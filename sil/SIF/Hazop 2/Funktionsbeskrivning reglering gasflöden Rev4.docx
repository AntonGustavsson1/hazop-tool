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BBFFF" w14:textId="77777777" w:rsidR="006E6957" w:rsidRPr="00147459" w:rsidRDefault="00B231DC" w:rsidP="00A8094E">
      <w:pPr>
        <w:pStyle w:val="Undertitel"/>
        <w:rPr>
          <w:rFonts w:ascii="Times New Roman" w:hAnsi="Times New Roman"/>
          <w:sz w:val="56"/>
          <w:szCs w:val="56"/>
        </w:rPr>
      </w:pPr>
      <w:r w:rsidRPr="00147459">
        <w:rPr>
          <w:rFonts w:ascii="Times New Roman" w:hAnsi="Times New Roman"/>
          <w:sz w:val="56"/>
          <w:szCs w:val="56"/>
        </w:rPr>
        <w:fldChar w:fldCharType="begin"/>
      </w:r>
      <w:r w:rsidRPr="00147459">
        <w:rPr>
          <w:rFonts w:ascii="Times New Roman" w:hAnsi="Times New Roman"/>
          <w:sz w:val="56"/>
          <w:szCs w:val="56"/>
        </w:rPr>
        <w:instrText xml:space="preserve"> TITLE  \* Upper  \* MERGEFORMAT </w:instrText>
      </w:r>
      <w:r w:rsidRPr="00147459">
        <w:rPr>
          <w:rFonts w:ascii="Times New Roman" w:hAnsi="Times New Roman"/>
          <w:sz w:val="56"/>
          <w:szCs w:val="56"/>
        </w:rPr>
        <w:fldChar w:fldCharType="separate"/>
      </w:r>
      <w:r w:rsidR="00EE71C9">
        <w:rPr>
          <w:rFonts w:ascii="Times New Roman" w:hAnsi="Times New Roman"/>
          <w:sz w:val="56"/>
          <w:szCs w:val="56"/>
        </w:rPr>
        <w:t>REGLERTEKNISK FUNKTIONSBESKRIVNING REGLERING GASFLÖDEN</w:t>
      </w:r>
      <w:r w:rsidRPr="00147459">
        <w:rPr>
          <w:rFonts w:ascii="Times New Roman" w:hAnsi="Times New Roman"/>
          <w:sz w:val="56"/>
          <w:szCs w:val="56"/>
        </w:rPr>
        <w:fldChar w:fldCharType="end"/>
      </w:r>
    </w:p>
    <w:p w14:paraId="03315057" w14:textId="77777777" w:rsidR="00E23609" w:rsidRPr="00147459" w:rsidRDefault="00B231DC" w:rsidP="00A8094E">
      <w:pPr>
        <w:pStyle w:val="Undertitel"/>
        <w:rPr>
          <w:rFonts w:ascii="Times New Roman" w:hAnsi="Times New Roman"/>
          <w:sz w:val="40"/>
        </w:rPr>
      </w:pPr>
      <w:r w:rsidRPr="00147459">
        <w:rPr>
          <w:rFonts w:ascii="Times New Roman" w:hAnsi="Times New Roman"/>
          <w:sz w:val="40"/>
        </w:rPr>
        <w:fldChar w:fldCharType="begin"/>
      </w:r>
      <w:r w:rsidRPr="00147459">
        <w:rPr>
          <w:rFonts w:ascii="Times New Roman" w:hAnsi="Times New Roman"/>
          <w:sz w:val="40"/>
        </w:rPr>
        <w:instrText xml:space="preserve"> DOCPROPERTY  Kund-företag  \* MERGEFORMAT </w:instrText>
      </w:r>
      <w:r w:rsidRPr="00147459">
        <w:rPr>
          <w:rFonts w:ascii="Times New Roman" w:hAnsi="Times New Roman"/>
          <w:sz w:val="40"/>
        </w:rPr>
        <w:fldChar w:fldCharType="separate"/>
      </w:r>
      <w:r w:rsidR="00EE71C9">
        <w:rPr>
          <w:rFonts w:ascii="Times New Roman" w:hAnsi="Times New Roman"/>
          <w:sz w:val="40"/>
        </w:rPr>
        <w:t>Hybrit AB</w:t>
      </w:r>
      <w:r w:rsidRPr="00147459">
        <w:rPr>
          <w:rFonts w:ascii="Times New Roman" w:hAnsi="Times New Roman"/>
          <w:sz w:val="40"/>
        </w:rPr>
        <w:fldChar w:fldCharType="end"/>
      </w:r>
    </w:p>
    <w:p w14:paraId="15E3BDA6" w14:textId="77777777" w:rsidR="00B231DC" w:rsidRPr="00B231DC" w:rsidRDefault="00B231DC" w:rsidP="00A8094E">
      <w:pPr>
        <w:pStyle w:val="Undertitel"/>
        <w:rPr>
          <w:rFonts w:ascii="Arial" w:hAnsi="Arial" w:cs="Arial"/>
        </w:rPr>
      </w:pPr>
    </w:p>
    <w:p w14:paraId="5CEF4AF1" w14:textId="40BD5ECC" w:rsidR="00B231DC" w:rsidRDefault="00B231DC" w:rsidP="00B231DC">
      <w:pPr>
        <w:pStyle w:val="Brdtext"/>
        <w:ind w:left="0"/>
      </w:pPr>
    </w:p>
    <w:p w14:paraId="631AF4E3" w14:textId="77777777" w:rsidR="00B231DC" w:rsidRDefault="00B231DC" w:rsidP="00B20732"/>
    <w:p w14:paraId="1C31938A" w14:textId="779CAFEE" w:rsidR="00B20732" w:rsidRPr="00D92C7E" w:rsidRDefault="00B20732" w:rsidP="00B20732">
      <w:pPr>
        <w:pStyle w:val="Brdtext"/>
        <w:sectPr w:rsidR="00B20732" w:rsidRPr="00D92C7E" w:rsidSect="006D2E14">
          <w:headerReference w:type="default" r:id="rId9"/>
          <w:footerReference w:type="default" r:id="rId10"/>
          <w:headerReference w:type="first" r:id="rId11"/>
          <w:footerReference w:type="first" r:id="rId12"/>
          <w:type w:val="continuous"/>
          <w:pgSz w:w="11907" w:h="16840" w:code="9"/>
          <w:pgMar w:top="1531" w:right="1134" w:bottom="2268" w:left="1134" w:header="720" w:footer="454" w:gutter="0"/>
          <w:paperSrc w:first="261" w:other="261"/>
          <w:pgNumType w:start="1"/>
          <w:cols w:space="720"/>
          <w:titlePg/>
        </w:sectPr>
      </w:pPr>
    </w:p>
    <w:tbl>
      <w:tblPr>
        <w:tblW w:w="9212" w:type="dxa"/>
        <w:tblInd w:w="-1" w:type="dxa"/>
        <w:tblBorders>
          <w:bottom w:val="single" w:sz="4" w:space="0" w:color="auto"/>
        </w:tblBorders>
        <w:tblLayout w:type="fixed"/>
        <w:tblCellMar>
          <w:left w:w="70" w:type="dxa"/>
          <w:right w:w="70" w:type="dxa"/>
        </w:tblCellMar>
        <w:tblLook w:val="0000" w:firstRow="0" w:lastRow="0" w:firstColumn="0" w:lastColumn="0" w:noHBand="0" w:noVBand="0"/>
      </w:tblPr>
      <w:tblGrid>
        <w:gridCol w:w="557"/>
        <w:gridCol w:w="1925"/>
        <w:gridCol w:w="210"/>
        <w:gridCol w:w="1984"/>
        <w:gridCol w:w="505"/>
        <w:gridCol w:w="2181"/>
        <w:gridCol w:w="149"/>
        <w:gridCol w:w="1701"/>
      </w:tblGrid>
      <w:tr w:rsidR="00C841FA" w:rsidRPr="00D46A34" w14:paraId="456E913F" w14:textId="77777777" w:rsidTr="00C841FA">
        <w:tc>
          <w:tcPr>
            <w:tcW w:w="4676" w:type="dxa"/>
            <w:gridSpan w:val="4"/>
            <w:tcBorders>
              <w:top w:val="single" w:sz="2" w:space="0" w:color="auto"/>
              <w:left w:val="single" w:sz="2" w:space="0" w:color="auto"/>
              <w:right w:val="single" w:sz="2" w:space="0" w:color="auto"/>
            </w:tcBorders>
          </w:tcPr>
          <w:p w14:paraId="34F5DE44" w14:textId="77777777" w:rsidR="00C841FA" w:rsidRPr="00D46A34" w:rsidRDefault="00C841FA" w:rsidP="00231406">
            <w:pPr>
              <w:pStyle w:val="sidhuvudtabellrubrik"/>
            </w:pPr>
            <w:r>
              <w:lastRenderedPageBreak/>
              <w:t>Kund</w:t>
            </w:r>
          </w:p>
        </w:tc>
        <w:tc>
          <w:tcPr>
            <w:tcW w:w="2835" w:type="dxa"/>
            <w:gridSpan w:val="3"/>
            <w:tcBorders>
              <w:top w:val="single" w:sz="2" w:space="0" w:color="auto"/>
              <w:left w:val="single" w:sz="2" w:space="0" w:color="auto"/>
              <w:right w:val="single" w:sz="2" w:space="0" w:color="auto"/>
            </w:tcBorders>
          </w:tcPr>
          <w:p w14:paraId="575C94F8" w14:textId="77777777" w:rsidR="00C841FA" w:rsidRPr="00D46A34" w:rsidRDefault="005A7CEA" w:rsidP="00614914">
            <w:pPr>
              <w:pStyle w:val="sidhuvudtabellrubrik"/>
            </w:pPr>
            <w:r>
              <w:t>Teknisk referens</w:t>
            </w:r>
          </w:p>
        </w:tc>
        <w:tc>
          <w:tcPr>
            <w:tcW w:w="1701" w:type="dxa"/>
            <w:tcBorders>
              <w:top w:val="single" w:sz="2" w:space="0" w:color="auto"/>
              <w:left w:val="single" w:sz="2" w:space="0" w:color="auto"/>
              <w:right w:val="single" w:sz="2" w:space="0" w:color="auto"/>
            </w:tcBorders>
          </w:tcPr>
          <w:p w14:paraId="15CBC5C3" w14:textId="77777777" w:rsidR="00C841FA" w:rsidRPr="00D46A34" w:rsidRDefault="005A7CEA" w:rsidP="00231406">
            <w:pPr>
              <w:pStyle w:val="sidhuvudtabellrubrik"/>
            </w:pPr>
            <w:r>
              <w:t>Datum</w:t>
            </w:r>
          </w:p>
        </w:tc>
      </w:tr>
      <w:tr w:rsidR="00C841FA" w:rsidRPr="00147459" w14:paraId="11B3FCFC" w14:textId="77777777" w:rsidTr="00C841FA">
        <w:trPr>
          <w:cantSplit/>
        </w:trPr>
        <w:tc>
          <w:tcPr>
            <w:tcW w:w="4676" w:type="dxa"/>
            <w:gridSpan w:val="4"/>
            <w:tcBorders>
              <w:left w:val="single" w:sz="2" w:space="0" w:color="auto"/>
              <w:bottom w:val="single" w:sz="8" w:space="0" w:color="auto"/>
              <w:right w:val="single" w:sz="2" w:space="0" w:color="auto"/>
            </w:tcBorders>
          </w:tcPr>
          <w:p w14:paraId="3DC6FBB3" w14:textId="77777777" w:rsidR="00C841FA" w:rsidRPr="00147459" w:rsidRDefault="00231406" w:rsidP="005A7CEA">
            <w:r>
              <w:rPr>
                <w:bCs/>
              </w:rPr>
              <w:fldChar w:fldCharType="begin"/>
            </w:r>
            <w:r>
              <w:rPr>
                <w:bCs/>
              </w:rPr>
              <w:instrText xml:space="preserve"> DOCPROPERTY  Kund-företag  \* MERGEFORMAT </w:instrText>
            </w:r>
            <w:r>
              <w:rPr>
                <w:bCs/>
              </w:rPr>
              <w:fldChar w:fldCharType="separate"/>
            </w:r>
            <w:r w:rsidR="00EE71C9">
              <w:rPr>
                <w:bCs/>
              </w:rPr>
              <w:t>Hybrit</w:t>
            </w:r>
            <w:r w:rsidR="00EE71C9" w:rsidRPr="00EE71C9">
              <w:t xml:space="preserve"> AB</w:t>
            </w:r>
            <w:r>
              <w:fldChar w:fldCharType="end"/>
            </w:r>
          </w:p>
        </w:tc>
        <w:tc>
          <w:tcPr>
            <w:tcW w:w="2835" w:type="dxa"/>
            <w:gridSpan w:val="3"/>
            <w:tcBorders>
              <w:left w:val="single" w:sz="2" w:space="0" w:color="auto"/>
              <w:bottom w:val="single" w:sz="2" w:space="0" w:color="auto"/>
              <w:right w:val="single" w:sz="2" w:space="0" w:color="auto"/>
            </w:tcBorders>
            <w:vAlign w:val="center"/>
          </w:tcPr>
          <w:p w14:paraId="15B2C564" w14:textId="77777777" w:rsidR="00C841FA" w:rsidRPr="00147459" w:rsidRDefault="00231406" w:rsidP="005A7CEA">
            <w:r>
              <w:rPr>
                <w:bCs/>
              </w:rPr>
              <w:fldChar w:fldCharType="begin"/>
            </w:r>
            <w:r>
              <w:rPr>
                <w:bCs/>
              </w:rPr>
              <w:instrText xml:space="preserve"> DOCPROPERTY  TekniskReferens  \* MERGEFORMAT </w:instrText>
            </w:r>
            <w:r>
              <w:rPr>
                <w:bCs/>
              </w:rPr>
              <w:fldChar w:fldCharType="separate"/>
            </w:r>
            <w:r w:rsidR="00EE71C9">
              <w:rPr>
                <w:bCs/>
              </w:rPr>
              <w:t>Viktoria Lönn</w:t>
            </w:r>
            <w:r>
              <w:rPr>
                <w:bCs/>
              </w:rPr>
              <w:fldChar w:fldCharType="end"/>
            </w:r>
          </w:p>
        </w:tc>
        <w:tc>
          <w:tcPr>
            <w:tcW w:w="1701" w:type="dxa"/>
            <w:tcBorders>
              <w:left w:val="single" w:sz="2" w:space="0" w:color="auto"/>
              <w:bottom w:val="single" w:sz="2" w:space="0" w:color="auto"/>
              <w:right w:val="single" w:sz="2" w:space="0" w:color="auto"/>
            </w:tcBorders>
            <w:vAlign w:val="center"/>
          </w:tcPr>
          <w:p w14:paraId="064B4C1F" w14:textId="52FD1131" w:rsidR="00C841FA" w:rsidRPr="00147459" w:rsidRDefault="00352DFD" w:rsidP="005A7CEA">
            <w:pPr>
              <w:jc w:val="right"/>
            </w:pPr>
            <w:r>
              <w:t>20</w:t>
            </w:r>
            <w:r w:rsidR="00690C56">
              <w:t>20</w:t>
            </w:r>
            <w:r>
              <w:t>-</w:t>
            </w:r>
            <w:r w:rsidR="00690C56">
              <w:t>03</w:t>
            </w:r>
            <w:r>
              <w:t>-0</w:t>
            </w:r>
            <w:r w:rsidR="00690C56">
              <w:t>4</w:t>
            </w:r>
            <w:sdt>
              <w:sdtPr>
                <w:rPr>
                  <w:vanish/>
                  <w:highlight w:val="yellow"/>
                </w:rPr>
                <w:alias w:val="Publiceringsdatum"/>
                <w:tag w:val=""/>
                <w:id w:val="-319892901"/>
                <w:placeholder>
                  <w:docPart w:val="D9DC4683F28C4ADC9174824A4FE89989"/>
                </w:placeholder>
                <w:dataBinding w:prefixMappings="xmlns:ns0='http://schemas.microsoft.com/office/2006/coverPageProps' " w:xpath="/ns0:CoverPageProperties[1]/ns0:PublishDate[1]" w:storeItemID="{55AF091B-3C7A-41E3-B477-F2FDAA23CFDA}"/>
                <w:date w:fullDate="2019-10-16T00:00:00Z">
                  <w:dateFormat w:val="yyyy-MM-dd"/>
                  <w:lid w:val="sv-SE"/>
                  <w:storeMappedDataAs w:val="dateTime"/>
                  <w:calendar w:val="gregorian"/>
                </w:date>
              </w:sdtPr>
              <w:sdtContent>
                <w:r w:rsidR="007257BA">
                  <w:rPr>
                    <w:vanish/>
                    <w:highlight w:val="yellow"/>
                  </w:rPr>
                  <w:t>2019-10-16</w:t>
                </w:r>
              </w:sdtContent>
            </w:sdt>
          </w:p>
        </w:tc>
      </w:tr>
      <w:tr w:rsidR="005A7CEA" w:rsidRPr="00147459" w14:paraId="02F3B298" w14:textId="77777777" w:rsidTr="005A7CEA">
        <w:trPr>
          <w:cantSplit/>
          <w:trHeight w:val="134"/>
        </w:trPr>
        <w:tc>
          <w:tcPr>
            <w:tcW w:w="4676" w:type="dxa"/>
            <w:gridSpan w:val="4"/>
            <w:tcBorders>
              <w:top w:val="single" w:sz="8" w:space="0" w:color="auto"/>
              <w:left w:val="single" w:sz="8" w:space="0" w:color="auto"/>
              <w:bottom w:val="nil"/>
              <w:right w:val="single" w:sz="2" w:space="0" w:color="auto"/>
            </w:tcBorders>
            <w:vAlign w:val="center"/>
          </w:tcPr>
          <w:p w14:paraId="40FCFA1B"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Projekt</w:t>
            </w:r>
          </w:p>
        </w:tc>
        <w:tc>
          <w:tcPr>
            <w:tcW w:w="2835" w:type="dxa"/>
            <w:gridSpan w:val="3"/>
            <w:tcBorders>
              <w:left w:val="single" w:sz="8" w:space="0" w:color="auto"/>
              <w:bottom w:val="nil"/>
              <w:right w:val="single" w:sz="2" w:space="0" w:color="auto"/>
            </w:tcBorders>
            <w:vAlign w:val="center"/>
          </w:tcPr>
          <w:p w14:paraId="4413BE3E"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Dokumentnummer</w:t>
            </w:r>
          </w:p>
        </w:tc>
        <w:tc>
          <w:tcPr>
            <w:tcW w:w="1701" w:type="dxa"/>
            <w:tcBorders>
              <w:left w:val="single" w:sz="8" w:space="0" w:color="auto"/>
              <w:bottom w:val="nil"/>
              <w:right w:val="single" w:sz="2" w:space="0" w:color="auto"/>
            </w:tcBorders>
            <w:vAlign w:val="center"/>
          </w:tcPr>
          <w:p w14:paraId="44762199"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Antal sidor</w:t>
            </w:r>
          </w:p>
        </w:tc>
      </w:tr>
      <w:tr w:rsidR="005A7CEA" w:rsidRPr="00147459" w14:paraId="5AC95D58" w14:textId="77777777" w:rsidTr="005A7CEA">
        <w:trPr>
          <w:cantSplit/>
        </w:trPr>
        <w:tc>
          <w:tcPr>
            <w:tcW w:w="4676" w:type="dxa"/>
            <w:gridSpan w:val="4"/>
            <w:tcBorders>
              <w:left w:val="single" w:sz="8" w:space="0" w:color="auto"/>
              <w:bottom w:val="single" w:sz="8" w:space="0" w:color="auto"/>
              <w:right w:val="single" w:sz="2" w:space="0" w:color="auto"/>
            </w:tcBorders>
            <w:vAlign w:val="center"/>
          </w:tcPr>
          <w:p w14:paraId="5A1713AF" w14:textId="77777777" w:rsidR="005A7CEA" w:rsidRPr="00147459" w:rsidRDefault="004E5130" w:rsidP="005A7CEA">
            <w:r>
              <w:rPr>
                <w:bCs/>
              </w:rPr>
              <w:fldChar w:fldCharType="begin"/>
            </w:r>
            <w:r>
              <w:rPr>
                <w:bCs/>
              </w:rPr>
              <w:instrText xml:space="preserve"> DOCPROPERTY  Projekt  \* MERGEFORMAT </w:instrText>
            </w:r>
            <w:r>
              <w:rPr>
                <w:bCs/>
              </w:rPr>
              <w:fldChar w:fldCharType="separate"/>
            </w:r>
            <w:r w:rsidR="00EE71C9">
              <w:rPr>
                <w:bCs/>
              </w:rPr>
              <w:t>Pilotanläggning Hybrit</w:t>
            </w:r>
            <w:r>
              <w:rPr>
                <w:bCs/>
              </w:rPr>
              <w:fldChar w:fldCharType="end"/>
            </w:r>
          </w:p>
        </w:tc>
        <w:tc>
          <w:tcPr>
            <w:tcW w:w="2835" w:type="dxa"/>
            <w:gridSpan w:val="3"/>
            <w:tcBorders>
              <w:left w:val="single" w:sz="8" w:space="0" w:color="auto"/>
              <w:bottom w:val="single" w:sz="2" w:space="0" w:color="auto"/>
              <w:right w:val="single" w:sz="2" w:space="0" w:color="auto"/>
            </w:tcBorders>
            <w:vAlign w:val="center"/>
          </w:tcPr>
          <w:p w14:paraId="425B0FB2" w14:textId="77777777" w:rsidR="005A7CEA" w:rsidRPr="00147459" w:rsidRDefault="007257BA" w:rsidP="005A7CEA">
            <w:pPr>
              <w:jc w:val="right"/>
            </w:pPr>
            <w:fldSimple w:instr=" DOCPROPERTY  DokumentNummerÅr  \* MERGEFORMAT ">
              <w:r w:rsidR="00EE71C9">
                <w:t>2019</w:t>
              </w:r>
            </w:fldSimple>
            <w:r w:rsidR="005A7CEA" w:rsidRPr="00147459">
              <w:t>-</w:t>
            </w:r>
            <w:fldSimple w:instr=" DOCPROPERTY  DokumentNummerNr  \* MERGEFORMAT ">
              <w:r w:rsidR="00EE71C9">
                <w:t>000</w:t>
              </w:r>
            </w:fldSimple>
            <w:r w:rsidR="005A7CEA" w:rsidRPr="00147459">
              <w:t>-</w:t>
            </w:r>
            <w:fldSimple w:instr=" DOCPROPERTY  DokumentNummerVer  \* MERGEFORMAT ">
              <w:r w:rsidR="00EE71C9">
                <w:t>1</w:t>
              </w:r>
            </w:fldSimple>
          </w:p>
        </w:tc>
        <w:tc>
          <w:tcPr>
            <w:tcW w:w="1701" w:type="dxa"/>
            <w:tcBorders>
              <w:left w:val="single" w:sz="8" w:space="0" w:color="auto"/>
              <w:bottom w:val="single" w:sz="2" w:space="0" w:color="auto"/>
              <w:right w:val="single" w:sz="2" w:space="0" w:color="auto"/>
            </w:tcBorders>
            <w:vAlign w:val="center"/>
          </w:tcPr>
          <w:p w14:paraId="3A75F874" w14:textId="77777777" w:rsidR="005A7CEA" w:rsidRPr="00147459" w:rsidRDefault="007257BA" w:rsidP="005A7CEA">
            <w:pPr>
              <w:jc w:val="right"/>
            </w:pPr>
            <w:fldSimple w:instr=" DOCPROPERTY  Pages  \* MERGEFORMAT ">
              <w:r w:rsidR="00EE71C9">
                <w:t>23</w:t>
              </w:r>
            </w:fldSimple>
          </w:p>
        </w:tc>
      </w:tr>
      <w:tr w:rsidR="005A7CEA" w:rsidRPr="00147459" w14:paraId="4980879D" w14:textId="77777777" w:rsidTr="005A7CEA">
        <w:trPr>
          <w:cantSplit/>
        </w:trPr>
        <w:tc>
          <w:tcPr>
            <w:tcW w:w="2692" w:type="dxa"/>
            <w:gridSpan w:val="3"/>
            <w:tcBorders>
              <w:top w:val="single" w:sz="8" w:space="0" w:color="auto"/>
              <w:left w:val="single" w:sz="2" w:space="0" w:color="auto"/>
              <w:right w:val="single" w:sz="2" w:space="0" w:color="auto"/>
            </w:tcBorders>
          </w:tcPr>
          <w:p w14:paraId="7A0EE5B0" w14:textId="77777777" w:rsidR="005A7CEA" w:rsidRPr="00147459" w:rsidRDefault="005A7CEA" w:rsidP="00231406">
            <w:pPr>
              <w:pStyle w:val="Kommentarer"/>
              <w:spacing w:before="20"/>
              <w:rPr>
                <w:sz w:val="14"/>
              </w:rPr>
            </w:pPr>
            <w:r>
              <w:rPr>
                <w:sz w:val="14"/>
              </w:rPr>
              <w:t>Kundkontakt</w:t>
            </w:r>
          </w:p>
        </w:tc>
        <w:tc>
          <w:tcPr>
            <w:tcW w:w="1984" w:type="dxa"/>
            <w:tcBorders>
              <w:top w:val="single" w:sz="2" w:space="0" w:color="auto"/>
              <w:left w:val="single" w:sz="2" w:space="0" w:color="auto"/>
              <w:bottom w:val="nil"/>
              <w:right w:val="single" w:sz="2" w:space="0" w:color="auto"/>
            </w:tcBorders>
            <w:vAlign w:val="center"/>
          </w:tcPr>
          <w:p w14:paraId="288E8048"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Projektnummer</w:t>
            </w:r>
          </w:p>
        </w:tc>
        <w:tc>
          <w:tcPr>
            <w:tcW w:w="2835" w:type="dxa"/>
            <w:gridSpan w:val="3"/>
            <w:tcBorders>
              <w:top w:val="single" w:sz="2" w:space="0" w:color="auto"/>
              <w:left w:val="single" w:sz="2" w:space="0" w:color="auto"/>
              <w:bottom w:val="nil"/>
              <w:right w:val="single" w:sz="2" w:space="0" w:color="auto"/>
            </w:tcBorders>
            <w:vAlign w:val="center"/>
          </w:tcPr>
          <w:p w14:paraId="7DDC20FF"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Dokumenttyp</w:t>
            </w:r>
          </w:p>
        </w:tc>
        <w:tc>
          <w:tcPr>
            <w:tcW w:w="1701" w:type="dxa"/>
            <w:tcBorders>
              <w:top w:val="single" w:sz="2" w:space="0" w:color="auto"/>
              <w:left w:val="single" w:sz="2" w:space="0" w:color="auto"/>
              <w:bottom w:val="nil"/>
              <w:right w:val="single" w:sz="2" w:space="0" w:color="auto"/>
            </w:tcBorders>
            <w:vAlign w:val="center"/>
          </w:tcPr>
          <w:p w14:paraId="00EAC47C" w14:textId="77777777" w:rsidR="005A7CEA" w:rsidRPr="00147459" w:rsidRDefault="005A7CEA" w:rsidP="00231406">
            <w:pPr>
              <w:pStyle w:val="sidhuvudtabellrubrik"/>
              <w:rPr>
                <w:rFonts w:ascii="Times New Roman" w:hAnsi="Times New Roman" w:cs="Times New Roman"/>
              </w:rPr>
            </w:pPr>
            <w:r>
              <w:rPr>
                <w:rFonts w:ascii="Times New Roman" w:hAnsi="Times New Roman" w:cs="Times New Roman"/>
              </w:rPr>
              <w:t>Antal bilagor</w:t>
            </w:r>
          </w:p>
        </w:tc>
      </w:tr>
      <w:tr w:rsidR="005A7CEA" w:rsidRPr="00147459" w14:paraId="4190423C" w14:textId="77777777" w:rsidTr="005A7CEA">
        <w:trPr>
          <w:cantSplit/>
        </w:trPr>
        <w:tc>
          <w:tcPr>
            <w:tcW w:w="2692" w:type="dxa"/>
            <w:gridSpan w:val="3"/>
            <w:tcBorders>
              <w:left w:val="single" w:sz="2" w:space="0" w:color="auto"/>
              <w:bottom w:val="nil"/>
              <w:right w:val="single" w:sz="2" w:space="0" w:color="auto"/>
            </w:tcBorders>
          </w:tcPr>
          <w:p w14:paraId="62DF5F36" w14:textId="13189CAF" w:rsidR="005A7CEA" w:rsidRPr="00147459" w:rsidRDefault="00BF7E30" w:rsidP="005A7CEA">
            <w:r>
              <w:t>CN</w:t>
            </w:r>
          </w:p>
        </w:tc>
        <w:tc>
          <w:tcPr>
            <w:tcW w:w="1984" w:type="dxa"/>
            <w:tcBorders>
              <w:left w:val="single" w:sz="2" w:space="0" w:color="auto"/>
              <w:bottom w:val="single" w:sz="2" w:space="0" w:color="auto"/>
              <w:right w:val="single" w:sz="2" w:space="0" w:color="auto"/>
            </w:tcBorders>
            <w:vAlign w:val="center"/>
          </w:tcPr>
          <w:p w14:paraId="2E54835E" w14:textId="77777777" w:rsidR="005A7CEA" w:rsidRPr="00147459" w:rsidRDefault="00231406" w:rsidP="005A7CEA">
            <w:pPr>
              <w:jc w:val="right"/>
            </w:pPr>
            <w:r>
              <w:rPr>
                <w:bCs/>
              </w:rPr>
              <w:fldChar w:fldCharType="begin"/>
            </w:r>
            <w:r>
              <w:rPr>
                <w:bCs/>
              </w:rPr>
              <w:instrText xml:space="preserve"> DOCPROPERTY  Projektnummer  \* MERGEFORMAT </w:instrText>
            </w:r>
            <w:r>
              <w:rPr>
                <w:bCs/>
              </w:rPr>
              <w:fldChar w:fldCharType="separate"/>
            </w:r>
            <w:r w:rsidR="00EE71C9">
              <w:rPr>
                <w:bCs/>
              </w:rPr>
              <w:t>101768</w:t>
            </w:r>
            <w:r>
              <w:rPr>
                <w:bCs/>
              </w:rPr>
              <w:fldChar w:fldCharType="end"/>
            </w:r>
          </w:p>
        </w:tc>
        <w:tc>
          <w:tcPr>
            <w:tcW w:w="2835" w:type="dxa"/>
            <w:gridSpan w:val="3"/>
            <w:tcBorders>
              <w:left w:val="single" w:sz="2" w:space="0" w:color="auto"/>
              <w:bottom w:val="single" w:sz="2" w:space="0" w:color="auto"/>
              <w:right w:val="single" w:sz="2" w:space="0" w:color="auto"/>
            </w:tcBorders>
            <w:vAlign w:val="center"/>
          </w:tcPr>
          <w:p w14:paraId="7B408470" w14:textId="77777777" w:rsidR="005A7CEA" w:rsidRPr="005A7CEA" w:rsidRDefault="005A7CEA" w:rsidP="005A7CEA">
            <w:pPr>
              <w:rPr>
                <w:szCs w:val="24"/>
              </w:rPr>
            </w:pPr>
            <w:r w:rsidRPr="005A7CEA">
              <w:rPr>
                <w:bCs/>
                <w:szCs w:val="24"/>
              </w:rPr>
              <w:fldChar w:fldCharType="begin"/>
            </w:r>
            <w:r w:rsidRPr="005A7CEA">
              <w:rPr>
                <w:bCs/>
                <w:szCs w:val="24"/>
              </w:rPr>
              <w:instrText xml:space="preserve"> DOCPROPERTY "DokumentTyp"  \* MERGEFORMAT </w:instrText>
            </w:r>
            <w:r w:rsidRPr="005A7CEA">
              <w:rPr>
                <w:bCs/>
                <w:szCs w:val="24"/>
              </w:rPr>
              <w:fldChar w:fldCharType="separate"/>
            </w:r>
            <w:r w:rsidR="00EE71C9" w:rsidRPr="00EE71C9">
              <w:rPr>
                <w:szCs w:val="24"/>
              </w:rPr>
              <w:t>SPECIFIKATION</w:t>
            </w:r>
            <w:r w:rsidRPr="005A7CEA">
              <w:rPr>
                <w:bCs/>
                <w:szCs w:val="24"/>
              </w:rPr>
              <w:fldChar w:fldCharType="end"/>
            </w:r>
          </w:p>
        </w:tc>
        <w:tc>
          <w:tcPr>
            <w:tcW w:w="1701" w:type="dxa"/>
            <w:tcBorders>
              <w:left w:val="single" w:sz="2" w:space="0" w:color="auto"/>
              <w:bottom w:val="single" w:sz="2" w:space="0" w:color="auto"/>
              <w:right w:val="single" w:sz="2" w:space="0" w:color="auto"/>
            </w:tcBorders>
            <w:vAlign w:val="center"/>
          </w:tcPr>
          <w:p w14:paraId="7525ADFA" w14:textId="77777777" w:rsidR="005A7CEA" w:rsidRPr="00147459" w:rsidRDefault="005A7CEA" w:rsidP="005A7CEA">
            <w:pPr>
              <w:jc w:val="right"/>
            </w:pPr>
            <w:r>
              <w:t>-</w:t>
            </w:r>
          </w:p>
        </w:tc>
      </w:tr>
      <w:tr w:rsidR="005A7CEA" w:rsidRPr="00D46A34" w14:paraId="6ED04935"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single" w:sz="2" w:space="0" w:color="auto"/>
              <w:left w:val="single" w:sz="2" w:space="0" w:color="auto"/>
              <w:bottom w:val="nil"/>
              <w:right w:val="single" w:sz="2" w:space="0" w:color="auto"/>
            </w:tcBorders>
          </w:tcPr>
          <w:p w14:paraId="5649DFB9"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Rev.</w:t>
            </w:r>
          </w:p>
        </w:tc>
        <w:tc>
          <w:tcPr>
            <w:tcW w:w="1925" w:type="dxa"/>
            <w:tcBorders>
              <w:top w:val="single" w:sz="2" w:space="0" w:color="auto"/>
              <w:left w:val="single" w:sz="2" w:space="0" w:color="auto"/>
              <w:bottom w:val="nil"/>
              <w:right w:val="single" w:sz="2" w:space="0" w:color="auto"/>
            </w:tcBorders>
          </w:tcPr>
          <w:p w14:paraId="6B189392"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Datum</w:t>
            </w:r>
          </w:p>
        </w:tc>
        <w:tc>
          <w:tcPr>
            <w:tcW w:w="2699" w:type="dxa"/>
            <w:gridSpan w:val="3"/>
            <w:tcBorders>
              <w:top w:val="single" w:sz="2" w:space="0" w:color="auto"/>
              <w:left w:val="single" w:sz="2" w:space="0" w:color="auto"/>
              <w:bottom w:val="nil"/>
              <w:right w:val="single" w:sz="2" w:space="0" w:color="auto"/>
            </w:tcBorders>
          </w:tcPr>
          <w:p w14:paraId="28E2404D"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Ändringsinformation</w:t>
            </w:r>
          </w:p>
        </w:tc>
        <w:tc>
          <w:tcPr>
            <w:tcW w:w="2181" w:type="dxa"/>
            <w:tcBorders>
              <w:top w:val="single" w:sz="2" w:space="0" w:color="auto"/>
              <w:left w:val="single" w:sz="2" w:space="0" w:color="auto"/>
              <w:bottom w:val="nil"/>
              <w:right w:val="single" w:sz="2" w:space="0" w:color="auto"/>
            </w:tcBorders>
          </w:tcPr>
          <w:p w14:paraId="0AC991FB"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Utfört av</w:t>
            </w:r>
          </w:p>
        </w:tc>
        <w:tc>
          <w:tcPr>
            <w:tcW w:w="1850" w:type="dxa"/>
            <w:gridSpan w:val="2"/>
            <w:tcBorders>
              <w:top w:val="single" w:sz="2" w:space="0" w:color="auto"/>
              <w:left w:val="single" w:sz="2" w:space="0" w:color="auto"/>
              <w:bottom w:val="nil"/>
              <w:right w:val="single" w:sz="2" w:space="0" w:color="auto"/>
            </w:tcBorders>
          </w:tcPr>
          <w:p w14:paraId="71F21303"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Distribuerad till</w:t>
            </w:r>
          </w:p>
        </w:tc>
      </w:tr>
      <w:tr w:rsidR="005A7CEA" w:rsidRPr="00D46A34" w14:paraId="250BC0A2"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47955E7B" w14:textId="77777777" w:rsidR="005A7CEA" w:rsidRPr="000B6BE8" w:rsidRDefault="005A7CEA" w:rsidP="005A7CEA">
            <w:r w:rsidRPr="000B6BE8">
              <w:t>0</w:t>
            </w:r>
          </w:p>
        </w:tc>
        <w:tc>
          <w:tcPr>
            <w:tcW w:w="1925" w:type="dxa"/>
            <w:tcBorders>
              <w:top w:val="nil"/>
              <w:left w:val="single" w:sz="2" w:space="0" w:color="auto"/>
              <w:bottom w:val="nil"/>
              <w:right w:val="single" w:sz="2" w:space="0" w:color="auto"/>
            </w:tcBorders>
            <w:vAlign w:val="center"/>
          </w:tcPr>
          <w:p w14:paraId="485661A3" w14:textId="5A0EEA7E" w:rsidR="005A7CEA" w:rsidRPr="000B6BE8" w:rsidRDefault="008F49BA" w:rsidP="005A7CEA">
            <w:pPr>
              <w:jc w:val="right"/>
            </w:pPr>
            <w:bookmarkStart w:id="0" w:name="RevDatum"/>
            <w:bookmarkEnd w:id="0"/>
            <w:r>
              <w:t>2019-11-12</w:t>
            </w:r>
          </w:p>
        </w:tc>
        <w:tc>
          <w:tcPr>
            <w:tcW w:w="2699" w:type="dxa"/>
            <w:gridSpan w:val="3"/>
            <w:tcBorders>
              <w:top w:val="nil"/>
              <w:left w:val="single" w:sz="2" w:space="0" w:color="auto"/>
              <w:bottom w:val="nil"/>
              <w:right w:val="single" w:sz="2" w:space="0" w:color="auto"/>
            </w:tcBorders>
            <w:vAlign w:val="center"/>
          </w:tcPr>
          <w:p w14:paraId="34EC7299" w14:textId="42427022" w:rsidR="005A7CEA" w:rsidRPr="000B6BE8" w:rsidRDefault="008F49BA" w:rsidP="005A7CEA">
            <w:r>
              <w:t>Underlag till ABB</w:t>
            </w:r>
          </w:p>
        </w:tc>
        <w:tc>
          <w:tcPr>
            <w:tcW w:w="2181" w:type="dxa"/>
            <w:tcBorders>
              <w:top w:val="nil"/>
              <w:left w:val="single" w:sz="2" w:space="0" w:color="auto"/>
              <w:bottom w:val="nil"/>
              <w:right w:val="single" w:sz="2" w:space="0" w:color="auto"/>
            </w:tcBorders>
            <w:vAlign w:val="center"/>
          </w:tcPr>
          <w:p w14:paraId="6DF51CE3" w14:textId="77777777" w:rsidR="005A7CEA" w:rsidRPr="000B6BE8" w:rsidRDefault="00040C35" w:rsidP="005A7CEA">
            <w:bookmarkStart w:id="1" w:name="Init1"/>
            <w:bookmarkEnd w:id="1"/>
            <w:r>
              <w:t>Viktoria Lönn</w:t>
            </w:r>
          </w:p>
        </w:tc>
        <w:tc>
          <w:tcPr>
            <w:tcW w:w="1850" w:type="dxa"/>
            <w:gridSpan w:val="2"/>
            <w:tcBorders>
              <w:top w:val="nil"/>
              <w:left w:val="single" w:sz="2" w:space="0" w:color="auto"/>
              <w:bottom w:val="nil"/>
              <w:right w:val="single" w:sz="2" w:space="0" w:color="auto"/>
            </w:tcBorders>
            <w:vAlign w:val="center"/>
          </w:tcPr>
          <w:p w14:paraId="6F623157" w14:textId="3FDDF75E" w:rsidR="005A7CEA" w:rsidRPr="000B6BE8" w:rsidRDefault="008F49BA" w:rsidP="005A7CEA">
            <w:bookmarkStart w:id="2" w:name="Init"/>
            <w:bookmarkEnd w:id="2"/>
            <w:r>
              <w:t>ABB/CN/Hybrit</w:t>
            </w:r>
          </w:p>
        </w:tc>
      </w:tr>
      <w:tr w:rsidR="00BF7E30" w:rsidRPr="00D46A34" w14:paraId="186C82F9"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580EFCF5" w14:textId="376CF197" w:rsidR="00BF7E30" w:rsidRPr="000B6BE8" w:rsidRDefault="008F49BA" w:rsidP="005A7CEA">
            <w:r>
              <w:t>1</w:t>
            </w:r>
          </w:p>
        </w:tc>
        <w:tc>
          <w:tcPr>
            <w:tcW w:w="1925" w:type="dxa"/>
            <w:tcBorders>
              <w:top w:val="nil"/>
              <w:left w:val="single" w:sz="2" w:space="0" w:color="auto"/>
              <w:bottom w:val="nil"/>
              <w:right w:val="single" w:sz="2" w:space="0" w:color="auto"/>
            </w:tcBorders>
            <w:vAlign w:val="center"/>
          </w:tcPr>
          <w:p w14:paraId="520B2EE6" w14:textId="7807E510" w:rsidR="00BF7E30" w:rsidRPr="000B6BE8" w:rsidRDefault="0085737A" w:rsidP="005A7CEA">
            <w:pPr>
              <w:jc w:val="right"/>
            </w:pPr>
            <w:r>
              <w:t>2019-11-25</w:t>
            </w:r>
          </w:p>
        </w:tc>
        <w:tc>
          <w:tcPr>
            <w:tcW w:w="2699" w:type="dxa"/>
            <w:gridSpan w:val="3"/>
            <w:tcBorders>
              <w:top w:val="nil"/>
              <w:left w:val="single" w:sz="2" w:space="0" w:color="auto"/>
              <w:bottom w:val="nil"/>
              <w:right w:val="single" w:sz="2" w:space="0" w:color="auto"/>
            </w:tcBorders>
            <w:vAlign w:val="center"/>
          </w:tcPr>
          <w:p w14:paraId="12131CFA" w14:textId="7CADE1A1" w:rsidR="00BF7E30" w:rsidRPr="000B6BE8" w:rsidRDefault="008F49BA" w:rsidP="005A7CEA">
            <w:r>
              <w:t>Uppdaterad (Rött)</w:t>
            </w:r>
          </w:p>
        </w:tc>
        <w:tc>
          <w:tcPr>
            <w:tcW w:w="2181" w:type="dxa"/>
            <w:tcBorders>
              <w:top w:val="nil"/>
              <w:left w:val="single" w:sz="2" w:space="0" w:color="auto"/>
              <w:bottom w:val="nil"/>
              <w:right w:val="single" w:sz="2" w:space="0" w:color="auto"/>
            </w:tcBorders>
            <w:vAlign w:val="center"/>
          </w:tcPr>
          <w:p w14:paraId="024B5A1F" w14:textId="3C87BC0D" w:rsidR="00BF7E30" w:rsidRDefault="0085737A" w:rsidP="005A7CEA">
            <w:proofErr w:type="spellStart"/>
            <w:r>
              <w:t>Vln</w:t>
            </w:r>
            <w:proofErr w:type="spellEnd"/>
            <w:r>
              <w:t>/jos</w:t>
            </w:r>
          </w:p>
        </w:tc>
        <w:tc>
          <w:tcPr>
            <w:tcW w:w="1850" w:type="dxa"/>
            <w:gridSpan w:val="2"/>
            <w:tcBorders>
              <w:top w:val="nil"/>
              <w:left w:val="single" w:sz="2" w:space="0" w:color="auto"/>
              <w:bottom w:val="nil"/>
              <w:right w:val="single" w:sz="2" w:space="0" w:color="auto"/>
            </w:tcBorders>
            <w:vAlign w:val="center"/>
          </w:tcPr>
          <w:p w14:paraId="1FCD0CB0" w14:textId="22918A96" w:rsidR="00BF7E30" w:rsidRDefault="008F49BA" w:rsidP="005A7CEA">
            <w:r>
              <w:t>ABB/CN/Hybrit</w:t>
            </w:r>
          </w:p>
        </w:tc>
      </w:tr>
      <w:tr w:rsidR="004C33E8" w:rsidRPr="00D46A34" w14:paraId="3AF017B0"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502F7310" w14:textId="27C98259" w:rsidR="004C33E8" w:rsidRDefault="004C33E8" w:rsidP="004C33E8">
            <w:r>
              <w:t>2</w:t>
            </w:r>
          </w:p>
        </w:tc>
        <w:tc>
          <w:tcPr>
            <w:tcW w:w="1925" w:type="dxa"/>
            <w:tcBorders>
              <w:top w:val="nil"/>
              <w:left w:val="single" w:sz="2" w:space="0" w:color="auto"/>
              <w:bottom w:val="nil"/>
              <w:right w:val="single" w:sz="2" w:space="0" w:color="auto"/>
            </w:tcBorders>
            <w:vAlign w:val="center"/>
          </w:tcPr>
          <w:p w14:paraId="475E12CA" w14:textId="789A47C7" w:rsidR="004C33E8" w:rsidRDefault="004C33E8" w:rsidP="004C33E8">
            <w:pPr>
              <w:jc w:val="right"/>
            </w:pPr>
            <w:r>
              <w:t>2019-12-02</w:t>
            </w:r>
          </w:p>
        </w:tc>
        <w:tc>
          <w:tcPr>
            <w:tcW w:w="2699" w:type="dxa"/>
            <w:gridSpan w:val="3"/>
            <w:tcBorders>
              <w:top w:val="nil"/>
              <w:left w:val="single" w:sz="2" w:space="0" w:color="auto"/>
              <w:bottom w:val="nil"/>
              <w:right w:val="single" w:sz="2" w:space="0" w:color="auto"/>
            </w:tcBorders>
            <w:vAlign w:val="center"/>
          </w:tcPr>
          <w:p w14:paraId="7F03B163" w14:textId="53B5A5D3" w:rsidR="004C33E8" w:rsidRDefault="004C33E8" w:rsidP="004C33E8">
            <w:r>
              <w:t>Uppdaterad (Rött)</w:t>
            </w:r>
          </w:p>
        </w:tc>
        <w:tc>
          <w:tcPr>
            <w:tcW w:w="2181" w:type="dxa"/>
            <w:tcBorders>
              <w:top w:val="nil"/>
              <w:left w:val="single" w:sz="2" w:space="0" w:color="auto"/>
              <w:bottom w:val="nil"/>
              <w:right w:val="single" w:sz="2" w:space="0" w:color="auto"/>
            </w:tcBorders>
            <w:vAlign w:val="center"/>
          </w:tcPr>
          <w:p w14:paraId="4BB91348" w14:textId="7AA7661E" w:rsidR="004C33E8" w:rsidRDefault="004C33E8" w:rsidP="004C33E8">
            <w:proofErr w:type="spellStart"/>
            <w:r>
              <w:t>Vln</w:t>
            </w:r>
            <w:proofErr w:type="spellEnd"/>
            <w:r>
              <w:t>/jos</w:t>
            </w:r>
          </w:p>
        </w:tc>
        <w:tc>
          <w:tcPr>
            <w:tcW w:w="1850" w:type="dxa"/>
            <w:gridSpan w:val="2"/>
            <w:tcBorders>
              <w:top w:val="nil"/>
              <w:left w:val="single" w:sz="2" w:space="0" w:color="auto"/>
              <w:bottom w:val="nil"/>
              <w:right w:val="single" w:sz="2" w:space="0" w:color="auto"/>
            </w:tcBorders>
            <w:vAlign w:val="center"/>
          </w:tcPr>
          <w:p w14:paraId="162595CA" w14:textId="03057E45" w:rsidR="004C33E8" w:rsidRDefault="004C33E8" w:rsidP="004C33E8">
            <w:r>
              <w:t>ABB/CN/Hybrit</w:t>
            </w:r>
          </w:p>
        </w:tc>
      </w:tr>
      <w:tr w:rsidR="00F95643" w:rsidRPr="00D46A34" w14:paraId="028174B6"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1146518F" w14:textId="3B670BE9" w:rsidR="00F95643" w:rsidRDefault="00F95643" w:rsidP="004C33E8">
            <w:r>
              <w:t>3</w:t>
            </w:r>
          </w:p>
        </w:tc>
        <w:tc>
          <w:tcPr>
            <w:tcW w:w="1925" w:type="dxa"/>
            <w:tcBorders>
              <w:top w:val="nil"/>
              <w:left w:val="single" w:sz="2" w:space="0" w:color="auto"/>
              <w:bottom w:val="nil"/>
              <w:right w:val="single" w:sz="2" w:space="0" w:color="auto"/>
            </w:tcBorders>
            <w:vAlign w:val="center"/>
          </w:tcPr>
          <w:p w14:paraId="51B38655" w14:textId="7B40C069" w:rsidR="00F95643" w:rsidRDefault="00F95643" w:rsidP="004C33E8">
            <w:pPr>
              <w:jc w:val="right"/>
            </w:pPr>
            <w:r>
              <w:t>2019-12-04</w:t>
            </w:r>
          </w:p>
        </w:tc>
        <w:tc>
          <w:tcPr>
            <w:tcW w:w="2699" w:type="dxa"/>
            <w:gridSpan w:val="3"/>
            <w:tcBorders>
              <w:top w:val="nil"/>
              <w:left w:val="single" w:sz="2" w:space="0" w:color="auto"/>
              <w:bottom w:val="nil"/>
              <w:right w:val="single" w:sz="2" w:space="0" w:color="auto"/>
            </w:tcBorders>
            <w:vAlign w:val="center"/>
          </w:tcPr>
          <w:p w14:paraId="6F354B3C" w14:textId="7D961137" w:rsidR="00F95643" w:rsidRDefault="00F95643" w:rsidP="004C33E8">
            <w:r>
              <w:t>Uppdaterad (Rött)</w:t>
            </w:r>
          </w:p>
        </w:tc>
        <w:tc>
          <w:tcPr>
            <w:tcW w:w="2181" w:type="dxa"/>
            <w:tcBorders>
              <w:top w:val="nil"/>
              <w:left w:val="single" w:sz="2" w:space="0" w:color="auto"/>
              <w:bottom w:val="nil"/>
              <w:right w:val="single" w:sz="2" w:space="0" w:color="auto"/>
            </w:tcBorders>
            <w:vAlign w:val="center"/>
          </w:tcPr>
          <w:p w14:paraId="6A942D43" w14:textId="5308653E" w:rsidR="00F95643" w:rsidRDefault="00F95643" w:rsidP="004C33E8">
            <w:proofErr w:type="spellStart"/>
            <w:r>
              <w:t>Vln</w:t>
            </w:r>
            <w:proofErr w:type="spellEnd"/>
            <w:r>
              <w:t>/jos</w:t>
            </w:r>
          </w:p>
        </w:tc>
        <w:tc>
          <w:tcPr>
            <w:tcW w:w="1850" w:type="dxa"/>
            <w:gridSpan w:val="2"/>
            <w:tcBorders>
              <w:top w:val="nil"/>
              <w:left w:val="single" w:sz="2" w:space="0" w:color="auto"/>
              <w:bottom w:val="nil"/>
              <w:right w:val="single" w:sz="2" w:space="0" w:color="auto"/>
            </w:tcBorders>
            <w:vAlign w:val="center"/>
          </w:tcPr>
          <w:p w14:paraId="519955E8" w14:textId="10E799B6" w:rsidR="00F95643" w:rsidRDefault="00F95643" w:rsidP="004C33E8">
            <w:r>
              <w:t>ABB/CN/Hybrit</w:t>
            </w:r>
          </w:p>
        </w:tc>
      </w:tr>
      <w:tr w:rsidR="00690C56" w:rsidRPr="00D46A34" w14:paraId="539A53CB"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690574B3" w14:textId="628D7413" w:rsidR="00690C56" w:rsidRDefault="00690C56" w:rsidP="00690C56">
            <w:r>
              <w:t>4</w:t>
            </w:r>
          </w:p>
        </w:tc>
        <w:tc>
          <w:tcPr>
            <w:tcW w:w="1925" w:type="dxa"/>
            <w:tcBorders>
              <w:top w:val="nil"/>
              <w:left w:val="single" w:sz="2" w:space="0" w:color="auto"/>
              <w:bottom w:val="nil"/>
              <w:right w:val="single" w:sz="2" w:space="0" w:color="auto"/>
            </w:tcBorders>
            <w:vAlign w:val="center"/>
          </w:tcPr>
          <w:p w14:paraId="115AE6F9" w14:textId="67AA57BD" w:rsidR="00690C56" w:rsidRDefault="00690C56" w:rsidP="00690C56">
            <w:pPr>
              <w:jc w:val="right"/>
            </w:pPr>
            <w:r>
              <w:t>2020-03-04</w:t>
            </w:r>
          </w:p>
        </w:tc>
        <w:tc>
          <w:tcPr>
            <w:tcW w:w="2699" w:type="dxa"/>
            <w:gridSpan w:val="3"/>
            <w:tcBorders>
              <w:top w:val="nil"/>
              <w:left w:val="single" w:sz="2" w:space="0" w:color="auto"/>
              <w:bottom w:val="nil"/>
              <w:right w:val="single" w:sz="2" w:space="0" w:color="auto"/>
            </w:tcBorders>
            <w:vAlign w:val="center"/>
          </w:tcPr>
          <w:p w14:paraId="675BA02B" w14:textId="41FD7955" w:rsidR="00690C56" w:rsidRDefault="00690C56" w:rsidP="00690C56">
            <w:r>
              <w:t>Uppdaterad (Rött)</w:t>
            </w:r>
          </w:p>
        </w:tc>
        <w:tc>
          <w:tcPr>
            <w:tcW w:w="2181" w:type="dxa"/>
            <w:tcBorders>
              <w:top w:val="nil"/>
              <w:left w:val="single" w:sz="2" w:space="0" w:color="auto"/>
              <w:bottom w:val="nil"/>
              <w:right w:val="single" w:sz="2" w:space="0" w:color="auto"/>
            </w:tcBorders>
            <w:vAlign w:val="center"/>
          </w:tcPr>
          <w:p w14:paraId="411C76ED" w14:textId="0D6C939C" w:rsidR="00690C56" w:rsidRDefault="00690C56" w:rsidP="00690C56">
            <w:r>
              <w:t>JOS</w:t>
            </w:r>
          </w:p>
        </w:tc>
        <w:tc>
          <w:tcPr>
            <w:tcW w:w="1850" w:type="dxa"/>
            <w:gridSpan w:val="2"/>
            <w:tcBorders>
              <w:top w:val="nil"/>
              <w:left w:val="single" w:sz="2" w:space="0" w:color="auto"/>
              <w:bottom w:val="nil"/>
              <w:right w:val="single" w:sz="2" w:space="0" w:color="auto"/>
            </w:tcBorders>
            <w:vAlign w:val="center"/>
          </w:tcPr>
          <w:p w14:paraId="7C0B2BC0" w14:textId="7AE56E6F" w:rsidR="00690C56" w:rsidRDefault="00690C56" w:rsidP="00690C56">
            <w:r>
              <w:t>ABB/CN/Hybrit</w:t>
            </w:r>
          </w:p>
        </w:tc>
      </w:tr>
      <w:tr w:rsidR="00690C56" w:rsidRPr="00D46A34" w14:paraId="5CBCB189"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4EE9BB3A" w14:textId="05F650F4" w:rsidR="00690C56" w:rsidRPr="000B6BE8" w:rsidRDefault="00690C56" w:rsidP="00690C56"/>
        </w:tc>
        <w:tc>
          <w:tcPr>
            <w:tcW w:w="1925" w:type="dxa"/>
            <w:tcBorders>
              <w:top w:val="nil"/>
              <w:left w:val="single" w:sz="2" w:space="0" w:color="auto"/>
              <w:bottom w:val="nil"/>
              <w:right w:val="single" w:sz="2" w:space="0" w:color="auto"/>
            </w:tcBorders>
            <w:vAlign w:val="center"/>
          </w:tcPr>
          <w:p w14:paraId="77C078A2" w14:textId="5FDEEB50" w:rsidR="00690C56" w:rsidRPr="000B6BE8" w:rsidRDefault="00690C56" w:rsidP="00690C56">
            <w:pPr>
              <w:jc w:val="right"/>
            </w:pPr>
          </w:p>
        </w:tc>
        <w:tc>
          <w:tcPr>
            <w:tcW w:w="2699" w:type="dxa"/>
            <w:gridSpan w:val="3"/>
            <w:tcBorders>
              <w:top w:val="nil"/>
              <w:left w:val="single" w:sz="2" w:space="0" w:color="auto"/>
              <w:bottom w:val="nil"/>
              <w:right w:val="single" w:sz="2" w:space="0" w:color="auto"/>
            </w:tcBorders>
            <w:vAlign w:val="center"/>
          </w:tcPr>
          <w:p w14:paraId="2DE0D384" w14:textId="5B79848D" w:rsidR="00690C56" w:rsidRPr="000B6BE8" w:rsidRDefault="00690C56" w:rsidP="00690C56"/>
        </w:tc>
        <w:tc>
          <w:tcPr>
            <w:tcW w:w="2181" w:type="dxa"/>
            <w:tcBorders>
              <w:top w:val="nil"/>
              <w:left w:val="single" w:sz="2" w:space="0" w:color="auto"/>
              <w:bottom w:val="nil"/>
              <w:right w:val="single" w:sz="2" w:space="0" w:color="auto"/>
            </w:tcBorders>
            <w:vAlign w:val="center"/>
          </w:tcPr>
          <w:p w14:paraId="251F41C0" w14:textId="1DFF0542" w:rsidR="00690C56" w:rsidRDefault="00690C56" w:rsidP="00690C56"/>
        </w:tc>
        <w:tc>
          <w:tcPr>
            <w:tcW w:w="1850" w:type="dxa"/>
            <w:gridSpan w:val="2"/>
            <w:tcBorders>
              <w:top w:val="nil"/>
              <w:left w:val="single" w:sz="2" w:space="0" w:color="auto"/>
              <w:bottom w:val="nil"/>
              <w:right w:val="single" w:sz="2" w:space="0" w:color="auto"/>
            </w:tcBorders>
            <w:vAlign w:val="center"/>
          </w:tcPr>
          <w:p w14:paraId="3B2A3193" w14:textId="62B39243" w:rsidR="00690C56" w:rsidRDefault="00690C56" w:rsidP="00690C56"/>
        </w:tc>
      </w:tr>
    </w:tbl>
    <w:p w14:paraId="4DF3CC81" w14:textId="77777777" w:rsidR="00724310" w:rsidRPr="004D23E3" w:rsidRDefault="00724310" w:rsidP="004D23E3">
      <w:pPr>
        <w:pStyle w:val="Sammanfattning"/>
      </w:pPr>
      <w:bookmarkStart w:id="3" w:name="offerttext"/>
      <w:r w:rsidRPr="004D23E3">
        <w:t>Innehåll</w:t>
      </w:r>
    </w:p>
    <w:p w14:paraId="7BF83AEC" w14:textId="5AB33560" w:rsidR="00690C56" w:rsidRDefault="00FD5DDD">
      <w:pPr>
        <w:pStyle w:val="Innehll1"/>
        <w:rPr>
          <w:rFonts w:asciiTheme="minorHAnsi" w:eastAsiaTheme="minorEastAsia" w:hAnsiTheme="minorHAnsi" w:cstheme="minorBidi"/>
          <w:b w:val="0"/>
          <w:noProof/>
          <w:sz w:val="22"/>
          <w:szCs w:val="22"/>
        </w:rPr>
      </w:pPr>
      <w:r>
        <w:rPr>
          <w:b w:val="0"/>
          <w:sz w:val="20"/>
        </w:rPr>
        <w:fldChar w:fldCharType="begin"/>
      </w:r>
      <w:r>
        <w:rPr>
          <w:b w:val="0"/>
          <w:sz w:val="20"/>
        </w:rPr>
        <w:instrText xml:space="preserve"> TOC \o "1-3" \h \z \u </w:instrText>
      </w:r>
      <w:r>
        <w:rPr>
          <w:b w:val="0"/>
          <w:sz w:val="20"/>
        </w:rPr>
        <w:fldChar w:fldCharType="separate"/>
      </w:r>
      <w:hyperlink w:anchor="_Toc34188968" w:history="1">
        <w:r w:rsidR="00690C56" w:rsidRPr="00514999">
          <w:rPr>
            <w:rStyle w:val="Hyperlnk"/>
            <w:noProof/>
          </w:rPr>
          <w:t>1</w:t>
        </w:r>
        <w:r w:rsidR="00690C56">
          <w:rPr>
            <w:rFonts w:asciiTheme="minorHAnsi" w:eastAsiaTheme="minorEastAsia" w:hAnsiTheme="minorHAnsi" w:cstheme="minorBidi"/>
            <w:b w:val="0"/>
            <w:noProof/>
            <w:sz w:val="22"/>
            <w:szCs w:val="22"/>
          </w:rPr>
          <w:tab/>
        </w:r>
        <w:r w:rsidR="00690C56" w:rsidRPr="00514999">
          <w:rPr>
            <w:rStyle w:val="Hyperlnk"/>
            <w:noProof/>
          </w:rPr>
          <w:t>Inledning</w:t>
        </w:r>
        <w:r w:rsidR="00690C56">
          <w:rPr>
            <w:noProof/>
            <w:webHidden/>
          </w:rPr>
          <w:tab/>
        </w:r>
        <w:r w:rsidR="00690C56">
          <w:rPr>
            <w:noProof/>
            <w:webHidden/>
          </w:rPr>
          <w:fldChar w:fldCharType="begin"/>
        </w:r>
        <w:r w:rsidR="00690C56">
          <w:rPr>
            <w:noProof/>
            <w:webHidden/>
          </w:rPr>
          <w:instrText xml:space="preserve"> PAGEREF _Toc34188968 \h </w:instrText>
        </w:r>
        <w:r w:rsidR="00690C56">
          <w:rPr>
            <w:noProof/>
            <w:webHidden/>
          </w:rPr>
        </w:r>
        <w:r w:rsidR="00690C56">
          <w:rPr>
            <w:noProof/>
            <w:webHidden/>
          </w:rPr>
          <w:fldChar w:fldCharType="separate"/>
        </w:r>
        <w:r w:rsidR="0090239C">
          <w:rPr>
            <w:noProof/>
            <w:webHidden/>
          </w:rPr>
          <w:t>4</w:t>
        </w:r>
        <w:r w:rsidR="00690C56">
          <w:rPr>
            <w:noProof/>
            <w:webHidden/>
          </w:rPr>
          <w:fldChar w:fldCharType="end"/>
        </w:r>
      </w:hyperlink>
    </w:p>
    <w:p w14:paraId="7CF95CD4" w14:textId="0DD0F260" w:rsidR="00690C56" w:rsidRDefault="00690C56">
      <w:pPr>
        <w:pStyle w:val="Innehll2"/>
        <w:rPr>
          <w:rFonts w:asciiTheme="minorHAnsi" w:eastAsiaTheme="minorEastAsia" w:hAnsiTheme="minorHAnsi" w:cstheme="minorBidi"/>
          <w:noProof/>
          <w:sz w:val="22"/>
          <w:szCs w:val="22"/>
        </w:rPr>
      </w:pPr>
      <w:hyperlink w:anchor="_Toc34188969" w:history="1">
        <w:r w:rsidRPr="00514999">
          <w:rPr>
            <w:rStyle w:val="Hyperlnk"/>
            <w:noProof/>
          </w:rPr>
          <w:t>1.1</w:t>
        </w:r>
        <w:r>
          <w:rPr>
            <w:rFonts w:asciiTheme="minorHAnsi" w:eastAsiaTheme="minorEastAsia" w:hAnsiTheme="minorHAnsi" w:cstheme="minorBidi"/>
            <w:noProof/>
            <w:sz w:val="22"/>
            <w:szCs w:val="22"/>
          </w:rPr>
          <w:tab/>
        </w:r>
        <w:r w:rsidRPr="00514999">
          <w:rPr>
            <w:rStyle w:val="Hyperlnk"/>
            <w:noProof/>
          </w:rPr>
          <w:t>Allmänt</w:t>
        </w:r>
        <w:r>
          <w:rPr>
            <w:noProof/>
            <w:webHidden/>
          </w:rPr>
          <w:tab/>
        </w:r>
        <w:r>
          <w:rPr>
            <w:noProof/>
            <w:webHidden/>
          </w:rPr>
          <w:fldChar w:fldCharType="begin"/>
        </w:r>
        <w:r>
          <w:rPr>
            <w:noProof/>
            <w:webHidden/>
          </w:rPr>
          <w:instrText xml:space="preserve"> PAGEREF _Toc34188969 \h </w:instrText>
        </w:r>
        <w:r>
          <w:rPr>
            <w:noProof/>
            <w:webHidden/>
          </w:rPr>
        </w:r>
        <w:r>
          <w:rPr>
            <w:noProof/>
            <w:webHidden/>
          </w:rPr>
          <w:fldChar w:fldCharType="separate"/>
        </w:r>
        <w:r w:rsidR="0090239C">
          <w:rPr>
            <w:noProof/>
            <w:webHidden/>
          </w:rPr>
          <w:t>4</w:t>
        </w:r>
        <w:r>
          <w:rPr>
            <w:noProof/>
            <w:webHidden/>
          </w:rPr>
          <w:fldChar w:fldCharType="end"/>
        </w:r>
      </w:hyperlink>
    </w:p>
    <w:p w14:paraId="056B1CD7" w14:textId="24E457BD" w:rsidR="00690C56" w:rsidRDefault="00690C56">
      <w:pPr>
        <w:pStyle w:val="Innehll2"/>
        <w:rPr>
          <w:rFonts w:asciiTheme="minorHAnsi" w:eastAsiaTheme="minorEastAsia" w:hAnsiTheme="minorHAnsi" w:cstheme="minorBidi"/>
          <w:noProof/>
          <w:sz w:val="22"/>
          <w:szCs w:val="22"/>
        </w:rPr>
      </w:pPr>
      <w:hyperlink w:anchor="_Toc34188970" w:history="1">
        <w:r w:rsidRPr="00514999">
          <w:rPr>
            <w:rStyle w:val="Hyperlnk"/>
            <w:noProof/>
          </w:rPr>
          <w:t>1.2</w:t>
        </w:r>
        <w:r>
          <w:rPr>
            <w:rFonts w:asciiTheme="minorHAnsi" w:eastAsiaTheme="minorEastAsia" w:hAnsiTheme="minorHAnsi" w:cstheme="minorBidi"/>
            <w:noProof/>
            <w:sz w:val="22"/>
            <w:szCs w:val="22"/>
          </w:rPr>
          <w:tab/>
        </w:r>
        <w:r w:rsidRPr="00514999">
          <w:rPr>
            <w:rStyle w:val="Hyperlnk"/>
            <w:noProof/>
          </w:rPr>
          <w:t>Gemensamt och definitioner</w:t>
        </w:r>
        <w:r>
          <w:rPr>
            <w:noProof/>
            <w:webHidden/>
          </w:rPr>
          <w:tab/>
        </w:r>
        <w:r>
          <w:rPr>
            <w:noProof/>
            <w:webHidden/>
          </w:rPr>
          <w:fldChar w:fldCharType="begin"/>
        </w:r>
        <w:r>
          <w:rPr>
            <w:noProof/>
            <w:webHidden/>
          </w:rPr>
          <w:instrText xml:space="preserve"> PAGEREF _Toc34188970 \h </w:instrText>
        </w:r>
        <w:r>
          <w:rPr>
            <w:noProof/>
            <w:webHidden/>
          </w:rPr>
        </w:r>
        <w:r>
          <w:rPr>
            <w:noProof/>
            <w:webHidden/>
          </w:rPr>
          <w:fldChar w:fldCharType="separate"/>
        </w:r>
        <w:r w:rsidR="0090239C">
          <w:rPr>
            <w:noProof/>
            <w:webHidden/>
          </w:rPr>
          <w:t>4</w:t>
        </w:r>
        <w:r>
          <w:rPr>
            <w:noProof/>
            <w:webHidden/>
          </w:rPr>
          <w:fldChar w:fldCharType="end"/>
        </w:r>
      </w:hyperlink>
    </w:p>
    <w:p w14:paraId="793E2644" w14:textId="057760D9" w:rsidR="00690C56" w:rsidRDefault="00690C56">
      <w:pPr>
        <w:pStyle w:val="Innehll2"/>
        <w:rPr>
          <w:rFonts w:asciiTheme="minorHAnsi" w:eastAsiaTheme="minorEastAsia" w:hAnsiTheme="minorHAnsi" w:cstheme="minorBidi"/>
          <w:noProof/>
          <w:sz w:val="22"/>
          <w:szCs w:val="22"/>
        </w:rPr>
      </w:pPr>
      <w:hyperlink w:anchor="_Toc34188971" w:history="1">
        <w:r w:rsidRPr="00514999">
          <w:rPr>
            <w:rStyle w:val="Hyperlnk"/>
            <w:noProof/>
          </w:rPr>
          <w:t>1.3</w:t>
        </w:r>
        <w:r>
          <w:rPr>
            <w:rFonts w:asciiTheme="minorHAnsi" w:eastAsiaTheme="minorEastAsia" w:hAnsiTheme="minorHAnsi" w:cstheme="minorBidi"/>
            <w:noProof/>
            <w:sz w:val="22"/>
            <w:szCs w:val="22"/>
          </w:rPr>
          <w:tab/>
        </w:r>
        <w:r w:rsidRPr="00514999">
          <w:rPr>
            <w:rStyle w:val="Hyperlnk"/>
            <w:noProof/>
          </w:rPr>
          <w:t>Gaser</w:t>
        </w:r>
        <w:r>
          <w:rPr>
            <w:noProof/>
            <w:webHidden/>
          </w:rPr>
          <w:tab/>
        </w:r>
        <w:r>
          <w:rPr>
            <w:noProof/>
            <w:webHidden/>
          </w:rPr>
          <w:fldChar w:fldCharType="begin"/>
        </w:r>
        <w:r>
          <w:rPr>
            <w:noProof/>
            <w:webHidden/>
          </w:rPr>
          <w:instrText xml:space="preserve"> PAGEREF _Toc34188971 \h </w:instrText>
        </w:r>
        <w:r>
          <w:rPr>
            <w:noProof/>
            <w:webHidden/>
          </w:rPr>
        </w:r>
        <w:r>
          <w:rPr>
            <w:noProof/>
            <w:webHidden/>
          </w:rPr>
          <w:fldChar w:fldCharType="separate"/>
        </w:r>
        <w:r w:rsidR="0090239C">
          <w:rPr>
            <w:noProof/>
            <w:webHidden/>
          </w:rPr>
          <w:t>5</w:t>
        </w:r>
        <w:r>
          <w:rPr>
            <w:noProof/>
            <w:webHidden/>
          </w:rPr>
          <w:fldChar w:fldCharType="end"/>
        </w:r>
      </w:hyperlink>
    </w:p>
    <w:p w14:paraId="604EE774" w14:textId="3AF51CF4" w:rsidR="00690C56" w:rsidRDefault="00690C56">
      <w:pPr>
        <w:pStyle w:val="Innehll3"/>
        <w:tabs>
          <w:tab w:val="left" w:pos="1200"/>
        </w:tabs>
        <w:rPr>
          <w:rFonts w:asciiTheme="minorHAnsi" w:eastAsiaTheme="minorEastAsia" w:hAnsiTheme="minorHAnsi" w:cstheme="minorBidi"/>
          <w:smallCaps w:val="0"/>
          <w:noProof/>
          <w:szCs w:val="22"/>
        </w:rPr>
      </w:pPr>
      <w:hyperlink w:anchor="_Toc34188972" w:history="1">
        <w:r w:rsidRPr="00514999">
          <w:rPr>
            <w:rStyle w:val="Hyperlnk"/>
            <w:noProof/>
          </w:rPr>
          <w:t>1.3.1</w:t>
        </w:r>
        <w:r>
          <w:rPr>
            <w:rFonts w:asciiTheme="minorHAnsi" w:eastAsiaTheme="minorEastAsia" w:hAnsiTheme="minorHAnsi" w:cstheme="minorBidi"/>
            <w:smallCaps w:val="0"/>
            <w:noProof/>
            <w:szCs w:val="22"/>
          </w:rPr>
          <w:tab/>
        </w:r>
        <w:r w:rsidRPr="00514999">
          <w:rPr>
            <w:rStyle w:val="Hyperlnk"/>
            <w:noProof/>
          </w:rPr>
          <w:t>Beräkning densitet</w:t>
        </w:r>
        <w:r>
          <w:rPr>
            <w:noProof/>
            <w:webHidden/>
          </w:rPr>
          <w:tab/>
        </w:r>
        <w:r>
          <w:rPr>
            <w:noProof/>
            <w:webHidden/>
          </w:rPr>
          <w:fldChar w:fldCharType="begin"/>
        </w:r>
        <w:r>
          <w:rPr>
            <w:noProof/>
            <w:webHidden/>
          </w:rPr>
          <w:instrText xml:space="preserve"> PAGEREF _Toc34188972 \h </w:instrText>
        </w:r>
        <w:r>
          <w:rPr>
            <w:noProof/>
            <w:webHidden/>
          </w:rPr>
        </w:r>
        <w:r>
          <w:rPr>
            <w:noProof/>
            <w:webHidden/>
          </w:rPr>
          <w:fldChar w:fldCharType="separate"/>
        </w:r>
        <w:r w:rsidR="0090239C">
          <w:rPr>
            <w:noProof/>
            <w:webHidden/>
          </w:rPr>
          <w:t>5</w:t>
        </w:r>
        <w:r>
          <w:rPr>
            <w:noProof/>
            <w:webHidden/>
          </w:rPr>
          <w:fldChar w:fldCharType="end"/>
        </w:r>
      </w:hyperlink>
    </w:p>
    <w:p w14:paraId="4E122495" w14:textId="745E3054" w:rsidR="00690C56" w:rsidRDefault="00690C56">
      <w:pPr>
        <w:pStyle w:val="Innehll3"/>
        <w:tabs>
          <w:tab w:val="left" w:pos="1200"/>
        </w:tabs>
        <w:rPr>
          <w:rFonts w:asciiTheme="minorHAnsi" w:eastAsiaTheme="minorEastAsia" w:hAnsiTheme="minorHAnsi" w:cstheme="minorBidi"/>
          <w:smallCaps w:val="0"/>
          <w:noProof/>
          <w:szCs w:val="22"/>
        </w:rPr>
      </w:pPr>
      <w:hyperlink w:anchor="_Toc34188973" w:history="1">
        <w:r w:rsidRPr="00514999">
          <w:rPr>
            <w:rStyle w:val="Hyperlnk"/>
            <w:noProof/>
          </w:rPr>
          <w:t>1.3.2</w:t>
        </w:r>
        <w:r>
          <w:rPr>
            <w:rFonts w:asciiTheme="minorHAnsi" w:eastAsiaTheme="minorEastAsia" w:hAnsiTheme="minorHAnsi" w:cstheme="minorBidi"/>
            <w:smallCaps w:val="0"/>
            <w:noProof/>
            <w:szCs w:val="22"/>
          </w:rPr>
          <w:tab/>
        </w:r>
        <w:r w:rsidRPr="00514999">
          <w:rPr>
            <w:rStyle w:val="Hyperlnk"/>
            <w:noProof/>
          </w:rPr>
          <w:t>Beräkning densitet gasmix</w:t>
        </w:r>
        <w:r>
          <w:rPr>
            <w:noProof/>
            <w:webHidden/>
          </w:rPr>
          <w:tab/>
        </w:r>
        <w:r>
          <w:rPr>
            <w:noProof/>
            <w:webHidden/>
          </w:rPr>
          <w:fldChar w:fldCharType="begin"/>
        </w:r>
        <w:r>
          <w:rPr>
            <w:noProof/>
            <w:webHidden/>
          </w:rPr>
          <w:instrText xml:space="preserve"> PAGEREF _Toc34188973 \h </w:instrText>
        </w:r>
        <w:r>
          <w:rPr>
            <w:noProof/>
            <w:webHidden/>
          </w:rPr>
        </w:r>
        <w:r>
          <w:rPr>
            <w:noProof/>
            <w:webHidden/>
          </w:rPr>
          <w:fldChar w:fldCharType="separate"/>
        </w:r>
        <w:r w:rsidR="0090239C">
          <w:rPr>
            <w:noProof/>
            <w:webHidden/>
          </w:rPr>
          <w:t>5</w:t>
        </w:r>
        <w:r>
          <w:rPr>
            <w:noProof/>
            <w:webHidden/>
          </w:rPr>
          <w:fldChar w:fldCharType="end"/>
        </w:r>
      </w:hyperlink>
    </w:p>
    <w:p w14:paraId="291240FF" w14:textId="76A5B7F7" w:rsidR="00690C56" w:rsidRDefault="00690C56">
      <w:pPr>
        <w:pStyle w:val="Innehll3"/>
        <w:tabs>
          <w:tab w:val="left" w:pos="1200"/>
        </w:tabs>
        <w:rPr>
          <w:rFonts w:asciiTheme="minorHAnsi" w:eastAsiaTheme="minorEastAsia" w:hAnsiTheme="minorHAnsi" w:cstheme="minorBidi"/>
          <w:smallCaps w:val="0"/>
          <w:noProof/>
          <w:szCs w:val="22"/>
        </w:rPr>
      </w:pPr>
      <w:hyperlink w:anchor="_Toc34188974" w:history="1">
        <w:r w:rsidRPr="00514999">
          <w:rPr>
            <w:rStyle w:val="Hyperlnk"/>
            <w:noProof/>
          </w:rPr>
          <w:t>1.3.3</w:t>
        </w:r>
        <w:r>
          <w:rPr>
            <w:rFonts w:asciiTheme="minorHAnsi" w:eastAsiaTheme="minorEastAsia" w:hAnsiTheme="minorHAnsi" w:cstheme="minorBidi"/>
            <w:smallCaps w:val="0"/>
            <w:noProof/>
            <w:szCs w:val="22"/>
          </w:rPr>
          <w:tab/>
        </w:r>
        <w:r w:rsidRPr="00514999">
          <w:rPr>
            <w:rStyle w:val="Hyperlnk"/>
            <w:noProof/>
          </w:rPr>
          <w:t>Beräkning andel vattenånga</w:t>
        </w:r>
        <w:r>
          <w:rPr>
            <w:noProof/>
            <w:webHidden/>
          </w:rPr>
          <w:tab/>
        </w:r>
        <w:r>
          <w:rPr>
            <w:noProof/>
            <w:webHidden/>
          </w:rPr>
          <w:fldChar w:fldCharType="begin"/>
        </w:r>
        <w:r>
          <w:rPr>
            <w:noProof/>
            <w:webHidden/>
          </w:rPr>
          <w:instrText xml:space="preserve"> PAGEREF _Toc34188974 \h </w:instrText>
        </w:r>
        <w:r>
          <w:rPr>
            <w:noProof/>
            <w:webHidden/>
          </w:rPr>
        </w:r>
        <w:r>
          <w:rPr>
            <w:noProof/>
            <w:webHidden/>
          </w:rPr>
          <w:fldChar w:fldCharType="separate"/>
        </w:r>
        <w:r w:rsidR="0090239C">
          <w:rPr>
            <w:noProof/>
            <w:webHidden/>
          </w:rPr>
          <w:t>6</w:t>
        </w:r>
        <w:r>
          <w:rPr>
            <w:noProof/>
            <w:webHidden/>
          </w:rPr>
          <w:fldChar w:fldCharType="end"/>
        </w:r>
      </w:hyperlink>
    </w:p>
    <w:p w14:paraId="3C543A73" w14:textId="709E18CF" w:rsidR="00690C56" w:rsidRDefault="00690C56">
      <w:pPr>
        <w:pStyle w:val="Innehll3"/>
        <w:tabs>
          <w:tab w:val="left" w:pos="1200"/>
        </w:tabs>
        <w:rPr>
          <w:rFonts w:asciiTheme="minorHAnsi" w:eastAsiaTheme="minorEastAsia" w:hAnsiTheme="minorHAnsi" w:cstheme="minorBidi"/>
          <w:smallCaps w:val="0"/>
          <w:noProof/>
          <w:szCs w:val="22"/>
        </w:rPr>
      </w:pPr>
      <w:hyperlink w:anchor="_Toc34188975" w:history="1">
        <w:r w:rsidRPr="00514999">
          <w:rPr>
            <w:rStyle w:val="Hyperlnk"/>
            <w:noProof/>
          </w:rPr>
          <w:t>1.3.4</w:t>
        </w:r>
        <w:r>
          <w:rPr>
            <w:rFonts w:asciiTheme="minorHAnsi" w:eastAsiaTheme="minorEastAsia" w:hAnsiTheme="minorHAnsi" w:cstheme="minorBidi"/>
            <w:smallCaps w:val="0"/>
            <w:noProof/>
            <w:szCs w:val="22"/>
          </w:rPr>
          <w:tab/>
        </w:r>
        <w:r w:rsidRPr="00514999">
          <w:rPr>
            <w:rStyle w:val="Hyperlnk"/>
            <w:noProof/>
          </w:rPr>
          <w:t>Beräkning flöde</w:t>
        </w:r>
        <w:r>
          <w:rPr>
            <w:noProof/>
            <w:webHidden/>
          </w:rPr>
          <w:tab/>
        </w:r>
        <w:r>
          <w:rPr>
            <w:noProof/>
            <w:webHidden/>
          </w:rPr>
          <w:fldChar w:fldCharType="begin"/>
        </w:r>
        <w:r>
          <w:rPr>
            <w:noProof/>
            <w:webHidden/>
          </w:rPr>
          <w:instrText xml:space="preserve"> PAGEREF _Toc34188975 \h </w:instrText>
        </w:r>
        <w:r>
          <w:rPr>
            <w:noProof/>
            <w:webHidden/>
          </w:rPr>
        </w:r>
        <w:r>
          <w:rPr>
            <w:noProof/>
            <w:webHidden/>
          </w:rPr>
          <w:fldChar w:fldCharType="separate"/>
        </w:r>
        <w:r w:rsidR="0090239C">
          <w:rPr>
            <w:noProof/>
            <w:webHidden/>
          </w:rPr>
          <w:t>7</w:t>
        </w:r>
        <w:r>
          <w:rPr>
            <w:noProof/>
            <w:webHidden/>
          </w:rPr>
          <w:fldChar w:fldCharType="end"/>
        </w:r>
      </w:hyperlink>
    </w:p>
    <w:p w14:paraId="06531005" w14:textId="0D6C18DB" w:rsidR="00690C56" w:rsidRDefault="00690C56">
      <w:pPr>
        <w:pStyle w:val="Innehll2"/>
        <w:rPr>
          <w:rFonts w:asciiTheme="minorHAnsi" w:eastAsiaTheme="minorEastAsia" w:hAnsiTheme="minorHAnsi" w:cstheme="minorBidi"/>
          <w:noProof/>
          <w:sz w:val="22"/>
          <w:szCs w:val="22"/>
        </w:rPr>
      </w:pPr>
      <w:hyperlink w:anchor="_Toc34188976" w:history="1">
        <w:r w:rsidRPr="00514999">
          <w:rPr>
            <w:rStyle w:val="Hyperlnk"/>
            <w:noProof/>
          </w:rPr>
          <w:t>1.4</w:t>
        </w:r>
        <w:r>
          <w:rPr>
            <w:rFonts w:asciiTheme="minorHAnsi" w:eastAsiaTheme="minorEastAsia" w:hAnsiTheme="minorHAnsi" w:cstheme="minorBidi"/>
            <w:noProof/>
            <w:sz w:val="22"/>
            <w:szCs w:val="22"/>
          </w:rPr>
          <w:tab/>
        </w:r>
        <w:r w:rsidRPr="00514999">
          <w:rPr>
            <w:rStyle w:val="Hyperlnk"/>
            <w:noProof/>
          </w:rPr>
          <w:t>Majoritetsval givare</w:t>
        </w:r>
        <w:r>
          <w:rPr>
            <w:noProof/>
            <w:webHidden/>
          </w:rPr>
          <w:tab/>
        </w:r>
        <w:r>
          <w:rPr>
            <w:noProof/>
            <w:webHidden/>
          </w:rPr>
          <w:fldChar w:fldCharType="begin"/>
        </w:r>
        <w:r>
          <w:rPr>
            <w:noProof/>
            <w:webHidden/>
          </w:rPr>
          <w:instrText xml:space="preserve"> PAGEREF _Toc34188976 \h </w:instrText>
        </w:r>
        <w:r>
          <w:rPr>
            <w:noProof/>
            <w:webHidden/>
          </w:rPr>
        </w:r>
        <w:r>
          <w:rPr>
            <w:noProof/>
            <w:webHidden/>
          </w:rPr>
          <w:fldChar w:fldCharType="separate"/>
        </w:r>
        <w:r w:rsidR="0090239C">
          <w:rPr>
            <w:noProof/>
            <w:webHidden/>
          </w:rPr>
          <w:t>8</w:t>
        </w:r>
        <w:r>
          <w:rPr>
            <w:noProof/>
            <w:webHidden/>
          </w:rPr>
          <w:fldChar w:fldCharType="end"/>
        </w:r>
      </w:hyperlink>
    </w:p>
    <w:p w14:paraId="3B9A32CF" w14:textId="7EC0B359" w:rsidR="00690C56" w:rsidRDefault="00690C56">
      <w:pPr>
        <w:pStyle w:val="Innehll1"/>
        <w:rPr>
          <w:rFonts w:asciiTheme="minorHAnsi" w:eastAsiaTheme="minorEastAsia" w:hAnsiTheme="minorHAnsi" w:cstheme="minorBidi"/>
          <w:b w:val="0"/>
          <w:noProof/>
          <w:sz w:val="22"/>
          <w:szCs w:val="22"/>
        </w:rPr>
      </w:pPr>
      <w:hyperlink w:anchor="_Toc34188977" w:history="1">
        <w:r w:rsidRPr="00514999">
          <w:rPr>
            <w:rStyle w:val="Hyperlnk"/>
            <w:noProof/>
          </w:rPr>
          <w:t>2</w:t>
        </w:r>
        <w:r>
          <w:rPr>
            <w:rFonts w:asciiTheme="minorHAnsi" w:eastAsiaTheme="minorEastAsia" w:hAnsiTheme="minorHAnsi" w:cstheme="minorBidi"/>
            <w:b w:val="0"/>
            <w:noProof/>
            <w:sz w:val="22"/>
            <w:szCs w:val="22"/>
          </w:rPr>
          <w:tab/>
        </w:r>
        <w:r w:rsidRPr="00514999">
          <w:rPr>
            <w:rStyle w:val="Hyperlnk"/>
            <w:noProof/>
          </w:rPr>
          <w:t>Reduktionsgas (Toppgas)</w:t>
        </w:r>
        <w:r>
          <w:rPr>
            <w:noProof/>
            <w:webHidden/>
          </w:rPr>
          <w:tab/>
        </w:r>
        <w:r>
          <w:rPr>
            <w:noProof/>
            <w:webHidden/>
          </w:rPr>
          <w:fldChar w:fldCharType="begin"/>
        </w:r>
        <w:r>
          <w:rPr>
            <w:noProof/>
            <w:webHidden/>
          </w:rPr>
          <w:instrText xml:space="preserve"> PAGEREF _Toc34188977 \h </w:instrText>
        </w:r>
        <w:r>
          <w:rPr>
            <w:noProof/>
            <w:webHidden/>
          </w:rPr>
        </w:r>
        <w:r>
          <w:rPr>
            <w:noProof/>
            <w:webHidden/>
          </w:rPr>
          <w:fldChar w:fldCharType="separate"/>
        </w:r>
        <w:r w:rsidR="0090239C">
          <w:rPr>
            <w:noProof/>
            <w:webHidden/>
          </w:rPr>
          <w:t>8</w:t>
        </w:r>
        <w:r>
          <w:rPr>
            <w:noProof/>
            <w:webHidden/>
          </w:rPr>
          <w:fldChar w:fldCharType="end"/>
        </w:r>
      </w:hyperlink>
    </w:p>
    <w:p w14:paraId="259C025F" w14:textId="327167F3" w:rsidR="00690C56" w:rsidRDefault="00690C56">
      <w:pPr>
        <w:pStyle w:val="Innehll2"/>
        <w:rPr>
          <w:rFonts w:asciiTheme="minorHAnsi" w:eastAsiaTheme="minorEastAsia" w:hAnsiTheme="minorHAnsi" w:cstheme="minorBidi"/>
          <w:noProof/>
          <w:sz w:val="22"/>
          <w:szCs w:val="22"/>
        </w:rPr>
      </w:pPr>
      <w:hyperlink w:anchor="_Toc34188978" w:history="1">
        <w:r w:rsidRPr="00514999">
          <w:rPr>
            <w:rStyle w:val="Hyperlnk"/>
            <w:noProof/>
          </w:rPr>
          <w:t>2.1</w:t>
        </w:r>
        <w:r>
          <w:rPr>
            <w:rFonts w:asciiTheme="minorHAnsi" w:eastAsiaTheme="minorEastAsia" w:hAnsiTheme="minorHAnsi" w:cstheme="minorBidi"/>
            <w:noProof/>
            <w:sz w:val="22"/>
            <w:szCs w:val="22"/>
          </w:rPr>
          <w:tab/>
        </w:r>
        <w:r w:rsidRPr="00514999">
          <w:rPr>
            <w:rStyle w:val="Hyperlnk"/>
            <w:noProof/>
          </w:rPr>
          <w:t>Ingående styrda objekt</w:t>
        </w:r>
        <w:r>
          <w:rPr>
            <w:noProof/>
            <w:webHidden/>
          </w:rPr>
          <w:tab/>
        </w:r>
        <w:r>
          <w:rPr>
            <w:noProof/>
            <w:webHidden/>
          </w:rPr>
          <w:fldChar w:fldCharType="begin"/>
        </w:r>
        <w:r>
          <w:rPr>
            <w:noProof/>
            <w:webHidden/>
          </w:rPr>
          <w:instrText xml:space="preserve"> PAGEREF _Toc34188978 \h </w:instrText>
        </w:r>
        <w:r>
          <w:rPr>
            <w:noProof/>
            <w:webHidden/>
          </w:rPr>
        </w:r>
        <w:r>
          <w:rPr>
            <w:noProof/>
            <w:webHidden/>
          </w:rPr>
          <w:fldChar w:fldCharType="separate"/>
        </w:r>
        <w:r w:rsidR="0090239C">
          <w:rPr>
            <w:noProof/>
            <w:webHidden/>
          </w:rPr>
          <w:t>8</w:t>
        </w:r>
        <w:r>
          <w:rPr>
            <w:noProof/>
            <w:webHidden/>
          </w:rPr>
          <w:fldChar w:fldCharType="end"/>
        </w:r>
      </w:hyperlink>
    </w:p>
    <w:p w14:paraId="6D13C1D0" w14:textId="774F58A6" w:rsidR="00690C56" w:rsidRDefault="00690C56">
      <w:pPr>
        <w:pStyle w:val="Innehll3"/>
        <w:tabs>
          <w:tab w:val="left" w:pos="1200"/>
        </w:tabs>
        <w:rPr>
          <w:rFonts w:asciiTheme="minorHAnsi" w:eastAsiaTheme="minorEastAsia" w:hAnsiTheme="minorHAnsi" w:cstheme="minorBidi"/>
          <w:smallCaps w:val="0"/>
          <w:noProof/>
          <w:szCs w:val="22"/>
        </w:rPr>
      </w:pPr>
      <w:hyperlink w:anchor="_Toc34188979" w:history="1">
        <w:r w:rsidRPr="00514999">
          <w:rPr>
            <w:rStyle w:val="Hyperlnk"/>
            <w:noProof/>
          </w:rPr>
          <w:t>2.1.1</w:t>
        </w:r>
        <w:r>
          <w:rPr>
            <w:rFonts w:asciiTheme="minorHAnsi" w:eastAsiaTheme="minorEastAsia" w:hAnsiTheme="minorHAnsi" w:cstheme="minorBidi"/>
            <w:smallCaps w:val="0"/>
            <w:noProof/>
            <w:szCs w:val="22"/>
          </w:rPr>
          <w:tab/>
        </w:r>
        <w:r w:rsidRPr="00514999">
          <w:rPr>
            <w:rStyle w:val="Hyperlnk"/>
            <w:noProof/>
          </w:rPr>
          <w:t>Masspektrometer</w:t>
        </w:r>
        <w:r>
          <w:rPr>
            <w:noProof/>
            <w:webHidden/>
          </w:rPr>
          <w:tab/>
        </w:r>
        <w:r>
          <w:rPr>
            <w:noProof/>
            <w:webHidden/>
          </w:rPr>
          <w:fldChar w:fldCharType="begin"/>
        </w:r>
        <w:r>
          <w:rPr>
            <w:noProof/>
            <w:webHidden/>
          </w:rPr>
          <w:instrText xml:space="preserve"> PAGEREF _Toc34188979 \h </w:instrText>
        </w:r>
        <w:r>
          <w:rPr>
            <w:noProof/>
            <w:webHidden/>
          </w:rPr>
        </w:r>
        <w:r>
          <w:rPr>
            <w:noProof/>
            <w:webHidden/>
          </w:rPr>
          <w:fldChar w:fldCharType="separate"/>
        </w:r>
        <w:r w:rsidR="0090239C">
          <w:rPr>
            <w:noProof/>
            <w:webHidden/>
          </w:rPr>
          <w:t>8</w:t>
        </w:r>
        <w:r>
          <w:rPr>
            <w:noProof/>
            <w:webHidden/>
          </w:rPr>
          <w:fldChar w:fldCharType="end"/>
        </w:r>
      </w:hyperlink>
    </w:p>
    <w:p w14:paraId="29FF3775" w14:textId="7D840648"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0" w:history="1">
        <w:r w:rsidRPr="00514999">
          <w:rPr>
            <w:rStyle w:val="Hyperlnk"/>
            <w:noProof/>
          </w:rPr>
          <w:t>2.1.2</w:t>
        </w:r>
        <w:r>
          <w:rPr>
            <w:rFonts w:asciiTheme="minorHAnsi" w:eastAsiaTheme="minorEastAsia" w:hAnsiTheme="minorHAnsi" w:cstheme="minorBidi"/>
            <w:smallCaps w:val="0"/>
            <w:noProof/>
            <w:szCs w:val="22"/>
          </w:rPr>
          <w:tab/>
        </w:r>
        <w:r w:rsidRPr="00514999">
          <w:rPr>
            <w:rStyle w:val="Hyperlnk"/>
            <w:noProof/>
          </w:rPr>
          <w:t>Reduktionsgas</w:t>
        </w:r>
        <w:r>
          <w:rPr>
            <w:noProof/>
            <w:webHidden/>
          </w:rPr>
          <w:tab/>
        </w:r>
        <w:r>
          <w:rPr>
            <w:noProof/>
            <w:webHidden/>
          </w:rPr>
          <w:fldChar w:fldCharType="begin"/>
        </w:r>
        <w:r>
          <w:rPr>
            <w:noProof/>
            <w:webHidden/>
          </w:rPr>
          <w:instrText xml:space="preserve"> PAGEREF _Toc34188980 \h </w:instrText>
        </w:r>
        <w:r>
          <w:rPr>
            <w:noProof/>
            <w:webHidden/>
          </w:rPr>
        </w:r>
        <w:r>
          <w:rPr>
            <w:noProof/>
            <w:webHidden/>
          </w:rPr>
          <w:fldChar w:fldCharType="separate"/>
        </w:r>
        <w:r w:rsidR="0090239C">
          <w:rPr>
            <w:noProof/>
            <w:webHidden/>
          </w:rPr>
          <w:t>8</w:t>
        </w:r>
        <w:r>
          <w:rPr>
            <w:noProof/>
            <w:webHidden/>
          </w:rPr>
          <w:fldChar w:fldCharType="end"/>
        </w:r>
      </w:hyperlink>
    </w:p>
    <w:p w14:paraId="3EFF56C0" w14:textId="799555F5"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1" w:history="1">
        <w:r w:rsidRPr="00514999">
          <w:rPr>
            <w:rStyle w:val="Hyperlnk"/>
            <w:noProof/>
          </w:rPr>
          <w:t>2.1.3</w:t>
        </w:r>
        <w:r>
          <w:rPr>
            <w:rFonts w:asciiTheme="minorHAnsi" w:eastAsiaTheme="minorEastAsia" w:hAnsiTheme="minorHAnsi" w:cstheme="minorBidi"/>
            <w:smallCaps w:val="0"/>
            <w:noProof/>
            <w:szCs w:val="22"/>
          </w:rPr>
          <w:tab/>
        </w:r>
        <w:r w:rsidRPr="00514999">
          <w:rPr>
            <w:rStyle w:val="Hyperlnk"/>
            <w:noProof/>
          </w:rPr>
          <w:t>Värmare reduktionsgas</w:t>
        </w:r>
        <w:r>
          <w:rPr>
            <w:noProof/>
            <w:webHidden/>
          </w:rPr>
          <w:tab/>
        </w:r>
        <w:r>
          <w:rPr>
            <w:noProof/>
            <w:webHidden/>
          </w:rPr>
          <w:fldChar w:fldCharType="begin"/>
        </w:r>
        <w:r>
          <w:rPr>
            <w:noProof/>
            <w:webHidden/>
          </w:rPr>
          <w:instrText xml:space="preserve"> PAGEREF _Toc34188981 \h </w:instrText>
        </w:r>
        <w:r>
          <w:rPr>
            <w:noProof/>
            <w:webHidden/>
          </w:rPr>
        </w:r>
        <w:r>
          <w:rPr>
            <w:noProof/>
            <w:webHidden/>
          </w:rPr>
          <w:fldChar w:fldCharType="separate"/>
        </w:r>
        <w:r w:rsidR="0090239C">
          <w:rPr>
            <w:noProof/>
            <w:webHidden/>
          </w:rPr>
          <w:t>11</w:t>
        </w:r>
        <w:r>
          <w:rPr>
            <w:noProof/>
            <w:webHidden/>
          </w:rPr>
          <w:fldChar w:fldCharType="end"/>
        </w:r>
      </w:hyperlink>
    </w:p>
    <w:p w14:paraId="64AFD605" w14:textId="7C0D3511"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2" w:history="1">
        <w:r w:rsidRPr="00514999">
          <w:rPr>
            <w:rStyle w:val="Hyperlnk"/>
            <w:noProof/>
          </w:rPr>
          <w:t>2.1.4</w:t>
        </w:r>
        <w:r>
          <w:rPr>
            <w:rFonts w:asciiTheme="minorHAnsi" w:eastAsiaTheme="minorEastAsia" w:hAnsiTheme="minorHAnsi" w:cstheme="minorBidi"/>
            <w:smallCaps w:val="0"/>
            <w:noProof/>
            <w:szCs w:val="22"/>
          </w:rPr>
          <w:tab/>
        </w:r>
        <w:r w:rsidRPr="00514999">
          <w:rPr>
            <w:rStyle w:val="Hyperlnk"/>
            <w:noProof/>
          </w:rPr>
          <w:t>Tryck efter CO2-avskiljning</w:t>
        </w:r>
        <w:r>
          <w:rPr>
            <w:noProof/>
            <w:webHidden/>
          </w:rPr>
          <w:tab/>
        </w:r>
        <w:r>
          <w:rPr>
            <w:noProof/>
            <w:webHidden/>
          </w:rPr>
          <w:fldChar w:fldCharType="begin"/>
        </w:r>
        <w:r>
          <w:rPr>
            <w:noProof/>
            <w:webHidden/>
          </w:rPr>
          <w:instrText xml:space="preserve"> PAGEREF _Toc34188982 \h </w:instrText>
        </w:r>
        <w:r>
          <w:rPr>
            <w:noProof/>
            <w:webHidden/>
          </w:rPr>
        </w:r>
        <w:r>
          <w:rPr>
            <w:noProof/>
            <w:webHidden/>
          </w:rPr>
          <w:fldChar w:fldCharType="separate"/>
        </w:r>
        <w:r w:rsidR="0090239C">
          <w:rPr>
            <w:noProof/>
            <w:webHidden/>
          </w:rPr>
          <w:t>13</w:t>
        </w:r>
        <w:r>
          <w:rPr>
            <w:noProof/>
            <w:webHidden/>
          </w:rPr>
          <w:fldChar w:fldCharType="end"/>
        </w:r>
      </w:hyperlink>
    </w:p>
    <w:p w14:paraId="48B26897" w14:textId="6FB8579B"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3" w:history="1">
        <w:r w:rsidRPr="00514999">
          <w:rPr>
            <w:rStyle w:val="Hyperlnk"/>
            <w:noProof/>
          </w:rPr>
          <w:t>2.1.5</w:t>
        </w:r>
        <w:r>
          <w:rPr>
            <w:rFonts w:asciiTheme="minorHAnsi" w:eastAsiaTheme="minorEastAsia" w:hAnsiTheme="minorHAnsi" w:cstheme="minorBidi"/>
            <w:smallCaps w:val="0"/>
            <w:noProof/>
            <w:szCs w:val="22"/>
          </w:rPr>
          <w:tab/>
        </w:r>
        <w:r w:rsidRPr="00514999">
          <w:rPr>
            <w:rStyle w:val="Hyperlnk"/>
            <w:noProof/>
          </w:rPr>
          <w:t>Naturgas</w:t>
        </w:r>
        <w:r>
          <w:rPr>
            <w:noProof/>
            <w:webHidden/>
          </w:rPr>
          <w:tab/>
        </w:r>
        <w:r>
          <w:rPr>
            <w:noProof/>
            <w:webHidden/>
          </w:rPr>
          <w:fldChar w:fldCharType="begin"/>
        </w:r>
        <w:r>
          <w:rPr>
            <w:noProof/>
            <w:webHidden/>
          </w:rPr>
          <w:instrText xml:space="preserve"> PAGEREF _Toc34188983 \h </w:instrText>
        </w:r>
        <w:r>
          <w:rPr>
            <w:noProof/>
            <w:webHidden/>
          </w:rPr>
        </w:r>
        <w:r>
          <w:rPr>
            <w:noProof/>
            <w:webHidden/>
          </w:rPr>
          <w:fldChar w:fldCharType="separate"/>
        </w:r>
        <w:r w:rsidR="0090239C">
          <w:rPr>
            <w:noProof/>
            <w:webHidden/>
          </w:rPr>
          <w:t>13</w:t>
        </w:r>
        <w:r>
          <w:rPr>
            <w:noProof/>
            <w:webHidden/>
          </w:rPr>
          <w:fldChar w:fldCharType="end"/>
        </w:r>
      </w:hyperlink>
    </w:p>
    <w:p w14:paraId="7F633C79" w14:textId="0C22AADC"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4" w:history="1">
        <w:r w:rsidRPr="00514999">
          <w:rPr>
            <w:rStyle w:val="Hyperlnk"/>
            <w:noProof/>
          </w:rPr>
          <w:t>2.1.6</w:t>
        </w:r>
        <w:r>
          <w:rPr>
            <w:rFonts w:asciiTheme="minorHAnsi" w:eastAsiaTheme="minorEastAsia" w:hAnsiTheme="minorHAnsi" w:cstheme="minorBidi"/>
            <w:smallCaps w:val="0"/>
            <w:noProof/>
            <w:szCs w:val="22"/>
          </w:rPr>
          <w:tab/>
        </w:r>
        <w:r w:rsidRPr="00514999">
          <w:rPr>
            <w:rStyle w:val="Hyperlnk"/>
            <w:noProof/>
          </w:rPr>
          <w:t>Värmare naturgas</w:t>
        </w:r>
        <w:r>
          <w:rPr>
            <w:noProof/>
            <w:webHidden/>
          </w:rPr>
          <w:tab/>
        </w:r>
        <w:r>
          <w:rPr>
            <w:noProof/>
            <w:webHidden/>
          </w:rPr>
          <w:fldChar w:fldCharType="begin"/>
        </w:r>
        <w:r>
          <w:rPr>
            <w:noProof/>
            <w:webHidden/>
          </w:rPr>
          <w:instrText xml:space="preserve"> PAGEREF _Toc34188984 \h </w:instrText>
        </w:r>
        <w:r>
          <w:rPr>
            <w:noProof/>
            <w:webHidden/>
          </w:rPr>
        </w:r>
        <w:r>
          <w:rPr>
            <w:noProof/>
            <w:webHidden/>
          </w:rPr>
          <w:fldChar w:fldCharType="separate"/>
        </w:r>
        <w:r w:rsidR="0090239C">
          <w:rPr>
            <w:noProof/>
            <w:webHidden/>
          </w:rPr>
          <w:t>15</w:t>
        </w:r>
        <w:r>
          <w:rPr>
            <w:noProof/>
            <w:webHidden/>
          </w:rPr>
          <w:fldChar w:fldCharType="end"/>
        </w:r>
      </w:hyperlink>
    </w:p>
    <w:p w14:paraId="1D13E313" w14:textId="3A1EAD93"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5" w:history="1">
        <w:r w:rsidRPr="00514999">
          <w:rPr>
            <w:rStyle w:val="Hyperlnk"/>
            <w:noProof/>
          </w:rPr>
          <w:t>2.1.7</w:t>
        </w:r>
        <w:r>
          <w:rPr>
            <w:rFonts w:asciiTheme="minorHAnsi" w:eastAsiaTheme="minorEastAsia" w:hAnsiTheme="minorHAnsi" w:cstheme="minorBidi"/>
            <w:smallCaps w:val="0"/>
            <w:noProof/>
            <w:szCs w:val="22"/>
          </w:rPr>
          <w:tab/>
        </w:r>
        <w:r w:rsidRPr="00514999">
          <w:rPr>
            <w:rStyle w:val="Hyperlnk"/>
            <w:noProof/>
          </w:rPr>
          <w:t>Vätgas</w:t>
        </w:r>
        <w:r>
          <w:rPr>
            <w:noProof/>
            <w:webHidden/>
          </w:rPr>
          <w:tab/>
        </w:r>
        <w:r>
          <w:rPr>
            <w:noProof/>
            <w:webHidden/>
          </w:rPr>
          <w:fldChar w:fldCharType="begin"/>
        </w:r>
        <w:r>
          <w:rPr>
            <w:noProof/>
            <w:webHidden/>
          </w:rPr>
          <w:instrText xml:space="preserve"> PAGEREF _Toc34188985 \h </w:instrText>
        </w:r>
        <w:r>
          <w:rPr>
            <w:noProof/>
            <w:webHidden/>
          </w:rPr>
        </w:r>
        <w:r>
          <w:rPr>
            <w:noProof/>
            <w:webHidden/>
          </w:rPr>
          <w:fldChar w:fldCharType="separate"/>
        </w:r>
        <w:r w:rsidR="0090239C">
          <w:rPr>
            <w:noProof/>
            <w:webHidden/>
          </w:rPr>
          <w:t>17</w:t>
        </w:r>
        <w:r>
          <w:rPr>
            <w:noProof/>
            <w:webHidden/>
          </w:rPr>
          <w:fldChar w:fldCharType="end"/>
        </w:r>
      </w:hyperlink>
    </w:p>
    <w:p w14:paraId="1EFAFFC9" w14:textId="00AE7A6A"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6" w:history="1">
        <w:r w:rsidRPr="00514999">
          <w:rPr>
            <w:rStyle w:val="Hyperlnk"/>
            <w:strike/>
            <w:noProof/>
          </w:rPr>
          <w:t>2.1.8</w:t>
        </w:r>
        <w:r>
          <w:rPr>
            <w:rFonts w:asciiTheme="minorHAnsi" w:eastAsiaTheme="minorEastAsia" w:hAnsiTheme="minorHAnsi" w:cstheme="minorBidi"/>
            <w:smallCaps w:val="0"/>
            <w:noProof/>
            <w:szCs w:val="22"/>
          </w:rPr>
          <w:tab/>
        </w:r>
        <w:r w:rsidRPr="00514999">
          <w:rPr>
            <w:rStyle w:val="Hyperlnk"/>
            <w:strike/>
            <w:noProof/>
          </w:rPr>
          <w:t>Värmare vätgas</w:t>
        </w:r>
        <w:r>
          <w:rPr>
            <w:noProof/>
            <w:webHidden/>
          </w:rPr>
          <w:tab/>
        </w:r>
        <w:r>
          <w:rPr>
            <w:noProof/>
            <w:webHidden/>
          </w:rPr>
          <w:fldChar w:fldCharType="begin"/>
        </w:r>
        <w:r>
          <w:rPr>
            <w:noProof/>
            <w:webHidden/>
          </w:rPr>
          <w:instrText xml:space="preserve"> PAGEREF _Toc34188986 \h </w:instrText>
        </w:r>
        <w:r>
          <w:rPr>
            <w:noProof/>
            <w:webHidden/>
          </w:rPr>
        </w:r>
        <w:r>
          <w:rPr>
            <w:noProof/>
            <w:webHidden/>
          </w:rPr>
          <w:fldChar w:fldCharType="separate"/>
        </w:r>
        <w:r w:rsidR="0090239C">
          <w:rPr>
            <w:noProof/>
            <w:webHidden/>
          </w:rPr>
          <w:t>19</w:t>
        </w:r>
        <w:r>
          <w:rPr>
            <w:noProof/>
            <w:webHidden/>
          </w:rPr>
          <w:fldChar w:fldCharType="end"/>
        </w:r>
      </w:hyperlink>
    </w:p>
    <w:p w14:paraId="1E33781F" w14:textId="0F303DD7"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7" w:history="1">
        <w:r w:rsidRPr="00514999">
          <w:rPr>
            <w:rStyle w:val="Hyperlnk"/>
            <w:noProof/>
          </w:rPr>
          <w:t>2.1.9</w:t>
        </w:r>
        <w:r>
          <w:rPr>
            <w:rFonts w:asciiTheme="minorHAnsi" w:eastAsiaTheme="minorEastAsia" w:hAnsiTheme="minorHAnsi" w:cstheme="minorBidi"/>
            <w:smallCaps w:val="0"/>
            <w:noProof/>
            <w:szCs w:val="22"/>
          </w:rPr>
          <w:tab/>
        </w:r>
        <w:r w:rsidRPr="00514999">
          <w:rPr>
            <w:rStyle w:val="Hyperlnk"/>
            <w:noProof/>
          </w:rPr>
          <w:t>Kvävgas</w:t>
        </w:r>
        <w:r>
          <w:rPr>
            <w:noProof/>
            <w:webHidden/>
          </w:rPr>
          <w:tab/>
        </w:r>
        <w:r>
          <w:rPr>
            <w:noProof/>
            <w:webHidden/>
          </w:rPr>
          <w:fldChar w:fldCharType="begin"/>
        </w:r>
        <w:r>
          <w:rPr>
            <w:noProof/>
            <w:webHidden/>
          </w:rPr>
          <w:instrText xml:space="preserve"> PAGEREF _Toc34188987 \h </w:instrText>
        </w:r>
        <w:r>
          <w:rPr>
            <w:noProof/>
            <w:webHidden/>
          </w:rPr>
        </w:r>
        <w:r>
          <w:rPr>
            <w:noProof/>
            <w:webHidden/>
          </w:rPr>
          <w:fldChar w:fldCharType="separate"/>
        </w:r>
        <w:r w:rsidR="0090239C">
          <w:rPr>
            <w:noProof/>
            <w:webHidden/>
          </w:rPr>
          <w:t>20</w:t>
        </w:r>
        <w:r>
          <w:rPr>
            <w:noProof/>
            <w:webHidden/>
          </w:rPr>
          <w:fldChar w:fldCharType="end"/>
        </w:r>
      </w:hyperlink>
    </w:p>
    <w:p w14:paraId="3793F648" w14:textId="3198B14E" w:rsidR="00690C56" w:rsidRDefault="00690C56">
      <w:pPr>
        <w:pStyle w:val="Innehll3"/>
        <w:tabs>
          <w:tab w:val="left" w:pos="1200"/>
        </w:tabs>
        <w:rPr>
          <w:rFonts w:asciiTheme="minorHAnsi" w:eastAsiaTheme="minorEastAsia" w:hAnsiTheme="minorHAnsi" w:cstheme="minorBidi"/>
          <w:smallCaps w:val="0"/>
          <w:noProof/>
          <w:szCs w:val="22"/>
        </w:rPr>
      </w:pPr>
      <w:hyperlink w:anchor="_Toc34188988" w:history="1">
        <w:r w:rsidRPr="00514999">
          <w:rPr>
            <w:rStyle w:val="Hyperlnk"/>
            <w:noProof/>
          </w:rPr>
          <w:t>2.1.10</w:t>
        </w:r>
        <w:r>
          <w:rPr>
            <w:rFonts w:asciiTheme="minorHAnsi" w:eastAsiaTheme="minorEastAsia" w:hAnsiTheme="minorHAnsi" w:cstheme="minorBidi"/>
            <w:smallCaps w:val="0"/>
            <w:noProof/>
            <w:szCs w:val="22"/>
          </w:rPr>
          <w:tab/>
        </w:r>
        <w:r w:rsidRPr="00514999">
          <w:rPr>
            <w:rStyle w:val="Hyperlnk"/>
            <w:noProof/>
          </w:rPr>
          <w:t>Toppgastryck via fackla</w:t>
        </w:r>
        <w:r>
          <w:rPr>
            <w:noProof/>
            <w:webHidden/>
          </w:rPr>
          <w:tab/>
        </w:r>
        <w:r>
          <w:rPr>
            <w:noProof/>
            <w:webHidden/>
          </w:rPr>
          <w:fldChar w:fldCharType="begin"/>
        </w:r>
        <w:r>
          <w:rPr>
            <w:noProof/>
            <w:webHidden/>
          </w:rPr>
          <w:instrText xml:space="preserve"> PAGEREF _Toc34188988 \h </w:instrText>
        </w:r>
        <w:r>
          <w:rPr>
            <w:noProof/>
            <w:webHidden/>
          </w:rPr>
        </w:r>
        <w:r>
          <w:rPr>
            <w:noProof/>
            <w:webHidden/>
          </w:rPr>
          <w:fldChar w:fldCharType="separate"/>
        </w:r>
        <w:r w:rsidR="0090239C">
          <w:rPr>
            <w:noProof/>
            <w:webHidden/>
          </w:rPr>
          <w:t>21</w:t>
        </w:r>
        <w:r>
          <w:rPr>
            <w:noProof/>
            <w:webHidden/>
          </w:rPr>
          <w:fldChar w:fldCharType="end"/>
        </w:r>
      </w:hyperlink>
    </w:p>
    <w:p w14:paraId="425C0AC3" w14:textId="4D8BDEC0" w:rsidR="00690C56" w:rsidRDefault="00690C56">
      <w:pPr>
        <w:pStyle w:val="Innehll2"/>
        <w:rPr>
          <w:rFonts w:asciiTheme="minorHAnsi" w:eastAsiaTheme="minorEastAsia" w:hAnsiTheme="minorHAnsi" w:cstheme="minorBidi"/>
          <w:noProof/>
          <w:sz w:val="22"/>
          <w:szCs w:val="22"/>
        </w:rPr>
      </w:pPr>
      <w:hyperlink w:anchor="_Toc34188989" w:history="1">
        <w:r w:rsidRPr="00514999">
          <w:rPr>
            <w:rStyle w:val="Hyperlnk"/>
            <w:noProof/>
          </w:rPr>
          <w:t>2.2</w:t>
        </w:r>
        <w:r>
          <w:rPr>
            <w:rFonts w:asciiTheme="minorHAnsi" w:eastAsiaTheme="minorEastAsia" w:hAnsiTheme="minorHAnsi" w:cstheme="minorBidi"/>
            <w:noProof/>
            <w:sz w:val="22"/>
            <w:szCs w:val="22"/>
          </w:rPr>
          <w:tab/>
        </w:r>
        <w:r w:rsidRPr="00514999">
          <w:rPr>
            <w:rStyle w:val="Hyperlnk"/>
            <w:noProof/>
          </w:rPr>
          <w:t>Start</w:t>
        </w:r>
        <w:r>
          <w:rPr>
            <w:noProof/>
            <w:webHidden/>
          </w:rPr>
          <w:tab/>
        </w:r>
        <w:r>
          <w:rPr>
            <w:noProof/>
            <w:webHidden/>
          </w:rPr>
          <w:fldChar w:fldCharType="begin"/>
        </w:r>
        <w:r>
          <w:rPr>
            <w:noProof/>
            <w:webHidden/>
          </w:rPr>
          <w:instrText xml:space="preserve"> PAGEREF _Toc34188989 \h </w:instrText>
        </w:r>
        <w:r>
          <w:rPr>
            <w:noProof/>
            <w:webHidden/>
          </w:rPr>
        </w:r>
        <w:r>
          <w:rPr>
            <w:noProof/>
            <w:webHidden/>
          </w:rPr>
          <w:fldChar w:fldCharType="separate"/>
        </w:r>
        <w:r w:rsidR="0090239C">
          <w:rPr>
            <w:noProof/>
            <w:webHidden/>
          </w:rPr>
          <w:t>22</w:t>
        </w:r>
        <w:r>
          <w:rPr>
            <w:noProof/>
            <w:webHidden/>
          </w:rPr>
          <w:fldChar w:fldCharType="end"/>
        </w:r>
      </w:hyperlink>
    </w:p>
    <w:p w14:paraId="6015B62D" w14:textId="6E54465F" w:rsidR="00690C56" w:rsidRDefault="00690C56">
      <w:pPr>
        <w:pStyle w:val="Innehll2"/>
        <w:rPr>
          <w:rFonts w:asciiTheme="minorHAnsi" w:eastAsiaTheme="minorEastAsia" w:hAnsiTheme="minorHAnsi" w:cstheme="minorBidi"/>
          <w:noProof/>
          <w:sz w:val="22"/>
          <w:szCs w:val="22"/>
        </w:rPr>
      </w:pPr>
      <w:hyperlink w:anchor="_Toc34188990" w:history="1">
        <w:r w:rsidRPr="00514999">
          <w:rPr>
            <w:rStyle w:val="Hyperlnk"/>
            <w:noProof/>
          </w:rPr>
          <w:t>2.3</w:t>
        </w:r>
        <w:r>
          <w:rPr>
            <w:rFonts w:asciiTheme="minorHAnsi" w:eastAsiaTheme="minorEastAsia" w:hAnsiTheme="minorHAnsi" w:cstheme="minorBidi"/>
            <w:noProof/>
            <w:sz w:val="22"/>
            <w:szCs w:val="22"/>
          </w:rPr>
          <w:tab/>
        </w:r>
        <w:r w:rsidRPr="00514999">
          <w:rPr>
            <w:rStyle w:val="Hyperlnk"/>
            <w:noProof/>
          </w:rPr>
          <w:t>Stopp</w:t>
        </w:r>
        <w:r>
          <w:rPr>
            <w:noProof/>
            <w:webHidden/>
          </w:rPr>
          <w:tab/>
        </w:r>
        <w:r>
          <w:rPr>
            <w:noProof/>
            <w:webHidden/>
          </w:rPr>
          <w:fldChar w:fldCharType="begin"/>
        </w:r>
        <w:r>
          <w:rPr>
            <w:noProof/>
            <w:webHidden/>
          </w:rPr>
          <w:instrText xml:space="preserve"> PAGEREF _Toc34188990 \h </w:instrText>
        </w:r>
        <w:r>
          <w:rPr>
            <w:noProof/>
            <w:webHidden/>
          </w:rPr>
        </w:r>
        <w:r>
          <w:rPr>
            <w:noProof/>
            <w:webHidden/>
          </w:rPr>
          <w:fldChar w:fldCharType="separate"/>
        </w:r>
        <w:r w:rsidR="0090239C">
          <w:rPr>
            <w:noProof/>
            <w:webHidden/>
          </w:rPr>
          <w:t>23</w:t>
        </w:r>
        <w:r>
          <w:rPr>
            <w:noProof/>
            <w:webHidden/>
          </w:rPr>
          <w:fldChar w:fldCharType="end"/>
        </w:r>
      </w:hyperlink>
    </w:p>
    <w:p w14:paraId="3BFAC64C" w14:textId="0D13AB2B" w:rsidR="00690C56" w:rsidRDefault="00690C56">
      <w:pPr>
        <w:pStyle w:val="Innehll2"/>
        <w:rPr>
          <w:rFonts w:asciiTheme="minorHAnsi" w:eastAsiaTheme="minorEastAsia" w:hAnsiTheme="minorHAnsi" w:cstheme="minorBidi"/>
          <w:noProof/>
          <w:sz w:val="22"/>
          <w:szCs w:val="22"/>
        </w:rPr>
      </w:pPr>
      <w:hyperlink w:anchor="_Toc34188991" w:history="1">
        <w:r w:rsidRPr="00514999">
          <w:rPr>
            <w:rStyle w:val="Hyperlnk"/>
            <w:noProof/>
          </w:rPr>
          <w:t>2.4</w:t>
        </w:r>
        <w:r>
          <w:rPr>
            <w:rFonts w:asciiTheme="minorHAnsi" w:eastAsiaTheme="minorEastAsia" w:hAnsiTheme="minorHAnsi" w:cstheme="minorBidi"/>
            <w:noProof/>
            <w:sz w:val="22"/>
            <w:szCs w:val="22"/>
          </w:rPr>
          <w:tab/>
        </w:r>
        <w:r w:rsidRPr="00514999">
          <w:rPr>
            <w:rStyle w:val="Hyperlnk"/>
            <w:noProof/>
          </w:rPr>
          <w:t>Processnödstopp</w:t>
        </w:r>
        <w:r>
          <w:rPr>
            <w:noProof/>
            <w:webHidden/>
          </w:rPr>
          <w:tab/>
        </w:r>
        <w:r>
          <w:rPr>
            <w:noProof/>
            <w:webHidden/>
          </w:rPr>
          <w:fldChar w:fldCharType="begin"/>
        </w:r>
        <w:r>
          <w:rPr>
            <w:noProof/>
            <w:webHidden/>
          </w:rPr>
          <w:instrText xml:space="preserve"> PAGEREF _Toc34188991 \h </w:instrText>
        </w:r>
        <w:r>
          <w:rPr>
            <w:noProof/>
            <w:webHidden/>
          </w:rPr>
        </w:r>
        <w:r>
          <w:rPr>
            <w:noProof/>
            <w:webHidden/>
          </w:rPr>
          <w:fldChar w:fldCharType="separate"/>
        </w:r>
        <w:r w:rsidR="0090239C">
          <w:rPr>
            <w:noProof/>
            <w:webHidden/>
          </w:rPr>
          <w:t>24</w:t>
        </w:r>
        <w:r>
          <w:rPr>
            <w:noProof/>
            <w:webHidden/>
          </w:rPr>
          <w:fldChar w:fldCharType="end"/>
        </w:r>
      </w:hyperlink>
    </w:p>
    <w:p w14:paraId="1E96254F" w14:textId="263EEFC0" w:rsidR="00690C56" w:rsidRDefault="00690C56">
      <w:pPr>
        <w:pStyle w:val="Innehll1"/>
        <w:rPr>
          <w:rFonts w:asciiTheme="minorHAnsi" w:eastAsiaTheme="minorEastAsia" w:hAnsiTheme="minorHAnsi" w:cstheme="minorBidi"/>
          <w:b w:val="0"/>
          <w:noProof/>
          <w:sz w:val="22"/>
          <w:szCs w:val="22"/>
        </w:rPr>
      </w:pPr>
      <w:hyperlink w:anchor="_Toc34188992" w:history="1">
        <w:r w:rsidRPr="00514999">
          <w:rPr>
            <w:rStyle w:val="Hyperlnk"/>
            <w:noProof/>
          </w:rPr>
          <w:t>3</w:t>
        </w:r>
        <w:r>
          <w:rPr>
            <w:rFonts w:asciiTheme="minorHAnsi" w:eastAsiaTheme="minorEastAsia" w:hAnsiTheme="minorHAnsi" w:cstheme="minorBidi"/>
            <w:b w:val="0"/>
            <w:noProof/>
            <w:sz w:val="22"/>
            <w:szCs w:val="22"/>
          </w:rPr>
          <w:tab/>
        </w:r>
        <w:r w:rsidRPr="00514999">
          <w:rPr>
            <w:rStyle w:val="Hyperlnk"/>
            <w:noProof/>
          </w:rPr>
          <w:t>Processgas (Kylgas)</w:t>
        </w:r>
        <w:r>
          <w:rPr>
            <w:noProof/>
            <w:webHidden/>
          </w:rPr>
          <w:tab/>
        </w:r>
        <w:r>
          <w:rPr>
            <w:noProof/>
            <w:webHidden/>
          </w:rPr>
          <w:fldChar w:fldCharType="begin"/>
        </w:r>
        <w:r>
          <w:rPr>
            <w:noProof/>
            <w:webHidden/>
          </w:rPr>
          <w:instrText xml:space="preserve"> PAGEREF _Toc34188992 \h </w:instrText>
        </w:r>
        <w:r>
          <w:rPr>
            <w:noProof/>
            <w:webHidden/>
          </w:rPr>
        </w:r>
        <w:r>
          <w:rPr>
            <w:noProof/>
            <w:webHidden/>
          </w:rPr>
          <w:fldChar w:fldCharType="separate"/>
        </w:r>
        <w:r w:rsidR="0090239C">
          <w:rPr>
            <w:noProof/>
            <w:webHidden/>
          </w:rPr>
          <w:t>26</w:t>
        </w:r>
        <w:r>
          <w:rPr>
            <w:noProof/>
            <w:webHidden/>
          </w:rPr>
          <w:fldChar w:fldCharType="end"/>
        </w:r>
      </w:hyperlink>
    </w:p>
    <w:p w14:paraId="0121F70F" w14:textId="70A876DA"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3" w:history="1">
        <w:r w:rsidRPr="00514999">
          <w:rPr>
            <w:rStyle w:val="Hyperlnk"/>
            <w:noProof/>
          </w:rPr>
          <w:t>3.1.1</w:t>
        </w:r>
        <w:r>
          <w:rPr>
            <w:rFonts w:asciiTheme="minorHAnsi" w:eastAsiaTheme="minorEastAsia" w:hAnsiTheme="minorHAnsi" w:cstheme="minorBidi"/>
            <w:smallCaps w:val="0"/>
            <w:noProof/>
            <w:szCs w:val="22"/>
          </w:rPr>
          <w:tab/>
        </w:r>
        <w:r w:rsidRPr="00514999">
          <w:rPr>
            <w:rStyle w:val="Hyperlnk"/>
            <w:noProof/>
          </w:rPr>
          <w:t>Masspektrometer</w:t>
        </w:r>
        <w:r>
          <w:rPr>
            <w:noProof/>
            <w:webHidden/>
          </w:rPr>
          <w:tab/>
        </w:r>
        <w:r>
          <w:rPr>
            <w:noProof/>
            <w:webHidden/>
          </w:rPr>
          <w:fldChar w:fldCharType="begin"/>
        </w:r>
        <w:r>
          <w:rPr>
            <w:noProof/>
            <w:webHidden/>
          </w:rPr>
          <w:instrText xml:space="preserve"> PAGEREF _Toc34188993 \h </w:instrText>
        </w:r>
        <w:r>
          <w:rPr>
            <w:noProof/>
            <w:webHidden/>
          </w:rPr>
        </w:r>
        <w:r>
          <w:rPr>
            <w:noProof/>
            <w:webHidden/>
          </w:rPr>
          <w:fldChar w:fldCharType="separate"/>
        </w:r>
        <w:r w:rsidR="0090239C">
          <w:rPr>
            <w:noProof/>
            <w:webHidden/>
          </w:rPr>
          <w:t>26</w:t>
        </w:r>
        <w:r>
          <w:rPr>
            <w:noProof/>
            <w:webHidden/>
          </w:rPr>
          <w:fldChar w:fldCharType="end"/>
        </w:r>
      </w:hyperlink>
    </w:p>
    <w:p w14:paraId="0F0FA623" w14:textId="1C392541"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4" w:history="1">
        <w:r w:rsidRPr="00514999">
          <w:rPr>
            <w:rStyle w:val="Hyperlnk"/>
            <w:noProof/>
          </w:rPr>
          <w:t>3.1.2</w:t>
        </w:r>
        <w:r>
          <w:rPr>
            <w:rFonts w:asciiTheme="minorHAnsi" w:eastAsiaTheme="minorEastAsia" w:hAnsiTheme="minorHAnsi" w:cstheme="minorBidi"/>
            <w:smallCaps w:val="0"/>
            <w:noProof/>
            <w:szCs w:val="22"/>
          </w:rPr>
          <w:tab/>
        </w:r>
        <w:r w:rsidRPr="00514999">
          <w:rPr>
            <w:rStyle w:val="Hyperlnk"/>
            <w:noProof/>
          </w:rPr>
          <w:t>Processgas</w:t>
        </w:r>
        <w:r>
          <w:rPr>
            <w:noProof/>
            <w:webHidden/>
          </w:rPr>
          <w:tab/>
        </w:r>
        <w:r>
          <w:rPr>
            <w:noProof/>
            <w:webHidden/>
          </w:rPr>
          <w:fldChar w:fldCharType="begin"/>
        </w:r>
        <w:r>
          <w:rPr>
            <w:noProof/>
            <w:webHidden/>
          </w:rPr>
          <w:instrText xml:space="preserve"> PAGEREF _Toc34188994 \h </w:instrText>
        </w:r>
        <w:r>
          <w:rPr>
            <w:noProof/>
            <w:webHidden/>
          </w:rPr>
        </w:r>
        <w:r>
          <w:rPr>
            <w:noProof/>
            <w:webHidden/>
          </w:rPr>
          <w:fldChar w:fldCharType="separate"/>
        </w:r>
        <w:r w:rsidR="0090239C">
          <w:rPr>
            <w:noProof/>
            <w:webHidden/>
          </w:rPr>
          <w:t>26</w:t>
        </w:r>
        <w:r>
          <w:rPr>
            <w:noProof/>
            <w:webHidden/>
          </w:rPr>
          <w:fldChar w:fldCharType="end"/>
        </w:r>
      </w:hyperlink>
    </w:p>
    <w:p w14:paraId="66653C38" w14:textId="3D73E3C6"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5" w:history="1">
        <w:r w:rsidRPr="00514999">
          <w:rPr>
            <w:rStyle w:val="Hyperlnk"/>
            <w:strike/>
            <w:noProof/>
          </w:rPr>
          <w:t>3.1.3</w:t>
        </w:r>
        <w:r>
          <w:rPr>
            <w:rFonts w:asciiTheme="minorHAnsi" w:eastAsiaTheme="minorEastAsia" w:hAnsiTheme="minorHAnsi" w:cstheme="minorBidi"/>
            <w:smallCaps w:val="0"/>
            <w:noProof/>
            <w:szCs w:val="22"/>
          </w:rPr>
          <w:tab/>
        </w:r>
        <w:r w:rsidRPr="00514999">
          <w:rPr>
            <w:rStyle w:val="Hyperlnk"/>
            <w:strike/>
            <w:noProof/>
          </w:rPr>
          <w:t>Värmare processgas</w:t>
        </w:r>
        <w:r>
          <w:rPr>
            <w:noProof/>
            <w:webHidden/>
          </w:rPr>
          <w:tab/>
        </w:r>
        <w:r>
          <w:rPr>
            <w:noProof/>
            <w:webHidden/>
          </w:rPr>
          <w:fldChar w:fldCharType="begin"/>
        </w:r>
        <w:r>
          <w:rPr>
            <w:noProof/>
            <w:webHidden/>
          </w:rPr>
          <w:instrText xml:space="preserve"> PAGEREF _Toc34188995 \h </w:instrText>
        </w:r>
        <w:r>
          <w:rPr>
            <w:noProof/>
            <w:webHidden/>
          </w:rPr>
        </w:r>
        <w:r>
          <w:rPr>
            <w:noProof/>
            <w:webHidden/>
          </w:rPr>
          <w:fldChar w:fldCharType="separate"/>
        </w:r>
        <w:r w:rsidR="0090239C">
          <w:rPr>
            <w:noProof/>
            <w:webHidden/>
          </w:rPr>
          <w:t>29</w:t>
        </w:r>
        <w:r>
          <w:rPr>
            <w:noProof/>
            <w:webHidden/>
          </w:rPr>
          <w:fldChar w:fldCharType="end"/>
        </w:r>
      </w:hyperlink>
    </w:p>
    <w:p w14:paraId="54C41BD4" w14:textId="75FA3735"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6" w:history="1">
        <w:r w:rsidRPr="00514999">
          <w:rPr>
            <w:rStyle w:val="Hyperlnk"/>
            <w:noProof/>
          </w:rPr>
          <w:t>3.1.4</w:t>
        </w:r>
        <w:r>
          <w:rPr>
            <w:rFonts w:asciiTheme="minorHAnsi" w:eastAsiaTheme="minorEastAsia" w:hAnsiTheme="minorHAnsi" w:cstheme="minorBidi"/>
            <w:smallCaps w:val="0"/>
            <w:noProof/>
            <w:szCs w:val="22"/>
          </w:rPr>
          <w:tab/>
        </w:r>
        <w:r w:rsidRPr="00514999">
          <w:rPr>
            <w:rStyle w:val="Hyperlnk"/>
            <w:noProof/>
          </w:rPr>
          <w:t>Tryck efter kondens-avskiljning</w:t>
        </w:r>
        <w:r>
          <w:rPr>
            <w:noProof/>
            <w:webHidden/>
          </w:rPr>
          <w:tab/>
        </w:r>
        <w:r>
          <w:rPr>
            <w:noProof/>
            <w:webHidden/>
          </w:rPr>
          <w:fldChar w:fldCharType="begin"/>
        </w:r>
        <w:r>
          <w:rPr>
            <w:noProof/>
            <w:webHidden/>
          </w:rPr>
          <w:instrText xml:space="preserve"> PAGEREF _Toc34188996 \h </w:instrText>
        </w:r>
        <w:r>
          <w:rPr>
            <w:noProof/>
            <w:webHidden/>
          </w:rPr>
        </w:r>
        <w:r>
          <w:rPr>
            <w:noProof/>
            <w:webHidden/>
          </w:rPr>
          <w:fldChar w:fldCharType="separate"/>
        </w:r>
        <w:r w:rsidR="0090239C">
          <w:rPr>
            <w:noProof/>
            <w:webHidden/>
          </w:rPr>
          <w:t>30</w:t>
        </w:r>
        <w:r>
          <w:rPr>
            <w:noProof/>
            <w:webHidden/>
          </w:rPr>
          <w:fldChar w:fldCharType="end"/>
        </w:r>
      </w:hyperlink>
    </w:p>
    <w:p w14:paraId="026C7055" w14:textId="728D3674"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7" w:history="1">
        <w:r w:rsidRPr="00514999">
          <w:rPr>
            <w:rStyle w:val="Hyperlnk"/>
            <w:noProof/>
          </w:rPr>
          <w:t>3.1.5</w:t>
        </w:r>
        <w:r>
          <w:rPr>
            <w:rFonts w:asciiTheme="minorHAnsi" w:eastAsiaTheme="minorEastAsia" w:hAnsiTheme="minorHAnsi" w:cstheme="minorBidi"/>
            <w:smallCaps w:val="0"/>
            <w:noProof/>
            <w:szCs w:val="22"/>
          </w:rPr>
          <w:tab/>
        </w:r>
        <w:r w:rsidRPr="00514999">
          <w:rPr>
            <w:rStyle w:val="Hyperlnk"/>
            <w:noProof/>
          </w:rPr>
          <w:t>Naturgas</w:t>
        </w:r>
        <w:r>
          <w:rPr>
            <w:noProof/>
            <w:webHidden/>
          </w:rPr>
          <w:tab/>
        </w:r>
        <w:r>
          <w:rPr>
            <w:noProof/>
            <w:webHidden/>
          </w:rPr>
          <w:fldChar w:fldCharType="begin"/>
        </w:r>
        <w:r>
          <w:rPr>
            <w:noProof/>
            <w:webHidden/>
          </w:rPr>
          <w:instrText xml:space="preserve"> PAGEREF _Toc34188997 \h </w:instrText>
        </w:r>
        <w:r>
          <w:rPr>
            <w:noProof/>
            <w:webHidden/>
          </w:rPr>
        </w:r>
        <w:r>
          <w:rPr>
            <w:noProof/>
            <w:webHidden/>
          </w:rPr>
          <w:fldChar w:fldCharType="separate"/>
        </w:r>
        <w:r w:rsidR="0090239C">
          <w:rPr>
            <w:noProof/>
            <w:webHidden/>
          </w:rPr>
          <w:t>30</w:t>
        </w:r>
        <w:r>
          <w:rPr>
            <w:noProof/>
            <w:webHidden/>
          </w:rPr>
          <w:fldChar w:fldCharType="end"/>
        </w:r>
      </w:hyperlink>
    </w:p>
    <w:p w14:paraId="151E17F7" w14:textId="7050C59C"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8" w:history="1">
        <w:r w:rsidRPr="00514999">
          <w:rPr>
            <w:rStyle w:val="Hyperlnk"/>
            <w:noProof/>
          </w:rPr>
          <w:t>3.1.6</w:t>
        </w:r>
        <w:r>
          <w:rPr>
            <w:rFonts w:asciiTheme="minorHAnsi" w:eastAsiaTheme="minorEastAsia" w:hAnsiTheme="minorHAnsi" w:cstheme="minorBidi"/>
            <w:smallCaps w:val="0"/>
            <w:noProof/>
            <w:szCs w:val="22"/>
          </w:rPr>
          <w:tab/>
        </w:r>
        <w:r w:rsidRPr="00514999">
          <w:rPr>
            <w:rStyle w:val="Hyperlnk"/>
            <w:noProof/>
          </w:rPr>
          <w:t>Kvävgas</w:t>
        </w:r>
        <w:r>
          <w:rPr>
            <w:noProof/>
            <w:webHidden/>
          </w:rPr>
          <w:tab/>
        </w:r>
        <w:r>
          <w:rPr>
            <w:noProof/>
            <w:webHidden/>
          </w:rPr>
          <w:fldChar w:fldCharType="begin"/>
        </w:r>
        <w:r>
          <w:rPr>
            <w:noProof/>
            <w:webHidden/>
          </w:rPr>
          <w:instrText xml:space="preserve"> PAGEREF _Toc34188998 \h </w:instrText>
        </w:r>
        <w:r>
          <w:rPr>
            <w:noProof/>
            <w:webHidden/>
          </w:rPr>
        </w:r>
        <w:r>
          <w:rPr>
            <w:noProof/>
            <w:webHidden/>
          </w:rPr>
          <w:fldChar w:fldCharType="separate"/>
        </w:r>
        <w:r w:rsidR="0090239C">
          <w:rPr>
            <w:noProof/>
            <w:webHidden/>
          </w:rPr>
          <w:t>32</w:t>
        </w:r>
        <w:r>
          <w:rPr>
            <w:noProof/>
            <w:webHidden/>
          </w:rPr>
          <w:fldChar w:fldCharType="end"/>
        </w:r>
      </w:hyperlink>
    </w:p>
    <w:p w14:paraId="3E8A2338" w14:textId="2A1F0916" w:rsidR="00690C56" w:rsidRDefault="00690C56">
      <w:pPr>
        <w:pStyle w:val="Innehll3"/>
        <w:tabs>
          <w:tab w:val="left" w:pos="1200"/>
        </w:tabs>
        <w:rPr>
          <w:rFonts w:asciiTheme="minorHAnsi" w:eastAsiaTheme="minorEastAsia" w:hAnsiTheme="minorHAnsi" w:cstheme="minorBidi"/>
          <w:smallCaps w:val="0"/>
          <w:noProof/>
          <w:szCs w:val="22"/>
        </w:rPr>
      </w:pPr>
      <w:hyperlink w:anchor="_Toc34188999" w:history="1">
        <w:r w:rsidRPr="00514999">
          <w:rPr>
            <w:rStyle w:val="Hyperlnk"/>
            <w:noProof/>
          </w:rPr>
          <w:t>3.1.7</w:t>
        </w:r>
        <w:r>
          <w:rPr>
            <w:rFonts w:asciiTheme="minorHAnsi" w:eastAsiaTheme="minorEastAsia" w:hAnsiTheme="minorHAnsi" w:cstheme="minorBidi"/>
            <w:smallCaps w:val="0"/>
            <w:noProof/>
            <w:szCs w:val="22"/>
          </w:rPr>
          <w:tab/>
        </w:r>
        <w:r w:rsidRPr="00514999">
          <w:rPr>
            <w:rStyle w:val="Hyperlnk"/>
            <w:noProof/>
          </w:rPr>
          <w:t>Flöde från elfilter via fackla</w:t>
        </w:r>
        <w:r>
          <w:rPr>
            <w:noProof/>
            <w:webHidden/>
          </w:rPr>
          <w:tab/>
        </w:r>
        <w:r>
          <w:rPr>
            <w:noProof/>
            <w:webHidden/>
          </w:rPr>
          <w:fldChar w:fldCharType="begin"/>
        </w:r>
        <w:r>
          <w:rPr>
            <w:noProof/>
            <w:webHidden/>
          </w:rPr>
          <w:instrText xml:space="preserve"> PAGEREF _Toc34188999 \h </w:instrText>
        </w:r>
        <w:r>
          <w:rPr>
            <w:noProof/>
            <w:webHidden/>
          </w:rPr>
        </w:r>
        <w:r>
          <w:rPr>
            <w:noProof/>
            <w:webHidden/>
          </w:rPr>
          <w:fldChar w:fldCharType="separate"/>
        </w:r>
        <w:r w:rsidR="0090239C">
          <w:rPr>
            <w:noProof/>
            <w:webHidden/>
          </w:rPr>
          <w:t>33</w:t>
        </w:r>
        <w:r>
          <w:rPr>
            <w:noProof/>
            <w:webHidden/>
          </w:rPr>
          <w:fldChar w:fldCharType="end"/>
        </w:r>
      </w:hyperlink>
    </w:p>
    <w:p w14:paraId="5475E692" w14:textId="055803EA" w:rsidR="00690C56" w:rsidRDefault="00690C56">
      <w:pPr>
        <w:pStyle w:val="Innehll1"/>
        <w:rPr>
          <w:rFonts w:asciiTheme="minorHAnsi" w:eastAsiaTheme="minorEastAsia" w:hAnsiTheme="minorHAnsi" w:cstheme="minorBidi"/>
          <w:b w:val="0"/>
          <w:noProof/>
          <w:sz w:val="22"/>
          <w:szCs w:val="22"/>
        </w:rPr>
      </w:pPr>
      <w:hyperlink w:anchor="_Toc34189000" w:history="1">
        <w:r w:rsidRPr="00514999">
          <w:rPr>
            <w:rStyle w:val="Hyperlnk"/>
            <w:noProof/>
          </w:rPr>
          <w:t>4</w:t>
        </w:r>
        <w:r>
          <w:rPr>
            <w:rFonts w:asciiTheme="minorHAnsi" w:eastAsiaTheme="minorEastAsia" w:hAnsiTheme="minorHAnsi" w:cstheme="minorBidi"/>
            <w:b w:val="0"/>
            <w:noProof/>
            <w:sz w:val="22"/>
            <w:szCs w:val="22"/>
          </w:rPr>
          <w:tab/>
        </w:r>
        <w:r w:rsidRPr="00514999">
          <w:rPr>
            <w:rStyle w:val="Hyperlnk"/>
            <w:noProof/>
          </w:rPr>
          <w:t>Kvävgas</w:t>
        </w:r>
        <w:r>
          <w:rPr>
            <w:noProof/>
            <w:webHidden/>
          </w:rPr>
          <w:tab/>
        </w:r>
        <w:r>
          <w:rPr>
            <w:noProof/>
            <w:webHidden/>
          </w:rPr>
          <w:fldChar w:fldCharType="begin"/>
        </w:r>
        <w:r>
          <w:rPr>
            <w:noProof/>
            <w:webHidden/>
          </w:rPr>
          <w:instrText xml:space="preserve"> PAGEREF _Toc34189000 \h </w:instrText>
        </w:r>
        <w:r>
          <w:rPr>
            <w:noProof/>
            <w:webHidden/>
          </w:rPr>
        </w:r>
        <w:r>
          <w:rPr>
            <w:noProof/>
            <w:webHidden/>
          </w:rPr>
          <w:fldChar w:fldCharType="separate"/>
        </w:r>
        <w:r w:rsidR="0090239C">
          <w:rPr>
            <w:noProof/>
            <w:webHidden/>
          </w:rPr>
          <w:t>35</w:t>
        </w:r>
        <w:r>
          <w:rPr>
            <w:noProof/>
            <w:webHidden/>
          </w:rPr>
          <w:fldChar w:fldCharType="end"/>
        </w:r>
      </w:hyperlink>
    </w:p>
    <w:p w14:paraId="4A1B56F7" w14:textId="799B6FF8" w:rsidR="00690C56" w:rsidRDefault="00690C56">
      <w:pPr>
        <w:pStyle w:val="Innehll2"/>
        <w:rPr>
          <w:rFonts w:asciiTheme="minorHAnsi" w:eastAsiaTheme="minorEastAsia" w:hAnsiTheme="minorHAnsi" w:cstheme="minorBidi"/>
          <w:noProof/>
          <w:sz w:val="22"/>
          <w:szCs w:val="22"/>
        </w:rPr>
      </w:pPr>
      <w:hyperlink w:anchor="_Toc34189001" w:history="1">
        <w:r w:rsidRPr="00514999">
          <w:rPr>
            <w:rStyle w:val="Hyperlnk"/>
            <w:noProof/>
          </w:rPr>
          <w:t>4.1</w:t>
        </w:r>
        <w:r>
          <w:rPr>
            <w:rFonts w:asciiTheme="minorHAnsi" w:eastAsiaTheme="minorEastAsia" w:hAnsiTheme="minorHAnsi" w:cstheme="minorBidi"/>
            <w:noProof/>
            <w:sz w:val="22"/>
            <w:szCs w:val="22"/>
          </w:rPr>
          <w:tab/>
        </w:r>
        <w:r w:rsidRPr="00514999">
          <w:rPr>
            <w:rStyle w:val="Hyperlnk"/>
            <w:noProof/>
          </w:rPr>
          <w:t>Ingående styrda objekt</w:t>
        </w:r>
        <w:r>
          <w:rPr>
            <w:noProof/>
            <w:webHidden/>
          </w:rPr>
          <w:tab/>
        </w:r>
        <w:r>
          <w:rPr>
            <w:noProof/>
            <w:webHidden/>
          </w:rPr>
          <w:fldChar w:fldCharType="begin"/>
        </w:r>
        <w:r>
          <w:rPr>
            <w:noProof/>
            <w:webHidden/>
          </w:rPr>
          <w:instrText xml:space="preserve"> PAGEREF _Toc34189001 \h </w:instrText>
        </w:r>
        <w:r>
          <w:rPr>
            <w:noProof/>
            <w:webHidden/>
          </w:rPr>
        </w:r>
        <w:r>
          <w:rPr>
            <w:noProof/>
            <w:webHidden/>
          </w:rPr>
          <w:fldChar w:fldCharType="separate"/>
        </w:r>
        <w:r w:rsidR="0090239C">
          <w:rPr>
            <w:noProof/>
            <w:webHidden/>
          </w:rPr>
          <w:t>35</w:t>
        </w:r>
        <w:r>
          <w:rPr>
            <w:noProof/>
            <w:webHidden/>
          </w:rPr>
          <w:fldChar w:fldCharType="end"/>
        </w:r>
      </w:hyperlink>
    </w:p>
    <w:p w14:paraId="15E4191A" w14:textId="7A5CCC02"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2" w:history="1">
        <w:r w:rsidRPr="00514999">
          <w:rPr>
            <w:rStyle w:val="Hyperlnk"/>
            <w:noProof/>
          </w:rPr>
          <w:t>4.1.1</w:t>
        </w:r>
        <w:r>
          <w:rPr>
            <w:rFonts w:asciiTheme="minorHAnsi" w:eastAsiaTheme="minorEastAsia" w:hAnsiTheme="minorHAnsi" w:cstheme="minorBidi"/>
            <w:smallCaps w:val="0"/>
            <w:noProof/>
            <w:szCs w:val="22"/>
          </w:rPr>
          <w:tab/>
        </w:r>
        <w:r w:rsidRPr="00514999">
          <w:rPr>
            <w:rStyle w:val="Hyperlnk"/>
            <w:noProof/>
          </w:rPr>
          <w:t>Bufferttank 254TA003</w:t>
        </w:r>
        <w:r>
          <w:rPr>
            <w:noProof/>
            <w:webHidden/>
          </w:rPr>
          <w:tab/>
        </w:r>
        <w:r>
          <w:rPr>
            <w:noProof/>
            <w:webHidden/>
          </w:rPr>
          <w:fldChar w:fldCharType="begin"/>
        </w:r>
        <w:r>
          <w:rPr>
            <w:noProof/>
            <w:webHidden/>
          </w:rPr>
          <w:instrText xml:space="preserve"> PAGEREF _Toc34189002 \h </w:instrText>
        </w:r>
        <w:r>
          <w:rPr>
            <w:noProof/>
            <w:webHidden/>
          </w:rPr>
        </w:r>
        <w:r>
          <w:rPr>
            <w:noProof/>
            <w:webHidden/>
          </w:rPr>
          <w:fldChar w:fldCharType="separate"/>
        </w:r>
        <w:r w:rsidR="0090239C">
          <w:rPr>
            <w:noProof/>
            <w:webHidden/>
          </w:rPr>
          <w:t>35</w:t>
        </w:r>
        <w:r>
          <w:rPr>
            <w:noProof/>
            <w:webHidden/>
          </w:rPr>
          <w:fldChar w:fldCharType="end"/>
        </w:r>
      </w:hyperlink>
    </w:p>
    <w:p w14:paraId="6AA3A5FA" w14:textId="2FA5FCBA"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3" w:history="1">
        <w:r w:rsidRPr="00514999">
          <w:rPr>
            <w:rStyle w:val="Hyperlnk"/>
            <w:noProof/>
          </w:rPr>
          <w:t>4.1.2</w:t>
        </w:r>
        <w:r>
          <w:rPr>
            <w:rFonts w:asciiTheme="minorHAnsi" w:eastAsiaTheme="minorEastAsia" w:hAnsiTheme="minorHAnsi" w:cstheme="minorBidi"/>
            <w:smallCaps w:val="0"/>
            <w:noProof/>
            <w:szCs w:val="22"/>
          </w:rPr>
          <w:tab/>
        </w:r>
        <w:r w:rsidRPr="00514999">
          <w:rPr>
            <w:rStyle w:val="Hyperlnk"/>
            <w:noProof/>
          </w:rPr>
          <w:t>Bufferttank 254TA004</w:t>
        </w:r>
        <w:r>
          <w:rPr>
            <w:noProof/>
            <w:webHidden/>
          </w:rPr>
          <w:tab/>
        </w:r>
        <w:r>
          <w:rPr>
            <w:noProof/>
            <w:webHidden/>
          </w:rPr>
          <w:fldChar w:fldCharType="begin"/>
        </w:r>
        <w:r>
          <w:rPr>
            <w:noProof/>
            <w:webHidden/>
          </w:rPr>
          <w:instrText xml:space="preserve"> PAGEREF _Toc34189003 \h </w:instrText>
        </w:r>
        <w:r>
          <w:rPr>
            <w:noProof/>
            <w:webHidden/>
          </w:rPr>
        </w:r>
        <w:r>
          <w:rPr>
            <w:noProof/>
            <w:webHidden/>
          </w:rPr>
          <w:fldChar w:fldCharType="separate"/>
        </w:r>
        <w:r w:rsidR="0090239C">
          <w:rPr>
            <w:noProof/>
            <w:webHidden/>
          </w:rPr>
          <w:t>35</w:t>
        </w:r>
        <w:r>
          <w:rPr>
            <w:noProof/>
            <w:webHidden/>
          </w:rPr>
          <w:fldChar w:fldCharType="end"/>
        </w:r>
      </w:hyperlink>
    </w:p>
    <w:p w14:paraId="2323561E" w14:textId="7ABFD5B4"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4" w:history="1">
        <w:r w:rsidRPr="00514999">
          <w:rPr>
            <w:rStyle w:val="Hyperlnk"/>
            <w:noProof/>
          </w:rPr>
          <w:t>4.1.3</w:t>
        </w:r>
        <w:r>
          <w:rPr>
            <w:rFonts w:asciiTheme="minorHAnsi" w:eastAsiaTheme="minorEastAsia" w:hAnsiTheme="minorHAnsi" w:cstheme="minorBidi"/>
            <w:smallCaps w:val="0"/>
            <w:noProof/>
            <w:szCs w:val="22"/>
          </w:rPr>
          <w:tab/>
        </w:r>
        <w:r w:rsidRPr="00514999">
          <w:rPr>
            <w:rStyle w:val="Hyperlnk"/>
            <w:noProof/>
          </w:rPr>
          <w:t>Bufferttank 253TA005</w:t>
        </w:r>
        <w:r>
          <w:rPr>
            <w:noProof/>
            <w:webHidden/>
          </w:rPr>
          <w:tab/>
        </w:r>
        <w:r>
          <w:rPr>
            <w:noProof/>
            <w:webHidden/>
          </w:rPr>
          <w:fldChar w:fldCharType="begin"/>
        </w:r>
        <w:r>
          <w:rPr>
            <w:noProof/>
            <w:webHidden/>
          </w:rPr>
          <w:instrText xml:space="preserve"> PAGEREF _Toc34189004 \h </w:instrText>
        </w:r>
        <w:r>
          <w:rPr>
            <w:noProof/>
            <w:webHidden/>
          </w:rPr>
        </w:r>
        <w:r>
          <w:rPr>
            <w:noProof/>
            <w:webHidden/>
          </w:rPr>
          <w:fldChar w:fldCharType="separate"/>
        </w:r>
        <w:r w:rsidR="0090239C">
          <w:rPr>
            <w:noProof/>
            <w:webHidden/>
          </w:rPr>
          <w:t>36</w:t>
        </w:r>
        <w:r>
          <w:rPr>
            <w:noProof/>
            <w:webHidden/>
          </w:rPr>
          <w:fldChar w:fldCharType="end"/>
        </w:r>
      </w:hyperlink>
    </w:p>
    <w:p w14:paraId="1DAB7EC3" w14:textId="53812AC3"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5" w:history="1">
        <w:r w:rsidRPr="00514999">
          <w:rPr>
            <w:rStyle w:val="Hyperlnk"/>
            <w:noProof/>
          </w:rPr>
          <w:t>4.1.4</w:t>
        </w:r>
        <w:r>
          <w:rPr>
            <w:rFonts w:asciiTheme="minorHAnsi" w:eastAsiaTheme="minorEastAsia" w:hAnsiTheme="minorHAnsi" w:cstheme="minorBidi"/>
            <w:smallCaps w:val="0"/>
            <w:noProof/>
            <w:szCs w:val="22"/>
          </w:rPr>
          <w:tab/>
        </w:r>
        <w:r w:rsidRPr="00514999">
          <w:rPr>
            <w:rStyle w:val="Hyperlnk"/>
            <w:noProof/>
          </w:rPr>
          <w:t>Bufferttank 253TA006</w:t>
        </w:r>
        <w:r>
          <w:rPr>
            <w:noProof/>
            <w:webHidden/>
          </w:rPr>
          <w:tab/>
        </w:r>
        <w:r>
          <w:rPr>
            <w:noProof/>
            <w:webHidden/>
          </w:rPr>
          <w:fldChar w:fldCharType="begin"/>
        </w:r>
        <w:r>
          <w:rPr>
            <w:noProof/>
            <w:webHidden/>
          </w:rPr>
          <w:instrText xml:space="preserve"> PAGEREF _Toc34189005 \h </w:instrText>
        </w:r>
        <w:r>
          <w:rPr>
            <w:noProof/>
            <w:webHidden/>
          </w:rPr>
        </w:r>
        <w:r>
          <w:rPr>
            <w:noProof/>
            <w:webHidden/>
          </w:rPr>
          <w:fldChar w:fldCharType="separate"/>
        </w:r>
        <w:r w:rsidR="0090239C">
          <w:rPr>
            <w:noProof/>
            <w:webHidden/>
          </w:rPr>
          <w:t>36</w:t>
        </w:r>
        <w:r>
          <w:rPr>
            <w:noProof/>
            <w:webHidden/>
          </w:rPr>
          <w:fldChar w:fldCharType="end"/>
        </w:r>
      </w:hyperlink>
    </w:p>
    <w:p w14:paraId="572ACBB7" w14:textId="79D810C5"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6" w:history="1">
        <w:r w:rsidRPr="00514999">
          <w:rPr>
            <w:rStyle w:val="Hyperlnk"/>
            <w:noProof/>
          </w:rPr>
          <w:t>4.1.5</w:t>
        </w:r>
        <w:r>
          <w:rPr>
            <w:rFonts w:asciiTheme="minorHAnsi" w:eastAsiaTheme="minorEastAsia" w:hAnsiTheme="minorHAnsi" w:cstheme="minorBidi"/>
            <w:smallCaps w:val="0"/>
            <w:noProof/>
            <w:szCs w:val="22"/>
          </w:rPr>
          <w:tab/>
        </w:r>
        <w:r w:rsidRPr="00514999">
          <w:rPr>
            <w:rStyle w:val="Hyperlnk"/>
            <w:noProof/>
          </w:rPr>
          <w:t>Bufferttank 253TA007</w:t>
        </w:r>
        <w:r>
          <w:rPr>
            <w:noProof/>
            <w:webHidden/>
          </w:rPr>
          <w:tab/>
        </w:r>
        <w:r>
          <w:rPr>
            <w:noProof/>
            <w:webHidden/>
          </w:rPr>
          <w:fldChar w:fldCharType="begin"/>
        </w:r>
        <w:r>
          <w:rPr>
            <w:noProof/>
            <w:webHidden/>
          </w:rPr>
          <w:instrText xml:space="preserve"> PAGEREF _Toc34189006 \h </w:instrText>
        </w:r>
        <w:r>
          <w:rPr>
            <w:noProof/>
            <w:webHidden/>
          </w:rPr>
        </w:r>
        <w:r>
          <w:rPr>
            <w:noProof/>
            <w:webHidden/>
          </w:rPr>
          <w:fldChar w:fldCharType="separate"/>
        </w:r>
        <w:r w:rsidR="0090239C">
          <w:rPr>
            <w:noProof/>
            <w:webHidden/>
          </w:rPr>
          <w:t>37</w:t>
        </w:r>
        <w:r>
          <w:rPr>
            <w:noProof/>
            <w:webHidden/>
          </w:rPr>
          <w:fldChar w:fldCharType="end"/>
        </w:r>
      </w:hyperlink>
    </w:p>
    <w:p w14:paraId="1FD61342" w14:textId="652BB6A1"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7" w:history="1">
        <w:r w:rsidRPr="00514999">
          <w:rPr>
            <w:rStyle w:val="Hyperlnk"/>
            <w:noProof/>
          </w:rPr>
          <w:t>4.1.6</w:t>
        </w:r>
        <w:r>
          <w:rPr>
            <w:rFonts w:asciiTheme="minorHAnsi" w:eastAsiaTheme="minorEastAsia" w:hAnsiTheme="minorHAnsi" w:cstheme="minorBidi"/>
            <w:smallCaps w:val="0"/>
            <w:noProof/>
            <w:szCs w:val="22"/>
          </w:rPr>
          <w:tab/>
        </w:r>
        <w:r w:rsidRPr="00514999">
          <w:rPr>
            <w:rStyle w:val="Hyperlnk"/>
            <w:noProof/>
          </w:rPr>
          <w:t>Trycksättningsbehållare före reaktor</w:t>
        </w:r>
        <w:r>
          <w:rPr>
            <w:noProof/>
            <w:webHidden/>
          </w:rPr>
          <w:tab/>
        </w:r>
        <w:r>
          <w:rPr>
            <w:noProof/>
            <w:webHidden/>
          </w:rPr>
          <w:fldChar w:fldCharType="begin"/>
        </w:r>
        <w:r>
          <w:rPr>
            <w:noProof/>
            <w:webHidden/>
          </w:rPr>
          <w:instrText xml:space="preserve"> PAGEREF _Toc34189007 \h </w:instrText>
        </w:r>
        <w:r>
          <w:rPr>
            <w:noProof/>
            <w:webHidden/>
          </w:rPr>
        </w:r>
        <w:r>
          <w:rPr>
            <w:noProof/>
            <w:webHidden/>
          </w:rPr>
          <w:fldChar w:fldCharType="separate"/>
        </w:r>
        <w:r w:rsidR="0090239C">
          <w:rPr>
            <w:noProof/>
            <w:webHidden/>
          </w:rPr>
          <w:t>37</w:t>
        </w:r>
        <w:r>
          <w:rPr>
            <w:noProof/>
            <w:webHidden/>
          </w:rPr>
          <w:fldChar w:fldCharType="end"/>
        </w:r>
      </w:hyperlink>
    </w:p>
    <w:p w14:paraId="72AD9467" w14:textId="74AD10AA"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8" w:history="1">
        <w:r w:rsidRPr="00514999">
          <w:rPr>
            <w:rStyle w:val="Hyperlnk"/>
            <w:noProof/>
          </w:rPr>
          <w:t>4.1.7</w:t>
        </w:r>
        <w:r>
          <w:rPr>
            <w:rFonts w:asciiTheme="minorHAnsi" w:eastAsiaTheme="minorEastAsia" w:hAnsiTheme="minorHAnsi" w:cstheme="minorBidi"/>
            <w:smallCaps w:val="0"/>
            <w:noProof/>
            <w:szCs w:val="22"/>
          </w:rPr>
          <w:tab/>
        </w:r>
        <w:r w:rsidRPr="00514999">
          <w:rPr>
            <w:rStyle w:val="Hyperlnk"/>
            <w:noProof/>
          </w:rPr>
          <w:t>Bufferttank 253TA008</w:t>
        </w:r>
        <w:r>
          <w:rPr>
            <w:noProof/>
            <w:webHidden/>
          </w:rPr>
          <w:tab/>
        </w:r>
        <w:r>
          <w:rPr>
            <w:noProof/>
            <w:webHidden/>
          </w:rPr>
          <w:fldChar w:fldCharType="begin"/>
        </w:r>
        <w:r>
          <w:rPr>
            <w:noProof/>
            <w:webHidden/>
          </w:rPr>
          <w:instrText xml:space="preserve"> PAGEREF _Toc34189008 \h </w:instrText>
        </w:r>
        <w:r>
          <w:rPr>
            <w:noProof/>
            <w:webHidden/>
          </w:rPr>
        </w:r>
        <w:r>
          <w:rPr>
            <w:noProof/>
            <w:webHidden/>
          </w:rPr>
          <w:fldChar w:fldCharType="separate"/>
        </w:r>
        <w:r w:rsidR="0090239C">
          <w:rPr>
            <w:noProof/>
            <w:webHidden/>
          </w:rPr>
          <w:t>37</w:t>
        </w:r>
        <w:r>
          <w:rPr>
            <w:noProof/>
            <w:webHidden/>
          </w:rPr>
          <w:fldChar w:fldCharType="end"/>
        </w:r>
      </w:hyperlink>
    </w:p>
    <w:p w14:paraId="082333EC" w14:textId="7F62EDA5" w:rsidR="00690C56" w:rsidRDefault="00690C56">
      <w:pPr>
        <w:pStyle w:val="Innehll3"/>
        <w:tabs>
          <w:tab w:val="left" w:pos="1200"/>
        </w:tabs>
        <w:rPr>
          <w:rFonts w:asciiTheme="minorHAnsi" w:eastAsiaTheme="minorEastAsia" w:hAnsiTheme="minorHAnsi" w:cstheme="minorBidi"/>
          <w:smallCaps w:val="0"/>
          <w:noProof/>
          <w:szCs w:val="22"/>
        </w:rPr>
      </w:pPr>
      <w:hyperlink w:anchor="_Toc34189009" w:history="1">
        <w:r w:rsidRPr="00514999">
          <w:rPr>
            <w:rStyle w:val="Hyperlnk"/>
            <w:noProof/>
          </w:rPr>
          <w:t>4.1.8</w:t>
        </w:r>
        <w:r>
          <w:rPr>
            <w:rFonts w:asciiTheme="minorHAnsi" w:eastAsiaTheme="minorEastAsia" w:hAnsiTheme="minorHAnsi" w:cstheme="minorBidi"/>
            <w:smallCaps w:val="0"/>
            <w:noProof/>
            <w:szCs w:val="22"/>
          </w:rPr>
          <w:tab/>
        </w:r>
        <w:r w:rsidRPr="00514999">
          <w:rPr>
            <w:rStyle w:val="Hyperlnk"/>
            <w:noProof/>
          </w:rPr>
          <w:t>Atm behållare efter reaktor</w:t>
        </w:r>
        <w:r>
          <w:rPr>
            <w:noProof/>
            <w:webHidden/>
          </w:rPr>
          <w:tab/>
        </w:r>
        <w:r>
          <w:rPr>
            <w:noProof/>
            <w:webHidden/>
          </w:rPr>
          <w:fldChar w:fldCharType="begin"/>
        </w:r>
        <w:r>
          <w:rPr>
            <w:noProof/>
            <w:webHidden/>
          </w:rPr>
          <w:instrText xml:space="preserve"> PAGEREF _Toc34189009 \h </w:instrText>
        </w:r>
        <w:r>
          <w:rPr>
            <w:noProof/>
            <w:webHidden/>
          </w:rPr>
        </w:r>
        <w:r>
          <w:rPr>
            <w:noProof/>
            <w:webHidden/>
          </w:rPr>
          <w:fldChar w:fldCharType="separate"/>
        </w:r>
        <w:r w:rsidR="0090239C">
          <w:rPr>
            <w:noProof/>
            <w:webHidden/>
          </w:rPr>
          <w:t>37</w:t>
        </w:r>
        <w:r>
          <w:rPr>
            <w:noProof/>
            <w:webHidden/>
          </w:rPr>
          <w:fldChar w:fldCharType="end"/>
        </w:r>
      </w:hyperlink>
    </w:p>
    <w:p w14:paraId="498BABFE" w14:textId="70DFF16E"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0" w:history="1">
        <w:r w:rsidRPr="00514999">
          <w:rPr>
            <w:rStyle w:val="Hyperlnk"/>
            <w:noProof/>
          </w:rPr>
          <w:t>4.1.9</w:t>
        </w:r>
        <w:r>
          <w:rPr>
            <w:rFonts w:asciiTheme="minorHAnsi" w:eastAsiaTheme="minorEastAsia" w:hAnsiTheme="minorHAnsi" w:cstheme="minorBidi"/>
            <w:smallCaps w:val="0"/>
            <w:noProof/>
            <w:szCs w:val="22"/>
          </w:rPr>
          <w:tab/>
        </w:r>
        <w:r w:rsidRPr="00514999">
          <w:rPr>
            <w:rStyle w:val="Hyperlnk"/>
            <w:noProof/>
          </w:rPr>
          <w:t>Trycksänkningsbehållare efter reaktor</w:t>
        </w:r>
        <w:r>
          <w:rPr>
            <w:noProof/>
            <w:webHidden/>
          </w:rPr>
          <w:tab/>
        </w:r>
        <w:r>
          <w:rPr>
            <w:noProof/>
            <w:webHidden/>
          </w:rPr>
          <w:fldChar w:fldCharType="begin"/>
        </w:r>
        <w:r>
          <w:rPr>
            <w:noProof/>
            <w:webHidden/>
          </w:rPr>
          <w:instrText xml:space="preserve"> PAGEREF _Toc34189010 \h </w:instrText>
        </w:r>
        <w:r>
          <w:rPr>
            <w:noProof/>
            <w:webHidden/>
          </w:rPr>
        </w:r>
        <w:r>
          <w:rPr>
            <w:noProof/>
            <w:webHidden/>
          </w:rPr>
          <w:fldChar w:fldCharType="separate"/>
        </w:r>
        <w:r w:rsidR="0090239C">
          <w:rPr>
            <w:noProof/>
            <w:webHidden/>
          </w:rPr>
          <w:t>37</w:t>
        </w:r>
        <w:r>
          <w:rPr>
            <w:noProof/>
            <w:webHidden/>
          </w:rPr>
          <w:fldChar w:fldCharType="end"/>
        </w:r>
      </w:hyperlink>
    </w:p>
    <w:p w14:paraId="0E51FF26" w14:textId="193FFE97" w:rsidR="00690C56" w:rsidRDefault="00690C56">
      <w:pPr>
        <w:pStyle w:val="Innehll1"/>
        <w:rPr>
          <w:rFonts w:asciiTheme="minorHAnsi" w:eastAsiaTheme="minorEastAsia" w:hAnsiTheme="minorHAnsi" w:cstheme="minorBidi"/>
          <w:b w:val="0"/>
          <w:noProof/>
          <w:sz w:val="22"/>
          <w:szCs w:val="22"/>
        </w:rPr>
      </w:pPr>
      <w:hyperlink w:anchor="_Toc34189011" w:history="1">
        <w:r w:rsidRPr="00514999">
          <w:rPr>
            <w:rStyle w:val="Hyperlnk"/>
            <w:noProof/>
          </w:rPr>
          <w:t>5</w:t>
        </w:r>
        <w:r>
          <w:rPr>
            <w:rFonts w:asciiTheme="minorHAnsi" w:eastAsiaTheme="minorEastAsia" w:hAnsiTheme="minorHAnsi" w:cstheme="minorBidi"/>
            <w:b w:val="0"/>
            <w:noProof/>
            <w:sz w:val="22"/>
            <w:szCs w:val="22"/>
          </w:rPr>
          <w:tab/>
        </w:r>
        <w:r w:rsidRPr="00514999">
          <w:rPr>
            <w:rStyle w:val="Hyperlnk"/>
            <w:noProof/>
          </w:rPr>
          <w:t>Tryckavlastning</w:t>
        </w:r>
        <w:r>
          <w:rPr>
            <w:noProof/>
            <w:webHidden/>
          </w:rPr>
          <w:tab/>
        </w:r>
        <w:r>
          <w:rPr>
            <w:noProof/>
            <w:webHidden/>
          </w:rPr>
          <w:fldChar w:fldCharType="begin"/>
        </w:r>
        <w:r>
          <w:rPr>
            <w:noProof/>
            <w:webHidden/>
          </w:rPr>
          <w:instrText xml:space="preserve"> PAGEREF _Toc34189011 \h </w:instrText>
        </w:r>
        <w:r>
          <w:rPr>
            <w:noProof/>
            <w:webHidden/>
          </w:rPr>
        </w:r>
        <w:r>
          <w:rPr>
            <w:noProof/>
            <w:webHidden/>
          </w:rPr>
          <w:fldChar w:fldCharType="separate"/>
        </w:r>
        <w:r w:rsidR="0090239C">
          <w:rPr>
            <w:noProof/>
            <w:webHidden/>
          </w:rPr>
          <w:t>37</w:t>
        </w:r>
        <w:r>
          <w:rPr>
            <w:noProof/>
            <w:webHidden/>
          </w:rPr>
          <w:fldChar w:fldCharType="end"/>
        </w:r>
      </w:hyperlink>
    </w:p>
    <w:p w14:paraId="7AB62067" w14:textId="4BC382AD" w:rsidR="00690C56" w:rsidRDefault="00690C56">
      <w:pPr>
        <w:pStyle w:val="Innehll2"/>
        <w:rPr>
          <w:rFonts w:asciiTheme="minorHAnsi" w:eastAsiaTheme="minorEastAsia" w:hAnsiTheme="minorHAnsi" w:cstheme="minorBidi"/>
          <w:noProof/>
          <w:sz w:val="22"/>
          <w:szCs w:val="22"/>
        </w:rPr>
      </w:pPr>
      <w:hyperlink w:anchor="_Toc34189012" w:history="1">
        <w:r w:rsidRPr="00514999">
          <w:rPr>
            <w:rStyle w:val="Hyperlnk"/>
            <w:noProof/>
          </w:rPr>
          <w:t>5.1</w:t>
        </w:r>
        <w:r>
          <w:rPr>
            <w:rFonts w:asciiTheme="minorHAnsi" w:eastAsiaTheme="minorEastAsia" w:hAnsiTheme="minorHAnsi" w:cstheme="minorBidi"/>
            <w:noProof/>
            <w:sz w:val="22"/>
            <w:szCs w:val="22"/>
          </w:rPr>
          <w:tab/>
        </w:r>
        <w:r w:rsidRPr="00514999">
          <w:rPr>
            <w:rStyle w:val="Hyperlnk"/>
            <w:noProof/>
          </w:rPr>
          <w:t>Ingående styrda objekt</w:t>
        </w:r>
        <w:r>
          <w:rPr>
            <w:noProof/>
            <w:webHidden/>
          </w:rPr>
          <w:tab/>
        </w:r>
        <w:r>
          <w:rPr>
            <w:noProof/>
            <w:webHidden/>
          </w:rPr>
          <w:fldChar w:fldCharType="begin"/>
        </w:r>
        <w:r>
          <w:rPr>
            <w:noProof/>
            <w:webHidden/>
          </w:rPr>
          <w:instrText xml:space="preserve"> PAGEREF _Toc34189012 \h </w:instrText>
        </w:r>
        <w:r>
          <w:rPr>
            <w:noProof/>
            <w:webHidden/>
          </w:rPr>
        </w:r>
        <w:r>
          <w:rPr>
            <w:noProof/>
            <w:webHidden/>
          </w:rPr>
          <w:fldChar w:fldCharType="separate"/>
        </w:r>
        <w:r w:rsidR="0090239C">
          <w:rPr>
            <w:noProof/>
            <w:webHidden/>
          </w:rPr>
          <w:t>38</w:t>
        </w:r>
        <w:r>
          <w:rPr>
            <w:noProof/>
            <w:webHidden/>
          </w:rPr>
          <w:fldChar w:fldCharType="end"/>
        </w:r>
      </w:hyperlink>
    </w:p>
    <w:p w14:paraId="38061A30" w14:textId="0C1C061A"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3" w:history="1">
        <w:r w:rsidRPr="00514999">
          <w:rPr>
            <w:rStyle w:val="Hyperlnk"/>
            <w:noProof/>
          </w:rPr>
          <w:t>5.1.1</w:t>
        </w:r>
        <w:r>
          <w:rPr>
            <w:rFonts w:asciiTheme="minorHAnsi" w:eastAsiaTheme="minorEastAsia" w:hAnsiTheme="minorHAnsi" w:cstheme="minorBidi"/>
            <w:smallCaps w:val="0"/>
            <w:noProof/>
            <w:szCs w:val="22"/>
          </w:rPr>
          <w:tab/>
        </w:r>
        <w:r w:rsidRPr="00514999">
          <w:rPr>
            <w:rStyle w:val="Hyperlnk"/>
            <w:noProof/>
          </w:rPr>
          <w:t>Mätningar reaktortryck och toppgastemperatur</w:t>
        </w:r>
        <w:r>
          <w:rPr>
            <w:noProof/>
            <w:webHidden/>
          </w:rPr>
          <w:tab/>
        </w:r>
        <w:r>
          <w:rPr>
            <w:noProof/>
            <w:webHidden/>
          </w:rPr>
          <w:fldChar w:fldCharType="begin"/>
        </w:r>
        <w:r>
          <w:rPr>
            <w:noProof/>
            <w:webHidden/>
          </w:rPr>
          <w:instrText xml:space="preserve"> PAGEREF _Toc34189013 \h </w:instrText>
        </w:r>
        <w:r>
          <w:rPr>
            <w:noProof/>
            <w:webHidden/>
          </w:rPr>
        </w:r>
        <w:r>
          <w:rPr>
            <w:noProof/>
            <w:webHidden/>
          </w:rPr>
          <w:fldChar w:fldCharType="separate"/>
        </w:r>
        <w:r w:rsidR="0090239C">
          <w:rPr>
            <w:noProof/>
            <w:webHidden/>
          </w:rPr>
          <w:t>38</w:t>
        </w:r>
        <w:r>
          <w:rPr>
            <w:noProof/>
            <w:webHidden/>
          </w:rPr>
          <w:fldChar w:fldCharType="end"/>
        </w:r>
      </w:hyperlink>
    </w:p>
    <w:p w14:paraId="5D276632" w14:textId="15ABA116"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4" w:history="1">
        <w:r w:rsidRPr="00514999">
          <w:rPr>
            <w:rStyle w:val="Hyperlnk"/>
            <w:noProof/>
          </w:rPr>
          <w:t>5.1.2</w:t>
        </w:r>
        <w:r>
          <w:rPr>
            <w:rFonts w:asciiTheme="minorHAnsi" w:eastAsiaTheme="minorEastAsia" w:hAnsiTheme="minorHAnsi" w:cstheme="minorBidi"/>
            <w:smallCaps w:val="0"/>
            <w:noProof/>
            <w:szCs w:val="22"/>
          </w:rPr>
          <w:tab/>
        </w:r>
        <w:r w:rsidRPr="00514999">
          <w:rPr>
            <w:rStyle w:val="Hyperlnk"/>
            <w:noProof/>
          </w:rPr>
          <w:t>Bypass-ventil topptrycksreglering</w:t>
        </w:r>
        <w:r>
          <w:rPr>
            <w:noProof/>
            <w:webHidden/>
          </w:rPr>
          <w:tab/>
        </w:r>
        <w:r>
          <w:rPr>
            <w:noProof/>
            <w:webHidden/>
          </w:rPr>
          <w:fldChar w:fldCharType="begin"/>
        </w:r>
        <w:r>
          <w:rPr>
            <w:noProof/>
            <w:webHidden/>
          </w:rPr>
          <w:instrText xml:space="preserve"> PAGEREF _Toc34189014 \h </w:instrText>
        </w:r>
        <w:r>
          <w:rPr>
            <w:noProof/>
            <w:webHidden/>
          </w:rPr>
        </w:r>
        <w:r>
          <w:rPr>
            <w:noProof/>
            <w:webHidden/>
          </w:rPr>
          <w:fldChar w:fldCharType="separate"/>
        </w:r>
        <w:r w:rsidR="0090239C">
          <w:rPr>
            <w:noProof/>
            <w:webHidden/>
          </w:rPr>
          <w:t>38</w:t>
        </w:r>
        <w:r>
          <w:rPr>
            <w:noProof/>
            <w:webHidden/>
          </w:rPr>
          <w:fldChar w:fldCharType="end"/>
        </w:r>
      </w:hyperlink>
    </w:p>
    <w:p w14:paraId="4B88864C" w14:textId="2B101A9E"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5" w:history="1">
        <w:r w:rsidRPr="00514999">
          <w:rPr>
            <w:rStyle w:val="Hyperlnk"/>
            <w:noProof/>
          </w:rPr>
          <w:t>5.1.3</w:t>
        </w:r>
        <w:r>
          <w:rPr>
            <w:rFonts w:asciiTheme="minorHAnsi" w:eastAsiaTheme="minorEastAsia" w:hAnsiTheme="minorHAnsi" w:cstheme="minorBidi"/>
            <w:smallCaps w:val="0"/>
            <w:noProof/>
            <w:szCs w:val="22"/>
          </w:rPr>
          <w:tab/>
        </w:r>
        <w:r w:rsidRPr="00514999">
          <w:rPr>
            <w:rStyle w:val="Hyperlnk"/>
            <w:noProof/>
          </w:rPr>
          <w:t>Bypass-ventil sprängbleck toppgasrening</w:t>
        </w:r>
        <w:r>
          <w:rPr>
            <w:noProof/>
            <w:webHidden/>
          </w:rPr>
          <w:tab/>
        </w:r>
        <w:r>
          <w:rPr>
            <w:noProof/>
            <w:webHidden/>
          </w:rPr>
          <w:fldChar w:fldCharType="begin"/>
        </w:r>
        <w:r>
          <w:rPr>
            <w:noProof/>
            <w:webHidden/>
          </w:rPr>
          <w:instrText xml:space="preserve"> PAGEREF _Toc34189015 \h </w:instrText>
        </w:r>
        <w:r>
          <w:rPr>
            <w:noProof/>
            <w:webHidden/>
          </w:rPr>
        </w:r>
        <w:r>
          <w:rPr>
            <w:noProof/>
            <w:webHidden/>
          </w:rPr>
          <w:fldChar w:fldCharType="separate"/>
        </w:r>
        <w:r w:rsidR="0090239C">
          <w:rPr>
            <w:noProof/>
            <w:webHidden/>
          </w:rPr>
          <w:t>39</w:t>
        </w:r>
        <w:r>
          <w:rPr>
            <w:noProof/>
            <w:webHidden/>
          </w:rPr>
          <w:fldChar w:fldCharType="end"/>
        </w:r>
      </w:hyperlink>
    </w:p>
    <w:p w14:paraId="4F94EE4C" w14:textId="798989DE"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6" w:history="1">
        <w:r w:rsidRPr="00514999">
          <w:rPr>
            <w:rStyle w:val="Hyperlnk"/>
            <w:noProof/>
          </w:rPr>
          <w:t>5.1.4</w:t>
        </w:r>
        <w:r>
          <w:rPr>
            <w:rFonts w:asciiTheme="minorHAnsi" w:eastAsiaTheme="minorEastAsia" w:hAnsiTheme="minorHAnsi" w:cstheme="minorBidi"/>
            <w:smallCaps w:val="0"/>
            <w:noProof/>
            <w:szCs w:val="22"/>
          </w:rPr>
          <w:tab/>
        </w:r>
        <w:r w:rsidRPr="00514999">
          <w:rPr>
            <w:rStyle w:val="Hyperlnk"/>
            <w:noProof/>
          </w:rPr>
          <w:t>Bypass-ventil processgas till fackla</w:t>
        </w:r>
        <w:r>
          <w:rPr>
            <w:noProof/>
            <w:webHidden/>
          </w:rPr>
          <w:tab/>
        </w:r>
        <w:r>
          <w:rPr>
            <w:noProof/>
            <w:webHidden/>
          </w:rPr>
          <w:fldChar w:fldCharType="begin"/>
        </w:r>
        <w:r>
          <w:rPr>
            <w:noProof/>
            <w:webHidden/>
          </w:rPr>
          <w:instrText xml:space="preserve"> PAGEREF _Toc34189016 \h </w:instrText>
        </w:r>
        <w:r>
          <w:rPr>
            <w:noProof/>
            <w:webHidden/>
          </w:rPr>
        </w:r>
        <w:r>
          <w:rPr>
            <w:noProof/>
            <w:webHidden/>
          </w:rPr>
          <w:fldChar w:fldCharType="separate"/>
        </w:r>
        <w:r w:rsidR="0090239C">
          <w:rPr>
            <w:noProof/>
            <w:webHidden/>
          </w:rPr>
          <w:t>39</w:t>
        </w:r>
        <w:r>
          <w:rPr>
            <w:noProof/>
            <w:webHidden/>
          </w:rPr>
          <w:fldChar w:fldCharType="end"/>
        </w:r>
      </w:hyperlink>
    </w:p>
    <w:p w14:paraId="1F86A789" w14:textId="05E29135" w:rsidR="00690C56" w:rsidRDefault="00690C56">
      <w:pPr>
        <w:pStyle w:val="Innehll3"/>
        <w:tabs>
          <w:tab w:val="left" w:pos="1200"/>
        </w:tabs>
        <w:rPr>
          <w:rFonts w:asciiTheme="minorHAnsi" w:eastAsiaTheme="minorEastAsia" w:hAnsiTheme="minorHAnsi" w:cstheme="minorBidi"/>
          <w:smallCaps w:val="0"/>
          <w:noProof/>
          <w:szCs w:val="22"/>
        </w:rPr>
      </w:pPr>
      <w:hyperlink w:anchor="_Toc34189017" w:history="1">
        <w:r w:rsidRPr="00514999">
          <w:rPr>
            <w:rStyle w:val="Hyperlnk"/>
            <w:noProof/>
          </w:rPr>
          <w:t>5.1.5</w:t>
        </w:r>
        <w:r>
          <w:rPr>
            <w:rFonts w:asciiTheme="minorHAnsi" w:eastAsiaTheme="minorEastAsia" w:hAnsiTheme="minorHAnsi" w:cstheme="minorBidi"/>
            <w:smallCaps w:val="0"/>
            <w:noProof/>
            <w:szCs w:val="22"/>
          </w:rPr>
          <w:tab/>
        </w:r>
        <w:r w:rsidRPr="00514999">
          <w:rPr>
            <w:rStyle w:val="Hyperlnk"/>
            <w:noProof/>
          </w:rPr>
          <w:t>Bypass-ventil sprängbleck process/kylgasrening</w:t>
        </w:r>
        <w:r>
          <w:rPr>
            <w:noProof/>
            <w:webHidden/>
          </w:rPr>
          <w:tab/>
        </w:r>
        <w:r>
          <w:rPr>
            <w:noProof/>
            <w:webHidden/>
          </w:rPr>
          <w:fldChar w:fldCharType="begin"/>
        </w:r>
        <w:r>
          <w:rPr>
            <w:noProof/>
            <w:webHidden/>
          </w:rPr>
          <w:instrText xml:space="preserve"> PAGEREF _Toc34189017 \h </w:instrText>
        </w:r>
        <w:r>
          <w:rPr>
            <w:noProof/>
            <w:webHidden/>
          </w:rPr>
        </w:r>
        <w:r>
          <w:rPr>
            <w:noProof/>
            <w:webHidden/>
          </w:rPr>
          <w:fldChar w:fldCharType="separate"/>
        </w:r>
        <w:r w:rsidR="0090239C">
          <w:rPr>
            <w:noProof/>
            <w:webHidden/>
          </w:rPr>
          <w:t>40</w:t>
        </w:r>
        <w:r>
          <w:rPr>
            <w:noProof/>
            <w:webHidden/>
          </w:rPr>
          <w:fldChar w:fldCharType="end"/>
        </w:r>
      </w:hyperlink>
    </w:p>
    <w:p w14:paraId="0BD60904" w14:textId="140E2ED3" w:rsidR="00690C56" w:rsidRDefault="00690C56">
      <w:pPr>
        <w:pStyle w:val="Innehll1"/>
        <w:rPr>
          <w:rFonts w:asciiTheme="minorHAnsi" w:eastAsiaTheme="minorEastAsia" w:hAnsiTheme="minorHAnsi" w:cstheme="minorBidi"/>
          <w:b w:val="0"/>
          <w:noProof/>
          <w:sz w:val="22"/>
          <w:szCs w:val="22"/>
        </w:rPr>
      </w:pPr>
      <w:hyperlink w:anchor="_Toc34189018" w:history="1">
        <w:r w:rsidRPr="00514999">
          <w:rPr>
            <w:rStyle w:val="Hyperlnk"/>
            <w:noProof/>
          </w:rPr>
          <w:t>6</w:t>
        </w:r>
        <w:r>
          <w:rPr>
            <w:rFonts w:asciiTheme="minorHAnsi" w:eastAsiaTheme="minorEastAsia" w:hAnsiTheme="minorHAnsi" w:cstheme="minorBidi"/>
            <w:b w:val="0"/>
            <w:noProof/>
            <w:sz w:val="22"/>
            <w:szCs w:val="22"/>
          </w:rPr>
          <w:tab/>
        </w:r>
        <w:r w:rsidRPr="00514999">
          <w:rPr>
            <w:rStyle w:val="Hyperlnk"/>
            <w:noProof/>
          </w:rPr>
          <w:t>Referenser</w:t>
        </w:r>
        <w:r>
          <w:rPr>
            <w:noProof/>
            <w:webHidden/>
          </w:rPr>
          <w:tab/>
        </w:r>
        <w:r>
          <w:rPr>
            <w:noProof/>
            <w:webHidden/>
          </w:rPr>
          <w:fldChar w:fldCharType="begin"/>
        </w:r>
        <w:r>
          <w:rPr>
            <w:noProof/>
            <w:webHidden/>
          </w:rPr>
          <w:instrText xml:space="preserve"> PAGEREF _Toc34189018 \h </w:instrText>
        </w:r>
        <w:r>
          <w:rPr>
            <w:noProof/>
            <w:webHidden/>
          </w:rPr>
        </w:r>
        <w:r>
          <w:rPr>
            <w:noProof/>
            <w:webHidden/>
          </w:rPr>
          <w:fldChar w:fldCharType="separate"/>
        </w:r>
        <w:r w:rsidR="0090239C">
          <w:rPr>
            <w:noProof/>
            <w:webHidden/>
          </w:rPr>
          <w:t>41</w:t>
        </w:r>
        <w:r>
          <w:rPr>
            <w:noProof/>
            <w:webHidden/>
          </w:rPr>
          <w:fldChar w:fldCharType="end"/>
        </w:r>
      </w:hyperlink>
    </w:p>
    <w:p w14:paraId="2D24948E" w14:textId="1A2A2C3D" w:rsidR="00690C56" w:rsidRDefault="00690C56">
      <w:pPr>
        <w:pStyle w:val="Innehll2"/>
        <w:rPr>
          <w:rFonts w:asciiTheme="minorHAnsi" w:eastAsiaTheme="minorEastAsia" w:hAnsiTheme="minorHAnsi" w:cstheme="minorBidi"/>
          <w:noProof/>
          <w:sz w:val="22"/>
          <w:szCs w:val="22"/>
        </w:rPr>
      </w:pPr>
      <w:hyperlink w:anchor="_Toc34189019" w:history="1">
        <w:r w:rsidRPr="00514999">
          <w:rPr>
            <w:rStyle w:val="Hyperlnk"/>
            <w:noProof/>
          </w:rPr>
          <w:t>6.1</w:t>
        </w:r>
        <w:r>
          <w:rPr>
            <w:rFonts w:asciiTheme="minorHAnsi" w:eastAsiaTheme="minorEastAsia" w:hAnsiTheme="minorHAnsi" w:cstheme="minorBidi"/>
            <w:noProof/>
            <w:sz w:val="22"/>
            <w:szCs w:val="22"/>
          </w:rPr>
          <w:tab/>
        </w:r>
        <w:r w:rsidRPr="00514999">
          <w:rPr>
            <w:rStyle w:val="Hyperlnk"/>
            <w:noProof/>
          </w:rPr>
          <w:t>Reduktionsgas (toppgas)</w:t>
        </w:r>
        <w:r>
          <w:rPr>
            <w:noProof/>
            <w:webHidden/>
          </w:rPr>
          <w:tab/>
        </w:r>
        <w:r>
          <w:rPr>
            <w:noProof/>
            <w:webHidden/>
          </w:rPr>
          <w:fldChar w:fldCharType="begin"/>
        </w:r>
        <w:r>
          <w:rPr>
            <w:noProof/>
            <w:webHidden/>
          </w:rPr>
          <w:instrText xml:space="preserve"> PAGEREF _Toc34189019 \h </w:instrText>
        </w:r>
        <w:r>
          <w:rPr>
            <w:noProof/>
            <w:webHidden/>
          </w:rPr>
        </w:r>
        <w:r>
          <w:rPr>
            <w:noProof/>
            <w:webHidden/>
          </w:rPr>
          <w:fldChar w:fldCharType="separate"/>
        </w:r>
        <w:r w:rsidR="0090239C">
          <w:rPr>
            <w:noProof/>
            <w:webHidden/>
          </w:rPr>
          <w:t>41</w:t>
        </w:r>
        <w:r>
          <w:rPr>
            <w:noProof/>
            <w:webHidden/>
          </w:rPr>
          <w:fldChar w:fldCharType="end"/>
        </w:r>
      </w:hyperlink>
    </w:p>
    <w:p w14:paraId="6F63C49B" w14:textId="30F02D64" w:rsidR="00690C56" w:rsidRDefault="00690C56">
      <w:pPr>
        <w:pStyle w:val="Innehll2"/>
        <w:rPr>
          <w:rFonts w:asciiTheme="minorHAnsi" w:eastAsiaTheme="minorEastAsia" w:hAnsiTheme="minorHAnsi" w:cstheme="minorBidi"/>
          <w:noProof/>
          <w:sz w:val="22"/>
          <w:szCs w:val="22"/>
        </w:rPr>
      </w:pPr>
      <w:hyperlink w:anchor="_Toc34189020" w:history="1">
        <w:r w:rsidRPr="00514999">
          <w:rPr>
            <w:rStyle w:val="Hyperlnk"/>
            <w:noProof/>
          </w:rPr>
          <w:t>6.2</w:t>
        </w:r>
        <w:r>
          <w:rPr>
            <w:rFonts w:asciiTheme="minorHAnsi" w:eastAsiaTheme="minorEastAsia" w:hAnsiTheme="minorHAnsi" w:cstheme="minorBidi"/>
            <w:noProof/>
            <w:sz w:val="22"/>
            <w:szCs w:val="22"/>
          </w:rPr>
          <w:tab/>
        </w:r>
        <w:r w:rsidRPr="00514999">
          <w:rPr>
            <w:rStyle w:val="Hyperlnk"/>
            <w:noProof/>
          </w:rPr>
          <w:t>Processgas (kylgas)</w:t>
        </w:r>
        <w:r>
          <w:rPr>
            <w:noProof/>
            <w:webHidden/>
          </w:rPr>
          <w:tab/>
        </w:r>
        <w:r>
          <w:rPr>
            <w:noProof/>
            <w:webHidden/>
          </w:rPr>
          <w:fldChar w:fldCharType="begin"/>
        </w:r>
        <w:r>
          <w:rPr>
            <w:noProof/>
            <w:webHidden/>
          </w:rPr>
          <w:instrText xml:space="preserve"> PAGEREF _Toc34189020 \h </w:instrText>
        </w:r>
        <w:r>
          <w:rPr>
            <w:noProof/>
            <w:webHidden/>
          </w:rPr>
        </w:r>
        <w:r>
          <w:rPr>
            <w:noProof/>
            <w:webHidden/>
          </w:rPr>
          <w:fldChar w:fldCharType="separate"/>
        </w:r>
        <w:r w:rsidR="0090239C">
          <w:rPr>
            <w:noProof/>
            <w:webHidden/>
          </w:rPr>
          <w:t>41</w:t>
        </w:r>
        <w:r>
          <w:rPr>
            <w:noProof/>
            <w:webHidden/>
          </w:rPr>
          <w:fldChar w:fldCharType="end"/>
        </w:r>
      </w:hyperlink>
    </w:p>
    <w:p w14:paraId="617A50EA" w14:textId="62428A06" w:rsidR="00690C56" w:rsidRDefault="00690C56">
      <w:pPr>
        <w:pStyle w:val="Innehll2"/>
        <w:rPr>
          <w:rFonts w:asciiTheme="minorHAnsi" w:eastAsiaTheme="minorEastAsia" w:hAnsiTheme="minorHAnsi" w:cstheme="minorBidi"/>
          <w:noProof/>
          <w:sz w:val="22"/>
          <w:szCs w:val="22"/>
        </w:rPr>
      </w:pPr>
      <w:hyperlink w:anchor="_Toc34189021" w:history="1">
        <w:r w:rsidRPr="00514999">
          <w:rPr>
            <w:rStyle w:val="Hyperlnk"/>
            <w:noProof/>
          </w:rPr>
          <w:t>6.3</w:t>
        </w:r>
        <w:r>
          <w:rPr>
            <w:rFonts w:asciiTheme="minorHAnsi" w:eastAsiaTheme="minorEastAsia" w:hAnsiTheme="minorHAnsi" w:cstheme="minorBidi"/>
            <w:noProof/>
            <w:sz w:val="22"/>
            <w:szCs w:val="22"/>
          </w:rPr>
          <w:tab/>
        </w:r>
        <w:r w:rsidRPr="00514999">
          <w:rPr>
            <w:rStyle w:val="Hyperlnk"/>
            <w:noProof/>
          </w:rPr>
          <w:t>Kvävgas</w:t>
        </w:r>
        <w:r>
          <w:rPr>
            <w:noProof/>
            <w:webHidden/>
          </w:rPr>
          <w:tab/>
        </w:r>
        <w:r>
          <w:rPr>
            <w:noProof/>
            <w:webHidden/>
          </w:rPr>
          <w:fldChar w:fldCharType="begin"/>
        </w:r>
        <w:r>
          <w:rPr>
            <w:noProof/>
            <w:webHidden/>
          </w:rPr>
          <w:instrText xml:space="preserve"> PAGEREF _Toc34189021 \h </w:instrText>
        </w:r>
        <w:r>
          <w:rPr>
            <w:noProof/>
            <w:webHidden/>
          </w:rPr>
        </w:r>
        <w:r>
          <w:rPr>
            <w:noProof/>
            <w:webHidden/>
          </w:rPr>
          <w:fldChar w:fldCharType="separate"/>
        </w:r>
        <w:r w:rsidR="0090239C">
          <w:rPr>
            <w:noProof/>
            <w:webHidden/>
          </w:rPr>
          <w:t>41</w:t>
        </w:r>
        <w:r>
          <w:rPr>
            <w:noProof/>
            <w:webHidden/>
          </w:rPr>
          <w:fldChar w:fldCharType="end"/>
        </w:r>
      </w:hyperlink>
    </w:p>
    <w:p w14:paraId="19BDA42B" w14:textId="5C7E7FC3" w:rsidR="00B4255D" w:rsidRDefault="00FD5DDD" w:rsidP="00B31980">
      <w:pPr>
        <w:pStyle w:val="Innehll2"/>
        <w:rPr>
          <w:sz w:val="20"/>
        </w:rPr>
      </w:pPr>
      <w:r>
        <w:rPr>
          <w:b/>
          <w:sz w:val="20"/>
        </w:rPr>
        <w:fldChar w:fldCharType="end"/>
      </w:r>
    </w:p>
    <w:p w14:paraId="1B4FB2E1" w14:textId="77777777" w:rsidR="00B4255D" w:rsidRDefault="00B4255D" w:rsidP="00B4255D">
      <w:pPr>
        <w:pStyle w:val="Sammanfattning"/>
      </w:pPr>
      <w:r>
        <w:br w:type="page"/>
      </w:r>
    </w:p>
    <w:p w14:paraId="189DD5BA" w14:textId="56E31474" w:rsidR="00670D7D" w:rsidRDefault="00670D7D" w:rsidP="00670D7D">
      <w:pPr>
        <w:pStyle w:val="Brdtext"/>
      </w:pPr>
      <w:proofErr w:type="spellStart"/>
      <w:r w:rsidRPr="00670D7D">
        <w:rPr>
          <w:highlight w:val="yellow"/>
        </w:rPr>
        <w:lastRenderedPageBreak/>
        <w:t>Gulmarkerat</w:t>
      </w:r>
      <w:proofErr w:type="spellEnd"/>
      <w:r>
        <w:t xml:space="preserve"> avser osäkra/saknade data!</w:t>
      </w:r>
    </w:p>
    <w:p w14:paraId="134C88A0" w14:textId="00BD4861" w:rsidR="00FF1F21" w:rsidRPr="00670D7D" w:rsidRDefault="00FF1F21" w:rsidP="00670D7D">
      <w:pPr>
        <w:pStyle w:val="Brdtext"/>
      </w:pPr>
      <w:r w:rsidRPr="00FF1F21">
        <w:rPr>
          <w:color w:val="FF0000"/>
        </w:rPr>
        <w:t xml:space="preserve">Röd text avser ändringar sedan förra </w:t>
      </w:r>
      <w:proofErr w:type="spellStart"/>
      <w:r w:rsidRPr="00FF1F21">
        <w:rPr>
          <w:color w:val="FF0000"/>
        </w:rPr>
        <w:t>revsion</w:t>
      </w:r>
      <w:proofErr w:type="spellEnd"/>
      <w:r w:rsidRPr="00FF1F21">
        <w:rPr>
          <w:color w:val="FF0000"/>
        </w:rPr>
        <w:t>!</w:t>
      </w:r>
    </w:p>
    <w:p w14:paraId="5B8E307D" w14:textId="77777777" w:rsidR="00B9470E" w:rsidRPr="00EE1FE5" w:rsidRDefault="00B9470E" w:rsidP="00B9470E">
      <w:pPr>
        <w:pStyle w:val="Rubrik1"/>
        <w:numPr>
          <w:ilvl w:val="0"/>
          <w:numId w:val="1"/>
        </w:numPr>
      </w:pPr>
      <w:bookmarkStart w:id="4" w:name="_Toc19748331"/>
      <w:bookmarkStart w:id="5" w:name="_Toc380404782"/>
      <w:bookmarkStart w:id="6" w:name="_Toc34188968"/>
      <w:bookmarkEnd w:id="3"/>
      <w:r w:rsidRPr="00EE1FE5">
        <w:t>Inledning</w:t>
      </w:r>
      <w:bookmarkEnd w:id="4"/>
      <w:bookmarkEnd w:id="6"/>
    </w:p>
    <w:p w14:paraId="78E70193" w14:textId="5BA098B0" w:rsidR="00B9470E" w:rsidRPr="00EE1FE5" w:rsidRDefault="00B9470E" w:rsidP="00B9470E">
      <w:pPr>
        <w:pStyle w:val="Brdtext"/>
      </w:pPr>
      <w:r w:rsidRPr="00EE1FE5">
        <w:t xml:space="preserve">Denna funktionsbeskrivning avser att ge grundläggande förståelse samt utgöra underlag för programkonstruktion för styrning av </w:t>
      </w:r>
      <w:r w:rsidR="00790F49" w:rsidRPr="00EE1FE5">
        <w:t>gas</w:t>
      </w:r>
      <w:r w:rsidR="001A145A" w:rsidRPr="00EE1FE5">
        <w:t>flöden</w:t>
      </w:r>
      <w:r w:rsidRPr="00EE1FE5">
        <w:t xml:space="preserve"> i Hybrit </w:t>
      </w:r>
      <w:proofErr w:type="spellStart"/>
      <w:r w:rsidRPr="00EE1FE5">
        <w:t>AB’s</w:t>
      </w:r>
      <w:proofErr w:type="spellEnd"/>
      <w:r w:rsidRPr="00EE1FE5">
        <w:t xml:space="preserve"> pilotanläggning i Luleå.</w:t>
      </w:r>
    </w:p>
    <w:p w14:paraId="51346042" w14:textId="77777777" w:rsidR="00B9470E" w:rsidRPr="00EE1FE5" w:rsidRDefault="00B9470E" w:rsidP="00B9470E">
      <w:pPr>
        <w:pStyle w:val="Rubrik2"/>
        <w:numPr>
          <w:ilvl w:val="1"/>
          <w:numId w:val="1"/>
        </w:numPr>
      </w:pPr>
      <w:bookmarkStart w:id="7" w:name="_Toc19748332"/>
      <w:bookmarkStart w:id="8" w:name="_Toc34188969"/>
      <w:r w:rsidRPr="00EE1FE5">
        <w:t>Allmänt</w:t>
      </w:r>
      <w:bookmarkEnd w:id="7"/>
      <w:bookmarkEnd w:id="8"/>
    </w:p>
    <w:p w14:paraId="60F1DBC9" w14:textId="4241D006" w:rsidR="004953F7" w:rsidRPr="00EE1FE5" w:rsidRDefault="001A145A" w:rsidP="001A145A">
      <w:pPr>
        <w:pStyle w:val="Brdtext"/>
      </w:pPr>
      <w:r w:rsidRPr="00EE1FE5">
        <w:t>Reglering av gasflöden</w:t>
      </w:r>
      <w:r w:rsidR="00790F49" w:rsidRPr="00EE1FE5">
        <w:t xml:space="preserve"> </w:t>
      </w:r>
      <w:r w:rsidRPr="00EE1FE5">
        <w:t>hanterar tillsats och mixning av gaser.</w:t>
      </w:r>
    </w:p>
    <w:p w14:paraId="398988C2" w14:textId="77777777" w:rsidR="00B9470E" w:rsidRPr="00EE1FE5" w:rsidRDefault="00B9470E" w:rsidP="00B9470E">
      <w:pPr>
        <w:pStyle w:val="Brdtext"/>
      </w:pPr>
    </w:p>
    <w:p w14:paraId="6C50530A" w14:textId="77777777" w:rsidR="00B9470E" w:rsidRPr="00EE1FE5" w:rsidRDefault="00B9470E" w:rsidP="00B9470E">
      <w:pPr>
        <w:pStyle w:val="Rubrik2"/>
        <w:numPr>
          <w:ilvl w:val="1"/>
          <w:numId w:val="1"/>
        </w:numPr>
      </w:pPr>
      <w:bookmarkStart w:id="9" w:name="_Toc19748333"/>
      <w:bookmarkStart w:id="10" w:name="_Toc34188970"/>
      <w:r w:rsidRPr="00EE1FE5">
        <w:t>Gemensamt och definitioner</w:t>
      </w:r>
      <w:bookmarkEnd w:id="9"/>
      <w:bookmarkEnd w:id="10"/>
    </w:p>
    <w:p w14:paraId="608E9B4B" w14:textId="77777777" w:rsidR="00342093" w:rsidRPr="00EE1FE5" w:rsidRDefault="00342093" w:rsidP="00342093">
      <w:pPr>
        <w:pStyle w:val="Brdtext"/>
      </w:pPr>
    </w:p>
    <w:p w14:paraId="280DD872" w14:textId="77777777" w:rsidR="00342093" w:rsidRPr="00EE1FE5" w:rsidRDefault="00342093" w:rsidP="00342093">
      <w:pPr>
        <w:pStyle w:val="Brdtext"/>
      </w:pPr>
      <w:r w:rsidRPr="00EE1FE5">
        <w:t>Externa start och driftförreglingar för objekt definieras enligt följande:</w:t>
      </w:r>
    </w:p>
    <w:p w14:paraId="36355ECA" w14:textId="477B8CC4" w:rsidR="00342093" w:rsidRPr="00EE1FE5" w:rsidRDefault="00342093" w:rsidP="00342093">
      <w:pPr>
        <w:pStyle w:val="Brdtext"/>
        <w:numPr>
          <w:ilvl w:val="0"/>
          <w:numId w:val="35"/>
        </w:numPr>
      </w:pPr>
      <w:r w:rsidRPr="00EE1FE5">
        <w:t>A-</w:t>
      </w:r>
      <w:proofErr w:type="spellStart"/>
      <w:r w:rsidRPr="00EE1FE5">
        <w:t>Förregling</w:t>
      </w:r>
      <w:proofErr w:type="spellEnd"/>
      <w:r w:rsidRPr="00EE1FE5">
        <w:t>: Process eller sekvensförregling både vid st</w:t>
      </w:r>
      <w:r w:rsidR="004B48F5" w:rsidRPr="00EE1FE5">
        <w:t>art och drift.</w:t>
      </w:r>
    </w:p>
    <w:p w14:paraId="388228E6" w14:textId="7CFE7C17" w:rsidR="00342093" w:rsidRPr="00EE1FE5" w:rsidRDefault="00342093" w:rsidP="00342093">
      <w:pPr>
        <w:pStyle w:val="Brdtext"/>
        <w:numPr>
          <w:ilvl w:val="0"/>
          <w:numId w:val="35"/>
        </w:numPr>
      </w:pPr>
      <w:r w:rsidRPr="00EE1FE5">
        <w:t>B-</w:t>
      </w:r>
      <w:proofErr w:type="spellStart"/>
      <w:r w:rsidRPr="00EE1FE5">
        <w:t>Förregling</w:t>
      </w:r>
      <w:proofErr w:type="spellEnd"/>
      <w:r w:rsidRPr="00EE1FE5">
        <w:t>: Maskinsäkerhetsförregling både vid st</w:t>
      </w:r>
      <w:r w:rsidR="00AB70D5" w:rsidRPr="00EE1FE5">
        <w:t>art och drift.</w:t>
      </w:r>
    </w:p>
    <w:p w14:paraId="7467DE43" w14:textId="77777777" w:rsidR="00342093" w:rsidRPr="00EE1FE5" w:rsidRDefault="00342093" w:rsidP="00342093">
      <w:pPr>
        <w:pStyle w:val="Brdtext"/>
        <w:numPr>
          <w:ilvl w:val="0"/>
          <w:numId w:val="35"/>
        </w:numPr>
      </w:pPr>
      <w:r w:rsidRPr="00EE1FE5">
        <w:t>C-</w:t>
      </w:r>
      <w:proofErr w:type="spellStart"/>
      <w:r w:rsidRPr="00EE1FE5">
        <w:t>Förregling</w:t>
      </w:r>
      <w:proofErr w:type="spellEnd"/>
      <w:r w:rsidRPr="00EE1FE5">
        <w:t>: Säkerhetsförregling för i första hand personsäkerhet både vid start och drift. Gäller i alla driftmoder och kan inte överridas.</w:t>
      </w:r>
    </w:p>
    <w:p w14:paraId="4FC6A0F5" w14:textId="77777777" w:rsidR="00342093" w:rsidRPr="00EE1FE5" w:rsidRDefault="00342093" w:rsidP="00342093">
      <w:pPr>
        <w:pStyle w:val="Brdtext"/>
        <w:numPr>
          <w:ilvl w:val="0"/>
          <w:numId w:val="35"/>
        </w:numPr>
      </w:pPr>
      <w:r w:rsidRPr="00EE1FE5">
        <w:t>Runint1: Tidsfördröjd driftförregling. Gäller ej vid start. Används för tex. varvtalsvakter och blir giltig efter en inställbar tid som driftförregling.</w:t>
      </w:r>
    </w:p>
    <w:p w14:paraId="7EAD9F9F" w14:textId="5E68A7E3" w:rsidR="00342093" w:rsidRPr="00EE1FE5" w:rsidRDefault="00342093" w:rsidP="0085737A">
      <w:pPr>
        <w:pStyle w:val="Brdtext"/>
      </w:pPr>
      <w:r w:rsidRPr="00EE1FE5">
        <w:t xml:space="preserve">Generellt gäller för </w:t>
      </w:r>
      <w:proofErr w:type="spellStart"/>
      <w:r w:rsidRPr="00EE1FE5">
        <w:t>förreglingar</w:t>
      </w:r>
      <w:proofErr w:type="spellEnd"/>
      <w:r w:rsidRPr="00EE1FE5">
        <w:t xml:space="preserve"> att låg signalnivå (</w:t>
      </w:r>
      <w:proofErr w:type="spellStart"/>
      <w:r w:rsidRPr="00EE1FE5">
        <w:t>false</w:t>
      </w:r>
      <w:proofErr w:type="spellEnd"/>
      <w:r w:rsidRPr="00EE1FE5">
        <w:t xml:space="preserve">, off etc.) betyder </w:t>
      </w:r>
      <w:proofErr w:type="spellStart"/>
      <w:r w:rsidRPr="00EE1FE5">
        <w:t>förregling</w:t>
      </w:r>
      <w:proofErr w:type="spellEnd"/>
      <w:r w:rsidRPr="00EE1FE5">
        <w:t xml:space="preserve"> aktiv om inte annat specifikt anges.</w:t>
      </w:r>
    </w:p>
    <w:p w14:paraId="50A7F5EC" w14:textId="77777777" w:rsidR="006631B4" w:rsidRPr="00EE1FE5" w:rsidRDefault="006631B4" w:rsidP="006631B4">
      <w:pPr>
        <w:pStyle w:val="Brdtext"/>
      </w:pPr>
      <w:proofErr w:type="spellStart"/>
      <w:r w:rsidRPr="00EE1FE5">
        <w:t>Larmsektionering</w:t>
      </w:r>
      <w:proofErr w:type="spellEnd"/>
      <w:r w:rsidRPr="00EE1FE5">
        <w:t xml:space="preserve"> görs enligt följande:</w:t>
      </w:r>
    </w:p>
    <w:p w14:paraId="569243A9" w14:textId="362A2D42" w:rsidR="006631B4" w:rsidRPr="00EE1FE5" w:rsidRDefault="006631B4" w:rsidP="006631B4">
      <w:pPr>
        <w:pStyle w:val="Brdtext"/>
      </w:pPr>
      <w:r w:rsidRPr="00EE1FE5">
        <w:t xml:space="preserve">Class = </w:t>
      </w:r>
      <w:proofErr w:type="spellStart"/>
      <w:r w:rsidRPr="00EE1FE5">
        <w:t>områdesid</w:t>
      </w:r>
      <w:proofErr w:type="spellEnd"/>
      <w:r w:rsidRPr="00EE1FE5">
        <w:t xml:space="preserve"> (tex. 343 för gasmixer )</w:t>
      </w:r>
    </w:p>
    <w:p w14:paraId="443A9DEF" w14:textId="77777777" w:rsidR="006631B4" w:rsidRPr="00EE1FE5" w:rsidRDefault="006631B4" w:rsidP="006631B4">
      <w:pPr>
        <w:pStyle w:val="Brdtext"/>
      </w:pPr>
      <w:proofErr w:type="spellStart"/>
      <w:r w:rsidRPr="00EE1FE5">
        <w:t>Severity</w:t>
      </w:r>
      <w:proofErr w:type="spellEnd"/>
      <w:r w:rsidRPr="00EE1FE5">
        <w:t xml:space="preserve"> 1000 för stoppande </w:t>
      </w:r>
      <w:proofErr w:type="spellStart"/>
      <w:r w:rsidRPr="00EE1FE5">
        <w:t>förreglingar</w:t>
      </w:r>
      <w:proofErr w:type="spellEnd"/>
      <w:r w:rsidRPr="00EE1FE5">
        <w:t xml:space="preserve"> och eller sådant som förhindrar produktion. L2 &amp; H2 larmgränser. Larmfärg = Röd</w:t>
      </w:r>
    </w:p>
    <w:p w14:paraId="17C9B71D" w14:textId="77777777" w:rsidR="006631B4" w:rsidRPr="00EE1FE5" w:rsidRDefault="006631B4" w:rsidP="006631B4">
      <w:pPr>
        <w:pStyle w:val="Brdtext"/>
      </w:pPr>
      <w:proofErr w:type="spellStart"/>
      <w:r w:rsidRPr="00EE1FE5">
        <w:t>Severity</w:t>
      </w:r>
      <w:proofErr w:type="spellEnd"/>
      <w:r w:rsidRPr="00EE1FE5">
        <w:t xml:space="preserve"> 750 för informativa ej förreglande larm L1, H1 samt default </w:t>
      </w:r>
      <w:proofErr w:type="spellStart"/>
      <w:r w:rsidRPr="00EE1FE5">
        <w:t>severity</w:t>
      </w:r>
      <w:proofErr w:type="spellEnd"/>
      <w:r w:rsidRPr="00EE1FE5">
        <w:t xml:space="preserve"> på objekt. Larmfärg = Orange</w:t>
      </w:r>
    </w:p>
    <w:p w14:paraId="30828C7B" w14:textId="77777777" w:rsidR="006631B4" w:rsidRPr="00EE1FE5" w:rsidRDefault="006631B4" w:rsidP="006631B4">
      <w:pPr>
        <w:pStyle w:val="Brdtext"/>
      </w:pPr>
      <w:proofErr w:type="spellStart"/>
      <w:r w:rsidRPr="00EE1FE5">
        <w:t>Severity</w:t>
      </w:r>
      <w:proofErr w:type="spellEnd"/>
      <w:r w:rsidRPr="00EE1FE5">
        <w:t xml:space="preserve"> 500 för information som inte på något sätt är kritisk. Kan tex vara L1, H1 gränser som normalt inträffar som en del av normal funktion och fungerar som upplysning till operatör. Larmfärg = Blå</w:t>
      </w:r>
    </w:p>
    <w:p w14:paraId="1B542653" w14:textId="77777777" w:rsidR="006631B4" w:rsidRPr="00EE1FE5" w:rsidRDefault="006631B4" w:rsidP="006631B4">
      <w:pPr>
        <w:pStyle w:val="Brdtext"/>
      </w:pPr>
      <w:r w:rsidRPr="00EE1FE5">
        <w:t>Pneumatiskt eller hydrauliskt styrda On/off ventiler har normalt alltid gränslägen för positionsåterföring om inget annat anges. Dessa ansluts till ventilobjekt som lägeskvittering.</w:t>
      </w:r>
    </w:p>
    <w:p w14:paraId="064EF740" w14:textId="77777777" w:rsidR="006631B4" w:rsidRPr="00EE1FE5" w:rsidRDefault="006631B4" w:rsidP="006631B4">
      <w:pPr>
        <w:pStyle w:val="Brdtext"/>
      </w:pPr>
      <w:r w:rsidRPr="00EE1FE5">
        <w:t xml:space="preserve">Öppen = Ventilens </w:t>
      </w:r>
      <w:proofErr w:type="spellStart"/>
      <w:r w:rsidRPr="00EE1FE5">
        <w:t>tagnamn</w:t>
      </w:r>
      <w:proofErr w:type="spellEnd"/>
      <w:r w:rsidRPr="00EE1FE5">
        <w:t xml:space="preserve"> -GSO, -GS1</w:t>
      </w:r>
      <w:r w:rsidRPr="00EE1FE5">
        <w:br/>
        <w:t xml:space="preserve">Stängd = Ventilens </w:t>
      </w:r>
      <w:proofErr w:type="spellStart"/>
      <w:r w:rsidRPr="00EE1FE5">
        <w:t>tagnamn</w:t>
      </w:r>
      <w:proofErr w:type="spellEnd"/>
      <w:r w:rsidRPr="00EE1FE5">
        <w:t xml:space="preserve"> -GSS, -GS2</w:t>
      </w:r>
    </w:p>
    <w:p w14:paraId="1E701577" w14:textId="77777777" w:rsidR="006631B4" w:rsidRPr="00EE1FE5" w:rsidRDefault="006631B4" w:rsidP="006631B4">
      <w:pPr>
        <w:pStyle w:val="Brdtext"/>
      </w:pPr>
      <w:r w:rsidRPr="00EE1FE5">
        <w:t xml:space="preserve">Reglerventiler har normalt alltid analog 4-20mA givare för positionsåterföring (0 – 100%) om inget annat anges. Denna signal kopplas till regulator eller i förekommande fall till handstation för visning av ventilens verkliga läge. </w:t>
      </w:r>
    </w:p>
    <w:p w14:paraId="4CF42715" w14:textId="77777777" w:rsidR="006631B4" w:rsidRPr="00EE1FE5" w:rsidRDefault="006631B4" w:rsidP="006631B4">
      <w:pPr>
        <w:pStyle w:val="Brdtext"/>
      </w:pPr>
      <w:r w:rsidRPr="00EE1FE5">
        <w:t>Öppen = 100%</w:t>
      </w:r>
      <w:r w:rsidRPr="00EE1FE5">
        <w:br/>
        <w:t>Stängd = 0%</w:t>
      </w:r>
      <w:r w:rsidRPr="00EE1FE5">
        <w:br/>
        <w:t xml:space="preserve">Signalnamn = Ventilens </w:t>
      </w:r>
      <w:proofErr w:type="spellStart"/>
      <w:r w:rsidRPr="00EE1FE5">
        <w:t>tagnamn</w:t>
      </w:r>
      <w:proofErr w:type="spellEnd"/>
      <w:r w:rsidRPr="00EE1FE5">
        <w:t xml:space="preserve"> -GI1</w:t>
      </w:r>
    </w:p>
    <w:p w14:paraId="569AFF54" w14:textId="77777777" w:rsidR="004F6F71" w:rsidRPr="00EE1FE5" w:rsidRDefault="004F6F71" w:rsidP="006631B4">
      <w:pPr>
        <w:pStyle w:val="Brdtext"/>
      </w:pPr>
    </w:p>
    <w:p w14:paraId="01C253A5" w14:textId="48935119" w:rsidR="006478C1" w:rsidRPr="00EE1FE5" w:rsidRDefault="0086596B" w:rsidP="0086596B">
      <w:pPr>
        <w:pStyle w:val="Rubrik2"/>
      </w:pPr>
      <w:bookmarkStart w:id="11" w:name="_Ref24986537"/>
      <w:bookmarkStart w:id="12" w:name="_Ref24986563"/>
      <w:bookmarkStart w:id="13" w:name="_Toc34188971"/>
      <w:bookmarkEnd w:id="5"/>
      <w:r w:rsidRPr="00EE1FE5">
        <w:t>Gaser</w:t>
      </w:r>
      <w:bookmarkEnd w:id="11"/>
      <w:bookmarkEnd w:id="12"/>
      <w:bookmarkEnd w:id="13"/>
    </w:p>
    <w:p w14:paraId="6205AABF" w14:textId="77777777" w:rsidR="0086596B" w:rsidRPr="00EE1FE5" w:rsidRDefault="0086596B"/>
    <w:p w14:paraId="480BE4BB" w14:textId="36A575A0" w:rsidR="0086596B" w:rsidRPr="00EE1FE5" w:rsidRDefault="0086596B" w:rsidP="0086596B">
      <w:pPr>
        <w:pStyle w:val="Brdtext"/>
      </w:pPr>
      <w:r w:rsidRPr="00EE1FE5">
        <w:t>Gasen i toppgaskretsen innehåller i huvudsak en blandning av Vätgas, Kväve, Naturgas (Me</w:t>
      </w:r>
      <w:r w:rsidR="00EC024B" w:rsidRPr="00EE1FE5">
        <w:t xml:space="preserve">tan), Kolmonoxid, Koldioxid, </w:t>
      </w:r>
      <w:r w:rsidRPr="00EE1FE5">
        <w:t>Vatten</w:t>
      </w:r>
      <w:r w:rsidR="00EC024B" w:rsidRPr="00EE1FE5">
        <w:t xml:space="preserve"> och Syre</w:t>
      </w:r>
      <w:r w:rsidRPr="00EE1FE5">
        <w:t xml:space="preserve">. </w:t>
      </w:r>
    </w:p>
    <w:p w14:paraId="0B52C3D0" w14:textId="16C26696" w:rsidR="0086596B" w:rsidRPr="00EE1FE5" w:rsidRDefault="0086596B" w:rsidP="00934986">
      <w:pPr>
        <w:pStyle w:val="Beskrivning"/>
        <w:keepNext/>
        <w:ind w:left="1134"/>
        <w:rPr>
          <w:color w:val="auto"/>
        </w:rPr>
      </w:pPr>
      <w:r w:rsidRPr="00EE1FE5">
        <w:rPr>
          <w:color w:val="auto"/>
        </w:rPr>
        <w:t xml:space="preserve">Tabell </w:t>
      </w:r>
      <w:r w:rsidRPr="00EE1FE5">
        <w:rPr>
          <w:noProof/>
          <w:color w:val="auto"/>
        </w:rPr>
        <w:fldChar w:fldCharType="begin"/>
      </w:r>
      <w:r w:rsidRPr="00EE1FE5">
        <w:rPr>
          <w:noProof/>
          <w:color w:val="auto"/>
        </w:rPr>
        <w:instrText xml:space="preserve"> SEQ Tabell \* ARABIC </w:instrText>
      </w:r>
      <w:r w:rsidRPr="00EE1FE5">
        <w:rPr>
          <w:noProof/>
          <w:color w:val="auto"/>
        </w:rPr>
        <w:fldChar w:fldCharType="separate"/>
      </w:r>
      <w:r w:rsidR="0090239C">
        <w:rPr>
          <w:noProof/>
          <w:color w:val="auto"/>
        </w:rPr>
        <w:t>1</w:t>
      </w:r>
      <w:r w:rsidRPr="00EE1FE5">
        <w:rPr>
          <w:noProof/>
          <w:color w:val="auto"/>
        </w:rPr>
        <w:fldChar w:fldCharType="end"/>
      </w:r>
      <w:r w:rsidRPr="00EE1FE5">
        <w:rPr>
          <w:color w:val="auto"/>
        </w:rPr>
        <w:t xml:space="preserve"> Gaser</w:t>
      </w:r>
    </w:p>
    <w:tbl>
      <w:tblPr>
        <w:tblW w:w="7726" w:type="dxa"/>
        <w:tblInd w:w="1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80"/>
        <w:gridCol w:w="1780"/>
        <w:gridCol w:w="626"/>
        <w:gridCol w:w="713"/>
        <w:gridCol w:w="697"/>
        <w:gridCol w:w="787"/>
        <w:gridCol w:w="851"/>
        <w:gridCol w:w="992"/>
      </w:tblGrid>
      <w:tr w:rsidR="00EE1FE5" w:rsidRPr="00EE1FE5" w14:paraId="192BF827" w14:textId="77777777" w:rsidTr="00934986">
        <w:trPr>
          <w:trHeight w:val="300"/>
        </w:trPr>
        <w:tc>
          <w:tcPr>
            <w:tcW w:w="1280" w:type="dxa"/>
            <w:shd w:val="clear" w:color="auto" w:fill="auto"/>
            <w:noWrap/>
            <w:vAlign w:val="bottom"/>
            <w:hideMark/>
          </w:tcPr>
          <w:p w14:paraId="012EA8EE" w14:textId="77777777" w:rsidR="00934986" w:rsidRPr="00EE1FE5" w:rsidRDefault="00934986" w:rsidP="008C3C1C">
            <w:pPr>
              <w:rPr>
                <w:sz w:val="20"/>
                <w:szCs w:val="24"/>
              </w:rPr>
            </w:pPr>
          </w:p>
        </w:tc>
        <w:tc>
          <w:tcPr>
            <w:tcW w:w="1780" w:type="dxa"/>
            <w:shd w:val="clear" w:color="auto" w:fill="auto"/>
            <w:noWrap/>
            <w:vAlign w:val="bottom"/>
            <w:hideMark/>
          </w:tcPr>
          <w:p w14:paraId="761365EF" w14:textId="77777777" w:rsidR="00934986" w:rsidRPr="00EE1FE5" w:rsidRDefault="00934986" w:rsidP="008C3C1C">
            <w:pPr>
              <w:rPr>
                <w:rFonts w:ascii="Calibri" w:hAnsi="Calibri"/>
                <w:sz w:val="22"/>
                <w:szCs w:val="22"/>
              </w:rPr>
            </w:pPr>
            <w:proofErr w:type="spellStart"/>
            <w:r w:rsidRPr="00EE1FE5">
              <w:rPr>
                <w:rFonts w:ascii="Calibri" w:hAnsi="Calibri"/>
                <w:sz w:val="22"/>
                <w:szCs w:val="22"/>
              </w:rPr>
              <w:t>eng</w:t>
            </w:r>
            <w:proofErr w:type="spellEnd"/>
          </w:p>
        </w:tc>
        <w:tc>
          <w:tcPr>
            <w:tcW w:w="626" w:type="dxa"/>
            <w:shd w:val="clear" w:color="auto" w:fill="auto"/>
            <w:noWrap/>
            <w:vAlign w:val="bottom"/>
            <w:hideMark/>
          </w:tcPr>
          <w:p w14:paraId="613A79DC" w14:textId="77777777" w:rsidR="00934986" w:rsidRPr="00EE1FE5" w:rsidRDefault="00934986" w:rsidP="008C3C1C">
            <w:pPr>
              <w:rPr>
                <w:rFonts w:ascii="Calibri" w:hAnsi="Calibri"/>
                <w:sz w:val="22"/>
                <w:szCs w:val="22"/>
              </w:rPr>
            </w:pPr>
          </w:p>
        </w:tc>
        <w:tc>
          <w:tcPr>
            <w:tcW w:w="713" w:type="dxa"/>
            <w:shd w:val="clear" w:color="auto" w:fill="auto"/>
            <w:noWrap/>
            <w:vAlign w:val="bottom"/>
            <w:hideMark/>
          </w:tcPr>
          <w:p w14:paraId="1B61D1DA" w14:textId="77777777" w:rsidR="00934986" w:rsidRPr="00EE1FE5" w:rsidRDefault="00934986" w:rsidP="008C3C1C">
            <w:pPr>
              <w:jc w:val="right"/>
              <w:rPr>
                <w:rFonts w:ascii="Calibri" w:hAnsi="Calibri"/>
                <w:sz w:val="22"/>
                <w:szCs w:val="22"/>
              </w:rPr>
            </w:pPr>
            <w:r w:rsidRPr="00EE1FE5">
              <w:rPr>
                <w:rFonts w:ascii="Calibri" w:hAnsi="Calibri"/>
                <w:sz w:val="22"/>
                <w:szCs w:val="22"/>
              </w:rPr>
              <w:t>cp kJ/</w:t>
            </w:r>
            <w:proofErr w:type="spellStart"/>
            <w:r w:rsidRPr="00EE1FE5">
              <w:rPr>
                <w:rFonts w:ascii="Calibri" w:hAnsi="Calibri"/>
                <w:sz w:val="22"/>
                <w:szCs w:val="22"/>
              </w:rPr>
              <w:t>kgK</w:t>
            </w:r>
            <w:proofErr w:type="spellEnd"/>
          </w:p>
        </w:tc>
        <w:tc>
          <w:tcPr>
            <w:tcW w:w="697" w:type="dxa"/>
            <w:shd w:val="clear" w:color="auto" w:fill="auto"/>
            <w:noWrap/>
            <w:vAlign w:val="bottom"/>
            <w:hideMark/>
          </w:tcPr>
          <w:p w14:paraId="12BC6560" w14:textId="77777777" w:rsidR="00934986" w:rsidRPr="00EE1FE5" w:rsidRDefault="00934986" w:rsidP="008C3C1C">
            <w:pPr>
              <w:jc w:val="right"/>
              <w:rPr>
                <w:rFonts w:ascii="Calibri" w:hAnsi="Calibri"/>
                <w:sz w:val="22"/>
                <w:szCs w:val="22"/>
              </w:rPr>
            </w:pPr>
            <w:r w:rsidRPr="00EE1FE5">
              <w:rPr>
                <w:rFonts w:ascii="Calibri" w:hAnsi="Calibri"/>
                <w:sz w:val="22"/>
                <w:szCs w:val="22"/>
              </w:rPr>
              <w:t>Kappa cp/cv</w:t>
            </w:r>
          </w:p>
        </w:tc>
        <w:tc>
          <w:tcPr>
            <w:tcW w:w="787" w:type="dxa"/>
            <w:shd w:val="clear" w:color="auto" w:fill="auto"/>
            <w:noWrap/>
            <w:vAlign w:val="bottom"/>
            <w:hideMark/>
          </w:tcPr>
          <w:p w14:paraId="6089CACC" w14:textId="77777777" w:rsidR="00934986" w:rsidRPr="00EE1FE5" w:rsidRDefault="00934986" w:rsidP="008C3C1C">
            <w:pPr>
              <w:jc w:val="right"/>
              <w:rPr>
                <w:rFonts w:ascii="Calibri" w:hAnsi="Calibri"/>
                <w:sz w:val="22"/>
                <w:szCs w:val="22"/>
              </w:rPr>
            </w:pPr>
            <w:r w:rsidRPr="00EE1FE5">
              <w:rPr>
                <w:rFonts w:ascii="Calibri" w:hAnsi="Calibri"/>
                <w:sz w:val="22"/>
                <w:szCs w:val="22"/>
              </w:rPr>
              <w:t>M g/mol</w:t>
            </w:r>
          </w:p>
        </w:tc>
        <w:tc>
          <w:tcPr>
            <w:tcW w:w="851" w:type="dxa"/>
            <w:shd w:val="clear" w:color="auto" w:fill="auto"/>
            <w:noWrap/>
            <w:vAlign w:val="bottom"/>
            <w:hideMark/>
          </w:tcPr>
          <w:p w14:paraId="2135D36C" w14:textId="77777777" w:rsidR="00934986" w:rsidRPr="00EE1FE5" w:rsidRDefault="00934986" w:rsidP="008C3C1C">
            <w:pPr>
              <w:jc w:val="right"/>
              <w:rPr>
                <w:rFonts w:ascii="Calibri" w:hAnsi="Calibri"/>
                <w:sz w:val="22"/>
                <w:szCs w:val="22"/>
              </w:rPr>
            </w:pPr>
            <w:r w:rsidRPr="00EE1FE5">
              <w:rPr>
                <w:rFonts w:ascii="Calibri" w:hAnsi="Calibri"/>
                <w:sz w:val="22"/>
                <w:szCs w:val="22"/>
              </w:rPr>
              <w:t xml:space="preserve">R </w:t>
            </w:r>
            <w:r w:rsidRPr="00EE1FE5">
              <w:rPr>
                <w:rFonts w:ascii="Calibri" w:hAnsi="Calibri"/>
                <w:sz w:val="22"/>
                <w:szCs w:val="22"/>
              </w:rPr>
              <w:br/>
              <w:t>J/</w:t>
            </w:r>
            <w:proofErr w:type="spellStart"/>
            <w:r w:rsidRPr="00EE1FE5">
              <w:rPr>
                <w:rFonts w:ascii="Calibri" w:hAnsi="Calibri"/>
                <w:sz w:val="22"/>
                <w:szCs w:val="22"/>
              </w:rPr>
              <w:t>kgK</w:t>
            </w:r>
            <w:proofErr w:type="spellEnd"/>
          </w:p>
        </w:tc>
        <w:tc>
          <w:tcPr>
            <w:tcW w:w="992" w:type="dxa"/>
            <w:shd w:val="clear" w:color="auto" w:fill="auto"/>
            <w:noWrap/>
            <w:vAlign w:val="bottom"/>
            <w:hideMark/>
          </w:tcPr>
          <w:p w14:paraId="28FC8B83" w14:textId="26EFEB5E" w:rsidR="00934986" w:rsidRPr="00EE1FE5" w:rsidRDefault="00934986" w:rsidP="00226CD9">
            <w:pPr>
              <w:jc w:val="right"/>
              <w:rPr>
                <w:rFonts w:ascii="Calibri" w:hAnsi="Calibri"/>
                <w:sz w:val="22"/>
                <w:szCs w:val="22"/>
              </w:rPr>
            </w:pPr>
            <w:r w:rsidRPr="00EE1FE5">
              <w:rPr>
                <w:rFonts w:ascii="Calibri" w:hAnsi="Calibri"/>
                <w:sz w:val="22"/>
                <w:szCs w:val="22"/>
              </w:rPr>
              <w:t xml:space="preserve">Densitet </w:t>
            </w:r>
            <w:r w:rsidRPr="00EE1FE5">
              <w:rPr>
                <w:rFonts w:ascii="Calibri" w:hAnsi="Calibri"/>
                <w:sz w:val="22"/>
                <w:szCs w:val="22"/>
              </w:rPr>
              <w:br/>
              <w:t xml:space="preserve"> kg/m3</w:t>
            </w:r>
          </w:p>
        </w:tc>
      </w:tr>
      <w:tr w:rsidR="00EE1FE5" w:rsidRPr="00EE1FE5" w14:paraId="76837AF8" w14:textId="77777777" w:rsidTr="00934986">
        <w:trPr>
          <w:trHeight w:val="300"/>
        </w:trPr>
        <w:tc>
          <w:tcPr>
            <w:tcW w:w="1280" w:type="dxa"/>
            <w:shd w:val="clear" w:color="auto" w:fill="auto"/>
            <w:noWrap/>
            <w:vAlign w:val="bottom"/>
            <w:hideMark/>
          </w:tcPr>
          <w:p w14:paraId="46DBA119" w14:textId="77777777" w:rsidR="00934986" w:rsidRPr="00EE1FE5" w:rsidRDefault="00934986" w:rsidP="008C3C1C">
            <w:pPr>
              <w:rPr>
                <w:rFonts w:ascii="Calibri" w:hAnsi="Calibri"/>
                <w:sz w:val="22"/>
                <w:szCs w:val="22"/>
              </w:rPr>
            </w:pPr>
            <w:r w:rsidRPr="00EE1FE5">
              <w:rPr>
                <w:rFonts w:ascii="Calibri" w:hAnsi="Calibri"/>
                <w:sz w:val="22"/>
                <w:szCs w:val="22"/>
              </w:rPr>
              <w:t>Vätgas</w:t>
            </w:r>
          </w:p>
        </w:tc>
        <w:tc>
          <w:tcPr>
            <w:tcW w:w="1780" w:type="dxa"/>
            <w:shd w:val="clear" w:color="auto" w:fill="auto"/>
            <w:noWrap/>
            <w:vAlign w:val="bottom"/>
            <w:hideMark/>
          </w:tcPr>
          <w:p w14:paraId="72C00702" w14:textId="77777777" w:rsidR="00934986" w:rsidRPr="00EE1FE5" w:rsidRDefault="00934986" w:rsidP="008C3C1C">
            <w:pPr>
              <w:rPr>
                <w:rFonts w:ascii="Calibri" w:hAnsi="Calibri"/>
                <w:sz w:val="22"/>
                <w:szCs w:val="22"/>
              </w:rPr>
            </w:pPr>
            <w:r w:rsidRPr="00EE1FE5">
              <w:rPr>
                <w:rFonts w:ascii="Calibri" w:hAnsi="Calibri"/>
                <w:sz w:val="22"/>
                <w:szCs w:val="22"/>
              </w:rPr>
              <w:t>Hydrogen</w:t>
            </w:r>
          </w:p>
        </w:tc>
        <w:tc>
          <w:tcPr>
            <w:tcW w:w="626" w:type="dxa"/>
            <w:shd w:val="clear" w:color="auto" w:fill="auto"/>
            <w:noWrap/>
            <w:vAlign w:val="bottom"/>
            <w:hideMark/>
          </w:tcPr>
          <w:p w14:paraId="4BD9CA24" w14:textId="77777777" w:rsidR="00934986" w:rsidRPr="00EE1FE5" w:rsidRDefault="00934986" w:rsidP="008C3C1C">
            <w:pPr>
              <w:rPr>
                <w:rFonts w:ascii="Calibri" w:hAnsi="Calibri"/>
                <w:sz w:val="22"/>
                <w:szCs w:val="22"/>
              </w:rPr>
            </w:pPr>
            <w:r w:rsidRPr="00EE1FE5">
              <w:rPr>
                <w:rFonts w:ascii="Calibri" w:hAnsi="Calibri"/>
                <w:sz w:val="22"/>
                <w:szCs w:val="22"/>
              </w:rPr>
              <w:t>H2</w:t>
            </w:r>
          </w:p>
        </w:tc>
        <w:tc>
          <w:tcPr>
            <w:tcW w:w="713" w:type="dxa"/>
            <w:shd w:val="clear" w:color="auto" w:fill="auto"/>
            <w:noWrap/>
            <w:vAlign w:val="bottom"/>
            <w:hideMark/>
          </w:tcPr>
          <w:p w14:paraId="7D2CAF00" w14:textId="77777777" w:rsidR="00934986" w:rsidRPr="00EE1FE5" w:rsidRDefault="00934986" w:rsidP="008C3C1C">
            <w:pPr>
              <w:jc w:val="right"/>
              <w:rPr>
                <w:rFonts w:ascii="Calibri" w:hAnsi="Calibri"/>
                <w:sz w:val="22"/>
                <w:szCs w:val="22"/>
              </w:rPr>
            </w:pPr>
            <w:r w:rsidRPr="00EE1FE5">
              <w:rPr>
                <w:rFonts w:ascii="Calibri" w:hAnsi="Calibri"/>
                <w:sz w:val="22"/>
                <w:szCs w:val="22"/>
              </w:rPr>
              <w:t>14,2</w:t>
            </w:r>
          </w:p>
        </w:tc>
        <w:tc>
          <w:tcPr>
            <w:tcW w:w="697" w:type="dxa"/>
            <w:shd w:val="clear" w:color="auto" w:fill="auto"/>
            <w:noWrap/>
            <w:vAlign w:val="bottom"/>
            <w:hideMark/>
          </w:tcPr>
          <w:p w14:paraId="364290BB" w14:textId="77777777" w:rsidR="00934986" w:rsidRPr="00EE1FE5" w:rsidRDefault="00934986" w:rsidP="008C3C1C">
            <w:pPr>
              <w:jc w:val="right"/>
              <w:rPr>
                <w:rFonts w:ascii="Calibri" w:hAnsi="Calibri"/>
                <w:sz w:val="22"/>
                <w:szCs w:val="22"/>
              </w:rPr>
            </w:pPr>
            <w:r w:rsidRPr="00EE1FE5">
              <w:rPr>
                <w:rFonts w:ascii="Calibri" w:hAnsi="Calibri"/>
                <w:sz w:val="22"/>
                <w:szCs w:val="22"/>
              </w:rPr>
              <w:t>1,4</w:t>
            </w:r>
          </w:p>
        </w:tc>
        <w:tc>
          <w:tcPr>
            <w:tcW w:w="787" w:type="dxa"/>
            <w:shd w:val="clear" w:color="auto" w:fill="auto"/>
            <w:noWrap/>
            <w:vAlign w:val="bottom"/>
            <w:hideMark/>
          </w:tcPr>
          <w:p w14:paraId="32B727FB" w14:textId="77777777" w:rsidR="00934986" w:rsidRPr="00EE1FE5" w:rsidRDefault="00934986" w:rsidP="008C3C1C">
            <w:pPr>
              <w:jc w:val="right"/>
              <w:rPr>
                <w:rFonts w:ascii="Calibri" w:hAnsi="Calibri"/>
                <w:sz w:val="22"/>
                <w:szCs w:val="22"/>
              </w:rPr>
            </w:pPr>
            <w:r w:rsidRPr="00EE1FE5">
              <w:rPr>
                <w:rFonts w:ascii="Calibri" w:hAnsi="Calibri"/>
                <w:sz w:val="22"/>
                <w:szCs w:val="22"/>
              </w:rPr>
              <w:t>2</w:t>
            </w:r>
          </w:p>
        </w:tc>
        <w:tc>
          <w:tcPr>
            <w:tcW w:w="851" w:type="dxa"/>
            <w:shd w:val="clear" w:color="auto" w:fill="auto"/>
            <w:noWrap/>
            <w:vAlign w:val="bottom"/>
            <w:hideMark/>
          </w:tcPr>
          <w:p w14:paraId="37859E0D" w14:textId="77777777" w:rsidR="00934986" w:rsidRPr="00EE1FE5" w:rsidRDefault="00934986" w:rsidP="008C3C1C">
            <w:pPr>
              <w:jc w:val="right"/>
              <w:rPr>
                <w:rFonts w:ascii="Calibri" w:hAnsi="Calibri"/>
                <w:sz w:val="22"/>
                <w:szCs w:val="22"/>
              </w:rPr>
            </w:pPr>
            <w:r w:rsidRPr="00EE1FE5">
              <w:rPr>
                <w:rFonts w:ascii="Calibri" w:hAnsi="Calibri"/>
                <w:sz w:val="22"/>
                <w:szCs w:val="22"/>
              </w:rPr>
              <w:t>4124</w:t>
            </w:r>
          </w:p>
        </w:tc>
        <w:tc>
          <w:tcPr>
            <w:tcW w:w="992" w:type="dxa"/>
            <w:shd w:val="clear" w:color="auto" w:fill="auto"/>
            <w:noWrap/>
            <w:vAlign w:val="bottom"/>
            <w:hideMark/>
          </w:tcPr>
          <w:p w14:paraId="1C0D38B5" w14:textId="5A349E2A" w:rsidR="00934986" w:rsidRPr="00EE1FE5" w:rsidRDefault="00934986" w:rsidP="008C3C1C">
            <w:pPr>
              <w:jc w:val="right"/>
              <w:rPr>
                <w:rFonts w:ascii="Calibri" w:hAnsi="Calibri"/>
                <w:sz w:val="22"/>
                <w:szCs w:val="22"/>
              </w:rPr>
            </w:pPr>
            <w:r w:rsidRPr="00EE1FE5">
              <w:rPr>
                <w:rFonts w:ascii="Calibri" w:hAnsi="Calibri"/>
                <w:sz w:val="22"/>
                <w:szCs w:val="22"/>
              </w:rPr>
              <w:t>0,0</w:t>
            </w:r>
            <w:r w:rsidR="0014076C" w:rsidRPr="00EE1FE5">
              <w:rPr>
                <w:rFonts w:ascii="Calibri" w:hAnsi="Calibri"/>
                <w:sz w:val="22"/>
                <w:szCs w:val="22"/>
              </w:rPr>
              <w:t>89</w:t>
            </w:r>
            <w:r w:rsidR="00AD697F" w:rsidRPr="00EE1FE5">
              <w:rPr>
                <w:rFonts w:ascii="Calibri" w:hAnsi="Calibri"/>
                <w:sz w:val="22"/>
                <w:szCs w:val="22"/>
              </w:rPr>
              <w:t>9</w:t>
            </w:r>
          </w:p>
        </w:tc>
      </w:tr>
      <w:tr w:rsidR="00EE1FE5" w:rsidRPr="00EE1FE5" w14:paraId="3ECD8B12" w14:textId="77777777" w:rsidTr="00934986">
        <w:trPr>
          <w:trHeight w:val="300"/>
        </w:trPr>
        <w:tc>
          <w:tcPr>
            <w:tcW w:w="1280" w:type="dxa"/>
            <w:shd w:val="clear" w:color="auto" w:fill="auto"/>
            <w:noWrap/>
            <w:vAlign w:val="bottom"/>
            <w:hideMark/>
          </w:tcPr>
          <w:p w14:paraId="2D11690A" w14:textId="77777777" w:rsidR="00934986" w:rsidRPr="00EE1FE5" w:rsidRDefault="00934986" w:rsidP="008C3C1C">
            <w:pPr>
              <w:rPr>
                <w:rFonts w:ascii="Calibri" w:hAnsi="Calibri"/>
                <w:sz w:val="22"/>
                <w:szCs w:val="22"/>
              </w:rPr>
            </w:pPr>
            <w:r w:rsidRPr="00EE1FE5">
              <w:rPr>
                <w:rFonts w:ascii="Calibri" w:hAnsi="Calibri"/>
                <w:sz w:val="22"/>
                <w:szCs w:val="22"/>
              </w:rPr>
              <w:t>Metan</w:t>
            </w:r>
          </w:p>
        </w:tc>
        <w:tc>
          <w:tcPr>
            <w:tcW w:w="1780" w:type="dxa"/>
            <w:shd w:val="clear" w:color="auto" w:fill="auto"/>
            <w:noWrap/>
            <w:vAlign w:val="bottom"/>
            <w:hideMark/>
          </w:tcPr>
          <w:p w14:paraId="0FF782AC" w14:textId="77777777" w:rsidR="00934986" w:rsidRPr="00EE1FE5" w:rsidRDefault="00934986" w:rsidP="008C3C1C">
            <w:pPr>
              <w:rPr>
                <w:rFonts w:ascii="Calibri" w:hAnsi="Calibri"/>
                <w:sz w:val="22"/>
                <w:szCs w:val="22"/>
              </w:rPr>
            </w:pPr>
            <w:proofErr w:type="spellStart"/>
            <w:r w:rsidRPr="00EE1FE5">
              <w:rPr>
                <w:rFonts w:ascii="Calibri" w:hAnsi="Calibri"/>
                <w:sz w:val="22"/>
                <w:szCs w:val="22"/>
              </w:rPr>
              <w:t>Methane</w:t>
            </w:r>
            <w:proofErr w:type="spellEnd"/>
          </w:p>
        </w:tc>
        <w:tc>
          <w:tcPr>
            <w:tcW w:w="626" w:type="dxa"/>
            <w:shd w:val="clear" w:color="auto" w:fill="auto"/>
            <w:noWrap/>
            <w:vAlign w:val="bottom"/>
            <w:hideMark/>
          </w:tcPr>
          <w:p w14:paraId="255CB263" w14:textId="77777777" w:rsidR="00934986" w:rsidRPr="00EE1FE5" w:rsidRDefault="00934986" w:rsidP="008C3C1C">
            <w:pPr>
              <w:rPr>
                <w:rFonts w:ascii="Calibri" w:hAnsi="Calibri"/>
                <w:sz w:val="22"/>
                <w:szCs w:val="22"/>
              </w:rPr>
            </w:pPr>
            <w:r w:rsidRPr="00EE1FE5">
              <w:rPr>
                <w:rFonts w:ascii="Calibri" w:hAnsi="Calibri"/>
                <w:sz w:val="22"/>
                <w:szCs w:val="22"/>
              </w:rPr>
              <w:t>CH4</w:t>
            </w:r>
          </w:p>
        </w:tc>
        <w:tc>
          <w:tcPr>
            <w:tcW w:w="713" w:type="dxa"/>
            <w:shd w:val="clear" w:color="auto" w:fill="auto"/>
            <w:noWrap/>
            <w:vAlign w:val="bottom"/>
            <w:hideMark/>
          </w:tcPr>
          <w:p w14:paraId="703458C1" w14:textId="77777777" w:rsidR="00934986" w:rsidRPr="00EE1FE5" w:rsidRDefault="00934986" w:rsidP="008C3C1C">
            <w:pPr>
              <w:jc w:val="right"/>
              <w:rPr>
                <w:rFonts w:ascii="Calibri" w:hAnsi="Calibri"/>
                <w:sz w:val="22"/>
                <w:szCs w:val="22"/>
              </w:rPr>
            </w:pPr>
            <w:r w:rsidRPr="00EE1FE5">
              <w:rPr>
                <w:rFonts w:ascii="Calibri" w:hAnsi="Calibri"/>
                <w:sz w:val="22"/>
                <w:szCs w:val="22"/>
              </w:rPr>
              <w:t>2,18</w:t>
            </w:r>
          </w:p>
        </w:tc>
        <w:tc>
          <w:tcPr>
            <w:tcW w:w="697" w:type="dxa"/>
            <w:shd w:val="clear" w:color="auto" w:fill="auto"/>
            <w:noWrap/>
            <w:vAlign w:val="bottom"/>
            <w:hideMark/>
          </w:tcPr>
          <w:p w14:paraId="233DC752" w14:textId="77777777" w:rsidR="00934986" w:rsidRPr="00EE1FE5" w:rsidRDefault="00934986" w:rsidP="008C3C1C">
            <w:pPr>
              <w:jc w:val="right"/>
              <w:rPr>
                <w:rFonts w:ascii="Calibri" w:hAnsi="Calibri"/>
                <w:sz w:val="22"/>
                <w:szCs w:val="22"/>
              </w:rPr>
            </w:pPr>
            <w:r w:rsidRPr="00EE1FE5">
              <w:rPr>
                <w:rFonts w:ascii="Calibri" w:hAnsi="Calibri"/>
                <w:sz w:val="22"/>
                <w:szCs w:val="22"/>
              </w:rPr>
              <w:t>1,3</w:t>
            </w:r>
          </w:p>
        </w:tc>
        <w:tc>
          <w:tcPr>
            <w:tcW w:w="787" w:type="dxa"/>
            <w:shd w:val="clear" w:color="auto" w:fill="auto"/>
            <w:noWrap/>
            <w:vAlign w:val="bottom"/>
            <w:hideMark/>
          </w:tcPr>
          <w:p w14:paraId="14145B26" w14:textId="77777777" w:rsidR="00934986" w:rsidRPr="00EE1FE5" w:rsidRDefault="00934986" w:rsidP="008C3C1C">
            <w:pPr>
              <w:jc w:val="right"/>
              <w:rPr>
                <w:rFonts w:ascii="Calibri" w:hAnsi="Calibri"/>
                <w:sz w:val="22"/>
                <w:szCs w:val="22"/>
              </w:rPr>
            </w:pPr>
            <w:r w:rsidRPr="00EE1FE5">
              <w:rPr>
                <w:rFonts w:ascii="Calibri" w:hAnsi="Calibri"/>
                <w:sz w:val="22"/>
                <w:szCs w:val="22"/>
              </w:rPr>
              <w:t>16</w:t>
            </w:r>
          </w:p>
        </w:tc>
        <w:tc>
          <w:tcPr>
            <w:tcW w:w="851" w:type="dxa"/>
            <w:shd w:val="clear" w:color="auto" w:fill="auto"/>
            <w:noWrap/>
            <w:vAlign w:val="bottom"/>
            <w:hideMark/>
          </w:tcPr>
          <w:p w14:paraId="6BF989C8" w14:textId="77777777" w:rsidR="00934986" w:rsidRPr="00EE1FE5" w:rsidRDefault="00934986" w:rsidP="008C3C1C">
            <w:pPr>
              <w:jc w:val="right"/>
              <w:rPr>
                <w:rFonts w:ascii="Calibri" w:hAnsi="Calibri"/>
                <w:sz w:val="22"/>
                <w:szCs w:val="22"/>
              </w:rPr>
            </w:pPr>
            <w:r w:rsidRPr="00EE1FE5">
              <w:rPr>
                <w:rFonts w:ascii="Calibri" w:hAnsi="Calibri"/>
                <w:sz w:val="22"/>
                <w:szCs w:val="22"/>
              </w:rPr>
              <w:t>518</w:t>
            </w:r>
          </w:p>
        </w:tc>
        <w:tc>
          <w:tcPr>
            <w:tcW w:w="992" w:type="dxa"/>
            <w:shd w:val="clear" w:color="auto" w:fill="auto"/>
            <w:noWrap/>
            <w:vAlign w:val="bottom"/>
            <w:hideMark/>
          </w:tcPr>
          <w:p w14:paraId="5F27BAB6" w14:textId="7D9BB305" w:rsidR="00934986" w:rsidRPr="00EE1FE5" w:rsidRDefault="00934986" w:rsidP="008C3C1C">
            <w:pPr>
              <w:jc w:val="right"/>
              <w:rPr>
                <w:rFonts w:ascii="Calibri" w:hAnsi="Calibri"/>
                <w:sz w:val="22"/>
                <w:szCs w:val="22"/>
              </w:rPr>
            </w:pPr>
            <w:r w:rsidRPr="00EE1FE5">
              <w:rPr>
                <w:rFonts w:ascii="Calibri" w:hAnsi="Calibri"/>
                <w:sz w:val="22"/>
                <w:szCs w:val="22"/>
              </w:rPr>
              <w:t>0,7</w:t>
            </w:r>
            <w:r w:rsidR="00197341" w:rsidRPr="00EE1FE5">
              <w:rPr>
                <w:rFonts w:ascii="Calibri" w:hAnsi="Calibri"/>
                <w:sz w:val="22"/>
                <w:szCs w:val="22"/>
              </w:rPr>
              <w:t>1</w:t>
            </w:r>
            <w:r w:rsidR="00CB36AC" w:rsidRPr="00EE1FE5">
              <w:rPr>
                <w:rFonts w:ascii="Calibri" w:hAnsi="Calibri"/>
                <w:sz w:val="22"/>
                <w:szCs w:val="22"/>
              </w:rPr>
              <w:t>7</w:t>
            </w:r>
          </w:p>
        </w:tc>
      </w:tr>
      <w:tr w:rsidR="00EE1FE5" w:rsidRPr="00EE1FE5" w14:paraId="3A621037" w14:textId="77777777" w:rsidTr="0010405C">
        <w:trPr>
          <w:trHeight w:val="300"/>
        </w:trPr>
        <w:tc>
          <w:tcPr>
            <w:tcW w:w="1280" w:type="dxa"/>
            <w:shd w:val="clear" w:color="auto" w:fill="auto"/>
            <w:noWrap/>
            <w:vAlign w:val="bottom"/>
            <w:hideMark/>
          </w:tcPr>
          <w:p w14:paraId="7D71F193" w14:textId="77777777" w:rsidR="006E6C0D" w:rsidRPr="00EE1FE5" w:rsidRDefault="006E6C0D" w:rsidP="0010405C">
            <w:pPr>
              <w:rPr>
                <w:rFonts w:ascii="Calibri" w:hAnsi="Calibri"/>
                <w:sz w:val="22"/>
                <w:szCs w:val="22"/>
              </w:rPr>
            </w:pPr>
            <w:r w:rsidRPr="00EE1FE5">
              <w:rPr>
                <w:rFonts w:ascii="Calibri" w:hAnsi="Calibri"/>
                <w:sz w:val="22"/>
                <w:szCs w:val="22"/>
              </w:rPr>
              <w:t>Koldioxid</w:t>
            </w:r>
          </w:p>
        </w:tc>
        <w:tc>
          <w:tcPr>
            <w:tcW w:w="1780" w:type="dxa"/>
            <w:shd w:val="clear" w:color="auto" w:fill="auto"/>
            <w:noWrap/>
            <w:vAlign w:val="bottom"/>
            <w:hideMark/>
          </w:tcPr>
          <w:p w14:paraId="174D7F41" w14:textId="77777777" w:rsidR="006E6C0D" w:rsidRPr="00EE1FE5" w:rsidRDefault="006E6C0D" w:rsidP="0010405C">
            <w:pPr>
              <w:rPr>
                <w:rFonts w:ascii="Calibri" w:hAnsi="Calibri"/>
                <w:sz w:val="22"/>
                <w:szCs w:val="22"/>
              </w:rPr>
            </w:pPr>
            <w:proofErr w:type="spellStart"/>
            <w:r w:rsidRPr="00EE1FE5">
              <w:rPr>
                <w:rFonts w:ascii="Calibri" w:hAnsi="Calibri"/>
                <w:sz w:val="22"/>
                <w:szCs w:val="22"/>
              </w:rPr>
              <w:t>Carbon</w:t>
            </w:r>
            <w:proofErr w:type="spellEnd"/>
            <w:r w:rsidRPr="00EE1FE5">
              <w:rPr>
                <w:rFonts w:ascii="Calibri" w:hAnsi="Calibri"/>
                <w:sz w:val="22"/>
                <w:szCs w:val="22"/>
              </w:rPr>
              <w:t xml:space="preserve"> </w:t>
            </w:r>
            <w:proofErr w:type="spellStart"/>
            <w:r w:rsidRPr="00EE1FE5">
              <w:rPr>
                <w:rFonts w:ascii="Calibri" w:hAnsi="Calibri"/>
                <w:sz w:val="22"/>
                <w:szCs w:val="22"/>
              </w:rPr>
              <w:t>dioxide</w:t>
            </w:r>
            <w:proofErr w:type="spellEnd"/>
          </w:p>
        </w:tc>
        <w:tc>
          <w:tcPr>
            <w:tcW w:w="626" w:type="dxa"/>
            <w:shd w:val="clear" w:color="auto" w:fill="auto"/>
            <w:noWrap/>
            <w:vAlign w:val="bottom"/>
            <w:hideMark/>
          </w:tcPr>
          <w:p w14:paraId="131794FE" w14:textId="77777777" w:rsidR="006E6C0D" w:rsidRPr="00EE1FE5" w:rsidRDefault="006E6C0D" w:rsidP="0010405C">
            <w:pPr>
              <w:rPr>
                <w:rFonts w:ascii="Calibri" w:hAnsi="Calibri"/>
                <w:sz w:val="22"/>
                <w:szCs w:val="22"/>
              </w:rPr>
            </w:pPr>
            <w:r w:rsidRPr="00EE1FE5">
              <w:rPr>
                <w:rFonts w:ascii="Calibri" w:hAnsi="Calibri"/>
                <w:sz w:val="22"/>
                <w:szCs w:val="22"/>
              </w:rPr>
              <w:t>CO2</w:t>
            </w:r>
          </w:p>
        </w:tc>
        <w:tc>
          <w:tcPr>
            <w:tcW w:w="713" w:type="dxa"/>
            <w:shd w:val="clear" w:color="auto" w:fill="auto"/>
            <w:noWrap/>
            <w:vAlign w:val="bottom"/>
            <w:hideMark/>
          </w:tcPr>
          <w:p w14:paraId="0ABB867B" w14:textId="77777777" w:rsidR="006E6C0D" w:rsidRPr="00EE1FE5" w:rsidRDefault="006E6C0D" w:rsidP="0010405C">
            <w:pPr>
              <w:jc w:val="right"/>
              <w:rPr>
                <w:rFonts w:ascii="Calibri" w:hAnsi="Calibri"/>
                <w:sz w:val="22"/>
                <w:szCs w:val="22"/>
              </w:rPr>
            </w:pPr>
            <w:r w:rsidRPr="00EE1FE5">
              <w:rPr>
                <w:rFonts w:ascii="Calibri" w:hAnsi="Calibri"/>
                <w:sz w:val="22"/>
                <w:szCs w:val="22"/>
              </w:rPr>
              <w:t>0,82</w:t>
            </w:r>
          </w:p>
        </w:tc>
        <w:tc>
          <w:tcPr>
            <w:tcW w:w="697" w:type="dxa"/>
            <w:shd w:val="clear" w:color="auto" w:fill="auto"/>
            <w:noWrap/>
            <w:vAlign w:val="bottom"/>
            <w:hideMark/>
          </w:tcPr>
          <w:p w14:paraId="5722C49F" w14:textId="77777777" w:rsidR="006E6C0D" w:rsidRPr="00EE1FE5" w:rsidRDefault="006E6C0D" w:rsidP="0010405C">
            <w:pPr>
              <w:jc w:val="right"/>
              <w:rPr>
                <w:rFonts w:ascii="Calibri" w:hAnsi="Calibri"/>
                <w:sz w:val="22"/>
                <w:szCs w:val="22"/>
              </w:rPr>
            </w:pPr>
            <w:r w:rsidRPr="00EE1FE5">
              <w:rPr>
                <w:rFonts w:ascii="Calibri" w:hAnsi="Calibri"/>
                <w:sz w:val="22"/>
                <w:szCs w:val="22"/>
              </w:rPr>
              <w:t>1,3</w:t>
            </w:r>
          </w:p>
        </w:tc>
        <w:tc>
          <w:tcPr>
            <w:tcW w:w="787" w:type="dxa"/>
            <w:shd w:val="clear" w:color="auto" w:fill="auto"/>
            <w:noWrap/>
            <w:vAlign w:val="bottom"/>
            <w:hideMark/>
          </w:tcPr>
          <w:p w14:paraId="6BDDDA7B" w14:textId="77777777" w:rsidR="006E6C0D" w:rsidRPr="00EE1FE5" w:rsidRDefault="006E6C0D" w:rsidP="0010405C">
            <w:pPr>
              <w:jc w:val="right"/>
              <w:rPr>
                <w:rFonts w:ascii="Calibri" w:hAnsi="Calibri"/>
                <w:sz w:val="22"/>
                <w:szCs w:val="22"/>
              </w:rPr>
            </w:pPr>
            <w:r w:rsidRPr="00EE1FE5">
              <w:rPr>
                <w:rFonts w:ascii="Calibri" w:hAnsi="Calibri"/>
                <w:sz w:val="22"/>
                <w:szCs w:val="22"/>
              </w:rPr>
              <w:t>44</w:t>
            </w:r>
          </w:p>
        </w:tc>
        <w:tc>
          <w:tcPr>
            <w:tcW w:w="851" w:type="dxa"/>
            <w:shd w:val="clear" w:color="auto" w:fill="auto"/>
            <w:noWrap/>
            <w:vAlign w:val="bottom"/>
            <w:hideMark/>
          </w:tcPr>
          <w:p w14:paraId="39138EE7" w14:textId="77777777" w:rsidR="006E6C0D" w:rsidRPr="00EE1FE5" w:rsidRDefault="006E6C0D" w:rsidP="0010405C">
            <w:pPr>
              <w:jc w:val="right"/>
              <w:rPr>
                <w:rFonts w:ascii="Calibri" w:hAnsi="Calibri"/>
                <w:sz w:val="22"/>
                <w:szCs w:val="22"/>
              </w:rPr>
            </w:pPr>
            <w:r w:rsidRPr="00EE1FE5">
              <w:rPr>
                <w:rFonts w:ascii="Calibri" w:hAnsi="Calibri"/>
                <w:sz w:val="22"/>
                <w:szCs w:val="22"/>
              </w:rPr>
              <w:t>189</w:t>
            </w:r>
          </w:p>
        </w:tc>
        <w:tc>
          <w:tcPr>
            <w:tcW w:w="992" w:type="dxa"/>
            <w:shd w:val="clear" w:color="auto" w:fill="auto"/>
            <w:noWrap/>
            <w:vAlign w:val="bottom"/>
            <w:hideMark/>
          </w:tcPr>
          <w:p w14:paraId="3E5E1540" w14:textId="057D37AD" w:rsidR="006E6C0D" w:rsidRPr="00EE1FE5" w:rsidRDefault="006E6C0D" w:rsidP="0010405C">
            <w:pPr>
              <w:jc w:val="right"/>
              <w:rPr>
                <w:rFonts w:ascii="Calibri" w:hAnsi="Calibri"/>
                <w:sz w:val="22"/>
                <w:szCs w:val="22"/>
              </w:rPr>
            </w:pPr>
            <w:r w:rsidRPr="00EE1FE5">
              <w:rPr>
                <w:rFonts w:ascii="Calibri" w:hAnsi="Calibri"/>
                <w:sz w:val="22"/>
                <w:szCs w:val="22"/>
              </w:rPr>
              <w:t>1,9</w:t>
            </w:r>
            <w:r w:rsidR="00CB36AC" w:rsidRPr="00EE1FE5">
              <w:rPr>
                <w:rFonts w:ascii="Calibri" w:hAnsi="Calibri"/>
                <w:sz w:val="22"/>
                <w:szCs w:val="22"/>
              </w:rPr>
              <w:t>77</w:t>
            </w:r>
          </w:p>
        </w:tc>
      </w:tr>
      <w:tr w:rsidR="00EE1FE5" w:rsidRPr="00EE1FE5" w14:paraId="400A1C88" w14:textId="77777777" w:rsidTr="00934986">
        <w:trPr>
          <w:trHeight w:val="300"/>
        </w:trPr>
        <w:tc>
          <w:tcPr>
            <w:tcW w:w="1280" w:type="dxa"/>
            <w:shd w:val="clear" w:color="auto" w:fill="auto"/>
            <w:noWrap/>
            <w:vAlign w:val="bottom"/>
          </w:tcPr>
          <w:p w14:paraId="2F34A171" w14:textId="6F4B8771" w:rsidR="006E6C0D" w:rsidRPr="00EE1FE5" w:rsidRDefault="006E6C0D" w:rsidP="006E6C0D">
            <w:pPr>
              <w:rPr>
                <w:rFonts w:ascii="Calibri" w:hAnsi="Calibri"/>
                <w:sz w:val="22"/>
                <w:szCs w:val="22"/>
              </w:rPr>
            </w:pPr>
            <w:r w:rsidRPr="00EE1FE5">
              <w:rPr>
                <w:rFonts w:ascii="Calibri" w:hAnsi="Calibri"/>
                <w:sz w:val="22"/>
                <w:szCs w:val="22"/>
              </w:rPr>
              <w:t>Kolmonoxid</w:t>
            </w:r>
          </w:p>
        </w:tc>
        <w:tc>
          <w:tcPr>
            <w:tcW w:w="1780" w:type="dxa"/>
            <w:shd w:val="clear" w:color="auto" w:fill="auto"/>
            <w:noWrap/>
            <w:vAlign w:val="bottom"/>
          </w:tcPr>
          <w:p w14:paraId="112232DC" w14:textId="3F97EF64" w:rsidR="006E6C0D" w:rsidRPr="00EE1FE5" w:rsidRDefault="006E6C0D" w:rsidP="006E6C0D">
            <w:pPr>
              <w:rPr>
                <w:rFonts w:ascii="Calibri" w:hAnsi="Calibri"/>
                <w:sz w:val="22"/>
                <w:szCs w:val="22"/>
              </w:rPr>
            </w:pPr>
            <w:proofErr w:type="spellStart"/>
            <w:r w:rsidRPr="00EE1FE5">
              <w:rPr>
                <w:rFonts w:ascii="Calibri" w:hAnsi="Calibri"/>
                <w:sz w:val="22"/>
                <w:szCs w:val="22"/>
              </w:rPr>
              <w:t>Carbon</w:t>
            </w:r>
            <w:proofErr w:type="spellEnd"/>
            <w:r w:rsidRPr="00EE1FE5">
              <w:rPr>
                <w:rFonts w:ascii="Calibri" w:hAnsi="Calibri"/>
                <w:sz w:val="22"/>
                <w:szCs w:val="22"/>
              </w:rPr>
              <w:t xml:space="preserve"> </w:t>
            </w:r>
            <w:proofErr w:type="spellStart"/>
            <w:r w:rsidRPr="00EE1FE5">
              <w:rPr>
                <w:rFonts w:ascii="Calibri" w:hAnsi="Calibri"/>
                <w:sz w:val="22"/>
                <w:szCs w:val="22"/>
              </w:rPr>
              <w:t>monoxide</w:t>
            </w:r>
            <w:proofErr w:type="spellEnd"/>
          </w:p>
        </w:tc>
        <w:tc>
          <w:tcPr>
            <w:tcW w:w="626" w:type="dxa"/>
            <w:shd w:val="clear" w:color="auto" w:fill="auto"/>
            <w:noWrap/>
            <w:vAlign w:val="bottom"/>
          </w:tcPr>
          <w:p w14:paraId="6805EE59" w14:textId="42C79430" w:rsidR="006E6C0D" w:rsidRPr="00EE1FE5" w:rsidRDefault="006E6C0D" w:rsidP="006E6C0D">
            <w:pPr>
              <w:rPr>
                <w:rFonts w:ascii="Calibri" w:hAnsi="Calibri"/>
                <w:sz w:val="22"/>
                <w:szCs w:val="22"/>
              </w:rPr>
            </w:pPr>
            <w:r w:rsidRPr="00EE1FE5">
              <w:rPr>
                <w:rFonts w:ascii="Calibri" w:hAnsi="Calibri"/>
                <w:sz w:val="22"/>
                <w:szCs w:val="22"/>
              </w:rPr>
              <w:t>CO</w:t>
            </w:r>
          </w:p>
        </w:tc>
        <w:tc>
          <w:tcPr>
            <w:tcW w:w="713" w:type="dxa"/>
            <w:shd w:val="clear" w:color="auto" w:fill="auto"/>
            <w:noWrap/>
            <w:vAlign w:val="bottom"/>
          </w:tcPr>
          <w:p w14:paraId="4695B0A9" w14:textId="7D8CCC80" w:rsidR="006E6C0D" w:rsidRPr="00EE1FE5" w:rsidRDefault="006E6C0D" w:rsidP="006E6C0D">
            <w:pPr>
              <w:jc w:val="right"/>
              <w:rPr>
                <w:rFonts w:ascii="Calibri" w:hAnsi="Calibri"/>
                <w:sz w:val="22"/>
                <w:szCs w:val="22"/>
              </w:rPr>
            </w:pPr>
            <w:r w:rsidRPr="00EE1FE5">
              <w:rPr>
                <w:rFonts w:ascii="Calibri" w:hAnsi="Calibri"/>
                <w:sz w:val="22"/>
                <w:szCs w:val="22"/>
              </w:rPr>
              <w:t>1,04</w:t>
            </w:r>
          </w:p>
        </w:tc>
        <w:tc>
          <w:tcPr>
            <w:tcW w:w="697" w:type="dxa"/>
            <w:shd w:val="clear" w:color="auto" w:fill="auto"/>
            <w:noWrap/>
            <w:vAlign w:val="bottom"/>
          </w:tcPr>
          <w:p w14:paraId="77A7258C" w14:textId="1D8E4D41" w:rsidR="006E6C0D" w:rsidRPr="00EE1FE5" w:rsidRDefault="006E6C0D" w:rsidP="006E6C0D">
            <w:pPr>
              <w:jc w:val="right"/>
              <w:rPr>
                <w:rFonts w:ascii="Calibri" w:hAnsi="Calibri"/>
                <w:sz w:val="22"/>
                <w:szCs w:val="22"/>
              </w:rPr>
            </w:pPr>
            <w:r w:rsidRPr="00EE1FE5">
              <w:rPr>
                <w:rFonts w:ascii="Calibri" w:hAnsi="Calibri"/>
                <w:sz w:val="22"/>
                <w:szCs w:val="22"/>
              </w:rPr>
              <w:t>1,4</w:t>
            </w:r>
          </w:p>
        </w:tc>
        <w:tc>
          <w:tcPr>
            <w:tcW w:w="787" w:type="dxa"/>
            <w:shd w:val="clear" w:color="auto" w:fill="auto"/>
            <w:noWrap/>
            <w:vAlign w:val="bottom"/>
          </w:tcPr>
          <w:p w14:paraId="62586A1D" w14:textId="773668BD" w:rsidR="006E6C0D" w:rsidRPr="00EE1FE5" w:rsidRDefault="006E6C0D" w:rsidP="006E6C0D">
            <w:pPr>
              <w:jc w:val="right"/>
              <w:rPr>
                <w:rFonts w:ascii="Calibri" w:hAnsi="Calibri"/>
                <w:sz w:val="22"/>
                <w:szCs w:val="22"/>
              </w:rPr>
            </w:pPr>
            <w:r w:rsidRPr="00EE1FE5">
              <w:rPr>
                <w:rFonts w:ascii="Calibri" w:hAnsi="Calibri"/>
                <w:sz w:val="22"/>
                <w:szCs w:val="22"/>
              </w:rPr>
              <w:t>28</w:t>
            </w:r>
          </w:p>
        </w:tc>
        <w:tc>
          <w:tcPr>
            <w:tcW w:w="851" w:type="dxa"/>
            <w:shd w:val="clear" w:color="auto" w:fill="auto"/>
            <w:noWrap/>
            <w:vAlign w:val="bottom"/>
          </w:tcPr>
          <w:p w14:paraId="74EBB6EB" w14:textId="7D5D085A" w:rsidR="006E6C0D" w:rsidRPr="00EE1FE5" w:rsidRDefault="006E6C0D" w:rsidP="006E6C0D">
            <w:pPr>
              <w:jc w:val="right"/>
              <w:rPr>
                <w:rFonts w:ascii="Calibri" w:hAnsi="Calibri"/>
                <w:sz w:val="22"/>
                <w:szCs w:val="22"/>
              </w:rPr>
            </w:pPr>
            <w:r w:rsidRPr="00EE1FE5">
              <w:rPr>
                <w:rFonts w:ascii="Calibri" w:hAnsi="Calibri"/>
                <w:sz w:val="22"/>
                <w:szCs w:val="22"/>
              </w:rPr>
              <w:t>297</w:t>
            </w:r>
          </w:p>
        </w:tc>
        <w:tc>
          <w:tcPr>
            <w:tcW w:w="992" w:type="dxa"/>
            <w:shd w:val="clear" w:color="auto" w:fill="auto"/>
            <w:noWrap/>
            <w:vAlign w:val="bottom"/>
          </w:tcPr>
          <w:p w14:paraId="11D55427" w14:textId="3E05EBBF" w:rsidR="006E6C0D" w:rsidRPr="00EE1FE5" w:rsidRDefault="006E6C0D" w:rsidP="006E6C0D">
            <w:pPr>
              <w:jc w:val="right"/>
              <w:rPr>
                <w:rFonts w:ascii="Calibri" w:hAnsi="Calibri"/>
                <w:sz w:val="22"/>
                <w:szCs w:val="22"/>
              </w:rPr>
            </w:pPr>
            <w:r w:rsidRPr="00EE1FE5">
              <w:rPr>
                <w:rFonts w:ascii="Calibri" w:hAnsi="Calibri"/>
                <w:sz w:val="22"/>
                <w:szCs w:val="22"/>
              </w:rPr>
              <w:t>1,2</w:t>
            </w:r>
            <w:r w:rsidR="00AD697F" w:rsidRPr="00EE1FE5">
              <w:rPr>
                <w:rFonts w:ascii="Calibri" w:hAnsi="Calibri"/>
                <w:sz w:val="22"/>
                <w:szCs w:val="22"/>
              </w:rPr>
              <w:t>5</w:t>
            </w:r>
            <w:r w:rsidR="00197341" w:rsidRPr="00EE1FE5">
              <w:rPr>
                <w:rFonts w:ascii="Calibri" w:hAnsi="Calibri"/>
                <w:sz w:val="22"/>
                <w:szCs w:val="22"/>
              </w:rPr>
              <w:t>0</w:t>
            </w:r>
          </w:p>
        </w:tc>
      </w:tr>
      <w:tr w:rsidR="00EE1FE5" w:rsidRPr="00EE1FE5" w14:paraId="6856509F" w14:textId="77777777" w:rsidTr="00934986">
        <w:trPr>
          <w:trHeight w:val="300"/>
        </w:trPr>
        <w:tc>
          <w:tcPr>
            <w:tcW w:w="1280" w:type="dxa"/>
            <w:shd w:val="clear" w:color="auto" w:fill="auto"/>
            <w:noWrap/>
            <w:vAlign w:val="bottom"/>
            <w:hideMark/>
          </w:tcPr>
          <w:p w14:paraId="6E5D1245" w14:textId="77777777" w:rsidR="006E6C0D" w:rsidRPr="00EE1FE5" w:rsidRDefault="006E6C0D" w:rsidP="006E6C0D">
            <w:pPr>
              <w:rPr>
                <w:rFonts w:ascii="Calibri" w:hAnsi="Calibri"/>
                <w:sz w:val="22"/>
                <w:szCs w:val="22"/>
              </w:rPr>
            </w:pPr>
            <w:r w:rsidRPr="00EE1FE5">
              <w:rPr>
                <w:rFonts w:ascii="Calibri" w:hAnsi="Calibri"/>
                <w:sz w:val="22"/>
                <w:szCs w:val="22"/>
              </w:rPr>
              <w:t>Vatten</w:t>
            </w:r>
          </w:p>
        </w:tc>
        <w:tc>
          <w:tcPr>
            <w:tcW w:w="1780" w:type="dxa"/>
            <w:shd w:val="clear" w:color="auto" w:fill="auto"/>
            <w:noWrap/>
            <w:vAlign w:val="bottom"/>
            <w:hideMark/>
          </w:tcPr>
          <w:p w14:paraId="0392CE04" w14:textId="77777777" w:rsidR="006E6C0D" w:rsidRPr="00EE1FE5" w:rsidRDefault="006E6C0D" w:rsidP="006E6C0D">
            <w:pPr>
              <w:rPr>
                <w:rFonts w:ascii="Calibri" w:hAnsi="Calibri"/>
                <w:sz w:val="22"/>
                <w:szCs w:val="22"/>
              </w:rPr>
            </w:pPr>
            <w:proofErr w:type="spellStart"/>
            <w:r w:rsidRPr="00EE1FE5">
              <w:rPr>
                <w:rFonts w:ascii="Calibri" w:hAnsi="Calibri"/>
                <w:sz w:val="22"/>
                <w:szCs w:val="22"/>
              </w:rPr>
              <w:t>Water</w:t>
            </w:r>
            <w:proofErr w:type="spellEnd"/>
            <w:r w:rsidRPr="00EE1FE5">
              <w:rPr>
                <w:rFonts w:ascii="Calibri" w:hAnsi="Calibri"/>
                <w:sz w:val="22"/>
                <w:szCs w:val="22"/>
              </w:rPr>
              <w:t xml:space="preserve"> </w:t>
            </w:r>
            <w:proofErr w:type="spellStart"/>
            <w:r w:rsidRPr="00EE1FE5">
              <w:rPr>
                <w:rFonts w:ascii="Calibri" w:hAnsi="Calibri"/>
                <w:sz w:val="22"/>
                <w:szCs w:val="22"/>
              </w:rPr>
              <w:t>vapor</w:t>
            </w:r>
            <w:proofErr w:type="spellEnd"/>
          </w:p>
        </w:tc>
        <w:tc>
          <w:tcPr>
            <w:tcW w:w="626" w:type="dxa"/>
            <w:shd w:val="clear" w:color="auto" w:fill="auto"/>
            <w:noWrap/>
            <w:vAlign w:val="bottom"/>
            <w:hideMark/>
          </w:tcPr>
          <w:p w14:paraId="31F62720" w14:textId="77777777" w:rsidR="006E6C0D" w:rsidRPr="00EE1FE5" w:rsidRDefault="006E6C0D" w:rsidP="006E6C0D">
            <w:pPr>
              <w:rPr>
                <w:rFonts w:ascii="Calibri" w:hAnsi="Calibri"/>
                <w:sz w:val="22"/>
                <w:szCs w:val="22"/>
              </w:rPr>
            </w:pPr>
            <w:r w:rsidRPr="00EE1FE5">
              <w:rPr>
                <w:rFonts w:ascii="Calibri" w:hAnsi="Calibri"/>
                <w:sz w:val="22"/>
                <w:szCs w:val="22"/>
              </w:rPr>
              <w:t>H2O</w:t>
            </w:r>
          </w:p>
        </w:tc>
        <w:tc>
          <w:tcPr>
            <w:tcW w:w="713" w:type="dxa"/>
            <w:shd w:val="clear" w:color="auto" w:fill="auto"/>
            <w:noWrap/>
            <w:vAlign w:val="bottom"/>
            <w:hideMark/>
          </w:tcPr>
          <w:p w14:paraId="4B47CEE4" w14:textId="77777777" w:rsidR="006E6C0D" w:rsidRPr="00EE1FE5" w:rsidRDefault="006E6C0D" w:rsidP="006E6C0D">
            <w:pPr>
              <w:jc w:val="right"/>
              <w:rPr>
                <w:rFonts w:ascii="Calibri" w:hAnsi="Calibri"/>
                <w:sz w:val="22"/>
                <w:szCs w:val="22"/>
              </w:rPr>
            </w:pPr>
            <w:r w:rsidRPr="00EE1FE5">
              <w:rPr>
                <w:rFonts w:ascii="Calibri" w:hAnsi="Calibri"/>
                <w:sz w:val="22"/>
                <w:szCs w:val="22"/>
              </w:rPr>
              <w:t>1,86</w:t>
            </w:r>
          </w:p>
        </w:tc>
        <w:tc>
          <w:tcPr>
            <w:tcW w:w="697" w:type="dxa"/>
            <w:shd w:val="clear" w:color="auto" w:fill="auto"/>
            <w:noWrap/>
            <w:vAlign w:val="bottom"/>
            <w:hideMark/>
          </w:tcPr>
          <w:p w14:paraId="1CD8D99F" w14:textId="77777777" w:rsidR="006E6C0D" w:rsidRPr="00EE1FE5" w:rsidRDefault="006E6C0D" w:rsidP="006E6C0D">
            <w:pPr>
              <w:jc w:val="right"/>
              <w:rPr>
                <w:rFonts w:ascii="Calibri" w:hAnsi="Calibri"/>
                <w:sz w:val="22"/>
                <w:szCs w:val="22"/>
              </w:rPr>
            </w:pPr>
            <w:r w:rsidRPr="00EE1FE5">
              <w:rPr>
                <w:rFonts w:ascii="Calibri" w:hAnsi="Calibri"/>
                <w:sz w:val="22"/>
                <w:szCs w:val="22"/>
              </w:rPr>
              <w:t>1,3</w:t>
            </w:r>
          </w:p>
        </w:tc>
        <w:tc>
          <w:tcPr>
            <w:tcW w:w="787" w:type="dxa"/>
            <w:shd w:val="clear" w:color="auto" w:fill="auto"/>
            <w:noWrap/>
            <w:vAlign w:val="bottom"/>
            <w:hideMark/>
          </w:tcPr>
          <w:p w14:paraId="4621659A" w14:textId="77777777" w:rsidR="006E6C0D" w:rsidRPr="00EE1FE5" w:rsidRDefault="006E6C0D" w:rsidP="006E6C0D">
            <w:pPr>
              <w:jc w:val="right"/>
              <w:rPr>
                <w:rFonts w:ascii="Calibri" w:hAnsi="Calibri"/>
                <w:sz w:val="22"/>
                <w:szCs w:val="22"/>
              </w:rPr>
            </w:pPr>
            <w:r w:rsidRPr="00EE1FE5">
              <w:rPr>
                <w:rFonts w:ascii="Calibri" w:hAnsi="Calibri"/>
                <w:sz w:val="22"/>
                <w:szCs w:val="22"/>
              </w:rPr>
              <w:t>18</w:t>
            </w:r>
          </w:p>
        </w:tc>
        <w:tc>
          <w:tcPr>
            <w:tcW w:w="851" w:type="dxa"/>
            <w:shd w:val="clear" w:color="auto" w:fill="auto"/>
            <w:noWrap/>
            <w:vAlign w:val="bottom"/>
            <w:hideMark/>
          </w:tcPr>
          <w:p w14:paraId="0A43B1AB" w14:textId="77777777" w:rsidR="006E6C0D" w:rsidRPr="00EE1FE5" w:rsidRDefault="006E6C0D" w:rsidP="006E6C0D">
            <w:pPr>
              <w:jc w:val="right"/>
              <w:rPr>
                <w:rFonts w:ascii="Calibri" w:hAnsi="Calibri"/>
                <w:sz w:val="22"/>
                <w:szCs w:val="22"/>
              </w:rPr>
            </w:pPr>
            <w:r w:rsidRPr="00EE1FE5">
              <w:rPr>
                <w:rFonts w:ascii="Calibri" w:hAnsi="Calibri"/>
                <w:sz w:val="22"/>
                <w:szCs w:val="22"/>
              </w:rPr>
              <w:t>461</w:t>
            </w:r>
          </w:p>
        </w:tc>
        <w:tc>
          <w:tcPr>
            <w:tcW w:w="992" w:type="dxa"/>
            <w:shd w:val="clear" w:color="auto" w:fill="auto"/>
            <w:noWrap/>
            <w:vAlign w:val="bottom"/>
            <w:hideMark/>
          </w:tcPr>
          <w:p w14:paraId="6203B619" w14:textId="138DF279" w:rsidR="006E6C0D" w:rsidRPr="00EE1FE5" w:rsidRDefault="00197341" w:rsidP="006E6C0D">
            <w:pPr>
              <w:jc w:val="right"/>
              <w:rPr>
                <w:rFonts w:ascii="Calibri" w:hAnsi="Calibri"/>
                <w:sz w:val="22"/>
                <w:szCs w:val="22"/>
              </w:rPr>
            </w:pPr>
            <w:r w:rsidRPr="00EE1FE5">
              <w:rPr>
                <w:rFonts w:ascii="Calibri" w:hAnsi="Calibri"/>
                <w:sz w:val="22"/>
                <w:szCs w:val="22"/>
              </w:rPr>
              <w:t>0,598</w:t>
            </w:r>
          </w:p>
        </w:tc>
      </w:tr>
      <w:tr w:rsidR="00EE1FE5" w:rsidRPr="00EE1FE5" w14:paraId="44F472FB" w14:textId="77777777" w:rsidTr="00934986">
        <w:trPr>
          <w:trHeight w:val="300"/>
        </w:trPr>
        <w:tc>
          <w:tcPr>
            <w:tcW w:w="1280" w:type="dxa"/>
            <w:shd w:val="clear" w:color="auto" w:fill="auto"/>
            <w:noWrap/>
            <w:vAlign w:val="bottom"/>
            <w:hideMark/>
          </w:tcPr>
          <w:p w14:paraId="525FD0C8" w14:textId="77777777" w:rsidR="006E6C0D" w:rsidRPr="00EE1FE5" w:rsidRDefault="006E6C0D" w:rsidP="006E6C0D">
            <w:pPr>
              <w:rPr>
                <w:rFonts w:ascii="Calibri" w:hAnsi="Calibri"/>
                <w:sz w:val="22"/>
                <w:szCs w:val="22"/>
              </w:rPr>
            </w:pPr>
            <w:r w:rsidRPr="00EE1FE5">
              <w:rPr>
                <w:rFonts w:ascii="Calibri" w:hAnsi="Calibri"/>
                <w:sz w:val="22"/>
                <w:szCs w:val="22"/>
              </w:rPr>
              <w:t>Kvävgas</w:t>
            </w:r>
          </w:p>
        </w:tc>
        <w:tc>
          <w:tcPr>
            <w:tcW w:w="1780" w:type="dxa"/>
            <w:shd w:val="clear" w:color="auto" w:fill="auto"/>
            <w:noWrap/>
            <w:vAlign w:val="bottom"/>
            <w:hideMark/>
          </w:tcPr>
          <w:p w14:paraId="40D96D83" w14:textId="77777777" w:rsidR="006E6C0D" w:rsidRPr="00EE1FE5" w:rsidRDefault="006E6C0D" w:rsidP="006E6C0D">
            <w:pPr>
              <w:rPr>
                <w:rFonts w:ascii="Calibri" w:hAnsi="Calibri"/>
                <w:sz w:val="22"/>
                <w:szCs w:val="22"/>
              </w:rPr>
            </w:pPr>
            <w:r w:rsidRPr="00EE1FE5">
              <w:rPr>
                <w:rFonts w:ascii="Calibri" w:hAnsi="Calibri"/>
                <w:sz w:val="22"/>
                <w:szCs w:val="22"/>
              </w:rPr>
              <w:t>Nitrogen</w:t>
            </w:r>
          </w:p>
        </w:tc>
        <w:tc>
          <w:tcPr>
            <w:tcW w:w="626" w:type="dxa"/>
            <w:shd w:val="clear" w:color="auto" w:fill="auto"/>
            <w:noWrap/>
            <w:vAlign w:val="bottom"/>
            <w:hideMark/>
          </w:tcPr>
          <w:p w14:paraId="704B00CC" w14:textId="77777777" w:rsidR="006E6C0D" w:rsidRPr="00EE1FE5" w:rsidRDefault="006E6C0D" w:rsidP="006E6C0D">
            <w:pPr>
              <w:rPr>
                <w:rFonts w:ascii="Calibri" w:hAnsi="Calibri"/>
                <w:sz w:val="22"/>
                <w:szCs w:val="22"/>
              </w:rPr>
            </w:pPr>
            <w:r w:rsidRPr="00EE1FE5">
              <w:rPr>
                <w:rFonts w:ascii="Calibri" w:hAnsi="Calibri"/>
                <w:sz w:val="22"/>
                <w:szCs w:val="22"/>
              </w:rPr>
              <w:t>N2</w:t>
            </w:r>
          </w:p>
        </w:tc>
        <w:tc>
          <w:tcPr>
            <w:tcW w:w="713" w:type="dxa"/>
            <w:shd w:val="clear" w:color="auto" w:fill="auto"/>
            <w:noWrap/>
            <w:vAlign w:val="bottom"/>
            <w:hideMark/>
          </w:tcPr>
          <w:p w14:paraId="086A7385" w14:textId="77777777" w:rsidR="006E6C0D" w:rsidRPr="00EE1FE5" w:rsidRDefault="006E6C0D" w:rsidP="006E6C0D">
            <w:pPr>
              <w:jc w:val="right"/>
              <w:rPr>
                <w:rFonts w:ascii="Calibri" w:hAnsi="Calibri"/>
                <w:sz w:val="22"/>
                <w:szCs w:val="22"/>
              </w:rPr>
            </w:pPr>
            <w:r w:rsidRPr="00EE1FE5">
              <w:rPr>
                <w:rFonts w:ascii="Calibri" w:hAnsi="Calibri"/>
                <w:sz w:val="22"/>
                <w:szCs w:val="22"/>
              </w:rPr>
              <w:t>1,04</w:t>
            </w:r>
          </w:p>
        </w:tc>
        <w:tc>
          <w:tcPr>
            <w:tcW w:w="697" w:type="dxa"/>
            <w:shd w:val="clear" w:color="auto" w:fill="auto"/>
            <w:noWrap/>
            <w:vAlign w:val="bottom"/>
            <w:hideMark/>
          </w:tcPr>
          <w:p w14:paraId="76DE6DE2" w14:textId="77777777" w:rsidR="006E6C0D" w:rsidRPr="00EE1FE5" w:rsidRDefault="006E6C0D" w:rsidP="006E6C0D">
            <w:pPr>
              <w:jc w:val="right"/>
              <w:rPr>
                <w:rFonts w:ascii="Calibri" w:hAnsi="Calibri"/>
                <w:sz w:val="22"/>
                <w:szCs w:val="22"/>
              </w:rPr>
            </w:pPr>
            <w:r w:rsidRPr="00EE1FE5">
              <w:rPr>
                <w:rFonts w:ascii="Calibri" w:hAnsi="Calibri"/>
                <w:sz w:val="22"/>
                <w:szCs w:val="22"/>
              </w:rPr>
              <w:t>1,4</w:t>
            </w:r>
          </w:p>
        </w:tc>
        <w:tc>
          <w:tcPr>
            <w:tcW w:w="787" w:type="dxa"/>
            <w:shd w:val="clear" w:color="auto" w:fill="auto"/>
            <w:noWrap/>
            <w:vAlign w:val="bottom"/>
            <w:hideMark/>
          </w:tcPr>
          <w:p w14:paraId="4E2A7CA0" w14:textId="77777777" w:rsidR="006E6C0D" w:rsidRPr="00EE1FE5" w:rsidRDefault="006E6C0D" w:rsidP="006E6C0D">
            <w:pPr>
              <w:jc w:val="right"/>
              <w:rPr>
                <w:rFonts w:ascii="Calibri" w:hAnsi="Calibri"/>
                <w:sz w:val="22"/>
                <w:szCs w:val="22"/>
              </w:rPr>
            </w:pPr>
            <w:r w:rsidRPr="00EE1FE5">
              <w:rPr>
                <w:rFonts w:ascii="Calibri" w:hAnsi="Calibri"/>
                <w:sz w:val="22"/>
                <w:szCs w:val="22"/>
              </w:rPr>
              <w:t>28</w:t>
            </w:r>
          </w:p>
        </w:tc>
        <w:tc>
          <w:tcPr>
            <w:tcW w:w="851" w:type="dxa"/>
            <w:shd w:val="clear" w:color="auto" w:fill="auto"/>
            <w:noWrap/>
            <w:vAlign w:val="bottom"/>
            <w:hideMark/>
          </w:tcPr>
          <w:p w14:paraId="4EFBD3FA" w14:textId="77777777" w:rsidR="006E6C0D" w:rsidRPr="00EE1FE5" w:rsidRDefault="006E6C0D" w:rsidP="006E6C0D">
            <w:pPr>
              <w:jc w:val="right"/>
              <w:rPr>
                <w:rFonts w:ascii="Calibri" w:hAnsi="Calibri"/>
                <w:sz w:val="22"/>
                <w:szCs w:val="22"/>
              </w:rPr>
            </w:pPr>
            <w:r w:rsidRPr="00EE1FE5">
              <w:rPr>
                <w:rFonts w:ascii="Calibri" w:hAnsi="Calibri"/>
                <w:sz w:val="22"/>
                <w:szCs w:val="22"/>
              </w:rPr>
              <w:t>297</w:t>
            </w:r>
          </w:p>
        </w:tc>
        <w:tc>
          <w:tcPr>
            <w:tcW w:w="992" w:type="dxa"/>
            <w:shd w:val="clear" w:color="auto" w:fill="auto"/>
            <w:noWrap/>
            <w:vAlign w:val="bottom"/>
            <w:hideMark/>
          </w:tcPr>
          <w:p w14:paraId="2DFFED19" w14:textId="479BC5F4" w:rsidR="006E6C0D" w:rsidRPr="00EE1FE5" w:rsidRDefault="006E6C0D" w:rsidP="008D360E">
            <w:pPr>
              <w:jc w:val="right"/>
              <w:rPr>
                <w:rFonts w:ascii="Calibri" w:hAnsi="Calibri"/>
                <w:sz w:val="22"/>
                <w:szCs w:val="22"/>
              </w:rPr>
            </w:pPr>
            <w:r w:rsidRPr="00EE1FE5">
              <w:rPr>
                <w:rFonts w:ascii="Calibri" w:hAnsi="Calibri"/>
                <w:sz w:val="22"/>
                <w:szCs w:val="22"/>
              </w:rPr>
              <w:t>1,2</w:t>
            </w:r>
            <w:r w:rsidR="008D360E" w:rsidRPr="00EE1FE5">
              <w:rPr>
                <w:rFonts w:ascii="Calibri" w:hAnsi="Calibri"/>
                <w:sz w:val="22"/>
                <w:szCs w:val="22"/>
              </w:rPr>
              <w:t>5</w:t>
            </w:r>
            <w:r w:rsidR="00197341" w:rsidRPr="00EE1FE5">
              <w:rPr>
                <w:rFonts w:ascii="Calibri" w:hAnsi="Calibri"/>
                <w:sz w:val="22"/>
                <w:szCs w:val="22"/>
              </w:rPr>
              <w:t>1</w:t>
            </w:r>
          </w:p>
        </w:tc>
      </w:tr>
      <w:tr w:rsidR="006E6C0D" w:rsidRPr="00EE1FE5" w14:paraId="03E708CB" w14:textId="77777777" w:rsidTr="00934986">
        <w:trPr>
          <w:trHeight w:val="300"/>
        </w:trPr>
        <w:tc>
          <w:tcPr>
            <w:tcW w:w="1280" w:type="dxa"/>
            <w:shd w:val="clear" w:color="auto" w:fill="auto"/>
            <w:noWrap/>
            <w:vAlign w:val="bottom"/>
            <w:hideMark/>
          </w:tcPr>
          <w:p w14:paraId="3A2089CE" w14:textId="77777777" w:rsidR="006E6C0D" w:rsidRPr="00EE1FE5" w:rsidRDefault="006E6C0D" w:rsidP="006E6C0D">
            <w:pPr>
              <w:rPr>
                <w:rFonts w:ascii="Calibri" w:hAnsi="Calibri"/>
                <w:sz w:val="22"/>
                <w:szCs w:val="22"/>
              </w:rPr>
            </w:pPr>
            <w:r w:rsidRPr="00EE1FE5">
              <w:rPr>
                <w:rFonts w:ascii="Calibri" w:hAnsi="Calibri"/>
                <w:sz w:val="22"/>
                <w:szCs w:val="22"/>
              </w:rPr>
              <w:t>Syrgas</w:t>
            </w:r>
          </w:p>
        </w:tc>
        <w:tc>
          <w:tcPr>
            <w:tcW w:w="1780" w:type="dxa"/>
            <w:shd w:val="clear" w:color="auto" w:fill="auto"/>
            <w:noWrap/>
            <w:vAlign w:val="bottom"/>
            <w:hideMark/>
          </w:tcPr>
          <w:p w14:paraId="0D537EF4" w14:textId="77777777" w:rsidR="006E6C0D" w:rsidRPr="00EE1FE5" w:rsidRDefault="006E6C0D" w:rsidP="006E6C0D">
            <w:pPr>
              <w:rPr>
                <w:rFonts w:ascii="Calibri" w:hAnsi="Calibri"/>
                <w:sz w:val="22"/>
                <w:szCs w:val="22"/>
              </w:rPr>
            </w:pPr>
            <w:r w:rsidRPr="00EE1FE5">
              <w:rPr>
                <w:rFonts w:ascii="Calibri" w:hAnsi="Calibri"/>
                <w:sz w:val="22"/>
                <w:szCs w:val="22"/>
              </w:rPr>
              <w:t>Oxygen</w:t>
            </w:r>
          </w:p>
        </w:tc>
        <w:tc>
          <w:tcPr>
            <w:tcW w:w="626" w:type="dxa"/>
            <w:shd w:val="clear" w:color="auto" w:fill="auto"/>
            <w:noWrap/>
            <w:vAlign w:val="bottom"/>
            <w:hideMark/>
          </w:tcPr>
          <w:p w14:paraId="573A0552" w14:textId="77777777" w:rsidR="006E6C0D" w:rsidRPr="00EE1FE5" w:rsidRDefault="006E6C0D" w:rsidP="006E6C0D">
            <w:pPr>
              <w:rPr>
                <w:rFonts w:ascii="Calibri" w:hAnsi="Calibri"/>
                <w:sz w:val="22"/>
                <w:szCs w:val="22"/>
              </w:rPr>
            </w:pPr>
            <w:r w:rsidRPr="00EE1FE5">
              <w:rPr>
                <w:rFonts w:ascii="Calibri" w:hAnsi="Calibri"/>
                <w:sz w:val="22"/>
                <w:szCs w:val="22"/>
              </w:rPr>
              <w:t>O2</w:t>
            </w:r>
          </w:p>
        </w:tc>
        <w:tc>
          <w:tcPr>
            <w:tcW w:w="713" w:type="dxa"/>
            <w:shd w:val="clear" w:color="auto" w:fill="auto"/>
            <w:noWrap/>
            <w:vAlign w:val="bottom"/>
            <w:hideMark/>
          </w:tcPr>
          <w:p w14:paraId="67EAFAD8" w14:textId="77777777" w:rsidR="006E6C0D" w:rsidRPr="00EE1FE5" w:rsidRDefault="006E6C0D" w:rsidP="006E6C0D">
            <w:pPr>
              <w:jc w:val="right"/>
              <w:rPr>
                <w:rFonts w:ascii="Calibri" w:hAnsi="Calibri"/>
                <w:sz w:val="22"/>
                <w:szCs w:val="22"/>
              </w:rPr>
            </w:pPr>
            <w:r w:rsidRPr="00EE1FE5">
              <w:rPr>
                <w:rFonts w:ascii="Calibri" w:hAnsi="Calibri"/>
                <w:sz w:val="22"/>
                <w:szCs w:val="22"/>
              </w:rPr>
              <w:t>0,92</w:t>
            </w:r>
          </w:p>
        </w:tc>
        <w:tc>
          <w:tcPr>
            <w:tcW w:w="697" w:type="dxa"/>
            <w:shd w:val="clear" w:color="auto" w:fill="auto"/>
            <w:noWrap/>
            <w:vAlign w:val="bottom"/>
            <w:hideMark/>
          </w:tcPr>
          <w:p w14:paraId="3CA62B6D" w14:textId="77777777" w:rsidR="006E6C0D" w:rsidRPr="00EE1FE5" w:rsidRDefault="006E6C0D" w:rsidP="006E6C0D">
            <w:pPr>
              <w:jc w:val="right"/>
              <w:rPr>
                <w:rFonts w:ascii="Calibri" w:hAnsi="Calibri"/>
                <w:sz w:val="22"/>
                <w:szCs w:val="22"/>
              </w:rPr>
            </w:pPr>
            <w:r w:rsidRPr="00EE1FE5">
              <w:rPr>
                <w:rFonts w:ascii="Calibri" w:hAnsi="Calibri"/>
                <w:sz w:val="22"/>
                <w:szCs w:val="22"/>
              </w:rPr>
              <w:t>1,4</w:t>
            </w:r>
          </w:p>
        </w:tc>
        <w:tc>
          <w:tcPr>
            <w:tcW w:w="787" w:type="dxa"/>
            <w:shd w:val="clear" w:color="auto" w:fill="auto"/>
            <w:noWrap/>
            <w:vAlign w:val="bottom"/>
            <w:hideMark/>
          </w:tcPr>
          <w:p w14:paraId="4DDCD135" w14:textId="77777777" w:rsidR="006E6C0D" w:rsidRPr="00EE1FE5" w:rsidRDefault="006E6C0D" w:rsidP="006E6C0D">
            <w:pPr>
              <w:jc w:val="right"/>
              <w:rPr>
                <w:rFonts w:ascii="Calibri" w:hAnsi="Calibri"/>
                <w:sz w:val="22"/>
                <w:szCs w:val="22"/>
              </w:rPr>
            </w:pPr>
            <w:r w:rsidRPr="00EE1FE5">
              <w:rPr>
                <w:rFonts w:ascii="Calibri" w:hAnsi="Calibri"/>
                <w:sz w:val="22"/>
                <w:szCs w:val="22"/>
              </w:rPr>
              <w:t>32</w:t>
            </w:r>
          </w:p>
        </w:tc>
        <w:tc>
          <w:tcPr>
            <w:tcW w:w="851" w:type="dxa"/>
            <w:shd w:val="clear" w:color="auto" w:fill="auto"/>
            <w:noWrap/>
            <w:vAlign w:val="bottom"/>
            <w:hideMark/>
          </w:tcPr>
          <w:p w14:paraId="2B52CB93" w14:textId="77777777" w:rsidR="006E6C0D" w:rsidRPr="00EE1FE5" w:rsidRDefault="006E6C0D" w:rsidP="006E6C0D">
            <w:pPr>
              <w:jc w:val="right"/>
              <w:rPr>
                <w:rFonts w:ascii="Calibri" w:hAnsi="Calibri"/>
                <w:sz w:val="22"/>
                <w:szCs w:val="22"/>
              </w:rPr>
            </w:pPr>
            <w:r w:rsidRPr="00EE1FE5">
              <w:rPr>
                <w:rFonts w:ascii="Calibri" w:hAnsi="Calibri"/>
                <w:sz w:val="22"/>
                <w:szCs w:val="22"/>
              </w:rPr>
              <w:t>260</w:t>
            </w:r>
          </w:p>
        </w:tc>
        <w:tc>
          <w:tcPr>
            <w:tcW w:w="992" w:type="dxa"/>
            <w:shd w:val="clear" w:color="auto" w:fill="auto"/>
            <w:noWrap/>
            <w:vAlign w:val="bottom"/>
            <w:hideMark/>
          </w:tcPr>
          <w:p w14:paraId="2258A0C5" w14:textId="0C3AB662" w:rsidR="006E6C0D" w:rsidRPr="00EE1FE5" w:rsidRDefault="00226CD9" w:rsidP="006E6C0D">
            <w:pPr>
              <w:jc w:val="right"/>
              <w:rPr>
                <w:rFonts w:ascii="Calibri" w:hAnsi="Calibri"/>
                <w:sz w:val="22"/>
                <w:szCs w:val="22"/>
              </w:rPr>
            </w:pPr>
            <w:r w:rsidRPr="00EE1FE5">
              <w:rPr>
                <w:rFonts w:ascii="Calibri" w:hAnsi="Calibri"/>
                <w:sz w:val="22"/>
                <w:szCs w:val="22"/>
              </w:rPr>
              <w:t>1,4</w:t>
            </w:r>
            <w:r w:rsidR="00197341" w:rsidRPr="00EE1FE5">
              <w:rPr>
                <w:rFonts w:ascii="Calibri" w:hAnsi="Calibri"/>
                <w:sz w:val="22"/>
                <w:szCs w:val="22"/>
              </w:rPr>
              <w:t>29</w:t>
            </w:r>
          </w:p>
        </w:tc>
      </w:tr>
    </w:tbl>
    <w:p w14:paraId="18CB3DBB" w14:textId="77777777" w:rsidR="0086596B" w:rsidRPr="00EE1FE5" w:rsidRDefault="0086596B">
      <w:pPr>
        <w:rPr>
          <w:rFonts w:ascii="Arial" w:hAnsi="Arial"/>
          <w:b/>
          <w:kern w:val="28"/>
          <w:sz w:val="28"/>
        </w:rPr>
      </w:pPr>
    </w:p>
    <w:p w14:paraId="512FBFCF" w14:textId="6C22F088" w:rsidR="00941C4F" w:rsidRPr="00EE1FE5" w:rsidRDefault="00941C4F" w:rsidP="00941C4F">
      <w:pPr>
        <w:pStyle w:val="Brdtext"/>
      </w:pPr>
      <w:r w:rsidRPr="00EE1FE5">
        <w:t>Allmänna gaskonstanten RM = 8</w:t>
      </w:r>
      <w:r w:rsidR="00825F9B" w:rsidRPr="00EE1FE5">
        <w:t>,314 J/</w:t>
      </w:r>
      <w:proofErr w:type="spellStart"/>
      <w:r w:rsidRPr="00EE1FE5">
        <w:t>molK</w:t>
      </w:r>
      <w:proofErr w:type="spellEnd"/>
    </w:p>
    <w:p w14:paraId="5D2545D8" w14:textId="460829E9" w:rsidR="00226CD9" w:rsidRPr="00EE1FE5" w:rsidRDefault="00226CD9" w:rsidP="00941C4F">
      <w:pPr>
        <w:pStyle w:val="Brdtext"/>
        <w:rPr>
          <w:rFonts w:ascii="Calibri" w:hAnsi="Calibri"/>
          <w:sz w:val="22"/>
          <w:szCs w:val="22"/>
        </w:rPr>
      </w:pPr>
      <w:r w:rsidRPr="00EE1FE5">
        <w:t xml:space="preserve">Densitet vid </w:t>
      </w:r>
      <w:r w:rsidRPr="00EE1FE5">
        <w:rPr>
          <w:rFonts w:ascii="Calibri" w:hAnsi="Calibri"/>
          <w:sz w:val="22"/>
          <w:szCs w:val="22"/>
        </w:rPr>
        <w:t>0</w:t>
      </w:r>
      <w:r w:rsidRPr="00EE1FE5">
        <w:t xml:space="preserve">°C och 101,325 </w:t>
      </w:r>
      <w:proofErr w:type="spellStart"/>
      <w:r w:rsidRPr="00EE1FE5">
        <w:t>kPa</w:t>
      </w:r>
      <w:proofErr w:type="spellEnd"/>
      <w:r w:rsidRPr="00EE1FE5">
        <w:rPr>
          <w:rFonts w:ascii="Calibri" w:hAnsi="Calibri"/>
          <w:sz w:val="22"/>
          <w:szCs w:val="22"/>
        </w:rPr>
        <w:t>.</w:t>
      </w:r>
    </w:p>
    <w:p w14:paraId="2C296C36" w14:textId="70C6EFD7" w:rsidR="00E44ED5" w:rsidRPr="00EE1FE5" w:rsidRDefault="00E44ED5" w:rsidP="00E44ED5">
      <w:pPr>
        <w:pStyle w:val="Brdtext"/>
      </w:pPr>
      <w:proofErr w:type="spellStart"/>
      <w:r w:rsidRPr="00EE1FE5">
        <w:t>Densitet</w:t>
      </w:r>
      <w:r w:rsidR="00703177" w:rsidRPr="00EE1FE5">
        <w:t>er</w:t>
      </w:r>
      <w:proofErr w:type="spellEnd"/>
      <w:r w:rsidRPr="00EE1FE5">
        <w:t xml:space="preserve"> sätts som systemkonstanter.</w:t>
      </w:r>
    </w:p>
    <w:p w14:paraId="13E3FB39" w14:textId="77777777" w:rsidR="00E44ED5" w:rsidRPr="00EE1FE5" w:rsidRDefault="00E44ED5" w:rsidP="00941C4F">
      <w:pPr>
        <w:pStyle w:val="Brdtext"/>
      </w:pPr>
    </w:p>
    <w:p w14:paraId="2FDE402B" w14:textId="77777777" w:rsidR="00941C4F" w:rsidRPr="00EE1FE5" w:rsidRDefault="00941C4F" w:rsidP="00941C4F">
      <w:pPr>
        <w:pStyle w:val="Brdtext"/>
      </w:pPr>
    </w:p>
    <w:p w14:paraId="0DB701AE" w14:textId="1BEFC0F9" w:rsidR="0094060B" w:rsidRPr="00EE1FE5" w:rsidRDefault="00757940" w:rsidP="0094060B">
      <w:pPr>
        <w:pStyle w:val="Rubrik3"/>
      </w:pPr>
      <w:bookmarkStart w:id="14" w:name="_Toc34188972"/>
      <w:r w:rsidRPr="00EE1FE5">
        <w:t>Beräkning d</w:t>
      </w:r>
      <w:r w:rsidR="0094060B" w:rsidRPr="00EE1FE5">
        <w:t>ensitet</w:t>
      </w:r>
      <w:bookmarkEnd w:id="14"/>
    </w:p>
    <w:p w14:paraId="2ABD5822" w14:textId="77777777" w:rsidR="0094060B" w:rsidRPr="00EE1FE5" w:rsidRDefault="0094060B" w:rsidP="0094060B">
      <w:pPr>
        <w:pStyle w:val="Brdtext"/>
      </w:pPr>
    </w:p>
    <w:p w14:paraId="4347EC84" w14:textId="77777777" w:rsidR="00BB157A" w:rsidRPr="00EE1FE5" w:rsidRDefault="00BB157A" w:rsidP="00BB157A">
      <w:pPr>
        <w:pStyle w:val="Brdtext"/>
      </w:pPr>
      <w:r w:rsidRPr="00EE1FE5">
        <w:t>Beräkning densitet:</w:t>
      </w:r>
    </w:p>
    <w:p w14:paraId="3949540D" w14:textId="77777777" w:rsidR="00BB157A" w:rsidRPr="00EE1FE5" w:rsidRDefault="00BB157A" w:rsidP="00BB157A">
      <w:pPr>
        <w:pStyle w:val="Brdtext"/>
      </w:pPr>
      <m:oMathPara>
        <m:oMath>
          <m:r>
            <w:rPr>
              <w:rFonts w:ascii="Cambria Math" w:hAnsi="Cambria Math"/>
            </w:rPr>
            <m:t>δ=</m:t>
          </m:r>
          <m:f>
            <m:fPr>
              <m:ctrlPr>
                <w:rPr>
                  <w:rFonts w:ascii="Cambria Math" w:hAnsi="Cambria Math"/>
                  <w:i/>
                </w:rPr>
              </m:ctrlPr>
            </m:fPr>
            <m:num>
              <m:r>
                <w:rPr>
                  <w:rFonts w:ascii="Cambria Math" w:hAnsi="Cambria Math"/>
                </w:rPr>
                <m:t>p</m:t>
              </m:r>
            </m:num>
            <m:den>
              <m:r>
                <w:rPr>
                  <w:rFonts w:ascii="Cambria Math" w:hAnsi="Cambria Math"/>
                </w:rPr>
                <m:t>zRT</m:t>
              </m:r>
            </m:den>
          </m:f>
        </m:oMath>
      </m:oMathPara>
    </w:p>
    <w:p w14:paraId="4D2A573B" w14:textId="77777777" w:rsidR="00BB157A" w:rsidRPr="00EE1FE5" w:rsidRDefault="00BB157A" w:rsidP="00BB157A">
      <w:pPr>
        <w:pStyle w:val="Brdtext"/>
      </w:pPr>
      <w:r w:rsidRPr="00EE1FE5">
        <w:t>δ densitet i kg/m3</w:t>
      </w:r>
    </w:p>
    <w:p w14:paraId="6C614A79" w14:textId="2CAA0628" w:rsidR="00BB157A" w:rsidRPr="00EE1FE5" w:rsidRDefault="00BB157A" w:rsidP="00BB157A">
      <w:pPr>
        <w:pStyle w:val="Brdtext"/>
      </w:pPr>
      <w:r w:rsidRPr="00EE1FE5">
        <w:t>p tryck i Pa</w:t>
      </w:r>
      <w:r w:rsidR="00CD724D" w:rsidRPr="00EE1FE5">
        <w:t xml:space="preserve"> (1 bar = 100 000 Pa)</w:t>
      </w:r>
    </w:p>
    <w:p w14:paraId="6B72EE34" w14:textId="0BAEFB08" w:rsidR="00BB157A" w:rsidRPr="00EE1FE5" w:rsidRDefault="00BB157A" w:rsidP="00BB157A">
      <w:pPr>
        <w:pStyle w:val="Brdtext"/>
      </w:pPr>
      <w:r w:rsidRPr="00EE1FE5">
        <w:t>R gaskonstanten för aktuell gas i J/</w:t>
      </w:r>
      <w:proofErr w:type="spellStart"/>
      <w:r w:rsidRPr="00EE1FE5">
        <w:t>kgK</w:t>
      </w:r>
      <w:proofErr w:type="spellEnd"/>
    </w:p>
    <w:p w14:paraId="3E465651" w14:textId="52E10D5D" w:rsidR="00BB157A" w:rsidRPr="00EE1FE5" w:rsidRDefault="00BB157A" w:rsidP="00BB157A">
      <w:pPr>
        <w:pStyle w:val="Brdtext"/>
      </w:pPr>
      <w:r w:rsidRPr="00EE1FE5">
        <w:t>T temperatur i K</w:t>
      </w:r>
    </w:p>
    <w:p w14:paraId="447AE1F3" w14:textId="623CA6C6" w:rsidR="00CD724D" w:rsidRPr="00EE1FE5" w:rsidRDefault="00CD724D" w:rsidP="00BB157A">
      <w:pPr>
        <w:pStyle w:val="Brdtext"/>
      </w:pPr>
      <w:r w:rsidRPr="00EE1FE5">
        <w:t xml:space="preserve">z </w:t>
      </w:r>
      <w:proofErr w:type="spellStart"/>
      <w:r w:rsidRPr="00EE1FE5">
        <w:t>kompressibilitetsfaktor</w:t>
      </w:r>
      <w:proofErr w:type="spellEnd"/>
      <w:r w:rsidRPr="00EE1FE5">
        <w:t xml:space="preserve"> som för ideal gas är 1.</w:t>
      </w:r>
    </w:p>
    <w:p w14:paraId="088CF1DA" w14:textId="77777777" w:rsidR="006A03DE" w:rsidRPr="00EE1FE5" w:rsidRDefault="006A03DE" w:rsidP="00BB157A">
      <w:pPr>
        <w:pStyle w:val="Brdtext"/>
      </w:pPr>
    </w:p>
    <w:p w14:paraId="2226E8E7" w14:textId="4A690DBD" w:rsidR="006A03DE" w:rsidRPr="00EE1FE5" w:rsidRDefault="00757940" w:rsidP="00757940">
      <w:pPr>
        <w:pStyle w:val="Rubrik3"/>
      </w:pPr>
      <w:bookmarkStart w:id="15" w:name="_Toc34188973"/>
      <w:r w:rsidRPr="00EE1FE5">
        <w:t xml:space="preserve">Beräkning densitet </w:t>
      </w:r>
      <w:proofErr w:type="spellStart"/>
      <w:r w:rsidRPr="00EE1FE5">
        <w:t>g</w:t>
      </w:r>
      <w:r w:rsidR="006A03DE" w:rsidRPr="00EE1FE5">
        <w:t>asmix</w:t>
      </w:r>
      <w:bookmarkEnd w:id="15"/>
      <w:proofErr w:type="spellEnd"/>
    </w:p>
    <w:p w14:paraId="27568A0B" w14:textId="77777777" w:rsidR="00757940" w:rsidRPr="00EE1FE5" w:rsidRDefault="00757940" w:rsidP="00BB157A">
      <w:pPr>
        <w:pStyle w:val="Brdtext"/>
      </w:pPr>
    </w:p>
    <w:p w14:paraId="21396FB4" w14:textId="470FCD9B" w:rsidR="00597C94" w:rsidRPr="00EE1FE5" w:rsidRDefault="00597C94" w:rsidP="00BB157A">
      <w:pPr>
        <w:pStyle w:val="Brdtext"/>
      </w:pPr>
      <w:r w:rsidRPr="00EE1FE5">
        <w:t>Förhållandet volymprocent av en gas och gasens partiella tryck i en gasblandning kan antas vara detsamma</w:t>
      </w:r>
      <w:r w:rsidR="0059519B" w:rsidRPr="00EE1FE5">
        <w:t xml:space="preserve"> vid atmosfärstryck</w:t>
      </w:r>
      <w:r w:rsidRPr="00EE1FE5">
        <w:t>. Den mixade gasens densitet kan därför beräknas enligt följande exempel.</w:t>
      </w:r>
    </w:p>
    <w:p w14:paraId="39ABD354" w14:textId="39EC41DC" w:rsidR="0059519B" w:rsidRPr="00EE1FE5" w:rsidRDefault="0059519B" w:rsidP="00BB157A">
      <w:pPr>
        <w:pStyle w:val="Brdtext"/>
      </w:pPr>
      <w:r w:rsidRPr="00EE1FE5">
        <w:t>Tryck 1</w:t>
      </w:r>
      <w:r w:rsidR="00EC024B" w:rsidRPr="00EE1FE5">
        <w:t>,013</w:t>
      </w:r>
      <w:r w:rsidR="0031373F" w:rsidRPr="00EE1FE5">
        <w:t>25</w:t>
      </w:r>
      <w:r w:rsidRPr="00EE1FE5">
        <w:t xml:space="preserve"> bar(a) och temperatur 273</w:t>
      </w:r>
      <w:r w:rsidR="00EC024B" w:rsidRPr="00EE1FE5">
        <w:t>,15</w:t>
      </w:r>
      <w:r w:rsidRPr="00EE1FE5">
        <w:t xml:space="preserve"> K</w:t>
      </w:r>
    </w:p>
    <w:tbl>
      <w:tblPr>
        <w:tblW w:w="581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8"/>
        <w:gridCol w:w="992"/>
        <w:gridCol w:w="1268"/>
        <w:gridCol w:w="1000"/>
        <w:gridCol w:w="1134"/>
      </w:tblGrid>
      <w:tr w:rsidR="00EE1FE5" w:rsidRPr="00EE1FE5" w14:paraId="1EE988A5" w14:textId="77777777" w:rsidTr="00EC024B">
        <w:trPr>
          <w:trHeight w:val="300"/>
        </w:trPr>
        <w:tc>
          <w:tcPr>
            <w:tcW w:w="1418" w:type="dxa"/>
            <w:shd w:val="clear" w:color="auto" w:fill="auto"/>
            <w:noWrap/>
            <w:vAlign w:val="bottom"/>
          </w:tcPr>
          <w:p w14:paraId="7512ADFF" w14:textId="77777777" w:rsidR="00475F6F" w:rsidRPr="00EE1FE5" w:rsidRDefault="00475F6F" w:rsidP="00475F6F">
            <w:pPr>
              <w:rPr>
                <w:rFonts w:ascii="Calibri" w:hAnsi="Calibri"/>
                <w:sz w:val="22"/>
                <w:szCs w:val="22"/>
              </w:rPr>
            </w:pPr>
            <w:r w:rsidRPr="00EE1FE5">
              <w:rPr>
                <w:rFonts w:ascii="Calibri" w:hAnsi="Calibri"/>
                <w:sz w:val="22"/>
                <w:szCs w:val="22"/>
              </w:rPr>
              <w:t>Gas</w:t>
            </w:r>
          </w:p>
        </w:tc>
        <w:tc>
          <w:tcPr>
            <w:tcW w:w="992" w:type="dxa"/>
            <w:shd w:val="clear" w:color="auto" w:fill="auto"/>
            <w:noWrap/>
            <w:vAlign w:val="bottom"/>
          </w:tcPr>
          <w:p w14:paraId="68AA1455" w14:textId="77777777" w:rsidR="00475F6F" w:rsidRPr="00EE1FE5" w:rsidRDefault="00475F6F" w:rsidP="00475F6F">
            <w:pPr>
              <w:jc w:val="right"/>
              <w:rPr>
                <w:rFonts w:ascii="Calibri" w:hAnsi="Calibri"/>
                <w:sz w:val="22"/>
                <w:szCs w:val="22"/>
              </w:rPr>
            </w:pPr>
            <w:r w:rsidRPr="00EE1FE5">
              <w:rPr>
                <w:rFonts w:ascii="Calibri" w:hAnsi="Calibri"/>
                <w:sz w:val="22"/>
                <w:szCs w:val="22"/>
              </w:rPr>
              <w:t xml:space="preserve">Andel </w:t>
            </w:r>
            <w:proofErr w:type="spellStart"/>
            <w:r w:rsidRPr="00EE1FE5">
              <w:rPr>
                <w:rFonts w:ascii="Calibri" w:hAnsi="Calibri"/>
                <w:sz w:val="22"/>
                <w:szCs w:val="22"/>
              </w:rPr>
              <w:t>vol</w:t>
            </w:r>
            <w:proofErr w:type="spellEnd"/>
            <w:r w:rsidRPr="00EE1FE5">
              <w:rPr>
                <w:rFonts w:ascii="Calibri" w:hAnsi="Calibri"/>
                <w:sz w:val="22"/>
                <w:szCs w:val="22"/>
              </w:rPr>
              <w:t>%</w:t>
            </w:r>
          </w:p>
        </w:tc>
        <w:tc>
          <w:tcPr>
            <w:tcW w:w="1268" w:type="dxa"/>
            <w:vAlign w:val="bottom"/>
          </w:tcPr>
          <w:p w14:paraId="5FDAF517" w14:textId="16223ACF" w:rsidR="00475F6F" w:rsidRPr="00EE1FE5" w:rsidRDefault="00475F6F" w:rsidP="00475F6F">
            <w:pPr>
              <w:jc w:val="right"/>
              <w:rPr>
                <w:rFonts w:ascii="Calibri" w:hAnsi="Calibri"/>
                <w:sz w:val="22"/>
                <w:szCs w:val="22"/>
              </w:rPr>
            </w:pPr>
            <w:r w:rsidRPr="00EE1FE5">
              <w:rPr>
                <w:rFonts w:ascii="Calibri" w:hAnsi="Calibri"/>
                <w:sz w:val="22"/>
                <w:szCs w:val="22"/>
              </w:rPr>
              <w:t>Partialtryck bar</w:t>
            </w:r>
            <w:r w:rsidR="00EC024B" w:rsidRPr="00EE1FE5">
              <w:rPr>
                <w:rFonts w:ascii="Calibri" w:hAnsi="Calibri"/>
                <w:sz w:val="22"/>
                <w:szCs w:val="22"/>
              </w:rPr>
              <w:t>(a)</w:t>
            </w:r>
          </w:p>
        </w:tc>
        <w:tc>
          <w:tcPr>
            <w:tcW w:w="1000" w:type="dxa"/>
            <w:vAlign w:val="bottom"/>
          </w:tcPr>
          <w:p w14:paraId="6DF968FE" w14:textId="77777777" w:rsidR="00475F6F" w:rsidRPr="00EE1FE5" w:rsidRDefault="00475F6F" w:rsidP="0059519B">
            <w:pPr>
              <w:jc w:val="right"/>
              <w:rPr>
                <w:rFonts w:ascii="Calibri" w:hAnsi="Calibri"/>
                <w:sz w:val="22"/>
                <w:szCs w:val="22"/>
              </w:rPr>
            </w:pPr>
            <w:r w:rsidRPr="00EE1FE5">
              <w:rPr>
                <w:rFonts w:ascii="Calibri" w:hAnsi="Calibri"/>
                <w:sz w:val="22"/>
                <w:szCs w:val="22"/>
              </w:rPr>
              <w:t xml:space="preserve">R </w:t>
            </w:r>
            <w:r w:rsidRPr="00EE1FE5">
              <w:rPr>
                <w:rFonts w:ascii="Calibri" w:hAnsi="Calibri"/>
                <w:sz w:val="22"/>
                <w:szCs w:val="22"/>
              </w:rPr>
              <w:br/>
              <w:t>J/</w:t>
            </w:r>
            <w:proofErr w:type="spellStart"/>
            <w:r w:rsidRPr="00EE1FE5">
              <w:rPr>
                <w:rFonts w:ascii="Calibri" w:hAnsi="Calibri"/>
                <w:sz w:val="22"/>
                <w:szCs w:val="22"/>
              </w:rPr>
              <w:t>kgK</w:t>
            </w:r>
            <w:proofErr w:type="spellEnd"/>
          </w:p>
        </w:tc>
        <w:tc>
          <w:tcPr>
            <w:tcW w:w="1134" w:type="dxa"/>
            <w:vAlign w:val="bottom"/>
          </w:tcPr>
          <w:p w14:paraId="143DB8DC" w14:textId="6BB43AE1" w:rsidR="00475F6F" w:rsidRPr="00EE1FE5" w:rsidRDefault="006706CF" w:rsidP="0059519B">
            <w:pPr>
              <w:jc w:val="right"/>
              <w:rPr>
                <w:rFonts w:ascii="Calibri" w:hAnsi="Calibri"/>
                <w:sz w:val="22"/>
                <w:szCs w:val="22"/>
              </w:rPr>
            </w:pPr>
            <w:r w:rsidRPr="00EE1FE5">
              <w:rPr>
                <w:rFonts w:ascii="Calibri" w:hAnsi="Calibri"/>
                <w:sz w:val="22"/>
                <w:szCs w:val="22"/>
              </w:rPr>
              <w:t>Densitet kg/m3</w:t>
            </w:r>
          </w:p>
        </w:tc>
      </w:tr>
      <w:tr w:rsidR="00EE1FE5" w:rsidRPr="00EE1FE5" w14:paraId="53DDB306" w14:textId="77777777" w:rsidTr="00EC024B">
        <w:trPr>
          <w:trHeight w:val="300"/>
        </w:trPr>
        <w:tc>
          <w:tcPr>
            <w:tcW w:w="1418" w:type="dxa"/>
            <w:shd w:val="clear" w:color="auto" w:fill="auto"/>
            <w:noWrap/>
            <w:vAlign w:val="bottom"/>
          </w:tcPr>
          <w:p w14:paraId="002BE8AE" w14:textId="77777777" w:rsidR="00475F6F" w:rsidRPr="00EE1FE5" w:rsidRDefault="00475F6F" w:rsidP="00475F6F">
            <w:pPr>
              <w:rPr>
                <w:rFonts w:ascii="Calibri" w:hAnsi="Calibri"/>
                <w:sz w:val="22"/>
                <w:szCs w:val="22"/>
              </w:rPr>
            </w:pPr>
            <w:r w:rsidRPr="00EE1FE5">
              <w:rPr>
                <w:rFonts w:ascii="Calibri" w:hAnsi="Calibri"/>
                <w:sz w:val="22"/>
                <w:szCs w:val="22"/>
              </w:rPr>
              <w:t xml:space="preserve">H2 </w:t>
            </w:r>
          </w:p>
        </w:tc>
        <w:tc>
          <w:tcPr>
            <w:tcW w:w="992" w:type="dxa"/>
            <w:shd w:val="clear" w:color="auto" w:fill="auto"/>
            <w:noWrap/>
            <w:vAlign w:val="bottom"/>
          </w:tcPr>
          <w:p w14:paraId="2F89FA4F" w14:textId="77777777" w:rsidR="00475F6F" w:rsidRPr="00EE1FE5" w:rsidRDefault="00475F6F" w:rsidP="00475F6F">
            <w:pPr>
              <w:jc w:val="right"/>
              <w:rPr>
                <w:rFonts w:ascii="Calibri" w:hAnsi="Calibri"/>
                <w:sz w:val="22"/>
                <w:szCs w:val="22"/>
              </w:rPr>
            </w:pPr>
            <w:r w:rsidRPr="00EE1FE5">
              <w:rPr>
                <w:rFonts w:ascii="Calibri" w:hAnsi="Calibri"/>
                <w:sz w:val="22"/>
                <w:szCs w:val="22"/>
              </w:rPr>
              <w:t>51,4</w:t>
            </w:r>
          </w:p>
        </w:tc>
        <w:tc>
          <w:tcPr>
            <w:tcW w:w="1268" w:type="dxa"/>
            <w:vAlign w:val="bottom"/>
          </w:tcPr>
          <w:p w14:paraId="5B546AC9" w14:textId="77777777" w:rsidR="00475F6F" w:rsidRPr="00EE1FE5" w:rsidRDefault="00475F6F" w:rsidP="00475F6F">
            <w:pPr>
              <w:jc w:val="right"/>
              <w:rPr>
                <w:rFonts w:ascii="Calibri" w:hAnsi="Calibri"/>
                <w:sz w:val="22"/>
                <w:szCs w:val="22"/>
              </w:rPr>
            </w:pPr>
            <w:r w:rsidRPr="00EE1FE5">
              <w:rPr>
                <w:rFonts w:ascii="Calibri" w:hAnsi="Calibri"/>
                <w:sz w:val="22"/>
                <w:szCs w:val="22"/>
              </w:rPr>
              <w:t>0,51</w:t>
            </w:r>
          </w:p>
        </w:tc>
        <w:tc>
          <w:tcPr>
            <w:tcW w:w="1000" w:type="dxa"/>
            <w:vAlign w:val="bottom"/>
          </w:tcPr>
          <w:p w14:paraId="50919130" w14:textId="77777777" w:rsidR="00475F6F" w:rsidRPr="00EE1FE5" w:rsidRDefault="00475F6F" w:rsidP="00475F6F">
            <w:pPr>
              <w:jc w:val="right"/>
              <w:rPr>
                <w:rFonts w:ascii="Calibri" w:hAnsi="Calibri"/>
                <w:sz w:val="22"/>
                <w:szCs w:val="22"/>
              </w:rPr>
            </w:pPr>
            <w:r w:rsidRPr="00EE1FE5">
              <w:rPr>
                <w:rFonts w:ascii="Calibri" w:hAnsi="Calibri"/>
                <w:sz w:val="22"/>
                <w:szCs w:val="22"/>
              </w:rPr>
              <w:t>4124</w:t>
            </w:r>
          </w:p>
        </w:tc>
        <w:tc>
          <w:tcPr>
            <w:tcW w:w="1134" w:type="dxa"/>
            <w:vAlign w:val="bottom"/>
          </w:tcPr>
          <w:p w14:paraId="7B7BB50D" w14:textId="03B4581E" w:rsidR="00475F6F" w:rsidRPr="00EE1FE5" w:rsidRDefault="006706CF" w:rsidP="00475F6F">
            <w:pPr>
              <w:jc w:val="right"/>
              <w:rPr>
                <w:rFonts w:ascii="Calibri" w:hAnsi="Calibri"/>
                <w:sz w:val="22"/>
                <w:szCs w:val="22"/>
              </w:rPr>
            </w:pPr>
            <w:r w:rsidRPr="00EE1FE5">
              <w:rPr>
                <w:rFonts w:ascii="Calibri" w:hAnsi="Calibri"/>
                <w:sz w:val="22"/>
                <w:szCs w:val="22"/>
              </w:rPr>
              <w:t>0,05</w:t>
            </w:r>
          </w:p>
        </w:tc>
      </w:tr>
      <w:tr w:rsidR="00EE1FE5" w:rsidRPr="00EE1FE5" w14:paraId="5ED10BD9" w14:textId="77777777" w:rsidTr="00EC024B">
        <w:trPr>
          <w:trHeight w:val="300"/>
        </w:trPr>
        <w:tc>
          <w:tcPr>
            <w:tcW w:w="1418" w:type="dxa"/>
            <w:shd w:val="clear" w:color="auto" w:fill="auto"/>
            <w:noWrap/>
            <w:vAlign w:val="bottom"/>
          </w:tcPr>
          <w:p w14:paraId="7B29DE65" w14:textId="77777777" w:rsidR="00475F6F" w:rsidRPr="00EE1FE5" w:rsidRDefault="00475F6F" w:rsidP="00475F6F">
            <w:pPr>
              <w:rPr>
                <w:rFonts w:ascii="Calibri" w:hAnsi="Calibri"/>
                <w:sz w:val="22"/>
                <w:szCs w:val="22"/>
              </w:rPr>
            </w:pPr>
            <w:r w:rsidRPr="00EE1FE5">
              <w:rPr>
                <w:rFonts w:ascii="Calibri" w:hAnsi="Calibri"/>
                <w:sz w:val="22"/>
                <w:szCs w:val="22"/>
              </w:rPr>
              <w:lastRenderedPageBreak/>
              <w:t xml:space="preserve">CH4 </w:t>
            </w:r>
          </w:p>
        </w:tc>
        <w:tc>
          <w:tcPr>
            <w:tcW w:w="992" w:type="dxa"/>
            <w:shd w:val="clear" w:color="auto" w:fill="auto"/>
            <w:noWrap/>
            <w:vAlign w:val="bottom"/>
          </w:tcPr>
          <w:p w14:paraId="1045B424" w14:textId="77777777" w:rsidR="00475F6F" w:rsidRPr="00EE1FE5" w:rsidRDefault="00475F6F" w:rsidP="00475F6F">
            <w:pPr>
              <w:jc w:val="right"/>
              <w:rPr>
                <w:rFonts w:ascii="Calibri" w:hAnsi="Calibri"/>
                <w:sz w:val="22"/>
                <w:szCs w:val="22"/>
              </w:rPr>
            </w:pPr>
            <w:r w:rsidRPr="00EE1FE5">
              <w:rPr>
                <w:rFonts w:ascii="Calibri" w:hAnsi="Calibri"/>
                <w:sz w:val="22"/>
                <w:szCs w:val="22"/>
              </w:rPr>
              <w:t>5,8</w:t>
            </w:r>
          </w:p>
        </w:tc>
        <w:tc>
          <w:tcPr>
            <w:tcW w:w="1268" w:type="dxa"/>
            <w:vAlign w:val="bottom"/>
          </w:tcPr>
          <w:p w14:paraId="5D1C8ED6" w14:textId="77777777" w:rsidR="00475F6F" w:rsidRPr="00EE1FE5" w:rsidRDefault="00475F6F" w:rsidP="00475F6F">
            <w:pPr>
              <w:jc w:val="right"/>
              <w:rPr>
                <w:rFonts w:ascii="Calibri" w:hAnsi="Calibri"/>
                <w:sz w:val="22"/>
                <w:szCs w:val="22"/>
              </w:rPr>
            </w:pPr>
            <w:r w:rsidRPr="00EE1FE5">
              <w:rPr>
                <w:rFonts w:ascii="Calibri" w:hAnsi="Calibri"/>
                <w:sz w:val="22"/>
                <w:szCs w:val="22"/>
              </w:rPr>
              <w:t>0,06</w:t>
            </w:r>
          </w:p>
        </w:tc>
        <w:tc>
          <w:tcPr>
            <w:tcW w:w="1000" w:type="dxa"/>
            <w:vAlign w:val="bottom"/>
          </w:tcPr>
          <w:p w14:paraId="2BA085B4" w14:textId="77777777" w:rsidR="00475F6F" w:rsidRPr="00EE1FE5" w:rsidRDefault="00475F6F" w:rsidP="00475F6F">
            <w:pPr>
              <w:jc w:val="right"/>
              <w:rPr>
                <w:rFonts w:ascii="Calibri" w:hAnsi="Calibri"/>
                <w:sz w:val="22"/>
                <w:szCs w:val="22"/>
              </w:rPr>
            </w:pPr>
            <w:r w:rsidRPr="00EE1FE5">
              <w:rPr>
                <w:rFonts w:ascii="Calibri" w:hAnsi="Calibri"/>
                <w:sz w:val="22"/>
                <w:szCs w:val="22"/>
              </w:rPr>
              <w:t>518</w:t>
            </w:r>
          </w:p>
        </w:tc>
        <w:tc>
          <w:tcPr>
            <w:tcW w:w="1134" w:type="dxa"/>
            <w:vAlign w:val="bottom"/>
          </w:tcPr>
          <w:p w14:paraId="48361BB0" w14:textId="38A51924" w:rsidR="00475F6F" w:rsidRPr="00EE1FE5" w:rsidRDefault="006706CF" w:rsidP="00475F6F">
            <w:pPr>
              <w:jc w:val="right"/>
              <w:rPr>
                <w:rFonts w:ascii="Calibri" w:hAnsi="Calibri"/>
                <w:sz w:val="22"/>
                <w:szCs w:val="22"/>
              </w:rPr>
            </w:pPr>
            <w:r w:rsidRPr="00EE1FE5">
              <w:rPr>
                <w:rFonts w:ascii="Calibri" w:hAnsi="Calibri"/>
                <w:sz w:val="22"/>
                <w:szCs w:val="22"/>
              </w:rPr>
              <w:t>0,04</w:t>
            </w:r>
          </w:p>
        </w:tc>
      </w:tr>
      <w:tr w:rsidR="00EE1FE5" w:rsidRPr="00EE1FE5" w14:paraId="1F145A04" w14:textId="77777777" w:rsidTr="00EC024B">
        <w:trPr>
          <w:trHeight w:val="300"/>
        </w:trPr>
        <w:tc>
          <w:tcPr>
            <w:tcW w:w="1418" w:type="dxa"/>
            <w:shd w:val="clear" w:color="auto" w:fill="auto"/>
            <w:noWrap/>
            <w:vAlign w:val="bottom"/>
          </w:tcPr>
          <w:p w14:paraId="14C066AA" w14:textId="77777777" w:rsidR="00475F6F" w:rsidRPr="00EE1FE5" w:rsidRDefault="00475F6F" w:rsidP="00475F6F">
            <w:pPr>
              <w:rPr>
                <w:rFonts w:ascii="Calibri" w:hAnsi="Calibri"/>
                <w:sz w:val="22"/>
                <w:szCs w:val="22"/>
              </w:rPr>
            </w:pPr>
            <w:r w:rsidRPr="00EE1FE5">
              <w:rPr>
                <w:rFonts w:ascii="Calibri" w:hAnsi="Calibri"/>
                <w:sz w:val="22"/>
                <w:szCs w:val="22"/>
              </w:rPr>
              <w:t xml:space="preserve">CO </w:t>
            </w:r>
          </w:p>
        </w:tc>
        <w:tc>
          <w:tcPr>
            <w:tcW w:w="992" w:type="dxa"/>
            <w:shd w:val="clear" w:color="auto" w:fill="auto"/>
            <w:noWrap/>
            <w:vAlign w:val="bottom"/>
          </w:tcPr>
          <w:p w14:paraId="342F51A3" w14:textId="77777777" w:rsidR="00475F6F" w:rsidRPr="00EE1FE5" w:rsidRDefault="00475F6F" w:rsidP="00475F6F">
            <w:pPr>
              <w:jc w:val="right"/>
              <w:rPr>
                <w:rFonts w:ascii="Calibri" w:hAnsi="Calibri"/>
                <w:sz w:val="22"/>
                <w:szCs w:val="22"/>
              </w:rPr>
            </w:pPr>
            <w:r w:rsidRPr="00EE1FE5">
              <w:rPr>
                <w:rFonts w:ascii="Calibri" w:hAnsi="Calibri"/>
                <w:sz w:val="22"/>
                <w:szCs w:val="22"/>
              </w:rPr>
              <w:t>19,5</w:t>
            </w:r>
          </w:p>
        </w:tc>
        <w:tc>
          <w:tcPr>
            <w:tcW w:w="1268" w:type="dxa"/>
            <w:vAlign w:val="bottom"/>
          </w:tcPr>
          <w:p w14:paraId="165BB7CE" w14:textId="77777777" w:rsidR="00475F6F" w:rsidRPr="00EE1FE5" w:rsidRDefault="00475F6F" w:rsidP="00475F6F">
            <w:pPr>
              <w:jc w:val="right"/>
              <w:rPr>
                <w:rFonts w:ascii="Calibri" w:hAnsi="Calibri"/>
                <w:sz w:val="22"/>
                <w:szCs w:val="22"/>
              </w:rPr>
            </w:pPr>
            <w:r w:rsidRPr="00EE1FE5">
              <w:rPr>
                <w:rFonts w:ascii="Calibri" w:hAnsi="Calibri"/>
                <w:sz w:val="22"/>
                <w:szCs w:val="22"/>
              </w:rPr>
              <w:t>0,20</w:t>
            </w:r>
          </w:p>
        </w:tc>
        <w:tc>
          <w:tcPr>
            <w:tcW w:w="1000" w:type="dxa"/>
            <w:vAlign w:val="bottom"/>
          </w:tcPr>
          <w:p w14:paraId="57A7084A" w14:textId="77777777" w:rsidR="00475F6F" w:rsidRPr="00EE1FE5" w:rsidRDefault="00475F6F" w:rsidP="00475F6F">
            <w:pPr>
              <w:jc w:val="right"/>
              <w:rPr>
                <w:rFonts w:ascii="Calibri" w:hAnsi="Calibri"/>
                <w:sz w:val="22"/>
                <w:szCs w:val="22"/>
              </w:rPr>
            </w:pPr>
            <w:r w:rsidRPr="00EE1FE5">
              <w:rPr>
                <w:rFonts w:ascii="Calibri" w:hAnsi="Calibri"/>
                <w:sz w:val="22"/>
                <w:szCs w:val="22"/>
              </w:rPr>
              <w:t>297</w:t>
            </w:r>
          </w:p>
        </w:tc>
        <w:tc>
          <w:tcPr>
            <w:tcW w:w="1134" w:type="dxa"/>
            <w:vAlign w:val="bottom"/>
          </w:tcPr>
          <w:p w14:paraId="3DF5F066" w14:textId="0F37BBC3" w:rsidR="00475F6F" w:rsidRPr="00EE1FE5" w:rsidRDefault="006706CF" w:rsidP="00475F6F">
            <w:pPr>
              <w:jc w:val="right"/>
              <w:rPr>
                <w:rFonts w:ascii="Calibri" w:hAnsi="Calibri"/>
                <w:sz w:val="22"/>
                <w:szCs w:val="22"/>
              </w:rPr>
            </w:pPr>
            <w:r w:rsidRPr="00EE1FE5">
              <w:rPr>
                <w:rFonts w:ascii="Calibri" w:hAnsi="Calibri"/>
                <w:sz w:val="22"/>
                <w:szCs w:val="22"/>
              </w:rPr>
              <w:t>0,25</w:t>
            </w:r>
          </w:p>
        </w:tc>
      </w:tr>
      <w:tr w:rsidR="00EE1FE5" w:rsidRPr="00EE1FE5" w14:paraId="601BE92C" w14:textId="77777777" w:rsidTr="00EC024B">
        <w:trPr>
          <w:trHeight w:val="300"/>
        </w:trPr>
        <w:tc>
          <w:tcPr>
            <w:tcW w:w="1418" w:type="dxa"/>
            <w:shd w:val="clear" w:color="auto" w:fill="auto"/>
            <w:noWrap/>
            <w:vAlign w:val="bottom"/>
          </w:tcPr>
          <w:p w14:paraId="6ACE0093" w14:textId="77777777" w:rsidR="00475F6F" w:rsidRPr="00EE1FE5" w:rsidRDefault="00475F6F" w:rsidP="00475F6F">
            <w:pPr>
              <w:rPr>
                <w:rFonts w:ascii="Calibri" w:hAnsi="Calibri"/>
                <w:sz w:val="22"/>
                <w:szCs w:val="22"/>
              </w:rPr>
            </w:pPr>
            <w:r w:rsidRPr="00EE1FE5">
              <w:rPr>
                <w:rFonts w:ascii="Calibri" w:hAnsi="Calibri"/>
                <w:sz w:val="22"/>
                <w:szCs w:val="22"/>
              </w:rPr>
              <w:t xml:space="preserve">CO2 </w:t>
            </w:r>
          </w:p>
        </w:tc>
        <w:tc>
          <w:tcPr>
            <w:tcW w:w="992" w:type="dxa"/>
            <w:shd w:val="clear" w:color="auto" w:fill="auto"/>
            <w:noWrap/>
            <w:vAlign w:val="bottom"/>
          </w:tcPr>
          <w:p w14:paraId="7BF8FF49" w14:textId="77777777" w:rsidR="00475F6F" w:rsidRPr="00EE1FE5" w:rsidRDefault="00475F6F" w:rsidP="00475F6F">
            <w:pPr>
              <w:jc w:val="right"/>
              <w:rPr>
                <w:rFonts w:ascii="Calibri" w:hAnsi="Calibri"/>
                <w:sz w:val="22"/>
                <w:szCs w:val="22"/>
              </w:rPr>
            </w:pPr>
            <w:r w:rsidRPr="00EE1FE5">
              <w:rPr>
                <w:rFonts w:ascii="Calibri" w:hAnsi="Calibri"/>
                <w:sz w:val="22"/>
                <w:szCs w:val="22"/>
              </w:rPr>
              <w:t>9,9</w:t>
            </w:r>
          </w:p>
        </w:tc>
        <w:tc>
          <w:tcPr>
            <w:tcW w:w="1268" w:type="dxa"/>
            <w:vAlign w:val="bottom"/>
          </w:tcPr>
          <w:p w14:paraId="1A668557" w14:textId="77777777" w:rsidR="00475F6F" w:rsidRPr="00EE1FE5" w:rsidRDefault="00475F6F" w:rsidP="00475F6F">
            <w:pPr>
              <w:jc w:val="right"/>
              <w:rPr>
                <w:rFonts w:ascii="Calibri" w:hAnsi="Calibri"/>
                <w:sz w:val="22"/>
                <w:szCs w:val="22"/>
              </w:rPr>
            </w:pPr>
            <w:r w:rsidRPr="00EE1FE5">
              <w:rPr>
                <w:rFonts w:ascii="Calibri" w:hAnsi="Calibri"/>
                <w:sz w:val="22"/>
                <w:szCs w:val="22"/>
              </w:rPr>
              <w:t>0,10</w:t>
            </w:r>
          </w:p>
        </w:tc>
        <w:tc>
          <w:tcPr>
            <w:tcW w:w="1000" w:type="dxa"/>
            <w:vAlign w:val="bottom"/>
          </w:tcPr>
          <w:p w14:paraId="6A160AC8" w14:textId="77777777" w:rsidR="00475F6F" w:rsidRPr="00EE1FE5" w:rsidRDefault="00475F6F" w:rsidP="00475F6F">
            <w:pPr>
              <w:jc w:val="right"/>
              <w:rPr>
                <w:rFonts w:ascii="Calibri" w:hAnsi="Calibri"/>
                <w:sz w:val="22"/>
                <w:szCs w:val="22"/>
              </w:rPr>
            </w:pPr>
            <w:r w:rsidRPr="00EE1FE5">
              <w:rPr>
                <w:rFonts w:ascii="Calibri" w:hAnsi="Calibri"/>
                <w:sz w:val="22"/>
                <w:szCs w:val="22"/>
              </w:rPr>
              <w:t>189</w:t>
            </w:r>
          </w:p>
        </w:tc>
        <w:tc>
          <w:tcPr>
            <w:tcW w:w="1134" w:type="dxa"/>
            <w:vAlign w:val="bottom"/>
          </w:tcPr>
          <w:p w14:paraId="6AA892FD" w14:textId="30C2544B" w:rsidR="00475F6F" w:rsidRPr="00EE1FE5" w:rsidRDefault="006706CF" w:rsidP="00475F6F">
            <w:pPr>
              <w:jc w:val="right"/>
              <w:rPr>
                <w:rFonts w:ascii="Calibri" w:hAnsi="Calibri"/>
                <w:sz w:val="22"/>
                <w:szCs w:val="22"/>
              </w:rPr>
            </w:pPr>
            <w:r w:rsidRPr="00EE1FE5">
              <w:rPr>
                <w:rFonts w:ascii="Calibri" w:hAnsi="Calibri"/>
                <w:sz w:val="22"/>
                <w:szCs w:val="22"/>
              </w:rPr>
              <w:t>0,19</w:t>
            </w:r>
          </w:p>
        </w:tc>
      </w:tr>
      <w:tr w:rsidR="00EE1FE5" w:rsidRPr="00EE1FE5" w14:paraId="0220D888" w14:textId="77777777" w:rsidTr="00EC024B">
        <w:trPr>
          <w:trHeight w:val="300"/>
        </w:trPr>
        <w:tc>
          <w:tcPr>
            <w:tcW w:w="1418" w:type="dxa"/>
            <w:shd w:val="clear" w:color="auto" w:fill="auto"/>
            <w:noWrap/>
            <w:vAlign w:val="bottom"/>
            <w:hideMark/>
          </w:tcPr>
          <w:p w14:paraId="29CD2117" w14:textId="77777777" w:rsidR="00475F6F" w:rsidRPr="00EE1FE5" w:rsidRDefault="00475F6F" w:rsidP="00475F6F">
            <w:pPr>
              <w:rPr>
                <w:rFonts w:ascii="Calibri" w:hAnsi="Calibri"/>
                <w:sz w:val="22"/>
                <w:szCs w:val="22"/>
              </w:rPr>
            </w:pPr>
            <w:r w:rsidRPr="00EE1FE5">
              <w:rPr>
                <w:rFonts w:ascii="Calibri" w:hAnsi="Calibri"/>
                <w:sz w:val="22"/>
                <w:szCs w:val="22"/>
              </w:rPr>
              <w:t xml:space="preserve">H2O </w:t>
            </w:r>
          </w:p>
        </w:tc>
        <w:tc>
          <w:tcPr>
            <w:tcW w:w="992" w:type="dxa"/>
            <w:shd w:val="clear" w:color="auto" w:fill="auto"/>
            <w:noWrap/>
            <w:vAlign w:val="bottom"/>
            <w:hideMark/>
          </w:tcPr>
          <w:p w14:paraId="3D7B3C9B" w14:textId="77777777" w:rsidR="00475F6F" w:rsidRPr="00EE1FE5" w:rsidRDefault="00475F6F" w:rsidP="00475F6F">
            <w:pPr>
              <w:jc w:val="right"/>
              <w:rPr>
                <w:rFonts w:ascii="Calibri" w:hAnsi="Calibri"/>
                <w:sz w:val="22"/>
                <w:szCs w:val="22"/>
              </w:rPr>
            </w:pPr>
            <w:r w:rsidRPr="00EE1FE5">
              <w:rPr>
                <w:rFonts w:ascii="Calibri" w:hAnsi="Calibri"/>
                <w:sz w:val="22"/>
                <w:szCs w:val="22"/>
              </w:rPr>
              <w:t>1,9</w:t>
            </w:r>
          </w:p>
        </w:tc>
        <w:tc>
          <w:tcPr>
            <w:tcW w:w="1268" w:type="dxa"/>
            <w:vAlign w:val="bottom"/>
          </w:tcPr>
          <w:p w14:paraId="3BD0EA90" w14:textId="77777777" w:rsidR="00475F6F" w:rsidRPr="00EE1FE5" w:rsidRDefault="00475F6F" w:rsidP="00475F6F">
            <w:pPr>
              <w:jc w:val="right"/>
              <w:rPr>
                <w:rFonts w:ascii="Calibri" w:hAnsi="Calibri"/>
                <w:sz w:val="22"/>
                <w:szCs w:val="22"/>
              </w:rPr>
            </w:pPr>
            <w:r w:rsidRPr="00EE1FE5">
              <w:rPr>
                <w:rFonts w:ascii="Calibri" w:hAnsi="Calibri"/>
                <w:sz w:val="22"/>
                <w:szCs w:val="22"/>
              </w:rPr>
              <w:t>0,02</w:t>
            </w:r>
          </w:p>
        </w:tc>
        <w:tc>
          <w:tcPr>
            <w:tcW w:w="1000" w:type="dxa"/>
            <w:vAlign w:val="bottom"/>
          </w:tcPr>
          <w:p w14:paraId="58C37180" w14:textId="77777777" w:rsidR="00475F6F" w:rsidRPr="00EE1FE5" w:rsidRDefault="00475F6F" w:rsidP="00475F6F">
            <w:pPr>
              <w:jc w:val="right"/>
              <w:rPr>
                <w:rFonts w:ascii="Calibri" w:hAnsi="Calibri"/>
                <w:sz w:val="22"/>
                <w:szCs w:val="22"/>
              </w:rPr>
            </w:pPr>
            <w:r w:rsidRPr="00EE1FE5">
              <w:rPr>
                <w:rFonts w:ascii="Calibri" w:hAnsi="Calibri"/>
                <w:sz w:val="22"/>
                <w:szCs w:val="22"/>
              </w:rPr>
              <w:t>461</w:t>
            </w:r>
          </w:p>
        </w:tc>
        <w:tc>
          <w:tcPr>
            <w:tcW w:w="1134" w:type="dxa"/>
            <w:vAlign w:val="bottom"/>
          </w:tcPr>
          <w:p w14:paraId="5CE61783" w14:textId="2A288F66" w:rsidR="00475F6F" w:rsidRPr="00EE1FE5" w:rsidRDefault="006706CF" w:rsidP="00475F6F">
            <w:pPr>
              <w:jc w:val="right"/>
              <w:rPr>
                <w:rFonts w:ascii="Calibri" w:hAnsi="Calibri"/>
                <w:sz w:val="22"/>
                <w:szCs w:val="22"/>
              </w:rPr>
            </w:pPr>
            <w:r w:rsidRPr="00EE1FE5">
              <w:rPr>
                <w:rFonts w:ascii="Calibri" w:hAnsi="Calibri"/>
                <w:sz w:val="22"/>
                <w:szCs w:val="22"/>
              </w:rPr>
              <w:t>0,02</w:t>
            </w:r>
          </w:p>
        </w:tc>
      </w:tr>
      <w:tr w:rsidR="00475F6F" w:rsidRPr="00EE1FE5" w14:paraId="7776F573" w14:textId="77777777" w:rsidTr="00EC024B">
        <w:trPr>
          <w:trHeight w:val="300"/>
        </w:trPr>
        <w:tc>
          <w:tcPr>
            <w:tcW w:w="1418" w:type="dxa"/>
            <w:shd w:val="clear" w:color="auto" w:fill="auto"/>
            <w:noWrap/>
            <w:vAlign w:val="bottom"/>
          </w:tcPr>
          <w:p w14:paraId="411F8803" w14:textId="77777777" w:rsidR="00475F6F" w:rsidRPr="00EE1FE5" w:rsidRDefault="00475F6F" w:rsidP="00475F6F">
            <w:pPr>
              <w:rPr>
                <w:rFonts w:ascii="Calibri" w:hAnsi="Calibri"/>
                <w:sz w:val="22"/>
                <w:szCs w:val="22"/>
              </w:rPr>
            </w:pPr>
            <w:r w:rsidRPr="00EE1FE5">
              <w:rPr>
                <w:rFonts w:ascii="Calibri" w:hAnsi="Calibri"/>
                <w:sz w:val="22"/>
                <w:szCs w:val="22"/>
              </w:rPr>
              <w:t xml:space="preserve">N2 </w:t>
            </w:r>
          </w:p>
        </w:tc>
        <w:tc>
          <w:tcPr>
            <w:tcW w:w="992" w:type="dxa"/>
            <w:shd w:val="clear" w:color="auto" w:fill="auto"/>
            <w:noWrap/>
            <w:vAlign w:val="bottom"/>
          </w:tcPr>
          <w:p w14:paraId="71B1B42E" w14:textId="77777777" w:rsidR="00475F6F" w:rsidRPr="00EE1FE5" w:rsidRDefault="00475F6F" w:rsidP="00475F6F">
            <w:pPr>
              <w:jc w:val="right"/>
              <w:rPr>
                <w:rFonts w:ascii="Calibri" w:hAnsi="Calibri"/>
                <w:sz w:val="22"/>
                <w:szCs w:val="22"/>
              </w:rPr>
            </w:pPr>
            <w:r w:rsidRPr="00EE1FE5">
              <w:rPr>
                <w:rFonts w:ascii="Calibri" w:hAnsi="Calibri"/>
                <w:sz w:val="22"/>
                <w:szCs w:val="22"/>
              </w:rPr>
              <w:t>11,5</w:t>
            </w:r>
          </w:p>
        </w:tc>
        <w:tc>
          <w:tcPr>
            <w:tcW w:w="1268" w:type="dxa"/>
            <w:vAlign w:val="bottom"/>
          </w:tcPr>
          <w:p w14:paraId="495A386E" w14:textId="77777777" w:rsidR="00475F6F" w:rsidRPr="00EE1FE5" w:rsidRDefault="00475F6F" w:rsidP="00475F6F">
            <w:pPr>
              <w:jc w:val="right"/>
              <w:rPr>
                <w:rFonts w:ascii="Calibri" w:hAnsi="Calibri"/>
                <w:sz w:val="22"/>
                <w:szCs w:val="22"/>
              </w:rPr>
            </w:pPr>
            <w:r w:rsidRPr="00EE1FE5">
              <w:rPr>
                <w:rFonts w:ascii="Calibri" w:hAnsi="Calibri"/>
                <w:sz w:val="22"/>
                <w:szCs w:val="22"/>
              </w:rPr>
              <w:t>0,11</w:t>
            </w:r>
          </w:p>
        </w:tc>
        <w:tc>
          <w:tcPr>
            <w:tcW w:w="1000" w:type="dxa"/>
            <w:vAlign w:val="bottom"/>
          </w:tcPr>
          <w:p w14:paraId="2533A735" w14:textId="77777777" w:rsidR="00475F6F" w:rsidRPr="00EE1FE5" w:rsidRDefault="00475F6F" w:rsidP="00475F6F">
            <w:pPr>
              <w:jc w:val="right"/>
              <w:rPr>
                <w:rFonts w:ascii="Calibri" w:hAnsi="Calibri"/>
                <w:sz w:val="22"/>
                <w:szCs w:val="22"/>
              </w:rPr>
            </w:pPr>
            <w:r w:rsidRPr="00EE1FE5">
              <w:rPr>
                <w:rFonts w:ascii="Calibri" w:hAnsi="Calibri"/>
                <w:sz w:val="22"/>
                <w:szCs w:val="22"/>
              </w:rPr>
              <w:t>297</w:t>
            </w:r>
          </w:p>
        </w:tc>
        <w:tc>
          <w:tcPr>
            <w:tcW w:w="1134" w:type="dxa"/>
            <w:vAlign w:val="bottom"/>
          </w:tcPr>
          <w:p w14:paraId="49A26E86" w14:textId="711200D6" w:rsidR="00475F6F" w:rsidRPr="00EE1FE5" w:rsidRDefault="006706CF" w:rsidP="00475F6F">
            <w:pPr>
              <w:jc w:val="right"/>
              <w:rPr>
                <w:rFonts w:ascii="Calibri" w:hAnsi="Calibri"/>
                <w:sz w:val="22"/>
                <w:szCs w:val="22"/>
              </w:rPr>
            </w:pPr>
            <w:r w:rsidRPr="00EE1FE5">
              <w:rPr>
                <w:rFonts w:ascii="Calibri" w:hAnsi="Calibri"/>
                <w:sz w:val="22"/>
                <w:szCs w:val="22"/>
              </w:rPr>
              <w:t>0,13</w:t>
            </w:r>
          </w:p>
        </w:tc>
      </w:tr>
    </w:tbl>
    <w:p w14:paraId="54529979" w14:textId="6F8ECD61" w:rsidR="00597C94" w:rsidRPr="00EE1FE5" w:rsidRDefault="00597C94" w:rsidP="00BB157A">
      <w:pPr>
        <w:pStyle w:val="Brdtext"/>
      </w:pPr>
    </w:p>
    <w:p w14:paraId="41489A15" w14:textId="6064A20B" w:rsidR="00475F6F" w:rsidRPr="00EE1FE5" w:rsidRDefault="00475F6F" w:rsidP="00BB157A">
      <w:pPr>
        <w:pStyle w:val="Brdtext"/>
      </w:pPr>
      <m:oMathPara>
        <m:oMath>
          <m:r>
            <w:rPr>
              <w:rFonts w:ascii="Cambria Math" w:hAnsi="Cambria Math"/>
            </w:rPr>
            <m:t>δ=</m:t>
          </m:r>
          <m:f>
            <m:fPr>
              <m:ctrlPr>
                <w:rPr>
                  <w:rFonts w:ascii="Cambria Math" w:hAnsi="Cambria Math"/>
                  <w:i/>
                </w:rPr>
              </m:ctrlPr>
            </m:fPr>
            <m:num>
              <m:r>
                <w:rPr>
                  <w:rFonts w:ascii="Cambria Math" w:hAnsi="Cambria Math"/>
                </w:rPr>
                <m:t>101325</m:t>
              </m:r>
            </m:num>
            <m:den>
              <m:r>
                <w:rPr>
                  <w:rFonts w:ascii="Cambria Math" w:hAnsi="Cambria Math"/>
                </w:rPr>
                <m:t>273,15</m:t>
              </m:r>
            </m:den>
          </m:f>
          <m:d>
            <m:dPr>
              <m:ctrlPr>
                <w:rPr>
                  <w:rFonts w:ascii="Cambria Math" w:hAnsi="Cambria Math"/>
                  <w:i/>
                </w:rPr>
              </m:ctrlPr>
            </m:dPr>
            <m:e>
              <m:f>
                <m:fPr>
                  <m:ctrlPr>
                    <w:rPr>
                      <w:rFonts w:ascii="Cambria Math" w:hAnsi="Cambria Math"/>
                      <w:i/>
                    </w:rPr>
                  </m:ctrlPr>
                </m:fPr>
                <m:num>
                  <m:r>
                    <w:rPr>
                      <w:rFonts w:ascii="Cambria Math" w:hAnsi="Cambria Math"/>
                    </w:rPr>
                    <m:t>51,4</m:t>
                  </m:r>
                </m:num>
                <m:den>
                  <m:r>
                    <w:rPr>
                      <w:rFonts w:ascii="Cambria Math" w:hAnsi="Cambria Math"/>
                    </w:rPr>
                    <m:t>4124</m:t>
                  </m:r>
                </m:den>
              </m:f>
              <m:r>
                <w:rPr>
                  <w:rFonts w:ascii="Cambria Math" w:hAnsi="Cambria Math"/>
                </w:rPr>
                <m:t>+</m:t>
              </m:r>
              <m:f>
                <m:fPr>
                  <m:ctrlPr>
                    <w:rPr>
                      <w:rFonts w:ascii="Cambria Math" w:hAnsi="Cambria Math"/>
                      <w:i/>
                    </w:rPr>
                  </m:ctrlPr>
                </m:fPr>
                <m:num>
                  <m:r>
                    <w:rPr>
                      <w:rFonts w:ascii="Cambria Math" w:hAnsi="Cambria Math"/>
                    </w:rPr>
                    <m:t>5,8</m:t>
                  </m:r>
                </m:num>
                <m:den>
                  <m:r>
                    <w:rPr>
                      <w:rFonts w:ascii="Cambria Math" w:hAnsi="Cambria Math"/>
                    </w:rPr>
                    <m:t>518</m:t>
                  </m:r>
                </m:den>
              </m:f>
              <m:r>
                <w:rPr>
                  <w:rFonts w:ascii="Cambria Math" w:hAnsi="Cambria Math"/>
                </w:rPr>
                <m:t>+</m:t>
              </m:r>
              <m:f>
                <m:fPr>
                  <m:ctrlPr>
                    <w:rPr>
                      <w:rFonts w:ascii="Cambria Math" w:hAnsi="Cambria Math"/>
                      <w:i/>
                    </w:rPr>
                  </m:ctrlPr>
                </m:fPr>
                <m:num>
                  <m:r>
                    <w:rPr>
                      <w:rFonts w:ascii="Cambria Math" w:hAnsi="Cambria Math"/>
                    </w:rPr>
                    <m:t>19,5</m:t>
                  </m:r>
                </m:num>
                <m:den>
                  <m:r>
                    <w:rPr>
                      <w:rFonts w:ascii="Cambria Math" w:hAnsi="Cambria Math"/>
                    </w:rPr>
                    <m:t>297</m:t>
                  </m:r>
                </m:den>
              </m:f>
              <m:r>
                <w:rPr>
                  <w:rFonts w:ascii="Cambria Math" w:hAnsi="Cambria Math"/>
                </w:rPr>
                <m:t>+</m:t>
              </m:r>
              <m:f>
                <m:fPr>
                  <m:ctrlPr>
                    <w:rPr>
                      <w:rFonts w:ascii="Cambria Math" w:hAnsi="Cambria Math"/>
                      <w:i/>
                    </w:rPr>
                  </m:ctrlPr>
                </m:fPr>
                <m:num>
                  <m:r>
                    <w:rPr>
                      <w:rFonts w:ascii="Cambria Math" w:hAnsi="Cambria Math"/>
                    </w:rPr>
                    <m:t>9,9</m:t>
                  </m:r>
                </m:num>
                <m:den>
                  <m:r>
                    <w:rPr>
                      <w:rFonts w:ascii="Cambria Math" w:hAnsi="Cambria Math"/>
                    </w:rPr>
                    <m:t>189</m:t>
                  </m:r>
                </m:den>
              </m:f>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461</m:t>
                  </m:r>
                </m:den>
              </m:f>
              <m:r>
                <w:rPr>
                  <w:rFonts w:ascii="Cambria Math" w:hAnsi="Cambria Math"/>
                </w:rPr>
                <m:t>+</m:t>
              </m:r>
              <m:f>
                <m:fPr>
                  <m:ctrlPr>
                    <w:rPr>
                      <w:rFonts w:ascii="Cambria Math" w:hAnsi="Cambria Math"/>
                      <w:i/>
                    </w:rPr>
                  </m:ctrlPr>
                </m:fPr>
                <m:num>
                  <m:r>
                    <w:rPr>
                      <w:rFonts w:ascii="Cambria Math" w:hAnsi="Cambria Math"/>
                    </w:rPr>
                    <m:t>11,5</m:t>
                  </m:r>
                </m:num>
                <m:den>
                  <m:r>
                    <w:rPr>
                      <w:rFonts w:ascii="Cambria Math" w:hAnsi="Cambria Math"/>
                    </w:rPr>
                    <m:t>297</m:t>
                  </m:r>
                </m:den>
              </m:f>
            </m:e>
          </m:d>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=0,68</m:t>
          </m:r>
        </m:oMath>
      </m:oMathPara>
    </w:p>
    <w:p w14:paraId="07039C29" w14:textId="77777777" w:rsidR="00EA3495" w:rsidRPr="00EE1FE5" w:rsidRDefault="00EA3495" w:rsidP="00BB157A">
      <w:pPr>
        <w:pStyle w:val="Brdtext"/>
      </w:pPr>
    </w:p>
    <w:tbl>
      <w:tblPr>
        <w:tblStyle w:val="Tabellrutnt"/>
        <w:tblW w:w="7933" w:type="dxa"/>
        <w:tblInd w:w="1134" w:type="dxa"/>
        <w:tblLook w:val="04A0" w:firstRow="1" w:lastRow="0" w:firstColumn="1" w:lastColumn="0" w:noHBand="0" w:noVBand="1"/>
      </w:tblPr>
      <w:tblGrid>
        <w:gridCol w:w="1537"/>
        <w:gridCol w:w="1062"/>
        <w:gridCol w:w="5334"/>
      </w:tblGrid>
      <w:tr w:rsidR="00EE1FE5" w:rsidRPr="00EE1FE5" w14:paraId="370C7CD7" w14:textId="77777777" w:rsidTr="0010405C">
        <w:tc>
          <w:tcPr>
            <w:tcW w:w="1537" w:type="dxa"/>
          </w:tcPr>
          <w:p w14:paraId="24DE8A37" w14:textId="6E4A59E9" w:rsidR="003D7B77" w:rsidRPr="00EE1FE5" w:rsidRDefault="003D7B77" w:rsidP="0010405C">
            <w:pPr>
              <w:pStyle w:val="Brdtext"/>
              <w:ind w:left="0"/>
            </w:pPr>
            <w:r w:rsidRPr="00EE1FE5">
              <w:t>Nam</w:t>
            </w:r>
            <w:r w:rsidR="00086937" w:rsidRPr="00EE1FE5">
              <w:t>n</w:t>
            </w:r>
          </w:p>
        </w:tc>
        <w:tc>
          <w:tcPr>
            <w:tcW w:w="1062" w:type="dxa"/>
          </w:tcPr>
          <w:p w14:paraId="08692119" w14:textId="339B67F5" w:rsidR="003D7B77" w:rsidRPr="00EE1FE5" w:rsidRDefault="003D7B77" w:rsidP="0010405C">
            <w:pPr>
              <w:pStyle w:val="Brdtext"/>
              <w:ind w:left="0"/>
            </w:pPr>
            <w:r w:rsidRPr="00EE1FE5">
              <w:t>Data Typ</w:t>
            </w:r>
          </w:p>
        </w:tc>
        <w:tc>
          <w:tcPr>
            <w:tcW w:w="5334" w:type="dxa"/>
          </w:tcPr>
          <w:p w14:paraId="442769A3" w14:textId="4F02A5B1" w:rsidR="003D7B77" w:rsidRPr="00EE1FE5" w:rsidRDefault="00086937" w:rsidP="0010405C">
            <w:pPr>
              <w:pStyle w:val="Brdtext"/>
              <w:ind w:left="0"/>
            </w:pPr>
            <w:r w:rsidRPr="00EE1FE5">
              <w:t>Beskrivning</w:t>
            </w:r>
          </w:p>
        </w:tc>
      </w:tr>
      <w:tr w:rsidR="00EE1FE5" w:rsidRPr="00EE1FE5" w14:paraId="36717AA7" w14:textId="77777777" w:rsidTr="0010405C">
        <w:tc>
          <w:tcPr>
            <w:tcW w:w="1537" w:type="dxa"/>
          </w:tcPr>
          <w:p w14:paraId="751E09C9" w14:textId="67FFB719" w:rsidR="003D7B77" w:rsidRPr="00EE1FE5" w:rsidRDefault="003D7B77" w:rsidP="0010405C">
            <w:pPr>
              <w:pStyle w:val="Brdtext"/>
              <w:ind w:left="0"/>
            </w:pPr>
            <w:r w:rsidRPr="00EE1FE5">
              <w:t>Tryck</w:t>
            </w:r>
          </w:p>
        </w:tc>
        <w:tc>
          <w:tcPr>
            <w:tcW w:w="1062" w:type="dxa"/>
          </w:tcPr>
          <w:p w14:paraId="1C6A6161" w14:textId="0C84279A" w:rsidR="003D7B77" w:rsidRPr="00EE1FE5" w:rsidRDefault="004C33E8" w:rsidP="0010405C">
            <w:pPr>
              <w:pStyle w:val="Brdtext"/>
              <w:ind w:left="0"/>
            </w:pPr>
            <w:r w:rsidRPr="00EE1FE5">
              <w:t>R</w:t>
            </w:r>
            <w:r w:rsidR="003D7B77" w:rsidRPr="00EE1FE5">
              <w:t>eal</w:t>
            </w:r>
          </w:p>
        </w:tc>
        <w:tc>
          <w:tcPr>
            <w:tcW w:w="5334" w:type="dxa"/>
          </w:tcPr>
          <w:p w14:paraId="3826755E" w14:textId="53396C4D" w:rsidR="003D7B77" w:rsidRPr="00EE1FE5" w:rsidRDefault="00EA3495" w:rsidP="00EA3495">
            <w:pPr>
              <w:pStyle w:val="Brdtext"/>
              <w:ind w:left="0"/>
            </w:pPr>
            <w:r w:rsidRPr="00EE1FE5">
              <w:t>Tryck</w:t>
            </w:r>
            <w:r w:rsidR="002A1DE8" w:rsidRPr="00EE1FE5">
              <w:t>,</w:t>
            </w:r>
            <w:r w:rsidR="003D7B77" w:rsidRPr="00EE1FE5">
              <w:t xml:space="preserve"> </w:t>
            </w:r>
            <w:r w:rsidRPr="00EE1FE5">
              <w:t xml:space="preserve">för Nm3 </w:t>
            </w:r>
            <w:r w:rsidR="003D7B77" w:rsidRPr="00EE1FE5">
              <w:t>10</w:t>
            </w:r>
            <w:r w:rsidRPr="00EE1FE5">
              <w:t>1325</w:t>
            </w:r>
            <w:r w:rsidR="003D7B77" w:rsidRPr="00EE1FE5">
              <w:t xml:space="preserve"> (Pa)</w:t>
            </w:r>
          </w:p>
        </w:tc>
      </w:tr>
      <w:tr w:rsidR="00EE1FE5" w:rsidRPr="00EE1FE5" w14:paraId="6493DED9" w14:textId="77777777" w:rsidTr="0010405C">
        <w:tc>
          <w:tcPr>
            <w:tcW w:w="1537" w:type="dxa"/>
          </w:tcPr>
          <w:p w14:paraId="3A7B3AE6" w14:textId="289C4C8E" w:rsidR="003D7B77" w:rsidRPr="00EE1FE5" w:rsidRDefault="003D7B77" w:rsidP="0010405C">
            <w:pPr>
              <w:pStyle w:val="Brdtext"/>
              <w:ind w:left="0"/>
            </w:pPr>
            <w:r w:rsidRPr="00EE1FE5">
              <w:t>Temp</w:t>
            </w:r>
          </w:p>
        </w:tc>
        <w:tc>
          <w:tcPr>
            <w:tcW w:w="1062" w:type="dxa"/>
          </w:tcPr>
          <w:p w14:paraId="248F686A" w14:textId="2FC1C778" w:rsidR="003D7B77" w:rsidRPr="00EE1FE5" w:rsidRDefault="004C33E8" w:rsidP="0010405C">
            <w:pPr>
              <w:pStyle w:val="Brdtext"/>
              <w:ind w:left="0"/>
            </w:pPr>
            <w:r w:rsidRPr="00EE1FE5">
              <w:t>R</w:t>
            </w:r>
            <w:r w:rsidR="003D7B77" w:rsidRPr="00EE1FE5">
              <w:t>eal</w:t>
            </w:r>
          </w:p>
        </w:tc>
        <w:tc>
          <w:tcPr>
            <w:tcW w:w="5334" w:type="dxa"/>
          </w:tcPr>
          <w:p w14:paraId="2CA582B3" w14:textId="048DE93D" w:rsidR="003D7B77" w:rsidRPr="00EE1FE5" w:rsidRDefault="003D7B77" w:rsidP="003D7B77">
            <w:pPr>
              <w:pStyle w:val="Brdtext"/>
              <w:ind w:left="0"/>
            </w:pPr>
            <w:r w:rsidRPr="00EE1FE5">
              <w:t>Temperatur</w:t>
            </w:r>
            <w:r w:rsidR="002A1DE8" w:rsidRPr="00EE1FE5">
              <w:t>,</w:t>
            </w:r>
            <w:r w:rsidRPr="00EE1FE5">
              <w:t xml:space="preserve"> för Nm3 273,15 (K)</w:t>
            </w:r>
          </w:p>
        </w:tc>
      </w:tr>
      <w:tr w:rsidR="00EE1FE5" w:rsidRPr="00EE1FE5" w14:paraId="0C9349F7" w14:textId="77777777" w:rsidTr="0010405C">
        <w:tc>
          <w:tcPr>
            <w:tcW w:w="1537" w:type="dxa"/>
          </w:tcPr>
          <w:p w14:paraId="2645BD3F" w14:textId="098947AD" w:rsidR="00941C4F" w:rsidRPr="00EE1FE5" w:rsidRDefault="00941C4F" w:rsidP="0010405C">
            <w:pPr>
              <w:pStyle w:val="Brdtext"/>
              <w:ind w:left="0"/>
            </w:pPr>
            <w:r w:rsidRPr="00EE1FE5">
              <w:t>R_H2</w:t>
            </w:r>
          </w:p>
        </w:tc>
        <w:tc>
          <w:tcPr>
            <w:tcW w:w="1062" w:type="dxa"/>
          </w:tcPr>
          <w:p w14:paraId="5C79D9A6" w14:textId="6C880C37" w:rsidR="00941C4F" w:rsidRPr="00EE1FE5" w:rsidRDefault="004C33E8" w:rsidP="0010405C">
            <w:pPr>
              <w:pStyle w:val="Brdtext"/>
              <w:ind w:left="0"/>
            </w:pPr>
            <w:r w:rsidRPr="00EE1FE5">
              <w:t>R</w:t>
            </w:r>
            <w:r w:rsidR="00941C4F" w:rsidRPr="00EE1FE5">
              <w:t>eal</w:t>
            </w:r>
          </w:p>
        </w:tc>
        <w:tc>
          <w:tcPr>
            <w:tcW w:w="5334" w:type="dxa"/>
          </w:tcPr>
          <w:p w14:paraId="499FA53F" w14:textId="30B756E9" w:rsidR="00941C4F" w:rsidRPr="00EE1FE5" w:rsidRDefault="00941C4F" w:rsidP="003D7B77">
            <w:pPr>
              <w:pStyle w:val="Brdtext"/>
              <w:ind w:left="0"/>
            </w:pPr>
            <w:r w:rsidRPr="00EE1FE5">
              <w:t>Gaskonstant</w:t>
            </w:r>
            <w:r w:rsidR="00EA3495" w:rsidRPr="00EE1FE5">
              <w:t xml:space="preserve"> H2</w:t>
            </w:r>
            <w:r w:rsidR="002A1DE8" w:rsidRPr="00EE1FE5">
              <w:t>,</w:t>
            </w:r>
            <w:r w:rsidR="00EA3495" w:rsidRPr="00EE1FE5">
              <w:t xml:space="preserve"> för Nm3 4124 (J/</w:t>
            </w:r>
            <w:proofErr w:type="spellStart"/>
            <w:r w:rsidR="00EA3495" w:rsidRPr="00EE1FE5">
              <w:t>kgK</w:t>
            </w:r>
            <w:proofErr w:type="spellEnd"/>
            <w:r w:rsidR="00EA3495" w:rsidRPr="00EE1FE5">
              <w:t>)</w:t>
            </w:r>
          </w:p>
        </w:tc>
      </w:tr>
      <w:tr w:rsidR="00EE1FE5" w:rsidRPr="00EE1FE5" w14:paraId="4901E673" w14:textId="77777777" w:rsidTr="0010405C">
        <w:tc>
          <w:tcPr>
            <w:tcW w:w="1537" w:type="dxa"/>
          </w:tcPr>
          <w:p w14:paraId="6A3F8C87" w14:textId="42778CBC" w:rsidR="00EA3495" w:rsidRPr="00EE1FE5" w:rsidRDefault="00EA3495" w:rsidP="00EA3495">
            <w:pPr>
              <w:pStyle w:val="Brdtext"/>
              <w:ind w:left="0"/>
            </w:pPr>
            <w:r w:rsidRPr="00EE1FE5">
              <w:t>R_CH4</w:t>
            </w:r>
          </w:p>
        </w:tc>
        <w:tc>
          <w:tcPr>
            <w:tcW w:w="1062" w:type="dxa"/>
          </w:tcPr>
          <w:p w14:paraId="22FF172C" w14:textId="151EEEE4" w:rsidR="00EA3495" w:rsidRPr="00EE1FE5" w:rsidRDefault="004C33E8" w:rsidP="00EA3495">
            <w:pPr>
              <w:pStyle w:val="Brdtext"/>
              <w:ind w:left="0"/>
            </w:pPr>
            <w:r w:rsidRPr="00EE1FE5">
              <w:t>R</w:t>
            </w:r>
            <w:r w:rsidR="00EA3495" w:rsidRPr="00EE1FE5">
              <w:t>eal</w:t>
            </w:r>
          </w:p>
        </w:tc>
        <w:tc>
          <w:tcPr>
            <w:tcW w:w="5334" w:type="dxa"/>
          </w:tcPr>
          <w:p w14:paraId="2F28BDB0" w14:textId="5B99A763" w:rsidR="00EA3495" w:rsidRPr="00EE1FE5" w:rsidRDefault="00EA3495" w:rsidP="00EA3495">
            <w:pPr>
              <w:pStyle w:val="Brdtext"/>
              <w:ind w:left="0"/>
            </w:pPr>
            <w:r w:rsidRPr="00EE1FE5">
              <w:t>Gaskonstant CH4</w:t>
            </w:r>
            <w:r w:rsidR="002A1DE8" w:rsidRPr="00EE1FE5">
              <w:t>,</w:t>
            </w:r>
            <w:r w:rsidRPr="00EE1FE5">
              <w:t xml:space="preserve"> för Nm3 518 (J/</w:t>
            </w:r>
            <w:proofErr w:type="spellStart"/>
            <w:r w:rsidRPr="00EE1FE5">
              <w:t>kgK</w:t>
            </w:r>
            <w:proofErr w:type="spellEnd"/>
            <w:r w:rsidRPr="00EE1FE5">
              <w:t>)</w:t>
            </w:r>
          </w:p>
        </w:tc>
      </w:tr>
      <w:tr w:rsidR="00EE1FE5" w:rsidRPr="00EE1FE5" w14:paraId="7C497B03" w14:textId="77777777" w:rsidTr="0010405C">
        <w:tc>
          <w:tcPr>
            <w:tcW w:w="1537" w:type="dxa"/>
          </w:tcPr>
          <w:p w14:paraId="3AC3CE9A" w14:textId="5AD70BE3" w:rsidR="00EA3495" w:rsidRPr="00EE1FE5" w:rsidRDefault="00EA3495" w:rsidP="00EA3495">
            <w:pPr>
              <w:pStyle w:val="Brdtext"/>
              <w:ind w:left="0"/>
            </w:pPr>
            <w:r w:rsidRPr="00EE1FE5">
              <w:t>R_CO</w:t>
            </w:r>
          </w:p>
        </w:tc>
        <w:tc>
          <w:tcPr>
            <w:tcW w:w="1062" w:type="dxa"/>
          </w:tcPr>
          <w:p w14:paraId="04D9B9F9" w14:textId="46A61CEA" w:rsidR="00EA3495" w:rsidRPr="00EE1FE5" w:rsidRDefault="004C33E8" w:rsidP="00EA3495">
            <w:pPr>
              <w:pStyle w:val="Brdtext"/>
              <w:ind w:left="0"/>
            </w:pPr>
            <w:r w:rsidRPr="00EE1FE5">
              <w:t>R</w:t>
            </w:r>
            <w:r w:rsidR="00EA3495" w:rsidRPr="00EE1FE5">
              <w:t>eal</w:t>
            </w:r>
          </w:p>
        </w:tc>
        <w:tc>
          <w:tcPr>
            <w:tcW w:w="5334" w:type="dxa"/>
          </w:tcPr>
          <w:p w14:paraId="2FC038A2" w14:textId="34953832" w:rsidR="00EA3495" w:rsidRPr="00EE1FE5" w:rsidRDefault="00EA3495" w:rsidP="00EA3495">
            <w:pPr>
              <w:pStyle w:val="Brdtext"/>
              <w:ind w:left="0"/>
            </w:pPr>
            <w:r w:rsidRPr="00EE1FE5">
              <w:t>Gaskonstant CO</w:t>
            </w:r>
            <w:r w:rsidR="002A1DE8" w:rsidRPr="00EE1FE5">
              <w:t>,</w:t>
            </w:r>
            <w:r w:rsidRPr="00EE1FE5">
              <w:t xml:space="preserve"> för Nm3 297 (J/</w:t>
            </w:r>
            <w:proofErr w:type="spellStart"/>
            <w:r w:rsidRPr="00EE1FE5">
              <w:t>kgK</w:t>
            </w:r>
            <w:proofErr w:type="spellEnd"/>
            <w:r w:rsidRPr="00EE1FE5">
              <w:t>)</w:t>
            </w:r>
          </w:p>
        </w:tc>
      </w:tr>
      <w:tr w:rsidR="00EE1FE5" w:rsidRPr="00EE1FE5" w14:paraId="7D75FAD7" w14:textId="77777777" w:rsidTr="0010405C">
        <w:tc>
          <w:tcPr>
            <w:tcW w:w="1537" w:type="dxa"/>
          </w:tcPr>
          <w:p w14:paraId="1433176B" w14:textId="4898D33B" w:rsidR="00EA3495" w:rsidRPr="00EE1FE5" w:rsidRDefault="00EA3495" w:rsidP="00EA3495">
            <w:pPr>
              <w:pStyle w:val="Brdtext"/>
              <w:ind w:left="0"/>
            </w:pPr>
            <w:r w:rsidRPr="00EE1FE5">
              <w:t>R_CO2</w:t>
            </w:r>
          </w:p>
        </w:tc>
        <w:tc>
          <w:tcPr>
            <w:tcW w:w="1062" w:type="dxa"/>
          </w:tcPr>
          <w:p w14:paraId="071611CE" w14:textId="3FCC3918" w:rsidR="00EA3495" w:rsidRPr="00EE1FE5" w:rsidRDefault="004C33E8" w:rsidP="00EA3495">
            <w:pPr>
              <w:pStyle w:val="Brdtext"/>
              <w:ind w:left="0"/>
            </w:pPr>
            <w:r w:rsidRPr="00EE1FE5">
              <w:t>R</w:t>
            </w:r>
            <w:r w:rsidR="00EA3495" w:rsidRPr="00EE1FE5">
              <w:t>eal</w:t>
            </w:r>
          </w:p>
        </w:tc>
        <w:tc>
          <w:tcPr>
            <w:tcW w:w="5334" w:type="dxa"/>
          </w:tcPr>
          <w:p w14:paraId="74B5CC92" w14:textId="568B2EF4" w:rsidR="00EA3495" w:rsidRPr="00EE1FE5" w:rsidRDefault="00EA3495" w:rsidP="00EA3495">
            <w:pPr>
              <w:pStyle w:val="Brdtext"/>
              <w:ind w:left="0"/>
            </w:pPr>
            <w:r w:rsidRPr="00EE1FE5">
              <w:t>Gaskonstant CO2</w:t>
            </w:r>
            <w:r w:rsidR="002A1DE8" w:rsidRPr="00EE1FE5">
              <w:t>,</w:t>
            </w:r>
            <w:r w:rsidRPr="00EE1FE5">
              <w:t xml:space="preserve"> för Nm3 189 (J/</w:t>
            </w:r>
            <w:proofErr w:type="spellStart"/>
            <w:r w:rsidRPr="00EE1FE5">
              <w:t>kgK</w:t>
            </w:r>
            <w:proofErr w:type="spellEnd"/>
            <w:r w:rsidRPr="00EE1FE5">
              <w:t>)</w:t>
            </w:r>
          </w:p>
        </w:tc>
      </w:tr>
      <w:tr w:rsidR="00EE1FE5" w:rsidRPr="00EE1FE5" w14:paraId="556AE054" w14:textId="77777777" w:rsidTr="0010405C">
        <w:tc>
          <w:tcPr>
            <w:tcW w:w="1537" w:type="dxa"/>
          </w:tcPr>
          <w:p w14:paraId="1753C721" w14:textId="3E1D03BC" w:rsidR="00EA3495" w:rsidRPr="00EE1FE5" w:rsidRDefault="00EA3495" w:rsidP="00EA3495">
            <w:pPr>
              <w:pStyle w:val="Brdtext"/>
              <w:ind w:left="0"/>
            </w:pPr>
            <w:r w:rsidRPr="00EE1FE5">
              <w:t>R_H2O</w:t>
            </w:r>
          </w:p>
        </w:tc>
        <w:tc>
          <w:tcPr>
            <w:tcW w:w="1062" w:type="dxa"/>
          </w:tcPr>
          <w:p w14:paraId="040AFABC" w14:textId="4C034003" w:rsidR="00EA3495" w:rsidRPr="00EE1FE5" w:rsidRDefault="004C33E8" w:rsidP="00EA3495">
            <w:pPr>
              <w:pStyle w:val="Brdtext"/>
              <w:ind w:left="0"/>
            </w:pPr>
            <w:r w:rsidRPr="00EE1FE5">
              <w:t>R</w:t>
            </w:r>
            <w:r w:rsidR="00EA3495" w:rsidRPr="00EE1FE5">
              <w:t>eal</w:t>
            </w:r>
          </w:p>
        </w:tc>
        <w:tc>
          <w:tcPr>
            <w:tcW w:w="5334" w:type="dxa"/>
          </w:tcPr>
          <w:p w14:paraId="3441A530" w14:textId="116E7BAC" w:rsidR="00EA3495" w:rsidRPr="00EE1FE5" w:rsidRDefault="00EA3495" w:rsidP="00EA3495">
            <w:pPr>
              <w:pStyle w:val="Brdtext"/>
              <w:ind w:left="0"/>
            </w:pPr>
            <w:r w:rsidRPr="00EE1FE5">
              <w:t>Gaskonstant H2O</w:t>
            </w:r>
            <w:r w:rsidR="002A1DE8" w:rsidRPr="00EE1FE5">
              <w:t>,</w:t>
            </w:r>
            <w:r w:rsidRPr="00EE1FE5">
              <w:t xml:space="preserve"> för Nm3 461 (J/</w:t>
            </w:r>
            <w:proofErr w:type="spellStart"/>
            <w:r w:rsidRPr="00EE1FE5">
              <w:t>kgK</w:t>
            </w:r>
            <w:proofErr w:type="spellEnd"/>
            <w:r w:rsidRPr="00EE1FE5">
              <w:t>)</w:t>
            </w:r>
          </w:p>
        </w:tc>
      </w:tr>
      <w:tr w:rsidR="00EE1FE5" w:rsidRPr="00EE1FE5" w14:paraId="2F310912" w14:textId="77777777" w:rsidTr="0010405C">
        <w:tc>
          <w:tcPr>
            <w:tcW w:w="1537" w:type="dxa"/>
          </w:tcPr>
          <w:p w14:paraId="101C5379" w14:textId="5D6E9C45" w:rsidR="006933BC" w:rsidRPr="00EE1FE5" w:rsidRDefault="006933BC" w:rsidP="006933BC">
            <w:pPr>
              <w:pStyle w:val="Brdtext"/>
              <w:ind w:left="0"/>
            </w:pPr>
            <w:r w:rsidRPr="00EE1FE5">
              <w:t>R_O2</w:t>
            </w:r>
          </w:p>
        </w:tc>
        <w:tc>
          <w:tcPr>
            <w:tcW w:w="1062" w:type="dxa"/>
          </w:tcPr>
          <w:p w14:paraId="29BB10F7" w14:textId="58FCA784" w:rsidR="006933BC" w:rsidRPr="00EE1FE5" w:rsidRDefault="004C33E8" w:rsidP="006933BC">
            <w:pPr>
              <w:pStyle w:val="Brdtext"/>
              <w:ind w:left="0"/>
            </w:pPr>
            <w:r w:rsidRPr="00EE1FE5">
              <w:t>R</w:t>
            </w:r>
            <w:r w:rsidR="006933BC" w:rsidRPr="00EE1FE5">
              <w:t>eal</w:t>
            </w:r>
          </w:p>
        </w:tc>
        <w:tc>
          <w:tcPr>
            <w:tcW w:w="5334" w:type="dxa"/>
          </w:tcPr>
          <w:p w14:paraId="08869C91" w14:textId="4DE894A2" w:rsidR="006933BC" w:rsidRPr="00EE1FE5" w:rsidRDefault="006933BC" w:rsidP="006933BC">
            <w:pPr>
              <w:pStyle w:val="Brdtext"/>
              <w:ind w:left="0"/>
            </w:pPr>
            <w:r w:rsidRPr="00EE1FE5">
              <w:t>Gaskonstant O2, för Nm3 260 (J/</w:t>
            </w:r>
            <w:proofErr w:type="spellStart"/>
            <w:r w:rsidRPr="00EE1FE5">
              <w:t>kgK</w:t>
            </w:r>
            <w:proofErr w:type="spellEnd"/>
            <w:r w:rsidRPr="00EE1FE5">
              <w:t>)</w:t>
            </w:r>
          </w:p>
        </w:tc>
      </w:tr>
      <w:tr w:rsidR="00EE1FE5" w:rsidRPr="00EE1FE5" w14:paraId="6BEA9FEC" w14:textId="77777777" w:rsidTr="0010405C">
        <w:tc>
          <w:tcPr>
            <w:tcW w:w="1537" w:type="dxa"/>
          </w:tcPr>
          <w:p w14:paraId="5597F533" w14:textId="265F7AA2" w:rsidR="006933BC" w:rsidRPr="00EE1FE5" w:rsidRDefault="006933BC" w:rsidP="006933BC">
            <w:pPr>
              <w:pStyle w:val="Brdtext"/>
              <w:ind w:left="0"/>
            </w:pPr>
            <w:r w:rsidRPr="00EE1FE5">
              <w:t>R_N2</w:t>
            </w:r>
          </w:p>
        </w:tc>
        <w:tc>
          <w:tcPr>
            <w:tcW w:w="1062" w:type="dxa"/>
          </w:tcPr>
          <w:p w14:paraId="41A676FA" w14:textId="6C734E9D" w:rsidR="006933BC" w:rsidRPr="00EE1FE5" w:rsidRDefault="004C33E8" w:rsidP="006933BC">
            <w:pPr>
              <w:pStyle w:val="Brdtext"/>
              <w:ind w:left="0"/>
            </w:pPr>
            <w:r w:rsidRPr="00EE1FE5">
              <w:t>R</w:t>
            </w:r>
            <w:r w:rsidR="006933BC" w:rsidRPr="00EE1FE5">
              <w:t>eal</w:t>
            </w:r>
          </w:p>
        </w:tc>
        <w:tc>
          <w:tcPr>
            <w:tcW w:w="5334" w:type="dxa"/>
          </w:tcPr>
          <w:p w14:paraId="2A2F194E" w14:textId="016EC454" w:rsidR="006933BC" w:rsidRPr="00EE1FE5" w:rsidRDefault="006933BC" w:rsidP="006933BC">
            <w:pPr>
              <w:pStyle w:val="Brdtext"/>
              <w:ind w:left="0"/>
            </w:pPr>
            <w:r w:rsidRPr="00EE1FE5">
              <w:t>Gaskonstant N2, för Nm3 297 (J/</w:t>
            </w:r>
            <w:proofErr w:type="spellStart"/>
            <w:r w:rsidRPr="00EE1FE5">
              <w:t>kgK</w:t>
            </w:r>
            <w:proofErr w:type="spellEnd"/>
            <w:r w:rsidRPr="00EE1FE5">
              <w:t>)</w:t>
            </w:r>
          </w:p>
        </w:tc>
      </w:tr>
      <w:tr w:rsidR="00EE1FE5" w:rsidRPr="00EE1FE5" w14:paraId="147D1789" w14:textId="77777777" w:rsidTr="0010405C">
        <w:tc>
          <w:tcPr>
            <w:tcW w:w="1537" w:type="dxa"/>
          </w:tcPr>
          <w:p w14:paraId="17D91229" w14:textId="6F41DE6F" w:rsidR="006933BC" w:rsidRPr="00EE1FE5" w:rsidRDefault="006933BC" w:rsidP="006933BC">
            <w:pPr>
              <w:pStyle w:val="Brdtext"/>
              <w:ind w:left="0"/>
            </w:pPr>
            <w:r w:rsidRPr="00EE1FE5">
              <w:t>AI_H2</w:t>
            </w:r>
          </w:p>
        </w:tc>
        <w:tc>
          <w:tcPr>
            <w:tcW w:w="1062" w:type="dxa"/>
          </w:tcPr>
          <w:p w14:paraId="7D9A74E0" w14:textId="451BDE5E" w:rsidR="006933BC" w:rsidRPr="00EE1FE5" w:rsidRDefault="004C33E8" w:rsidP="006933BC">
            <w:pPr>
              <w:pStyle w:val="Brdtext"/>
              <w:ind w:left="0"/>
            </w:pPr>
            <w:r w:rsidRPr="00EE1FE5">
              <w:t>R</w:t>
            </w:r>
            <w:r w:rsidR="006933BC" w:rsidRPr="00EE1FE5">
              <w:t>eal</w:t>
            </w:r>
          </w:p>
        </w:tc>
        <w:tc>
          <w:tcPr>
            <w:tcW w:w="5334" w:type="dxa"/>
          </w:tcPr>
          <w:p w14:paraId="2982A83E" w14:textId="40F2B011" w:rsidR="006933BC" w:rsidRPr="00EE1FE5" w:rsidRDefault="006933BC" w:rsidP="006933BC">
            <w:pPr>
              <w:pStyle w:val="Brdtext"/>
              <w:ind w:left="0"/>
            </w:pPr>
            <w:r w:rsidRPr="00EE1FE5">
              <w:t>Andel vätgas (</w:t>
            </w:r>
            <w:proofErr w:type="spellStart"/>
            <w:r w:rsidRPr="00EE1FE5">
              <w:t>vol</w:t>
            </w:r>
            <w:proofErr w:type="spellEnd"/>
            <w:r w:rsidRPr="00EE1FE5">
              <w:t>%)</w:t>
            </w:r>
          </w:p>
        </w:tc>
      </w:tr>
      <w:tr w:rsidR="00EE1FE5" w:rsidRPr="00EE1FE5" w14:paraId="4E9D9103" w14:textId="77777777" w:rsidTr="0010405C">
        <w:tc>
          <w:tcPr>
            <w:tcW w:w="1537" w:type="dxa"/>
          </w:tcPr>
          <w:p w14:paraId="3DFD7F56" w14:textId="589CD2B6" w:rsidR="006933BC" w:rsidRPr="00EE1FE5" w:rsidRDefault="006933BC" w:rsidP="006933BC">
            <w:pPr>
              <w:pStyle w:val="Brdtext"/>
              <w:ind w:left="0"/>
            </w:pPr>
            <w:r w:rsidRPr="00EE1FE5">
              <w:t>AI_CH4</w:t>
            </w:r>
          </w:p>
        </w:tc>
        <w:tc>
          <w:tcPr>
            <w:tcW w:w="1062" w:type="dxa"/>
          </w:tcPr>
          <w:p w14:paraId="410AD60B" w14:textId="1EE80107" w:rsidR="006933BC" w:rsidRPr="00EE1FE5" w:rsidRDefault="004C33E8" w:rsidP="006933BC">
            <w:pPr>
              <w:pStyle w:val="Brdtext"/>
              <w:ind w:left="0"/>
            </w:pPr>
            <w:r w:rsidRPr="00EE1FE5">
              <w:t>R</w:t>
            </w:r>
            <w:r w:rsidR="006933BC" w:rsidRPr="00EE1FE5">
              <w:t>eal</w:t>
            </w:r>
          </w:p>
        </w:tc>
        <w:tc>
          <w:tcPr>
            <w:tcW w:w="5334" w:type="dxa"/>
          </w:tcPr>
          <w:p w14:paraId="57C228A1" w14:textId="1DF500EF" w:rsidR="006933BC" w:rsidRPr="00EE1FE5" w:rsidRDefault="006933BC" w:rsidP="006933BC">
            <w:pPr>
              <w:pStyle w:val="Brdtext"/>
              <w:ind w:left="0"/>
            </w:pPr>
            <w:r w:rsidRPr="00EE1FE5">
              <w:t>Andel metan (</w:t>
            </w:r>
            <w:proofErr w:type="spellStart"/>
            <w:r w:rsidRPr="00EE1FE5">
              <w:t>vol</w:t>
            </w:r>
            <w:proofErr w:type="spellEnd"/>
            <w:r w:rsidRPr="00EE1FE5">
              <w:t>%)</w:t>
            </w:r>
          </w:p>
        </w:tc>
      </w:tr>
      <w:tr w:rsidR="00EE1FE5" w:rsidRPr="00EE1FE5" w14:paraId="0848B6CA" w14:textId="77777777" w:rsidTr="0010405C">
        <w:tc>
          <w:tcPr>
            <w:tcW w:w="1537" w:type="dxa"/>
          </w:tcPr>
          <w:p w14:paraId="7AF5E205" w14:textId="3233B3A0" w:rsidR="006933BC" w:rsidRPr="00EE1FE5" w:rsidRDefault="006933BC" w:rsidP="006933BC">
            <w:pPr>
              <w:pStyle w:val="Brdtext"/>
              <w:ind w:left="0"/>
            </w:pPr>
            <w:r w:rsidRPr="00EE1FE5">
              <w:t>AI_CO</w:t>
            </w:r>
          </w:p>
        </w:tc>
        <w:tc>
          <w:tcPr>
            <w:tcW w:w="1062" w:type="dxa"/>
          </w:tcPr>
          <w:p w14:paraId="45ECC770" w14:textId="37BD00B2" w:rsidR="006933BC" w:rsidRPr="00EE1FE5" w:rsidRDefault="004C33E8" w:rsidP="006933BC">
            <w:pPr>
              <w:pStyle w:val="Brdtext"/>
              <w:ind w:left="0"/>
            </w:pPr>
            <w:r w:rsidRPr="00EE1FE5">
              <w:t>R</w:t>
            </w:r>
            <w:r w:rsidR="006933BC" w:rsidRPr="00EE1FE5">
              <w:t>eal</w:t>
            </w:r>
          </w:p>
        </w:tc>
        <w:tc>
          <w:tcPr>
            <w:tcW w:w="5334" w:type="dxa"/>
          </w:tcPr>
          <w:p w14:paraId="27ABE3A3" w14:textId="12861D30" w:rsidR="006933BC" w:rsidRPr="00EE1FE5" w:rsidRDefault="006933BC" w:rsidP="006933BC">
            <w:pPr>
              <w:pStyle w:val="Brdtext"/>
              <w:ind w:left="0"/>
            </w:pPr>
            <w:r w:rsidRPr="00EE1FE5">
              <w:t>Andel kolmonoxid (</w:t>
            </w:r>
            <w:proofErr w:type="spellStart"/>
            <w:r w:rsidRPr="00EE1FE5">
              <w:t>vol</w:t>
            </w:r>
            <w:proofErr w:type="spellEnd"/>
            <w:r w:rsidRPr="00EE1FE5">
              <w:t>%)</w:t>
            </w:r>
          </w:p>
        </w:tc>
      </w:tr>
      <w:tr w:rsidR="00EE1FE5" w:rsidRPr="00EE1FE5" w14:paraId="25CBCC19" w14:textId="77777777" w:rsidTr="0010405C">
        <w:tc>
          <w:tcPr>
            <w:tcW w:w="1537" w:type="dxa"/>
          </w:tcPr>
          <w:p w14:paraId="0B030258" w14:textId="747F361C" w:rsidR="006933BC" w:rsidRPr="00EE1FE5" w:rsidRDefault="006933BC" w:rsidP="006933BC">
            <w:pPr>
              <w:pStyle w:val="Brdtext"/>
              <w:ind w:left="0"/>
            </w:pPr>
            <w:r w:rsidRPr="00EE1FE5">
              <w:t>AI_CO2</w:t>
            </w:r>
          </w:p>
        </w:tc>
        <w:tc>
          <w:tcPr>
            <w:tcW w:w="1062" w:type="dxa"/>
          </w:tcPr>
          <w:p w14:paraId="0D7D961B" w14:textId="1178E5F8" w:rsidR="006933BC" w:rsidRPr="00EE1FE5" w:rsidRDefault="004C33E8" w:rsidP="006933BC">
            <w:pPr>
              <w:pStyle w:val="Brdtext"/>
              <w:ind w:left="0"/>
            </w:pPr>
            <w:r w:rsidRPr="00EE1FE5">
              <w:t>R</w:t>
            </w:r>
            <w:r w:rsidR="006933BC" w:rsidRPr="00EE1FE5">
              <w:t>eal</w:t>
            </w:r>
          </w:p>
        </w:tc>
        <w:tc>
          <w:tcPr>
            <w:tcW w:w="5334" w:type="dxa"/>
          </w:tcPr>
          <w:p w14:paraId="25F43CC3" w14:textId="2BB956DC" w:rsidR="006933BC" w:rsidRPr="00EE1FE5" w:rsidRDefault="006933BC" w:rsidP="006933BC">
            <w:pPr>
              <w:pStyle w:val="Brdtext"/>
              <w:ind w:left="0"/>
            </w:pPr>
            <w:r w:rsidRPr="00EE1FE5">
              <w:t>Andel koldioxid (</w:t>
            </w:r>
            <w:proofErr w:type="spellStart"/>
            <w:r w:rsidRPr="00EE1FE5">
              <w:t>vol</w:t>
            </w:r>
            <w:proofErr w:type="spellEnd"/>
            <w:r w:rsidRPr="00EE1FE5">
              <w:t>%)</w:t>
            </w:r>
          </w:p>
        </w:tc>
      </w:tr>
      <w:tr w:rsidR="00EE1FE5" w:rsidRPr="00EE1FE5" w14:paraId="1C367933" w14:textId="77777777" w:rsidTr="0010405C">
        <w:tc>
          <w:tcPr>
            <w:tcW w:w="1537" w:type="dxa"/>
          </w:tcPr>
          <w:p w14:paraId="76516D4B" w14:textId="70D45C70" w:rsidR="006933BC" w:rsidRPr="00EE1FE5" w:rsidRDefault="006933BC" w:rsidP="006933BC">
            <w:pPr>
              <w:pStyle w:val="Brdtext"/>
              <w:ind w:left="0"/>
            </w:pPr>
            <w:r w:rsidRPr="00EE1FE5">
              <w:t>AI_H2O</w:t>
            </w:r>
          </w:p>
        </w:tc>
        <w:tc>
          <w:tcPr>
            <w:tcW w:w="1062" w:type="dxa"/>
          </w:tcPr>
          <w:p w14:paraId="2CDAC67D" w14:textId="3424ABA2" w:rsidR="006933BC" w:rsidRPr="00EE1FE5" w:rsidRDefault="004C33E8" w:rsidP="006933BC">
            <w:pPr>
              <w:pStyle w:val="Brdtext"/>
              <w:ind w:left="0"/>
            </w:pPr>
            <w:r w:rsidRPr="00EE1FE5">
              <w:t>R</w:t>
            </w:r>
            <w:r w:rsidR="006933BC" w:rsidRPr="00EE1FE5">
              <w:t>eal</w:t>
            </w:r>
          </w:p>
        </w:tc>
        <w:tc>
          <w:tcPr>
            <w:tcW w:w="5334" w:type="dxa"/>
          </w:tcPr>
          <w:p w14:paraId="5FFD8725" w14:textId="146BD1A9" w:rsidR="006933BC" w:rsidRPr="00EE1FE5" w:rsidRDefault="006933BC" w:rsidP="006933BC">
            <w:pPr>
              <w:pStyle w:val="Brdtext"/>
              <w:ind w:left="0"/>
            </w:pPr>
            <w:r w:rsidRPr="00EE1FE5">
              <w:t>Andel vattenånga (</w:t>
            </w:r>
            <w:proofErr w:type="spellStart"/>
            <w:r w:rsidRPr="00EE1FE5">
              <w:t>vol</w:t>
            </w:r>
            <w:proofErr w:type="spellEnd"/>
            <w:r w:rsidRPr="00EE1FE5">
              <w:t>%)</w:t>
            </w:r>
          </w:p>
        </w:tc>
      </w:tr>
      <w:tr w:rsidR="00EE1FE5" w:rsidRPr="00EE1FE5" w14:paraId="20723824" w14:textId="77777777" w:rsidTr="0010405C">
        <w:tc>
          <w:tcPr>
            <w:tcW w:w="1537" w:type="dxa"/>
          </w:tcPr>
          <w:p w14:paraId="02623172" w14:textId="58E08289" w:rsidR="006933BC" w:rsidRPr="00EE1FE5" w:rsidRDefault="006933BC" w:rsidP="006933BC">
            <w:pPr>
              <w:pStyle w:val="Brdtext"/>
              <w:ind w:left="0"/>
            </w:pPr>
            <w:r w:rsidRPr="00EE1FE5">
              <w:t>AI_O2</w:t>
            </w:r>
          </w:p>
        </w:tc>
        <w:tc>
          <w:tcPr>
            <w:tcW w:w="1062" w:type="dxa"/>
          </w:tcPr>
          <w:p w14:paraId="0C0FA0AF" w14:textId="09261007" w:rsidR="006933BC" w:rsidRPr="00EE1FE5" w:rsidRDefault="004C33E8" w:rsidP="006933BC">
            <w:pPr>
              <w:pStyle w:val="Brdtext"/>
              <w:ind w:left="0"/>
            </w:pPr>
            <w:r w:rsidRPr="00EE1FE5">
              <w:t>R</w:t>
            </w:r>
            <w:r w:rsidR="006933BC" w:rsidRPr="00EE1FE5">
              <w:t>eal</w:t>
            </w:r>
          </w:p>
        </w:tc>
        <w:tc>
          <w:tcPr>
            <w:tcW w:w="5334" w:type="dxa"/>
          </w:tcPr>
          <w:p w14:paraId="4E940AE1" w14:textId="3A6E6B0E" w:rsidR="006933BC" w:rsidRPr="00EE1FE5" w:rsidRDefault="006933BC" w:rsidP="006933BC">
            <w:pPr>
              <w:pStyle w:val="Brdtext"/>
              <w:ind w:left="0"/>
            </w:pPr>
            <w:r w:rsidRPr="00EE1FE5">
              <w:t>Andel syre (</w:t>
            </w:r>
            <w:proofErr w:type="spellStart"/>
            <w:r w:rsidRPr="00EE1FE5">
              <w:t>vol</w:t>
            </w:r>
            <w:proofErr w:type="spellEnd"/>
            <w:r w:rsidRPr="00EE1FE5">
              <w:t>%)</w:t>
            </w:r>
          </w:p>
        </w:tc>
      </w:tr>
      <w:tr w:rsidR="00EE1FE5" w:rsidRPr="00EE1FE5" w14:paraId="5A2B7892" w14:textId="77777777" w:rsidTr="0010405C">
        <w:tc>
          <w:tcPr>
            <w:tcW w:w="1537" w:type="dxa"/>
          </w:tcPr>
          <w:p w14:paraId="3A61F376" w14:textId="50BD62C3" w:rsidR="006933BC" w:rsidRPr="00EE1FE5" w:rsidRDefault="006933BC" w:rsidP="006933BC">
            <w:pPr>
              <w:pStyle w:val="Brdtext"/>
              <w:ind w:left="0"/>
            </w:pPr>
            <w:r w:rsidRPr="00EE1FE5">
              <w:t>AI_N2</w:t>
            </w:r>
          </w:p>
        </w:tc>
        <w:tc>
          <w:tcPr>
            <w:tcW w:w="1062" w:type="dxa"/>
          </w:tcPr>
          <w:p w14:paraId="5AC5BE2C" w14:textId="20490E9B" w:rsidR="006933BC" w:rsidRPr="00EE1FE5" w:rsidRDefault="004C33E8" w:rsidP="006933BC">
            <w:pPr>
              <w:pStyle w:val="Brdtext"/>
              <w:ind w:left="0"/>
            </w:pPr>
            <w:r w:rsidRPr="00EE1FE5">
              <w:t>R</w:t>
            </w:r>
            <w:r w:rsidR="006933BC" w:rsidRPr="00EE1FE5">
              <w:t>eal</w:t>
            </w:r>
          </w:p>
        </w:tc>
        <w:tc>
          <w:tcPr>
            <w:tcW w:w="5334" w:type="dxa"/>
          </w:tcPr>
          <w:p w14:paraId="6F1D82AF" w14:textId="6E9AE1D7" w:rsidR="006933BC" w:rsidRPr="00EE1FE5" w:rsidRDefault="006933BC" w:rsidP="006933BC">
            <w:pPr>
              <w:pStyle w:val="Brdtext"/>
              <w:ind w:left="0"/>
            </w:pPr>
            <w:r w:rsidRPr="00EE1FE5">
              <w:t>Andel kvävgas om inte beräknas (</w:t>
            </w:r>
            <w:proofErr w:type="spellStart"/>
            <w:r w:rsidRPr="00EE1FE5">
              <w:t>vol</w:t>
            </w:r>
            <w:proofErr w:type="spellEnd"/>
            <w:r w:rsidRPr="00EE1FE5">
              <w:t>%)</w:t>
            </w:r>
          </w:p>
        </w:tc>
      </w:tr>
      <w:tr w:rsidR="00EE1FE5" w:rsidRPr="00EE1FE5" w14:paraId="4663E3D9" w14:textId="77777777" w:rsidTr="0010405C">
        <w:tc>
          <w:tcPr>
            <w:tcW w:w="1537" w:type="dxa"/>
          </w:tcPr>
          <w:p w14:paraId="498C422E" w14:textId="1643BD0A" w:rsidR="006933BC" w:rsidRPr="00EE1FE5" w:rsidRDefault="006933BC" w:rsidP="006933BC">
            <w:pPr>
              <w:pStyle w:val="Brdtext"/>
              <w:ind w:left="0"/>
            </w:pPr>
            <w:r w:rsidRPr="00EE1FE5">
              <w:t>Ber_N2</w:t>
            </w:r>
          </w:p>
        </w:tc>
        <w:tc>
          <w:tcPr>
            <w:tcW w:w="1062" w:type="dxa"/>
          </w:tcPr>
          <w:p w14:paraId="24D3BA6D" w14:textId="0128D36D" w:rsidR="006933BC" w:rsidRPr="00EE1FE5" w:rsidRDefault="006933BC" w:rsidP="006933BC">
            <w:pPr>
              <w:pStyle w:val="Brdtext"/>
              <w:ind w:left="0"/>
            </w:pPr>
            <w:proofErr w:type="spellStart"/>
            <w:r w:rsidRPr="00EE1FE5">
              <w:t>bool</w:t>
            </w:r>
            <w:proofErr w:type="spellEnd"/>
          </w:p>
        </w:tc>
        <w:tc>
          <w:tcPr>
            <w:tcW w:w="5334" w:type="dxa"/>
          </w:tcPr>
          <w:p w14:paraId="69A3A7A9" w14:textId="183E8C06" w:rsidR="006933BC" w:rsidRPr="00EE1FE5" w:rsidRDefault="006933BC" w:rsidP="006933BC">
            <w:pPr>
              <w:pStyle w:val="Brdtext"/>
              <w:ind w:left="0"/>
            </w:pPr>
            <w:r w:rsidRPr="00EE1FE5">
              <w:t xml:space="preserve">Val om andelen N2 ska beräknas </w:t>
            </w:r>
            <w:r w:rsidR="00BA27E1" w:rsidRPr="00EE1FE5">
              <w:br/>
              <w:t>(</w:t>
            </w:r>
            <w:r w:rsidRPr="00EE1FE5">
              <w:t xml:space="preserve">default </w:t>
            </w:r>
            <w:proofErr w:type="spellStart"/>
            <w:r w:rsidRPr="00EE1FE5">
              <w:t>true</w:t>
            </w:r>
            <w:proofErr w:type="spellEnd"/>
            <w:r w:rsidR="00BA27E1" w:rsidRPr="00EE1FE5">
              <w:t xml:space="preserve"> = beräknas)</w:t>
            </w:r>
          </w:p>
        </w:tc>
      </w:tr>
      <w:tr w:rsidR="006933BC" w:rsidRPr="00EE1FE5" w14:paraId="76D51131" w14:textId="77777777" w:rsidTr="0010405C">
        <w:tc>
          <w:tcPr>
            <w:tcW w:w="1537" w:type="dxa"/>
          </w:tcPr>
          <w:p w14:paraId="1DFCA169" w14:textId="0F4D3652" w:rsidR="006933BC" w:rsidRPr="00EE1FE5" w:rsidRDefault="008F0E61" w:rsidP="006933BC">
            <w:pPr>
              <w:pStyle w:val="Brdtext"/>
              <w:ind w:left="0"/>
            </w:pPr>
            <w:proofErr w:type="spellStart"/>
            <w:r w:rsidRPr="00EE1FE5">
              <w:t>Out_</w:t>
            </w:r>
            <w:r w:rsidR="006933BC" w:rsidRPr="00EE1FE5">
              <w:t>Rho</w:t>
            </w:r>
            <w:proofErr w:type="spellEnd"/>
          </w:p>
        </w:tc>
        <w:tc>
          <w:tcPr>
            <w:tcW w:w="1062" w:type="dxa"/>
          </w:tcPr>
          <w:p w14:paraId="7FC90D49" w14:textId="0EFD8F07" w:rsidR="006933BC" w:rsidRPr="00EE1FE5" w:rsidRDefault="004C33E8" w:rsidP="006933BC">
            <w:pPr>
              <w:pStyle w:val="Brdtext"/>
              <w:ind w:left="0"/>
            </w:pPr>
            <w:r w:rsidRPr="00EE1FE5">
              <w:t>R</w:t>
            </w:r>
            <w:r w:rsidR="006933BC" w:rsidRPr="00EE1FE5">
              <w:t>eal</w:t>
            </w:r>
          </w:p>
        </w:tc>
        <w:tc>
          <w:tcPr>
            <w:tcW w:w="5334" w:type="dxa"/>
          </w:tcPr>
          <w:p w14:paraId="5F0FA90C" w14:textId="1145D5EB" w:rsidR="006933BC" w:rsidRPr="00EE1FE5" w:rsidRDefault="006933BC" w:rsidP="006933BC">
            <w:pPr>
              <w:pStyle w:val="Brdtext"/>
              <w:ind w:left="0"/>
            </w:pPr>
            <w:r w:rsidRPr="00EE1FE5">
              <w:t>Beräknad densitet (kg/m3)</w:t>
            </w:r>
          </w:p>
        </w:tc>
      </w:tr>
    </w:tbl>
    <w:p w14:paraId="341BAD92" w14:textId="77777777" w:rsidR="003D7B77" w:rsidRPr="00EE1FE5" w:rsidRDefault="003D7B77" w:rsidP="003D7B77">
      <w:pPr>
        <w:pStyle w:val="Brdtext"/>
      </w:pPr>
    </w:p>
    <w:p w14:paraId="38787C8E" w14:textId="5FCE8B98" w:rsidR="003D7B77" w:rsidRPr="00EE1FE5" w:rsidRDefault="003D7B77" w:rsidP="003D7B77">
      <w:pPr>
        <w:pStyle w:val="Brdtext"/>
      </w:pPr>
      <w:r w:rsidRPr="00EE1FE5">
        <w:t>Se bilaga för programmering</w:t>
      </w:r>
      <w:r w:rsidR="00EA3495" w:rsidRPr="00EE1FE5">
        <w:t xml:space="preserve"> av modul</w:t>
      </w:r>
      <w:r w:rsidRPr="00EE1FE5">
        <w:t>.</w:t>
      </w:r>
    </w:p>
    <w:p w14:paraId="53E479FA" w14:textId="7F285850" w:rsidR="00DA5003" w:rsidRPr="00EE1FE5" w:rsidRDefault="00DA5003" w:rsidP="003D7B77">
      <w:pPr>
        <w:pStyle w:val="Brdtext"/>
      </w:pPr>
      <w:r w:rsidRPr="00EE1FE5">
        <w:t>Gaskonstanter sätts som systemkonstanter.</w:t>
      </w:r>
    </w:p>
    <w:p w14:paraId="0756FD2A" w14:textId="77777777" w:rsidR="00EA210E" w:rsidRPr="00EE1FE5" w:rsidRDefault="00EA210E" w:rsidP="003D7B77">
      <w:pPr>
        <w:pStyle w:val="Brdtext"/>
      </w:pPr>
    </w:p>
    <w:p w14:paraId="0B00CB00" w14:textId="772A1018" w:rsidR="003D7B77" w:rsidRPr="00EE1FE5" w:rsidRDefault="00EA210E" w:rsidP="00EA210E">
      <w:pPr>
        <w:pStyle w:val="Rubrik3"/>
      </w:pPr>
      <w:bookmarkStart w:id="16" w:name="_Toc34188974"/>
      <w:r w:rsidRPr="00EE1FE5">
        <w:t>Beräkning andel vattenånga</w:t>
      </w:r>
      <w:bookmarkEnd w:id="16"/>
    </w:p>
    <w:p w14:paraId="0356AA8D" w14:textId="77777777" w:rsidR="00EA210E" w:rsidRPr="00EE1FE5" w:rsidRDefault="00EA210E" w:rsidP="00EA210E">
      <w:pPr>
        <w:pStyle w:val="Brdtext"/>
      </w:pPr>
    </w:p>
    <w:p w14:paraId="2ED986AA" w14:textId="2A59390B" w:rsidR="00EA210E" w:rsidRPr="00EE1FE5" w:rsidRDefault="00EA210E" w:rsidP="00EA210E">
      <w:pPr>
        <w:pStyle w:val="Brdtext"/>
      </w:pPr>
      <m:oMathPara>
        <m:oMath>
          <m:r>
            <w:rPr>
              <w:rFonts w:ascii="Cambria Math" w:hAnsi="Cambria Math"/>
            </w:rPr>
            <m:t>A</m:t>
          </m:r>
          <m:sSub>
            <m:sSubPr>
              <m:ctrlPr>
                <w:rPr>
                  <w:rFonts w:ascii="Cambria Math" w:hAnsi="Cambria Math"/>
                  <w:i/>
                </w:rPr>
              </m:ctrlPr>
            </m:sSubPr>
            <m:e>
              <m:r>
                <w:rPr>
                  <w:rFonts w:ascii="Cambria Math" w:hAnsi="Cambria Math"/>
                </w:rPr>
                <m:t>I</m:t>
              </m:r>
            </m:e>
            <m:sub>
              <m:r>
                <w:rPr>
                  <w:rFonts w:ascii="Cambria Math" w:hAnsi="Cambria Math"/>
                </w:rPr>
                <m:t>H2O</m:t>
              </m:r>
            </m:sub>
          </m:sSub>
          <m:r>
            <w:rPr>
              <w:rFonts w:ascii="Cambria Math" w:hAnsi="Cambria Math"/>
            </w:rPr>
            <m:t>=</m:t>
          </m:r>
          <m:f>
            <m:fPr>
              <m:ctrlPr>
                <w:rPr>
                  <w:rFonts w:ascii="Cambria Math" w:hAnsi="Cambria Math"/>
                  <w:i/>
                </w:rPr>
              </m:ctrlPr>
            </m:fPr>
            <m:num>
              <m:r>
                <w:rPr>
                  <w:rFonts w:ascii="Cambria Math" w:hAnsi="Cambria Math"/>
                </w:rPr>
                <m:t>p_steam</m:t>
              </m:r>
            </m:num>
            <m:den>
              <m:r>
                <w:rPr>
                  <w:rFonts w:ascii="Cambria Math" w:hAnsi="Cambria Math"/>
                </w:rPr>
                <m:t>p+p_atm</m:t>
              </m:r>
            </m:den>
          </m:f>
          <m:r>
            <w:rPr>
              <w:rFonts w:ascii="Cambria Math" w:hAnsi="Cambria Math"/>
            </w:rPr>
            <m:t>100</m:t>
          </m:r>
        </m:oMath>
      </m:oMathPara>
    </w:p>
    <w:p w14:paraId="2F3AF3A6" w14:textId="77777777" w:rsidR="00EA210E" w:rsidRPr="00EE1FE5" w:rsidRDefault="00EA210E" w:rsidP="00EA210E">
      <w:pPr>
        <w:pStyle w:val="Brdtext"/>
      </w:pPr>
    </w:p>
    <w:tbl>
      <w:tblPr>
        <w:tblStyle w:val="Tabellrutnt"/>
        <w:tblW w:w="7933" w:type="dxa"/>
        <w:tblInd w:w="1134" w:type="dxa"/>
        <w:tblLook w:val="04A0" w:firstRow="1" w:lastRow="0" w:firstColumn="1" w:lastColumn="0" w:noHBand="0" w:noVBand="1"/>
      </w:tblPr>
      <w:tblGrid>
        <w:gridCol w:w="1537"/>
        <w:gridCol w:w="1062"/>
        <w:gridCol w:w="5334"/>
      </w:tblGrid>
      <w:tr w:rsidR="00EE1FE5" w:rsidRPr="00EE1FE5" w14:paraId="7D63DB60" w14:textId="77777777" w:rsidTr="0010405C">
        <w:tc>
          <w:tcPr>
            <w:tcW w:w="1537" w:type="dxa"/>
          </w:tcPr>
          <w:p w14:paraId="031F780B" w14:textId="778CC310" w:rsidR="00CE5E9B" w:rsidRPr="00EE1FE5" w:rsidRDefault="00086937" w:rsidP="00CE5E9B">
            <w:pPr>
              <w:pStyle w:val="Brdtext"/>
              <w:ind w:left="0"/>
            </w:pPr>
            <w:r w:rsidRPr="00EE1FE5">
              <w:t>Namn</w:t>
            </w:r>
          </w:p>
        </w:tc>
        <w:tc>
          <w:tcPr>
            <w:tcW w:w="1062" w:type="dxa"/>
          </w:tcPr>
          <w:p w14:paraId="694CEA47" w14:textId="6E2447CD" w:rsidR="00CE5E9B" w:rsidRPr="00EE1FE5" w:rsidRDefault="00CE5E9B" w:rsidP="00CE5E9B">
            <w:pPr>
              <w:pStyle w:val="Brdtext"/>
              <w:ind w:left="0"/>
            </w:pPr>
            <w:r w:rsidRPr="00EE1FE5">
              <w:t>Data Typ</w:t>
            </w:r>
          </w:p>
        </w:tc>
        <w:tc>
          <w:tcPr>
            <w:tcW w:w="5334" w:type="dxa"/>
          </w:tcPr>
          <w:p w14:paraId="46C48D0C" w14:textId="32EED937" w:rsidR="00CE5E9B" w:rsidRPr="00EE1FE5" w:rsidRDefault="00086937" w:rsidP="00CE5E9B">
            <w:pPr>
              <w:pStyle w:val="Brdtext"/>
              <w:ind w:left="0"/>
            </w:pPr>
            <w:r w:rsidRPr="00EE1FE5">
              <w:t>Beskrivning</w:t>
            </w:r>
          </w:p>
        </w:tc>
      </w:tr>
      <w:tr w:rsidR="00EE1FE5" w:rsidRPr="00EE1FE5" w14:paraId="0C7F5629" w14:textId="77777777" w:rsidTr="0010405C">
        <w:tc>
          <w:tcPr>
            <w:tcW w:w="1537" w:type="dxa"/>
          </w:tcPr>
          <w:p w14:paraId="3B121934" w14:textId="545E7789" w:rsidR="00CE5E9B" w:rsidRPr="00EE1FE5" w:rsidRDefault="00CE5E9B" w:rsidP="00CE5E9B">
            <w:pPr>
              <w:pStyle w:val="Brdtext"/>
              <w:ind w:left="0"/>
            </w:pPr>
            <w:r w:rsidRPr="00EE1FE5">
              <w:t>T</w:t>
            </w:r>
          </w:p>
        </w:tc>
        <w:tc>
          <w:tcPr>
            <w:tcW w:w="1062" w:type="dxa"/>
          </w:tcPr>
          <w:p w14:paraId="405DA799" w14:textId="471CA2C1" w:rsidR="00CE5E9B" w:rsidRPr="00EE1FE5" w:rsidRDefault="00CE5E9B" w:rsidP="00CE5E9B">
            <w:pPr>
              <w:pStyle w:val="Brdtext"/>
              <w:ind w:left="0"/>
            </w:pPr>
            <w:r w:rsidRPr="00EE1FE5">
              <w:t>Real</w:t>
            </w:r>
          </w:p>
        </w:tc>
        <w:tc>
          <w:tcPr>
            <w:tcW w:w="5334" w:type="dxa"/>
          </w:tcPr>
          <w:p w14:paraId="63F36BE7" w14:textId="309C93BE" w:rsidR="00CE5E9B" w:rsidRPr="00EE1FE5" w:rsidRDefault="00CE5E9B" w:rsidP="00CE5E9B">
            <w:pPr>
              <w:pStyle w:val="Brdtext"/>
              <w:ind w:left="0"/>
            </w:pPr>
            <w:r w:rsidRPr="00EE1FE5">
              <w:t>Temperatur där gasen är mättad med vatten (°C)</w:t>
            </w:r>
          </w:p>
        </w:tc>
      </w:tr>
      <w:tr w:rsidR="00EE1FE5" w:rsidRPr="00EE1FE5" w14:paraId="3438409B" w14:textId="77777777" w:rsidTr="0010405C">
        <w:tc>
          <w:tcPr>
            <w:tcW w:w="1537" w:type="dxa"/>
          </w:tcPr>
          <w:p w14:paraId="1EC2A5B6" w14:textId="67D0C8AB" w:rsidR="00CE5E9B" w:rsidRPr="00EE1FE5" w:rsidRDefault="00CE5E9B" w:rsidP="00CE5E9B">
            <w:pPr>
              <w:pStyle w:val="Brdtext"/>
              <w:ind w:left="0"/>
            </w:pPr>
            <w:proofErr w:type="spellStart"/>
            <w:r w:rsidRPr="00EE1FE5">
              <w:t>P_steam</w:t>
            </w:r>
            <w:proofErr w:type="spellEnd"/>
          </w:p>
        </w:tc>
        <w:tc>
          <w:tcPr>
            <w:tcW w:w="1062" w:type="dxa"/>
          </w:tcPr>
          <w:p w14:paraId="2C5C045F" w14:textId="6AD643A2" w:rsidR="00CE5E9B" w:rsidRPr="00EE1FE5" w:rsidRDefault="004C33E8" w:rsidP="00CE5E9B">
            <w:pPr>
              <w:pStyle w:val="Brdtext"/>
              <w:ind w:left="0"/>
            </w:pPr>
            <w:r w:rsidRPr="00EE1FE5">
              <w:t>R</w:t>
            </w:r>
            <w:r w:rsidR="00CE5E9B" w:rsidRPr="00EE1FE5">
              <w:t>eal</w:t>
            </w:r>
          </w:p>
        </w:tc>
        <w:tc>
          <w:tcPr>
            <w:tcW w:w="5334" w:type="dxa"/>
          </w:tcPr>
          <w:p w14:paraId="61206E67" w14:textId="0ECD53FD" w:rsidR="00CE5E9B" w:rsidRPr="00EE1FE5" w:rsidRDefault="00CE5E9B" w:rsidP="00CE5E9B">
            <w:pPr>
              <w:pStyle w:val="Brdtext"/>
              <w:ind w:left="0"/>
            </w:pPr>
            <w:r w:rsidRPr="00EE1FE5">
              <w:t>Ångtryck vatten vid T (samma enhet som P)</w:t>
            </w:r>
          </w:p>
        </w:tc>
      </w:tr>
      <w:tr w:rsidR="00EE1FE5" w:rsidRPr="00EE1FE5" w14:paraId="11C96E48" w14:textId="77777777" w:rsidTr="0010405C">
        <w:tc>
          <w:tcPr>
            <w:tcW w:w="1537" w:type="dxa"/>
          </w:tcPr>
          <w:p w14:paraId="7AE3DFCB" w14:textId="77777777" w:rsidR="00CE5E9B" w:rsidRPr="00EE1FE5" w:rsidRDefault="00CE5E9B" w:rsidP="00CE5E9B">
            <w:pPr>
              <w:pStyle w:val="Brdtext"/>
              <w:ind w:left="0"/>
            </w:pPr>
            <w:r w:rsidRPr="00EE1FE5">
              <w:t>P</w:t>
            </w:r>
          </w:p>
        </w:tc>
        <w:tc>
          <w:tcPr>
            <w:tcW w:w="1062" w:type="dxa"/>
          </w:tcPr>
          <w:p w14:paraId="130D5A92" w14:textId="40D18939" w:rsidR="00CE5E9B" w:rsidRPr="00EE1FE5" w:rsidRDefault="004C33E8" w:rsidP="00CE5E9B">
            <w:pPr>
              <w:pStyle w:val="Brdtext"/>
              <w:ind w:left="0"/>
            </w:pPr>
            <w:r w:rsidRPr="00EE1FE5">
              <w:t>R</w:t>
            </w:r>
            <w:r w:rsidR="00CE5E9B" w:rsidRPr="00EE1FE5">
              <w:t>eal</w:t>
            </w:r>
          </w:p>
        </w:tc>
        <w:tc>
          <w:tcPr>
            <w:tcW w:w="5334" w:type="dxa"/>
          </w:tcPr>
          <w:p w14:paraId="02585534" w14:textId="4171B369" w:rsidR="00CE5E9B" w:rsidRPr="00EE1FE5" w:rsidRDefault="00CE5E9B" w:rsidP="00CE5E9B">
            <w:pPr>
              <w:pStyle w:val="Brdtext"/>
              <w:ind w:left="0"/>
            </w:pPr>
            <w:r w:rsidRPr="00EE1FE5">
              <w:t xml:space="preserve">Tryck där gasen är mättad med vatten (samma enhet som </w:t>
            </w:r>
            <w:proofErr w:type="spellStart"/>
            <w:r w:rsidRPr="00EE1FE5">
              <w:t>P_steam</w:t>
            </w:r>
            <w:proofErr w:type="spellEnd"/>
            <w:r w:rsidR="00727351" w:rsidRPr="00EE1FE5">
              <w:t>, övertryck</w:t>
            </w:r>
            <w:r w:rsidRPr="00EE1FE5">
              <w:t>)</w:t>
            </w:r>
          </w:p>
        </w:tc>
      </w:tr>
      <w:tr w:rsidR="00EE1FE5" w:rsidRPr="00EE1FE5" w14:paraId="3789A60E" w14:textId="77777777" w:rsidTr="0010405C">
        <w:tc>
          <w:tcPr>
            <w:tcW w:w="1537" w:type="dxa"/>
          </w:tcPr>
          <w:p w14:paraId="1EB3DDCD" w14:textId="36B442CD" w:rsidR="00727351" w:rsidRPr="00EE1FE5" w:rsidRDefault="00727351" w:rsidP="00CE5E9B">
            <w:pPr>
              <w:pStyle w:val="Brdtext"/>
              <w:ind w:left="0"/>
            </w:pPr>
            <w:proofErr w:type="spellStart"/>
            <w:r w:rsidRPr="00EE1FE5">
              <w:t>P_atm</w:t>
            </w:r>
            <w:proofErr w:type="spellEnd"/>
          </w:p>
        </w:tc>
        <w:tc>
          <w:tcPr>
            <w:tcW w:w="1062" w:type="dxa"/>
          </w:tcPr>
          <w:p w14:paraId="7550D4F1" w14:textId="08149BFF" w:rsidR="00727351" w:rsidRPr="00EE1FE5" w:rsidRDefault="004C33E8" w:rsidP="00CE5E9B">
            <w:pPr>
              <w:pStyle w:val="Brdtext"/>
              <w:ind w:left="0"/>
            </w:pPr>
            <w:r w:rsidRPr="00EE1FE5">
              <w:t>R</w:t>
            </w:r>
            <w:r w:rsidR="00727351" w:rsidRPr="00EE1FE5">
              <w:t>eal</w:t>
            </w:r>
          </w:p>
        </w:tc>
        <w:tc>
          <w:tcPr>
            <w:tcW w:w="5334" w:type="dxa"/>
          </w:tcPr>
          <w:p w14:paraId="390608BA" w14:textId="33FDD739" w:rsidR="00727351" w:rsidRPr="00EE1FE5" w:rsidRDefault="00727351" w:rsidP="00CE5E9B">
            <w:pPr>
              <w:pStyle w:val="Brdtext"/>
              <w:ind w:left="0"/>
            </w:pPr>
            <w:r w:rsidRPr="00EE1FE5">
              <w:t>Uppmätt atmosfärstryck</w:t>
            </w:r>
          </w:p>
        </w:tc>
      </w:tr>
      <w:tr w:rsidR="00EA210E" w:rsidRPr="00EE1FE5" w14:paraId="48383DB0" w14:textId="77777777" w:rsidTr="0010405C">
        <w:tc>
          <w:tcPr>
            <w:tcW w:w="1537" w:type="dxa"/>
          </w:tcPr>
          <w:p w14:paraId="7219A5AF" w14:textId="75E040C3" w:rsidR="00EA210E" w:rsidRPr="00EE1FE5" w:rsidRDefault="008F0E61" w:rsidP="00CE5E9B">
            <w:pPr>
              <w:pStyle w:val="Brdtext"/>
              <w:ind w:left="0"/>
            </w:pPr>
            <w:r w:rsidRPr="00EE1FE5">
              <w:t>Out_X</w:t>
            </w:r>
            <w:r w:rsidR="00EA210E" w:rsidRPr="00EE1FE5">
              <w:t>I_H2O</w:t>
            </w:r>
          </w:p>
        </w:tc>
        <w:tc>
          <w:tcPr>
            <w:tcW w:w="1062" w:type="dxa"/>
          </w:tcPr>
          <w:p w14:paraId="5CF62C80" w14:textId="1FA56449" w:rsidR="00EA210E" w:rsidRPr="00EE1FE5" w:rsidRDefault="004C33E8" w:rsidP="00CE5E9B">
            <w:pPr>
              <w:pStyle w:val="Brdtext"/>
              <w:ind w:left="0"/>
            </w:pPr>
            <w:r w:rsidRPr="00EE1FE5">
              <w:t>R</w:t>
            </w:r>
            <w:r w:rsidR="00EA210E" w:rsidRPr="00EE1FE5">
              <w:t>eal</w:t>
            </w:r>
          </w:p>
        </w:tc>
        <w:tc>
          <w:tcPr>
            <w:tcW w:w="5334" w:type="dxa"/>
          </w:tcPr>
          <w:p w14:paraId="6B160E87" w14:textId="77759BD2" w:rsidR="00EA210E" w:rsidRPr="00EE1FE5" w:rsidRDefault="00EA210E" w:rsidP="00CE5E9B">
            <w:pPr>
              <w:pStyle w:val="Brdtext"/>
              <w:ind w:left="0"/>
            </w:pPr>
            <w:r w:rsidRPr="00EE1FE5">
              <w:t>Andel vattenånga (</w:t>
            </w:r>
            <w:proofErr w:type="spellStart"/>
            <w:r w:rsidRPr="00EE1FE5">
              <w:t>vol</w:t>
            </w:r>
            <w:proofErr w:type="spellEnd"/>
            <w:r w:rsidRPr="00EE1FE5">
              <w:t>%)</w:t>
            </w:r>
          </w:p>
        </w:tc>
      </w:tr>
    </w:tbl>
    <w:p w14:paraId="7B1A8407" w14:textId="77777777" w:rsidR="00BB157A" w:rsidRPr="00EE1FE5" w:rsidRDefault="00BB157A" w:rsidP="0086596B">
      <w:pPr>
        <w:pStyle w:val="Brdtext"/>
      </w:pPr>
    </w:p>
    <w:p w14:paraId="39B22C34" w14:textId="77777777" w:rsidR="00EA210E" w:rsidRPr="00EE1FE5" w:rsidRDefault="00EA210E" w:rsidP="00EA210E">
      <w:pPr>
        <w:pStyle w:val="Brdtext"/>
      </w:pPr>
      <w:r w:rsidRPr="00EE1FE5">
        <w:t>Se bilaga för programmering av modul.</w:t>
      </w:r>
    </w:p>
    <w:p w14:paraId="0E60FC0D" w14:textId="77777777" w:rsidR="00EA210E" w:rsidRPr="00EE1FE5" w:rsidRDefault="00EA210E" w:rsidP="0086596B">
      <w:pPr>
        <w:pStyle w:val="Brdtext"/>
      </w:pPr>
    </w:p>
    <w:p w14:paraId="171F39E7" w14:textId="77ADA080" w:rsidR="0094060B" w:rsidRPr="00EE1FE5" w:rsidRDefault="00E14E83" w:rsidP="0094060B">
      <w:pPr>
        <w:pStyle w:val="Rubrik3"/>
      </w:pPr>
      <w:bookmarkStart w:id="17" w:name="_Toc34188975"/>
      <w:r w:rsidRPr="00EE1FE5">
        <w:t>Beräkning f</w:t>
      </w:r>
      <w:r w:rsidR="0094060B" w:rsidRPr="00EE1FE5">
        <w:t>löde</w:t>
      </w:r>
      <w:bookmarkEnd w:id="17"/>
    </w:p>
    <w:p w14:paraId="378556C5" w14:textId="77777777" w:rsidR="0094060B" w:rsidRPr="00EE1FE5" w:rsidRDefault="0094060B" w:rsidP="0094060B">
      <w:pPr>
        <w:pStyle w:val="Brdtext"/>
      </w:pPr>
    </w:p>
    <w:p w14:paraId="1B26B89E" w14:textId="6EA989E0" w:rsidR="0094060B" w:rsidRPr="00EE1FE5" w:rsidRDefault="0094060B" w:rsidP="0094060B">
      <w:pPr>
        <w:pStyle w:val="Brdtext"/>
      </w:pPr>
      <w:proofErr w:type="spellStart"/>
      <w:r w:rsidRPr="00EE1FE5">
        <w:t>Volymsflöden</w:t>
      </w:r>
      <w:proofErr w:type="spellEnd"/>
      <w:r w:rsidRPr="00EE1FE5">
        <w:t xml:space="preserve"> i Normalkubikmeter per timme (Nm3/h) definieras vid 1,01325 bar(a) och 0 °C. </w:t>
      </w:r>
    </w:p>
    <w:p w14:paraId="4C0CABDD" w14:textId="77777777" w:rsidR="00BB0F8A" w:rsidRPr="00EE1FE5" w:rsidRDefault="00BB0F8A" w:rsidP="0094060B">
      <w:pPr>
        <w:pStyle w:val="Brdtext"/>
      </w:pPr>
    </w:p>
    <w:p w14:paraId="1D6ADD15" w14:textId="6A2B4A30" w:rsidR="00A65809" w:rsidRPr="00EE1FE5" w:rsidRDefault="00A65809" w:rsidP="0094060B">
      <w:pPr>
        <w:pStyle w:val="Brdtext"/>
      </w:pPr>
      <w:r w:rsidRPr="00EE1FE5">
        <w:t xml:space="preserve">Flödesmätning </w:t>
      </w:r>
      <w:proofErr w:type="spellStart"/>
      <w:r w:rsidRPr="00EE1FE5">
        <w:t>venturi</w:t>
      </w:r>
      <w:proofErr w:type="spellEnd"/>
      <w:r w:rsidR="00B216CD" w:rsidRPr="00EE1FE5">
        <w:t xml:space="preserve"> och strypfläns</w:t>
      </w:r>
      <w:r w:rsidRPr="00EE1FE5">
        <w:t xml:space="preserve"> med kompensering för tryck</w:t>
      </w:r>
      <w:r w:rsidR="00B216CD" w:rsidRPr="00EE1FE5">
        <w:t>,</w:t>
      </w:r>
      <w:r w:rsidRPr="00EE1FE5">
        <w:t xml:space="preserve"> temperatur</w:t>
      </w:r>
      <w:r w:rsidR="00B216CD" w:rsidRPr="00EE1FE5">
        <w:t xml:space="preserve"> och densitet.</w:t>
      </w:r>
    </w:p>
    <w:p w14:paraId="09344023" w14:textId="77777777" w:rsidR="006A18B9" w:rsidRPr="00EE1FE5" w:rsidRDefault="006A18B9" w:rsidP="0094060B">
      <w:pPr>
        <w:pStyle w:val="Brdtext"/>
      </w:pPr>
    </w:p>
    <w:p w14:paraId="33225CE0" w14:textId="147F2831" w:rsidR="008F0E61" w:rsidRPr="00EE1FE5" w:rsidRDefault="008F0E61" w:rsidP="008F0E61">
      <w:pPr>
        <w:pStyle w:val="Brdtext"/>
      </w:pPr>
      <m:oMathPara>
        <m:oMath>
          <m:r>
            <w:rPr>
              <w:rFonts w:ascii="Cambria Math" w:hAnsi="Cambria Math"/>
            </w:rPr>
            <m:t>Out_F_Comp=</m:t>
          </m:r>
          <m:rad>
            <m:radPr>
              <m:degHide m:val="1"/>
              <m:ctrlPr>
                <w:rPr>
                  <w:rFonts w:ascii="Cambria Math" w:hAnsi="Cambria Math"/>
                  <w:i/>
                </w:rPr>
              </m:ctrlPr>
            </m:radPr>
            <m:deg/>
            <m:e>
              <m:r>
                <w:rPr>
                  <w:rFonts w:ascii="Cambria Math" w:hAnsi="Cambria Math"/>
                </w:rPr>
                <m:t>dP</m:t>
              </m:r>
            </m:e>
          </m:rad>
          <m:f>
            <m:fPr>
              <m:ctrlPr>
                <w:rPr>
                  <w:rFonts w:ascii="Cambria Math" w:hAnsi="Cambria Math"/>
                  <w:i/>
                </w:rPr>
              </m:ctrlPr>
            </m:fPr>
            <m:num>
              <m:r>
                <w:rPr>
                  <w:rFonts w:ascii="Cambria Math" w:hAnsi="Cambria Math"/>
                </w:rPr>
                <m:t>Fdes</m:t>
              </m:r>
            </m:num>
            <m:den>
              <m:rad>
                <m:radPr>
                  <m:degHide m:val="1"/>
                  <m:ctrlPr>
                    <w:rPr>
                      <w:rFonts w:ascii="Cambria Math" w:hAnsi="Cambria Math"/>
                      <w:i/>
                    </w:rPr>
                  </m:ctrlPr>
                </m:radPr>
                <m:deg/>
                <m:e>
                  <m:r>
                    <w:rPr>
                      <w:rFonts w:ascii="Cambria Math" w:hAnsi="Cambria Math"/>
                    </w:rPr>
                    <m:t>dPdes</m:t>
                  </m:r>
                </m:e>
              </m:rad>
            </m:den>
          </m:f>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P</m:t>
                      </m:r>
                    </m:e>
                  </m:d>
                </m:num>
                <m:den>
                  <m:r>
                    <w:rPr>
                      <w:rFonts w:ascii="Cambria Math" w:hAnsi="Cambria Math"/>
                    </w:rPr>
                    <m:t>Pdes</m:t>
                  </m:r>
                </m:den>
              </m:f>
              <m:f>
                <m:fPr>
                  <m:ctrlPr>
                    <w:rPr>
                      <w:rFonts w:ascii="Cambria Math" w:hAnsi="Cambria Math"/>
                      <w:i/>
                    </w:rPr>
                  </m:ctrlPr>
                </m:fPr>
                <m:num>
                  <m:d>
                    <m:dPr>
                      <m:ctrlPr>
                        <w:rPr>
                          <w:rFonts w:ascii="Cambria Math" w:hAnsi="Cambria Math"/>
                          <w:i/>
                        </w:rPr>
                      </m:ctrlPr>
                    </m:dPr>
                    <m:e>
                      <m:r>
                        <w:rPr>
                          <w:rFonts w:ascii="Cambria Math" w:hAnsi="Cambria Math"/>
                        </w:rPr>
                        <m:t>Tdes+273.15</m:t>
                      </m:r>
                    </m:e>
                  </m:d>
                </m:num>
                <m:den>
                  <m:d>
                    <m:dPr>
                      <m:ctrlPr>
                        <w:rPr>
                          <w:rFonts w:ascii="Cambria Math" w:hAnsi="Cambria Math"/>
                          <w:i/>
                        </w:rPr>
                      </m:ctrlPr>
                    </m:dPr>
                    <m:e>
                      <m:r>
                        <w:rPr>
                          <w:rFonts w:ascii="Cambria Math" w:hAnsi="Cambria Math"/>
                        </w:rPr>
                        <m:t>T+273.15</m:t>
                      </m:r>
                    </m:e>
                  </m:d>
                </m:den>
              </m:f>
              <m:f>
                <m:fPr>
                  <m:ctrlPr>
                    <w:rPr>
                      <w:rFonts w:ascii="Cambria Math" w:hAnsi="Cambria Math"/>
                      <w:i/>
                    </w:rPr>
                  </m:ctrlPr>
                </m:fPr>
                <m:num>
                  <m:r>
                    <w:rPr>
                      <w:rFonts w:ascii="Cambria Math" w:hAnsi="Cambria Math"/>
                    </w:rPr>
                    <m:t>Rhodes</m:t>
                  </m:r>
                </m:num>
                <m:den>
                  <m:r>
                    <w:rPr>
                      <w:rFonts w:ascii="Cambria Math" w:hAnsi="Cambria Math"/>
                    </w:rPr>
                    <m:t>Rho</m:t>
                  </m:r>
                </m:den>
              </m:f>
            </m:e>
          </m:rad>
        </m:oMath>
      </m:oMathPara>
    </w:p>
    <w:p w14:paraId="36417C66" w14:textId="68166B76" w:rsidR="00475EDC" w:rsidRPr="00EE1FE5" w:rsidRDefault="00475EDC" w:rsidP="0094060B">
      <w:pPr>
        <w:pStyle w:val="Brdtext"/>
      </w:pPr>
    </w:p>
    <w:tbl>
      <w:tblPr>
        <w:tblStyle w:val="Tabellrutnt"/>
        <w:tblW w:w="7933" w:type="dxa"/>
        <w:tblInd w:w="1134" w:type="dxa"/>
        <w:tblLook w:val="04A0" w:firstRow="1" w:lastRow="0" w:firstColumn="1" w:lastColumn="0" w:noHBand="0" w:noVBand="1"/>
      </w:tblPr>
      <w:tblGrid>
        <w:gridCol w:w="1537"/>
        <w:gridCol w:w="1062"/>
        <w:gridCol w:w="5334"/>
      </w:tblGrid>
      <w:tr w:rsidR="00EE1FE5" w:rsidRPr="00EE1FE5" w14:paraId="606F1B04" w14:textId="77777777" w:rsidTr="00060408">
        <w:tc>
          <w:tcPr>
            <w:tcW w:w="1537" w:type="dxa"/>
          </w:tcPr>
          <w:p w14:paraId="20BAA912" w14:textId="142C0CB3" w:rsidR="003513D6" w:rsidRPr="00EE1FE5" w:rsidRDefault="00724684" w:rsidP="0094060B">
            <w:pPr>
              <w:pStyle w:val="Brdtext"/>
              <w:ind w:left="0"/>
            </w:pPr>
            <w:r w:rsidRPr="00EE1FE5">
              <w:t>Namn</w:t>
            </w:r>
          </w:p>
        </w:tc>
        <w:tc>
          <w:tcPr>
            <w:tcW w:w="1062" w:type="dxa"/>
          </w:tcPr>
          <w:p w14:paraId="33F4CAB7" w14:textId="78EFE7D2" w:rsidR="003513D6" w:rsidRPr="00EE1FE5" w:rsidRDefault="003513D6" w:rsidP="00724684">
            <w:pPr>
              <w:pStyle w:val="Brdtext"/>
              <w:ind w:left="0"/>
            </w:pPr>
            <w:r w:rsidRPr="00EE1FE5">
              <w:t>Data Typ</w:t>
            </w:r>
          </w:p>
        </w:tc>
        <w:tc>
          <w:tcPr>
            <w:tcW w:w="5334" w:type="dxa"/>
          </w:tcPr>
          <w:p w14:paraId="0FAB11DF" w14:textId="7D2CFF78" w:rsidR="003513D6" w:rsidRPr="00EE1FE5" w:rsidRDefault="00724684" w:rsidP="0094060B">
            <w:pPr>
              <w:pStyle w:val="Brdtext"/>
              <w:ind w:left="0"/>
            </w:pPr>
            <w:r w:rsidRPr="00EE1FE5">
              <w:t>Beskrivning</w:t>
            </w:r>
          </w:p>
        </w:tc>
      </w:tr>
      <w:tr w:rsidR="00EE1FE5" w:rsidRPr="00EE1FE5" w14:paraId="6B242C45" w14:textId="77777777" w:rsidTr="00060408">
        <w:tc>
          <w:tcPr>
            <w:tcW w:w="1537" w:type="dxa"/>
          </w:tcPr>
          <w:p w14:paraId="724BE044" w14:textId="185DAB73" w:rsidR="003513D6" w:rsidRPr="00EE1FE5" w:rsidRDefault="003513D6" w:rsidP="0094060B">
            <w:pPr>
              <w:pStyle w:val="Brdtext"/>
              <w:ind w:left="0"/>
            </w:pPr>
            <w:proofErr w:type="spellStart"/>
            <w:r w:rsidRPr="00EE1FE5">
              <w:t>dP</w:t>
            </w:r>
            <w:proofErr w:type="spellEnd"/>
          </w:p>
        </w:tc>
        <w:tc>
          <w:tcPr>
            <w:tcW w:w="1062" w:type="dxa"/>
          </w:tcPr>
          <w:p w14:paraId="63E781B1" w14:textId="44F4C5B0" w:rsidR="003513D6" w:rsidRPr="00EE1FE5" w:rsidRDefault="004C33E8" w:rsidP="0094060B">
            <w:pPr>
              <w:pStyle w:val="Brdtext"/>
              <w:ind w:left="0"/>
            </w:pPr>
            <w:r w:rsidRPr="00EE1FE5">
              <w:t>R</w:t>
            </w:r>
            <w:r w:rsidR="003513D6" w:rsidRPr="00EE1FE5">
              <w:t>eal</w:t>
            </w:r>
          </w:p>
        </w:tc>
        <w:tc>
          <w:tcPr>
            <w:tcW w:w="5334" w:type="dxa"/>
          </w:tcPr>
          <w:p w14:paraId="649CB6F8" w14:textId="0BA01BF8" w:rsidR="003513D6" w:rsidRPr="00EE1FE5" w:rsidRDefault="003513D6" w:rsidP="0094060B">
            <w:pPr>
              <w:pStyle w:val="Brdtext"/>
              <w:ind w:left="0"/>
            </w:pPr>
            <w:proofErr w:type="spellStart"/>
            <w:r w:rsidRPr="00EE1FE5">
              <w:t>Difftryck</w:t>
            </w:r>
            <w:proofErr w:type="spellEnd"/>
            <w:r w:rsidRPr="00EE1FE5">
              <w:t xml:space="preserve"> över </w:t>
            </w:r>
            <w:proofErr w:type="spellStart"/>
            <w:r w:rsidRPr="00EE1FE5">
              <w:t>venturi</w:t>
            </w:r>
            <w:proofErr w:type="spellEnd"/>
            <w:r w:rsidRPr="00EE1FE5">
              <w:t xml:space="preserve"> (Samma enhet som </w:t>
            </w:r>
            <w:proofErr w:type="spellStart"/>
            <w:r w:rsidRPr="00EE1FE5">
              <w:t>dPdes</w:t>
            </w:r>
            <w:proofErr w:type="spellEnd"/>
            <w:r w:rsidRPr="00EE1FE5">
              <w:t>)</w:t>
            </w:r>
          </w:p>
        </w:tc>
      </w:tr>
      <w:tr w:rsidR="00EE1FE5" w:rsidRPr="00EE1FE5" w14:paraId="479BA95B" w14:textId="77777777" w:rsidTr="00060408">
        <w:tc>
          <w:tcPr>
            <w:tcW w:w="1537" w:type="dxa"/>
          </w:tcPr>
          <w:p w14:paraId="5BBA543D" w14:textId="1A7CA336" w:rsidR="003513D6" w:rsidRPr="00EE1FE5" w:rsidRDefault="003513D6" w:rsidP="0094060B">
            <w:pPr>
              <w:pStyle w:val="Brdtext"/>
              <w:ind w:left="0"/>
            </w:pPr>
            <w:r w:rsidRPr="00EE1FE5">
              <w:t>T</w:t>
            </w:r>
          </w:p>
        </w:tc>
        <w:tc>
          <w:tcPr>
            <w:tcW w:w="1062" w:type="dxa"/>
          </w:tcPr>
          <w:p w14:paraId="163E7EEE" w14:textId="310F6FE8" w:rsidR="003513D6" w:rsidRPr="00EE1FE5" w:rsidRDefault="004C33E8" w:rsidP="0094060B">
            <w:pPr>
              <w:pStyle w:val="Brdtext"/>
              <w:ind w:left="0"/>
            </w:pPr>
            <w:r w:rsidRPr="00EE1FE5">
              <w:t>R</w:t>
            </w:r>
            <w:r w:rsidR="003513D6" w:rsidRPr="00EE1FE5">
              <w:t>eal</w:t>
            </w:r>
          </w:p>
        </w:tc>
        <w:tc>
          <w:tcPr>
            <w:tcW w:w="5334" w:type="dxa"/>
          </w:tcPr>
          <w:p w14:paraId="769830F9" w14:textId="0FE0AEE7" w:rsidR="003513D6" w:rsidRPr="00EE1FE5" w:rsidRDefault="003513D6" w:rsidP="0094060B">
            <w:pPr>
              <w:pStyle w:val="Brdtext"/>
              <w:ind w:left="0"/>
            </w:pPr>
            <w:r w:rsidRPr="00EE1FE5">
              <w:t xml:space="preserve">Temperatur i </w:t>
            </w:r>
            <w:proofErr w:type="spellStart"/>
            <w:r w:rsidRPr="00EE1FE5">
              <w:t>venturi</w:t>
            </w:r>
            <w:proofErr w:type="spellEnd"/>
            <w:r w:rsidRPr="00EE1FE5">
              <w:t xml:space="preserve"> (°C)</w:t>
            </w:r>
          </w:p>
        </w:tc>
      </w:tr>
      <w:tr w:rsidR="00EE1FE5" w:rsidRPr="00EE1FE5" w14:paraId="7FA2EF20" w14:textId="77777777" w:rsidTr="00060408">
        <w:tc>
          <w:tcPr>
            <w:tcW w:w="1537" w:type="dxa"/>
          </w:tcPr>
          <w:p w14:paraId="753AF3E9" w14:textId="5DC16BCA" w:rsidR="003513D6" w:rsidRPr="00EE1FE5" w:rsidRDefault="003513D6" w:rsidP="0094060B">
            <w:pPr>
              <w:pStyle w:val="Brdtext"/>
              <w:ind w:left="0"/>
            </w:pPr>
            <w:r w:rsidRPr="00EE1FE5">
              <w:t>P</w:t>
            </w:r>
          </w:p>
        </w:tc>
        <w:tc>
          <w:tcPr>
            <w:tcW w:w="1062" w:type="dxa"/>
          </w:tcPr>
          <w:p w14:paraId="71AC258E" w14:textId="15B81BD3" w:rsidR="003513D6" w:rsidRPr="00EE1FE5" w:rsidRDefault="004C33E8" w:rsidP="0094060B">
            <w:pPr>
              <w:pStyle w:val="Brdtext"/>
              <w:ind w:left="0"/>
            </w:pPr>
            <w:r w:rsidRPr="00EE1FE5">
              <w:t>R</w:t>
            </w:r>
            <w:r w:rsidR="003513D6" w:rsidRPr="00EE1FE5">
              <w:t>eal</w:t>
            </w:r>
          </w:p>
        </w:tc>
        <w:tc>
          <w:tcPr>
            <w:tcW w:w="5334" w:type="dxa"/>
          </w:tcPr>
          <w:p w14:paraId="7429B8C9" w14:textId="2CC92D00" w:rsidR="003513D6" w:rsidRPr="00EE1FE5" w:rsidRDefault="003513D6" w:rsidP="0094060B">
            <w:pPr>
              <w:pStyle w:val="Brdtext"/>
              <w:ind w:left="0"/>
            </w:pPr>
            <w:proofErr w:type="spellStart"/>
            <w:r w:rsidRPr="00EE1FE5">
              <w:t>Mediatryck</w:t>
            </w:r>
            <w:proofErr w:type="spellEnd"/>
            <w:r w:rsidRPr="00EE1FE5">
              <w:t xml:space="preserve"> relativt atmosfär (Samma enhet som </w:t>
            </w:r>
            <w:proofErr w:type="spellStart"/>
            <w:r w:rsidRPr="00EE1FE5">
              <w:t>Pdes</w:t>
            </w:r>
            <w:proofErr w:type="spellEnd"/>
            <w:r w:rsidRPr="00EE1FE5">
              <w:t>)</w:t>
            </w:r>
          </w:p>
        </w:tc>
      </w:tr>
      <w:tr w:rsidR="00EE1FE5" w:rsidRPr="00EE1FE5" w14:paraId="6321F1ED" w14:textId="77777777" w:rsidTr="00060408">
        <w:tc>
          <w:tcPr>
            <w:tcW w:w="1537" w:type="dxa"/>
          </w:tcPr>
          <w:p w14:paraId="1425683A" w14:textId="51BF066B" w:rsidR="00060408" w:rsidRPr="00EE1FE5" w:rsidRDefault="00060408" w:rsidP="0094060B">
            <w:pPr>
              <w:pStyle w:val="Brdtext"/>
              <w:ind w:left="0"/>
            </w:pPr>
            <w:proofErr w:type="spellStart"/>
            <w:r w:rsidRPr="00EE1FE5">
              <w:t>Rho</w:t>
            </w:r>
            <w:proofErr w:type="spellEnd"/>
          </w:p>
        </w:tc>
        <w:tc>
          <w:tcPr>
            <w:tcW w:w="1062" w:type="dxa"/>
          </w:tcPr>
          <w:p w14:paraId="7A1C41BF" w14:textId="4BCBA217" w:rsidR="00060408" w:rsidRPr="00EE1FE5" w:rsidRDefault="004C33E8" w:rsidP="0094060B">
            <w:pPr>
              <w:pStyle w:val="Brdtext"/>
              <w:ind w:left="0"/>
            </w:pPr>
            <w:r w:rsidRPr="00EE1FE5">
              <w:t>R</w:t>
            </w:r>
            <w:r w:rsidR="00060408" w:rsidRPr="00EE1FE5">
              <w:t>eal</w:t>
            </w:r>
          </w:p>
        </w:tc>
        <w:tc>
          <w:tcPr>
            <w:tcW w:w="5334" w:type="dxa"/>
          </w:tcPr>
          <w:p w14:paraId="291343EF" w14:textId="6CBEE2FC" w:rsidR="00060408" w:rsidRPr="00EE1FE5" w:rsidRDefault="00060408" w:rsidP="0094060B">
            <w:pPr>
              <w:pStyle w:val="Brdtext"/>
              <w:ind w:left="0"/>
            </w:pPr>
            <w:r w:rsidRPr="00EE1FE5">
              <w:t>Densitet enligt analys (kg/m3)</w:t>
            </w:r>
          </w:p>
        </w:tc>
      </w:tr>
      <w:tr w:rsidR="00EE1FE5" w:rsidRPr="00EE1FE5" w14:paraId="41EA74EE" w14:textId="77777777" w:rsidTr="00060408">
        <w:tc>
          <w:tcPr>
            <w:tcW w:w="1537" w:type="dxa"/>
          </w:tcPr>
          <w:p w14:paraId="23450F02" w14:textId="77777777" w:rsidR="00060408" w:rsidRPr="00EE1FE5" w:rsidRDefault="00060408" w:rsidP="00597C94">
            <w:pPr>
              <w:pStyle w:val="Brdtext"/>
              <w:ind w:left="0"/>
            </w:pPr>
            <w:proofErr w:type="spellStart"/>
            <w:r w:rsidRPr="00EE1FE5">
              <w:t>dPdes</w:t>
            </w:r>
            <w:proofErr w:type="spellEnd"/>
          </w:p>
        </w:tc>
        <w:tc>
          <w:tcPr>
            <w:tcW w:w="1062" w:type="dxa"/>
          </w:tcPr>
          <w:p w14:paraId="2B5D863C" w14:textId="192EC778" w:rsidR="00060408" w:rsidRPr="00EE1FE5" w:rsidRDefault="004C33E8" w:rsidP="00597C94">
            <w:pPr>
              <w:pStyle w:val="Brdtext"/>
              <w:ind w:left="0"/>
            </w:pPr>
            <w:r w:rsidRPr="00EE1FE5">
              <w:t>R</w:t>
            </w:r>
            <w:r w:rsidR="00060408" w:rsidRPr="00EE1FE5">
              <w:t>eal</w:t>
            </w:r>
          </w:p>
        </w:tc>
        <w:tc>
          <w:tcPr>
            <w:tcW w:w="5334" w:type="dxa"/>
          </w:tcPr>
          <w:p w14:paraId="3DF382B7" w14:textId="77777777" w:rsidR="00060408" w:rsidRPr="00EE1FE5" w:rsidRDefault="00060408" w:rsidP="00597C94">
            <w:pPr>
              <w:pStyle w:val="Brdtext"/>
              <w:ind w:left="0"/>
            </w:pPr>
            <w:proofErr w:type="spellStart"/>
            <w:r w:rsidRPr="00EE1FE5">
              <w:t>Difftryck</w:t>
            </w:r>
            <w:proofErr w:type="spellEnd"/>
            <w:r w:rsidRPr="00EE1FE5">
              <w:t xml:space="preserve"> över </w:t>
            </w:r>
            <w:proofErr w:type="spellStart"/>
            <w:r w:rsidRPr="00EE1FE5">
              <w:t>venturi</w:t>
            </w:r>
            <w:proofErr w:type="spellEnd"/>
            <w:r w:rsidRPr="00EE1FE5">
              <w:t xml:space="preserve"> vid beräknat flöde (Samma enhet som </w:t>
            </w:r>
            <w:proofErr w:type="spellStart"/>
            <w:r w:rsidRPr="00EE1FE5">
              <w:t>dP</w:t>
            </w:r>
            <w:proofErr w:type="spellEnd"/>
            <w:r w:rsidRPr="00EE1FE5">
              <w:t>)</w:t>
            </w:r>
          </w:p>
        </w:tc>
      </w:tr>
      <w:tr w:rsidR="00EE1FE5" w:rsidRPr="00EE1FE5" w14:paraId="3E282F8E" w14:textId="77777777" w:rsidTr="00060408">
        <w:tc>
          <w:tcPr>
            <w:tcW w:w="1537" w:type="dxa"/>
          </w:tcPr>
          <w:p w14:paraId="5A94AF1E" w14:textId="77777777" w:rsidR="00060408" w:rsidRPr="00EE1FE5" w:rsidRDefault="00060408" w:rsidP="00597C94">
            <w:pPr>
              <w:pStyle w:val="Brdtext"/>
              <w:ind w:left="0"/>
            </w:pPr>
            <w:proofErr w:type="spellStart"/>
            <w:r w:rsidRPr="00EE1FE5">
              <w:t>Fdes</w:t>
            </w:r>
            <w:proofErr w:type="spellEnd"/>
          </w:p>
        </w:tc>
        <w:tc>
          <w:tcPr>
            <w:tcW w:w="1062" w:type="dxa"/>
          </w:tcPr>
          <w:p w14:paraId="150EF7E1" w14:textId="4DB711AE" w:rsidR="00060408" w:rsidRPr="00EE1FE5" w:rsidRDefault="004C33E8" w:rsidP="00597C94">
            <w:pPr>
              <w:pStyle w:val="Brdtext"/>
              <w:ind w:left="0"/>
            </w:pPr>
            <w:r w:rsidRPr="00EE1FE5">
              <w:t>R</w:t>
            </w:r>
            <w:r w:rsidR="00060408" w:rsidRPr="00EE1FE5">
              <w:t>eal</w:t>
            </w:r>
          </w:p>
        </w:tc>
        <w:tc>
          <w:tcPr>
            <w:tcW w:w="5334" w:type="dxa"/>
          </w:tcPr>
          <w:p w14:paraId="7A482E61" w14:textId="77777777" w:rsidR="00060408" w:rsidRPr="00EE1FE5" w:rsidRDefault="00060408" w:rsidP="00597C94">
            <w:pPr>
              <w:pStyle w:val="Brdtext"/>
              <w:ind w:left="0"/>
            </w:pPr>
            <w:r w:rsidRPr="00EE1FE5">
              <w:t xml:space="preserve">Beräknat flöde genom </w:t>
            </w:r>
            <w:proofErr w:type="spellStart"/>
            <w:r w:rsidRPr="00EE1FE5">
              <w:t>venturi</w:t>
            </w:r>
            <w:proofErr w:type="spellEnd"/>
            <w:r w:rsidRPr="00EE1FE5">
              <w:t xml:space="preserve"> vid </w:t>
            </w:r>
            <w:proofErr w:type="spellStart"/>
            <w:r w:rsidRPr="00EE1FE5">
              <w:t>dPdes</w:t>
            </w:r>
            <w:proofErr w:type="spellEnd"/>
            <w:r w:rsidRPr="00EE1FE5">
              <w:t xml:space="preserve"> (Samma enhet som </w:t>
            </w:r>
            <w:proofErr w:type="spellStart"/>
            <w:r w:rsidRPr="00EE1FE5">
              <w:t>Out_F_Comp</w:t>
            </w:r>
            <w:proofErr w:type="spellEnd"/>
            <w:r w:rsidRPr="00EE1FE5">
              <w:t>)</w:t>
            </w:r>
          </w:p>
        </w:tc>
      </w:tr>
      <w:tr w:rsidR="00EE1FE5" w:rsidRPr="00EE1FE5" w14:paraId="557086ED" w14:textId="77777777" w:rsidTr="00060408">
        <w:tc>
          <w:tcPr>
            <w:tcW w:w="1537" w:type="dxa"/>
          </w:tcPr>
          <w:p w14:paraId="26B53F37" w14:textId="77777777" w:rsidR="00060408" w:rsidRPr="00EE1FE5" w:rsidRDefault="00060408" w:rsidP="00597C94">
            <w:pPr>
              <w:pStyle w:val="Brdtext"/>
              <w:ind w:left="0"/>
            </w:pPr>
            <w:proofErr w:type="spellStart"/>
            <w:r w:rsidRPr="00EE1FE5">
              <w:t>Tdes</w:t>
            </w:r>
            <w:proofErr w:type="spellEnd"/>
          </w:p>
        </w:tc>
        <w:tc>
          <w:tcPr>
            <w:tcW w:w="1062" w:type="dxa"/>
          </w:tcPr>
          <w:p w14:paraId="1246F8A6" w14:textId="4C5C62FD" w:rsidR="00060408" w:rsidRPr="00EE1FE5" w:rsidRDefault="004C33E8" w:rsidP="00597C94">
            <w:pPr>
              <w:pStyle w:val="Brdtext"/>
              <w:ind w:left="0"/>
            </w:pPr>
            <w:r w:rsidRPr="00EE1FE5">
              <w:t>R</w:t>
            </w:r>
            <w:r w:rsidR="00060408" w:rsidRPr="00EE1FE5">
              <w:t>eal</w:t>
            </w:r>
          </w:p>
        </w:tc>
        <w:tc>
          <w:tcPr>
            <w:tcW w:w="5334" w:type="dxa"/>
          </w:tcPr>
          <w:p w14:paraId="47BDBFB6" w14:textId="77777777" w:rsidR="00060408" w:rsidRPr="00EE1FE5" w:rsidRDefault="00060408" w:rsidP="00597C94">
            <w:pPr>
              <w:pStyle w:val="Brdtext"/>
              <w:ind w:left="0"/>
            </w:pPr>
            <w:r w:rsidRPr="00EE1FE5">
              <w:t xml:space="preserve">Beräkningstemp </w:t>
            </w:r>
            <w:proofErr w:type="spellStart"/>
            <w:r w:rsidRPr="00EE1FE5">
              <w:t>venturi</w:t>
            </w:r>
            <w:proofErr w:type="spellEnd"/>
            <w:r w:rsidRPr="00EE1FE5">
              <w:t xml:space="preserve"> vid beräknat flöde (°C)</w:t>
            </w:r>
          </w:p>
        </w:tc>
      </w:tr>
      <w:tr w:rsidR="00EE1FE5" w:rsidRPr="00EE1FE5" w14:paraId="564C6246" w14:textId="77777777" w:rsidTr="00060408">
        <w:tc>
          <w:tcPr>
            <w:tcW w:w="1537" w:type="dxa"/>
          </w:tcPr>
          <w:p w14:paraId="58F51BD2" w14:textId="77777777" w:rsidR="00060408" w:rsidRPr="00EE1FE5" w:rsidRDefault="00060408" w:rsidP="00597C94">
            <w:pPr>
              <w:pStyle w:val="Brdtext"/>
              <w:ind w:left="0"/>
            </w:pPr>
            <w:proofErr w:type="spellStart"/>
            <w:r w:rsidRPr="00EE1FE5">
              <w:t>Pdes</w:t>
            </w:r>
            <w:proofErr w:type="spellEnd"/>
          </w:p>
        </w:tc>
        <w:tc>
          <w:tcPr>
            <w:tcW w:w="1062" w:type="dxa"/>
          </w:tcPr>
          <w:p w14:paraId="4E392C71" w14:textId="3BB98D6A" w:rsidR="00060408" w:rsidRPr="00EE1FE5" w:rsidRDefault="004C33E8" w:rsidP="00597C94">
            <w:pPr>
              <w:pStyle w:val="Brdtext"/>
              <w:ind w:left="0"/>
            </w:pPr>
            <w:r w:rsidRPr="00EE1FE5">
              <w:t>R</w:t>
            </w:r>
            <w:r w:rsidR="00060408" w:rsidRPr="00EE1FE5">
              <w:t>eal</w:t>
            </w:r>
          </w:p>
        </w:tc>
        <w:tc>
          <w:tcPr>
            <w:tcW w:w="5334" w:type="dxa"/>
          </w:tcPr>
          <w:p w14:paraId="026ACD23" w14:textId="77777777" w:rsidR="00060408" w:rsidRPr="00EE1FE5" w:rsidRDefault="00060408" w:rsidP="00597C94">
            <w:pPr>
              <w:pStyle w:val="Brdtext"/>
              <w:ind w:left="0"/>
            </w:pPr>
            <w:r w:rsidRPr="00EE1FE5">
              <w:t xml:space="preserve">Beräkningstryck eller uppmätt </w:t>
            </w:r>
            <w:proofErr w:type="spellStart"/>
            <w:r w:rsidRPr="00EE1FE5">
              <w:t>atmtryck</w:t>
            </w:r>
            <w:proofErr w:type="spellEnd"/>
            <w:r w:rsidRPr="00EE1FE5">
              <w:t xml:space="preserve"> </w:t>
            </w:r>
            <w:proofErr w:type="spellStart"/>
            <w:r w:rsidRPr="00EE1FE5">
              <w:t>venturi</w:t>
            </w:r>
            <w:proofErr w:type="spellEnd"/>
            <w:r w:rsidRPr="00EE1FE5">
              <w:t xml:space="preserve"> absolut (Samma enhet som P)</w:t>
            </w:r>
          </w:p>
        </w:tc>
      </w:tr>
      <w:tr w:rsidR="00EE1FE5" w:rsidRPr="00EE1FE5" w14:paraId="5F290C03" w14:textId="77777777" w:rsidTr="00060408">
        <w:tc>
          <w:tcPr>
            <w:tcW w:w="1537" w:type="dxa"/>
          </w:tcPr>
          <w:p w14:paraId="506C591E" w14:textId="3F257EB6" w:rsidR="003513D6" w:rsidRPr="00EE1FE5" w:rsidRDefault="00060408" w:rsidP="0094060B">
            <w:pPr>
              <w:pStyle w:val="Brdtext"/>
              <w:ind w:left="0"/>
            </w:pPr>
            <w:r w:rsidRPr="00EE1FE5">
              <w:t>Rhodes</w:t>
            </w:r>
          </w:p>
        </w:tc>
        <w:tc>
          <w:tcPr>
            <w:tcW w:w="1062" w:type="dxa"/>
          </w:tcPr>
          <w:p w14:paraId="67A3BF0B" w14:textId="263DD53A" w:rsidR="003513D6" w:rsidRPr="00EE1FE5" w:rsidRDefault="004C33E8" w:rsidP="0094060B">
            <w:pPr>
              <w:pStyle w:val="Brdtext"/>
              <w:ind w:left="0"/>
            </w:pPr>
            <w:r w:rsidRPr="00EE1FE5">
              <w:t>R</w:t>
            </w:r>
            <w:r w:rsidR="00060408" w:rsidRPr="00EE1FE5">
              <w:t>eal</w:t>
            </w:r>
          </w:p>
        </w:tc>
        <w:tc>
          <w:tcPr>
            <w:tcW w:w="5334" w:type="dxa"/>
          </w:tcPr>
          <w:p w14:paraId="0FE4FF76" w14:textId="589CE264" w:rsidR="003513D6" w:rsidRPr="00EE1FE5" w:rsidRDefault="00060408" w:rsidP="0094060B">
            <w:pPr>
              <w:pStyle w:val="Brdtext"/>
              <w:ind w:left="0"/>
            </w:pPr>
            <w:r w:rsidRPr="00EE1FE5">
              <w:t>Densitet vid beräknat flöde (kg/m3)</w:t>
            </w:r>
          </w:p>
        </w:tc>
      </w:tr>
      <w:tr w:rsidR="003513D6" w:rsidRPr="00EE1FE5" w14:paraId="3507AFDB" w14:textId="77777777" w:rsidTr="00060408">
        <w:tc>
          <w:tcPr>
            <w:tcW w:w="1537" w:type="dxa"/>
          </w:tcPr>
          <w:p w14:paraId="4EFC7682" w14:textId="78FB2D7E" w:rsidR="003513D6" w:rsidRPr="00EE1FE5" w:rsidRDefault="003513D6" w:rsidP="0094060B">
            <w:pPr>
              <w:pStyle w:val="Brdtext"/>
              <w:ind w:left="0"/>
            </w:pPr>
            <w:proofErr w:type="spellStart"/>
            <w:r w:rsidRPr="00EE1FE5">
              <w:lastRenderedPageBreak/>
              <w:t>Out_F_Comp</w:t>
            </w:r>
            <w:proofErr w:type="spellEnd"/>
          </w:p>
        </w:tc>
        <w:tc>
          <w:tcPr>
            <w:tcW w:w="1062" w:type="dxa"/>
          </w:tcPr>
          <w:p w14:paraId="465B3FA7" w14:textId="480BA292" w:rsidR="003513D6" w:rsidRPr="00EE1FE5" w:rsidRDefault="004C33E8" w:rsidP="0094060B">
            <w:pPr>
              <w:pStyle w:val="Brdtext"/>
              <w:ind w:left="0"/>
            </w:pPr>
            <w:r w:rsidRPr="00EE1FE5">
              <w:t>R</w:t>
            </w:r>
            <w:r w:rsidR="00060408" w:rsidRPr="00EE1FE5">
              <w:t>eal</w:t>
            </w:r>
          </w:p>
        </w:tc>
        <w:tc>
          <w:tcPr>
            <w:tcW w:w="5334" w:type="dxa"/>
          </w:tcPr>
          <w:p w14:paraId="35A5CF1F" w14:textId="1C10ED14" w:rsidR="003513D6" w:rsidRPr="00EE1FE5" w:rsidRDefault="00060408" w:rsidP="0094060B">
            <w:pPr>
              <w:pStyle w:val="Brdtext"/>
              <w:ind w:left="0"/>
            </w:pPr>
            <w:r w:rsidRPr="00EE1FE5">
              <w:t xml:space="preserve">Beräknat flöde (Samma enhet som </w:t>
            </w:r>
            <w:proofErr w:type="spellStart"/>
            <w:r w:rsidRPr="00EE1FE5">
              <w:t>Fdes</w:t>
            </w:r>
            <w:proofErr w:type="spellEnd"/>
            <w:r w:rsidRPr="00EE1FE5">
              <w:t>)</w:t>
            </w:r>
          </w:p>
        </w:tc>
      </w:tr>
    </w:tbl>
    <w:p w14:paraId="11A84829" w14:textId="77777777" w:rsidR="003513D6" w:rsidRPr="00EE1FE5" w:rsidRDefault="003513D6" w:rsidP="0094060B">
      <w:pPr>
        <w:pStyle w:val="Brdtext"/>
      </w:pPr>
    </w:p>
    <w:p w14:paraId="2F4CDC62" w14:textId="11CE41C7" w:rsidR="00A65809" w:rsidRPr="00EE1FE5" w:rsidRDefault="003D7B77" w:rsidP="0094060B">
      <w:pPr>
        <w:pStyle w:val="Brdtext"/>
      </w:pPr>
      <w:r w:rsidRPr="00EE1FE5">
        <w:t>Se bilaga för programmering</w:t>
      </w:r>
      <w:r w:rsidR="00EA3495" w:rsidRPr="00EE1FE5">
        <w:t xml:space="preserve"> av modul</w:t>
      </w:r>
      <w:r w:rsidRPr="00EE1FE5">
        <w:t>.</w:t>
      </w:r>
    </w:p>
    <w:p w14:paraId="49D0F5DD" w14:textId="77777777" w:rsidR="00DA5003" w:rsidRPr="00EE1FE5" w:rsidRDefault="00DA5003" w:rsidP="0094060B">
      <w:pPr>
        <w:pStyle w:val="Brdtext"/>
      </w:pPr>
    </w:p>
    <w:p w14:paraId="1A673F95" w14:textId="63A293B0" w:rsidR="0094060B" w:rsidRPr="00EE1FE5" w:rsidRDefault="002A1DE8" w:rsidP="002A1DE8">
      <w:pPr>
        <w:pStyle w:val="Rubrik2"/>
      </w:pPr>
      <w:bookmarkStart w:id="18" w:name="_Toc34188976"/>
      <w:r w:rsidRPr="00EE1FE5">
        <w:t>Majoritetsval givare</w:t>
      </w:r>
      <w:bookmarkEnd w:id="18"/>
    </w:p>
    <w:p w14:paraId="56BAE25D" w14:textId="77777777" w:rsidR="002A1DE8" w:rsidRPr="00EE1FE5" w:rsidRDefault="002A1DE8" w:rsidP="002A1DE8">
      <w:pPr>
        <w:pStyle w:val="Brdtext"/>
      </w:pPr>
    </w:p>
    <w:p w14:paraId="5A8ADC6E" w14:textId="6B1C5516" w:rsidR="002A1DE8" w:rsidRPr="00EE1FE5" w:rsidRDefault="002A1DE8" w:rsidP="002A1DE8">
      <w:pPr>
        <w:pStyle w:val="Brdtext"/>
      </w:pPr>
      <w:r w:rsidRPr="00EE1FE5">
        <w:t xml:space="preserve">När flera </w:t>
      </w:r>
      <w:r w:rsidR="000A46CE" w:rsidRPr="00EE1FE5">
        <w:t xml:space="preserve">än två </w:t>
      </w:r>
      <w:r w:rsidRPr="00EE1FE5">
        <w:t>givare mäter samma värde skall majoritetsval användas</w:t>
      </w:r>
      <w:r w:rsidR="004C33E8" w:rsidRPr="00EE1FE5">
        <w:t xml:space="preserve"> (2oo3)</w:t>
      </w:r>
      <w:r w:rsidRPr="00EE1FE5">
        <w:t>.</w:t>
      </w:r>
    </w:p>
    <w:p w14:paraId="1C374F37" w14:textId="54C0210D" w:rsidR="002A1DE8" w:rsidRPr="00EE1FE5" w:rsidRDefault="002A1DE8" w:rsidP="002A1DE8">
      <w:pPr>
        <w:pStyle w:val="Brdtext"/>
      </w:pPr>
      <w:r w:rsidRPr="00EE1FE5">
        <w:t xml:space="preserve">Medelvärde bildas av de givare </w:t>
      </w:r>
      <w:r w:rsidR="004C33E8" w:rsidRPr="00EE1FE5">
        <w:t>som inte har signalfel eller ligger inom en specificerad</w:t>
      </w:r>
      <w:r w:rsidRPr="00EE1FE5">
        <w:t xml:space="preserve"> avvikelse gentemot övriga givare.</w:t>
      </w:r>
    </w:p>
    <w:p w14:paraId="65D18607" w14:textId="0068F5B5" w:rsidR="00B029C0" w:rsidRPr="00EE1FE5" w:rsidRDefault="00221F0E" w:rsidP="00A06AF2">
      <w:pPr>
        <w:pStyle w:val="Rubrik1"/>
      </w:pPr>
      <w:bookmarkStart w:id="19" w:name="_Toc34188977"/>
      <w:proofErr w:type="spellStart"/>
      <w:r w:rsidRPr="00EE1FE5">
        <w:t>Reduktionsgas</w:t>
      </w:r>
      <w:proofErr w:type="spellEnd"/>
      <w:r w:rsidRPr="00EE1FE5">
        <w:t xml:space="preserve"> (</w:t>
      </w:r>
      <w:proofErr w:type="spellStart"/>
      <w:r w:rsidRPr="00EE1FE5">
        <w:t>Toppgas</w:t>
      </w:r>
      <w:proofErr w:type="spellEnd"/>
      <w:r w:rsidRPr="00EE1FE5">
        <w:t>)</w:t>
      </w:r>
      <w:bookmarkEnd w:id="19"/>
    </w:p>
    <w:p w14:paraId="320FB0B5" w14:textId="79852B7F" w:rsidR="005F66AE" w:rsidRPr="00EE1FE5" w:rsidRDefault="001A145A" w:rsidP="005F66AE">
      <w:pPr>
        <w:pStyle w:val="Brdtext"/>
      </w:pPr>
      <w:r w:rsidRPr="00EE1FE5">
        <w:t xml:space="preserve">Mix </w:t>
      </w:r>
      <w:proofErr w:type="spellStart"/>
      <w:r w:rsidRPr="00EE1FE5">
        <w:t>reduktionsgas</w:t>
      </w:r>
      <w:proofErr w:type="spellEnd"/>
      <w:r w:rsidR="005F66AE" w:rsidRPr="00EE1FE5">
        <w:t>.</w:t>
      </w:r>
    </w:p>
    <w:p w14:paraId="2AA9FD53" w14:textId="77777777" w:rsidR="006478C1" w:rsidRPr="00EE1FE5" w:rsidRDefault="006478C1" w:rsidP="006478C1">
      <w:pPr>
        <w:pStyle w:val="Brdtext"/>
        <w:ind w:left="1854"/>
      </w:pPr>
    </w:p>
    <w:p w14:paraId="0E20CCCD" w14:textId="1F4F87F3" w:rsidR="00345D91" w:rsidRPr="00EE1FE5" w:rsidRDefault="004953F7" w:rsidP="00345D91">
      <w:pPr>
        <w:pStyle w:val="Rubrik2"/>
      </w:pPr>
      <w:bookmarkStart w:id="20" w:name="_Toc34188978"/>
      <w:r w:rsidRPr="00EE1FE5">
        <w:t>Ingående styrda objekt</w:t>
      </w:r>
      <w:bookmarkEnd w:id="20"/>
      <w:r w:rsidR="00072790" w:rsidRPr="00EE1FE5">
        <w:t xml:space="preserve"> </w:t>
      </w:r>
    </w:p>
    <w:p w14:paraId="1B5D828E" w14:textId="77777777" w:rsidR="00D03469" w:rsidRPr="00EE1FE5" w:rsidRDefault="00D03469" w:rsidP="00D03469">
      <w:pPr>
        <w:pStyle w:val="Brdtext"/>
      </w:pPr>
    </w:p>
    <w:p w14:paraId="5BA75F8F" w14:textId="157C79EA" w:rsidR="00E14E83" w:rsidRPr="00EE1FE5" w:rsidRDefault="00E14E83" w:rsidP="00A70CFA">
      <w:pPr>
        <w:pStyle w:val="Rubrik3"/>
      </w:pPr>
      <w:bookmarkStart w:id="21" w:name="_Toc34188979"/>
      <w:r w:rsidRPr="00EE1FE5">
        <w:t>Masspektrometer</w:t>
      </w:r>
      <w:bookmarkEnd w:id="21"/>
    </w:p>
    <w:p w14:paraId="635DB7D6" w14:textId="77777777" w:rsidR="00E14E83" w:rsidRPr="00EE1FE5" w:rsidRDefault="00E14E83" w:rsidP="00E14E83">
      <w:pPr>
        <w:pStyle w:val="Brdtext"/>
      </w:pPr>
    </w:p>
    <w:p w14:paraId="7A04A56F" w14:textId="29C55EC6" w:rsidR="000A46CE" w:rsidRPr="00EE1FE5" w:rsidRDefault="000A46CE" w:rsidP="00E14E83">
      <w:pPr>
        <w:pStyle w:val="Brdtext"/>
      </w:pPr>
      <w:r w:rsidRPr="00EE1FE5">
        <w:t xml:space="preserve">Se funktionsbeskrivning </w:t>
      </w:r>
      <w:proofErr w:type="spellStart"/>
      <w:r w:rsidRPr="00EE1FE5">
        <w:t>gasanalys</w:t>
      </w:r>
      <w:proofErr w:type="spellEnd"/>
      <w:r w:rsidRPr="00EE1FE5">
        <w:t>.</w:t>
      </w:r>
    </w:p>
    <w:p w14:paraId="465B98B8" w14:textId="77777777" w:rsidR="00DA3DDC" w:rsidRPr="00EE1FE5" w:rsidRDefault="00DA3DDC" w:rsidP="00E14E83">
      <w:pPr>
        <w:pStyle w:val="Brdtext"/>
      </w:pPr>
    </w:p>
    <w:p w14:paraId="22FCC690" w14:textId="4C3074FB" w:rsidR="00DA3DDC" w:rsidRPr="00EE1FE5" w:rsidRDefault="00DA3DDC" w:rsidP="00DA3DDC">
      <w:pPr>
        <w:pStyle w:val="Brdtext"/>
        <w:rPr>
          <w:i/>
        </w:rPr>
      </w:pPr>
      <w:r w:rsidRPr="00EE1FE5">
        <w:rPr>
          <w:i/>
        </w:rPr>
        <w:t>Mätningar</w:t>
      </w:r>
      <w:r w:rsidR="000A46CE" w:rsidRPr="00EE1FE5">
        <w:rPr>
          <w:i/>
        </w:rPr>
        <w:t xml:space="preserve"> (AIC</w:t>
      </w:r>
      <w:r w:rsidRPr="00EE1FE5">
        <w:rPr>
          <w:i/>
        </w:rPr>
        <w:t>):</w:t>
      </w:r>
    </w:p>
    <w:tbl>
      <w:tblPr>
        <w:tblStyle w:val="Tabellrutnt"/>
        <w:tblW w:w="7933" w:type="dxa"/>
        <w:tblInd w:w="1134" w:type="dxa"/>
        <w:tblLayout w:type="fixed"/>
        <w:tblLook w:val="04A0" w:firstRow="1" w:lastRow="0" w:firstColumn="1" w:lastColumn="0" w:noHBand="0" w:noVBand="1"/>
      </w:tblPr>
      <w:tblGrid>
        <w:gridCol w:w="1838"/>
        <w:gridCol w:w="6095"/>
      </w:tblGrid>
      <w:tr w:rsidR="00EE1FE5" w:rsidRPr="00EE1FE5" w14:paraId="7794EE33" w14:textId="77777777" w:rsidTr="007F5143">
        <w:tc>
          <w:tcPr>
            <w:tcW w:w="1838" w:type="dxa"/>
          </w:tcPr>
          <w:p w14:paraId="565A4FCA" w14:textId="77777777" w:rsidR="007F5143" w:rsidRPr="00EE1FE5" w:rsidRDefault="007F5143" w:rsidP="0010405C">
            <w:pPr>
              <w:pStyle w:val="Brdtext"/>
              <w:ind w:left="0"/>
            </w:pPr>
            <w:r w:rsidRPr="00EE1FE5">
              <w:t>Objekt/Signal</w:t>
            </w:r>
          </w:p>
        </w:tc>
        <w:tc>
          <w:tcPr>
            <w:tcW w:w="6095" w:type="dxa"/>
          </w:tcPr>
          <w:p w14:paraId="61B3CB2D" w14:textId="77777777" w:rsidR="007F5143" w:rsidRPr="00EE1FE5" w:rsidRDefault="007F5143" w:rsidP="0010405C">
            <w:pPr>
              <w:pStyle w:val="Brdtext"/>
              <w:ind w:left="0"/>
            </w:pPr>
            <w:r w:rsidRPr="00EE1FE5">
              <w:t>Beskrivning</w:t>
            </w:r>
          </w:p>
        </w:tc>
      </w:tr>
      <w:tr w:rsidR="00EE1FE5" w:rsidRPr="00EE1FE5" w14:paraId="786B45A4" w14:textId="77777777" w:rsidTr="007F5143">
        <w:tc>
          <w:tcPr>
            <w:tcW w:w="1838" w:type="dxa"/>
          </w:tcPr>
          <w:p w14:paraId="6E389A15" w14:textId="3D7C0E8C" w:rsidR="007F5143" w:rsidRPr="00EE1FE5" w:rsidRDefault="007F5143" w:rsidP="0010405C">
            <w:pPr>
              <w:pStyle w:val="Brdtext"/>
              <w:ind w:left="0"/>
            </w:pPr>
            <w:r w:rsidRPr="00EE1FE5">
              <w:t>346AI400</w:t>
            </w:r>
          </w:p>
        </w:tc>
        <w:tc>
          <w:tcPr>
            <w:tcW w:w="6095" w:type="dxa"/>
          </w:tcPr>
          <w:p w14:paraId="0C7C0999" w14:textId="3635E4C6" w:rsidR="007F5143" w:rsidRPr="00EE1FE5" w:rsidRDefault="007F5143" w:rsidP="0010405C">
            <w:pPr>
              <w:pStyle w:val="Brdtext"/>
              <w:ind w:left="0"/>
              <w:rPr>
                <w:highlight w:val="yellow"/>
              </w:rPr>
            </w:pPr>
            <w:r w:rsidRPr="00EE1FE5">
              <w:t xml:space="preserve">Masspektrometer punkt </w:t>
            </w:r>
            <w:r w:rsidR="00163057" w:rsidRPr="00EE1FE5">
              <w:t>1 samplad</w:t>
            </w:r>
          </w:p>
        </w:tc>
      </w:tr>
      <w:tr w:rsidR="00EE1FE5" w:rsidRPr="00EE1FE5" w14:paraId="6063EFA2" w14:textId="77777777" w:rsidTr="00013D9D">
        <w:tc>
          <w:tcPr>
            <w:tcW w:w="1838" w:type="dxa"/>
          </w:tcPr>
          <w:p w14:paraId="55E6863F" w14:textId="77777777" w:rsidR="00163057" w:rsidRPr="00EE1FE5" w:rsidRDefault="00163057" w:rsidP="00013D9D">
            <w:pPr>
              <w:pStyle w:val="Brdtext"/>
              <w:ind w:left="0"/>
            </w:pPr>
            <w:r w:rsidRPr="00EE1FE5">
              <w:t>343AI300</w:t>
            </w:r>
          </w:p>
        </w:tc>
        <w:tc>
          <w:tcPr>
            <w:tcW w:w="6095" w:type="dxa"/>
          </w:tcPr>
          <w:p w14:paraId="07B90791" w14:textId="4C9659D8" w:rsidR="00163057" w:rsidRPr="00EE1FE5" w:rsidRDefault="00163057" w:rsidP="00013D9D">
            <w:pPr>
              <w:pStyle w:val="Brdtext"/>
              <w:ind w:left="0"/>
            </w:pPr>
            <w:r w:rsidRPr="00EE1FE5">
              <w:t>Masspektrometer punkt 2 samplad</w:t>
            </w:r>
          </w:p>
        </w:tc>
      </w:tr>
      <w:tr w:rsidR="007F5143" w:rsidRPr="00EE1FE5" w14:paraId="273706DB" w14:textId="77777777" w:rsidTr="007F5143">
        <w:tc>
          <w:tcPr>
            <w:tcW w:w="1838" w:type="dxa"/>
          </w:tcPr>
          <w:p w14:paraId="6CB7DACB" w14:textId="3F018C1C" w:rsidR="007F5143" w:rsidRPr="00EE1FE5" w:rsidRDefault="00163057" w:rsidP="0010405C">
            <w:pPr>
              <w:pStyle w:val="Brdtext"/>
              <w:ind w:left="0"/>
            </w:pPr>
            <w:r w:rsidRPr="00EE1FE5">
              <w:t>343AI301</w:t>
            </w:r>
          </w:p>
        </w:tc>
        <w:tc>
          <w:tcPr>
            <w:tcW w:w="6095" w:type="dxa"/>
          </w:tcPr>
          <w:p w14:paraId="64518A64" w14:textId="4D18D0BE" w:rsidR="007F5143" w:rsidRPr="00EE1FE5" w:rsidRDefault="00163057" w:rsidP="0010405C">
            <w:pPr>
              <w:pStyle w:val="Brdtext"/>
              <w:ind w:left="0"/>
            </w:pPr>
            <w:r w:rsidRPr="00EE1FE5">
              <w:t>Masspektrometer punkt 2 kontinuerlig analys system</w:t>
            </w:r>
            <w:r w:rsidR="006031E1" w:rsidRPr="00EE1FE5">
              <w:t xml:space="preserve"> </w:t>
            </w:r>
            <w:r w:rsidRPr="00EE1FE5">
              <w:t>1</w:t>
            </w:r>
          </w:p>
        </w:tc>
      </w:tr>
    </w:tbl>
    <w:p w14:paraId="1D627592" w14:textId="77777777" w:rsidR="00E14E83" w:rsidRPr="00EE1FE5" w:rsidRDefault="00E14E83" w:rsidP="00E14E83">
      <w:pPr>
        <w:pStyle w:val="Brdtext"/>
      </w:pPr>
    </w:p>
    <w:p w14:paraId="2233AE6B" w14:textId="0DD5027D" w:rsidR="00A70CFA" w:rsidRPr="00EE1FE5" w:rsidRDefault="00A70CFA" w:rsidP="00A70CFA">
      <w:pPr>
        <w:pStyle w:val="Rubrik3"/>
      </w:pPr>
      <w:bookmarkStart w:id="22" w:name="_Toc34188980"/>
      <w:proofErr w:type="spellStart"/>
      <w:r w:rsidRPr="00EE1FE5">
        <w:t>Reduktionsgas</w:t>
      </w:r>
      <w:bookmarkEnd w:id="22"/>
      <w:proofErr w:type="spellEnd"/>
    </w:p>
    <w:p w14:paraId="5D38FE1F" w14:textId="77777777" w:rsidR="00211B6D" w:rsidRPr="00EE1FE5" w:rsidRDefault="00211B6D" w:rsidP="00D03469">
      <w:pPr>
        <w:pStyle w:val="Brdtext"/>
      </w:pPr>
    </w:p>
    <w:p w14:paraId="5CFCA714" w14:textId="012A6E7E" w:rsidR="002A1DE8" w:rsidRPr="00EE1FE5" w:rsidRDefault="00757940" w:rsidP="00D03469">
      <w:pPr>
        <w:pStyle w:val="Brdtext"/>
      </w:pPr>
      <w:r w:rsidRPr="00EE1FE5">
        <w:t>Efter strypventilen</w:t>
      </w:r>
      <w:r w:rsidR="00211B6D" w:rsidRPr="00EE1FE5">
        <w:t xml:space="preserve"> 346RV575</w:t>
      </w:r>
      <w:r w:rsidRPr="00EE1FE5">
        <w:t xml:space="preserve"> sitter </w:t>
      </w:r>
      <w:r w:rsidR="008658C4" w:rsidRPr="00EE1FE5">
        <w:t xml:space="preserve">samplad </w:t>
      </w:r>
      <w:r w:rsidRPr="00EE1FE5">
        <w:t>mätning</w:t>
      </w:r>
      <w:r w:rsidR="008658C4" w:rsidRPr="00EE1FE5">
        <w:t xml:space="preserve"> via masspektrometer</w:t>
      </w:r>
      <w:r w:rsidRPr="00EE1FE5">
        <w:t xml:space="preserve"> av gasandelar i volymprocent, 346AI400. </w:t>
      </w:r>
    </w:p>
    <w:p w14:paraId="14DDDCBB" w14:textId="77777777" w:rsidR="00757940" w:rsidRPr="00EE1FE5" w:rsidRDefault="00757940" w:rsidP="00757940">
      <w:pPr>
        <w:pStyle w:val="Brdtext"/>
      </w:pPr>
      <w:r w:rsidRPr="00EE1FE5">
        <w:t xml:space="preserve">Ångtrycket för vatten vid 40°C är 0,074 bar(a). Gasflödet ut från CO2-avskiljaren antas vara mättat och hålla 40°C. Trycket skall vara lägst 3,7 bar(a) och </w:t>
      </w:r>
      <w:proofErr w:type="spellStart"/>
      <w:r w:rsidRPr="00EE1FE5">
        <w:t>vol</w:t>
      </w:r>
      <w:proofErr w:type="spellEnd"/>
      <w:r w:rsidRPr="00EE1FE5">
        <w:t>% H2O kan då antas var ca 2% och vid 5 bar(a) ca 1,5%. Se modul beräkning andel vattenånga.</w:t>
      </w:r>
    </w:p>
    <w:p w14:paraId="229B2FDE" w14:textId="2E3997D9" w:rsidR="00CE5E9B" w:rsidRPr="00EE1FE5" w:rsidRDefault="00211B6D" w:rsidP="00D03469">
      <w:pPr>
        <w:pStyle w:val="Brdtext"/>
      </w:pPr>
      <w:r w:rsidRPr="00EE1FE5">
        <w:t>Efter stat</w:t>
      </w:r>
      <w:r w:rsidR="008658C4" w:rsidRPr="00EE1FE5">
        <w:t xml:space="preserve">isk mixer 343AT100 sitter </w:t>
      </w:r>
      <w:r w:rsidRPr="00EE1FE5">
        <w:t>e</w:t>
      </w:r>
      <w:r w:rsidR="008658C4" w:rsidRPr="00EE1FE5">
        <w:t>n kontinuerlig mätning, 346AI301</w:t>
      </w:r>
      <w:r w:rsidRPr="00EE1FE5">
        <w:t xml:space="preserve">. Endast </w:t>
      </w:r>
      <w:r w:rsidR="008658C4" w:rsidRPr="00EE1FE5">
        <w:t xml:space="preserve">Svavelväte, </w:t>
      </w:r>
      <w:r w:rsidRPr="00EE1FE5">
        <w:t>väte, metan, kolmonoxid</w:t>
      </w:r>
      <w:r w:rsidR="008658C4" w:rsidRPr="00EE1FE5">
        <w:t>,</w:t>
      </w:r>
      <w:r w:rsidRPr="00EE1FE5">
        <w:t xml:space="preserve"> koldioxid</w:t>
      </w:r>
      <w:r w:rsidR="008658C4" w:rsidRPr="00EE1FE5">
        <w:t xml:space="preserve"> och syrgas</w:t>
      </w:r>
      <w:r w:rsidRPr="00EE1FE5">
        <w:t xml:space="preserve"> mäts. Utifrån uppskattningen av andelen vattenånga före mixer beräknas andelen vattenånga efter mixer. Resterande antas vara kvävgas. </w:t>
      </w:r>
    </w:p>
    <w:p w14:paraId="308719C6" w14:textId="247BDA8C" w:rsidR="00211B6D" w:rsidRPr="00EE1FE5" w:rsidRDefault="00211B6D" w:rsidP="00D03469">
      <w:pPr>
        <w:pStyle w:val="Brdtext"/>
      </w:pPr>
      <w:r w:rsidRPr="00EE1FE5">
        <w:lastRenderedPageBreak/>
        <w:t xml:space="preserve">Densiteten på gasen beräknas utifrån gassammansättning. Se modul beräkning densitet </w:t>
      </w:r>
      <w:proofErr w:type="spellStart"/>
      <w:r w:rsidRPr="00EE1FE5">
        <w:t>gasmix</w:t>
      </w:r>
      <w:proofErr w:type="spellEnd"/>
      <w:r w:rsidRPr="00EE1FE5">
        <w:t>. Densiteten skickas till säkerhetssystemet där flödet beräknas.</w:t>
      </w:r>
      <w:r w:rsidR="00487085" w:rsidRPr="00EE1FE5">
        <w:t xml:space="preserve"> </w:t>
      </w:r>
      <w:r w:rsidR="00487085" w:rsidRPr="00EE1FE5">
        <w:rPr>
          <w:highlight w:val="yellow"/>
        </w:rPr>
        <w:t>Om det beräknade densitetvärdet får felindikering eller avviker används ett fast värde</w:t>
      </w:r>
      <w:r w:rsidR="00B9058F" w:rsidRPr="00EE1FE5">
        <w:rPr>
          <w:highlight w:val="yellow"/>
        </w:rPr>
        <w:t xml:space="preserve"> eller fryses tidigare värde</w:t>
      </w:r>
      <w:r w:rsidR="00233282" w:rsidRPr="00EE1FE5">
        <w:rPr>
          <w:highlight w:val="yellow"/>
        </w:rPr>
        <w:t xml:space="preserve"> samt limiteras</w:t>
      </w:r>
      <w:r w:rsidR="00487085" w:rsidRPr="00EE1FE5">
        <w:rPr>
          <w:highlight w:val="yellow"/>
        </w:rPr>
        <w:t>.</w:t>
      </w:r>
    </w:p>
    <w:p w14:paraId="787175E5" w14:textId="7075026A" w:rsidR="00E14E83" w:rsidRPr="00EE1FE5" w:rsidRDefault="00E14E83" w:rsidP="00E14E83">
      <w:pPr>
        <w:pStyle w:val="Brdtext"/>
      </w:pPr>
      <w:r w:rsidRPr="00EE1FE5">
        <w:t xml:space="preserve">Flödet </w:t>
      </w:r>
      <w:proofErr w:type="spellStart"/>
      <w:r w:rsidRPr="00EE1FE5">
        <w:t>reduktionsgas</w:t>
      </w:r>
      <w:proofErr w:type="spellEnd"/>
      <w:r w:rsidRPr="00EE1FE5">
        <w:t xml:space="preserve"> 343XI302 beräknas i säkerhetssystemet från mätningar på </w:t>
      </w:r>
      <w:proofErr w:type="spellStart"/>
      <w:r w:rsidRPr="00EE1FE5">
        <w:t>venturirör</w:t>
      </w:r>
      <w:proofErr w:type="spellEnd"/>
      <w:r w:rsidRPr="00EE1FE5">
        <w:t xml:space="preserve">. Majoritetsval görs av de tre tryckgivarna före </w:t>
      </w:r>
      <w:proofErr w:type="spellStart"/>
      <w:r w:rsidRPr="00EE1FE5">
        <w:t>venturiröret</w:t>
      </w:r>
      <w:proofErr w:type="spellEnd"/>
      <w:r w:rsidRPr="00EE1FE5">
        <w:t xml:space="preserve"> och av de tre differenstrycksmätarna. Beräkning se modul beräkning flöde</w:t>
      </w:r>
      <w:r w:rsidR="00DA5003" w:rsidRPr="00EE1FE5">
        <w:t>.</w:t>
      </w:r>
    </w:p>
    <w:p w14:paraId="21697F63" w14:textId="77777777" w:rsidR="00CE5E9B" w:rsidRPr="00EE1FE5" w:rsidRDefault="00CE5E9B" w:rsidP="00D03469">
      <w:pPr>
        <w:pStyle w:val="Brdtext"/>
      </w:pPr>
    </w:p>
    <w:p w14:paraId="15715843" w14:textId="50830B11" w:rsidR="00A70CFA" w:rsidRPr="00EE1FE5" w:rsidRDefault="00A70CFA" w:rsidP="00A70CFA">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7E524126" w14:textId="77777777" w:rsidTr="00D250BD">
        <w:tc>
          <w:tcPr>
            <w:tcW w:w="1838" w:type="dxa"/>
          </w:tcPr>
          <w:p w14:paraId="3853C986" w14:textId="77777777" w:rsidR="00A70CFA" w:rsidRPr="00EE1FE5" w:rsidRDefault="00A70CFA" w:rsidP="00A70CFA">
            <w:pPr>
              <w:pStyle w:val="Brdtext"/>
              <w:ind w:left="0"/>
            </w:pPr>
            <w:r w:rsidRPr="00EE1FE5">
              <w:t>Objekt/Signal</w:t>
            </w:r>
          </w:p>
        </w:tc>
        <w:tc>
          <w:tcPr>
            <w:tcW w:w="1559" w:type="dxa"/>
          </w:tcPr>
          <w:p w14:paraId="0166E297" w14:textId="77777777" w:rsidR="00A70CFA" w:rsidRPr="00EE1FE5" w:rsidRDefault="00A70CFA" w:rsidP="00A70CFA">
            <w:pPr>
              <w:pStyle w:val="Brdtext"/>
              <w:ind w:left="0"/>
            </w:pPr>
            <w:r w:rsidRPr="00EE1FE5">
              <w:t>Beskrivning</w:t>
            </w:r>
          </w:p>
        </w:tc>
        <w:tc>
          <w:tcPr>
            <w:tcW w:w="1560" w:type="dxa"/>
          </w:tcPr>
          <w:p w14:paraId="630F6437" w14:textId="77777777" w:rsidR="00A70CFA" w:rsidRPr="00EE1FE5" w:rsidRDefault="00A70CFA" w:rsidP="00A70CFA">
            <w:pPr>
              <w:pStyle w:val="Brdtext"/>
              <w:ind w:left="0"/>
            </w:pPr>
            <w:r w:rsidRPr="00EE1FE5">
              <w:t>Mätområde</w:t>
            </w:r>
          </w:p>
        </w:tc>
        <w:tc>
          <w:tcPr>
            <w:tcW w:w="595" w:type="dxa"/>
          </w:tcPr>
          <w:p w14:paraId="60847602" w14:textId="77777777" w:rsidR="00A70CFA" w:rsidRPr="00EE1FE5" w:rsidRDefault="00A70CFA" w:rsidP="00A70CFA">
            <w:pPr>
              <w:pStyle w:val="Brdtext"/>
              <w:ind w:left="0"/>
            </w:pPr>
            <w:r w:rsidRPr="00EE1FE5">
              <w:t>L2</w:t>
            </w:r>
          </w:p>
        </w:tc>
        <w:tc>
          <w:tcPr>
            <w:tcW w:w="595" w:type="dxa"/>
          </w:tcPr>
          <w:p w14:paraId="54B022D6" w14:textId="77777777" w:rsidR="00A70CFA" w:rsidRPr="00EE1FE5" w:rsidRDefault="00A70CFA" w:rsidP="00A70CFA">
            <w:pPr>
              <w:pStyle w:val="Brdtext"/>
              <w:ind w:left="0"/>
            </w:pPr>
            <w:r w:rsidRPr="00EE1FE5">
              <w:t>L1</w:t>
            </w:r>
          </w:p>
        </w:tc>
        <w:tc>
          <w:tcPr>
            <w:tcW w:w="595" w:type="dxa"/>
          </w:tcPr>
          <w:p w14:paraId="04354C1B" w14:textId="77777777" w:rsidR="00A70CFA" w:rsidRPr="00EE1FE5" w:rsidRDefault="00A70CFA" w:rsidP="00A70CFA">
            <w:pPr>
              <w:pStyle w:val="Brdtext"/>
              <w:ind w:left="0"/>
            </w:pPr>
            <w:r w:rsidRPr="00EE1FE5">
              <w:t>H1</w:t>
            </w:r>
          </w:p>
        </w:tc>
        <w:tc>
          <w:tcPr>
            <w:tcW w:w="595" w:type="dxa"/>
          </w:tcPr>
          <w:p w14:paraId="0BB54B8E" w14:textId="77777777" w:rsidR="00A70CFA" w:rsidRPr="00EE1FE5" w:rsidRDefault="00A70CFA" w:rsidP="00A70CFA">
            <w:pPr>
              <w:pStyle w:val="Brdtext"/>
              <w:ind w:left="0"/>
            </w:pPr>
            <w:r w:rsidRPr="00EE1FE5">
              <w:t>H2</w:t>
            </w:r>
          </w:p>
        </w:tc>
        <w:tc>
          <w:tcPr>
            <w:tcW w:w="596" w:type="dxa"/>
          </w:tcPr>
          <w:p w14:paraId="45202C5A" w14:textId="77777777" w:rsidR="00A70CFA" w:rsidRPr="00EE1FE5" w:rsidRDefault="00A70CFA" w:rsidP="00A70CFA">
            <w:pPr>
              <w:pStyle w:val="Brdtext"/>
              <w:ind w:left="0"/>
            </w:pPr>
            <w:r w:rsidRPr="00EE1FE5">
              <w:t>SIL</w:t>
            </w:r>
          </w:p>
        </w:tc>
      </w:tr>
      <w:tr w:rsidR="00EE1FE5" w:rsidRPr="00EE1FE5" w14:paraId="745C8783" w14:textId="77777777" w:rsidTr="00D250BD">
        <w:tc>
          <w:tcPr>
            <w:tcW w:w="1838" w:type="dxa"/>
          </w:tcPr>
          <w:p w14:paraId="67C6ED84" w14:textId="586020FE" w:rsidR="00B73136" w:rsidRPr="00EE1FE5" w:rsidRDefault="008658C4" w:rsidP="00B73136">
            <w:pPr>
              <w:pStyle w:val="Brdtext"/>
              <w:ind w:left="0"/>
            </w:pPr>
            <w:r w:rsidRPr="00EE1FE5">
              <w:t>343AI301</w:t>
            </w:r>
            <w:r w:rsidR="0034104E" w:rsidRPr="00EE1FE5">
              <w:t>_H2</w:t>
            </w:r>
          </w:p>
        </w:tc>
        <w:tc>
          <w:tcPr>
            <w:tcW w:w="1559" w:type="dxa"/>
          </w:tcPr>
          <w:p w14:paraId="5592D8EA" w14:textId="0441467A" w:rsidR="00B73136" w:rsidRPr="00EE1FE5" w:rsidRDefault="0034104E" w:rsidP="00B73136">
            <w:pPr>
              <w:pStyle w:val="Brdtext"/>
              <w:ind w:left="0"/>
              <w:rPr>
                <w:highlight w:val="yellow"/>
              </w:rPr>
            </w:pPr>
            <w:r w:rsidRPr="00EE1FE5">
              <w:t>Andel H2</w:t>
            </w:r>
          </w:p>
        </w:tc>
        <w:tc>
          <w:tcPr>
            <w:tcW w:w="1560" w:type="dxa"/>
          </w:tcPr>
          <w:p w14:paraId="7D985B6D" w14:textId="4C26556F" w:rsidR="00B73136" w:rsidRPr="00EE1FE5" w:rsidRDefault="0034104E" w:rsidP="00B9058F">
            <w:pPr>
              <w:pStyle w:val="Brdtext"/>
              <w:ind w:left="0"/>
              <w:rPr>
                <w:highlight w:val="yellow"/>
              </w:rPr>
            </w:pPr>
            <w:r w:rsidRPr="00EE1FE5">
              <w:t>0-</w:t>
            </w:r>
            <w:r w:rsidR="00B9058F" w:rsidRPr="00EE1FE5">
              <w:t>95</w:t>
            </w:r>
            <w:r w:rsidRPr="00EE1FE5">
              <w:t>vol%</w:t>
            </w:r>
          </w:p>
        </w:tc>
        <w:tc>
          <w:tcPr>
            <w:tcW w:w="595" w:type="dxa"/>
          </w:tcPr>
          <w:p w14:paraId="58F85D4E" w14:textId="77777777" w:rsidR="00B73136" w:rsidRPr="00EE1FE5" w:rsidRDefault="00B73136" w:rsidP="00B73136">
            <w:pPr>
              <w:pStyle w:val="Brdtext"/>
              <w:ind w:left="0"/>
            </w:pPr>
          </w:p>
        </w:tc>
        <w:tc>
          <w:tcPr>
            <w:tcW w:w="595" w:type="dxa"/>
          </w:tcPr>
          <w:p w14:paraId="4B206B27" w14:textId="77777777" w:rsidR="00B73136" w:rsidRPr="00EE1FE5" w:rsidRDefault="00B73136" w:rsidP="00B73136">
            <w:pPr>
              <w:pStyle w:val="Brdtext"/>
              <w:ind w:left="0"/>
            </w:pPr>
          </w:p>
        </w:tc>
        <w:tc>
          <w:tcPr>
            <w:tcW w:w="595" w:type="dxa"/>
          </w:tcPr>
          <w:p w14:paraId="35BB8DA3" w14:textId="77777777" w:rsidR="00B73136" w:rsidRPr="00EE1FE5" w:rsidRDefault="00B73136" w:rsidP="00B73136">
            <w:pPr>
              <w:pStyle w:val="Brdtext"/>
              <w:ind w:left="0"/>
            </w:pPr>
          </w:p>
        </w:tc>
        <w:tc>
          <w:tcPr>
            <w:tcW w:w="595" w:type="dxa"/>
          </w:tcPr>
          <w:p w14:paraId="77357137" w14:textId="77777777" w:rsidR="00B73136" w:rsidRPr="00EE1FE5" w:rsidRDefault="00B73136" w:rsidP="00B73136">
            <w:pPr>
              <w:pStyle w:val="Brdtext"/>
              <w:ind w:left="0"/>
            </w:pPr>
          </w:p>
        </w:tc>
        <w:tc>
          <w:tcPr>
            <w:tcW w:w="596" w:type="dxa"/>
          </w:tcPr>
          <w:p w14:paraId="5845445D" w14:textId="77777777" w:rsidR="00B73136" w:rsidRPr="00EE1FE5" w:rsidRDefault="00B73136" w:rsidP="00B73136">
            <w:pPr>
              <w:pStyle w:val="Brdtext"/>
              <w:ind w:left="0"/>
            </w:pPr>
          </w:p>
        </w:tc>
      </w:tr>
      <w:tr w:rsidR="00EE1FE5" w:rsidRPr="00EE1FE5" w14:paraId="3ABE7690" w14:textId="77777777" w:rsidTr="00D250BD">
        <w:tc>
          <w:tcPr>
            <w:tcW w:w="1838" w:type="dxa"/>
          </w:tcPr>
          <w:p w14:paraId="75A5CF32" w14:textId="4A5BFE8E" w:rsidR="0034104E" w:rsidRPr="00EE1FE5" w:rsidRDefault="008658C4" w:rsidP="00B73136">
            <w:pPr>
              <w:pStyle w:val="Brdtext"/>
              <w:ind w:left="0"/>
            </w:pPr>
            <w:r w:rsidRPr="00EE1FE5">
              <w:t>343AI301</w:t>
            </w:r>
            <w:r w:rsidR="0034104E" w:rsidRPr="00EE1FE5">
              <w:t>_CH4</w:t>
            </w:r>
          </w:p>
        </w:tc>
        <w:tc>
          <w:tcPr>
            <w:tcW w:w="1559" w:type="dxa"/>
          </w:tcPr>
          <w:p w14:paraId="750AAC1E" w14:textId="076A30FB" w:rsidR="0034104E" w:rsidRPr="00EE1FE5" w:rsidRDefault="0034104E" w:rsidP="0034104E">
            <w:pPr>
              <w:pStyle w:val="Brdtext"/>
              <w:ind w:left="0"/>
              <w:rPr>
                <w:highlight w:val="yellow"/>
              </w:rPr>
            </w:pPr>
            <w:r w:rsidRPr="00EE1FE5">
              <w:t>Andel CH4</w:t>
            </w:r>
          </w:p>
        </w:tc>
        <w:tc>
          <w:tcPr>
            <w:tcW w:w="1560" w:type="dxa"/>
          </w:tcPr>
          <w:p w14:paraId="3579FDF3" w14:textId="6423CAC2" w:rsidR="0034104E" w:rsidRPr="00EE1FE5" w:rsidRDefault="0034104E" w:rsidP="00B9058F">
            <w:pPr>
              <w:pStyle w:val="Brdtext"/>
              <w:ind w:left="0"/>
              <w:rPr>
                <w:highlight w:val="yellow"/>
              </w:rPr>
            </w:pPr>
            <w:r w:rsidRPr="00EE1FE5">
              <w:t>0-</w:t>
            </w:r>
            <w:r w:rsidR="00B9058F" w:rsidRPr="00EE1FE5">
              <w:t>15</w:t>
            </w:r>
            <w:r w:rsidRPr="00EE1FE5">
              <w:t>vol%</w:t>
            </w:r>
          </w:p>
        </w:tc>
        <w:tc>
          <w:tcPr>
            <w:tcW w:w="595" w:type="dxa"/>
          </w:tcPr>
          <w:p w14:paraId="24102148" w14:textId="77777777" w:rsidR="0034104E" w:rsidRPr="00EE1FE5" w:rsidRDefault="0034104E" w:rsidP="00B73136">
            <w:pPr>
              <w:pStyle w:val="Brdtext"/>
              <w:ind w:left="0"/>
            </w:pPr>
          </w:p>
        </w:tc>
        <w:tc>
          <w:tcPr>
            <w:tcW w:w="595" w:type="dxa"/>
          </w:tcPr>
          <w:p w14:paraId="19D97E02" w14:textId="77777777" w:rsidR="0034104E" w:rsidRPr="00EE1FE5" w:rsidRDefault="0034104E" w:rsidP="00B73136">
            <w:pPr>
              <w:pStyle w:val="Brdtext"/>
              <w:ind w:left="0"/>
            </w:pPr>
          </w:p>
        </w:tc>
        <w:tc>
          <w:tcPr>
            <w:tcW w:w="595" w:type="dxa"/>
          </w:tcPr>
          <w:p w14:paraId="47C3C4B4" w14:textId="77777777" w:rsidR="0034104E" w:rsidRPr="00EE1FE5" w:rsidRDefault="0034104E" w:rsidP="00B73136">
            <w:pPr>
              <w:pStyle w:val="Brdtext"/>
              <w:ind w:left="0"/>
            </w:pPr>
          </w:p>
        </w:tc>
        <w:tc>
          <w:tcPr>
            <w:tcW w:w="595" w:type="dxa"/>
          </w:tcPr>
          <w:p w14:paraId="3C5E0D26" w14:textId="77777777" w:rsidR="0034104E" w:rsidRPr="00EE1FE5" w:rsidRDefault="0034104E" w:rsidP="00B73136">
            <w:pPr>
              <w:pStyle w:val="Brdtext"/>
              <w:ind w:left="0"/>
            </w:pPr>
          </w:p>
        </w:tc>
        <w:tc>
          <w:tcPr>
            <w:tcW w:w="596" w:type="dxa"/>
          </w:tcPr>
          <w:p w14:paraId="7F2B49E3" w14:textId="4E4C769F" w:rsidR="0034104E" w:rsidRPr="00EE1FE5" w:rsidRDefault="0034104E" w:rsidP="00B73136">
            <w:pPr>
              <w:pStyle w:val="Brdtext"/>
              <w:ind w:left="0"/>
            </w:pPr>
          </w:p>
        </w:tc>
      </w:tr>
      <w:tr w:rsidR="00EE1FE5" w:rsidRPr="00EE1FE5" w14:paraId="240BFF1A" w14:textId="77777777" w:rsidTr="00D250BD">
        <w:tc>
          <w:tcPr>
            <w:tcW w:w="1838" w:type="dxa"/>
          </w:tcPr>
          <w:p w14:paraId="28890A91" w14:textId="56910D9D" w:rsidR="0034104E" w:rsidRPr="00EE1FE5" w:rsidRDefault="008658C4" w:rsidP="00B73136">
            <w:pPr>
              <w:pStyle w:val="Brdtext"/>
              <w:ind w:left="0"/>
            </w:pPr>
            <w:r w:rsidRPr="00EE1FE5">
              <w:t>343AI301</w:t>
            </w:r>
            <w:r w:rsidR="0034104E" w:rsidRPr="00EE1FE5">
              <w:t>_CO</w:t>
            </w:r>
          </w:p>
        </w:tc>
        <w:tc>
          <w:tcPr>
            <w:tcW w:w="1559" w:type="dxa"/>
          </w:tcPr>
          <w:p w14:paraId="2C671866" w14:textId="7BA9EA3C" w:rsidR="0034104E" w:rsidRPr="00EE1FE5" w:rsidRDefault="0034104E" w:rsidP="0034104E">
            <w:pPr>
              <w:pStyle w:val="Brdtext"/>
              <w:ind w:left="0"/>
              <w:rPr>
                <w:highlight w:val="yellow"/>
              </w:rPr>
            </w:pPr>
            <w:r w:rsidRPr="00EE1FE5">
              <w:t>Andel CO</w:t>
            </w:r>
          </w:p>
        </w:tc>
        <w:tc>
          <w:tcPr>
            <w:tcW w:w="1560" w:type="dxa"/>
          </w:tcPr>
          <w:p w14:paraId="0A1FBA01" w14:textId="35E66E57" w:rsidR="0034104E" w:rsidRPr="00EE1FE5" w:rsidRDefault="0034104E" w:rsidP="00B9058F">
            <w:pPr>
              <w:pStyle w:val="Brdtext"/>
              <w:ind w:left="0"/>
              <w:rPr>
                <w:highlight w:val="yellow"/>
              </w:rPr>
            </w:pPr>
            <w:r w:rsidRPr="00EE1FE5">
              <w:t>0-</w:t>
            </w:r>
            <w:r w:rsidR="00B9058F" w:rsidRPr="00EE1FE5">
              <w:t>30</w:t>
            </w:r>
            <w:r w:rsidRPr="00EE1FE5">
              <w:t>vol%</w:t>
            </w:r>
          </w:p>
        </w:tc>
        <w:tc>
          <w:tcPr>
            <w:tcW w:w="595" w:type="dxa"/>
          </w:tcPr>
          <w:p w14:paraId="7E2F6DA2" w14:textId="77777777" w:rsidR="0034104E" w:rsidRPr="00EE1FE5" w:rsidRDefault="0034104E" w:rsidP="00B73136">
            <w:pPr>
              <w:pStyle w:val="Brdtext"/>
              <w:ind w:left="0"/>
            </w:pPr>
          </w:p>
        </w:tc>
        <w:tc>
          <w:tcPr>
            <w:tcW w:w="595" w:type="dxa"/>
          </w:tcPr>
          <w:p w14:paraId="7C8DE5AC" w14:textId="77777777" w:rsidR="0034104E" w:rsidRPr="00EE1FE5" w:rsidRDefault="0034104E" w:rsidP="00B73136">
            <w:pPr>
              <w:pStyle w:val="Brdtext"/>
              <w:ind w:left="0"/>
            </w:pPr>
          </w:p>
        </w:tc>
        <w:tc>
          <w:tcPr>
            <w:tcW w:w="595" w:type="dxa"/>
          </w:tcPr>
          <w:p w14:paraId="6AB0E135" w14:textId="77777777" w:rsidR="0034104E" w:rsidRPr="00EE1FE5" w:rsidRDefault="0034104E" w:rsidP="00B73136">
            <w:pPr>
              <w:pStyle w:val="Brdtext"/>
              <w:ind w:left="0"/>
            </w:pPr>
          </w:p>
        </w:tc>
        <w:tc>
          <w:tcPr>
            <w:tcW w:w="595" w:type="dxa"/>
          </w:tcPr>
          <w:p w14:paraId="1EBC937C" w14:textId="77777777" w:rsidR="0034104E" w:rsidRPr="00EE1FE5" w:rsidRDefault="0034104E" w:rsidP="00B73136">
            <w:pPr>
              <w:pStyle w:val="Brdtext"/>
              <w:ind w:left="0"/>
            </w:pPr>
          </w:p>
        </w:tc>
        <w:tc>
          <w:tcPr>
            <w:tcW w:w="596" w:type="dxa"/>
          </w:tcPr>
          <w:p w14:paraId="4372BEBC" w14:textId="77777777" w:rsidR="0034104E" w:rsidRPr="00EE1FE5" w:rsidRDefault="0034104E" w:rsidP="00B73136">
            <w:pPr>
              <w:pStyle w:val="Brdtext"/>
              <w:ind w:left="0"/>
            </w:pPr>
          </w:p>
        </w:tc>
      </w:tr>
      <w:tr w:rsidR="00EE1FE5" w:rsidRPr="00EE1FE5" w14:paraId="4D83D54B" w14:textId="77777777" w:rsidTr="00D250BD">
        <w:tc>
          <w:tcPr>
            <w:tcW w:w="1838" w:type="dxa"/>
          </w:tcPr>
          <w:p w14:paraId="3ACFA885" w14:textId="1FD3B008" w:rsidR="0034104E" w:rsidRPr="00EE1FE5" w:rsidRDefault="008658C4" w:rsidP="00B73136">
            <w:pPr>
              <w:pStyle w:val="Brdtext"/>
              <w:ind w:left="0"/>
            </w:pPr>
            <w:r w:rsidRPr="00EE1FE5">
              <w:t>343AI301</w:t>
            </w:r>
            <w:r w:rsidR="0034104E" w:rsidRPr="00EE1FE5">
              <w:t>_CO2</w:t>
            </w:r>
          </w:p>
        </w:tc>
        <w:tc>
          <w:tcPr>
            <w:tcW w:w="1559" w:type="dxa"/>
          </w:tcPr>
          <w:p w14:paraId="4B80D6AC" w14:textId="578C7EDD" w:rsidR="0034104E" w:rsidRPr="00EE1FE5" w:rsidRDefault="0034104E" w:rsidP="0034104E">
            <w:pPr>
              <w:pStyle w:val="Brdtext"/>
              <w:ind w:left="0"/>
              <w:rPr>
                <w:highlight w:val="yellow"/>
              </w:rPr>
            </w:pPr>
            <w:r w:rsidRPr="00EE1FE5">
              <w:t>Andel CO2</w:t>
            </w:r>
          </w:p>
        </w:tc>
        <w:tc>
          <w:tcPr>
            <w:tcW w:w="1560" w:type="dxa"/>
          </w:tcPr>
          <w:p w14:paraId="28B874F4" w14:textId="7582CC59" w:rsidR="0034104E" w:rsidRPr="00EE1FE5" w:rsidRDefault="0034104E" w:rsidP="00B9058F">
            <w:pPr>
              <w:pStyle w:val="Brdtext"/>
              <w:ind w:left="0"/>
              <w:rPr>
                <w:highlight w:val="yellow"/>
              </w:rPr>
            </w:pPr>
            <w:r w:rsidRPr="00EE1FE5">
              <w:t>0-</w:t>
            </w:r>
            <w:r w:rsidR="00B9058F" w:rsidRPr="00EE1FE5">
              <w:t>5</w:t>
            </w:r>
            <w:r w:rsidRPr="00EE1FE5">
              <w:t>vol%</w:t>
            </w:r>
          </w:p>
        </w:tc>
        <w:tc>
          <w:tcPr>
            <w:tcW w:w="595" w:type="dxa"/>
          </w:tcPr>
          <w:p w14:paraId="476B80C5" w14:textId="77777777" w:rsidR="0034104E" w:rsidRPr="00EE1FE5" w:rsidRDefault="0034104E" w:rsidP="00B73136">
            <w:pPr>
              <w:pStyle w:val="Brdtext"/>
              <w:ind w:left="0"/>
            </w:pPr>
          </w:p>
        </w:tc>
        <w:tc>
          <w:tcPr>
            <w:tcW w:w="595" w:type="dxa"/>
          </w:tcPr>
          <w:p w14:paraId="0237CE07" w14:textId="77777777" w:rsidR="0034104E" w:rsidRPr="00EE1FE5" w:rsidRDefault="0034104E" w:rsidP="00B73136">
            <w:pPr>
              <w:pStyle w:val="Brdtext"/>
              <w:ind w:left="0"/>
            </w:pPr>
          </w:p>
        </w:tc>
        <w:tc>
          <w:tcPr>
            <w:tcW w:w="595" w:type="dxa"/>
          </w:tcPr>
          <w:p w14:paraId="31E78875" w14:textId="77777777" w:rsidR="0034104E" w:rsidRPr="00EE1FE5" w:rsidRDefault="0034104E" w:rsidP="00B73136">
            <w:pPr>
              <w:pStyle w:val="Brdtext"/>
              <w:ind w:left="0"/>
            </w:pPr>
          </w:p>
        </w:tc>
        <w:tc>
          <w:tcPr>
            <w:tcW w:w="595" w:type="dxa"/>
          </w:tcPr>
          <w:p w14:paraId="1A6AC6E7" w14:textId="77777777" w:rsidR="0034104E" w:rsidRPr="00EE1FE5" w:rsidRDefault="0034104E" w:rsidP="00B73136">
            <w:pPr>
              <w:pStyle w:val="Brdtext"/>
              <w:ind w:left="0"/>
            </w:pPr>
          </w:p>
        </w:tc>
        <w:tc>
          <w:tcPr>
            <w:tcW w:w="596" w:type="dxa"/>
          </w:tcPr>
          <w:p w14:paraId="0D5D4099" w14:textId="77777777" w:rsidR="0034104E" w:rsidRPr="00EE1FE5" w:rsidRDefault="0034104E" w:rsidP="00B73136">
            <w:pPr>
              <w:pStyle w:val="Brdtext"/>
              <w:ind w:left="0"/>
            </w:pPr>
          </w:p>
        </w:tc>
      </w:tr>
      <w:tr w:rsidR="00EE1FE5" w:rsidRPr="00EE1FE5" w14:paraId="6FCC0589" w14:textId="77777777" w:rsidTr="00D250BD">
        <w:tc>
          <w:tcPr>
            <w:tcW w:w="1838" w:type="dxa"/>
          </w:tcPr>
          <w:p w14:paraId="0DF9715E" w14:textId="1754298D" w:rsidR="003D7B77" w:rsidRPr="00EE1FE5" w:rsidRDefault="008658C4" w:rsidP="003D7B77">
            <w:pPr>
              <w:pStyle w:val="Brdtext"/>
              <w:ind w:left="0"/>
            </w:pPr>
            <w:r w:rsidRPr="00EE1FE5">
              <w:t>343AI301_O2</w:t>
            </w:r>
          </w:p>
        </w:tc>
        <w:tc>
          <w:tcPr>
            <w:tcW w:w="1559" w:type="dxa"/>
          </w:tcPr>
          <w:p w14:paraId="357EC8C3" w14:textId="5D90B377" w:rsidR="003D7B77" w:rsidRPr="00EE1FE5" w:rsidRDefault="00B9058F" w:rsidP="003D7B77">
            <w:pPr>
              <w:pStyle w:val="Brdtext"/>
              <w:ind w:left="0"/>
            </w:pPr>
            <w:r w:rsidRPr="00EE1FE5">
              <w:t>Andel O2</w:t>
            </w:r>
          </w:p>
        </w:tc>
        <w:tc>
          <w:tcPr>
            <w:tcW w:w="1560" w:type="dxa"/>
          </w:tcPr>
          <w:p w14:paraId="5BE8C1B9" w14:textId="4B0E0FD9" w:rsidR="003D7B77" w:rsidRPr="00EE1FE5" w:rsidRDefault="007A2F3D" w:rsidP="003D7B77">
            <w:pPr>
              <w:pStyle w:val="Brdtext"/>
              <w:ind w:left="0"/>
            </w:pPr>
            <w:r w:rsidRPr="00EE1FE5">
              <w:t>0-2</w:t>
            </w:r>
            <w:r w:rsidR="00B9058F" w:rsidRPr="00EE1FE5">
              <w:t>vol%</w:t>
            </w:r>
          </w:p>
        </w:tc>
        <w:tc>
          <w:tcPr>
            <w:tcW w:w="595" w:type="dxa"/>
          </w:tcPr>
          <w:p w14:paraId="0B5CAABB" w14:textId="77777777" w:rsidR="003D7B77" w:rsidRPr="00EE1FE5" w:rsidRDefault="003D7B77" w:rsidP="003D7B77">
            <w:pPr>
              <w:pStyle w:val="Brdtext"/>
              <w:ind w:left="0"/>
            </w:pPr>
          </w:p>
        </w:tc>
        <w:tc>
          <w:tcPr>
            <w:tcW w:w="595" w:type="dxa"/>
          </w:tcPr>
          <w:p w14:paraId="7D0E7736" w14:textId="77777777" w:rsidR="003D7B77" w:rsidRPr="00EE1FE5" w:rsidRDefault="003D7B77" w:rsidP="003D7B77">
            <w:pPr>
              <w:pStyle w:val="Brdtext"/>
              <w:ind w:left="0"/>
            </w:pPr>
          </w:p>
        </w:tc>
        <w:tc>
          <w:tcPr>
            <w:tcW w:w="595" w:type="dxa"/>
          </w:tcPr>
          <w:p w14:paraId="2F00440F" w14:textId="77777777" w:rsidR="003D7B77" w:rsidRPr="00EE1FE5" w:rsidRDefault="003D7B77" w:rsidP="003D7B77">
            <w:pPr>
              <w:pStyle w:val="Brdtext"/>
              <w:ind w:left="0"/>
            </w:pPr>
          </w:p>
        </w:tc>
        <w:tc>
          <w:tcPr>
            <w:tcW w:w="595" w:type="dxa"/>
          </w:tcPr>
          <w:p w14:paraId="383FCD97" w14:textId="77777777" w:rsidR="003D7B77" w:rsidRPr="00EE1FE5" w:rsidRDefault="003D7B77" w:rsidP="003D7B77">
            <w:pPr>
              <w:pStyle w:val="Brdtext"/>
              <w:ind w:left="0"/>
            </w:pPr>
          </w:p>
        </w:tc>
        <w:tc>
          <w:tcPr>
            <w:tcW w:w="596" w:type="dxa"/>
          </w:tcPr>
          <w:p w14:paraId="02BEE10B" w14:textId="666F9DBB" w:rsidR="003D7B77" w:rsidRPr="00EE1FE5" w:rsidRDefault="003D7B77" w:rsidP="003D7B77">
            <w:pPr>
              <w:pStyle w:val="Brdtext"/>
              <w:ind w:left="0"/>
            </w:pPr>
          </w:p>
        </w:tc>
      </w:tr>
      <w:tr w:rsidR="00EE1FE5" w:rsidRPr="00EE1FE5" w14:paraId="6B1A38BC" w14:textId="77777777" w:rsidTr="00D250BD">
        <w:tc>
          <w:tcPr>
            <w:tcW w:w="1838" w:type="dxa"/>
          </w:tcPr>
          <w:p w14:paraId="1BFB50E4" w14:textId="12CAB774" w:rsidR="003D7B77" w:rsidRPr="00EE1FE5" w:rsidRDefault="008658C4" w:rsidP="003D7B77">
            <w:pPr>
              <w:pStyle w:val="Brdtext"/>
              <w:ind w:left="0"/>
            </w:pPr>
            <w:r w:rsidRPr="00EE1FE5">
              <w:t>343AI301_H2S</w:t>
            </w:r>
          </w:p>
        </w:tc>
        <w:tc>
          <w:tcPr>
            <w:tcW w:w="1559" w:type="dxa"/>
          </w:tcPr>
          <w:p w14:paraId="135B05C2" w14:textId="1341CB94" w:rsidR="003D7B77" w:rsidRPr="00EE1FE5" w:rsidRDefault="00B9058F" w:rsidP="003D7B77">
            <w:pPr>
              <w:pStyle w:val="Brdtext"/>
              <w:ind w:left="0"/>
            </w:pPr>
            <w:r w:rsidRPr="00EE1FE5">
              <w:t>Andel H2S</w:t>
            </w:r>
          </w:p>
        </w:tc>
        <w:tc>
          <w:tcPr>
            <w:tcW w:w="1560" w:type="dxa"/>
          </w:tcPr>
          <w:p w14:paraId="25F8AF88" w14:textId="49E0DE7D" w:rsidR="003D7B77" w:rsidRPr="00EE1FE5" w:rsidRDefault="007A2F3D" w:rsidP="003D7B77">
            <w:pPr>
              <w:pStyle w:val="Brdtext"/>
              <w:ind w:left="0"/>
            </w:pPr>
            <w:r w:rsidRPr="00EE1FE5">
              <w:t>0-50</w:t>
            </w:r>
            <w:r w:rsidR="00B9058F" w:rsidRPr="00EE1FE5">
              <w:t>ppmV</w:t>
            </w:r>
          </w:p>
        </w:tc>
        <w:tc>
          <w:tcPr>
            <w:tcW w:w="595" w:type="dxa"/>
          </w:tcPr>
          <w:p w14:paraId="5072B5E5" w14:textId="77777777" w:rsidR="003D7B77" w:rsidRPr="00EE1FE5" w:rsidRDefault="003D7B77" w:rsidP="003D7B77">
            <w:pPr>
              <w:pStyle w:val="Brdtext"/>
              <w:ind w:left="0"/>
            </w:pPr>
          </w:p>
        </w:tc>
        <w:tc>
          <w:tcPr>
            <w:tcW w:w="595" w:type="dxa"/>
          </w:tcPr>
          <w:p w14:paraId="5BB8E297" w14:textId="77777777" w:rsidR="003D7B77" w:rsidRPr="00EE1FE5" w:rsidRDefault="003D7B77" w:rsidP="003D7B77">
            <w:pPr>
              <w:pStyle w:val="Brdtext"/>
              <w:ind w:left="0"/>
            </w:pPr>
          </w:p>
        </w:tc>
        <w:tc>
          <w:tcPr>
            <w:tcW w:w="595" w:type="dxa"/>
          </w:tcPr>
          <w:p w14:paraId="5ED990DF" w14:textId="77777777" w:rsidR="003D7B77" w:rsidRPr="00EE1FE5" w:rsidRDefault="003D7B77" w:rsidP="003D7B77">
            <w:pPr>
              <w:pStyle w:val="Brdtext"/>
              <w:ind w:left="0"/>
            </w:pPr>
          </w:p>
        </w:tc>
        <w:tc>
          <w:tcPr>
            <w:tcW w:w="595" w:type="dxa"/>
          </w:tcPr>
          <w:p w14:paraId="5B97A8EE" w14:textId="77777777" w:rsidR="003D7B77" w:rsidRPr="00EE1FE5" w:rsidRDefault="003D7B77" w:rsidP="003D7B77">
            <w:pPr>
              <w:pStyle w:val="Brdtext"/>
              <w:ind w:left="0"/>
            </w:pPr>
          </w:p>
        </w:tc>
        <w:tc>
          <w:tcPr>
            <w:tcW w:w="596" w:type="dxa"/>
          </w:tcPr>
          <w:p w14:paraId="64389E35" w14:textId="77777777" w:rsidR="003D7B77" w:rsidRPr="00EE1FE5" w:rsidRDefault="003D7B77" w:rsidP="003D7B77">
            <w:pPr>
              <w:pStyle w:val="Brdtext"/>
              <w:ind w:left="0"/>
            </w:pPr>
          </w:p>
        </w:tc>
      </w:tr>
      <w:tr w:rsidR="00EE1FE5" w:rsidRPr="00EE1FE5" w14:paraId="4906F7CC" w14:textId="77777777" w:rsidTr="00D250BD">
        <w:tc>
          <w:tcPr>
            <w:tcW w:w="1838" w:type="dxa"/>
          </w:tcPr>
          <w:p w14:paraId="6224C3A4" w14:textId="00839CCE" w:rsidR="00013D9D" w:rsidRPr="00EE1FE5" w:rsidRDefault="00013D9D" w:rsidP="00131A6F">
            <w:pPr>
              <w:pStyle w:val="Brdtext"/>
              <w:ind w:left="0"/>
            </w:pPr>
            <w:r w:rsidRPr="00EE1FE5">
              <w:t>346TI</w:t>
            </w:r>
            <w:r w:rsidR="00131A6F" w:rsidRPr="00EE1FE5">
              <w:t>402</w:t>
            </w:r>
          </w:p>
        </w:tc>
        <w:tc>
          <w:tcPr>
            <w:tcW w:w="1559" w:type="dxa"/>
          </w:tcPr>
          <w:p w14:paraId="377245C4" w14:textId="041BF0C2" w:rsidR="00013D9D" w:rsidRPr="00EE1FE5" w:rsidRDefault="00013D9D" w:rsidP="003D7B77">
            <w:pPr>
              <w:pStyle w:val="Brdtext"/>
              <w:ind w:left="0"/>
            </w:pPr>
            <w:r w:rsidRPr="00EE1FE5">
              <w:t>Temp</w:t>
            </w:r>
            <w:r w:rsidR="00086937" w:rsidRPr="00EE1FE5">
              <w:t xml:space="preserve"> före </w:t>
            </w:r>
            <w:proofErr w:type="spellStart"/>
            <w:r w:rsidR="00086937" w:rsidRPr="00EE1FE5">
              <w:t>elvärmare</w:t>
            </w:r>
            <w:proofErr w:type="spellEnd"/>
          </w:p>
        </w:tc>
        <w:tc>
          <w:tcPr>
            <w:tcW w:w="1560" w:type="dxa"/>
          </w:tcPr>
          <w:p w14:paraId="35EB4C37" w14:textId="19142849" w:rsidR="00013D9D" w:rsidRPr="00EE1FE5" w:rsidRDefault="00086937" w:rsidP="003D7B77">
            <w:pPr>
              <w:pStyle w:val="Brdtext"/>
              <w:ind w:left="0"/>
            </w:pPr>
            <w:r w:rsidRPr="00EE1FE5">
              <w:t>0 - 200°C</w:t>
            </w:r>
          </w:p>
        </w:tc>
        <w:tc>
          <w:tcPr>
            <w:tcW w:w="595" w:type="dxa"/>
          </w:tcPr>
          <w:p w14:paraId="1ED7B5EB" w14:textId="77777777" w:rsidR="00013D9D" w:rsidRPr="00EE1FE5" w:rsidRDefault="00013D9D" w:rsidP="003D7B77">
            <w:pPr>
              <w:pStyle w:val="Brdtext"/>
              <w:ind w:left="0"/>
            </w:pPr>
          </w:p>
        </w:tc>
        <w:tc>
          <w:tcPr>
            <w:tcW w:w="595" w:type="dxa"/>
          </w:tcPr>
          <w:p w14:paraId="546ACD57" w14:textId="77777777" w:rsidR="00013D9D" w:rsidRPr="00EE1FE5" w:rsidRDefault="00013D9D" w:rsidP="003D7B77">
            <w:pPr>
              <w:pStyle w:val="Brdtext"/>
              <w:ind w:left="0"/>
            </w:pPr>
          </w:p>
        </w:tc>
        <w:tc>
          <w:tcPr>
            <w:tcW w:w="595" w:type="dxa"/>
          </w:tcPr>
          <w:p w14:paraId="20545BB3" w14:textId="77777777" w:rsidR="00013D9D" w:rsidRPr="00EE1FE5" w:rsidRDefault="00013D9D" w:rsidP="003D7B77">
            <w:pPr>
              <w:pStyle w:val="Brdtext"/>
              <w:ind w:left="0"/>
            </w:pPr>
          </w:p>
        </w:tc>
        <w:tc>
          <w:tcPr>
            <w:tcW w:w="595" w:type="dxa"/>
          </w:tcPr>
          <w:p w14:paraId="5F4E9461" w14:textId="77777777" w:rsidR="00013D9D" w:rsidRPr="00EE1FE5" w:rsidRDefault="00013D9D" w:rsidP="003D7B77">
            <w:pPr>
              <w:pStyle w:val="Brdtext"/>
              <w:ind w:left="0"/>
            </w:pPr>
          </w:p>
        </w:tc>
        <w:tc>
          <w:tcPr>
            <w:tcW w:w="596" w:type="dxa"/>
          </w:tcPr>
          <w:p w14:paraId="649F2979" w14:textId="77777777" w:rsidR="00013D9D" w:rsidRPr="00EE1FE5" w:rsidRDefault="00013D9D" w:rsidP="003D7B77">
            <w:pPr>
              <w:pStyle w:val="Brdtext"/>
              <w:ind w:left="0"/>
            </w:pPr>
          </w:p>
        </w:tc>
      </w:tr>
      <w:tr w:rsidR="00AB7827" w:rsidRPr="00EE1FE5" w14:paraId="50A88335" w14:textId="77777777" w:rsidTr="00D250BD">
        <w:tc>
          <w:tcPr>
            <w:tcW w:w="1838" w:type="dxa"/>
          </w:tcPr>
          <w:p w14:paraId="10BCC3EB" w14:textId="6DDCFA21" w:rsidR="00AB7827" w:rsidRPr="00EE1FE5" w:rsidRDefault="00AB7827" w:rsidP="003D7B77">
            <w:pPr>
              <w:pStyle w:val="Brdtext"/>
              <w:ind w:left="0"/>
            </w:pPr>
            <w:r w:rsidRPr="00EE1FE5">
              <w:t>343PI</w:t>
            </w:r>
            <w:r w:rsidR="00420F91" w:rsidRPr="00EE1FE5">
              <w:t>400</w:t>
            </w:r>
          </w:p>
        </w:tc>
        <w:tc>
          <w:tcPr>
            <w:tcW w:w="1559" w:type="dxa"/>
          </w:tcPr>
          <w:p w14:paraId="34B4C8AB" w14:textId="66C46FA9" w:rsidR="00AB7827" w:rsidRPr="00EE1FE5" w:rsidRDefault="007A2F3D" w:rsidP="003D7B77">
            <w:pPr>
              <w:pStyle w:val="Brdtext"/>
              <w:ind w:left="0"/>
            </w:pPr>
            <w:proofErr w:type="spellStart"/>
            <w:r w:rsidRPr="00EE1FE5">
              <w:t>Atm.tryck</w:t>
            </w:r>
            <w:proofErr w:type="spellEnd"/>
            <w:r w:rsidRPr="00EE1FE5">
              <w:t xml:space="preserve"> i reaktorhall</w:t>
            </w:r>
          </w:p>
        </w:tc>
        <w:tc>
          <w:tcPr>
            <w:tcW w:w="1560" w:type="dxa"/>
          </w:tcPr>
          <w:p w14:paraId="168307BD" w14:textId="2E56BB5A" w:rsidR="00AB7827" w:rsidRPr="00EE1FE5" w:rsidRDefault="007A2F3D" w:rsidP="00D250BD">
            <w:pPr>
              <w:pStyle w:val="Brdtext"/>
              <w:ind w:left="0"/>
            </w:pPr>
            <w:r w:rsidRPr="00EE1FE5">
              <w:t>0,5-1,5</w:t>
            </w:r>
            <w:r w:rsidR="00D250BD" w:rsidRPr="00EE1FE5">
              <w:t>bar(a)</w:t>
            </w:r>
          </w:p>
        </w:tc>
        <w:tc>
          <w:tcPr>
            <w:tcW w:w="595" w:type="dxa"/>
          </w:tcPr>
          <w:p w14:paraId="3BCC994E" w14:textId="77777777" w:rsidR="00AB7827" w:rsidRPr="00EE1FE5" w:rsidRDefault="00AB7827" w:rsidP="003D7B77">
            <w:pPr>
              <w:pStyle w:val="Brdtext"/>
              <w:ind w:left="0"/>
            </w:pPr>
          </w:p>
        </w:tc>
        <w:tc>
          <w:tcPr>
            <w:tcW w:w="595" w:type="dxa"/>
          </w:tcPr>
          <w:p w14:paraId="33220F4B" w14:textId="77777777" w:rsidR="00AB7827" w:rsidRPr="00EE1FE5" w:rsidRDefault="00AB7827" w:rsidP="003D7B77">
            <w:pPr>
              <w:pStyle w:val="Brdtext"/>
              <w:ind w:left="0"/>
            </w:pPr>
          </w:p>
        </w:tc>
        <w:tc>
          <w:tcPr>
            <w:tcW w:w="595" w:type="dxa"/>
          </w:tcPr>
          <w:p w14:paraId="3CB16E70" w14:textId="77777777" w:rsidR="00AB7827" w:rsidRPr="00EE1FE5" w:rsidRDefault="00AB7827" w:rsidP="003D7B77">
            <w:pPr>
              <w:pStyle w:val="Brdtext"/>
              <w:ind w:left="0"/>
            </w:pPr>
          </w:p>
        </w:tc>
        <w:tc>
          <w:tcPr>
            <w:tcW w:w="595" w:type="dxa"/>
          </w:tcPr>
          <w:p w14:paraId="7DE68F62" w14:textId="77777777" w:rsidR="00AB7827" w:rsidRPr="00EE1FE5" w:rsidRDefault="00AB7827" w:rsidP="003D7B77">
            <w:pPr>
              <w:pStyle w:val="Brdtext"/>
              <w:ind w:left="0"/>
            </w:pPr>
          </w:p>
        </w:tc>
        <w:tc>
          <w:tcPr>
            <w:tcW w:w="596" w:type="dxa"/>
          </w:tcPr>
          <w:p w14:paraId="1117947F" w14:textId="77777777" w:rsidR="00AB7827" w:rsidRPr="00EE1FE5" w:rsidRDefault="00AB7827" w:rsidP="003D7B77">
            <w:pPr>
              <w:pStyle w:val="Brdtext"/>
              <w:ind w:left="0"/>
            </w:pPr>
          </w:p>
        </w:tc>
      </w:tr>
    </w:tbl>
    <w:p w14:paraId="494C76AB" w14:textId="77777777" w:rsidR="00A70CFA" w:rsidRPr="00EE1FE5" w:rsidRDefault="00A70CFA" w:rsidP="00D03469">
      <w:pPr>
        <w:pStyle w:val="Brdtext"/>
      </w:pPr>
    </w:p>
    <w:p w14:paraId="7FBE896F" w14:textId="22695635" w:rsidR="00086937" w:rsidRPr="00EE1FE5" w:rsidRDefault="00086937" w:rsidP="00086937">
      <w:pPr>
        <w:pStyle w:val="Brdtext"/>
      </w:pPr>
      <w:r w:rsidRPr="00EE1FE5">
        <w:rPr>
          <w:i/>
        </w:rPr>
        <w:t>Beräkning andel vattenånga</w:t>
      </w:r>
      <w:r w:rsidR="00E44ED5" w:rsidRPr="00EE1FE5">
        <w:rPr>
          <w:i/>
        </w:rPr>
        <w:t xml:space="preserve"> före </w:t>
      </w:r>
      <w:proofErr w:type="spellStart"/>
      <w:r w:rsidR="00E44ED5" w:rsidRPr="00EE1FE5">
        <w:rPr>
          <w:i/>
        </w:rPr>
        <w:t>elvärmare</w:t>
      </w:r>
      <w:proofErr w:type="spellEnd"/>
      <w:r w:rsidR="00FF5425" w:rsidRPr="00EE1FE5">
        <w:rPr>
          <w:i/>
        </w:rPr>
        <w:t xml:space="preserve"> (enligt ”Gasflöden Rev3”, Andel H2O)</w:t>
      </w:r>
      <w:r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627829CE" w14:textId="77777777" w:rsidTr="001D046D">
        <w:tc>
          <w:tcPr>
            <w:tcW w:w="1537" w:type="dxa"/>
          </w:tcPr>
          <w:p w14:paraId="4BAB5BEA" w14:textId="77777777" w:rsidR="00086937" w:rsidRPr="00EE1FE5" w:rsidRDefault="00086937" w:rsidP="001D046D">
            <w:pPr>
              <w:pStyle w:val="Brdtext"/>
              <w:ind w:left="0"/>
            </w:pPr>
            <w:r w:rsidRPr="00EE1FE5">
              <w:t>Namn</w:t>
            </w:r>
          </w:p>
        </w:tc>
        <w:tc>
          <w:tcPr>
            <w:tcW w:w="2002" w:type="dxa"/>
          </w:tcPr>
          <w:p w14:paraId="07F1EBC4" w14:textId="77777777" w:rsidR="00086937" w:rsidRPr="00EE1FE5" w:rsidRDefault="00086937" w:rsidP="001D046D">
            <w:pPr>
              <w:pStyle w:val="Brdtext"/>
              <w:ind w:left="0"/>
            </w:pPr>
            <w:r w:rsidRPr="00EE1FE5">
              <w:t>Tag</w:t>
            </w:r>
          </w:p>
        </w:tc>
        <w:tc>
          <w:tcPr>
            <w:tcW w:w="4394" w:type="dxa"/>
          </w:tcPr>
          <w:p w14:paraId="66EE63D1" w14:textId="77777777" w:rsidR="00086937" w:rsidRPr="00EE1FE5" w:rsidRDefault="00086937" w:rsidP="001D046D">
            <w:pPr>
              <w:pStyle w:val="Brdtext"/>
              <w:ind w:left="0"/>
            </w:pPr>
            <w:r w:rsidRPr="00EE1FE5">
              <w:t>Anmärkning</w:t>
            </w:r>
          </w:p>
        </w:tc>
      </w:tr>
      <w:tr w:rsidR="00EE1FE5" w:rsidRPr="00EE1FE5" w14:paraId="63F4A166" w14:textId="77777777" w:rsidTr="001D046D">
        <w:tc>
          <w:tcPr>
            <w:tcW w:w="1537" w:type="dxa"/>
          </w:tcPr>
          <w:p w14:paraId="36E8BEB8" w14:textId="409BDADD" w:rsidR="00086937" w:rsidRPr="00EE1FE5" w:rsidRDefault="00086937" w:rsidP="00086937">
            <w:pPr>
              <w:pStyle w:val="Brdtext"/>
              <w:ind w:left="0"/>
            </w:pPr>
            <w:r w:rsidRPr="00EE1FE5">
              <w:t>T</w:t>
            </w:r>
          </w:p>
        </w:tc>
        <w:tc>
          <w:tcPr>
            <w:tcW w:w="2002" w:type="dxa"/>
          </w:tcPr>
          <w:p w14:paraId="19E96E7D" w14:textId="67DA09AB" w:rsidR="00086937" w:rsidRPr="00EE1FE5" w:rsidRDefault="00886632" w:rsidP="00131A6F">
            <w:pPr>
              <w:pStyle w:val="Brdtext"/>
              <w:ind w:left="0"/>
            </w:pPr>
            <w:r w:rsidRPr="00EE1FE5">
              <w:t>346</w:t>
            </w:r>
            <w:r w:rsidR="00086937" w:rsidRPr="00EE1FE5">
              <w:t>TI</w:t>
            </w:r>
            <w:r w:rsidR="00131A6F" w:rsidRPr="00EE1FE5">
              <w:t>402</w:t>
            </w:r>
          </w:p>
        </w:tc>
        <w:tc>
          <w:tcPr>
            <w:tcW w:w="4394" w:type="dxa"/>
          </w:tcPr>
          <w:p w14:paraId="2B407C7D" w14:textId="77777777" w:rsidR="00086937" w:rsidRPr="00EE1FE5" w:rsidRDefault="00086937" w:rsidP="00086937">
            <w:pPr>
              <w:pStyle w:val="Brdtext"/>
              <w:ind w:left="0"/>
            </w:pPr>
          </w:p>
        </w:tc>
      </w:tr>
      <w:tr w:rsidR="00EE1FE5" w:rsidRPr="00EE1FE5" w14:paraId="44B46F2D" w14:textId="77777777" w:rsidTr="001D046D">
        <w:tc>
          <w:tcPr>
            <w:tcW w:w="1537" w:type="dxa"/>
          </w:tcPr>
          <w:p w14:paraId="4E06CB00" w14:textId="5919F00E" w:rsidR="00086937" w:rsidRPr="00EE1FE5" w:rsidRDefault="00086937" w:rsidP="00086937">
            <w:pPr>
              <w:pStyle w:val="Brdtext"/>
              <w:ind w:left="0"/>
            </w:pPr>
            <w:proofErr w:type="spellStart"/>
            <w:r w:rsidRPr="00EE1FE5">
              <w:t>P_steam</w:t>
            </w:r>
            <w:proofErr w:type="spellEnd"/>
          </w:p>
        </w:tc>
        <w:tc>
          <w:tcPr>
            <w:tcW w:w="2002" w:type="dxa"/>
          </w:tcPr>
          <w:p w14:paraId="75A69311" w14:textId="77777777" w:rsidR="00086937" w:rsidRPr="00EE1FE5" w:rsidRDefault="00086937" w:rsidP="00086937">
            <w:pPr>
              <w:pStyle w:val="Brdtext"/>
              <w:ind w:left="0"/>
            </w:pPr>
          </w:p>
        </w:tc>
        <w:tc>
          <w:tcPr>
            <w:tcW w:w="4394" w:type="dxa"/>
          </w:tcPr>
          <w:p w14:paraId="1264EBBD" w14:textId="366986CD" w:rsidR="00086937" w:rsidRPr="00EE1FE5" w:rsidRDefault="00086937" w:rsidP="00086937">
            <w:pPr>
              <w:pStyle w:val="Brdtext"/>
              <w:ind w:left="0"/>
            </w:pPr>
            <w:r w:rsidRPr="00EE1FE5">
              <w:t xml:space="preserve">För </w:t>
            </w:r>
            <w:proofErr w:type="spellStart"/>
            <w:r w:rsidRPr="00EE1FE5">
              <w:t>ev</w:t>
            </w:r>
            <w:proofErr w:type="spellEnd"/>
            <w:r w:rsidRPr="00EE1FE5">
              <w:t xml:space="preserve"> visning i styrsystem</w:t>
            </w:r>
          </w:p>
        </w:tc>
      </w:tr>
      <w:tr w:rsidR="00EE1FE5" w:rsidRPr="00EE1FE5" w14:paraId="7FA21036" w14:textId="77777777" w:rsidTr="001D046D">
        <w:tc>
          <w:tcPr>
            <w:tcW w:w="1537" w:type="dxa"/>
          </w:tcPr>
          <w:p w14:paraId="78F44FDE" w14:textId="0754F05D" w:rsidR="00086937" w:rsidRPr="00EE1FE5" w:rsidRDefault="00086937" w:rsidP="00086937">
            <w:pPr>
              <w:pStyle w:val="Brdtext"/>
              <w:ind w:left="0"/>
            </w:pPr>
            <w:r w:rsidRPr="00EE1FE5">
              <w:t>P</w:t>
            </w:r>
          </w:p>
        </w:tc>
        <w:tc>
          <w:tcPr>
            <w:tcW w:w="2002" w:type="dxa"/>
          </w:tcPr>
          <w:p w14:paraId="4FA8ED5C" w14:textId="0965396C" w:rsidR="00086937" w:rsidRPr="00EE1FE5" w:rsidRDefault="00086937" w:rsidP="00086937">
            <w:pPr>
              <w:pStyle w:val="Brdtext"/>
              <w:ind w:left="0"/>
            </w:pPr>
            <w:r w:rsidRPr="00EE1FE5">
              <w:t>346PI575</w:t>
            </w:r>
          </w:p>
        </w:tc>
        <w:tc>
          <w:tcPr>
            <w:tcW w:w="4394" w:type="dxa"/>
          </w:tcPr>
          <w:p w14:paraId="1EA6CA0D" w14:textId="77777777" w:rsidR="00086937" w:rsidRPr="00EE1FE5" w:rsidRDefault="00086937" w:rsidP="00086937">
            <w:pPr>
              <w:pStyle w:val="Brdtext"/>
              <w:ind w:left="0"/>
            </w:pPr>
          </w:p>
        </w:tc>
      </w:tr>
      <w:tr w:rsidR="00EE1FE5" w:rsidRPr="00EE1FE5" w14:paraId="4148B8BE" w14:textId="77777777" w:rsidTr="001D046D">
        <w:tc>
          <w:tcPr>
            <w:tcW w:w="1537" w:type="dxa"/>
          </w:tcPr>
          <w:p w14:paraId="2C3875E9" w14:textId="1DE41B6E" w:rsidR="00816BA5" w:rsidRPr="00EE1FE5" w:rsidRDefault="00816BA5" w:rsidP="00086937">
            <w:pPr>
              <w:pStyle w:val="Brdtext"/>
              <w:ind w:left="0"/>
            </w:pPr>
            <w:proofErr w:type="spellStart"/>
            <w:r w:rsidRPr="00EE1FE5">
              <w:t>P_atm</w:t>
            </w:r>
            <w:proofErr w:type="spellEnd"/>
          </w:p>
        </w:tc>
        <w:tc>
          <w:tcPr>
            <w:tcW w:w="2002" w:type="dxa"/>
          </w:tcPr>
          <w:p w14:paraId="0D103561" w14:textId="03029251" w:rsidR="00816BA5" w:rsidRPr="00EE1FE5" w:rsidRDefault="00D250BD" w:rsidP="00420F91">
            <w:pPr>
              <w:pStyle w:val="Brdtext"/>
              <w:ind w:left="0"/>
            </w:pPr>
            <w:r w:rsidRPr="00EE1FE5">
              <w:t>343PI</w:t>
            </w:r>
            <w:r w:rsidR="00420F91" w:rsidRPr="00EE1FE5">
              <w:t>400</w:t>
            </w:r>
          </w:p>
        </w:tc>
        <w:tc>
          <w:tcPr>
            <w:tcW w:w="4394" w:type="dxa"/>
          </w:tcPr>
          <w:p w14:paraId="41DC7386" w14:textId="77777777" w:rsidR="00816BA5" w:rsidRPr="00EE1FE5" w:rsidRDefault="00816BA5" w:rsidP="00086937">
            <w:pPr>
              <w:pStyle w:val="Brdtext"/>
              <w:ind w:left="0"/>
            </w:pPr>
          </w:p>
        </w:tc>
      </w:tr>
      <w:tr w:rsidR="00086937" w:rsidRPr="00EE1FE5" w14:paraId="1DCD113A" w14:textId="77777777" w:rsidTr="001D046D">
        <w:tc>
          <w:tcPr>
            <w:tcW w:w="1537" w:type="dxa"/>
          </w:tcPr>
          <w:p w14:paraId="5017477C" w14:textId="5F1A98BD" w:rsidR="00086937" w:rsidRPr="00EE1FE5" w:rsidRDefault="00086937" w:rsidP="00086937">
            <w:pPr>
              <w:pStyle w:val="Brdtext"/>
              <w:ind w:left="0"/>
            </w:pPr>
            <w:r w:rsidRPr="00EE1FE5">
              <w:t>Out_XI_H2O</w:t>
            </w:r>
          </w:p>
        </w:tc>
        <w:tc>
          <w:tcPr>
            <w:tcW w:w="2002" w:type="dxa"/>
          </w:tcPr>
          <w:p w14:paraId="281E4CFF" w14:textId="35922296" w:rsidR="00086937" w:rsidRPr="00EE1FE5" w:rsidRDefault="00B33238" w:rsidP="00086937">
            <w:pPr>
              <w:pStyle w:val="Brdtext"/>
              <w:ind w:left="0"/>
            </w:pPr>
            <w:r w:rsidRPr="00EE1FE5">
              <w:t>346XI402</w:t>
            </w:r>
            <w:r w:rsidR="00086937" w:rsidRPr="00EE1FE5">
              <w:t>_H2O</w:t>
            </w:r>
          </w:p>
        </w:tc>
        <w:tc>
          <w:tcPr>
            <w:tcW w:w="4394" w:type="dxa"/>
          </w:tcPr>
          <w:p w14:paraId="2D7C8A29" w14:textId="77777777" w:rsidR="00086937" w:rsidRPr="00EE1FE5" w:rsidRDefault="00086937" w:rsidP="00086937">
            <w:pPr>
              <w:pStyle w:val="Brdtext"/>
              <w:ind w:left="0"/>
            </w:pPr>
          </w:p>
        </w:tc>
      </w:tr>
    </w:tbl>
    <w:p w14:paraId="6193D77C" w14:textId="77777777" w:rsidR="00086937" w:rsidRPr="00EE1FE5" w:rsidRDefault="00086937" w:rsidP="00D03469">
      <w:pPr>
        <w:pStyle w:val="Brdtext"/>
      </w:pPr>
    </w:p>
    <w:p w14:paraId="48A9EDB6" w14:textId="77777777" w:rsidR="007A4005" w:rsidRPr="00EE1FE5" w:rsidRDefault="007A4005" w:rsidP="007A4005">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40DCE9EE" w14:textId="77777777" w:rsidTr="00D237FF">
        <w:tc>
          <w:tcPr>
            <w:tcW w:w="1838" w:type="dxa"/>
          </w:tcPr>
          <w:p w14:paraId="3A113F1A" w14:textId="77777777" w:rsidR="007A4005" w:rsidRPr="00EE1FE5" w:rsidRDefault="007A4005" w:rsidP="00D237FF">
            <w:pPr>
              <w:pStyle w:val="Brdtext"/>
              <w:ind w:left="0"/>
            </w:pPr>
            <w:r w:rsidRPr="00EE1FE5">
              <w:t>Objekt/Signal</w:t>
            </w:r>
          </w:p>
        </w:tc>
        <w:tc>
          <w:tcPr>
            <w:tcW w:w="1559" w:type="dxa"/>
          </w:tcPr>
          <w:p w14:paraId="42AE9612" w14:textId="77777777" w:rsidR="007A4005" w:rsidRPr="00EE1FE5" w:rsidRDefault="007A4005" w:rsidP="00D237FF">
            <w:pPr>
              <w:pStyle w:val="Brdtext"/>
              <w:ind w:left="0"/>
            </w:pPr>
            <w:r w:rsidRPr="00EE1FE5">
              <w:t>Beskrivning</w:t>
            </w:r>
          </w:p>
        </w:tc>
        <w:tc>
          <w:tcPr>
            <w:tcW w:w="1560" w:type="dxa"/>
          </w:tcPr>
          <w:p w14:paraId="3EC01146" w14:textId="77777777" w:rsidR="007A4005" w:rsidRPr="00EE1FE5" w:rsidRDefault="007A4005" w:rsidP="00D237FF">
            <w:pPr>
              <w:pStyle w:val="Brdtext"/>
              <w:ind w:left="0"/>
            </w:pPr>
            <w:r w:rsidRPr="00EE1FE5">
              <w:t>Mätområde</w:t>
            </w:r>
          </w:p>
        </w:tc>
        <w:tc>
          <w:tcPr>
            <w:tcW w:w="595" w:type="dxa"/>
          </w:tcPr>
          <w:p w14:paraId="69637103" w14:textId="77777777" w:rsidR="007A4005" w:rsidRPr="00EE1FE5" w:rsidRDefault="007A4005" w:rsidP="00D237FF">
            <w:pPr>
              <w:pStyle w:val="Brdtext"/>
              <w:ind w:left="0"/>
            </w:pPr>
            <w:r w:rsidRPr="00EE1FE5">
              <w:t>L2</w:t>
            </w:r>
          </w:p>
        </w:tc>
        <w:tc>
          <w:tcPr>
            <w:tcW w:w="595" w:type="dxa"/>
          </w:tcPr>
          <w:p w14:paraId="26F35DFA" w14:textId="77777777" w:rsidR="007A4005" w:rsidRPr="00EE1FE5" w:rsidRDefault="007A4005" w:rsidP="00D237FF">
            <w:pPr>
              <w:pStyle w:val="Brdtext"/>
              <w:ind w:left="0"/>
            </w:pPr>
            <w:r w:rsidRPr="00EE1FE5">
              <w:t>L1</w:t>
            </w:r>
          </w:p>
        </w:tc>
        <w:tc>
          <w:tcPr>
            <w:tcW w:w="595" w:type="dxa"/>
          </w:tcPr>
          <w:p w14:paraId="61690A26" w14:textId="77777777" w:rsidR="007A4005" w:rsidRPr="00EE1FE5" w:rsidRDefault="007A4005" w:rsidP="00D237FF">
            <w:pPr>
              <w:pStyle w:val="Brdtext"/>
              <w:ind w:left="0"/>
            </w:pPr>
            <w:r w:rsidRPr="00EE1FE5">
              <w:t>H1</w:t>
            </w:r>
          </w:p>
        </w:tc>
        <w:tc>
          <w:tcPr>
            <w:tcW w:w="595" w:type="dxa"/>
          </w:tcPr>
          <w:p w14:paraId="15B734D7" w14:textId="77777777" w:rsidR="007A4005" w:rsidRPr="00EE1FE5" w:rsidRDefault="007A4005" w:rsidP="00D237FF">
            <w:pPr>
              <w:pStyle w:val="Brdtext"/>
              <w:ind w:left="0"/>
            </w:pPr>
            <w:r w:rsidRPr="00EE1FE5">
              <w:t>H2</w:t>
            </w:r>
          </w:p>
        </w:tc>
        <w:tc>
          <w:tcPr>
            <w:tcW w:w="596" w:type="dxa"/>
          </w:tcPr>
          <w:p w14:paraId="3072D833" w14:textId="77777777" w:rsidR="007A4005" w:rsidRPr="00EE1FE5" w:rsidRDefault="007A4005" w:rsidP="00D237FF">
            <w:pPr>
              <w:pStyle w:val="Brdtext"/>
              <w:ind w:left="0"/>
            </w:pPr>
            <w:r w:rsidRPr="00EE1FE5">
              <w:t>SIL</w:t>
            </w:r>
          </w:p>
        </w:tc>
      </w:tr>
      <w:tr w:rsidR="007A4005" w:rsidRPr="00EE1FE5" w14:paraId="02F553E8" w14:textId="77777777" w:rsidTr="00D237FF">
        <w:tc>
          <w:tcPr>
            <w:tcW w:w="1838" w:type="dxa"/>
          </w:tcPr>
          <w:p w14:paraId="76071B49" w14:textId="305BBA89" w:rsidR="007A4005" w:rsidRPr="00EE1FE5" w:rsidRDefault="007A4005" w:rsidP="00D237FF">
            <w:pPr>
              <w:pStyle w:val="Brdtext"/>
              <w:ind w:left="0"/>
            </w:pPr>
            <w:r w:rsidRPr="00EE1FE5">
              <w:t>346XI402_H2O</w:t>
            </w:r>
          </w:p>
        </w:tc>
        <w:tc>
          <w:tcPr>
            <w:tcW w:w="1559" w:type="dxa"/>
          </w:tcPr>
          <w:p w14:paraId="09AEB8D5" w14:textId="470D26B9" w:rsidR="007A4005" w:rsidRPr="00EE1FE5" w:rsidRDefault="007A4005" w:rsidP="00D237FF">
            <w:pPr>
              <w:pStyle w:val="Brdtext"/>
              <w:ind w:left="0"/>
            </w:pPr>
            <w:r w:rsidRPr="00EE1FE5">
              <w:t>Vattenhalt f. värmare</w:t>
            </w:r>
          </w:p>
        </w:tc>
        <w:tc>
          <w:tcPr>
            <w:tcW w:w="1560" w:type="dxa"/>
          </w:tcPr>
          <w:p w14:paraId="0EF579DB" w14:textId="64D6A499" w:rsidR="007A4005" w:rsidRPr="00EE1FE5" w:rsidRDefault="007A4005" w:rsidP="00D237FF">
            <w:pPr>
              <w:pStyle w:val="Brdtext"/>
              <w:ind w:left="0"/>
            </w:pPr>
            <w:r w:rsidRPr="00EE1FE5">
              <w:t>0-5Vol%</w:t>
            </w:r>
          </w:p>
        </w:tc>
        <w:tc>
          <w:tcPr>
            <w:tcW w:w="595" w:type="dxa"/>
          </w:tcPr>
          <w:p w14:paraId="7A507C0E" w14:textId="77777777" w:rsidR="007A4005" w:rsidRPr="00EE1FE5" w:rsidRDefault="007A4005" w:rsidP="00D237FF">
            <w:pPr>
              <w:pStyle w:val="Brdtext"/>
              <w:ind w:left="0"/>
            </w:pPr>
          </w:p>
        </w:tc>
        <w:tc>
          <w:tcPr>
            <w:tcW w:w="595" w:type="dxa"/>
          </w:tcPr>
          <w:p w14:paraId="7CB41972" w14:textId="77777777" w:rsidR="007A4005" w:rsidRPr="00EE1FE5" w:rsidRDefault="007A4005" w:rsidP="00D237FF">
            <w:pPr>
              <w:pStyle w:val="Brdtext"/>
              <w:ind w:left="0"/>
            </w:pPr>
          </w:p>
        </w:tc>
        <w:tc>
          <w:tcPr>
            <w:tcW w:w="595" w:type="dxa"/>
          </w:tcPr>
          <w:p w14:paraId="24412E11" w14:textId="77777777" w:rsidR="007A4005" w:rsidRPr="00EE1FE5" w:rsidRDefault="007A4005" w:rsidP="00D237FF">
            <w:pPr>
              <w:pStyle w:val="Brdtext"/>
              <w:ind w:left="0"/>
            </w:pPr>
          </w:p>
        </w:tc>
        <w:tc>
          <w:tcPr>
            <w:tcW w:w="595" w:type="dxa"/>
          </w:tcPr>
          <w:p w14:paraId="7390FB32" w14:textId="77777777" w:rsidR="007A4005" w:rsidRPr="00EE1FE5" w:rsidRDefault="007A4005" w:rsidP="00D237FF">
            <w:pPr>
              <w:pStyle w:val="Brdtext"/>
              <w:ind w:left="0"/>
            </w:pPr>
          </w:p>
        </w:tc>
        <w:tc>
          <w:tcPr>
            <w:tcW w:w="596" w:type="dxa"/>
          </w:tcPr>
          <w:p w14:paraId="1C018FC6" w14:textId="77777777" w:rsidR="007A4005" w:rsidRPr="00EE1FE5" w:rsidRDefault="007A4005" w:rsidP="00D237FF">
            <w:pPr>
              <w:pStyle w:val="Brdtext"/>
              <w:ind w:left="0"/>
            </w:pPr>
          </w:p>
        </w:tc>
      </w:tr>
    </w:tbl>
    <w:p w14:paraId="41C549B8" w14:textId="77777777" w:rsidR="007A4005" w:rsidRPr="00EE1FE5" w:rsidRDefault="007A4005" w:rsidP="00D03469">
      <w:pPr>
        <w:pStyle w:val="Brdtext"/>
      </w:pPr>
    </w:p>
    <w:p w14:paraId="0F6C0136" w14:textId="26970A83" w:rsidR="00086937" w:rsidRPr="00EE1FE5" w:rsidRDefault="00086937" w:rsidP="00FF5425">
      <w:pPr>
        <w:pStyle w:val="Brdtext"/>
        <w:rPr>
          <w:i/>
        </w:rPr>
      </w:pPr>
      <w:r w:rsidRPr="00EE1FE5">
        <w:rPr>
          <w:i/>
        </w:rPr>
        <w:t>Beräkning andel vattenånga efter mixer</w:t>
      </w:r>
      <w:r w:rsidR="00FF5425" w:rsidRPr="00EE1FE5">
        <w:rPr>
          <w:i/>
        </w:rPr>
        <w:t xml:space="preserve"> (enligt ”Gasflöden Rev3”, Andel H2O e </w:t>
      </w:r>
      <w:proofErr w:type="spellStart"/>
      <w:r w:rsidR="00FF5425" w:rsidRPr="00EE1FE5">
        <w:rPr>
          <w:i/>
        </w:rPr>
        <w:t>reduk.gasmixer</w:t>
      </w:r>
      <w:proofErr w:type="spellEnd"/>
      <w:r w:rsidR="00FF5425" w:rsidRPr="00EE1FE5">
        <w:rPr>
          <w:i/>
        </w:rPr>
        <w:t>)</w:t>
      </w:r>
      <w:r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4899EBE0" w14:textId="77777777" w:rsidTr="00D237FF">
        <w:tc>
          <w:tcPr>
            <w:tcW w:w="1537" w:type="dxa"/>
          </w:tcPr>
          <w:p w14:paraId="49642A2E" w14:textId="77777777" w:rsidR="008B3BEE" w:rsidRPr="00EE1FE5" w:rsidRDefault="008B3BEE" w:rsidP="00D237FF">
            <w:pPr>
              <w:pStyle w:val="Brdtext"/>
              <w:ind w:left="0"/>
            </w:pPr>
            <w:r w:rsidRPr="00EE1FE5">
              <w:t>Namn</w:t>
            </w:r>
          </w:p>
        </w:tc>
        <w:tc>
          <w:tcPr>
            <w:tcW w:w="2002" w:type="dxa"/>
          </w:tcPr>
          <w:p w14:paraId="22B2FA2F" w14:textId="77777777" w:rsidR="008B3BEE" w:rsidRPr="00EE1FE5" w:rsidRDefault="008B3BEE" w:rsidP="00D237FF">
            <w:pPr>
              <w:pStyle w:val="Brdtext"/>
              <w:ind w:left="0"/>
            </w:pPr>
            <w:r w:rsidRPr="00EE1FE5">
              <w:t>Tag</w:t>
            </w:r>
          </w:p>
        </w:tc>
        <w:tc>
          <w:tcPr>
            <w:tcW w:w="4394" w:type="dxa"/>
          </w:tcPr>
          <w:p w14:paraId="47349DE3" w14:textId="77777777" w:rsidR="008B3BEE" w:rsidRPr="00EE1FE5" w:rsidRDefault="008B3BEE" w:rsidP="00D237FF">
            <w:pPr>
              <w:pStyle w:val="Brdtext"/>
              <w:ind w:left="0"/>
            </w:pPr>
            <w:r w:rsidRPr="00EE1FE5">
              <w:t>Anmärkning</w:t>
            </w:r>
          </w:p>
        </w:tc>
      </w:tr>
      <w:tr w:rsidR="00EE1FE5" w:rsidRPr="00EE1FE5" w14:paraId="471DD8E3" w14:textId="77777777" w:rsidTr="00D237FF">
        <w:tc>
          <w:tcPr>
            <w:tcW w:w="1537" w:type="dxa"/>
          </w:tcPr>
          <w:p w14:paraId="53FAC51E" w14:textId="22E2FAD1" w:rsidR="008B3BEE" w:rsidRPr="00EE1FE5" w:rsidRDefault="008B3BEE" w:rsidP="00D237FF">
            <w:pPr>
              <w:pStyle w:val="Brdtext"/>
              <w:ind w:left="0"/>
            </w:pPr>
            <w:r w:rsidRPr="00EE1FE5">
              <w:lastRenderedPageBreak/>
              <w:t>Flow_H2</w:t>
            </w:r>
          </w:p>
        </w:tc>
        <w:tc>
          <w:tcPr>
            <w:tcW w:w="2002" w:type="dxa"/>
          </w:tcPr>
          <w:p w14:paraId="5668FA72" w14:textId="7C2F195F" w:rsidR="008B3BEE" w:rsidRPr="00EE1FE5" w:rsidRDefault="008B3BEE" w:rsidP="00D237FF">
            <w:pPr>
              <w:pStyle w:val="Brdtext"/>
              <w:ind w:left="0"/>
            </w:pPr>
            <w:r w:rsidRPr="00EE1FE5">
              <w:t>341XI675</w:t>
            </w:r>
          </w:p>
        </w:tc>
        <w:tc>
          <w:tcPr>
            <w:tcW w:w="4394" w:type="dxa"/>
          </w:tcPr>
          <w:p w14:paraId="145CCC7F" w14:textId="77777777" w:rsidR="008B3BEE" w:rsidRPr="00EE1FE5" w:rsidRDefault="008B3BEE" w:rsidP="00D237FF">
            <w:pPr>
              <w:pStyle w:val="Brdtext"/>
              <w:ind w:left="0"/>
            </w:pPr>
          </w:p>
        </w:tc>
      </w:tr>
      <w:tr w:rsidR="00EE1FE5" w:rsidRPr="00EE1FE5" w14:paraId="1C3FCE39" w14:textId="77777777" w:rsidTr="00D237FF">
        <w:tc>
          <w:tcPr>
            <w:tcW w:w="1537" w:type="dxa"/>
          </w:tcPr>
          <w:p w14:paraId="5F165182" w14:textId="6C552E04" w:rsidR="008B3BEE" w:rsidRPr="00EE1FE5" w:rsidRDefault="008B3BEE" w:rsidP="00D237FF">
            <w:pPr>
              <w:pStyle w:val="Brdtext"/>
              <w:ind w:left="0"/>
            </w:pPr>
            <w:r w:rsidRPr="00EE1FE5">
              <w:t>Flow_CH4</w:t>
            </w:r>
          </w:p>
        </w:tc>
        <w:tc>
          <w:tcPr>
            <w:tcW w:w="2002" w:type="dxa"/>
          </w:tcPr>
          <w:p w14:paraId="7641C848" w14:textId="632CC4A8" w:rsidR="008B3BEE" w:rsidRPr="00EE1FE5" w:rsidRDefault="008B3BEE" w:rsidP="00D237FF">
            <w:pPr>
              <w:pStyle w:val="Brdtext"/>
              <w:ind w:left="0"/>
            </w:pPr>
            <w:r w:rsidRPr="00EE1FE5">
              <w:t>252XI565</w:t>
            </w:r>
          </w:p>
        </w:tc>
        <w:tc>
          <w:tcPr>
            <w:tcW w:w="4394" w:type="dxa"/>
          </w:tcPr>
          <w:p w14:paraId="54AD6D1D" w14:textId="1800B5A0" w:rsidR="008B3BEE" w:rsidRPr="00EE1FE5" w:rsidRDefault="008B3BEE" w:rsidP="00D237FF">
            <w:pPr>
              <w:pStyle w:val="Brdtext"/>
              <w:ind w:left="0"/>
            </w:pPr>
          </w:p>
        </w:tc>
      </w:tr>
      <w:tr w:rsidR="00EE1FE5" w:rsidRPr="00EE1FE5" w14:paraId="731CF018" w14:textId="77777777" w:rsidTr="00D237FF">
        <w:tc>
          <w:tcPr>
            <w:tcW w:w="1537" w:type="dxa"/>
          </w:tcPr>
          <w:p w14:paraId="56D72EA2" w14:textId="3DF1260B" w:rsidR="008B3BEE" w:rsidRPr="00EE1FE5" w:rsidRDefault="008B3BEE" w:rsidP="00D237FF">
            <w:pPr>
              <w:pStyle w:val="Brdtext"/>
              <w:ind w:left="0"/>
            </w:pPr>
            <w:r w:rsidRPr="00EE1FE5">
              <w:t>Flow_N2</w:t>
            </w:r>
          </w:p>
        </w:tc>
        <w:tc>
          <w:tcPr>
            <w:tcW w:w="2002" w:type="dxa"/>
          </w:tcPr>
          <w:p w14:paraId="1824D319" w14:textId="58141BA7" w:rsidR="008B3BEE" w:rsidRPr="00EE1FE5" w:rsidRDefault="008B3BEE" w:rsidP="00D237FF">
            <w:pPr>
              <w:pStyle w:val="Brdtext"/>
              <w:ind w:left="0"/>
            </w:pPr>
            <w:r w:rsidRPr="00EE1FE5">
              <w:t>254FI585</w:t>
            </w:r>
          </w:p>
        </w:tc>
        <w:tc>
          <w:tcPr>
            <w:tcW w:w="4394" w:type="dxa"/>
          </w:tcPr>
          <w:p w14:paraId="57C31C2E" w14:textId="77777777" w:rsidR="008B3BEE" w:rsidRPr="00EE1FE5" w:rsidRDefault="008B3BEE" w:rsidP="00D237FF">
            <w:pPr>
              <w:pStyle w:val="Brdtext"/>
              <w:ind w:left="0"/>
            </w:pPr>
          </w:p>
        </w:tc>
      </w:tr>
      <w:tr w:rsidR="00EE1FE5" w:rsidRPr="00EE1FE5" w14:paraId="77ECC81D" w14:textId="77777777" w:rsidTr="00D237FF">
        <w:tc>
          <w:tcPr>
            <w:tcW w:w="1537" w:type="dxa"/>
          </w:tcPr>
          <w:p w14:paraId="3833AB53" w14:textId="7AA7188E" w:rsidR="008B3BEE" w:rsidRPr="00EE1FE5" w:rsidRDefault="008B3BEE" w:rsidP="00D237FF">
            <w:pPr>
              <w:pStyle w:val="Brdtext"/>
              <w:ind w:left="0"/>
            </w:pPr>
            <w:proofErr w:type="spellStart"/>
            <w:r w:rsidRPr="00EE1FE5">
              <w:t>Flow</w:t>
            </w:r>
            <w:proofErr w:type="spellEnd"/>
            <w:r w:rsidRPr="00EE1FE5">
              <w:t xml:space="preserve"> </w:t>
            </w:r>
            <w:proofErr w:type="spellStart"/>
            <w:r w:rsidRPr="00EE1FE5">
              <w:t>Red.gas</w:t>
            </w:r>
            <w:proofErr w:type="spellEnd"/>
          </w:p>
        </w:tc>
        <w:tc>
          <w:tcPr>
            <w:tcW w:w="2002" w:type="dxa"/>
          </w:tcPr>
          <w:p w14:paraId="31406A7E" w14:textId="0B304599" w:rsidR="008B3BEE" w:rsidRPr="00EE1FE5" w:rsidRDefault="008B3BEE" w:rsidP="00D237FF">
            <w:pPr>
              <w:pStyle w:val="Brdtext"/>
              <w:ind w:left="0"/>
            </w:pPr>
            <w:r w:rsidRPr="00EE1FE5">
              <w:t>343XI302</w:t>
            </w:r>
          </w:p>
        </w:tc>
        <w:tc>
          <w:tcPr>
            <w:tcW w:w="4394" w:type="dxa"/>
          </w:tcPr>
          <w:p w14:paraId="0F42275D" w14:textId="77777777" w:rsidR="008B3BEE" w:rsidRPr="00EE1FE5" w:rsidRDefault="008B3BEE" w:rsidP="00D237FF">
            <w:pPr>
              <w:pStyle w:val="Brdtext"/>
              <w:ind w:left="0"/>
            </w:pPr>
          </w:p>
        </w:tc>
      </w:tr>
      <w:tr w:rsidR="00EE1FE5" w:rsidRPr="00EE1FE5" w14:paraId="2250A433" w14:textId="77777777" w:rsidTr="00D237FF">
        <w:tc>
          <w:tcPr>
            <w:tcW w:w="1537" w:type="dxa"/>
          </w:tcPr>
          <w:p w14:paraId="2E1A0980" w14:textId="4FC2B30E" w:rsidR="008B3BEE" w:rsidRPr="00EE1FE5" w:rsidRDefault="008B3BEE" w:rsidP="00D237FF">
            <w:pPr>
              <w:pStyle w:val="Brdtext"/>
              <w:ind w:left="0"/>
            </w:pPr>
            <w:proofErr w:type="spellStart"/>
            <w:r w:rsidRPr="00EE1FE5">
              <w:t>Calc</w:t>
            </w:r>
            <w:proofErr w:type="spellEnd"/>
            <w:r w:rsidRPr="00EE1FE5">
              <w:t xml:space="preserve"> </w:t>
            </w:r>
            <w:proofErr w:type="spellStart"/>
            <w:r w:rsidRPr="00EE1FE5">
              <w:t>water</w:t>
            </w:r>
            <w:proofErr w:type="spellEnd"/>
            <w:r w:rsidRPr="00EE1FE5">
              <w:t xml:space="preserve"> </w:t>
            </w:r>
            <w:proofErr w:type="spellStart"/>
            <w:r w:rsidRPr="00EE1FE5">
              <w:t>before</w:t>
            </w:r>
            <w:proofErr w:type="spellEnd"/>
            <w:r w:rsidRPr="00EE1FE5">
              <w:t xml:space="preserve"> </w:t>
            </w:r>
            <w:proofErr w:type="spellStart"/>
            <w:r w:rsidRPr="00EE1FE5">
              <w:t>heater</w:t>
            </w:r>
            <w:proofErr w:type="spellEnd"/>
          </w:p>
        </w:tc>
        <w:tc>
          <w:tcPr>
            <w:tcW w:w="2002" w:type="dxa"/>
          </w:tcPr>
          <w:p w14:paraId="37EB2D1F" w14:textId="008BE8C9" w:rsidR="008B3BEE" w:rsidRPr="00EE1FE5" w:rsidRDefault="008B3BEE" w:rsidP="00D237FF">
            <w:pPr>
              <w:pStyle w:val="Brdtext"/>
              <w:ind w:left="0"/>
            </w:pPr>
            <w:r w:rsidRPr="00EE1FE5">
              <w:t>346XI402_H2O</w:t>
            </w:r>
          </w:p>
        </w:tc>
        <w:tc>
          <w:tcPr>
            <w:tcW w:w="4394" w:type="dxa"/>
          </w:tcPr>
          <w:p w14:paraId="542ECBE3" w14:textId="77777777" w:rsidR="008B3BEE" w:rsidRPr="00EE1FE5" w:rsidRDefault="008B3BEE" w:rsidP="00D237FF">
            <w:pPr>
              <w:pStyle w:val="Brdtext"/>
              <w:ind w:left="0"/>
            </w:pPr>
          </w:p>
        </w:tc>
      </w:tr>
      <w:tr w:rsidR="008B3BEE" w:rsidRPr="00EE1FE5" w14:paraId="6200AC23" w14:textId="77777777" w:rsidTr="00D237FF">
        <w:tc>
          <w:tcPr>
            <w:tcW w:w="1537" w:type="dxa"/>
          </w:tcPr>
          <w:p w14:paraId="51C5FC9E" w14:textId="77777777" w:rsidR="008B3BEE" w:rsidRPr="00EE1FE5" w:rsidRDefault="008B3BEE" w:rsidP="00D237FF">
            <w:pPr>
              <w:pStyle w:val="Brdtext"/>
              <w:ind w:left="0"/>
            </w:pPr>
            <w:r w:rsidRPr="00EE1FE5">
              <w:t>Out_XI_H2O</w:t>
            </w:r>
          </w:p>
        </w:tc>
        <w:tc>
          <w:tcPr>
            <w:tcW w:w="2002" w:type="dxa"/>
          </w:tcPr>
          <w:p w14:paraId="33790B72" w14:textId="5AB1923B" w:rsidR="008B3BEE" w:rsidRPr="00EE1FE5" w:rsidRDefault="008B3BEE" w:rsidP="00D237FF">
            <w:pPr>
              <w:pStyle w:val="Brdtext"/>
              <w:ind w:left="0"/>
            </w:pPr>
            <w:r w:rsidRPr="00EE1FE5">
              <w:t>343XI301</w:t>
            </w:r>
            <w:r w:rsidR="00445A60" w:rsidRPr="00EE1FE5">
              <w:t>_H2O</w:t>
            </w:r>
          </w:p>
        </w:tc>
        <w:tc>
          <w:tcPr>
            <w:tcW w:w="4394" w:type="dxa"/>
          </w:tcPr>
          <w:p w14:paraId="45B8EA48" w14:textId="77777777" w:rsidR="008B3BEE" w:rsidRPr="00EE1FE5" w:rsidRDefault="008B3BEE" w:rsidP="00D237FF">
            <w:pPr>
              <w:pStyle w:val="Brdtext"/>
              <w:ind w:left="0"/>
            </w:pPr>
          </w:p>
        </w:tc>
      </w:tr>
    </w:tbl>
    <w:p w14:paraId="62A91CD0" w14:textId="77777777" w:rsidR="009F6115" w:rsidRPr="00EE1FE5" w:rsidRDefault="009F6115" w:rsidP="008B3BEE">
      <w:pPr>
        <w:pStyle w:val="Brdtext"/>
        <w:ind w:left="0"/>
      </w:pPr>
    </w:p>
    <w:p w14:paraId="6B5EFCBC" w14:textId="77777777" w:rsidR="007A4005" w:rsidRPr="00EE1FE5" w:rsidRDefault="007A4005" w:rsidP="007A4005">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6E41922C" w14:textId="77777777" w:rsidTr="00D237FF">
        <w:tc>
          <w:tcPr>
            <w:tcW w:w="1838" w:type="dxa"/>
          </w:tcPr>
          <w:p w14:paraId="3612AFE2" w14:textId="77777777" w:rsidR="007A4005" w:rsidRPr="00EE1FE5" w:rsidRDefault="007A4005" w:rsidP="00D237FF">
            <w:pPr>
              <w:pStyle w:val="Brdtext"/>
              <w:ind w:left="0"/>
            </w:pPr>
            <w:r w:rsidRPr="00EE1FE5">
              <w:t>Objekt/Signal</w:t>
            </w:r>
          </w:p>
        </w:tc>
        <w:tc>
          <w:tcPr>
            <w:tcW w:w="1559" w:type="dxa"/>
          </w:tcPr>
          <w:p w14:paraId="05F2470C" w14:textId="77777777" w:rsidR="007A4005" w:rsidRPr="00EE1FE5" w:rsidRDefault="007A4005" w:rsidP="00D237FF">
            <w:pPr>
              <w:pStyle w:val="Brdtext"/>
              <w:ind w:left="0"/>
            </w:pPr>
            <w:r w:rsidRPr="00EE1FE5">
              <w:t>Beskrivning</w:t>
            </w:r>
          </w:p>
        </w:tc>
        <w:tc>
          <w:tcPr>
            <w:tcW w:w="1560" w:type="dxa"/>
          </w:tcPr>
          <w:p w14:paraId="3A9C57F3" w14:textId="77777777" w:rsidR="007A4005" w:rsidRPr="00EE1FE5" w:rsidRDefault="007A4005" w:rsidP="00D237FF">
            <w:pPr>
              <w:pStyle w:val="Brdtext"/>
              <w:ind w:left="0"/>
            </w:pPr>
            <w:r w:rsidRPr="00EE1FE5">
              <w:t>Mätområde</w:t>
            </w:r>
          </w:p>
        </w:tc>
        <w:tc>
          <w:tcPr>
            <w:tcW w:w="595" w:type="dxa"/>
          </w:tcPr>
          <w:p w14:paraId="1AE6CEC9" w14:textId="77777777" w:rsidR="007A4005" w:rsidRPr="00EE1FE5" w:rsidRDefault="007A4005" w:rsidP="00D237FF">
            <w:pPr>
              <w:pStyle w:val="Brdtext"/>
              <w:ind w:left="0"/>
            </w:pPr>
            <w:r w:rsidRPr="00EE1FE5">
              <w:t>L2</w:t>
            </w:r>
          </w:p>
        </w:tc>
        <w:tc>
          <w:tcPr>
            <w:tcW w:w="595" w:type="dxa"/>
          </w:tcPr>
          <w:p w14:paraId="2397AFC4" w14:textId="77777777" w:rsidR="007A4005" w:rsidRPr="00EE1FE5" w:rsidRDefault="007A4005" w:rsidP="00D237FF">
            <w:pPr>
              <w:pStyle w:val="Brdtext"/>
              <w:ind w:left="0"/>
            </w:pPr>
            <w:r w:rsidRPr="00EE1FE5">
              <w:t>L1</w:t>
            </w:r>
          </w:p>
        </w:tc>
        <w:tc>
          <w:tcPr>
            <w:tcW w:w="595" w:type="dxa"/>
          </w:tcPr>
          <w:p w14:paraId="0D3EB544" w14:textId="77777777" w:rsidR="007A4005" w:rsidRPr="00EE1FE5" w:rsidRDefault="007A4005" w:rsidP="00D237FF">
            <w:pPr>
              <w:pStyle w:val="Brdtext"/>
              <w:ind w:left="0"/>
            </w:pPr>
            <w:r w:rsidRPr="00EE1FE5">
              <w:t>H1</w:t>
            </w:r>
          </w:p>
        </w:tc>
        <w:tc>
          <w:tcPr>
            <w:tcW w:w="595" w:type="dxa"/>
          </w:tcPr>
          <w:p w14:paraId="39BCBAFC" w14:textId="77777777" w:rsidR="007A4005" w:rsidRPr="00EE1FE5" w:rsidRDefault="007A4005" w:rsidP="00D237FF">
            <w:pPr>
              <w:pStyle w:val="Brdtext"/>
              <w:ind w:left="0"/>
            </w:pPr>
            <w:r w:rsidRPr="00EE1FE5">
              <w:t>H2</w:t>
            </w:r>
          </w:p>
        </w:tc>
        <w:tc>
          <w:tcPr>
            <w:tcW w:w="596" w:type="dxa"/>
          </w:tcPr>
          <w:p w14:paraId="185E21C0" w14:textId="77777777" w:rsidR="007A4005" w:rsidRPr="00EE1FE5" w:rsidRDefault="007A4005" w:rsidP="00D237FF">
            <w:pPr>
              <w:pStyle w:val="Brdtext"/>
              <w:ind w:left="0"/>
            </w:pPr>
            <w:r w:rsidRPr="00EE1FE5">
              <w:t>SIL</w:t>
            </w:r>
          </w:p>
        </w:tc>
      </w:tr>
      <w:tr w:rsidR="007A4005" w:rsidRPr="00EE1FE5" w14:paraId="16961940" w14:textId="77777777" w:rsidTr="00D237FF">
        <w:tc>
          <w:tcPr>
            <w:tcW w:w="1838" w:type="dxa"/>
          </w:tcPr>
          <w:p w14:paraId="64919080" w14:textId="76581F8C" w:rsidR="007A4005" w:rsidRPr="00EE1FE5" w:rsidRDefault="007A4005" w:rsidP="00D237FF">
            <w:pPr>
              <w:pStyle w:val="Brdtext"/>
              <w:ind w:left="0"/>
            </w:pPr>
            <w:r w:rsidRPr="00EE1FE5">
              <w:t>346XI301_H2O</w:t>
            </w:r>
          </w:p>
        </w:tc>
        <w:tc>
          <w:tcPr>
            <w:tcW w:w="1559" w:type="dxa"/>
          </w:tcPr>
          <w:p w14:paraId="3F617BB5" w14:textId="15BE58BB" w:rsidR="007A4005" w:rsidRPr="00EE1FE5" w:rsidRDefault="007A4005" w:rsidP="00D237FF">
            <w:pPr>
              <w:pStyle w:val="Brdtext"/>
              <w:ind w:left="0"/>
            </w:pPr>
            <w:r w:rsidRPr="00EE1FE5">
              <w:t>Vattenhalt e. mixer</w:t>
            </w:r>
          </w:p>
        </w:tc>
        <w:tc>
          <w:tcPr>
            <w:tcW w:w="1560" w:type="dxa"/>
          </w:tcPr>
          <w:p w14:paraId="19D3963D" w14:textId="77777777" w:rsidR="007A4005" w:rsidRPr="00EE1FE5" w:rsidRDefault="007A4005" w:rsidP="00D237FF">
            <w:pPr>
              <w:pStyle w:val="Brdtext"/>
              <w:ind w:left="0"/>
            </w:pPr>
            <w:r w:rsidRPr="00EE1FE5">
              <w:t>0-5Vol%</w:t>
            </w:r>
          </w:p>
        </w:tc>
        <w:tc>
          <w:tcPr>
            <w:tcW w:w="595" w:type="dxa"/>
          </w:tcPr>
          <w:p w14:paraId="65376093" w14:textId="77777777" w:rsidR="007A4005" w:rsidRPr="00EE1FE5" w:rsidRDefault="007A4005" w:rsidP="00D237FF">
            <w:pPr>
              <w:pStyle w:val="Brdtext"/>
              <w:ind w:left="0"/>
            </w:pPr>
          </w:p>
        </w:tc>
        <w:tc>
          <w:tcPr>
            <w:tcW w:w="595" w:type="dxa"/>
          </w:tcPr>
          <w:p w14:paraId="1880CD02" w14:textId="77777777" w:rsidR="007A4005" w:rsidRPr="00EE1FE5" w:rsidRDefault="007A4005" w:rsidP="00D237FF">
            <w:pPr>
              <w:pStyle w:val="Brdtext"/>
              <w:ind w:left="0"/>
            </w:pPr>
          </w:p>
        </w:tc>
        <w:tc>
          <w:tcPr>
            <w:tcW w:w="595" w:type="dxa"/>
          </w:tcPr>
          <w:p w14:paraId="204584E5" w14:textId="77777777" w:rsidR="007A4005" w:rsidRPr="00EE1FE5" w:rsidRDefault="007A4005" w:rsidP="00D237FF">
            <w:pPr>
              <w:pStyle w:val="Brdtext"/>
              <w:ind w:left="0"/>
            </w:pPr>
          </w:p>
        </w:tc>
        <w:tc>
          <w:tcPr>
            <w:tcW w:w="595" w:type="dxa"/>
          </w:tcPr>
          <w:p w14:paraId="2607FD64" w14:textId="77777777" w:rsidR="007A4005" w:rsidRPr="00EE1FE5" w:rsidRDefault="007A4005" w:rsidP="00D237FF">
            <w:pPr>
              <w:pStyle w:val="Brdtext"/>
              <w:ind w:left="0"/>
            </w:pPr>
          </w:p>
        </w:tc>
        <w:tc>
          <w:tcPr>
            <w:tcW w:w="596" w:type="dxa"/>
          </w:tcPr>
          <w:p w14:paraId="1B90A1A6" w14:textId="77777777" w:rsidR="007A4005" w:rsidRPr="00EE1FE5" w:rsidRDefault="007A4005" w:rsidP="00D237FF">
            <w:pPr>
              <w:pStyle w:val="Brdtext"/>
              <w:ind w:left="0"/>
            </w:pPr>
          </w:p>
        </w:tc>
      </w:tr>
    </w:tbl>
    <w:p w14:paraId="31E64E84" w14:textId="77777777" w:rsidR="007A4005" w:rsidRPr="00EE1FE5" w:rsidRDefault="007A4005" w:rsidP="007F5143">
      <w:pPr>
        <w:pStyle w:val="Brdtext"/>
      </w:pPr>
    </w:p>
    <w:p w14:paraId="01960EFE" w14:textId="1E3AE914" w:rsidR="007F5143" w:rsidRPr="00EE1FE5" w:rsidRDefault="007F5143" w:rsidP="007F5143">
      <w:pPr>
        <w:pStyle w:val="Brdtext"/>
      </w:pPr>
      <w:r w:rsidRPr="00EE1FE5">
        <w:rPr>
          <w:i/>
        </w:rPr>
        <w:t>Beräkning densitet</w:t>
      </w:r>
      <w:r w:rsidR="008B3BEE" w:rsidRPr="00EE1FE5">
        <w:rPr>
          <w:i/>
        </w:rPr>
        <w:t xml:space="preserve"> (enligt ”Gasflöden Rev3”, </w:t>
      </w:r>
      <w:proofErr w:type="spellStart"/>
      <w:r w:rsidR="005D4BB3" w:rsidRPr="00EE1FE5">
        <w:rPr>
          <w:i/>
        </w:rPr>
        <w:t>MixGas</w:t>
      </w:r>
      <w:proofErr w:type="spellEnd"/>
      <w:r w:rsidR="008B3BEE" w:rsidRPr="00EE1FE5">
        <w:rPr>
          <w:i/>
        </w:rPr>
        <w:t>)</w:t>
      </w:r>
      <w:r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0669936D" w14:textId="77777777" w:rsidTr="007F5143">
        <w:tc>
          <w:tcPr>
            <w:tcW w:w="1537" w:type="dxa"/>
          </w:tcPr>
          <w:p w14:paraId="74C9E9A2" w14:textId="77777777" w:rsidR="007F5143" w:rsidRPr="00EE1FE5" w:rsidRDefault="007F5143" w:rsidP="007F5143">
            <w:pPr>
              <w:pStyle w:val="Brdtext"/>
              <w:ind w:left="0"/>
            </w:pPr>
            <w:r w:rsidRPr="00EE1FE5">
              <w:t>Namn</w:t>
            </w:r>
          </w:p>
        </w:tc>
        <w:tc>
          <w:tcPr>
            <w:tcW w:w="2002" w:type="dxa"/>
          </w:tcPr>
          <w:p w14:paraId="0114D103" w14:textId="77777777" w:rsidR="007F5143" w:rsidRPr="00EE1FE5" w:rsidRDefault="007F5143" w:rsidP="007F5143">
            <w:pPr>
              <w:pStyle w:val="Brdtext"/>
              <w:ind w:left="0"/>
            </w:pPr>
            <w:r w:rsidRPr="00EE1FE5">
              <w:t>Tag</w:t>
            </w:r>
          </w:p>
        </w:tc>
        <w:tc>
          <w:tcPr>
            <w:tcW w:w="4394" w:type="dxa"/>
          </w:tcPr>
          <w:p w14:paraId="16A300FC" w14:textId="77777777" w:rsidR="007F5143" w:rsidRPr="00EE1FE5" w:rsidRDefault="007F5143" w:rsidP="007F5143">
            <w:pPr>
              <w:pStyle w:val="Brdtext"/>
              <w:ind w:left="0"/>
            </w:pPr>
            <w:r w:rsidRPr="00EE1FE5">
              <w:t>Anmärkning</w:t>
            </w:r>
          </w:p>
        </w:tc>
      </w:tr>
      <w:tr w:rsidR="00EE1FE5" w:rsidRPr="00EE1FE5" w14:paraId="501F337E" w14:textId="77777777" w:rsidTr="007F5143">
        <w:tc>
          <w:tcPr>
            <w:tcW w:w="1537" w:type="dxa"/>
          </w:tcPr>
          <w:p w14:paraId="44BFE91D" w14:textId="7AC759A3" w:rsidR="00013D9D" w:rsidRPr="00EE1FE5" w:rsidRDefault="00013D9D" w:rsidP="00013D9D">
            <w:pPr>
              <w:pStyle w:val="Brdtext"/>
              <w:ind w:left="0"/>
            </w:pPr>
            <w:r w:rsidRPr="00EE1FE5">
              <w:t>AI_H2</w:t>
            </w:r>
          </w:p>
        </w:tc>
        <w:tc>
          <w:tcPr>
            <w:tcW w:w="2002" w:type="dxa"/>
          </w:tcPr>
          <w:p w14:paraId="115ECEFC" w14:textId="1C9E64F1" w:rsidR="00013D9D" w:rsidRPr="00EE1FE5" w:rsidRDefault="00013D9D" w:rsidP="00013D9D">
            <w:pPr>
              <w:pStyle w:val="Brdtext"/>
              <w:ind w:left="0"/>
            </w:pPr>
            <w:r w:rsidRPr="00EE1FE5">
              <w:t>343AI301_H2</w:t>
            </w:r>
          </w:p>
        </w:tc>
        <w:tc>
          <w:tcPr>
            <w:tcW w:w="4394" w:type="dxa"/>
          </w:tcPr>
          <w:p w14:paraId="7D375E07" w14:textId="77777777" w:rsidR="00013D9D" w:rsidRPr="00EE1FE5" w:rsidRDefault="00013D9D" w:rsidP="00013D9D">
            <w:pPr>
              <w:pStyle w:val="Brdtext"/>
              <w:ind w:left="0"/>
            </w:pPr>
          </w:p>
        </w:tc>
      </w:tr>
      <w:tr w:rsidR="00EE1FE5" w:rsidRPr="00EE1FE5" w14:paraId="08215892" w14:textId="77777777" w:rsidTr="007F5143">
        <w:tc>
          <w:tcPr>
            <w:tcW w:w="1537" w:type="dxa"/>
          </w:tcPr>
          <w:p w14:paraId="5A2FA1EA" w14:textId="024F9609" w:rsidR="00013D9D" w:rsidRPr="00EE1FE5" w:rsidRDefault="00013D9D" w:rsidP="00013D9D">
            <w:pPr>
              <w:pStyle w:val="Brdtext"/>
              <w:ind w:left="0"/>
            </w:pPr>
            <w:r w:rsidRPr="00EE1FE5">
              <w:t>AI_CH4</w:t>
            </w:r>
          </w:p>
        </w:tc>
        <w:tc>
          <w:tcPr>
            <w:tcW w:w="2002" w:type="dxa"/>
          </w:tcPr>
          <w:p w14:paraId="70636509" w14:textId="039327E1" w:rsidR="00013D9D" w:rsidRPr="00EE1FE5" w:rsidRDefault="00013D9D" w:rsidP="00013D9D">
            <w:pPr>
              <w:pStyle w:val="Brdtext"/>
              <w:ind w:left="0"/>
            </w:pPr>
            <w:r w:rsidRPr="00EE1FE5">
              <w:t>343AI301_CH4</w:t>
            </w:r>
          </w:p>
        </w:tc>
        <w:tc>
          <w:tcPr>
            <w:tcW w:w="4394" w:type="dxa"/>
          </w:tcPr>
          <w:p w14:paraId="3027F651" w14:textId="77777777" w:rsidR="00013D9D" w:rsidRPr="00EE1FE5" w:rsidRDefault="00013D9D" w:rsidP="00013D9D">
            <w:pPr>
              <w:pStyle w:val="Brdtext"/>
              <w:ind w:left="0"/>
            </w:pPr>
          </w:p>
        </w:tc>
      </w:tr>
      <w:tr w:rsidR="00EE1FE5" w:rsidRPr="00EE1FE5" w14:paraId="4BB4FDF7" w14:textId="77777777" w:rsidTr="007F5143">
        <w:tc>
          <w:tcPr>
            <w:tcW w:w="1537" w:type="dxa"/>
          </w:tcPr>
          <w:p w14:paraId="048C72A1" w14:textId="797FD720" w:rsidR="00013D9D" w:rsidRPr="00EE1FE5" w:rsidRDefault="00013D9D" w:rsidP="00013D9D">
            <w:pPr>
              <w:pStyle w:val="Brdtext"/>
              <w:ind w:left="0"/>
            </w:pPr>
            <w:r w:rsidRPr="00EE1FE5">
              <w:t>AI_CO</w:t>
            </w:r>
          </w:p>
        </w:tc>
        <w:tc>
          <w:tcPr>
            <w:tcW w:w="2002" w:type="dxa"/>
          </w:tcPr>
          <w:p w14:paraId="1B163443" w14:textId="3F6D8A4D" w:rsidR="00013D9D" w:rsidRPr="00EE1FE5" w:rsidRDefault="00013D9D" w:rsidP="00013D9D">
            <w:pPr>
              <w:pStyle w:val="Brdtext"/>
              <w:ind w:left="0"/>
            </w:pPr>
            <w:r w:rsidRPr="00EE1FE5">
              <w:t>343AI301_CO</w:t>
            </w:r>
          </w:p>
        </w:tc>
        <w:tc>
          <w:tcPr>
            <w:tcW w:w="4394" w:type="dxa"/>
          </w:tcPr>
          <w:p w14:paraId="3DDFBF27" w14:textId="77777777" w:rsidR="00013D9D" w:rsidRPr="00EE1FE5" w:rsidRDefault="00013D9D" w:rsidP="00013D9D">
            <w:pPr>
              <w:pStyle w:val="Brdtext"/>
              <w:ind w:left="0"/>
            </w:pPr>
          </w:p>
        </w:tc>
      </w:tr>
      <w:tr w:rsidR="00EE1FE5" w:rsidRPr="00EE1FE5" w14:paraId="7FA1104B" w14:textId="77777777" w:rsidTr="007F5143">
        <w:tc>
          <w:tcPr>
            <w:tcW w:w="1537" w:type="dxa"/>
          </w:tcPr>
          <w:p w14:paraId="2CEA8055" w14:textId="60FAF7B8" w:rsidR="00013D9D" w:rsidRPr="00EE1FE5" w:rsidRDefault="00013D9D" w:rsidP="00013D9D">
            <w:pPr>
              <w:pStyle w:val="Brdtext"/>
              <w:ind w:left="0"/>
            </w:pPr>
            <w:r w:rsidRPr="00EE1FE5">
              <w:t>AI_CO2</w:t>
            </w:r>
          </w:p>
        </w:tc>
        <w:tc>
          <w:tcPr>
            <w:tcW w:w="2002" w:type="dxa"/>
          </w:tcPr>
          <w:p w14:paraId="3B4A14B2" w14:textId="685F8237" w:rsidR="00013D9D" w:rsidRPr="00EE1FE5" w:rsidRDefault="00013D9D" w:rsidP="00013D9D">
            <w:pPr>
              <w:pStyle w:val="Brdtext"/>
              <w:ind w:left="0"/>
            </w:pPr>
            <w:r w:rsidRPr="00EE1FE5">
              <w:t>343AI301_CO2</w:t>
            </w:r>
          </w:p>
        </w:tc>
        <w:tc>
          <w:tcPr>
            <w:tcW w:w="4394" w:type="dxa"/>
          </w:tcPr>
          <w:p w14:paraId="2408C602" w14:textId="77777777" w:rsidR="00013D9D" w:rsidRPr="00EE1FE5" w:rsidRDefault="00013D9D" w:rsidP="00013D9D">
            <w:pPr>
              <w:pStyle w:val="Brdtext"/>
              <w:ind w:left="0"/>
            </w:pPr>
          </w:p>
        </w:tc>
      </w:tr>
      <w:tr w:rsidR="00EE1FE5" w:rsidRPr="00EE1FE5" w14:paraId="5F81ACC2" w14:textId="77777777" w:rsidTr="007F5143">
        <w:tc>
          <w:tcPr>
            <w:tcW w:w="1537" w:type="dxa"/>
          </w:tcPr>
          <w:p w14:paraId="00ABE5C8" w14:textId="2E646B7D" w:rsidR="00013D9D" w:rsidRPr="00EE1FE5" w:rsidRDefault="00013D9D" w:rsidP="00013D9D">
            <w:pPr>
              <w:pStyle w:val="Brdtext"/>
              <w:ind w:left="0"/>
            </w:pPr>
            <w:r w:rsidRPr="00EE1FE5">
              <w:t>AI_O2</w:t>
            </w:r>
          </w:p>
        </w:tc>
        <w:tc>
          <w:tcPr>
            <w:tcW w:w="2002" w:type="dxa"/>
          </w:tcPr>
          <w:p w14:paraId="5D9AE8F8" w14:textId="33135471" w:rsidR="00013D9D" w:rsidRPr="00EE1FE5" w:rsidRDefault="00013D9D" w:rsidP="00013D9D">
            <w:pPr>
              <w:pStyle w:val="Brdtext"/>
              <w:ind w:left="0"/>
            </w:pPr>
            <w:r w:rsidRPr="00EE1FE5">
              <w:t>343AI301_O2</w:t>
            </w:r>
          </w:p>
        </w:tc>
        <w:tc>
          <w:tcPr>
            <w:tcW w:w="4394" w:type="dxa"/>
          </w:tcPr>
          <w:p w14:paraId="1AE85E98" w14:textId="77777777" w:rsidR="00013D9D" w:rsidRPr="00EE1FE5" w:rsidRDefault="00013D9D" w:rsidP="00013D9D">
            <w:pPr>
              <w:pStyle w:val="Brdtext"/>
              <w:ind w:left="0"/>
            </w:pPr>
          </w:p>
        </w:tc>
      </w:tr>
      <w:tr w:rsidR="00EE1FE5" w:rsidRPr="00EE1FE5" w14:paraId="1C7B4990" w14:textId="77777777" w:rsidTr="007F5143">
        <w:tc>
          <w:tcPr>
            <w:tcW w:w="1537" w:type="dxa"/>
          </w:tcPr>
          <w:p w14:paraId="6DAC85BA" w14:textId="478DF39A" w:rsidR="00013D9D" w:rsidRPr="00EE1FE5" w:rsidRDefault="00013D9D" w:rsidP="00013D9D">
            <w:pPr>
              <w:pStyle w:val="Brdtext"/>
              <w:ind w:left="0"/>
            </w:pPr>
            <w:r w:rsidRPr="00EE1FE5">
              <w:t>AI_H2O</w:t>
            </w:r>
          </w:p>
        </w:tc>
        <w:tc>
          <w:tcPr>
            <w:tcW w:w="2002" w:type="dxa"/>
          </w:tcPr>
          <w:p w14:paraId="0E933280" w14:textId="2BC73323" w:rsidR="00013D9D" w:rsidRPr="00EE1FE5" w:rsidRDefault="00013D9D" w:rsidP="00013D9D">
            <w:pPr>
              <w:pStyle w:val="Brdtext"/>
              <w:ind w:left="0"/>
            </w:pPr>
            <w:r w:rsidRPr="00EE1FE5">
              <w:t>343XI301_H2O</w:t>
            </w:r>
          </w:p>
        </w:tc>
        <w:tc>
          <w:tcPr>
            <w:tcW w:w="4394" w:type="dxa"/>
          </w:tcPr>
          <w:p w14:paraId="40050AC7" w14:textId="77777777" w:rsidR="00013D9D" w:rsidRPr="00EE1FE5" w:rsidRDefault="00013D9D" w:rsidP="00013D9D">
            <w:pPr>
              <w:pStyle w:val="Brdtext"/>
              <w:ind w:left="0"/>
            </w:pPr>
          </w:p>
        </w:tc>
      </w:tr>
      <w:tr w:rsidR="00EE1FE5" w:rsidRPr="00EE1FE5" w14:paraId="3D65B8A0" w14:textId="77777777" w:rsidTr="007F5143">
        <w:tc>
          <w:tcPr>
            <w:tcW w:w="1537" w:type="dxa"/>
          </w:tcPr>
          <w:p w14:paraId="0300DF7E" w14:textId="026899B0" w:rsidR="00013D9D" w:rsidRPr="00EE1FE5" w:rsidRDefault="00013D9D" w:rsidP="00013D9D">
            <w:pPr>
              <w:pStyle w:val="Brdtext"/>
              <w:ind w:left="0"/>
            </w:pPr>
            <w:r w:rsidRPr="00EE1FE5">
              <w:t>Ber_N2</w:t>
            </w:r>
          </w:p>
        </w:tc>
        <w:tc>
          <w:tcPr>
            <w:tcW w:w="2002" w:type="dxa"/>
          </w:tcPr>
          <w:p w14:paraId="538A910E" w14:textId="02443256" w:rsidR="00013D9D" w:rsidRPr="00EE1FE5" w:rsidRDefault="00B33238" w:rsidP="00013D9D">
            <w:pPr>
              <w:pStyle w:val="Brdtext"/>
              <w:ind w:left="0"/>
            </w:pPr>
            <w:proofErr w:type="spellStart"/>
            <w:r w:rsidRPr="00EE1FE5">
              <w:t>T</w:t>
            </w:r>
            <w:r w:rsidR="00013D9D" w:rsidRPr="00EE1FE5">
              <w:t>rue</w:t>
            </w:r>
            <w:proofErr w:type="spellEnd"/>
          </w:p>
        </w:tc>
        <w:tc>
          <w:tcPr>
            <w:tcW w:w="4394" w:type="dxa"/>
          </w:tcPr>
          <w:p w14:paraId="05EBAD58" w14:textId="4800C3AD" w:rsidR="00013D9D" w:rsidRPr="00EE1FE5" w:rsidRDefault="00013D9D" w:rsidP="00013D9D">
            <w:pPr>
              <w:pStyle w:val="Brdtext"/>
              <w:ind w:left="0"/>
            </w:pPr>
            <w:r w:rsidRPr="00EE1FE5">
              <w:t>Konstant</w:t>
            </w:r>
          </w:p>
        </w:tc>
      </w:tr>
      <w:tr w:rsidR="00013D9D" w:rsidRPr="00EE1FE5" w14:paraId="6B601AEC" w14:textId="77777777" w:rsidTr="007F5143">
        <w:tc>
          <w:tcPr>
            <w:tcW w:w="1537" w:type="dxa"/>
          </w:tcPr>
          <w:p w14:paraId="097E18A0" w14:textId="60F5C119" w:rsidR="00013D9D" w:rsidRPr="00EE1FE5" w:rsidRDefault="00013D9D" w:rsidP="00013D9D">
            <w:pPr>
              <w:pStyle w:val="Brdtext"/>
              <w:ind w:left="0"/>
            </w:pPr>
            <w:proofErr w:type="spellStart"/>
            <w:r w:rsidRPr="00EE1FE5">
              <w:t>Out_Rho</w:t>
            </w:r>
            <w:proofErr w:type="spellEnd"/>
          </w:p>
        </w:tc>
        <w:tc>
          <w:tcPr>
            <w:tcW w:w="2002" w:type="dxa"/>
          </w:tcPr>
          <w:p w14:paraId="45835D49" w14:textId="51D1DC59" w:rsidR="00013D9D" w:rsidRPr="00EE1FE5" w:rsidRDefault="00013D9D" w:rsidP="00013D9D">
            <w:pPr>
              <w:pStyle w:val="Brdtext"/>
              <w:ind w:left="0"/>
            </w:pPr>
            <w:r w:rsidRPr="00EE1FE5">
              <w:t>343XI301_RHO</w:t>
            </w:r>
          </w:p>
        </w:tc>
        <w:tc>
          <w:tcPr>
            <w:tcW w:w="4394" w:type="dxa"/>
          </w:tcPr>
          <w:p w14:paraId="5B9E84F9" w14:textId="77777777" w:rsidR="00013D9D" w:rsidRPr="00EE1FE5" w:rsidRDefault="00013D9D" w:rsidP="00013D9D">
            <w:pPr>
              <w:pStyle w:val="Brdtext"/>
              <w:ind w:left="0"/>
            </w:pPr>
          </w:p>
        </w:tc>
      </w:tr>
    </w:tbl>
    <w:p w14:paraId="342EC706" w14:textId="77777777" w:rsidR="007F5143" w:rsidRPr="00EE1FE5" w:rsidRDefault="007F5143" w:rsidP="00D03469">
      <w:pPr>
        <w:pStyle w:val="Brdtext"/>
      </w:pPr>
    </w:p>
    <w:p w14:paraId="0A33BE34" w14:textId="77777777" w:rsidR="00E44ED5" w:rsidRPr="00EE1FE5" w:rsidRDefault="00E44ED5" w:rsidP="00E44ED5">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2C5A7DC7" w14:textId="77777777" w:rsidTr="00283B01">
        <w:tc>
          <w:tcPr>
            <w:tcW w:w="1838" w:type="dxa"/>
          </w:tcPr>
          <w:p w14:paraId="7E148AA8" w14:textId="77777777" w:rsidR="00E44ED5" w:rsidRPr="00EE1FE5" w:rsidRDefault="00E44ED5" w:rsidP="00283B01">
            <w:pPr>
              <w:pStyle w:val="Brdtext"/>
              <w:ind w:left="0"/>
            </w:pPr>
            <w:r w:rsidRPr="00EE1FE5">
              <w:t>Objekt/Signal</w:t>
            </w:r>
          </w:p>
        </w:tc>
        <w:tc>
          <w:tcPr>
            <w:tcW w:w="1559" w:type="dxa"/>
          </w:tcPr>
          <w:p w14:paraId="751850F4" w14:textId="77777777" w:rsidR="00E44ED5" w:rsidRPr="00EE1FE5" w:rsidRDefault="00E44ED5" w:rsidP="00283B01">
            <w:pPr>
              <w:pStyle w:val="Brdtext"/>
              <w:ind w:left="0"/>
            </w:pPr>
            <w:r w:rsidRPr="00EE1FE5">
              <w:t>Beskrivning</w:t>
            </w:r>
          </w:p>
        </w:tc>
        <w:tc>
          <w:tcPr>
            <w:tcW w:w="1560" w:type="dxa"/>
          </w:tcPr>
          <w:p w14:paraId="40E69FA5" w14:textId="77777777" w:rsidR="00E44ED5" w:rsidRPr="00EE1FE5" w:rsidRDefault="00E44ED5" w:rsidP="00283B01">
            <w:pPr>
              <w:pStyle w:val="Brdtext"/>
              <w:ind w:left="0"/>
            </w:pPr>
            <w:r w:rsidRPr="00EE1FE5">
              <w:t>Mätområde</w:t>
            </w:r>
          </w:p>
        </w:tc>
        <w:tc>
          <w:tcPr>
            <w:tcW w:w="595" w:type="dxa"/>
          </w:tcPr>
          <w:p w14:paraId="6A875248" w14:textId="77777777" w:rsidR="00E44ED5" w:rsidRPr="00EE1FE5" w:rsidRDefault="00E44ED5" w:rsidP="00283B01">
            <w:pPr>
              <w:pStyle w:val="Brdtext"/>
              <w:ind w:left="0"/>
            </w:pPr>
            <w:r w:rsidRPr="00EE1FE5">
              <w:t>L2</w:t>
            </w:r>
          </w:p>
        </w:tc>
        <w:tc>
          <w:tcPr>
            <w:tcW w:w="595" w:type="dxa"/>
          </w:tcPr>
          <w:p w14:paraId="646C9016" w14:textId="77777777" w:rsidR="00E44ED5" w:rsidRPr="00EE1FE5" w:rsidRDefault="00E44ED5" w:rsidP="00283B01">
            <w:pPr>
              <w:pStyle w:val="Brdtext"/>
              <w:ind w:left="0"/>
            </w:pPr>
            <w:r w:rsidRPr="00EE1FE5">
              <w:t>L1</w:t>
            </w:r>
          </w:p>
        </w:tc>
        <w:tc>
          <w:tcPr>
            <w:tcW w:w="595" w:type="dxa"/>
          </w:tcPr>
          <w:p w14:paraId="33E08677" w14:textId="77777777" w:rsidR="00E44ED5" w:rsidRPr="00EE1FE5" w:rsidRDefault="00E44ED5" w:rsidP="00283B01">
            <w:pPr>
              <w:pStyle w:val="Brdtext"/>
              <w:ind w:left="0"/>
            </w:pPr>
            <w:r w:rsidRPr="00EE1FE5">
              <w:t>H1</w:t>
            </w:r>
          </w:p>
        </w:tc>
        <w:tc>
          <w:tcPr>
            <w:tcW w:w="595" w:type="dxa"/>
          </w:tcPr>
          <w:p w14:paraId="47936157" w14:textId="77777777" w:rsidR="00E44ED5" w:rsidRPr="00EE1FE5" w:rsidRDefault="00E44ED5" w:rsidP="00283B01">
            <w:pPr>
              <w:pStyle w:val="Brdtext"/>
              <w:ind w:left="0"/>
            </w:pPr>
            <w:r w:rsidRPr="00EE1FE5">
              <w:t>H2</w:t>
            </w:r>
          </w:p>
        </w:tc>
        <w:tc>
          <w:tcPr>
            <w:tcW w:w="596" w:type="dxa"/>
          </w:tcPr>
          <w:p w14:paraId="7C0A25D6" w14:textId="77777777" w:rsidR="00E44ED5" w:rsidRPr="00EE1FE5" w:rsidRDefault="00E44ED5" w:rsidP="00283B01">
            <w:pPr>
              <w:pStyle w:val="Brdtext"/>
              <w:ind w:left="0"/>
            </w:pPr>
            <w:r w:rsidRPr="00EE1FE5">
              <w:t>SIL</w:t>
            </w:r>
          </w:p>
        </w:tc>
      </w:tr>
      <w:tr w:rsidR="006B7B56" w:rsidRPr="00EE1FE5" w14:paraId="5271A3A2" w14:textId="77777777" w:rsidTr="00283B01">
        <w:tc>
          <w:tcPr>
            <w:tcW w:w="1838" w:type="dxa"/>
          </w:tcPr>
          <w:p w14:paraId="2697F8A9" w14:textId="407592C7" w:rsidR="00E44ED5" w:rsidRPr="00EE1FE5" w:rsidRDefault="00E44ED5" w:rsidP="00283B01">
            <w:pPr>
              <w:pStyle w:val="Brdtext"/>
              <w:ind w:left="0"/>
            </w:pPr>
            <w:r w:rsidRPr="00EE1FE5">
              <w:t>343XI301_RHO</w:t>
            </w:r>
          </w:p>
        </w:tc>
        <w:tc>
          <w:tcPr>
            <w:tcW w:w="1559" w:type="dxa"/>
          </w:tcPr>
          <w:p w14:paraId="2F2B3C2B" w14:textId="26B56235" w:rsidR="00E44ED5" w:rsidRPr="00EE1FE5" w:rsidRDefault="00E44ED5" w:rsidP="00283B01">
            <w:pPr>
              <w:pStyle w:val="Brdtext"/>
              <w:ind w:left="0"/>
            </w:pPr>
            <w:r w:rsidRPr="00EE1FE5">
              <w:t>Densitet</w:t>
            </w:r>
          </w:p>
        </w:tc>
        <w:tc>
          <w:tcPr>
            <w:tcW w:w="1560" w:type="dxa"/>
          </w:tcPr>
          <w:p w14:paraId="28B0101E" w14:textId="19AE07F6" w:rsidR="00E44ED5" w:rsidRPr="00EE1FE5" w:rsidRDefault="00E44ED5" w:rsidP="00E44ED5">
            <w:pPr>
              <w:pStyle w:val="Brdtext"/>
              <w:ind w:left="0"/>
            </w:pPr>
            <w:r w:rsidRPr="00EE1FE5">
              <w:t>0-</w:t>
            </w:r>
            <w:r w:rsidR="00D06119" w:rsidRPr="00EE1FE5">
              <w:t>1,3</w:t>
            </w:r>
            <w:r w:rsidRPr="00EE1FE5">
              <w:t xml:space="preserve"> kg/</w:t>
            </w:r>
            <w:r w:rsidR="00D06119" w:rsidRPr="00EE1FE5">
              <w:t>N</w:t>
            </w:r>
            <w:r w:rsidRPr="00EE1FE5">
              <w:t>m3</w:t>
            </w:r>
          </w:p>
        </w:tc>
        <w:tc>
          <w:tcPr>
            <w:tcW w:w="595" w:type="dxa"/>
          </w:tcPr>
          <w:p w14:paraId="05672838" w14:textId="77777777" w:rsidR="00E44ED5" w:rsidRPr="00EE1FE5" w:rsidRDefault="00E44ED5" w:rsidP="00283B01">
            <w:pPr>
              <w:pStyle w:val="Brdtext"/>
              <w:ind w:left="0"/>
            </w:pPr>
          </w:p>
        </w:tc>
        <w:tc>
          <w:tcPr>
            <w:tcW w:w="595" w:type="dxa"/>
          </w:tcPr>
          <w:p w14:paraId="617E8D3C" w14:textId="77777777" w:rsidR="00E44ED5" w:rsidRPr="00EE1FE5" w:rsidRDefault="00E44ED5" w:rsidP="00283B01">
            <w:pPr>
              <w:pStyle w:val="Brdtext"/>
              <w:ind w:left="0"/>
            </w:pPr>
          </w:p>
        </w:tc>
        <w:tc>
          <w:tcPr>
            <w:tcW w:w="595" w:type="dxa"/>
          </w:tcPr>
          <w:p w14:paraId="4EFD2D08" w14:textId="77777777" w:rsidR="00E44ED5" w:rsidRPr="00EE1FE5" w:rsidRDefault="00E44ED5" w:rsidP="00283B01">
            <w:pPr>
              <w:pStyle w:val="Brdtext"/>
              <w:ind w:left="0"/>
            </w:pPr>
          </w:p>
        </w:tc>
        <w:tc>
          <w:tcPr>
            <w:tcW w:w="595" w:type="dxa"/>
          </w:tcPr>
          <w:p w14:paraId="61B57DDF" w14:textId="77777777" w:rsidR="00E44ED5" w:rsidRPr="00EE1FE5" w:rsidRDefault="00E44ED5" w:rsidP="00283B01">
            <w:pPr>
              <w:pStyle w:val="Brdtext"/>
              <w:ind w:left="0"/>
            </w:pPr>
          </w:p>
        </w:tc>
        <w:tc>
          <w:tcPr>
            <w:tcW w:w="596" w:type="dxa"/>
          </w:tcPr>
          <w:p w14:paraId="0AAAB86B" w14:textId="77777777" w:rsidR="00E44ED5" w:rsidRPr="00EE1FE5" w:rsidRDefault="00E44ED5" w:rsidP="00283B01">
            <w:pPr>
              <w:pStyle w:val="Brdtext"/>
              <w:ind w:left="0"/>
            </w:pPr>
          </w:p>
        </w:tc>
      </w:tr>
    </w:tbl>
    <w:p w14:paraId="7ED69C36" w14:textId="77777777" w:rsidR="00E44ED5" w:rsidRPr="00EE1FE5" w:rsidRDefault="00E44ED5" w:rsidP="00D03469">
      <w:pPr>
        <w:pStyle w:val="Brdtext"/>
      </w:pPr>
    </w:p>
    <w:p w14:paraId="5F94E3C5" w14:textId="494B9A85" w:rsidR="002A1DE8" w:rsidRPr="00EE1FE5" w:rsidRDefault="002A1DE8" w:rsidP="002A1DE8">
      <w:pPr>
        <w:pStyle w:val="Brdtext"/>
        <w:rPr>
          <w:i/>
        </w:rPr>
      </w:pPr>
      <w:r w:rsidRPr="00EE1FE5">
        <w:rPr>
          <w:i/>
        </w:rPr>
        <w:t>Mätningar (</w:t>
      </w:r>
      <w:proofErr w:type="spellStart"/>
      <w:r w:rsidR="00D2307D" w:rsidRPr="00EE1FE5">
        <w:rPr>
          <w:i/>
        </w:rPr>
        <w:t>SDInReal</w:t>
      </w:r>
      <w:proofErr w:type="spellEnd"/>
      <w:r w:rsidR="00D2307D" w:rsidRPr="00EE1FE5">
        <w:rPr>
          <w:i/>
        </w:rPr>
        <w:t xml:space="preserve"> via säkerhetssystem</w:t>
      </w:r>
      <w:r w:rsidRPr="00EE1FE5">
        <w:rPr>
          <w:i/>
        </w:rPr>
        <w:t>):</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EE1FE5" w:rsidRPr="00EE1FE5" w14:paraId="2C8012FC" w14:textId="77777777" w:rsidTr="002A1DE8">
        <w:tc>
          <w:tcPr>
            <w:tcW w:w="1838" w:type="dxa"/>
          </w:tcPr>
          <w:p w14:paraId="6DF2E2B1" w14:textId="77777777" w:rsidR="002A1DE8" w:rsidRPr="00EE1FE5" w:rsidRDefault="002A1DE8" w:rsidP="0010405C">
            <w:pPr>
              <w:pStyle w:val="Brdtext"/>
              <w:ind w:left="0"/>
            </w:pPr>
            <w:r w:rsidRPr="00EE1FE5">
              <w:t>Objekt/Signal</w:t>
            </w:r>
          </w:p>
        </w:tc>
        <w:tc>
          <w:tcPr>
            <w:tcW w:w="1701" w:type="dxa"/>
          </w:tcPr>
          <w:p w14:paraId="19EF903F" w14:textId="77777777" w:rsidR="002A1DE8" w:rsidRPr="00EE1FE5" w:rsidRDefault="002A1DE8" w:rsidP="0010405C">
            <w:pPr>
              <w:pStyle w:val="Brdtext"/>
              <w:ind w:left="0"/>
            </w:pPr>
            <w:r w:rsidRPr="00EE1FE5">
              <w:t>Beskrivning</w:t>
            </w:r>
          </w:p>
        </w:tc>
        <w:tc>
          <w:tcPr>
            <w:tcW w:w="1418" w:type="dxa"/>
          </w:tcPr>
          <w:p w14:paraId="167D82C0" w14:textId="77777777" w:rsidR="002A1DE8" w:rsidRPr="00EE1FE5" w:rsidRDefault="002A1DE8" w:rsidP="0010405C">
            <w:pPr>
              <w:pStyle w:val="Brdtext"/>
              <w:ind w:left="0"/>
            </w:pPr>
            <w:r w:rsidRPr="00EE1FE5">
              <w:t>Mätområde</w:t>
            </w:r>
          </w:p>
        </w:tc>
        <w:tc>
          <w:tcPr>
            <w:tcW w:w="595" w:type="dxa"/>
          </w:tcPr>
          <w:p w14:paraId="680DCCA0" w14:textId="77777777" w:rsidR="002A1DE8" w:rsidRPr="00EE1FE5" w:rsidRDefault="002A1DE8" w:rsidP="0010405C">
            <w:pPr>
              <w:pStyle w:val="Brdtext"/>
              <w:ind w:left="0"/>
            </w:pPr>
            <w:r w:rsidRPr="00EE1FE5">
              <w:t>L2</w:t>
            </w:r>
          </w:p>
        </w:tc>
        <w:tc>
          <w:tcPr>
            <w:tcW w:w="595" w:type="dxa"/>
          </w:tcPr>
          <w:p w14:paraId="746FFDE6" w14:textId="77777777" w:rsidR="002A1DE8" w:rsidRPr="00EE1FE5" w:rsidRDefault="002A1DE8" w:rsidP="0010405C">
            <w:pPr>
              <w:pStyle w:val="Brdtext"/>
              <w:ind w:left="0"/>
            </w:pPr>
            <w:r w:rsidRPr="00EE1FE5">
              <w:t>L1</w:t>
            </w:r>
          </w:p>
        </w:tc>
        <w:tc>
          <w:tcPr>
            <w:tcW w:w="595" w:type="dxa"/>
          </w:tcPr>
          <w:p w14:paraId="076C505A" w14:textId="77777777" w:rsidR="002A1DE8" w:rsidRPr="00EE1FE5" w:rsidRDefault="002A1DE8" w:rsidP="0010405C">
            <w:pPr>
              <w:pStyle w:val="Brdtext"/>
              <w:ind w:left="0"/>
            </w:pPr>
            <w:r w:rsidRPr="00EE1FE5">
              <w:t>H1</w:t>
            </w:r>
          </w:p>
        </w:tc>
        <w:tc>
          <w:tcPr>
            <w:tcW w:w="595" w:type="dxa"/>
          </w:tcPr>
          <w:p w14:paraId="61534078" w14:textId="77777777" w:rsidR="002A1DE8" w:rsidRPr="00EE1FE5" w:rsidRDefault="002A1DE8" w:rsidP="0010405C">
            <w:pPr>
              <w:pStyle w:val="Brdtext"/>
              <w:ind w:left="0"/>
            </w:pPr>
            <w:r w:rsidRPr="00EE1FE5">
              <w:t>H2</w:t>
            </w:r>
          </w:p>
        </w:tc>
        <w:tc>
          <w:tcPr>
            <w:tcW w:w="596" w:type="dxa"/>
          </w:tcPr>
          <w:p w14:paraId="51DD2923" w14:textId="77777777" w:rsidR="002A1DE8" w:rsidRPr="00EE1FE5" w:rsidRDefault="002A1DE8" w:rsidP="0010405C">
            <w:pPr>
              <w:pStyle w:val="Brdtext"/>
              <w:ind w:left="0"/>
            </w:pPr>
            <w:r w:rsidRPr="00EE1FE5">
              <w:t>SIL</w:t>
            </w:r>
          </w:p>
        </w:tc>
      </w:tr>
      <w:tr w:rsidR="00EE1FE5" w:rsidRPr="00EE1FE5" w14:paraId="2451E2FB" w14:textId="77777777" w:rsidTr="002A1DE8">
        <w:tc>
          <w:tcPr>
            <w:tcW w:w="1838" w:type="dxa"/>
          </w:tcPr>
          <w:p w14:paraId="48651D45" w14:textId="7FEE59AB" w:rsidR="00CE5E9B" w:rsidRPr="00EE1FE5" w:rsidRDefault="00CE5E9B" w:rsidP="00CE5E9B">
            <w:pPr>
              <w:pStyle w:val="Brdtext"/>
              <w:ind w:left="0"/>
            </w:pPr>
            <w:r w:rsidRPr="00EE1FE5">
              <w:t>343PZ305</w:t>
            </w:r>
          </w:p>
        </w:tc>
        <w:tc>
          <w:tcPr>
            <w:tcW w:w="1701" w:type="dxa"/>
          </w:tcPr>
          <w:p w14:paraId="6A20C418" w14:textId="75F2E762" w:rsidR="00CE5E9B" w:rsidRPr="00EE1FE5" w:rsidRDefault="00CE5E9B" w:rsidP="00CE5E9B">
            <w:pPr>
              <w:pStyle w:val="Brdtext"/>
              <w:ind w:left="0"/>
            </w:pPr>
            <w:r w:rsidRPr="00EE1FE5">
              <w:t>Tryck gas</w:t>
            </w:r>
          </w:p>
        </w:tc>
        <w:tc>
          <w:tcPr>
            <w:tcW w:w="1418" w:type="dxa"/>
          </w:tcPr>
          <w:p w14:paraId="060FB95E" w14:textId="6F6A2159" w:rsidR="00CE5E9B" w:rsidRPr="00EE1FE5" w:rsidRDefault="00CE5E9B" w:rsidP="006031E1">
            <w:pPr>
              <w:pStyle w:val="Brdtext"/>
              <w:ind w:left="0"/>
            </w:pPr>
            <w:r w:rsidRPr="00EE1FE5">
              <w:t xml:space="preserve">0 </w:t>
            </w:r>
            <w:r w:rsidR="006031E1" w:rsidRPr="00EE1FE5">
              <w:t>–</w:t>
            </w:r>
            <w:r w:rsidRPr="00EE1FE5">
              <w:t xml:space="preserve"> </w:t>
            </w:r>
            <w:r w:rsidR="0085737A" w:rsidRPr="00EE1FE5">
              <w:t>8</w:t>
            </w:r>
            <w:r w:rsidR="006031E1" w:rsidRPr="00EE1FE5">
              <w:t>bar</w:t>
            </w:r>
          </w:p>
        </w:tc>
        <w:tc>
          <w:tcPr>
            <w:tcW w:w="595" w:type="dxa"/>
            <w:shd w:val="clear" w:color="auto" w:fill="auto"/>
          </w:tcPr>
          <w:p w14:paraId="24470D2A" w14:textId="142C5EE7" w:rsidR="00CE5E9B" w:rsidRPr="00EE1FE5" w:rsidRDefault="00CE5E9B" w:rsidP="00CE5E9B">
            <w:pPr>
              <w:pStyle w:val="Brdtext"/>
              <w:ind w:left="0"/>
              <w:rPr>
                <w:highlight w:val="yellow"/>
              </w:rPr>
            </w:pPr>
          </w:p>
        </w:tc>
        <w:tc>
          <w:tcPr>
            <w:tcW w:w="595" w:type="dxa"/>
          </w:tcPr>
          <w:p w14:paraId="54D0B8B5" w14:textId="67892A65" w:rsidR="00CE5E9B" w:rsidRPr="00EE1FE5" w:rsidRDefault="00CE5E9B" w:rsidP="00CE5E9B">
            <w:pPr>
              <w:pStyle w:val="Brdtext"/>
              <w:ind w:left="0"/>
            </w:pPr>
          </w:p>
        </w:tc>
        <w:tc>
          <w:tcPr>
            <w:tcW w:w="595" w:type="dxa"/>
          </w:tcPr>
          <w:p w14:paraId="664AD749" w14:textId="77777777" w:rsidR="00CE5E9B" w:rsidRPr="00EE1FE5" w:rsidRDefault="00CE5E9B" w:rsidP="00CE5E9B">
            <w:pPr>
              <w:pStyle w:val="Brdtext"/>
              <w:ind w:left="0"/>
            </w:pPr>
          </w:p>
        </w:tc>
        <w:tc>
          <w:tcPr>
            <w:tcW w:w="595" w:type="dxa"/>
          </w:tcPr>
          <w:p w14:paraId="6031FC0F" w14:textId="77777777" w:rsidR="00CE5E9B" w:rsidRPr="00EE1FE5" w:rsidRDefault="00CE5E9B" w:rsidP="00CE5E9B">
            <w:pPr>
              <w:pStyle w:val="Brdtext"/>
              <w:ind w:left="0"/>
            </w:pPr>
          </w:p>
        </w:tc>
        <w:tc>
          <w:tcPr>
            <w:tcW w:w="596" w:type="dxa"/>
          </w:tcPr>
          <w:p w14:paraId="789FC4E8" w14:textId="2E9EF71B" w:rsidR="00CE5E9B" w:rsidRPr="00EE1FE5" w:rsidRDefault="0077682B" w:rsidP="00CE5E9B">
            <w:pPr>
              <w:pStyle w:val="Brdtext"/>
              <w:ind w:left="0"/>
            </w:pPr>
            <w:r w:rsidRPr="00EE1FE5">
              <w:t>2</w:t>
            </w:r>
          </w:p>
        </w:tc>
      </w:tr>
      <w:tr w:rsidR="00EE1FE5" w:rsidRPr="00EE1FE5" w14:paraId="775D7C1C" w14:textId="77777777" w:rsidTr="002A1DE8">
        <w:tc>
          <w:tcPr>
            <w:tcW w:w="1838" w:type="dxa"/>
          </w:tcPr>
          <w:p w14:paraId="747D83D5" w14:textId="597C6253" w:rsidR="00CE5E9B" w:rsidRPr="00EE1FE5" w:rsidRDefault="00CE5E9B" w:rsidP="00CE5E9B">
            <w:pPr>
              <w:pStyle w:val="Brdtext"/>
              <w:ind w:left="0"/>
            </w:pPr>
            <w:r w:rsidRPr="00EE1FE5">
              <w:t>343PZ307</w:t>
            </w:r>
          </w:p>
        </w:tc>
        <w:tc>
          <w:tcPr>
            <w:tcW w:w="1701" w:type="dxa"/>
          </w:tcPr>
          <w:p w14:paraId="0E377B9E" w14:textId="13D4E246" w:rsidR="00CE5E9B" w:rsidRPr="00EE1FE5" w:rsidRDefault="00CE5E9B" w:rsidP="00CE5E9B">
            <w:pPr>
              <w:pStyle w:val="Brdtext"/>
              <w:ind w:left="0"/>
            </w:pPr>
            <w:r w:rsidRPr="00EE1FE5">
              <w:t>Tryck gas</w:t>
            </w:r>
          </w:p>
        </w:tc>
        <w:tc>
          <w:tcPr>
            <w:tcW w:w="1418" w:type="dxa"/>
          </w:tcPr>
          <w:p w14:paraId="018E0BFB" w14:textId="4C1CAF13" w:rsidR="00CE5E9B" w:rsidRPr="00EE1FE5" w:rsidRDefault="00CE5E9B" w:rsidP="00CE5E9B">
            <w:pPr>
              <w:pStyle w:val="Brdtext"/>
              <w:ind w:left="0"/>
            </w:pPr>
            <w:r w:rsidRPr="00EE1FE5">
              <w:t xml:space="preserve">0 - </w:t>
            </w:r>
            <w:r w:rsidR="0085737A" w:rsidRPr="00EE1FE5">
              <w:t>8</w:t>
            </w:r>
            <w:r w:rsidR="006031E1" w:rsidRPr="00EE1FE5">
              <w:t>bar</w:t>
            </w:r>
          </w:p>
        </w:tc>
        <w:tc>
          <w:tcPr>
            <w:tcW w:w="595" w:type="dxa"/>
          </w:tcPr>
          <w:p w14:paraId="416E5CC6" w14:textId="44ACA09E" w:rsidR="00CE5E9B" w:rsidRPr="00EE1FE5" w:rsidRDefault="00CE5E9B" w:rsidP="00CE5E9B">
            <w:pPr>
              <w:pStyle w:val="Brdtext"/>
              <w:ind w:left="0"/>
            </w:pPr>
          </w:p>
        </w:tc>
        <w:tc>
          <w:tcPr>
            <w:tcW w:w="595" w:type="dxa"/>
          </w:tcPr>
          <w:p w14:paraId="41E9E170" w14:textId="5F511557" w:rsidR="00CE5E9B" w:rsidRPr="00EE1FE5" w:rsidRDefault="00CE5E9B" w:rsidP="00CE5E9B">
            <w:pPr>
              <w:pStyle w:val="Brdtext"/>
              <w:ind w:left="0"/>
            </w:pPr>
          </w:p>
        </w:tc>
        <w:tc>
          <w:tcPr>
            <w:tcW w:w="595" w:type="dxa"/>
          </w:tcPr>
          <w:p w14:paraId="447A4BE5" w14:textId="269FE641" w:rsidR="00CE5E9B" w:rsidRPr="00EE1FE5" w:rsidRDefault="00CE5E9B" w:rsidP="00CE5E9B">
            <w:pPr>
              <w:pStyle w:val="Brdtext"/>
              <w:ind w:left="0"/>
            </w:pPr>
          </w:p>
        </w:tc>
        <w:tc>
          <w:tcPr>
            <w:tcW w:w="595" w:type="dxa"/>
          </w:tcPr>
          <w:p w14:paraId="22BE719A" w14:textId="3D3EA07E" w:rsidR="00CE5E9B" w:rsidRPr="00EE1FE5" w:rsidRDefault="00CE5E9B" w:rsidP="00CE5E9B">
            <w:pPr>
              <w:pStyle w:val="Brdtext"/>
              <w:ind w:left="0"/>
            </w:pPr>
          </w:p>
        </w:tc>
        <w:tc>
          <w:tcPr>
            <w:tcW w:w="596" w:type="dxa"/>
          </w:tcPr>
          <w:p w14:paraId="7F18D983" w14:textId="6ABB4DA7" w:rsidR="00CE5E9B" w:rsidRPr="00EE1FE5" w:rsidRDefault="0077682B" w:rsidP="00CE5E9B">
            <w:pPr>
              <w:pStyle w:val="Brdtext"/>
              <w:ind w:left="0"/>
            </w:pPr>
            <w:r w:rsidRPr="00EE1FE5">
              <w:t>2</w:t>
            </w:r>
          </w:p>
        </w:tc>
      </w:tr>
      <w:tr w:rsidR="00EE1FE5" w:rsidRPr="00EE1FE5" w14:paraId="374B55E8" w14:textId="77777777" w:rsidTr="002A1DE8">
        <w:tc>
          <w:tcPr>
            <w:tcW w:w="1838" w:type="dxa"/>
          </w:tcPr>
          <w:p w14:paraId="586F3262" w14:textId="3FEF0A1E" w:rsidR="00CE5E9B" w:rsidRPr="00EE1FE5" w:rsidRDefault="00CE5E9B" w:rsidP="00CE5E9B">
            <w:pPr>
              <w:pStyle w:val="Brdtext"/>
              <w:ind w:left="0"/>
            </w:pPr>
            <w:r w:rsidRPr="00EE1FE5">
              <w:t>343PZ308</w:t>
            </w:r>
          </w:p>
        </w:tc>
        <w:tc>
          <w:tcPr>
            <w:tcW w:w="1701" w:type="dxa"/>
          </w:tcPr>
          <w:p w14:paraId="3CECCF50" w14:textId="5063E755" w:rsidR="00CE5E9B" w:rsidRPr="00EE1FE5" w:rsidRDefault="00CE5E9B" w:rsidP="00CE5E9B">
            <w:pPr>
              <w:pStyle w:val="Brdtext"/>
              <w:ind w:left="0"/>
            </w:pPr>
            <w:r w:rsidRPr="00EE1FE5">
              <w:t>Tryck gas</w:t>
            </w:r>
          </w:p>
        </w:tc>
        <w:tc>
          <w:tcPr>
            <w:tcW w:w="1418" w:type="dxa"/>
          </w:tcPr>
          <w:p w14:paraId="63DA179D" w14:textId="4418862C" w:rsidR="00CE5E9B" w:rsidRPr="00EE1FE5" w:rsidRDefault="00CE5E9B" w:rsidP="00CE5E9B">
            <w:pPr>
              <w:pStyle w:val="Brdtext"/>
              <w:ind w:left="0"/>
            </w:pPr>
            <w:r w:rsidRPr="00EE1FE5">
              <w:t xml:space="preserve">0 - </w:t>
            </w:r>
            <w:r w:rsidR="0085737A" w:rsidRPr="00EE1FE5">
              <w:t>8</w:t>
            </w:r>
            <w:r w:rsidR="006031E1" w:rsidRPr="00EE1FE5">
              <w:t>bar</w:t>
            </w:r>
          </w:p>
        </w:tc>
        <w:tc>
          <w:tcPr>
            <w:tcW w:w="595" w:type="dxa"/>
          </w:tcPr>
          <w:p w14:paraId="40C8BCEC" w14:textId="5060A40C" w:rsidR="00CE5E9B" w:rsidRPr="00EE1FE5" w:rsidRDefault="00CE5E9B" w:rsidP="00CE5E9B">
            <w:pPr>
              <w:pStyle w:val="Brdtext"/>
              <w:ind w:left="0"/>
            </w:pPr>
          </w:p>
        </w:tc>
        <w:tc>
          <w:tcPr>
            <w:tcW w:w="595" w:type="dxa"/>
          </w:tcPr>
          <w:p w14:paraId="7004903C" w14:textId="72FC33EB" w:rsidR="00CE5E9B" w:rsidRPr="00EE1FE5" w:rsidRDefault="00CE5E9B" w:rsidP="00CE5E9B">
            <w:pPr>
              <w:pStyle w:val="Brdtext"/>
              <w:ind w:left="0"/>
            </w:pPr>
          </w:p>
        </w:tc>
        <w:tc>
          <w:tcPr>
            <w:tcW w:w="595" w:type="dxa"/>
          </w:tcPr>
          <w:p w14:paraId="7A1E3A37" w14:textId="79FCD173" w:rsidR="00CE5E9B" w:rsidRPr="00EE1FE5" w:rsidRDefault="00CE5E9B" w:rsidP="00CE5E9B">
            <w:pPr>
              <w:pStyle w:val="Brdtext"/>
              <w:ind w:left="0"/>
            </w:pPr>
          </w:p>
        </w:tc>
        <w:tc>
          <w:tcPr>
            <w:tcW w:w="595" w:type="dxa"/>
          </w:tcPr>
          <w:p w14:paraId="74AC49E3" w14:textId="70048F5D" w:rsidR="00CE5E9B" w:rsidRPr="00EE1FE5" w:rsidRDefault="00CE5E9B" w:rsidP="00CE5E9B">
            <w:pPr>
              <w:pStyle w:val="Brdtext"/>
              <w:ind w:left="0"/>
            </w:pPr>
          </w:p>
        </w:tc>
        <w:tc>
          <w:tcPr>
            <w:tcW w:w="596" w:type="dxa"/>
          </w:tcPr>
          <w:p w14:paraId="109B77B0" w14:textId="5051BC8D" w:rsidR="00CE5E9B" w:rsidRPr="00EE1FE5" w:rsidRDefault="0077682B" w:rsidP="00CE5E9B">
            <w:pPr>
              <w:pStyle w:val="Brdtext"/>
              <w:ind w:left="0"/>
            </w:pPr>
            <w:r w:rsidRPr="00EE1FE5">
              <w:t>2</w:t>
            </w:r>
          </w:p>
        </w:tc>
      </w:tr>
      <w:tr w:rsidR="00EE1FE5" w:rsidRPr="00EE1FE5" w14:paraId="2E5C6DFA" w14:textId="77777777" w:rsidTr="002A1DE8">
        <w:tc>
          <w:tcPr>
            <w:tcW w:w="1838" w:type="dxa"/>
          </w:tcPr>
          <w:p w14:paraId="602B7D3F" w14:textId="7737D295" w:rsidR="00CE5E9B" w:rsidRPr="00EE1FE5" w:rsidRDefault="00CE5E9B" w:rsidP="00CE5E9B">
            <w:pPr>
              <w:pStyle w:val="Brdtext"/>
              <w:ind w:left="0"/>
            </w:pPr>
            <w:r w:rsidRPr="00EE1FE5">
              <w:t>343PD302</w:t>
            </w:r>
          </w:p>
        </w:tc>
        <w:tc>
          <w:tcPr>
            <w:tcW w:w="1701" w:type="dxa"/>
          </w:tcPr>
          <w:p w14:paraId="7F70BD2A" w14:textId="3396A4C7" w:rsidR="00CE5E9B" w:rsidRPr="00EE1FE5" w:rsidRDefault="00CE5E9B" w:rsidP="00CE5E9B">
            <w:pPr>
              <w:pStyle w:val="Brdtext"/>
              <w:ind w:left="0"/>
            </w:pPr>
            <w:proofErr w:type="spellStart"/>
            <w:r w:rsidRPr="00EE1FE5">
              <w:t>Difftryck</w:t>
            </w:r>
            <w:proofErr w:type="spellEnd"/>
            <w:r w:rsidRPr="00EE1FE5">
              <w:t xml:space="preserve"> gas</w:t>
            </w:r>
          </w:p>
        </w:tc>
        <w:tc>
          <w:tcPr>
            <w:tcW w:w="1418" w:type="dxa"/>
          </w:tcPr>
          <w:p w14:paraId="2315E7F3" w14:textId="2E44237C" w:rsidR="00CE5E9B" w:rsidRPr="00EE1FE5" w:rsidRDefault="00CE5E9B" w:rsidP="006031E1">
            <w:pPr>
              <w:pStyle w:val="Brdtext"/>
              <w:ind w:left="0"/>
            </w:pPr>
            <w:r w:rsidRPr="00EE1FE5">
              <w:t xml:space="preserve">0 </w:t>
            </w:r>
            <w:r w:rsidR="006031E1" w:rsidRPr="00EE1FE5">
              <w:t>–</w:t>
            </w:r>
            <w:r w:rsidRPr="00EE1FE5">
              <w:t xml:space="preserve"> </w:t>
            </w:r>
            <w:r w:rsidR="00B33238" w:rsidRPr="00EE1FE5">
              <w:t xml:space="preserve">100 </w:t>
            </w:r>
            <w:proofErr w:type="spellStart"/>
            <w:r w:rsidR="006031E1" w:rsidRPr="00EE1FE5">
              <w:t>mbar</w:t>
            </w:r>
            <w:proofErr w:type="spellEnd"/>
          </w:p>
        </w:tc>
        <w:tc>
          <w:tcPr>
            <w:tcW w:w="595" w:type="dxa"/>
          </w:tcPr>
          <w:p w14:paraId="1A701A24" w14:textId="77777777" w:rsidR="00CE5E9B" w:rsidRPr="00EE1FE5" w:rsidRDefault="00CE5E9B" w:rsidP="00CE5E9B">
            <w:pPr>
              <w:pStyle w:val="Brdtext"/>
              <w:ind w:left="0"/>
            </w:pPr>
          </w:p>
        </w:tc>
        <w:tc>
          <w:tcPr>
            <w:tcW w:w="595" w:type="dxa"/>
          </w:tcPr>
          <w:p w14:paraId="59A787C8" w14:textId="77777777" w:rsidR="00CE5E9B" w:rsidRPr="00EE1FE5" w:rsidRDefault="00CE5E9B" w:rsidP="00CE5E9B">
            <w:pPr>
              <w:pStyle w:val="Brdtext"/>
              <w:ind w:left="0"/>
            </w:pPr>
          </w:p>
        </w:tc>
        <w:tc>
          <w:tcPr>
            <w:tcW w:w="595" w:type="dxa"/>
          </w:tcPr>
          <w:p w14:paraId="0B10E00C" w14:textId="4A770AB8" w:rsidR="00CE5E9B" w:rsidRPr="00EE1FE5" w:rsidRDefault="00CE5E9B" w:rsidP="00CE5E9B">
            <w:pPr>
              <w:pStyle w:val="Brdtext"/>
              <w:ind w:left="0"/>
            </w:pPr>
          </w:p>
        </w:tc>
        <w:tc>
          <w:tcPr>
            <w:tcW w:w="595" w:type="dxa"/>
          </w:tcPr>
          <w:p w14:paraId="216FDE6A" w14:textId="17058975" w:rsidR="00CE5E9B" w:rsidRPr="00EE1FE5" w:rsidRDefault="00CE5E9B" w:rsidP="00CE5E9B">
            <w:pPr>
              <w:pStyle w:val="Brdtext"/>
              <w:ind w:left="0"/>
            </w:pPr>
          </w:p>
        </w:tc>
        <w:tc>
          <w:tcPr>
            <w:tcW w:w="596" w:type="dxa"/>
          </w:tcPr>
          <w:p w14:paraId="5BB448DF" w14:textId="1C8780E9" w:rsidR="00CE5E9B" w:rsidRPr="00EE1FE5" w:rsidRDefault="0077682B" w:rsidP="00CE5E9B">
            <w:pPr>
              <w:pStyle w:val="Brdtext"/>
              <w:ind w:left="0"/>
            </w:pPr>
            <w:r w:rsidRPr="00EE1FE5">
              <w:t>2</w:t>
            </w:r>
          </w:p>
        </w:tc>
      </w:tr>
      <w:tr w:rsidR="00EE1FE5" w:rsidRPr="00EE1FE5" w14:paraId="7C564BC8" w14:textId="77777777" w:rsidTr="002A1DE8">
        <w:tc>
          <w:tcPr>
            <w:tcW w:w="1838" w:type="dxa"/>
          </w:tcPr>
          <w:p w14:paraId="06CCCBF5" w14:textId="15A63876" w:rsidR="00CE5E9B" w:rsidRPr="00EE1FE5" w:rsidRDefault="00CE5E9B" w:rsidP="00CE5E9B">
            <w:pPr>
              <w:pStyle w:val="Brdtext"/>
              <w:ind w:left="0"/>
            </w:pPr>
            <w:r w:rsidRPr="00EE1FE5">
              <w:lastRenderedPageBreak/>
              <w:t>343PD303</w:t>
            </w:r>
          </w:p>
        </w:tc>
        <w:tc>
          <w:tcPr>
            <w:tcW w:w="1701" w:type="dxa"/>
          </w:tcPr>
          <w:p w14:paraId="79B92535" w14:textId="24D0C3A3" w:rsidR="00CE5E9B" w:rsidRPr="00EE1FE5" w:rsidRDefault="00CE5E9B" w:rsidP="00CE5E9B">
            <w:pPr>
              <w:pStyle w:val="Brdtext"/>
              <w:ind w:left="0"/>
            </w:pPr>
            <w:proofErr w:type="spellStart"/>
            <w:r w:rsidRPr="00EE1FE5">
              <w:t>Difftryck</w:t>
            </w:r>
            <w:proofErr w:type="spellEnd"/>
            <w:r w:rsidRPr="00EE1FE5">
              <w:t xml:space="preserve"> gas</w:t>
            </w:r>
          </w:p>
        </w:tc>
        <w:tc>
          <w:tcPr>
            <w:tcW w:w="1418" w:type="dxa"/>
          </w:tcPr>
          <w:p w14:paraId="4ED54CBA" w14:textId="4E6B7D64" w:rsidR="00CE5E9B" w:rsidRPr="00EE1FE5" w:rsidRDefault="00CE5E9B" w:rsidP="006031E1">
            <w:pPr>
              <w:pStyle w:val="Brdtext"/>
              <w:ind w:left="0"/>
            </w:pPr>
            <w:r w:rsidRPr="00EE1FE5">
              <w:t xml:space="preserve">0 - </w:t>
            </w:r>
            <w:r w:rsidR="006031E1" w:rsidRPr="00EE1FE5">
              <w:t xml:space="preserve">100 </w:t>
            </w:r>
            <w:proofErr w:type="spellStart"/>
            <w:r w:rsidR="006031E1" w:rsidRPr="00EE1FE5">
              <w:t>mbar</w:t>
            </w:r>
            <w:proofErr w:type="spellEnd"/>
          </w:p>
        </w:tc>
        <w:tc>
          <w:tcPr>
            <w:tcW w:w="595" w:type="dxa"/>
          </w:tcPr>
          <w:p w14:paraId="67ED59C1" w14:textId="77777777" w:rsidR="00CE5E9B" w:rsidRPr="00EE1FE5" w:rsidRDefault="00CE5E9B" w:rsidP="00CE5E9B">
            <w:pPr>
              <w:pStyle w:val="Brdtext"/>
              <w:ind w:left="0"/>
            </w:pPr>
          </w:p>
        </w:tc>
        <w:tc>
          <w:tcPr>
            <w:tcW w:w="595" w:type="dxa"/>
          </w:tcPr>
          <w:p w14:paraId="17992751" w14:textId="77777777" w:rsidR="00CE5E9B" w:rsidRPr="00EE1FE5" w:rsidRDefault="00CE5E9B" w:rsidP="00CE5E9B">
            <w:pPr>
              <w:pStyle w:val="Brdtext"/>
              <w:ind w:left="0"/>
            </w:pPr>
          </w:p>
        </w:tc>
        <w:tc>
          <w:tcPr>
            <w:tcW w:w="595" w:type="dxa"/>
          </w:tcPr>
          <w:p w14:paraId="69861EF9" w14:textId="77777777" w:rsidR="00CE5E9B" w:rsidRPr="00EE1FE5" w:rsidRDefault="00CE5E9B" w:rsidP="00CE5E9B">
            <w:pPr>
              <w:pStyle w:val="Brdtext"/>
              <w:ind w:left="0"/>
            </w:pPr>
          </w:p>
        </w:tc>
        <w:tc>
          <w:tcPr>
            <w:tcW w:w="595" w:type="dxa"/>
          </w:tcPr>
          <w:p w14:paraId="595F1A69" w14:textId="77777777" w:rsidR="00CE5E9B" w:rsidRPr="00EE1FE5" w:rsidRDefault="00CE5E9B" w:rsidP="00CE5E9B">
            <w:pPr>
              <w:pStyle w:val="Brdtext"/>
              <w:ind w:left="0"/>
            </w:pPr>
          </w:p>
        </w:tc>
        <w:tc>
          <w:tcPr>
            <w:tcW w:w="596" w:type="dxa"/>
          </w:tcPr>
          <w:p w14:paraId="308513D3" w14:textId="15693114" w:rsidR="00CE5E9B" w:rsidRPr="00EE1FE5" w:rsidRDefault="0077682B" w:rsidP="00CE5E9B">
            <w:pPr>
              <w:pStyle w:val="Brdtext"/>
              <w:ind w:left="0"/>
            </w:pPr>
            <w:r w:rsidRPr="00EE1FE5">
              <w:t>2</w:t>
            </w:r>
          </w:p>
        </w:tc>
      </w:tr>
      <w:tr w:rsidR="00EE1FE5" w:rsidRPr="00EE1FE5" w14:paraId="28C03789" w14:textId="77777777" w:rsidTr="002A1DE8">
        <w:tc>
          <w:tcPr>
            <w:tcW w:w="1838" w:type="dxa"/>
          </w:tcPr>
          <w:p w14:paraId="671AB418" w14:textId="711F4F92" w:rsidR="00CE5E9B" w:rsidRPr="00EE1FE5" w:rsidRDefault="00CE5E9B" w:rsidP="00CE5E9B">
            <w:pPr>
              <w:pStyle w:val="Brdtext"/>
              <w:ind w:left="0"/>
            </w:pPr>
            <w:r w:rsidRPr="00EE1FE5">
              <w:t>343PD304</w:t>
            </w:r>
          </w:p>
        </w:tc>
        <w:tc>
          <w:tcPr>
            <w:tcW w:w="1701" w:type="dxa"/>
          </w:tcPr>
          <w:p w14:paraId="067BFB34" w14:textId="593C74D8" w:rsidR="00CE5E9B" w:rsidRPr="00EE1FE5" w:rsidRDefault="00CE5E9B" w:rsidP="00CE5E9B">
            <w:pPr>
              <w:pStyle w:val="Brdtext"/>
              <w:ind w:left="0"/>
            </w:pPr>
            <w:proofErr w:type="spellStart"/>
            <w:r w:rsidRPr="00EE1FE5">
              <w:t>Difftryck</w:t>
            </w:r>
            <w:proofErr w:type="spellEnd"/>
            <w:r w:rsidRPr="00EE1FE5">
              <w:t xml:space="preserve"> gas</w:t>
            </w:r>
          </w:p>
        </w:tc>
        <w:tc>
          <w:tcPr>
            <w:tcW w:w="1418" w:type="dxa"/>
          </w:tcPr>
          <w:p w14:paraId="5D609E61" w14:textId="469C668D" w:rsidR="00CE5E9B" w:rsidRPr="00EE1FE5" w:rsidRDefault="00CE5E9B" w:rsidP="00CE5E9B">
            <w:pPr>
              <w:pStyle w:val="Brdtext"/>
              <w:ind w:left="0"/>
            </w:pPr>
            <w:r w:rsidRPr="00EE1FE5">
              <w:t xml:space="preserve">0 - </w:t>
            </w:r>
            <w:r w:rsidR="006031E1" w:rsidRPr="00EE1FE5">
              <w:t xml:space="preserve">100 </w:t>
            </w:r>
            <w:proofErr w:type="spellStart"/>
            <w:r w:rsidR="006031E1" w:rsidRPr="00EE1FE5">
              <w:t>mbar</w:t>
            </w:r>
            <w:proofErr w:type="spellEnd"/>
          </w:p>
        </w:tc>
        <w:tc>
          <w:tcPr>
            <w:tcW w:w="595" w:type="dxa"/>
          </w:tcPr>
          <w:p w14:paraId="5EA8DAAF" w14:textId="77777777" w:rsidR="00CE5E9B" w:rsidRPr="00EE1FE5" w:rsidRDefault="00CE5E9B" w:rsidP="00CE5E9B">
            <w:pPr>
              <w:pStyle w:val="Brdtext"/>
              <w:ind w:left="0"/>
            </w:pPr>
          </w:p>
        </w:tc>
        <w:tc>
          <w:tcPr>
            <w:tcW w:w="595" w:type="dxa"/>
          </w:tcPr>
          <w:p w14:paraId="0EDA578D" w14:textId="77777777" w:rsidR="00CE5E9B" w:rsidRPr="00EE1FE5" w:rsidRDefault="00CE5E9B" w:rsidP="00CE5E9B">
            <w:pPr>
              <w:pStyle w:val="Brdtext"/>
              <w:ind w:left="0"/>
            </w:pPr>
          </w:p>
        </w:tc>
        <w:tc>
          <w:tcPr>
            <w:tcW w:w="595" w:type="dxa"/>
          </w:tcPr>
          <w:p w14:paraId="695D65E1" w14:textId="77777777" w:rsidR="00CE5E9B" w:rsidRPr="00EE1FE5" w:rsidRDefault="00CE5E9B" w:rsidP="00CE5E9B">
            <w:pPr>
              <w:pStyle w:val="Brdtext"/>
              <w:ind w:left="0"/>
            </w:pPr>
          </w:p>
        </w:tc>
        <w:tc>
          <w:tcPr>
            <w:tcW w:w="595" w:type="dxa"/>
          </w:tcPr>
          <w:p w14:paraId="3F1A68A4" w14:textId="77777777" w:rsidR="00CE5E9B" w:rsidRPr="00EE1FE5" w:rsidRDefault="00CE5E9B" w:rsidP="00CE5E9B">
            <w:pPr>
              <w:pStyle w:val="Brdtext"/>
              <w:ind w:left="0"/>
            </w:pPr>
          </w:p>
        </w:tc>
        <w:tc>
          <w:tcPr>
            <w:tcW w:w="596" w:type="dxa"/>
          </w:tcPr>
          <w:p w14:paraId="732D37BD" w14:textId="7F8C9C36" w:rsidR="00CE5E9B" w:rsidRPr="00EE1FE5" w:rsidRDefault="0077682B" w:rsidP="00CE5E9B">
            <w:pPr>
              <w:pStyle w:val="Brdtext"/>
              <w:ind w:left="0"/>
            </w:pPr>
            <w:r w:rsidRPr="00EE1FE5">
              <w:t>2</w:t>
            </w:r>
          </w:p>
        </w:tc>
      </w:tr>
      <w:tr w:rsidR="00CE5E9B" w:rsidRPr="00EE1FE5" w14:paraId="00895AC1" w14:textId="77777777" w:rsidTr="002A1DE8">
        <w:tc>
          <w:tcPr>
            <w:tcW w:w="1838" w:type="dxa"/>
          </w:tcPr>
          <w:p w14:paraId="436E0D6E" w14:textId="306B5530" w:rsidR="00CE5E9B" w:rsidRPr="00EE1FE5" w:rsidRDefault="00CE5E9B" w:rsidP="00CE5E9B">
            <w:pPr>
              <w:pStyle w:val="Brdtext"/>
              <w:ind w:left="0"/>
            </w:pPr>
            <w:r w:rsidRPr="00EE1FE5">
              <w:t>343TI306</w:t>
            </w:r>
          </w:p>
        </w:tc>
        <w:tc>
          <w:tcPr>
            <w:tcW w:w="1701" w:type="dxa"/>
          </w:tcPr>
          <w:p w14:paraId="700620B5" w14:textId="53C75F2D" w:rsidR="00CE5E9B" w:rsidRPr="00EE1FE5" w:rsidRDefault="00CE5E9B" w:rsidP="00CE5E9B">
            <w:pPr>
              <w:pStyle w:val="Brdtext"/>
              <w:ind w:left="0"/>
            </w:pPr>
            <w:r w:rsidRPr="00EE1FE5">
              <w:t xml:space="preserve">Temp efter </w:t>
            </w:r>
            <w:proofErr w:type="spellStart"/>
            <w:r w:rsidRPr="00EE1FE5">
              <w:t>venturirör</w:t>
            </w:r>
            <w:proofErr w:type="spellEnd"/>
          </w:p>
        </w:tc>
        <w:tc>
          <w:tcPr>
            <w:tcW w:w="1418" w:type="dxa"/>
          </w:tcPr>
          <w:p w14:paraId="3621A13D" w14:textId="1530FDB0" w:rsidR="00CE5E9B" w:rsidRPr="00EE1FE5" w:rsidRDefault="00CE5E9B" w:rsidP="00CE5E9B">
            <w:pPr>
              <w:pStyle w:val="Brdtext"/>
              <w:ind w:left="0"/>
            </w:pPr>
            <w:r w:rsidRPr="00EE1FE5">
              <w:t>0 - 200°C</w:t>
            </w:r>
          </w:p>
        </w:tc>
        <w:tc>
          <w:tcPr>
            <w:tcW w:w="595" w:type="dxa"/>
          </w:tcPr>
          <w:p w14:paraId="433360C6" w14:textId="77777777" w:rsidR="00CE5E9B" w:rsidRPr="00EE1FE5" w:rsidRDefault="00CE5E9B" w:rsidP="00CE5E9B">
            <w:pPr>
              <w:pStyle w:val="Brdtext"/>
              <w:ind w:left="0"/>
            </w:pPr>
          </w:p>
        </w:tc>
        <w:tc>
          <w:tcPr>
            <w:tcW w:w="595" w:type="dxa"/>
          </w:tcPr>
          <w:p w14:paraId="25146DF0" w14:textId="77777777" w:rsidR="00CE5E9B" w:rsidRPr="00EE1FE5" w:rsidRDefault="00CE5E9B" w:rsidP="00CE5E9B">
            <w:pPr>
              <w:pStyle w:val="Brdtext"/>
              <w:ind w:left="0"/>
            </w:pPr>
          </w:p>
        </w:tc>
        <w:tc>
          <w:tcPr>
            <w:tcW w:w="595" w:type="dxa"/>
          </w:tcPr>
          <w:p w14:paraId="1BCA5A25" w14:textId="77777777" w:rsidR="00CE5E9B" w:rsidRPr="00EE1FE5" w:rsidRDefault="00CE5E9B" w:rsidP="00CE5E9B">
            <w:pPr>
              <w:pStyle w:val="Brdtext"/>
              <w:ind w:left="0"/>
            </w:pPr>
          </w:p>
        </w:tc>
        <w:tc>
          <w:tcPr>
            <w:tcW w:w="595" w:type="dxa"/>
          </w:tcPr>
          <w:p w14:paraId="3CF0FBA2" w14:textId="77777777" w:rsidR="00CE5E9B" w:rsidRPr="00EE1FE5" w:rsidRDefault="00CE5E9B" w:rsidP="00CE5E9B">
            <w:pPr>
              <w:pStyle w:val="Brdtext"/>
              <w:ind w:left="0"/>
            </w:pPr>
          </w:p>
        </w:tc>
        <w:tc>
          <w:tcPr>
            <w:tcW w:w="596" w:type="dxa"/>
          </w:tcPr>
          <w:p w14:paraId="03F2468E" w14:textId="19D7EF86" w:rsidR="00CE5E9B" w:rsidRPr="00EE1FE5" w:rsidRDefault="00D2307D" w:rsidP="00CE5E9B">
            <w:pPr>
              <w:pStyle w:val="Brdtext"/>
              <w:ind w:left="0"/>
            </w:pPr>
            <w:r w:rsidRPr="00EE1FE5">
              <w:t>2</w:t>
            </w:r>
          </w:p>
        </w:tc>
      </w:tr>
    </w:tbl>
    <w:p w14:paraId="6AABE59F" w14:textId="77777777" w:rsidR="002A1DE8" w:rsidRPr="00EE1FE5" w:rsidRDefault="002A1DE8" w:rsidP="00D03469">
      <w:pPr>
        <w:pStyle w:val="Brdtext"/>
      </w:pPr>
    </w:p>
    <w:p w14:paraId="791C9243" w14:textId="0146D204" w:rsidR="00D93983" w:rsidRPr="00EE1FE5" w:rsidRDefault="00D93983" w:rsidP="00D93983">
      <w:pPr>
        <w:pStyle w:val="Brdtext"/>
        <w:rPr>
          <w:i/>
        </w:rPr>
      </w:pPr>
      <w:r w:rsidRPr="00EE1FE5">
        <w:rPr>
          <w:i/>
        </w:rPr>
        <w:t>Beräkningar (</w:t>
      </w:r>
      <w:r w:rsidR="008458F1" w:rsidRPr="00EE1FE5">
        <w:rPr>
          <w:i/>
        </w:rPr>
        <w:t>RealIn2oo3 i säkerhetssystem</w:t>
      </w:r>
      <w:r w:rsidRPr="00EE1FE5">
        <w:rPr>
          <w:i/>
        </w:rPr>
        <w:t>):</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413AC02A" w14:textId="77777777" w:rsidTr="00D2307D">
        <w:tc>
          <w:tcPr>
            <w:tcW w:w="1838" w:type="dxa"/>
          </w:tcPr>
          <w:p w14:paraId="582405B5" w14:textId="77777777" w:rsidR="00D93983" w:rsidRPr="00EE1FE5" w:rsidRDefault="00D93983" w:rsidP="00DA5003">
            <w:pPr>
              <w:pStyle w:val="Brdtext"/>
              <w:ind w:left="0"/>
            </w:pPr>
            <w:r w:rsidRPr="00EE1FE5">
              <w:t>Objekt/Signal</w:t>
            </w:r>
          </w:p>
        </w:tc>
        <w:tc>
          <w:tcPr>
            <w:tcW w:w="1559" w:type="dxa"/>
          </w:tcPr>
          <w:p w14:paraId="78FBC3D9" w14:textId="77777777" w:rsidR="00D93983" w:rsidRPr="00EE1FE5" w:rsidRDefault="00D93983" w:rsidP="00DA5003">
            <w:pPr>
              <w:pStyle w:val="Brdtext"/>
              <w:ind w:left="0"/>
            </w:pPr>
            <w:r w:rsidRPr="00EE1FE5">
              <w:t>Beskrivning</w:t>
            </w:r>
          </w:p>
        </w:tc>
        <w:tc>
          <w:tcPr>
            <w:tcW w:w="1560" w:type="dxa"/>
          </w:tcPr>
          <w:p w14:paraId="6D954687" w14:textId="77777777" w:rsidR="00D93983" w:rsidRPr="00EE1FE5" w:rsidRDefault="00D93983" w:rsidP="00DA5003">
            <w:pPr>
              <w:pStyle w:val="Brdtext"/>
              <w:ind w:left="0"/>
            </w:pPr>
            <w:r w:rsidRPr="00EE1FE5">
              <w:t>Mätområde</w:t>
            </w:r>
          </w:p>
        </w:tc>
        <w:tc>
          <w:tcPr>
            <w:tcW w:w="595" w:type="dxa"/>
          </w:tcPr>
          <w:p w14:paraId="12BF9C10" w14:textId="77777777" w:rsidR="00D93983" w:rsidRPr="00EE1FE5" w:rsidRDefault="00D93983" w:rsidP="00DA5003">
            <w:pPr>
              <w:pStyle w:val="Brdtext"/>
              <w:ind w:left="0"/>
            </w:pPr>
            <w:r w:rsidRPr="00EE1FE5">
              <w:t>L2</w:t>
            </w:r>
          </w:p>
        </w:tc>
        <w:tc>
          <w:tcPr>
            <w:tcW w:w="595" w:type="dxa"/>
          </w:tcPr>
          <w:p w14:paraId="5BD2BE65" w14:textId="77777777" w:rsidR="00D93983" w:rsidRPr="00EE1FE5" w:rsidRDefault="00D93983" w:rsidP="00DA5003">
            <w:pPr>
              <w:pStyle w:val="Brdtext"/>
              <w:ind w:left="0"/>
            </w:pPr>
            <w:r w:rsidRPr="00EE1FE5">
              <w:t>L1</w:t>
            </w:r>
          </w:p>
        </w:tc>
        <w:tc>
          <w:tcPr>
            <w:tcW w:w="595" w:type="dxa"/>
          </w:tcPr>
          <w:p w14:paraId="3EDF0574" w14:textId="77777777" w:rsidR="00D93983" w:rsidRPr="00EE1FE5" w:rsidRDefault="00D93983" w:rsidP="00DA5003">
            <w:pPr>
              <w:pStyle w:val="Brdtext"/>
              <w:ind w:left="0"/>
            </w:pPr>
            <w:r w:rsidRPr="00EE1FE5">
              <w:t>H1</w:t>
            </w:r>
          </w:p>
        </w:tc>
        <w:tc>
          <w:tcPr>
            <w:tcW w:w="595" w:type="dxa"/>
          </w:tcPr>
          <w:p w14:paraId="0CE1080A" w14:textId="77777777" w:rsidR="00D93983" w:rsidRPr="00EE1FE5" w:rsidRDefault="00D93983" w:rsidP="00DA5003">
            <w:pPr>
              <w:pStyle w:val="Brdtext"/>
              <w:ind w:left="0"/>
            </w:pPr>
            <w:r w:rsidRPr="00EE1FE5">
              <w:t>H2</w:t>
            </w:r>
          </w:p>
        </w:tc>
        <w:tc>
          <w:tcPr>
            <w:tcW w:w="596" w:type="dxa"/>
          </w:tcPr>
          <w:p w14:paraId="2FFE1364" w14:textId="77777777" w:rsidR="00D93983" w:rsidRPr="00EE1FE5" w:rsidRDefault="00D93983" w:rsidP="00DA5003">
            <w:pPr>
              <w:pStyle w:val="Brdtext"/>
              <w:ind w:left="0"/>
            </w:pPr>
            <w:r w:rsidRPr="00EE1FE5">
              <w:t>SIL</w:t>
            </w:r>
          </w:p>
        </w:tc>
      </w:tr>
      <w:tr w:rsidR="00EE1FE5" w:rsidRPr="00EE1FE5" w14:paraId="1D30050F" w14:textId="77777777" w:rsidTr="00D2307D">
        <w:tc>
          <w:tcPr>
            <w:tcW w:w="1838" w:type="dxa"/>
          </w:tcPr>
          <w:p w14:paraId="05EAE720" w14:textId="67F4B518" w:rsidR="00D93983" w:rsidRPr="00EE1FE5" w:rsidRDefault="00D93983" w:rsidP="00DA5003">
            <w:pPr>
              <w:pStyle w:val="Brdtext"/>
              <w:ind w:left="0"/>
            </w:pPr>
            <w:r w:rsidRPr="00EE1FE5">
              <w:t>343XI305</w:t>
            </w:r>
          </w:p>
        </w:tc>
        <w:tc>
          <w:tcPr>
            <w:tcW w:w="1559" w:type="dxa"/>
          </w:tcPr>
          <w:p w14:paraId="1FB15E44" w14:textId="7671D4C8" w:rsidR="00D93983" w:rsidRPr="00EE1FE5" w:rsidRDefault="00D93983" w:rsidP="00DA5003">
            <w:pPr>
              <w:pStyle w:val="Brdtext"/>
              <w:ind w:left="0"/>
            </w:pPr>
            <w:r w:rsidRPr="00EE1FE5">
              <w:t>Tryck gas majoritetsval</w:t>
            </w:r>
          </w:p>
        </w:tc>
        <w:tc>
          <w:tcPr>
            <w:tcW w:w="1560" w:type="dxa"/>
          </w:tcPr>
          <w:p w14:paraId="727A0D8C" w14:textId="57345505" w:rsidR="00D93983" w:rsidRPr="00EE1FE5" w:rsidRDefault="00D93983" w:rsidP="00DA5003">
            <w:pPr>
              <w:pStyle w:val="Brdtext"/>
              <w:ind w:left="0"/>
            </w:pPr>
            <w:r w:rsidRPr="00EE1FE5">
              <w:t xml:space="preserve">0 - </w:t>
            </w:r>
            <w:r w:rsidR="0085737A" w:rsidRPr="00EE1FE5">
              <w:t>8</w:t>
            </w:r>
            <w:r w:rsidR="006031E1" w:rsidRPr="00EE1FE5">
              <w:t>bar</w:t>
            </w:r>
          </w:p>
        </w:tc>
        <w:tc>
          <w:tcPr>
            <w:tcW w:w="595" w:type="dxa"/>
            <w:shd w:val="clear" w:color="auto" w:fill="auto"/>
          </w:tcPr>
          <w:p w14:paraId="4F66B290" w14:textId="77777777" w:rsidR="00D93983" w:rsidRPr="00EE1FE5" w:rsidRDefault="00D93983" w:rsidP="00DA5003">
            <w:pPr>
              <w:pStyle w:val="Brdtext"/>
              <w:ind w:left="0"/>
              <w:rPr>
                <w:highlight w:val="yellow"/>
              </w:rPr>
            </w:pPr>
          </w:p>
        </w:tc>
        <w:tc>
          <w:tcPr>
            <w:tcW w:w="595" w:type="dxa"/>
          </w:tcPr>
          <w:p w14:paraId="31DD1E26" w14:textId="77777777" w:rsidR="00D93983" w:rsidRPr="00EE1FE5" w:rsidRDefault="00D93983" w:rsidP="00DA5003">
            <w:pPr>
              <w:pStyle w:val="Brdtext"/>
              <w:ind w:left="0"/>
            </w:pPr>
          </w:p>
        </w:tc>
        <w:tc>
          <w:tcPr>
            <w:tcW w:w="595" w:type="dxa"/>
          </w:tcPr>
          <w:p w14:paraId="0ADA577F" w14:textId="77777777" w:rsidR="00D93983" w:rsidRPr="00EE1FE5" w:rsidRDefault="00D93983" w:rsidP="00DA5003">
            <w:pPr>
              <w:pStyle w:val="Brdtext"/>
              <w:ind w:left="0"/>
            </w:pPr>
          </w:p>
        </w:tc>
        <w:tc>
          <w:tcPr>
            <w:tcW w:w="595" w:type="dxa"/>
          </w:tcPr>
          <w:p w14:paraId="755B65BF" w14:textId="77777777" w:rsidR="00D93983" w:rsidRPr="00EE1FE5" w:rsidRDefault="00D93983" w:rsidP="00DA5003">
            <w:pPr>
              <w:pStyle w:val="Brdtext"/>
              <w:ind w:left="0"/>
            </w:pPr>
          </w:p>
        </w:tc>
        <w:tc>
          <w:tcPr>
            <w:tcW w:w="596" w:type="dxa"/>
          </w:tcPr>
          <w:p w14:paraId="4E5B3C95" w14:textId="035DDD79" w:rsidR="00D93983" w:rsidRPr="00EE1FE5" w:rsidRDefault="0077682B" w:rsidP="00DA5003">
            <w:pPr>
              <w:pStyle w:val="Brdtext"/>
              <w:ind w:left="0"/>
            </w:pPr>
            <w:r w:rsidRPr="00EE1FE5">
              <w:t>2</w:t>
            </w:r>
          </w:p>
        </w:tc>
      </w:tr>
      <w:tr w:rsidR="00D93983" w:rsidRPr="00EE1FE5" w14:paraId="1C51B080" w14:textId="77777777" w:rsidTr="00D2307D">
        <w:tc>
          <w:tcPr>
            <w:tcW w:w="1838" w:type="dxa"/>
          </w:tcPr>
          <w:p w14:paraId="563EDDA0" w14:textId="287F34F1" w:rsidR="00D93983" w:rsidRPr="00EE1FE5" w:rsidRDefault="00D93983" w:rsidP="00D93983">
            <w:pPr>
              <w:pStyle w:val="Brdtext"/>
              <w:ind w:left="0"/>
            </w:pPr>
            <w:r w:rsidRPr="00EE1FE5">
              <w:t>343XI303</w:t>
            </w:r>
          </w:p>
        </w:tc>
        <w:tc>
          <w:tcPr>
            <w:tcW w:w="1559" w:type="dxa"/>
          </w:tcPr>
          <w:p w14:paraId="44C92069" w14:textId="0DF96BF0" w:rsidR="00D93983" w:rsidRPr="00EE1FE5" w:rsidRDefault="00D93983" w:rsidP="00D93983">
            <w:pPr>
              <w:pStyle w:val="Brdtext"/>
              <w:ind w:left="0"/>
            </w:pPr>
            <w:proofErr w:type="spellStart"/>
            <w:r w:rsidRPr="00EE1FE5">
              <w:t>Difftryck</w:t>
            </w:r>
            <w:proofErr w:type="spellEnd"/>
            <w:r w:rsidRPr="00EE1FE5">
              <w:t xml:space="preserve"> gas majoritetsval</w:t>
            </w:r>
          </w:p>
        </w:tc>
        <w:tc>
          <w:tcPr>
            <w:tcW w:w="1560" w:type="dxa"/>
          </w:tcPr>
          <w:p w14:paraId="72ED3B73" w14:textId="0BCAA18A" w:rsidR="00D93983" w:rsidRPr="00EE1FE5" w:rsidRDefault="00B9058F" w:rsidP="00D93983">
            <w:pPr>
              <w:pStyle w:val="Brdtext"/>
              <w:ind w:left="0"/>
            </w:pPr>
            <w:r w:rsidRPr="00EE1FE5">
              <w:t xml:space="preserve">0 - </w:t>
            </w:r>
            <w:r w:rsidR="006031E1" w:rsidRPr="00EE1FE5">
              <w:t xml:space="preserve">100 </w:t>
            </w:r>
            <w:proofErr w:type="spellStart"/>
            <w:r w:rsidR="006031E1" w:rsidRPr="00EE1FE5">
              <w:t>mbar</w:t>
            </w:r>
            <w:proofErr w:type="spellEnd"/>
          </w:p>
        </w:tc>
        <w:tc>
          <w:tcPr>
            <w:tcW w:w="595" w:type="dxa"/>
          </w:tcPr>
          <w:p w14:paraId="120EACC8" w14:textId="77777777" w:rsidR="00D93983" w:rsidRPr="00EE1FE5" w:rsidRDefault="00D93983" w:rsidP="00D93983">
            <w:pPr>
              <w:pStyle w:val="Brdtext"/>
              <w:ind w:left="0"/>
            </w:pPr>
          </w:p>
        </w:tc>
        <w:tc>
          <w:tcPr>
            <w:tcW w:w="595" w:type="dxa"/>
          </w:tcPr>
          <w:p w14:paraId="58072DD3" w14:textId="77777777" w:rsidR="00D93983" w:rsidRPr="00EE1FE5" w:rsidRDefault="00D93983" w:rsidP="00D93983">
            <w:pPr>
              <w:pStyle w:val="Brdtext"/>
              <w:ind w:left="0"/>
            </w:pPr>
          </w:p>
        </w:tc>
        <w:tc>
          <w:tcPr>
            <w:tcW w:w="595" w:type="dxa"/>
          </w:tcPr>
          <w:p w14:paraId="2675E832" w14:textId="77777777" w:rsidR="00D93983" w:rsidRPr="00EE1FE5" w:rsidRDefault="00D93983" w:rsidP="00D93983">
            <w:pPr>
              <w:pStyle w:val="Brdtext"/>
              <w:ind w:left="0"/>
            </w:pPr>
          </w:p>
        </w:tc>
        <w:tc>
          <w:tcPr>
            <w:tcW w:w="595" w:type="dxa"/>
          </w:tcPr>
          <w:p w14:paraId="14599943" w14:textId="77777777" w:rsidR="00D93983" w:rsidRPr="00EE1FE5" w:rsidRDefault="00D93983" w:rsidP="00D93983">
            <w:pPr>
              <w:pStyle w:val="Brdtext"/>
              <w:ind w:left="0"/>
            </w:pPr>
          </w:p>
        </w:tc>
        <w:tc>
          <w:tcPr>
            <w:tcW w:w="596" w:type="dxa"/>
          </w:tcPr>
          <w:p w14:paraId="4C5963AD" w14:textId="43062C38" w:rsidR="00D93983" w:rsidRPr="00EE1FE5" w:rsidRDefault="0077682B" w:rsidP="00D93983">
            <w:pPr>
              <w:pStyle w:val="Brdtext"/>
              <w:ind w:left="0"/>
            </w:pPr>
            <w:r w:rsidRPr="00EE1FE5">
              <w:t>2</w:t>
            </w:r>
          </w:p>
        </w:tc>
      </w:tr>
    </w:tbl>
    <w:p w14:paraId="212DE7A6" w14:textId="77777777" w:rsidR="00D93983" w:rsidRPr="00EE1FE5" w:rsidRDefault="00D93983" w:rsidP="00D03469">
      <w:pPr>
        <w:pStyle w:val="Brdtext"/>
      </w:pPr>
    </w:p>
    <w:p w14:paraId="14F39D87" w14:textId="6634C70F" w:rsidR="008458F1" w:rsidRPr="00EE1FE5" w:rsidRDefault="008458F1" w:rsidP="00D03469">
      <w:pPr>
        <w:pStyle w:val="Brdtext"/>
        <w:rPr>
          <w:i/>
        </w:rPr>
      </w:pPr>
      <w:r w:rsidRPr="00EE1FE5">
        <w:rPr>
          <w:i/>
        </w:rPr>
        <w:t>Beräkningar (</w:t>
      </w:r>
      <w:proofErr w:type="spellStart"/>
      <w:r w:rsidRPr="00EE1FE5">
        <w:rPr>
          <w:i/>
        </w:rPr>
        <w:t>SDReal</w:t>
      </w:r>
      <w:proofErr w:type="spellEnd"/>
      <w:r w:rsidRPr="00EE1FE5">
        <w:rPr>
          <w:i/>
        </w:rPr>
        <w:t xml:space="preserve"> i säkerhetssystem):</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4C47D068" w14:textId="77777777" w:rsidTr="00DA3B91">
        <w:tc>
          <w:tcPr>
            <w:tcW w:w="1838" w:type="dxa"/>
          </w:tcPr>
          <w:p w14:paraId="669248F8" w14:textId="77777777" w:rsidR="008458F1" w:rsidRPr="00EE1FE5" w:rsidRDefault="008458F1" w:rsidP="00DA3B91">
            <w:pPr>
              <w:pStyle w:val="Brdtext"/>
              <w:ind w:left="0"/>
            </w:pPr>
            <w:r w:rsidRPr="00EE1FE5">
              <w:t>Objekt/Signal</w:t>
            </w:r>
          </w:p>
        </w:tc>
        <w:tc>
          <w:tcPr>
            <w:tcW w:w="1559" w:type="dxa"/>
          </w:tcPr>
          <w:p w14:paraId="150647CF" w14:textId="77777777" w:rsidR="008458F1" w:rsidRPr="00EE1FE5" w:rsidRDefault="008458F1" w:rsidP="00DA3B91">
            <w:pPr>
              <w:pStyle w:val="Brdtext"/>
              <w:ind w:left="0"/>
            </w:pPr>
            <w:r w:rsidRPr="00EE1FE5">
              <w:t>Beskrivning</w:t>
            </w:r>
          </w:p>
        </w:tc>
        <w:tc>
          <w:tcPr>
            <w:tcW w:w="1560" w:type="dxa"/>
          </w:tcPr>
          <w:p w14:paraId="2CFD9163" w14:textId="77777777" w:rsidR="008458F1" w:rsidRPr="00EE1FE5" w:rsidRDefault="008458F1" w:rsidP="00DA3B91">
            <w:pPr>
              <w:pStyle w:val="Brdtext"/>
              <w:ind w:left="0"/>
            </w:pPr>
            <w:r w:rsidRPr="00EE1FE5">
              <w:t>Mätområde</w:t>
            </w:r>
          </w:p>
        </w:tc>
        <w:tc>
          <w:tcPr>
            <w:tcW w:w="595" w:type="dxa"/>
          </w:tcPr>
          <w:p w14:paraId="16BF5DDB" w14:textId="77777777" w:rsidR="008458F1" w:rsidRPr="00EE1FE5" w:rsidRDefault="008458F1" w:rsidP="00DA3B91">
            <w:pPr>
              <w:pStyle w:val="Brdtext"/>
              <w:ind w:left="0"/>
            </w:pPr>
            <w:r w:rsidRPr="00EE1FE5">
              <w:t>L2</w:t>
            </w:r>
          </w:p>
        </w:tc>
        <w:tc>
          <w:tcPr>
            <w:tcW w:w="595" w:type="dxa"/>
          </w:tcPr>
          <w:p w14:paraId="46805AB2" w14:textId="77777777" w:rsidR="008458F1" w:rsidRPr="00EE1FE5" w:rsidRDefault="008458F1" w:rsidP="00DA3B91">
            <w:pPr>
              <w:pStyle w:val="Brdtext"/>
              <w:ind w:left="0"/>
            </w:pPr>
            <w:r w:rsidRPr="00EE1FE5">
              <w:t>L1</w:t>
            </w:r>
          </w:p>
        </w:tc>
        <w:tc>
          <w:tcPr>
            <w:tcW w:w="595" w:type="dxa"/>
          </w:tcPr>
          <w:p w14:paraId="45244B16" w14:textId="77777777" w:rsidR="008458F1" w:rsidRPr="00EE1FE5" w:rsidRDefault="008458F1" w:rsidP="00DA3B91">
            <w:pPr>
              <w:pStyle w:val="Brdtext"/>
              <w:ind w:left="0"/>
            </w:pPr>
            <w:r w:rsidRPr="00EE1FE5">
              <w:t>H1</w:t>
            </w:r>
          </w:p>
        </w:tc>
        <w:tc>
          <w:tcPr>
            <w:tcW w:w="595" w:type="dxa"/>
          </w:tcPr>
          <w:p w14:paraId="1C615E77" w14:textId="77777777" w:rsidR="008458F1" w:rsidRPr="00EE1FE5" w:rsidRDefault="008458F1" w:rsidP="00DA3B91">
            <w:pPr>
              <w:pStyle w:val="Brdtext"/>
              <w:ind w:left="0"/>
            </w:pPr>
            <w:r w:rsidRPr="00EE1FE5">
              <w:t>H2</w:t>
            </w:r>
          </w:p>
        </w:tc>
        <w:tc>
          <w:tcPr>
            <w:tcW w:w="596" w:type="dxa"/>
          </w:tcPr>
          <w:p w14:paraId="5E71BC0B" w14:textId="77777777" w:rsidR="008458F1" w:rsidRPr="00EE1FE5" w:rsidRDefault="008458F1" w:rsidP="00DA3B91">
            <w:pPr>
              <w:pStyle w:val="Brdtext"/>
              <w:ind w:left="0"/>
            </w:pPr>
            <w:r w:rsidRPr="00EE1FE5">
              <w:t>SIL</w:t>
            </w:r>
          </w:p>
        </w:tc>
      </w:tr>
      <w:tr w:rsidR="008458F1" w:rsidRPr="00EE1FE5" w14:paraId="349C5B69" w14:textId="77777777" w:rsidTr="00DA3B91">
        <w:tc>
          <w:tcPr>
            <w:tcW w:w="1838" w:type="dxa"/>
          </w:tcPr>
          <w:p w14:paraId="17717EED" w14:textId="77777777" w:rsidR="008458F1" w:rsidRPr="00EE1FE5" w:rsidRDefault="008458F1" w:rsidP="00DA3B91">
            <w:pPr>
              <w:pStyle w:val="Brdtext"/>
              <w:ind w:left="0"/>
            </w:pPr>
            <w:r w:rsidRPr="00EE1FE5">
              <w:t>343XI302</w:t>
            </w:r>
          </w:p>
        </w:tc>
        <w:tc>
          <w:tcPr>
            <w:tcW w:w="1559" w:type="dxa"/>
          </w:tcPr>
          <w:p w14:paraId="781EFB19" w14:textId="77777777" w:rsidR="008458F1" w:rsidRPr="00EE1FE5" w:rsidRDefault="008458F1" w:rsidP="00DA3B91">
            <w:pPr>
              <w:pStyle w:val="Brdtext"/>
              <w:ind w:left="0"/>
            </w:pPr>
            <w:r w:rsidRPr="00EE1FE5">
              <w:t>Flöde</w:t>
            </w:r>
          </w:p>
        </w:tc>
        <w:tc>
          <w:tcPr>
            <w:tcW w:w="1560" w:type="dxa"/>
          </w:tcPr>
          <w:p w14:paraId="5793E657" w14:textId="77777777" w:rsidR="008458F1" w:rsidRPr="00EE1FE5" w:rsidRDefault="008458F1" w:rsidP="00DA3B91">
            <w:pPr>
              <w:pStyle w:val="Brdtext"/>
              <w:ind w:left="0"/>
            </w:pPr>
            <w:r w:rsidRPr="00EE1FE5">
              <w:t>0 - 3000 Nm3/h</w:t>
            </w:r>
          </w:p>
        </w:tc>
        <w:tc>
          <w:tcPr>
            <w:tcW w:w="595" w:type="dxa"/>
          </w:tcPr>
          <w:p w14:paraId="5FF885F9" w14:textId="77777777" w:rsidR="008458F1" w:rsidRPr="00EE1FE5" w:rsidRDefault="008458F1" w:rsidP="00DA3B91">
            <w:pPr>
              <w:pStyle w:val="Brdtext"/>
              <w:ind w:left="0"/>
            </w:pPr>
            <w:r w:rsidRPr="00EE1FE5">
              <w:rPr>
                <w:highlight w:val="yellow"/>
              </w:rPr>
              <w:t>800</w:t>
            </w:r>
          </w:p>
        </w:tc>
        <w:tc>
          <w:tcPr>
            <w:tcW w:w="595" w:type="dxa"/>
          </w:tcPr>
          <w:p w14:paraId="5C3890A6" w14:textId="77777777" w:rsidR="008458F1" w:rsidRPr="00EE1FE5" w:rsidRDefault="008458F1" w:rsidP="00DA3B91">
            <w:pPr>
              <w:pStyle w:val="Brdtext"/>
              <w:ind w:left="0"/>
            </w:pPr>
            <w:r w:rsidRPr="00EE1FE5">
              <w:rPr>
                <w:highlight w:val="yellow"/>
              </w:rPr>
              <w:t>1000</w:t>
            </w:r>
          </w:p>
        </w:tc>
        <w:tc>
          <w:tcPr>
            <w:tcW w:w="595" w:type="dxa"/>
          </w:tcPr>
          <w:p w14:paraId="01121F6D" w14:textId="77777777" w:rsidR="008458F1" w:rsidRPr="00EE1FE5" w:rsidRDefault="008458F1" w:rsidP="00DA3B91">
            <w:pPr>
              <w:pStyle w:val="Brdtext"/>
              <w:ind w:left="0"/>
            </w:pPr>
          </w:p>
        </w:tc>
        <w:tc>
          <w:tcPr>
            <w:tcW w:w="595" w:type="dxa"/>
          </w:tcPr>
          <w:p w14:paraId="2F4C5A63" w14:textId="77777777" w:rsidR="008458F1" w:rsidRPr="00EE1FE5" w:rsidRDefault="008458F1" w:rsidP="00DA3B91">
            <w:pPr>
              <w:pStyle w:val="Brdtext"/>
              <w:ind w:left="0"/>
            </w:pPr>
          </w:p>
        </w:tc>
        <w:tc>
          <w:tcPr>
            <w:tcW w:w="596" w:type="dxa"/>
          </w:tcPr>
          <w:p w14:paraId="1F344DE0" w14:textId="77777777" w:rsidR="008458F1" w:rsidRPr="00EE1FE5" w:rsidRDefault="008458F1" w:rsidP="00DA3B91">
            <w:pPr>
              <w:pStyle w:val="Brdtext"/>
              <w:ind w:left="0"/>
            </w:pPr>
            <w:r w:rsidRPr="00EE1FE5">
              <w:t>2</w:t>
            </w:r>
          </w:p>
        </w:tc>
      </w:tr>
    </w:tbl>
    <w:p w14:paraId="11C585C9" w14:textId="77777777" w:rsidR="008458F1" w:rsidRPr="00EE1FE5" w:rsidRDefault="008458F1" w:rsidP="00D03469">
      <w:pPr>
        <w:pStyle w:val="Brdtext"/>
      </w:pPr>
    </w:p>
    <w:p w14:paraId="060F5C17" w14:textId="63DC34A6" w:rsidR="00724684" w:rsidRPr="00EE1FE5" w:rsidRDefault="00724684" w:rsidP="00D03469">
      <w:pPr>
        <w:pStyle w:val="Brdtext"/>
      </w:pPr>
      <w:r w:rsidRPr="00EE1FE5">
        <w:rPr>
          <w:i/>
        </w:rPr>
        <w:t>Beräkning flöde</w:t>
      </w:r>
      <w:r w:rsidR="007F5143" w:rsidRPr="00EE1FE5">
        <w:rPr>
          <w:i/>
        </w:rPr>
        <w:t xml:space="preserve"> (i säkerhetssystemet)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0EB0A426" w14:textId="77777777" w:rsidTr="00724684">
        <w:tc>
          <w:tcPr>
            <w:tcW w:w="1537" w:type="dxa"/>
          </w:tcPr>
          <w:p w14:paraId="59EFD9F5" w14:textId="374D0E9F" w:rsidR="00724684" w:rsidRPr="00EE1FE5" w:rsidRDefault="00724684" w:rsidP="007F5143">
            <w:pPr>
              <w:pStyle w:val="Brdtext"/>
              <w:ind w:left="0"/>
            </w:pPr>
            <w:r w:rsidRPr="00EE1FE5">
              <w:t>Namn</w:t>
            </w:r>
          </w:p>
        </w:tc>
        <w:tc>
          <w:tcPr>
            <w:tcW w:w="2002" w:type="dxa"/>
          </w:tcPr>
          <w:p w14:paraId="61897474" w14:textId="5C271545" w:rsidR="00724684" w:rsidRPr="00EE1FE5" w:rsidRDefault="00724684" w:rsidP="007F5143">
            <w:pPr>
              <w:pStyle w:val="Brdtext"/>
              <w:ind w:left="0"/>
            </w:pPr>
            <w:r w:rsidRPr="00EE1FE5">
              <w:t>Tag</w:t>
            </w:r>
          </w:p>
        </w:tc>
        <w:tc>
          <w:tcPr>
            <w:tcW w:w="4394" w:type="dxa"/>
          </w:tcPr>
          <w:p w14:paraId="714567EB" w14:textId="336260EC" w:rsidR="00724684" w:rsidRPr="00EE1FE5" w:rsidRDefault="00724684" w:rsidP="007F5143">
            <w:pPr>
              <w:pStyle w:val="Brdtext"/>
              <w:ind w:left="0"/>
            </w:pPr>
            <w:r w:rsidRPr="00EE1FE5">
              <w:t>Anmärkning</w:t>
            </w:r>
          </w:p>
        </w:tc>
      </w:tr>
      <w:tr w:rsidR="00EE1FE5" w:rsidRPr="00EE1FE5" w14:paraId="1F03D889" w14:textId="77777777" w:rsidTr="00724684">
        <w:tc>
          <w:tcPr>
            <w:tcW w:w="1537" w:type="dxa"/>
          </w:tcPr>
          <w:p w14:paraId="2996105C" w14:textId="77777777" w:rsidR="00724684" w:rsidRPr="00EE1FE5" w:rsidRDefault="00724684" w:rsidP="007F5143">
            <w:pPr>
              <w:pStyle w:val="Brdtext"/>
              <w:ind w:left="0"/>
            </w:pPr>
            <w:proofErr w:type="spellStart"/>
            <w:r w:rsidRPr="00EE1FE5">
              <w:t>dP</w:t>
            </w:r>
            <w:proofErr w:type="spellEnd"/>
          </w:p>
        </w:tc>
        <w:tc>
          <w:tcPr>
            <w:tcW w:w="2002" w:type="dxa"/>
          </w:tcPr>
          <w:p w14:paraId="7CFE68FE" w14:textId="22AA4E13" w:rsidR="00724684" w:rsidRPr="00EE1FE5" w:rsidRDefault="007F5143" w:rsidP="007F5143">
            <w:pPr>
              <w:pStyle w:val="Brdtext"/>
              <w:ind w:left="0"/>
            </w:pPr>
            <w:r w:rsidRPr="00EE1FE5">
              <w:t>343XI303</w:t>
            </w:r>
          </w:p>
        </w:tc>
        <w:tc>
          <w:tcPr>
            <w:tcW w:w="4394" w:type="dxa"/>
          </w:tcPr>
          <w:p w14:paraId="470ED4BB" w14:textId="2236B1FF" w:rsidR="00724684" w:rsidRPr="00EE1FE5" w:rsidRDefault="00724684" w:rsidP="007F5143">
            <w:pPr>
              <w:pStyle w:val="Brdtext"/>
              <w:ind w:left="0"/>
            </w:pPr>
          </w:p>
        </w:tc>
      </w:tr>
      <w:tr w:rsidR="00EE1FE5" w:rsidRPr="00EE1FE5" w14:paraId="0CAA9BDF" w14:textId="77777777" w:rsidTr="00724684">
        <w:tc>
          <w:tcPr>
            <w:tcW w:w="1537" w:type="dxa"/>
          </w:tcPr>
          <w:p w14:paraId="7196C7FF" w14:textId="77777777" w:rsidR="00724684" w:rsidRPr="00EE1FE5" w:rsidRDefault="00724684" w:rsidP="007F5143">
            <w:pPr>
              <w:pStyle w:val="Brdtext"/>
              <w:ind w:left="0"/>
            </w:pPr>
            <w:r w:rsidRPr="00EE1FE5">
              <w:t>T</w:t>
            </w:r>
          </w:p>
        </w:tc>
        <w:tc>
          <w:tcPr>
            <w:tcW w:w="2002" w:type="dxa"/>
          </w:tcPr>
          <w:p w14:paraId="408385BC" w14:textId="3F11A316" w:rsidR="00724684" w:rsidRPr="00EE1FE5" w:rsidRDefault="007F5143" w:rsidP="007F5143">
            <w:pPr>
              <w:pStyle w:val="Brdtext"/>
              <w:ind w:left="0"/>
            </w:pPr>
            <w:r w:rsidRPr="00EE1FE5">
              <w:t>343TI306</w:t>
            </w:r>
          </w:p>
        </w:tc>
        <w:tc>
          <w:tcPr>
            <w:tcW w:w="4394" w:type="dxa"/>
          </w:tcPr>
          <w:p w14:paraId="10AE6021" w14:textId="27573B03" w:rsidR="00724684" w:rsidRPr="00EE1FE5" w:rsidRDefault="00724684" w:rsidP="007F5143">
            <w:pPr>
              <w:pStyle w:val="Brdtext"/>
              <w:ind w:left="0"/>
            </w:pPr>
          </w:p>
        </w:tc>
      </w:tr>
      <w:tr w:rsidR="00EE1FE5" w:rsidRPr="00EE1FE5" w14:paraId="6379B12E" w14:textId="77777777" w:rsidTr="00724684">
        <w:tc>
          <w:tcPr>
            <w:tcW w:w="1537" w:type="dxa"/>
          </w:tcPr>
          <w:p w14:paraId="082A713D" w14:textId="77777777" w:rsidR="00724684" w:rsidRPr="00EE1FE5" w:rsidRDefault="00724684" w:rsidP="007F5143">
            <w:pPr>
              <w:pStyle w:val="Brdtext"/>
              <w:ind w:left="0"/>
            </w:pPr>
            <w:r w:rsidRPr="00EE1FE5">
              <w:t>P</w:t>
            </w:r>
          </w:p>
        </w:tc>
        <w:tc>
          <w:tcPr>
            <w:tcW w:w="2002" w:type="dxa"/>
          </w:tcPr>
          <w:p w14:paraId="5F46DF9D" w14:textId="17DFAD0E" w:rsidR="00724684" w:rsidRPr="00EE1FE5" w:rsidRDefault="00724684" w:rsidP="007F5143">
            <w:pPr>
              <w:pStyle w:val="Brdtext"/>
              <w:ind w:left="0"/>
            </w:pPr>
            <w:r w:rsidRPr="00EE1FE5">
              <w:t>343XI305</w:t>
            </w:r>
          </w:p>
        </w:tc>
        <w:tc>
          <w:tcPr>
            <w:tcW w:w="4394" w:type="dxa"/>
          </w:tcPr>
          <w:p w14:paraId="3CFD7B8D" w14:textId="587F9E7B" w:rsidR="00724684" w:rsidRPr="00EE1FE5" w:rsidRDefault="00724684" w:rsidP="007F5143">
            <w:pPr>
              <w:pStyle w:val="Brdtext"/>
              <w:ind w:left="0"/>
            </w:pPr>
          </w:p>
        </w:tc>
      </w:tr>
      <w:tr w:rsidR="00EE1FE5" w:rsidRPr="00EE1FE5" w14:paraId="09C481D2" w14:textId="77777777" w:rsidTr="00724684">
        <w:tc>
          <w:tcPr>
            <w:tcW w:w="1537" w:type="dxa"/>
          </w:tcPr>
          <w:p w14:paraId="4E8F0D33" w14:textId="77777777" w:rsidR="00724684" w:rsidRPr="00EE1FE5" w:rsidRDefault="00724684" w:rsidP="007F5143">
            <w:pPr>
              <w:pStyle w:val="Brdtext"/>
              <w:ind w:left="0"/>
            </w:pPr>
            <w:proofErr w:type="spellStart"/>
            <w:r w:rsidRPr="00EE1FE5">
              <w:t>Rho</w:t>
            </w:r>
            <w:proofErr w:type="spellEnd"/>
          </w:p>
        </w:tc>
        <w:tc>
          <w:tcPr>
            <w:tcW w:w="2002" w:type="dxa"/>
          </w:tcPr>
          <w:p w14:paraId="60FA2F0C" w14:textId="7A81E286" w:rsidR="00724684" w:rsidRPr="00EE1FE5" w:rsidRDefault="007F5143" w:rsidP="007F5143">
            <w:pPr>
              <w:pStyle w:val="Brdtext"/>
              <w:ind w:left="0"/>
            </w:pPr>
            <w:r w:rsidRPr="00EE1FE5">
              <w:t>343XI301_RHO</w:t>
            </w:r>
          </w:p>
        </w:tc>
        <w:tc>
          <w:tcPr>
            <w:tcW w:w="4394" w:type="dxa"/>
          </w:tcPr>
          <w:p w14:paraId="78EBD12C" w14:textId="5254BCE6" w:rsidR="00724684" w:rsidRPr="00EE1FE5" w:rsidRDefault="00724684" w:rsidP="007F5143">
            <w:pPr>
              <w:pStyle w:val="Brdtext"/>
              <w:ind w:left="0"/>
            </w:pPr>
            <w:r w:rsidRPr="00EE1FE5">
              <w:t>Beräknas i styrsystemet och skickas till säkerhetssystemet</w:t>
            </w:r>
          </w:p>
        </w:tc>
      </w:tr>
      <w:tr w:rsidR="00EE1FE5" w:rsidRPr="00EE1FE5" w14:paraId="45AE1FB0" w14:textId="77777777" w:rsidTr="00724684">
        <w:tc>
          <w:tcPr>
            <w:tcW w:w="1537" w:type="dxa"/>
          </w:tcPr>
          <w:p w14:paraId="52B4FA14" w14:textId="77777777" w:rsidR="00724684" w:rsidRPr="00EE1FE5" w:rsidRDefault="00724684" w:rsidP="007F5143">
            <w:pPr>
              <w:pStyle w:val="Brdtext"/>
              <w:ind w:left="0"/>
            </w:pPr>
            <w:proofErr w:type="spellStart"/>
            <w:r w:rsidRPr="00EE1FE5">
              <w:t>dPdes</w:t>
            </w:r>
            <w:proofErr w:type="spellEnd"/>
          </w:p>
        </w:tc>
        <w:tc>
          <w:tcPr>
            <w:tcW w:w="2002" w:type="dxa"/>
          </w:tcPr>
          <w:p w14:paraId="03EAB23A" w14:textId="733A94C9" w:rsidR="00724684" w:rsidRPr="00EE1FE5" w:rsidRDefault="00724684" w:rsidP="007F5143">
            <w:pPr>
              <w:pStyle w:val="Brdtext"/>
              <w:ind w:left="0"/>
            </w:pPr>
          </w:p>
        </w:tc>
        <w:tc>
          <w:tcPr>
            <w:tcW w:w="4394" w:type="dxa"/>
          </w:tcPr>
          <w:p w14:paraId="5DC41031" w14:textId="12188937" w:rsidR="00724684" w:rsidRPr="00EE1FE5" w:rsidRDefault="00724684" w:rsidP="007F5143">
            <w:pPr>
              <w:pStyle w:val="Brdtext"/>
              <w:ind w:left="0"/>
            </w:pPr>
            <w:r w:rsidRPr="00EE1FE5">
              <w:rPr>
                <w:highlight w:val="yellow"/>
              </w:rPr>
              <w:t>Från leverantör</w:t>
            </w:r>
          </w:p>
        </w:tc>
      </w:tr>
      <w:tr w:rsidR="00EE1FE5" w:rsidRPr="00EE1FE5" w14:paraId="4E7DFC8E" w14:textId="77777777" w:rsidTr="00724684">
        <w:tc>
          <w:tcPr>
            <w:tcW w:w="1537" w:type="dxa"/>
          </w:tcPr>
          <w:p w14:paraId="44026E64" w14:textId="77777777" w:rsidR="00724684" w:rsidRPr="00EE1FE5" w:rsidRDefault="00724684" w:rsidP="007F5143">
            <w:pPr>
              <w:pStyle w:val="Brdtext"/>
              <w:ind w:left="0"/>
            </w:pPr>
            <w:proofErr w:type="spellStart"/>
            <w:r w:rsidRPr="00EE1FE5">
              <w:t>Fdes</w:t>
            </w:r>
            <w:proofErr w:type="spellEnd"/>
          </w:p>
        </w:tc>
        <w:tc>
          <w:tcPr>
            <w:tcW w:w="2002" w:type="dxa"/>
          </w:tcPr>
          <w:p w14:paraId="2C51C8CC" w14:textId="296AE313" w:rsidR="00724684" w:rsidRPr="00EE1FE5" w:rsidRDefault="00724684" w:rsidP="007F5143">
            <w:pPr>
              <w:pStyle w:val="Brdtext"/>
              <w:ind w:left="0"/>
            </w:pPr>
          </w:p>
        </w:tc>
        <w:tc>
          <w:tcPr>
            <w:tcW w:w="4394" w:type="dxa"/>
          </w:tcPr>
          <w:p w14:paraId="5891051D" w14:textId="3D055EF4" w:rsidR="00724684" w:rsidRPr="00EE1FE5" w:rsidRDefault="00724684" w:rsidP="007F5143">
            <w:pPr>
              <w:pStyle w:val="Brdtext"/>
              <w:ind w:left="0"/>
            </w:pPr>
            <w:r w:rsidRPr="00EE1FE5">
              <w:t>Från leverantör</w:t>
            </w:r>
          </w:p>
        </w:tc>
      </w:tr>
      <w:tr w:rsidR="00EE1FE5" w:rsidRPr="00EE1FE5" w14:paraId="2964217F" w14:textId="77777777" w:rsidTr="00724684">
        <w:tc>
          <w:tcPr>
            <w:tcW w:w="1537" w:type="dxa"/>
          </w:tcPr>
          <w:p w14:paraId="524EB751" w14:textId="77777777" w:rsidR="00724684" w:rsidRPr="00EE1FE5" w:rsidRDefault="00724684" w:rsidP="007F5143">
            <w:pPr>
              <w:pStyle w:val="Brdtext"/>
              <w:ind w:left="0"/>
            </w:pPr>
            <w:proofErr w:type="spellStart"/>
            <w:r w:rsidRPr="00EE1FE5">
              <w:t>Tdes</w:t>
            </w:r>
            <w:proofErr w:type="spellEnd"/>
          </w:p>
        </w:tc>
        <w:tc>
          <w:tcPr>
            <w:tcW w:w="2002" w:type="dxa"/>
          </w:tcPr>
          <w:p w14:paraId="30DB6F33" w14:textId="049613B7" w:rsidR="00724684" w:rsidRPr="00EE1FE5" w:rsidRDefault="00724684" w:rsidP="007F5143">
            <w:pPr>
              <w:pStyle w:val="Brdtext"/>
              <w:ind w:left="0"/>
            </w:pPr>
          </w:p>
        </w:tc>
        <w:tc>
          <w:tcPr>
            <w:tcW w:w="4394" w:type="dxa"/>
          </w:tcPr>
          <w:p w14:paraId="6D45CA05" w14:textId="1935B8F5" w:rsidR="00724684" w:rsidRPr="00EE1FE5" w:rsidRDefault="00724684" w:rsidP="007F5143">
            <w:pPr>
              <w:pStyle w:val="Brdtext"/>
              <w:ind w:left="0"/>
            </w:pPr>
            <w:r w:rsidRPr="00EE1FE5">
              <w:t>Från leverantör</w:t>
            </w:r>
          </w:p>
        </w:tc>
      </w:tr>
      <w:tr w:rsidR="00EE1FE5" w:rsidRPr="00EE1FE5" w14:paraId="417E3FA9" w14:textId="77777777" w:rsidTr="00724684">
        <w:tc>
          <w:tcPr>
            <w:tcW w:w="1537" w:type="dxa"/>
          </w:tcPr>
          <w:p w14:paraId="0165CC66" w14:textId="77777777" w:rsidR="00724684" w:rsidRPr="00EE1FE5" w:rsidRDefault="00724684" w:rsidP="007F5143">
            <w:pPr>
              <w:pStyle w:val="Brdtext"/>
              <w:ind w:left="0"/>
            </w:pPr>
            <w:proofErr w:type="spellStart"/>
            <w:r w:rsidRPr="00EE1FE5">
              <w:t>Pdes</w:t>
            </w:r>
            <w:proofErr w:type="spellEnd"/>
          </w:p>
        </w:tc>
        <w:tc>
          <w:tcPr>
            <w:tcW w:w="2002" w:type="dxa"/>
          </w:tcPr>
          <w:p w14:paraId="395F0E91" w14:textId="0C7F15B8" w:rsidR="00724684" w:rsidRPr="00EE1FE5" w:rsidRDefault="00724684" w:rsidP="007F5143">
            <w:pPr>
              <w:pStyle w:val="Brdtext"/>
              <w:ind w:left="0"/>
            </w:pPr>
          </w:p>
        </w:tc>
        <w:tc>
          <w:tcPr>
            <w:tcW w:w="4394" w:type="dxa"/>
          </w:tcPr>
          <w:p w14:paraId="0EBE9C48" w14:textId="3053C83E" w:rsidR="00724684" w:rsidRPr="00EE1FE5" w:rsidRDefault="00724684" w:rsidP="007F5143">
            <w:pPr>
              <w:pStyle w:val="Brdtext"/>
              <w:ind w:left="0"/>
            </w:pPr>
            <w:r w:rsidRPr="00EE1FE5">
              <w:t>Från leverantör</w:t>
            </w:r>
          </w:p>
        </w:tc>
      </w:tr>
      <w:tr w:rsidR="00EE1FE5" w:rsidRPr="00EE1FE5" w14:paraId="2D0BD071" w14:textId="77777777" w:rsidTr="00724684">
        <w:tc>
          <w:tcPr>
            <w:tcW w:w="1537" w:type="dxa"/>
          </w:tcPr>
          <w:p w14:paraId="235D1781" w14:textId="77777777" w:rsidR="00724684" w:rsidRPr="00EE1FE5" w:rsidRDefault="00724684" w:rsidP="007F5143">
            <w:pPr>
              <w:pStyle w:val="Brdtext"/>
              <w:ind w:left="0"/>
            </w:pPr>
            <w:r w:rsidRPr="00EE1FE5">
              <w:t>Rhodes</w:t>
            </w:r>
          </w:p>
        </w:tc>
        <w:tc>
          <w:tcPr>
            <w:tcW w:w="2002" w:type="dxa"/>
          </w:tcPr>
          <w:p w14:paraId="455B72ED" w14:textId="0270FD34" w:rsidR="00724684" w:rsidRPr="00EE1FE5" w:rsidRDefault="00724684" w:rsidP="007F5143">
            <w:pPr>
              <w:pStyle w:val="Brdtext"/>
              <w:ind w:left="0"/>
            </w:pPr>
          </w:p>
        </w:tc>
        <w:tc>
          <w:tcPr>
            <w:tcW w:w="4394" w:type="dxa"/>
          </w:tcPr>
          <w:p w14:paraId="6054B760" w14:textId="6893A108" w:rsidR="00724684" w:rsidRPr="00EE1FE5" w:rsidRDefault="00724684" w:rsidP="007F5143">
            <w:pPr>
              <w:pStyle w:val="Brdtext"/>
              <w:ind w:left="0"/>
            </w:pPr>
            <w:r w:rsidRPr="00EE1FE5">
              <w:t>Från leverantör</w:t>
            </w:r>
          </w:p>
        </w:tc>
      </w:tr>
      <w:tr w:rsidR="00724684" w:rsidRPr="00EE1FE5" w14:paraId="23858BDF" w14:textId="77777777" w:rsidTr="00724684">
        <w:tc>
          <w:tcPr>
            <w:tcW w:w="1537" w:type="dxa"/>
          </w:tcPr>
          <w:p w14:paraId="39484E7A" w14:textId="77777777" w:rsidR="00724684" w:rsidRPr="00EE1FE5" w:rsidRDefault="00724684" w:rsidP="007F5143">
            <w:pPr>
              <w:pStyle w:val="Brdtext"/>
              <w:ind w:left="0"/>
            </w:pPr>
            <w:proofErr w:type="spellStart"/>
            <w:r w:rsidRPr="00EE1FE5">
              <w:t>Out_F_Comp</w:t>
            </w:r>
            <w:proofErr w:type="spellEnd"/>
          </w:p>
        </w:tc>
        <w:tc>
          <w:tcPr>
            <w:tcW w:w="2002" w:type="dxa"/>
          </w:tcPr>
          <w:p w14:paraId="25F7667A" w14:textId="61BB46AF" w:rsidR="00724684" w:rsidRPr="00EE1FE5" w:rsidRDefault="00724684" w:rsidP="007F5143">
            <w:pPr>
              <w:pStyle w:val="Brdtext"/>
              <w:ind w:left="0"/>
            </w:pPr>
            <w:r w:rsidRPr="00EE1FE5">
              <w:t>343XI302</w:t>
            </w:r>
          </w:p>
        </w:tc>
        <w:tc>
          <w:tcPr>
            <w:tcW w:w="4394" w:type="dxa"/>
          </w:tcPr>
          <w:p w14:paraId="1F232D17" w14:textId="61589326" w:rsidR="00724684" w:rsidRPr="00EE1FE5" w:rsidRDefault="00724684" w:rsidP="007F5143">
            <w:pPr>
              <w:pStyle w:val="Brdtext"/>
              <w:ind w:left="0"/>
            </w:pPr>
          </w:p>
        </w:tc>
      </w:tr>
    </w:tbl>
    <w:p w14:paraId="5474AD96" w14:textId="77777777" w:rsidR="00724684" w:rsidRPr="00EE1FE5" w:rsidRDefault="00724684" w:rsidP="00D03469">
      <w:pPr>
        <w:pStyle w:val="Brdtext"/>
      </w:pPr>
    </w:p>
    <w:p w14:paraId="6D665042" w14:textId="2A5346E9" w:rsidR="002863CA" w:rsidRPr="00EE1FE5" w:rsidRDefault="00CA0E5D" w:rsidP="006E5582">
      <w:pPr>
        <w:pStyle w:val="Rubrik3"/>
      </w:pPr>
      <w:bookmarkStart w:id="23" w:name="_Toc34188981"/>
      <w:r w:rsidRPr="00EE1FE5">
        <w:t xml:space="preserve">Värmare </w:t>
      </w:r>
      <w:proofErr w:type="spellStart"/>
      <w:r w:rsidRPr="00EE1FE5">
        <w:t>reduktionsgas</w:t>
      </w:r>
      <w:bookmarkEnd w:id="23"/>
      <w:proofErr w:type="spellEnd"/>
    </w:p>
    <w:p w14:paraId="5B80B744" w14:textId="23F04791" w:rsidR="00912AF7" w:rsidRPr="00EE1FE5" w:rsidRDefault="00912AF7" w:rsidP="00912AF7">
      <w:pPr>
        <w:pStyle w:val="Brdtext"/>
      </w:pPr>
      <w:r w:rsidRPr="00EE1FE5">
        <w:t xml:space="preserve">Elektrisk värmare 346HE204 värmer reduktionsgasen </w:t>
      </w:r>
      <w:r w:rsidR="003A443F" w:rsidRPr="00EE1FE5">
        <w:t>före mixer</w:t>
      </w:r>
      <w:r w:rsidRPr="00EE1FE5">
        <w:t xml:space="preserve"> för att förhindra kondens in i </w:t>
      </w:r>
      <w:r w:rsidR="003A443F" w:rsidRPr="00EE1FE5">
        <w:t>reduktions</w:t>
      </w:r>
      <w:r w:rsidRPr="00EE1FE5">
        <w:t>gasvärmaren.</w:t>
      </w:r>
    </w:p>
    <w:p w14:paraId="497CABD8" w14:textId="72F1D9CE" w:rsidR="00A6440E" w:rsidRPr="00EE1FE5" w:rsidRDefault="001F34AC" w:rsidP="00A6440E">
      <w:pPr>
        <w:pStyle w:val="Brdtext"/>
      </w:pPr>
      <w:r w:rsidRPr="009A6A9B">
        <w:rPr>
          <w:strike/>
          <w:color w:val="FF0000"/>
        </w:rPr>
        <w:t xml:space="preserve">Värmaren skyddas av temperaturvakt </w:t>
      </w:r>
      <w:bookmarkStart w:id="24" w:name="_Hlk34187699"/>
      <w:r w:rsidRPr="009A6A9B">
        <w:rPr>
          <w:strike/>
          <w:color w:val="FF0000"/>
        </w:rPr>
        <w:t>346TS204.</w:t>
      </w:r>
      <w:r w:rsidR="009A6A9B" w:rsidRPr="009A6A9B">
        <w:rPr>
          <w:color w:val="FF0000"/>
        </w:rPr>
        <w:t xml:space="preserve"> </w:t>
      </w:r>
      <w:r w:rsidR="009A6A9B">
        <w:rPr>
          <w:color w:val="FF0000"/>
        </w:rPr>
        <w:t>Utgår och ersätts av tempgivare 346TI205 med larmgräns H2</w:t>
      </w:r>
      <w:bookmarkEnd w:id="24"/>
    </w:p>
    <w:p w14:paraId="1BAB766D" w14:textId="0B318193" w:rsidR="001F34AC" w:rsidRPr="00EE1FE5" w:rsidRDefault="00CA0E5D" w:rsidP="001F34AC">
      <w:pPr>
        <w:pStyle w:val="Brdtext"/>
      </w:pPr>
      <w:r w:rsidRPr="00EE1FE5">
        <w:lastRenderedPageBreak/>
        <w:t xml:space="preserve">PI-regulator 346TC204 reglerar </w:t>
      </w:r>
      <w:r w:rsidR="003A443F" w:rsidRPr="00EE1FE5">
        <w:t>reduktions</w:t>
      </w:r>
      <w:r w:rsidRPr="00EE1FE5">
        <w:t xml:space="preserve">gasens temperatur </w:t>
      </w:r>
      <w:r w:rsidR="003A443F" w:rsidRPr="00EE1FE5">
        <w:t>före mixer</w:t>
      </w:r>
      <w:r w:rsidRPr="00EE1FE5">
        <w:t>, 346TI204. Regulatorns utsignal styr 346</w:t>
      </w:r>
      <w:r w:rsidR="001F34AC" w:rsidRPr="00EE1FE5">
        <w:t>HE</w:t>
      </w:r>
      <w:r w:rsidRPr="00EE1FE5">
        <w:t>204. Minskar temperaturen så ökar effekten på värmaren.</w:t>
      </w:r>
      <w:r w:rsidRPr="00EE1FE5">
        <w:br/>
        <w:t>Utsignalområde 0-</w:t>
      </w:r>
      <w:r w:rsidR="001F34AC" w:rsidRPr="00EE1FE5">
        <w:t>100%</w:t>
      </w:r>
      <w:r w:rsidRPr="00EE1FE5">
        <w:t xml:space="preserve">. </w:t>
      </w:r>
      <w:r w:rsidRPr="00EE1FE5">
        <w:br/>
        <w:t xml:space="preserve">Internt </w:t>
      </w:r>
      <w:proofErr w:type="spellStart"/>
      <w:r w:rsidRPr="00EE1FE5">
        <w:t>b</w:t>
      </w:r>
      <w:r w:rsidR="00912AF7" w:rsidRPr="00EE1FE5">
        <w:t>örvärde</w:t>
      </w:r>
      <w:proofErr w:type="spellEnd"/>
      <w:r w:rsidR="00912AF7" w:rsidRPr="00EE1FE5">
        <w:t xml:space="preserve"> 45</w:t>
      </w:r>
      <w:r w:rsidRPr="00EE1FE5">
        <w:t xml:space="preserve"> °C.</w:t>
      </w:r>
      <w:r w:rsidR="003C04BA">
        <w:br/>
      </w:r>
      <w:proofErr w:type="spellStart"/>
      <w:r w:rsidR="003C04BA" w:rsidRPr="003C04BA">
        <w:rPr>
          <w:color w:val="FF0000"/>
        </w:rPr>
        <w:t>Börvärde</w:t>
      </w:r>
      <w:proofErr w:type="spellEnd"/>
      <w:r w:rsidR="003C04BA" w:rsidRPr="003C04BA">
        <w:rPr>
          <w:color w:val="FF0000"/>
        </w:rPr>
        <w:t xml:space="preserve"> begränsas mellan </w:t>
      </w:r>
      <w:r w:rsidR="003C04BA">
        <w:rPr>
          <w:color w:val="FF0000"/>
        </w:rPr>
        <w:t>40</w:t>
      </w:r>
      <w:r w:rsidR="003C04BA" w:rsidRPr="003C04BA">
        <w:rPr>
          <w:color w:val="FF0000"/>
        </w:rPr>
        <w:t xml:space="preserve"> och </w:t>
      </w:r>
      <w:r w:rsidR="003C04BA">
        <w:rPr>
          <w:color w:val="FF0000"/>
        </w:rPr>
        <w:t>5</w:t>
      </w:r>
      <w:r w:rsidR="003C04BA" w:rsidRPr="003C04BA">
        <w:rPr>
          <w:color w:val="FF0000"/>
        </w:rPr>
        <w:t>0°C.</w:t>
      </w:r>
      <w:r w:rsidRPr="00EE1FE5">
        <w:br/>
      </w:r>
      <w:r w:rsidR="00912AF7" w:rsidRPr="00EE1FE5">
        <w:t>Reverserad</w:t>
      </w:r>
      <w:r w:rsidRPr="00EE1FE5">
        <w:t xml:space="preserve"> regulator (MV&gt;SP </w:t>
      </w:r>
      <w:r w:rsidR="00912AF7" w:rsidRPr="00EE1FE5">
        <w:t>minska</w:t>
      </w:r>
      <w:r w:rsidRPr="00EE1FE5">
        <w:t xml:space="preserve"> utsignal, MV&lt;SP </w:t>
      </w:r>
      <w:r w:rsidR="00912AF7" w:rsidRPr="00EE1FE5">
        <w:t>öka</w:t>
      </w:r>
      <w:r w:rsidRPr="00EE1FE5">
        <w:t xml:space="preserve"> utsignal).</w:t>
      </w:r>
      <w:r w:rsidRPr="00EE1FE5">
        <w:br/>
        <w:t xml:space="preserve">IB1 = </w:t>
      </w:r>
      <w:r w:rsidR="001F34AC" w:rsidRPr="00EE1FE5">
        <w:t>343XI302_L2</w:t>
      </w:r>
      <w:r w:rsidR="009B420B" w:rsidRPr="00EE1FE5">
        <w:t>_N</w:t>
      </w:r>
      <w:r w:rsidRPr="00EE1FE5">
        <w:rPr>
          <w:highlight w:val="yellow"/>
        </w:rPr>
        <w:br/>
      </w:r>
      <w:r w:rsidRPr="00EE1FE5">
        <w:t xml:space="preserve">IB1Ref = </w:t>
      </w:r>
      <w:r w:rsidR="00912AF7" w:rsidRPr="00EE1FE5">
        <w:t>0</w:t>
      </w:r>
      <w:r w:rsidR="00F069A1" w:rsidRPr="00EE1FE5">
        <w:br/>
      </w:r>
      <w:proofErr w:type="spellStart"/>
      <w:r w:rsidR="001F34AC" w:rsidRPr="00EE1FE5">
        <w:t>FeedFw</w:t>
      </w:r>
      <w:r w:rsidR="00F069A1" w:rsidRPr="00EE1FE5">
        <w:t>d</w:t>
      </w:r>
      <w:proofErr w:type="spellEnd"/>
      <w:r w:rsidR="009A6A9B">
        <w:t xml:space="preserve"> = </w:t>
      </w:r>
      <w:r w:rsidR="009A6A9B">
        <w:rPr>
          <w:color w:val="FF0000"/>
        </w:rPr>
        <w:t>346</w:t>
      </w:r>
      <w:r w:rsidR="009A6A9B" w:rsidRPr="00EE727C">
        <w:rPr>
          <w:color w:val="FF0000"/>
        </w:rPr>
        <w:t>TC20</w:t>
      </w:r>
      <w:r w:rsidR="009A6A9B">
        <w:rPr>
          <w:color w:val="FF0000"/>
        </w:rPr>
        <w:t>4</w:t>
      </w:r>
      <w:r w:rsidR="009A6A9B" w:rsidRPr="00EE727C">
        <w:rPr>
          <w:color w:val="FF0000"/>
        </w:rPr>
        <w:t>_FeedFwd</w:t>
      </w:r>
      <w:r w:rsidR="00912AF7" w:rsidRPr="00EE1FE5">
        <w:br/>
      </w:r>
    </w:p>
    <w:p w14:paraId="6EC536AD" w14:textId="0F496271" w:rsidR="00912AF7" w:rsidRDefault="00912AF7" w:rsidP="00CA0E5D">
      <w:pPr>
        <w:pStyle w:val="Brdtext"/>
      </w:pPr>
      <w:r w:rsidRPr="00EE1FE5">
        <w:t xml:space="preserve">Framkoppling av flöde </w:t>
      </w:r>
      <w:proofErr w:type="spellStart"/>
      <w:r w:rsidRPr="00EE1FE5">
        <w:t>reduktionsgas</w:t>
      </w:r>
      <w:proofErr w:type="spellEnd"/>
      <w:r w:rsidRPr="00EE1FE5">
        <w:t>. Ökar flödet så ska utsignalen öka.</w:t>
      </w:r>
    </w:p>
    <w:p w14:paraId="0D5235F0" w14:textId="69C31780" w:rsidR="009A6A9B" w:rsidRPr="00EE1FE5" w:rsidRDefault="009A6A9B" w:rsidP="00CA0E5D">
      <w:pPr>
        <w:pStyle w:val="Brdtext"/>
      </w:pPr>
      <w:bookmarkStart w:id="25" w:name="_Hlk34187763"/>
      <w:r>
        <w:rPr>
          <w:color w:val="FF0000"/>
        </w:rPr>
        <w:t>346</w:t>
      </w:r>
      <w:r w:rsidRPr="00EE727C">
        <w:rPr>
          <w:color w:val="FF0000"/>
        </w:rPr>
        <w:t>TC20</w:t>
      </w:r>
      <w:r>
        <w:rPr>
          <w:color w:val="FF0000"/>
        </w:rPr>
        <w:t>4</w:t>
      </w:r>
      <w:r w:rsidRPr="00EE727C">
        <w:rPr>
          <w:color w:val="FF0000"/>
        </w:rPr>
        <w:t>_FeedFwd</w:t>
      </w:r>
      <w:bookmarkEnd w:id="25"/>
      <w:r w:rsidRPr="00EE727C">
        <w:rPr>
          <w:color w:val="FF0000"/>
        </w:rPr>
        <w:t xml:space="preserve"> beräknas som: </w:t>
      </w:r>
      <w:r>
        <w:rPr>
          <w:color w:val="FF0000"/>
        </w:rPr>
        <w:t>346</w:t>
      </w:r>
      <w:r w:rsidRPr="00EE727C">
        <w:rPr>
          <w:color w:val="FF0000"/>
        </w:rPr>
        <w:t>TC20</w:t>
      </w:r>
      <w:r>
        <w:rPr>
          <w:color w:val="FF0000"/>
        </w:rPr>
        <w:t>4</w:t>
      </w:r>
      <w:r w:rsidRPr="00EE727C">
        <w:rPr>
          <w:color w:val="FF0000"/>
        </w:rPr>
        <w:t>_FeedFwd = (</w:t>
      </w:r>
      <w:r>
        <w:rPr>
          <w:color w:val="FF0000"/>
        </w:rPr>
        <w:t xml:space="preserve">343XI302 * (346TC204_WSP – 343TI402) </w:t>
      </w:r>
      <w:r w:rsidRPr="00EE727C">
        <w:rPr>
          <w:color w:val="FF0000"/>
        </w:rPr>
        <w:t>* k)</w:t>
      </w:r>
    </w:p>
    <w:p w14:paraId="1E2666C7" w14:textId="77777777" w:rsidR="00342093" w:rsidRPr="00EE1FE5" w:rsidRDefault="00342093" w:rsidP="00342093">
      <w:pPr>
        <w:pStyle w:val="Brdtext"/>
      </w:pPr>
    </w:p>
    <w:p w14:paraId="4241B1F7" w14:textId="70C4F893" w:rsidR="00231406" w:rsidRPr="00EE1FE5" w:rsidRDefault="00231406" w:rsidP="00231406">
      <w:pPr>
        <w:pStyle w:val="Brdtext"/>
        <w:rPr>
          <w:i/>
        </w:rPr>
      </w:pPr>
      <w:r w:rsidRPr="00EE1FE5">
        <w:rPr>
          <w:i/>
        </w:rPr>
        <w:t>Mätningar</w:t>
      </w:r>
      <w:r w:rsidR="00092426" w:rsidRPr="00EE1FE5">
        <w:rPr>
          <w:i/>
        </w:rPr>
        <w:t xml:space="preserve"> (AIS)</w:t>
      </w:r>
      <w:r w:rsidRPr="00EE1FE5">
        <w:rPr>
          <w:i/>
        </w:rPr>
        <w:t>:</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3D809A5D" w14:textId="77777777" w:rsidTr="00680B10">
        <w:tc>
          <w:tcPr>
            <w:tcW w:w="1551" w:type="dxa"/>
          </w:tcPr>
          <w:p w14:paraId="6D552A1E" w14:textId="77777777" w:rsidR="00680B10" w:rsidRPr="00EE1FE5" w:rsidRDefault="00680B10" w:rsidP="00680B10">
            <w:pPr>
              <w:pStyle w:val="Brdtext"/>
              <w:ind w:left="0"/>
            </w:pPr>
            <w:r w:rsidRPr="00EE1FE5">
              <w:t>Objekt/Signal</w:t>
            </w:r>
          </w:p>
        </w:tc>
        <w:tc>
          <w:tcPr>
            <w:tcW w:w="1705" w:type="dxa"/>
          </w:tcPr>
          <w:p w14:paraId="773DB57C" w14:textId="77777777" w:rsidR="00680B10" w:rsidRPr="00EE1FE5" w:rsidRDefault="00680B10" w:rsidP="00680B10">
            <w:pPr>
              <w:pStyle w:val="Brdtext"/>
              <w:ind w:left="0"/>
            </w:pPr>
            <w:r w:rsidRPr="00EE1FE5">
              <w:t>Beskrivning</w:t>
            </w:r>
          </w:p>
        </w:tc>
        <w:tc>
          <w:tcPr>
            <w:tcW w:w="1559" w:type="dxa"/>
          </w:tcPr>
          <w:p w14:paraId="1568482A" w14:textId="77777777" w:rsidR="00680B10" w:rsidRPr="00EE1FE5" w:rsidRDefault="00680B10" w:rsidP="00680B10">
            <w:pPr>
              <w:pStyle w:val="Brdtext"/>
              <w:ind w:left="0"/>
            </w:pPr>
            <w:r w:rsidRPr="00EE1FE5">
              <w:t>Mätområde</w:t>
            </w:r>
          </w:p>
        </w:tc>
        <w:tc>
          <w:tcPr>
            <w:tcW w:w="709" w:type="dxa"/>
          </w:tcPr>
          <w:p w14:paraId="5CA53F4F" w14:textId="77777777" w:rsidR="00680B10" w:rsidRPr="00EE1FE5" w:rsidRDefault="00680B10" w:rsidP="00680B10">
            <w:pPr>
              <w:pStyle w:val="Brdtext"/>
              <w:ind w:left="0"/>
            </w:pPr>
            <w:r w:rsidRPr="00EE1FE5">
              <w:t>L2</w:t>
            </w:r>
          </w:p>
        </w:tc>
        <w:tc>
          <w:tcPr>
            <w:tcW w:w="651" w:type="dxa"/>
          </w:tcPr>
          <w:p w14:paraId="4A7AA18D" w14:textId="77777777" w:rsidR="00680B10" w:rsidRPr="00EE1FE5" w:rsidRDefault="00680B10" w:rsidP="00680B10">
            <w:pPr>
              <w:pStyle w:val="Brdtext"/>
              <w:ind w:left="0"/>
            </w:pPr>
            <w:r w:rsidRPr="00EE1FE5">
              <w:t>L1</w:t>
            </w:r>
          </w:p>
        </w:tc>
        <w:tc>
          <w:tcPr>
            <w:tcW w:w="586" w:type="dxa"/>
          </w:tcPr>
          <w:p w14:paraId="5D946E9F" w14:textId="77777777" w:rsidR="00680B10" w:rsidRPr="00EE1FE5" w:rsidRDefault="00680B10" w:rsidP="00680B10">
            <w:pPr>
              <w:pStyle w:val="Brdtext"/>
              <w:ind w:left="0"/>
            </w:pPr>
            <w:r w:rsidRPr="00EE1FE5">
              <w:t>H1</w:t>
            </w:r>
          </w:p>
        </w:tc>
        <w:tc>
          <w:tcPr>
            <w:tcW w:w="586" w:type="dxa"/>
          </w:tcPr>
          <w:p w14:paraId="22649FC8" w14:textId="77777777" w:rsidR="00680B10" w:rsidRPr="00EE1FE5" w:rsidRDefault="00680B10" w:rsidP="00680B10">
            <w:pPr>
              <w:pStyle w:val="Brdtext"/>
              <w:ind w:left="0"/>
            </w:pPr>
            <w:r w:rsidRPr="00EE1FE5">
              <w:t>H2</w:t>
            </w:r>
          </w:p>
        </w:tc>
        <w:tc>
          <w:tcPr>
            <w:tcW w:w="586" w:type="dxa"/>
          </w:tcPr>
          <w:p w14:paraId="09528337" w14:textId="77777777" w:rsidR="00680B10" w:rsidRPr="00EE1FE5" w:rsidRDefault="00680B10" w:rsidP="00680B10">
            <w:pPr>
              <w:pStyle w:val="Brdtext"/>
              <w:ind w:left="0"/>
            </w:pPr>
            <w:r w:rsidRPr="00EE1FE5">
              <w:t>SIL</w:t>
            </w:r>
          </w:p>
        </w:tc>
      </w:tr>
      <w:tr w:rsidR="00680B10" w:rsidRPr="00EE1FE5" w14:paraId="62BB54C6" w14:textId="77777777" w:rsidTr="00680B10">
        <w:tc>
          <w:tcPr>
            <w:tcW w:w="1551" w:type="dxa"/>
          </w:tcPr>
          <w:p w14:paraId="70BAA758" w14:textId="7FE43045" w:rsidR="00680B10" w:rsidRPr="00EE1FE5" w:rsidRDefault="00CA0E5D" w:rsidP="00231406">
            <w:pPr>
              <w:pStyle w:val="Brdtext"/>
              <w:ind w:left="0"/>
            </w:pPr>
            <w:r w:rsidRPr="00EE1FE5">
              <w:t>346TI204</w:t>
            </w:r>
          </w:p>
        </w:tc>
        <w:tc>
          <w:tcPr>
            <w:tcW w:w="1705" w:type="dxa"/>
          </w:tcPr>
          <w:p w14:paraId="43B2C332" w14:textId="3AFB4664" w:rsidR="00680B10" w:rsidRPr="00EE1FE5" w:rsidRDefault="00CA0E5D" w:rsidP="00231406">
            <w:pPr>
              <w:pStyle w:val="Brdtext"/>
              <w:ind w:left="0"/>
            </w:pPr>
            <w:r w:rsidRPr="00EE1FE5">
              <w:t>Temp värmare</w:t>
            </w:r>
          </w:p>
        </w:tc>
        <w:tc>
          <w:tcPr>
            <w:tcW w:w="1559" w:type="dxa"/>
          </w:tcPr>
          <w:p w14:paraId="3BF7221E" w14:textId="5BDEBE82" w:rsidR="00680B10" w:rsidRPr="00EE1FE5" w:rsidRDefault="006E4C42" w:rsidP="00503214">
            <w:pPr>
              <w:pStyle w:val="Brdtext"/>
              <w:ind w:left="0"/>
            </w:pPr>
            <w:r w:rsidRPr="006E4C42">
              <w:rPr>
                <w:color w:val="FF0000"/>
              </w:rPr>
              <w:t>20</w:t>
            </w:r>
            <w:r w:rsidR="00CA0E5D" w:rsidRPr="006E4C42">
              <w:rPr>
                <w:color w:val="FF0000"/>
              </w:rPr>
              <w:t xml:space="preserve"> - </w:t>
            </w:r>
            <w:r w:rsidRPr="006E4C42">
              <w:rPr>
                <w:color w:val="FF0000"/>
              </w:rPr>
              <w:t>60</w:t>
            </w:r>
            <w:r w:rsidR="00CA0E5D" w:rsidRPr="006E4C42">
              <w:rPr>
                <w:color w:val="FF0000"/>
              </w:rPr>
              <w:t>°C</w:t>
            </w:r>
          </w:p>
        </w:tc>
        <w:tc>
          <w:tcPr>
            <w:tcW w:w="709" w:type="dxa"/>
          </w:tcPr>
          <w:p w14:paraId="12E4A148" w14:textId="77777777" w:rsidR="00680B10" w:rsidRPr="00EE1FE5" w:rsidRDefault="00680B10" w:rsidP="00231406">
            <w:pPr>
              <w:pStyle w:val="Brdtext"/>
              <w:ind w:left="0"/>
            </w:pPr>
          </w:p>
        </w:tc>
        <w:tc>
          <w:tcPr>
            <w:tcW w:w="651" w:type="dxa"/>
          </w:tcPr>
          <w:p w14:paraId="680C0C76" w14:textId="5D3272DA" w:rsidR="00680B10" w:rsidRPr="00EE1FE5" w:rsidRDefault="001F34AC" w:rsidP="00231406">
            <w:pPr>
              <w:pStyle w:val="Brdtext"/>
              <w:ind w:left="0"/>
            </w:pPr>
            <w:r w:rsidRPr="00EE1FE5">
              <w:t>43</w:t>
            </w:r>
          </w:p>
        </w:tc>
        <w:tc>
          <w:tcPr>
            <w:tcW w:w="586" w:type="dxa"/>
          </w:tcPr>
          <w:p w14:paraId="31470BBF" w14:textId="736D0AC2" w:rsidR="00680B10" w:rsidRPr="00EE1FE5" w:rsidRDefault="001F34AC" w:rsidP="00231406">
            <w:pPr>
              <w:pStyle w:val="Brdtext"/>
              <w:ind w:left="0"/>
            </w:pPr>
            <w:r w:rsidRPr="00EE1FE5">
              <w:t>48</w:t>
            </w:r>
          </w:p>
        </w:tc>
        <w:tc>
          <w:tcPr>
            <w:tcW w:w="586" w:type="dxa"/>
          </w:tcPr>
          <w:p w14:paraId="0D9A620D" w14:textId="3942A518" w:rsidR="00680B10" w:rsidRPr="00EE1FE5" w:rsidRDefault="001F34AC" w:rsidP="00231406">
            <w:pPr>
              <w:pStyle w:val="Brdtext"/>
              <w:ind w:left="0"/>
            </w:pPr>
            <w:r w:rsidRPr="00EE1FE5">
              <w:t>55</w:t>
            </w:r>
          </w:p>
        </w:tc>
        <w:tc>
          <w:tcPr>
            <w:tcW w:w="586" w:type="dxa"/>
          </w:tcPr>
          <w:p w14:paraId="76B04105" w14:textId="77777777" w:rsidR="00680B10" w:rsidRPr="00EE1FE5" w:rsidRDefault="00680B10" w:rsidP="00231406">
            <w:pPr>
              <w:pStyle w:val="Brdtext"/>
              <w:ind w:left="0"/>
            </w:pPr>
          </w:p>
        </w:tc>
      </w:tr>
    </w:tbl>
    <w:p w14:paraId="54DCA36C" w14:textId="2F765787" w:rsidR="00074A39" w:rsidRDefault="00074A39" w:rsidP="00D06119">
      <w:pPr>
        <w:pStyle w:val="Brdtext"/>
        <w:ind w:left="0"/>
      </w:pPr>
    </w:p>
    <w:p w14:paraId="683F5A91" w14:textId="77777777" w:rsidR="00074A39" w:rsidRPr="00EE1FE5" w:rsidRDefault="00074A39" w:rsidP="00074A39">
      <w:pPr>
        <w:pStyle w:val="Brdtext"/>
        <w:rPr>
          <w:i/>
        </w:rPr>
      </w:pPr>
      <w:r w:rsidRPr="00EE1FE5">
        <w:rPr>
          <w:i/>
        </w:rPr>
        <w:t>Mätningar (</w:t>
      </w:r>
      <w:proofErr w:type="spellStart"/>
      <w:r w:rsidRPr="00EE1FE5">
        <w:rPr>
          <w:i/>
        </w:rPr>
        <w:t>SDInReal</w:t>
      </w:r>
      <w:proofErr w:type="spellEnd"/>
      <w:r w:rsidRPr="00EE1FE5">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074A39" w:rsidRPr="00EE1FE5" w14:paraId="686EFB8D" w14:textId="77777777" w:rsidTr="00690C56">
        <w:tc>
          <w:tcPr>
            <w:tcW w:w="1838" w:type="dxa"/>
          </w:tcPr>
          <w:p w14:paraId="6182636F" w14:textId="77777777" w:rsidR="00074A39" w:rsidRPr="00EE1FE5" w:rsidRDefault="00074A39" w:rsidP="00690C56">
            <w:pPr>
              <w:pStyle w:val="Brdtext"/>
              <w:ind w:left="0"/>
            </w:pPr>
            <w:r w:rsidRPr="00EE1FE5">
              <w:t>Objekt/Signal</w:t>
            </w:r>
          </w:p>
        </w:tc>
        <w:tc>
          <w:tcPr>
            <w:tcW w:w="1701" w:type="dxa"/>
          </w:tcPr>
          <w:p w14:paraId="622D95B4" w14:textId="77777777" w:rsidR="00074A39" w:rsidRPr="00EE1FE5" w:rsidRDefault="00074A39" w:rsidP="00690C56">
            <w:pPr>
              <w:pStyle w:val="Brdtext"/>
              <w:ind w:left="0"/>
            </w:pPr>
            <w:r w:rsidRPr="00EE1FE5">
              <w:t>Beskrivning</w:t>
            </w:r>
          </w:p>
        </w:tc>
        <w:tc>
          <w:tcPr>
            <w:tcW w:w="1418" w:type="dxa"/>
          </w:tcPr>
          <w:p w14:paraId="09D50850" w14:textId="77777777" w:rsidR="00074A39" w:rsidRPr="00EE1FE5" w:rsidRDefault="00074A39" w:rsidP="00690C56">
            <w:pPr>
              <w:pStyle w:val="Brdtext"/>
              <w:ind w:left="0"/>
            </w:pPr>
            <w:r w:rsidRPr="00EE1FE5">
              <w:t>Mätområde</w:t>
            </w:r>
          </w:p>
        </w:tc>
        <w:tc>
          <w:tcPr>
            <w:tcW w:w="595" w:type="dxa"/>
          </w:tcPr>
          <w:p w14:paraId="4CACAA72" w14:textId="77777777" w:rsidR="00074A39" w:rsidRPr="00EE1FE5" w:rsidRDefault="00074A39" w:rsidP="00690C56">
            <w:pPr>
              <w:pStyle w:val="Brdtext"/>
              <w:ind w:left="0"/>
            </w:pPr>
            <w:r w:rsidRPr="00EE1FE5">
              <w:t>L2</w:t>
            </w:r>
          </w:p>
        </w:tc>
        <w:tc>
          <w:tcPr>
            <w:tcW w:w="595" w:type="dxa"/>
          </w:tcPr>
          <w:p w14:paraId="1713B8E6" w14:textId="77777777" w:rsidR="00074A39" w:rsidRPr="00EE1FE5" w:rsidRDefault="00074A39" w:rsidP="00690C56">
            <w:pPr>
              <w:pStyle w:val="Brdtext"/>
              <w:ind w:left="0"/>
            </w:pPr>
            <w:r w:rsidRPr="00EE1FE5">
              <w:t>L1</w:t>
            </w:r>
          </w:p>
        </w:tc>
        <w:tc>
          <w:tcPr>
            <w:tcW w:w="595" w:type="dxa"/>
          </w:tcPr>
          <w:p w14:paraId="6AA90F17" w14:textId="77777777" w:rsidR="00074A39" w:rsidRPr="00EE1FE5" w:rsidRDefault="00074A39" w:rsidP="00690C56">
            <w:pPr>
              <w:pStyle w:val="Brdtext"/>
              <w:ind w:left="0"/>
            </w:pPr>
            <w:r w:rsidRPr="00EE1FE5">
              <w:t>H1</w:t>
            </w:r>
          </w:p>
        </w:tc>
        <w:tc>
          <w:tcPr>
            <w:tcW w:w="595" w:type="dxa"/>
          </w:tcPr>
          <w:p w14:paraId="72B4E6C1" w14:textId="77777777" w:rsidR="00074A39" w:rsidRPr="00EE1FE5" w:rsidRDefault="00074A39" w:rsidP="00690C56">
            <w:pPr>
              <w:pStyle w:val="Brdtext"/>
              <w:ind w:left="0"/>
            </w:pPr>
            <w:r w:rsidRPr="00EE1FE5">
              <w:t>H2</w:t>
            </w:r>
          </w:p>
        </w:tc>
        <w:tc>
          <w:tcPr>
            <w:tcW w:w="596" w:type="dxa"/>
          </w:tcPr>
          <w:p w14:paraId="21056E8E" w14:textId="77777777" w:rsidR="00074A39" w:rsidRPr="00EE1FE5" w:rsidRDefault="00074A39" w:rsidP="00690C56">
            <w:pPr>
              <w:pStyle w:val="Brdtext"/>
              <w:ind w:left="0"/>
            </w:pPr>
            <w:r w:rsidRPr="00EE1FE5">
              <w:t>SIL</w:t>
            </w:r>
          </w:p>
        </w:tc>
      </w:tr>
      <w:tr w:rsidR="00074A39" w:rsidRPr="00EE1FE5" w14:paraId="5F4F5C0B" w14:textId="77777777" w:rsidTr="00690C56">
        <w:tc>
          <w:tcPr>
            <w:tcW w:w="1838" w:type="dxa"/>
          </w:tcPr>
          <w:p w14:paraId="04B53262" w14:textId="7372B10A" w:rsidR="00074A39" w:rsidRPr="00EE1FE5" w:rsidRDefault="00074A39" w:rsidP="00074A39">
            <w:pPr>
              <w:pStyle w:val="Brdtext"/>
              <w:ind w:left="0"/>
            </w:pPr>
            <w:r>
              <w:t>346TI205</w:t>
            </w:r>
          </w:p>
        </w:tc>
        <w:tc>
          <w:tcPr>
            <w:tcW w:w="1701" w:type="dxa"/>
          </w:tcPr>
          <w:p w14:paraId="365A8B21" w14:textId="76D421C2" w:rsidR="00074A39" w:rsidRPr="00EE1FE5" w:rsidRDefault="00074A39" w:rsidP="00074A39">
            <w:pPr>
              <w:pStyle w:val="Brdtext"/>
              <w:ind w:left="0"/>
            </w:pPr>
            <w:r w:rsidRPr="00C44482">
              <w:rPr>
                <w:color w:val="FF0000"/>
              </w:rPr>
              <w:t>Värmare öh-skydd</w:t>
            </w:r>
          </w:p>
        </w:tc>
        <w:tc>
          <w:tcPr>
            <w:tcW w:w="1418" w:type="dxa"/>
          </w:tcPr>
          <w:p w14:paraId="4A984D4D" w14:textId="1C2DE12A" w:rsidR="00074A39" w:rsidRPr="00EE1FE5" w:rsidRDefault="00074A39" w:rsidP="00074A39">
            <w:pPr>
              <w:pStyle w:val="Brdtext"/>
              <w:ind w:left="0"/>
            </w:pPr>
            <w:r w:rsidRPr="00C44482">
              <w:rPr>
                <w:color w:val="FF0000"/>
              </w:rPr>
              <w:t>0 – 1</w:t>
            </w:r>
            <w:r w:rsidR="006E4C42">
              <w:rPr>
                <w:color w:val="FF0000"/>
              </w:rPr>
              <w:t>0</w:t>
            </w:r>
            <w:r w:rsidRPr="00C44482">
              <w:rPr>
                <w:color w:val="FF0000"/>
              </w:rPr>
              <w:t>0°C</w:t>
            </w:r>
          </w:p>
        </w:tc>
        <w:tc>
          <w:tcPr>
            <w:tcW w:w="595" w:type="dxa"/>
            <w:shd w:val="clear" w:color="auto" w:fill="auto"/>
          </w:tcPr>
          <w:p w14:paraId="4FDA546B" w14:textId="77777777" w:rsidR="00074A39" w:rsidRPr="00EE1FE5" w:rsidRDefault="00074A39" w:rsidP="00074A39">
            <w:pPr>
              <w:pStyle w:val="Brdtext"/>
              <w:ind w:left="0"/>
              <w:rPr>
                <w:highlight w:val="yellow"/>
              </w:rPr>
            </w:pPr>
          </w:p>
        </w:tc>
        <w:tc>
          <w:tcPr>
            <w:tcW w:w="595" w:type="dxa"/>
          </w:tcPr>
          <w:p w14:paraId="05E577B9" w14:textId="77777777" w:rsidR="00074A39" w:rsidRPr="00EE1FE5" w:rsidRDefault="00074A39" w:rsidP="00074A39">
            <w:pPr>
              <w:pStyle w:val="Brdtext"/>
              <w:ind w:left="0"/>
            </w:pPr>
          </w:p>
        </w:tc>
        <w:tc>
          <w:tcPr>
            <w:tcW w:w="595" w:type="dxa"/>
          </w:tcPr>
          <w:p w14:paraId="4F2EA86E" w14:textId="4C83D8CE" w:rsidR="00074A39" w:rsidRPr="00EE1FE5" w:rsidRDefault="006E4C42" w:rsidP="00074A39">
            <w:pPr>
              <w:pStyle w:val="Brdtext"/>
              <w:ind w:left="0"/>
            </w:pPr>
            <w:r>
              <w:rPr>
                <w:color w:val="FF0000"/>
              </w:rPr>
              <w:t>80</w:t>
            </w:r>
          </w:p>
        </w:tc>
        <w:tc>
          <w:tcPr>
            <w:tcW w:w="595" w:type="dxa"/>
          </w:tcPr>
          <w:p w14:paraId="4C0074F4" w14:textId="69E6A2A7" w:rsidR="00074A39" w:rsidRPr="00EE1FE5" w:rsidRDefault="006E4C42" w:rsidP="00074A39">
            <w:pPr>
              <w:pStyle w:val="Brdtext"/>
              <w:ind w:left="0"/>
            </w:pPr>
            <w:r>
              <w:rPr>
                <w:color w:val="FF0000"/>
              </w:rPr>
              <w:t>90</w:t>
            </w:r>
          </w:p>
        </w:tc>
        <w:tc>
          <w:tcPr>
            <w:tcW w:w="596" w:type="dxa"/>
          </w:tcPr>
          <w:p w14:paraId="48938B2F" w14:textId="2D6DC3C8" w:rsidR="00074A39" w:rsidRPr="00EE1FE5" w:rsidRDefault="00074A39" w:rsidP="00074A39">
            <w:pPr>
              <w:pStyle w:val="Brdtext"/>
              <w:ind w:left="0"/>
            </w:pPr>
            <w:r>
              <w:rPr>
                <w:color w:val="FF0000"/>
              </w:rPr>
              <w:t>2</w:t>
            </w:r>
          </w:p>
        </w:tc>
      </w:tr>
    </w:tbl>
    <w:p w14:paraId="6A08A218" w14:textId="77777777" w:rsidR="00074A39" w:rsidRPr="00EE1FE5" w:rsidRDefault="00074A39" w:rsidP="00D06119">
      <w:pPr>
        <w:pStyle w:val="Brdtext"/>
        <w:ind w:left="0"/>
      </w:pPr>
    </w:p>
    <w:p w14:paraId="3C3E24A4" w14:textId="60433130" w:rsidR="00DC735C" w:rsidRPr="00EE1FE5" w:rsidRDefault="00DC735C" w:rsidP="00DC735C">
      <w:pPr>
        <w:pStyle w:val="Brdtext"/>
        <w:rPr>
          <w:i/>
        </w:rPr>
      </w:pPr>
      <w:r w:rsidRPr="00EE1FE5">
        <w:rPr>
          <w:i/>
        </w:rPr>
        <w:t>Elektrisk reduktionsgasvärmare 346HE204:</w:t>
      </w:r>
    </w:p>
    <w:tbl>
      <w:tblPr>
        <w:tblStyle w:val="Tabellrutnt"/>
        <w:tblW w:w="0" w:type="auto"/>
        <w:tblInd w:w="1134" w:type="dxa"/>
        <w:tblLook w:val="04A0" w:firstRow="1" w:lastRow="0" w:firstColumn="1" w:lastColumn="0" w:noHBand="0" w:noVBand="1"/>
      </w:tblPr>
      <w:tblGrid>
        <w:gridCol w:w="1516"/>
        <w:gridCol w:w="1702"/>
        <w:gridCol w:w="1111"/>
        <w:gridCol w:w="1477"/>
        <w:gridCol w:w="2122"/>
      </w:tblGrid>
      <w:tr w:rsidR="00EE1FE5" w:rsidRPr="00EE1FE5" w14:paraId="4A1207FE" w14:textId="77777777" w:rsidTr="00D237FF">
        <w:tc>
          <w:tcPr>
            <w:tcW w:w="1812" w:type="dxa"/>
          </w:tcPr>
          <w:p w14:paraId="371078BA" w14:textId="77777777" w:rsidR="00DC735C" w:rsidRPr="00EE1FE5" w:rsidRDefault="00DC735C" w:rsidP="00D237FF">
            <w:pPr>
              <w:pStyle w:val="Brdtext"/>
              <w:ind w:left="0"/>
            </w:pPr>
            <w:r w:rsidRPr="00EE1FE5">
              <w:t>Objekttyp</w:t>
            </w:r>
          </w:p>
        </w:tc>
        <w:tc>
          <w:tcPr>
            <w:tcW w:w="1812" w:type="dxa"/>
          </w:tcPr>
          <w:p w14:paraId="0DF4468C" w14:textId="77777777" w:rsidR="00DC735C" w:rsidRPr="00EE1FE5" w:rsidRDefault="00DC735C" w:rsidP="00D237FF">
            <w:pPr>
              <w:pStyle w:val="Brdtext"/>
              <w:ind w:left="0"/>
            </w:pPr>
            <w:r w:rsidRPr="00EE1FE5">
              <w:t>Ställverksgupp</w:t>
            </w:r>
          </w:p>
        </w:tc>
        <w:tc>
          <w:tcPr>
            <w:tcW w:w="1812" w:type="dxa"/>
          </w:tcPr>
          <w:p w14:paraId="6F432D91" w14:textId="77777777" w:rsidR="00DC735C" w:rsidRPr="00EE1FE5" w:rsidRDefault="00DC735C" w:rsidP="00D237FF">
            <w:pPr>
              <w:pStyle w:val="Brdtext"/>
              <w:ind w:left="0"/>
            </w:pPr>
            <w:r w:rsidRPr="00EE1FE5">
              <w:t>Effekt</w:t>
            </w:r>
          </w:p>
        </w:tc>
        <w:tc>
          <w:tcPr>
            <w:tcW w:w="1813" w:type="dxa"/>
          </w:tcPr>
          <w:p w14:paraId="7F38032A" w14:textId="77777777" w:rsidR="00DC735C" w:rsidRPr="00EE1FE5" w:rsidRDefault="00DC735C" w:rsidP="00D237FF">
            <w:pPr>
              <w:pStyle w:val="Brdtext"/>
              <w:ind w:left="0"/>
            </w:pPr>
            <w:r w:rsidRPr="00EE1FE5">
              <w:t xml:space="preserve">Styrområde </w:t>
            </w:r>
          </w:p>
        </w:tc>
        <w:tc>
          <w:tcPr>
            <w:tcW w:w="1813" w:type="dxa"/>
          </w:tcPr>
          <w:p w14:paraId="22DE6D40" w14:textId="77777777" w:rsidR="00DC735C" w:rsidRPr="00EE1FE5" w:rsidRDefault="00DC735C" w:rsidP="00D237FF">
            <w:pPr>
              <w:pStyle w:val="Brdtext"/>
              <w:ind w:left="0"/>
            </w:pPr>
            <w:r w:rsidRPr="00EE1FE5">
              <w:t>Hastighet/Kapacitet</w:t>
            </w:r>
          </w:p>
        </w:tc>
      </w:tr>
      <w:tr w:rsidR="00D42BEB" w:rsidRPr="00EE1FE5" w14:paraId="2B76B02B" w14:textId="77777777" w:rsidTr="00D237FF">
        <w:tc>
          <w:tcPr>
            <w:tcW w:w="1812" w:type="dxa"/>
          </w:tcPr>
          <w:p w14:paraId="30C969A6" w14:textId="36956F13" w:rsidR="00DC735C" w:rsidRPr="00EE1FE5" w:rsidRDefault="00DC735C" w:rsidP="00D237FF">
            <w:pPr>
              <w:pStyle w:val="Brdtext"/>
              <w:ind w:left="0"/>
            </w:pPr>
            <w:r w:rsidRPr="00EE1FE5">
              <w:t>TYRISTOR</w:t>
            </w:r>
          </w:p>
        </w:tc>
        <w:tc>
          <w:tcPr>
            <w:tcW w:w="1812" w:type="dxa"/>
          </w:tcPr>
          <w:p w14:paraId="39E6DEFF" w14:textId="43C0F97F" w:rsidR="00DC735C" w:rsidRPr="00EE1FE5" w:rsidRDefault="00DC735C" w:rsidP="00D237FF">
            <w:pPr>
              <w:pStyle w:val="Brdtext"/>
              <w:ind w:left="0"/>
            </w:pPr>
            <w:r w:rsidRPr="00EE1FE5">
              <w:t>DOL</w:t>
            </w:r>
          </w:p>
        </w:tc>
        <w:tc>
          <w:tcPr>
            <w:tcW w:w="1812" w:type="dxa"/>
          </w:tcPr>
          <w:p w14:paraId="6905A05F" w14:textId="440F9BAD" w:rsidR="00DC735C" w:rsidRPr="00EE1FE5" w:rsidRDefault="003C04BA" w:rsidP="00D237FF">
            <w:pPr>
              <w:pStyle w:val="Brdtext"/>
              <w:ind w:left="0"/>
            </w:pPr>
            <w:r w:rsidRPr="003C04BA">
              <w:rPr>
                <w:color w:val="FF0000"/>
              </w:rPr>
              <w:t>8</w:t>
            </w:r>
            <w:r w:rsidR="00DC735C" w:rsidRPr="003C04BA">
              <w:rPr>
                <w:color w:val="FF0000"/>
              </w:rPr>
              <w:t>kW</w:t>
            </w:r>
          </w:p>
        </w:tc>
        <w:tc>
          <w:tcPr>
            <w:tcW w:w="1813" w:type="dxa"/>
          </w:tcPr>
          <w:p w14:paraId="17E63E25" w14:textId="0BA748C9" w:rsidR="00DC735C" w:rsidRPr="00EE1FE5" w:rsidRDefault="00DC735C" w:rsidP="00D237FF">
            <w:pPr>
              <w:pStyle w:val="Brdtext"/>
              <w:ind w:left="0"/>
            </w:pPr>
            <w:r w:rsidRPr="00EE1FE5">
              <w:t xml:space="preserve">0-100% </w:t>
            </w:r>
            <w:r w:rsidR="00D42BEB" w:rsidRPr="00EE1FE5">
              <w:t xml:space="preserve">via </w:t>
            </w:r>
            <w:proofErr w:type="spellStart"/>
            <w:r w:rsidR="00D42BEB" w:rsidRPr="00EE1FE5">
              <w:t>profinet</w:t>
            </w:r>
            <w:proofErr w:type="spellEnd"/>
          </w:p>
        </w:tc>
        <w:tc>
          <w:tcPr>
            <w:tcW w:w="1813" w:type="dxa"/>
          </w:tcPr>
          <w:p w14:paraId="76EADEEA" w14:textId="7CF6376B" w:rsidR="00DC735C" w:rsidRPr="00EE1FE5" w:rsidRDefault="00DC735C" w:rsidP="00D237FF">
            <w:pPr>
              <w:pStyle w:val="Brdtext"/>
              <w:ind w:left="0"/>
            </w:pPr>
          </w:p>
        </w:tc>
      </w:tr>
    </w:tbl>
    <w:p w14:paraId="10C6F8A9" w14:textId="1234956A" w:rsidR="00DC735C" w:rsidRDefault="00DC735C" w:rsidP="00315D90">
      <w:pPr>
        <w:pStyle w:val="Brdtext"/>
      </w:pPr>
    </w:p>
    <w:p w14:paraId="0654C6DF" w14:textId="0FE01B69" w:rsidR="007F7BB1" w:rsidRDefault="007F7BB1" w:rsidP="00315D90">
      <w:pPr>
        <w:pStyle w:val="Brdtext"/>
      </w:pPr>
      <w:bookmarkStart w:id="26" w:name="_Hlk34187824"/>
      <w:r w:rsidRPr="007F7BB1">
        <w:rPr>
          <w:color w:val="FF0000"/>
        </w:rPr>
        <w:t>346HE204 startas i Auto</w:t>
      </w:r>
      <w:bookmarkEnd w:id="26"/>
      <w:r w:rsidRPr="007F7BB1">
        <w:rPr>
          <w:color w:val="FF0000"/>
        </w:rPr>
        <w:t xml:space="preserve"> mod av 343XI302_L2_N</w:t>
      </w:r>
    </w:p>
    <w:p w14:paraId="23883D80" w14:textId="77777777" w:rsidR="007F7BB1" w:rsidRPr="00EE1FE5" w:rsidRDefault="007F7BB1" w:rsidP="00315D90">
      <w:pPr>
        <w:pStyle w:val="Brdtext"/>
      </w:pPr>
    </w:p>
    <w:p w14:paraId="5930F2BC" w14:textId="085A5C7A" w:rsidR="00342093" w:rsidRPr="00EE1FE5" w:rsidRDefault="008F4100" w:rsidP="00315D90">
      <w:pPr>
        <w:pStyle w:val="Brdtext"/>
      </w:pPr>
      <w:r w:rsidRPr="00EE1FE5">
        <w:rPr>
          <w:i/>
        </w:rPr>
        <w:t>Drift</w:t>
      </w:r>
      <w:r w:rsidR="00B86C27" w:rsidRPr="00EE1FE5">
        <w:rPr>
          <w:i/>
        </w:rPr>
        <w:t xml:space="preserve"> och start</w:t>
      </w:r>
      <w:r w:rsidRPr="00EE1FE5">
        <w:rPr>
          <w:i/>
        </w:rPr>
        <w:t>f</w:t>
      </w:r>
      <w:r w:rsidR="00342093" w:rsidRPr="00EE1FE5">
        <w:rPr>
          <w:i/>
        </w:rPr>
        <w:t>örreglingar för</w:t>
      </w:r>
      <w:r w:rsidR="00315D90" w:rsidRPr="00EE1FE5">
        <w:rPr>
          <w:i/>
        </w:rPr>
        <w:t xml:space="preserve"> </w:t>
      </w:r>
      <w:r w:rsidR="00912AF7" w:rsidRPr="00EE1FE5">
        <w:rPr>
          <w:i/>
        </w:rPr>
        <w:t>värmare</w:t>
      </w:r>
      <w:r w:rsidR="00D06119" w:rsidRPr="00EE1FE5">
        <w:rPr>
          <w:i/>
        </w:rPr>
        <w:t xml:space="preserve"> 346HE204</w:t>
      </w:r>
      <w:r w:rsidR="00CF2CD7" w:rsidRPr="00EE1FE5">
        <w:rPr>
          <w:i/>
        </w:rPr>
        <w:t>:</w:t>
      </w:r>
      <w:r w:rsidR="008260D9" w:rsidRPr="00EE1FE5">
        <w:rPr>
          <w:i/>
        </w:rPr>
        <w:t xml:space="preserve"> </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0BCE08B4" w14:textId="77777777" w:rsidTr="00231406">
        <w:tc>
          <w:tcPr>
            <w:tcW w:w="2405" w:type="dxa"/>
          </w:tcPr>
          <w:p w14:paraId="45DD0DCF" w14:textId="77777777" w:rsidR="00342093" w:rsidRPr="00EE1FE5" w:rsidRDefault="00342093" w:rsidP="00231406">
            <w:pPr>
              <w:pStyle w:val="Brdtext"/>
              <w:ind w:left="0"/>
            </w:pPr>
            <w:r w:rsidRPr="00EE1FE5">
              <w:t>Objekt/signal</w:t>
            </w:r>
          </w:p>
        </w:tc>
        <w:tc>
          <w:tcPr>
            <w:tcW w:w="3119" w:type="dxa"/>
          </w:tcPr>
          <w:p w14:paraId="4C678D2C" w14:textId="77777777" w:rsidR="00342093" w:rsidRPr="00EE1FE5" w:rsidRDefault="00342093" w:rsidP="00231406">
            <w:pPr>
              <w:pStyle w:val="Brdtext"/>
              <w:ind w:left="0"/>
            </w:pPr>
            <w:r w:rsidRPr="00EE1FE5">
              <w:t>Beskrivning</w:t>
            </w:r>
          </w:p>
        </w:tc>
        <w:tc>
          <w:tcPr>
            <w:tcW w:w="425" w:type="dxa"/>
          </w:tcPr>
          <w:p w14:paraId="3B9FBC0F" w14:textId="77777777" w:rsidR="00342093" w:rsidRPr="00EE1FE5" w:rsidRDefault="00342093" w:rsidP="00231406">
            <w:pPr>
              <w:pStyle w:val="Brdtext"/>
              <w:ind w:left="0"/>
            </w:pPr>
            <w:r w:rsidRPr="00EE1FE5">
              <w:t>A</w:t>
            </w:r>
          </w:p>
        </w:tc>
        <w:tc>
          <w:tcPr>
            <w:tcW w:w="425" w:type="dxa"/>
          </w:tcPr>
          <w:p w14:paraId="79FE5493" w14:textId="77777777" w:rsidR="00342093" w:rsidRPr="00EE1FE5" w:rsidRDefault="00342093" w:rsidP="00231406">
            <w:pPr>
              <w:pStyle w:val="Brdtext"/>
              <w:ind w:left="0"/>
            </w:pPr>
            <w:r w:rsidRPr="00EE1FE5">
              <w:t>B</w:t>
            </w:r>
          </w:p>
        </w:tc>
        <w:tc>
          <w:tcPr>
            <w:tcW w:w="425" w:type="dxa"/>
          </w:tcPr>
          <w:p w14:paraId="2CFF9665" w14:textId="77777777" w:rsidR="00342093" w:rsidRPr="00EE1FE5" w:rsidRDefault="00342093" w:rsidP="00231406">
            <w:pPr>
              <w:pStyle w:val="Brdtext"/>
              <w:ind w:left="0"/>
            </w:pPr>
            <w:r w:rsidRPr="00EE1FE5">
              <w:t>C</w:t>
            </w:r>
          </w:p>
        </w:tc>
        <w:tc>
          <w:tcPr>
            <w:tcW w:w="1134" w:type="dxa"/>
          </w:tcPr>
          <w:p w14:paraId="6439786E" w14:textId="43C991B7" w:rsidR="00730B28" w:rsidRPr="00EE1FE5" w:rsidRDefault="00342093" w:rsidP="00231406">
            <w:pPr>
              <w:pStyle w:val="Brdtext"/>
              <w:ind w:left="0"/>
            </w:pPr>
            <w:r w:rsidRPr="00EE1FE5">
              <w:t>Runint1</w:t>
            </w:r>
          </w:p>
        </w:tc>
      </w:tr>
      <w:tr w:rsidR="00EE1FE5" w:rsidRPr="00EE1FE5" w14:paraId="5CB2719D" w14:textId="77777777" w:rsidTr="00231406">
        <w:tc>
          <w:tcPr>
            <w:tcW w:w="2405" w:type="dxa"/>
          </w:tcPr>
          <w:p w14:paraId="7A3094B7" w14:textId="190D8989" w:rsidR="00342093" w:rsidRPr="00EE1FE5" w:rsidRDefault="00342093" w:rsidP="00231406">
            <w:pPr>
              <w:pStyle w:val="Brdtext"/>
              <w:ind w:left="0"/>
            </w:pPr>
          </w:p>
        </w:tc>
        <w:tc>
          <w:tcPr>
            <w:tcW w:w="3119" w:type="dxa"/>
          </w:tcPr>
          <w:p w14:paraId="34C61A94" w14:textId="5584BABF" w:rsidR="00342093" w:rsidRPr="00EE1FE5" w:rsidRDefault="00AB70D5" w:rsidP="00231406">
            <w:pPr>
              <w:pStyle w:val="Brdtext"/>
              <w:ind w:left="0"/>
            </w:pPr>
            <w:r w:rsidRPr="00EE1FE5">
              <w:t>Säkerhetssystem/</w:t>
            </w:r>
            <w:r w:rsidR="0014076C" w:rsidRPr="00EE1FE5">
              <w:t>process</w:t>
            </w:r>
            <w:r w:rsidRPr="00EE1FE5">
              <w:t>n</w:t>
            </w:r>
            <w:r w:rsidR="00342093" w:rsidRPr="00EE1FE5">
              <w:t>ödstopp</w:t>
            </w:r>
          </w:p>
        </w:tc>
        <w:tc>
          <w:tcPr>
            <w:tcW w:w="425" w:type="dxa"/>
          </w:tcPr>
          <w:p w14:paraId="2EF68166" w14:textId="77777777" w:rsidR="00342093" w:rsidRPr="00EE1FE5" w:rsidRDefault="00342093" w:rsidP="00231406">
            <w:pPr>
              <w:pStyle w:val="Brdtext"/>
              <w:ind w:left="0"/>
            </w:pPr>
          </w:p>
        </w:tc>
        <w:tc>
          <w:tcPr>
            <w:tcW w:w="425" w:type="dxa"/>
          </w:tcPr>
          <w:p w14:paraId="41CEF388" w14:textId="77777777" w:rsidR="00342093" w:rsidRPr="00EE1FE5" w:rsidRDefault="00342093" w:rsidP="00231406">
            <w:pPr>
              <w:pStyle w:val="Brdtext"/>
              <w:ind w:left="0"/>
            </w:pPr>
          </w:p>
        </w:tc>
        <w:tc>
          <w:tcPr>
            <w:tcW w:w="425" w:type="dxa"/>
          </w:tcPr>
          <w:p w14:paraId="3B617B34" w14:textId="71A0B703" w:rsidR="00342093" w:rsidRPr="00EE1FE5" w:rsidRDefault="00B86C27" w:rsidP="00231406">
            <w:pPr>
              <w:pStyle w:val="Brdtext"/>
              <w:ind w:left="0"/>
            </w:pPr>
            <w:r w:rsidRPr="00EE1FE5">
              <w:t>X</w:t>
            </w:r>
          </w:p>
        </w:tc>
        <w:tc>
          <w:tcPr>
            <w:tcW w:w="1134" w:type="dxa"/>
          </w:tcPr>
          <w:p w14:paraId="25C048B8" w14:textId="77777777" w:rsidR="00342093" w:rsidRPr="00EE1FE5" w:rsidRDefault="00342093" w:rsidP="00231406">
            <w:pPr>
              <w:pStyle w:val="Brdtext"/>
              <w:ind w:left="0"/>
            </w:pPr>
          </w:p>
        </w:tc>
      </w:tr>
      <w:tr w:rsidR="003C04BA" w:rsidRPr="00EE1FE5" w14:paraId="4D82FDEB" w14:textId="77777777" w:rsidTr="00231406">
        <w:tc>
          <w:tcPr>
            <w:tcW w:w="2405" w:type="dxa"/>
          </w:tcPr>
          <w:p w14:paraId="765A53D2" w14:textId="79334499" w:rsidR="003C04BA" w:rsidRPr="00EE1FE5" w:rsidRDefault="003C04BA" w:rsidP="003C04BA">
            <w:pPr>
              <w:pStyle w:val="Brdtext"/>
              <w:ind w:left="0"/>
            </w:pPr>
            <w:r>
              <w:rPr>
                <w:color w:val="FF0000"/>
              </w:rPr>
              <w:t>346</w:t>
            </w:r>
            <w:r w:rsidRPr="006411DF">
              <w:rPr>
                <w:color w:val="FF0000"/>
              </w:rPr>
              <w:t>TI20</w:t>
            </w:r>
            <w:r>
              <w:rPr>
                <w:color w:val="FF0000"/>
              </w:rPr>
              <w:t>5</w:t>
            </w:r>
            <w:r w:rsidRPr="006411DF">
              <w:rPr>
                <w:color w:val="FF0000"/>
              </w:rPr>
              <w:t>_H2_N</w:t>
            </w:r>
          </w:p>
        </w:tc>
        <w:tc>
          <w:tcPr>
            <w:tcW w:w="3119" w:type="dxa"/>
          </w:tcPr>
          <w:p w14:paraId="024EA989" w14:textId="14DFC6D0" w:rsidR="003C04BA" w:rsidRPr="00EE1FE5" w:rsidRDefault="00074A39" w:rsidP="003C04BA">
            <w:pPr>
              <w:pStyle w:val="Brdtext"/>
              <w:ind w:left="0"/>
            </w:pPr>
            <w:r>
              <w:rPr>
                <w:color w:val="FF0000"/>
              </w:rPr>
              <w:t>346</w:t>
            </w:r>
            <w:r w:rsidR="003C04BA" w:rsidRPr="006411DF">
              <w:rPr>
                <w:color w:val="FF0000"/>
              </w:rPr>
              <w:t>TI20</w:t>
            </w:r>
            <w:r>
              <w:rPr>
                <w:color w:val="FF0000"/>
              </w:rPr>
              <w:t>5</w:t>
            </w:r>
            <w:r w:rsidR="003C04BA" w:rsidRPr="006411DF">
              <w:rPr>
                <w:color w:val="FF0000"/>
              </w:rPr>
              <w:t xml:space="preserve"> </w:t>
            </w:r>
            <w:r w:rsidR="003C04BA">
              <w:rPr>
                <w:color w:val="FF0000"/>
              </w:rPr>
              <w:t>≥</w:t>
            </w:r>
            <w:r w:rsidR="003C04BA" w:rsidRPr="006411DF">
              <w:rPr>
                <w:color w:val="FF0000"/>
              </w:rPr>
              <w:t xml:space="preserve"> H2 Öh-skydd</w:t>
            </w:r>
          </w:p>
        </w:tc>
        <w:tc>
          <w:tcPr>
            <w:tcW w:w="425" w:type="dxa"/>
          </w:tcPr>
          <w:p w14:paraId="1ECAA531" w14:textId="77777777" w:rsidR="003C04BA" w:rsidRPr="00EE1FE5" w:rsidRDefault="003C04BA" w:rsidP="003C04BA">
            <w:pPr>
              <w:pStyle w:val="Brdtext"/>
              <w:ind w:left="0"/>
            </w:pPr>
          </w:p>
        </w:tc>
        <w:tc>
          <w:tcPr>
            <w:tcW w:w="425" w:type="dxa"/>
          </w:tcPr>
          <w:p w14:paraId="5F301A06" w14:textId="77777777" w:rsidR="003C04BA" w:rsidRPr="00EE1FE5" w:rsidRDefault="003C04BA" w:rsidP="003C04BA">
            <w:pPr>
              <w:pStyle w:val="Brdtext"/>
              <w:ind w:left="0"/>
            </w:pPr>
          </w:p>
        </w:tc>
        <w:tc>
          <w:tcPr>
            <w:tcW w:w="425" w:type="dxa"/>
          </w:tcPr>
          <w:p w14:paraId="53634520" w14:textId="7B6B6231" w:rsidR="003C04BA" w:rsidRPr="00EE1FE5" w:rsidRDefault="003C04BA" w:rsidP="003C04BA">
            <w:pPr>
              <w:pStyle w:val="Brdtext"/>
              <w:ind w:left="0"/>
            </w:pPr>
            <w:r w:rsidRPr="00EE1FE5">
              <w:t>X</w:t>
            </w:r>
          </w:p>
        </w:tc>
        <w:tc>
          <w:tcPr>
            <w:tcW w:w="1134" w:type="dxa"/>
          </w:tcPr>
          <w:p w14:paraId="225FBA83" w14:textId="77777777" w:rsidR="003C04BA" w:rsidRPr="00EE1FE5" w:rsidRDefault="003C04BA" w:rsidP="003C04BA">
            <w:pPr>
              <w:pStyle w:val="Brdtext"/>
              <w:ind w:left="0"/>
            </w:pPr>
          </w:p>
        </w:tc>
      </w:tr>
      <w:tr w:rsidR="00EE1FE5" w:rsidRPr="00EE1FE5" w14:paraId="3B31773C" w14:textId="77777777" w:rsidTr="00231406">
        <w:tc>
          <w:tcPr>
            <w:tcW w:w="2405" w:type="dxa"/>
          </w:tcPr>
          <w:p w14:paraId="12AC0E93" w14:textId="5FD7C19D" w:rsidR="009B420B" w:rsidRPr="00EE1FE5" w:rsidRDefault="009B420B" w:rsidP="009B420B">
            <w:pPr>
              <w:pStyle w:val="Brdtext"/>
              <w:ind w:left="0"/>
            </w:pPr>
            <w:r w:rsidRPr="00EE1FE5">
              <w:t>343XI302_L2_N</w:t>
            </w:r>
          </w:p>
        </w:tc>
        <w:tc>
          <w:tcPr>
            <w:tcW w:w="3119" w:type="dxa"/>
          </w:tcPr>
          <w:p w14:paraId="6DB7D945" w14:textId="732B8092" w:rsidR="009B420B" w:rsidRPr="00EE1FE5" w:rsidRDefault="009B420B" w:rsidP="009B420B">
            <w:pPr>
              <w:pStyle w:val="Brdtext"/>
              <w:ind w:left="0"/>
            </w:pPr>
            <w:r w:rsidRPr="00EE1FE5">
              <w:t>Minflöde</w:t>
            </w:r>
          </w:p>
        </w:tc>
        <w:tc>
          <w:tcPr>
            <w:tcW w:w="425" w:type="dxa"/>
          </w:tcPr>
          <w:p w14:paraId="41170AED" w14:textId="1265A2E0" w:rsidR="009B420B" w:rsidRPr="00EE1FE5" w:rsidRDefault="009B420B" w:rsidP="009B420B">
            <w:pPr>
              <w:pStyle w:val="Brdtext"/>
              <w:ind w:left="0"/>
            </w:pPr>
          </w:p>
        </w:tc>
        <w:tc>
          <w:tcPr>
            <w:tcW w:w="425" w:type="dxa"/>
          </w:tcPr>
          <w:p w14:paraId="2C0AFE71" w14:textId="46BEB804" w:rsidR="009B420B" w:rsidRPr="00EE1FE5" w:rsidRDefault="009B420B" w:rsidP="009B420B">
            <w:pPr>
              <w:pStyle w:val="Brdtext"/>
              <w:ind w:left="0"/>
            </w:pPr>
            <w:r w:rsidRPr="00EE1FE5">
              <w:t>X</w:t>
            </w:r>
          </w:p>
        </w:tc>
        <w:tc>
          <w:tcPr>
            <w:tcW w:w="425" w:type="dxa"/>
          </w:tcPr>
          <w:p w14:paraId="3CCFEE72" w14:textId="77777777" w:rsidR="009B420B" w:rsidRPr="00EE1FE5" w:rsidRDefault="009B420B" w:rsidP="009B420B">
            <w:pPr>
              <w:pStyle w:val="Brdtext"/>
              <w:ind w:left="0"/>
            </w:pPr>
          </w:p>
        </w:tc>
        <w:tc>
          <w:tcPr>
            <w:tcW w:w="1134" w:type="dxa"/>
          </w:tcPr>
          <w:p w14:paraId="0FFB6A80" w14:textId="77777777" w:rsidR="009B420B" w:rsidRPr="00EE1FE5" w:rsidRDefault="009B420B" w:rsidP="009B420B">
            <w:pPr>
              <w:pStyle w:val="Brdtext"/>
              <w:ind w:left="0"/>
            </w:pPr>
          </w:p>
        </w:tc>
      </w:tr>
      <w:tr w:rsidR="00816BA5" w:rsidRPr="00EE1FE5" w14:paraId="6A302055" w14:textId="77777777" w:rsidTr="00231406">
        <w:tc>
          <w:tcPr>
            <w:tcW w:w="2405" w:type="dxa"/>
          </w:tcPr>
          <w:p w14:paraId="3691FEEF" w14:textId="4A16BCD6" w:rsidR="00816BA5" w:rsidRPr="00EE1FE5" w:rsidRDefault="00816BA5" w:rsidP="00816BA5">
            <w:pPr>
              <w:pStyle w:val="Brdtext"/>
              <w:ind w:left="0"/>
            </w:pPr>
            <w:r w:rsidRPr="00EE1FE5">
              <w:t>346TI204_H2</w:t>
            </w:r>
          </w:p>
        </w:tc>
        <w:tc>
          <w:tcPr>
            <w:tcW w:w="3119" w:type="dxa"/>
          </w:tcPr>
          <w:p w14:paraId="19EDE966" w14:textId="0A3EF50D" w:rsidR="00816BA5" w:rsidRPr="00EE1FE5" w:rsidRDefault="00816BA5" w:rsidP="00816BA5">
            <w:pPr>
              <w:pStyle w:val="Brdtext"/>
              <w:ind w:left="0"/>
            </w:pPr>
            <w:r w:rsidRPr="00EE1FE5">
              <w:t xml:space="preserve">Temp </w:t>
            </w:r>
            <w:r w:rsidR="003A443F" w:rsidRPr="00EE1FE5">
              <w:t xml:space="preserve">efter </w:t>
            </w:r>
            <w:r w:rsidRPr="00EE1FE5">
              <w:t>värmare</w:t>
            </w:r>
          </w:p>
        </w:tc>
        <w:tc>
          <w:tcPr>
            <w:tcW w:w="425" w:type="dxa"/>
          </w:tcPr>
          <w:p w14:paraId="571FA7F9" w14:textId="77777777" w:rsidR="00816BA5" w:rsidRPr="00EE1FE5" w:rsidRDefault="00816BA5" w:rsidP="00816BA5">
            <w:pPr>
              <w:pStyle w:val="Brdtext"/>
              <w:ind w:left="0"/>
            </w:pPr>
          </w:p>
        </w:tc>
        <w:tc>
          <w:tcPr>
            <w:tcW w:w="425" w:type="dxa"/>
          </w:tcPr>
          <w:p w14:paraId="747BE4F4" w14:textId="0DCE9AD6" w:rsidR="00816BA5" w:rsidRPr="00EE1FE5" w:rsidRDefault="00816BA5" w:rsidP="00816BA5">
            <w:pPr>
              <w:pStyle w:val="Brdtext"/>
              <w:ind w:left="0"/>
            </w:pPr>
            <w:r w:rsidRPr="00EE1FE5">
              <w:t>X</w:t>
            </w:r>
          </w:p>
        </w:tc>
        <w:tc>
          <w:tcPr>
            <w:tcW w:w="425" w:type="dxa"/>
          </w:tcPr>
          <w:p w14:paraId="500B5B40" w14:textId="77777777" w:rsidR="00816BA5" w:rsidRPr="00EE1FE5" w:rsidRDefault="00816BA5" w:rsidP="00816BA5">
            <w:pPr>
              <w:pStyle w:val="Brdtext"/>
              <w:ind w:left="0"/>
            </w:pPr>
          </w:p>
        </w:tc>
        <w:tc>
          <w:tcPr>
            <w:tcW w:w="1134" w:type="dxa"/>
          </w:tcPr>
          <w:p w14:paraId="5EB894C5" w14:textId="77777777" w:rsidR="00816BA5" w:rsidRPr="00EE1FE5" w:rsidRDefault="00816BA5" w:rsidP="00816BA5">
            <w:pPr>
              <w:pStyle w:val="Brdtext"/>
              <w:ind w:left="0"/>
            </w:pPr>
          </w:p>
        </w:tc>
      </w:tr>
    </w:tbl>
    <w:p w14:paraId="45E28BBF" w14:textId="6EF6BD2A" w:rsidR="00342093" w:rsidRDefault="00342093" w:rsidP="00342093">
      <w:pPr>
        <w:pStyle w:val="Brdtext"/>
      </w:pPr>
    </w:p>
    <w:p w14:paraId="16673401" w14:textId="1581F7FC" w:rsidR="00074A39" w:rsidRPr="001B41CA" w:rsidRDefault="00074A39" w:rsidP="00074A39">
      <w:pPr>
        <w:pStyle w:val="Brdtext"/>
        <w:rPr>
          <w:i/>
          <w:color w:val="FF0000"/>
        </w:rPr>
      </w:pPr>
      <w:r w:rsidRPr="001B41CA">
        <w:rPr>
          <w:i/>
          <w:color w:val="FF0000"/>
        </w:rPr>
        <w:lastRenderedPageBreak/>
        <w:t xml:space="preserve">SIL-klassad säkerhetskrets för </w:t>
      </w:r>
      <w:r>
        <w:rPr>
          <w:i/>
          <w:color w:val="FF0000"/>
        </w:rPr>
        <w:t>346</w:t>
      </w:r>
      <w:r w:rsidRPr="001B41CA">
        <w:rPr>
          <w:i/>
          <w:color w:val="FF0000"/>
        </w:rPr>
        <w:t>HE20</w:t>
      </w:r>
      <w:r>
        <w:rPr>
          <w:i/>
          <w:color w:val="FF0000"/>
        </w:rPr>
        <w:t>4</w:t>
      </w:r>
      <w:r w:rsidRPr="001B41CA">
        <w:rPr>
          <w:i/>
          <w:color w:val="FF0000"/>
        </w:rPr>
        <w:t xml:space="preserve"> (Kontaktortripp SIL-utgång till UMC-gruppens nödstoppskrets):</w:t>
      </w:r>
    </w:p>
    <w:p w14:paraId="1042CDA7" w14:textId="1C715369" w:rsidR="00074A39" w:rsidRPr="00EE1FE5" w:rsidRDefault="00074A39" w:rsidP="00074A39">
      <w:pPr>
        <w:pStyle w:val="Brdtext"/>
      </w:pPr>
      <w:bookmarkStart w:id="27" w:name="_Hlk34187895"/>
      <w:r w:rsidRPr="001B41CA">
        <w:rPr>
          <w:color w:val="FF0000"/>
        </w:rPr>
        <w:t xml:space="preserve">Hög temp </w:t>
      </w:r>
      <w:r>
        <w:rPr>
          <w:color w:val="FF0000"/>
        </w:rPr>
        <w:t>346</w:t>
      </w:r>
      <w:r w:rsidRPr="001B41CA">
        <w:rPr>
          <w:color w:val="FF0000"/>
        </w:rPr>
        <w:t>TI20</w:t>
      </w:r>
      <w:r w:rsidR="006E4C42">
        <w:rPr>
          <w:color w:val="FF0000"/>
        </w:rPr>
        <w:t>5</w:t>
      </w:r>
      <w:r w:rsidRPr="001B41CA">
        <w:rPr>
          <w:color w:val="FF0000"/>
        </w:rPr>
        <w:t xml:space="preserve">_H2 trippar </w:t>
      </w:r>
      <w:r>
        <w:rPr>
          <w:color w:val="FF0000"/>
        </w:rPr>
        <w:t>346</w:t>
      </w:r>
      <w:r w:rsidRPr="001B41CA">
        <w:rPr>
          <w:color w:val="FF0000"/>
        </w:rPr>
        <w:t>HE20</w:t>
      </w:r>
      <w:r>
        <w:rPr>
          <w:color w:val="FF0000"/>
        </w:rPr>
        <w:t>4</w:t>
      </w:r>
      <w:bookmarkEnd w:id="27"/>
      <w:r w:rsidRPr="001B41CA">
        <w:rPr>
          <w:color w:val="FF0000"/>
        </w:rPr>
        <w:t xml:space="preserve"> via nödstoppskrets (utgång FALSE).</w:t>
      </w:r>
    </w:p>
    <w:p w14:paraId="0AC3D8F7" w14:textId="77777777" w:rsidR="00074A39" w:rsidRPr="00EE1FE5" w:rsidRDefault="00074A39" w:rsidP="00342093">
      <w:pPr>
        <w:pStyle w:val="Brdtext"/>
      </w:pPr>
    </w:p>
    <w:p w14:paraId="0FB56CBE" w14:textId="77777777" w:rsidR="00D72E6E" w:rsidRPr="00EE1FE5" w:rsidRDefault="00D72E6E" w:rsidP="00D614AF">
      <w:pPr>
        <w:pStyle w:val="Brdtext"/>
      </w:pPr>
    </w:p>
    <w:p w14:paraId="2D166751" w14:textId="58EB0E22" w:rsidR="00041BB4" w:rsidRPr="00EE1FE5" w:rsidRDefault="00041BB4" w:rsidP="00041BB4">
      <w:pPr>
        <w:pStyle w:val="Rubrik3"/>
      </w:pPr>
      <w:bookmarkStart w:id="28" w:name="_Toc34188982"/>
      <w:r w:rsidRPr="00EE1FE5">
        <w:t>Tryck efter CO2-avskiljning</w:t>
      </w:r>
      <w:bookmarkEnd w:id="28"/>
    </w:p>
    <w:p w14:paraId="710C84F2" w14:textId="65574750" w:rsidR="00041BB4" w:rsidRPr="00EE1FE5" w:rsidRDefault="00041BB4" w:rsidP="00041BB4">
      <w:pPr>
        <w:pStyle w:val="Brdtext"/>
      </w:pPr>
      <w:r w:rsidRPr="00EE1FE5">
        <w:t>Ventil 346RV575 används vid uppstart och under</w:t>
      </w:r>
      <w:r w:rsidR="00816BA5" w:rsidRPr="00EE1FE5">
        <w:t xml:space="preserve"> </w:t>
      </w:r>
      <w:r w:rsidRPr="00EE1FE5">
        <w:t>drift för att säkerställa lägsta tryck för CO2-avskiljningen.</w:t>
      </w:r>
    </w:p>
    <w:p w14:paraId="4D522C98" w14:textId="77777777" w:rsidR="00041BB4" w:rsidRPr="00EE1FE5" w:rsidRDefault="00041BB4" w:rsidP="00041BB4">
      <w:pPr>
        <w:pStyle w:val="Brdtext"/>
      </w:pPr>
    </w:p>
    <w:p w14:paraId="4934E387" w14:textId="76B5938C" w:rsidR="00FF1629" w:rsidRPr="00EE1FE5" w:rsidRDefault="00FF1629" w:rsidP="00FF1629">
      <w:pPr>
        <w:pStyle w:val="Brdtext"/>
      </w:pPr>
      <w:r w:rsidRPr="00EE1FE5">
        <w:t xml:space="preserve">PI-regulator 346PC575 reglerar </w:t>
      </w:r>
      <w:r w:rsidR="003A443F" w:rsidRPr="00EE1FE5">
        <w:t>re</w:t>
      </w:r>
      <w:r w:rsidR="00431706" w:rsidRPr="00EE1FE5">
        <w:t>duk</w:t>
      </w:r>
      <w:r w:rsidR="003A443F" w:rsidRPr="00EE1FE5">
        <w:t>tions</w:t>
      </w:r>
      <w:r w:rsidRPr="00EE1FE5">
        <w:t>gasens tryck efter CO2-avskiljare, 346PI575. Regulatorns utsignal styr 346RV575. Minskar trycket så stryper ventilen.</w:t>
      </w:r>
      <w:r w:rsidRPr="00EE1FE5">
        <w:br/>
        <w:t xml:space="preserve">Utsignalområde 0-100%. </w:t>
      </w:r>
      <w:r w:rsidRPr="00EE1FE5">
        <w:br/>
        <w:t xml:space="preserve">Internt </w:t>
      </w:r>
      <w:proofErr w:type="spellStart"/>
      <w:r w:rsidRPr="00EE1FE5">
        <w:t>börvärde</w:t>
      </w:r>
      <w:proofErr w:type="spellEnd"/>
      <w:r w:rsidRPr="00EE1FE5">
        <w:t xml:space="preserve"> 2,7 bar(g).</w:t>
      </w:r>
      <w:r w:rsidRPr="00EE1FE5">
        <w:br/>
        <w:t>Direkt regulator (MV&gt;SP öka utsignal, MV&lt;SP minska utsignal).</w:t>
      </w:r>
      <w:r w:rsidRPr="00EE1FE5">
        <w:br/>
      </w:r>
      <w:r w:rsidR="00D17290" w:rsidRPr="00EE1FE5">
        <w:t>IB1 = säkerhetssystem</w:t>
      </w:r>
      <w:r w:rsidR="00723FA6" w:rsidRPr="00EE1FE5">
        <w:rPr>
          <w:highlight w:val="yellow"/>
        </w:rPr>
        <w:br/>
      </w:r>
      <w:r w:rsidR="00723FA6" w:rsidRPr="00EE1FE5">
        <w:t>IB1Ref = 100</w:t>
      </w:r>
      <w:r w:rsidRPr="00EE1FE5">
        <w:br/>
      </w:r>
    </w:p>
    <w:p w14:paraId="47D3D622" w14:textId="77777777" w:rsidR="00FF1629" w:rsidRPr="00EE1FE5" w:rsidRDefault="00FF1629" w:rsidP="00FF1629">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25629CF6" w14:textId="77777777" w:rsidTr="00A70CFA">
        <w:tc>
          <w:tcPr>
            <w:tcW w:w="1551" w:type="dxa"/>
          </w:tcPr>
          <w:p w14:paraId="24CAB9EF" w14:textId="77777777" w:rsidR="00FF1629" w:rsidRPr="00EE1FE5" w:rsidRDefault="00FF1629" w:rsidP="00A70CFA">
            <w:pPr>
              <w:pStyle w:val="Brdtext"/>
              <w:ind w:left="0"/>
            </w:pPr>
            <w:r w:rsidRPr="00EE1FE5">
              <w:t>Objekt/Signal</w:t>
            </w:r>
          </w:p>
        </w:tc>
        <w:tc>
          <w:tcPr>
            <w:tcW w:w="1705" w:type="dxa"/>
          </w:tcPr>
          <w:p w14:paraId="104BC8AA" w14:textId="77777777" w:rsidR="00FF1629" w:rsidRPr="00EE1FE5" w:rsidRDefault="00FF1629" w:rsidP="00A70CFA">
            <w:pPr>
              <w:pStyle w:val="Brdtext"/>
              <w:ind w:left="0"/>
            </w:pPr>
            <w:r w:rsidRPr="00EE1FE5">
              <w:t>Beskrivning</w:t>
            </w:r>
          </w:p>
        </w:tc>
        <w:tc>
          <w:tcPr>
            <w:tcW w:w="1559" w:type="dxa"/>
          </w:tcPr>
          <w:p w14:paraId="465DD622" w14:textId="77777777" w:rsidR="00FF1629" w:rsidRPr="00EE1FE5" w:rsidRDefault="00FF1629" w:rsidP="00A70CFA">
            <w:pPr>
              <w:pStyle w:val="Brdtext"/>
              <w:ind w:left="0"/>
            </w:pPr>
            <w:r w:rsidRPr="00EE1FE5">
              <w:t>Mätområde</w:t>
            </w:r>
          </w:p>
        </w:tc>
        <w:tc>
          <w:tcPr>
            <w:tcW w:w="709" w:type="dxa"/>
          </w:tcPr>
          <w:p w14:paraId="18ECAEEB" w14:textId="77777777" w:rsidR="00FF1629" w:rsidRPr="00EE1FE5" w:rsidRDefault="00FF1629" w:rsidP="00A70CFA">
            <w:pPr>
              <w:pStyle w:val="Brdtext"/>
              <w:ind w:left="0"/>
            </w:pPr>
            <w:r w:rsidRPr="00EE1FE5">
              <w:t>L2</w:t>
            </w:r>
          </w:p>
        </w:tc>
        <w:tc>
          <w:tcPr>
            <w:tcW w:w="651" w:type="dxa"/>
          </w:tcPr>
          <w:p w14:paraId="4AFF3BAC" w14:textId="77777777" w:rsidR="00FF1629" w:rsidRPr="00EE1FE5" w:rsidRDefault="00FF1629" w:rsidP="00A70CFA">
            <w:pPr>
              <w:pStyle w:val="Brdtext"/>
              <w:ind w:left="0"/>
            </w:pPr>
            <w:r w:rsidRPr="00EE1FE5">
              <w:t>L1</w:t>
            </w:r>
          </w:p>
        </w:tc>
        <w:tc>
          <w:tcPr>
            <w:tcW w:w="586" w:type="dxa"/>
          </w:tcPr>
          <w:p w14:paraId="3CA10835" w14:textId="77777777" w:rsidR="00FF1629" w:rsidRPr="00EE1FE5" w:rsidRDefault="00FF1629" w:rsidP="00A70CFA">
            <w:pPr>
              <w:pStyle w:val="Brdtext"/>
              <w:ind w:left="0"/>
            </w:pPr>
            <w:r w:rsidRPr="00EE1FE5">
              <w:t>H1</w:t>
            </w:r>
          </w:p>
        </w:tc>
        <w:tc>
          <w:tcPr>
            <w:tcW w:w="586" w:type="dxa"/>
          </w:tcPr>
          <w:p w14:paraId="08C4A11D" w14:textId="77777777" w:rsidR="00FF1629" w:rsidRPr="00EE1FE5" w:rsidRDefault="00FF1629" w:rsidP="00A70CFA">
            <w:pPr>
              <w:pStyle w:val="Brdtext"/>
              <w:ind w:left="0"/>
            </w:pPr>
            <w:r w:rsidRPr="00EE1FE5">
              <w:t>H2</w:t>
            </w:r>
          </w:p>
        </w:tc>
        <w:tc>
          <w:tcPr>
            <w:tcW w:w="586" w:type="dxa"/>
          </w:tcPr>
          <w:p w14:paraId="7A65906D" w14:textId="77777777" w:rsidR="00FF1629" w:rsidRPr="00EE1FE5" w:rsidRDefault="00FF1629" w:rsidP="00A70CFA">
            <w:pPr>
              <w:pStyle w:val="Brdtext"/>
              <w:ind w:left="0"/>
            </w:pPr>
            <w:r w:rsidRPr="00EE1FE5">
              <w:t>SIL</w:t>
            </w:r>
          </w:p>
        </w:tc>
      </w:tr>
      <w:tr w:rsidR="00FF1629" w:rsidRPr="00EE1FE5" w14:paraId="3156A7A0" w14:textId="77777777" w:rsidTr="00A70CFA">
        <w:tc>
          <w:tcPr>
            <w:tcW w:w="1551" w:type="dxa"/>
          </w:tcPr>
          <w:p w14:paraId="532C4A7B" w14:textId="1A73A6BC" w:rsidR="00FF1629" w:rsidRPr="00EE1FE5" w:rsidRDefault="00FF1629" w:rsidP="00FF1629">
            <w:pPr>
              <w:pStyle w:val="Brdtext"/>
              <w:ind w:left="0"/>
            </w:pPr>
            <w:r w:rsidRPr="00EE1FE5">
              <w:t>346PI575</w:t>
            </w:r>
          </w:p>
        </w:tc>
        <w:tc>
          <w:tcPr>
            <w:tcW w:w="1705" w:type="dxa"/>
          </w:tcPr>
          <w:p w14:paraId="6532249A" w14:textId="0E612999" w:rsidR="00FF1629" w:rsidRPr="00EE1FE5" w:rsidRDefault="00FF1629" w:rsidP="00A70CFA">
            <w:pPr>
              <w:pStyle w:val="Brdtext"/>
              <w:ind w:left="0"/>
            </w:pPr>
            <w:r w:rsidRPr="00EE1FE5">
              <w:t>Tryck gas</w:t>
            </w:r>
          </w:p>
        </w:tc>
        <w:tc>
          <w:tcPr>
            <w:tcW w:w="1559" w:type="dxa"/>
          </w:tcPr>
          <w:p w14:paraId="4FB31291" w14:textId="2AD7BCCC" w:rsidR="00FF1629" w:rsidRPr="00EE1FE5" w:rsidRDefault="00FF1629" w:rsidP="009B420B">
            <w:pPr>
              <w:pStyle w:val="Brdtext"/>
              <w:ind w:left="0"/>
            </w:pPr>
            <w:r w:rsidRPr="00EE1FE5">
              <w:t xml:space="preserve">0 </w:t>
            </w:r>
            <w:r w:rsidR="009B420B" w:rsidRPr="00EE1FE5">
              <w:t>–</w:t>
            </w:r>
            <w:r w:rsidRPr="00EE1FE5">
              <w:t xml:space="preserve"> </w:t>
            </w:r>
            <w:r w:rsidR="00A17E5A" w:rsidRPr="00EE1FE5">
              <w:t>8</w:t>
            </w:r>
            <w:r w:rsidR="009B420B" w:rsidRPr="00EE1FE5">
              <w:t>bar</w:t>
            </w:r>
          </w:p>
        </w:tc>
        <w:tc>
          <w:tcPr>
            <w:tcW w:w="709" w:type="dxa"/>
          </w:tcPr>
          <w:p w14:paraId="23DC30B9" w14:textId="77777777" w:rsidR="00FF1629" w:rsidRPr="00EE1FE5" w:rsidRDefault="00FF1629" w:rsidP="00A70CFA">
            <w:pPr>
              <w:pStyle w:val="Brdtext"/>
              <w:ind w:left="0"/>
            </w:pPr>
          </w:p>
        </w:tc>
        <w:tc>
          <w:tcPr>
            <w:tcW w:w="651" w:type="dxa"/>
          </w:tcPr>
          <w:p w14:paraId="51460033" w14:textId="77777777" w:rsidR="00FF1629" w:rsidRPr="00EE1FE5" w:rsidRDefault="00FF1629" w:rsidP="00A70CFA">
            <w:pPr>
              <w:pStyle w:val="Brdtext"/>
              <w:ind w:left="0"/>
            </w:pPr>
          </w:p>
        </w:tc>
        <w:tc>
          <w:tcPr>
            <w:tcW w:w="586" w:type="dxa"/>
          </w:tcPr>
          <w:p w14:paraId="058279F3" w14:textId="77777777" w:rsidR="00FF1629" w:rsidRPr="00EE1FE5" w:rsidRDefault="00FF1629" w:rsidP="00A70CFA">
            <w:pPr>
              <w:pStyle w:val="Brdtext"/>
              <w:ind w:left="0"/>
            </w:pPr>
          </w:p>
        </w:tc>
        <w:tc>
          <w:tcPr>
            <w:tcW w:w="586" w:type="dxa"/>
          </w:tcPr>
          <w:p w14:paraId="798D1573" w14:textId="77777777" w:rsidR="00FF1629" w:rsidRPr="00EE1FE5" w:rsidRDefault="00FF1629" w:rsidP="00A70CFA">
            <w:pPr>
              <w:pStyle w:val="Brdtext"/>
              <w:ind w:left="0"/>
            </w:pPr>
          </w:p>
        </w:tc>
        <w:tc>
          <w:tcPr>
            <w:tcW w:w="586" w:type="dxa"/>
          </w:tcPr>
          <w:p w14:paraId="347CC321" w14:textId="77777777" w:rsidR="00FF1629" w:rsidRPr="00EE1FE5" w:rsidRDefault="00FF1629" w:rsidP="00A70CFA">
            <w:pPr>
              <w:pStyle w:val="Brdtext"/>
              <w:ind w:left="0"/>
            </w:pPr>
          </w:p>
        </w:tc>
      </w:tr>
    </w:tbl>
    <w:p w14:paraId="64696869" w14:textId="77777777" w:rsidR="00FF1629" w:rsidRPr="00EE1FE5" w:rsidRDefault="00FF1629" w:rsidP="00FF1629">
      <w:pPr>
        <w:pStyle w:val="Brdtext"/>
      </w:pPr>
    </w:p>
    <w:p w14:paraId="1D0235E4" w14:textId="77777777" w:rsidR="00723FA6" w:rsidRPr="00EE1FE5" w:rsidRDefault="00723FA6" w:rsidP="00FF1629">
      <w:pPr>
        <w:pStyle w:val="Brdtext"/>
      </w:pPr>
    </w:p>
    <w:p w14:paraId="6107F657" w14:textId="45D0F9E1" w:rsidR="003D6142" w:rsidRPr="00EE1FE5" w:rsidRDefault="003D6142" w:rsidP="003D6142">
      <w:pPr>
        <w:pStyle w:val="Rubrik3"/>
      </w:pPr>
      <w:bookmarkStart w:id="29" w:name="_Toc34188983"/>
      <w:r w:rsidRPr="00EE1FE5">
        <w:t>Naturgas</w:t>
      </w:r>
      <w:bookmarkEnd w:id="29"/>
    </w:p>
    <w:p w14:paraId="2F255C45" w14:textId="68661127" w:rsidR="00866FED" w:rsidRPr="00EE1FE5" w:rsidRDefault="003764D7" w:rsidP="00313428">
      <w:pPr>
        <w:pStyle w:val="Brdtext"/>
      </w:pPr>
      <w:r w:rsidRPr="00EE1FE5">
        <w:t>Tillsats naturgas.</w:t>
      </w:r>
    </w:p>
    <w:p w14:paraId="275C4296" w14:textId="6959F420" w:rsidR="007C4F61" w:rsidRPr="00EE1FE5" w:rsidRDefault="007C4F61" w:rsidP="007C4F61">
      <w:pPr>
        <w:pStyle w:val="Brdtext"/>
      </w:pPr>
      <w:r w:rsidRPr="00EE1FE5">
        <w:t>Avstängningsventil 252SV562. Stänger vid högt eller lågt toppgastryck</w:t>
      </w:r>
      <w:r w:rsidR="008655F3" w:rsidRPr="00EE1FE5">
        <w:t>, processnödstopp</w:t>
      </w:r>
      <w:r w:rsidR="00011446" w:rsidRPr="00EE1FE5">
        <w:t>, lågt kvävgastryck</w:t>
      </w:r>
      <w:r w:rsidR="00DD0220" w:rsidRPr="00EE1FE5">
        <w:t xml:space="preserve"> samt vid risk för backflöde </w:t>
      </w:r>
      <w:proofErr w:type="spellStart"/>
      <w:r w:rsidR="00DD0220" w:rsidRPr="00EE1FE5">
        <w:t>pga</w:t>
      </w:r>
      <w:proofErr w:type="spellEnd"/>
      <w:r w:rsidR="00DD0220" w:rsidRPr="00EE1FE5">
        <w:t xml:space="preserve"> låg tryckskillnad</w:t>
      </w:r>
      <w:r w:rsidRPr="00EE1FE5">
        <w:t xml:space="preserve">. </w:t>
      </w:r>
    </w:p>
    <w:p w14:paraId="6923B696" w14:textId="38AAE132" w:rsidR="008655F3" w:rsidRPr="00EE1FE5" w:rsidRDefault="008655F3" w:rsidP="008655F3">
      <w:pPr>
        <w:pStyle w:val="Brdtext"/>
        <w:rPr>
          <w:i/>
        </w:rPr>
      </w:pPr>
      <w:r w:rsidRPr="00EE1FE5">
        <w:rPr>
          <w:i/>
        </w:rPr>
        <w:t>252SV562</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64823D6B" w14:textId="77777777" w:rsidTr="0077682B">
        <w:trPr>
          <w:trHeight w:val="417"/>
        </w:trPr>
        <w:tc>
          <w:tcPr>
            <w:tcW w:w="1686" w:type="dxa"/>
          </w:tcPr>
          <w:p w14:paraId="1A20951A" w14:textId="77777777" w:rsidR="008655F3" w:rsidRPr="00EE1FE5" w:rsidRDefault="008655F3" w:rsidP="0077682B">
            <w:pPr>
              <w:pStyle w:val="Brdtext"/>
              <w:ind w:left="0"/>
            </w:pPr>
            <w:r w:rsidRPr="00EE1FE5">
              <w:t>Objekttyp</w:t>
            </w:r>
          </w:p>
        </w:tc>
        <w:tc>
          <w:tcPr>
            <w:tcW w:w="2741" w:type="dxa"/>
          </w:tcPr>
          <w:p w14:paraId="6F04BC8A" w14:textId="77777777" w:rsidR="008655F3" w:rsidRPr="00EE1FE5" w:rsidRDefault="008655F3" w:rsidP="0077682B">
            <w:pPr>
              <w:pStyle w:val="Brdtext"/>
              <w:ind w:left="0"/>
            </w:pPr>
            <w:r w:rsidRPr="00EE1FE5">
              <w:t>Objekt/signal</w:t>
            </w:r>
          </w:p>
        </w:tc>
        <w:tc>
          <w:tcPr>
            <w:tcW w:w="3446" w:type="dxa"/>
          </w:tcPr>
          <w:p w14:paraId="23C1FFE2" w14:textId="77777777" w:rsidR="008655F3" w:rsidRPr="00EE1FE5" w:rsidRDefault="008655F3" w:rsidP="0077682B">
            <w:pPr>
              <w:pStyle w:val="Brdtext"/>
              <w:ind w:left="0"/>
            </w:pPr>
            <w:r w:rsidRPr="00EE1FE5">
              <w:t>Beskrivning</w:t>
            </w:r>
          </w:p>
        </w:tc>
      </w:tr>
      <w:tr w:rsidR="006B7B56" w:rsidRPr="00EE1FE5" w14:paraId="5C6EECF0" w14:textId="77777777" w:rsidTr="0077682B">
        <w:trPr>
          <w:trHeight w:val="417"/>
        </w:trPr>
        <w:tc>
          <w:tcPr>
            <w:tcW w:w="1686" w:type="dxa"/>
          </w:tcPr>
          <w:p w14:paraId="737B142D" w14:textId="77777777" w:rsidR="008655F3" w:rsidRPr="00EE1FE5" w:rsidRDefault="008655F3" w:rsidP="0077682B">
            <w:pPr>
              <w:pStyle w:val="Brdtext"/>
              <w:ind w:left="0"/>
            </w:pPr>
            <w:r w:rsidRPr="00EE1FE5">
              <w:t>VAL</w:t>
            </w:r>
          </w:p>
        </w:tc>
        <w:tc>
          <w:tcPr>
            <w:tcW w:w="2741" w:type="dxa"/>
          </w:tcPr>
          <w:p w14:paraId="53C1E82D" w14:textId="063B99D8" w:rsidR="008655F3" w:rsidRPr="00EE1FE5" w:rsidRDefault="008655F3" w:rsidP="0077682B">
            <w:pPr>
              <w:pStyle w:val="Brdtext"/>
              <w:ind w:left="0"/>
            </w:pPr>
            <w:r w:rsidRPr="00EE1FE5">
              <w:t>252SV562</w:t>
            </w:r>
          </w:p>
        </w:tc>
        <w:tc>
          <w:tcPr>
            <w:tcW w:w="3446" w:type="dxa"/>
          </w:tcPr>
          <w:p w14:paraId="50F4DA7E" w14:textId="042D4CAA" w:rsidR="008655F3" w:rsidRPr="00EE1FE5" w:rsidRDefault="008655F3" w:rsidP="0077682B">
            <w:pPr>
              <w:pStyle w:val="Brdtext"/>
              <w:ind w:left="0"/>
            </w:pPr>
            <w:r w:rsidRPr="00EE1FE5">
              <w:t>Avstängningsventil CH4</w:t>
            </w:r>
          </w:p>
        </w:tc>
      </w:tr>
    </w:tbl>
    <w:p w14:paraId="1E316CB2" w14:textId="77777777" w:rsidR="008655F3" w:rsidRPr="00EE1FE5" w:rsidRDefault="008655F3" w:rsidP="007C4F61">
      <w:pPr>
        <w:pStyle w:val="Brdtext"/>
      </w:pPr>
    </w:p>
    <w:p w14:paraId="38A7C2D7" w14:textId="77777777" w:rsidR="00846B7D" w:rsidRPr="00EE1FE5" w:rsidRDefault="00846B7D" w:rsidP="007B1600">
      <w:pPr>
        <w:pStyle w:val="Brdtext"/>
      </w:pPr>
    </w:p>
    <w:p w14:paraId="0D1FA518" w14:textId="6A07EB69" w:rsidR="00846B7D" w:rsidRPr="00EE1FE5" w:rsidRDefault="00846B7D" w:rsidP="00846B7D">
      <w:pPr>
        <w:pStyle w:val="Brdtext"/>
      </w:pPr>
      <w:proofErr w:type="spellStart"/>
      <w:r w:rsidRPr="00EE1FE5">
        <w:rPr>
          <w:i/>
        </w:rPr>
        <w:t>Förreglingar</w:t>
      </w:r>
      <w:proofErr w:type="spellEnd"/>
      <w:r w:rsidRPr="00EE1FE5">
        <w:rPr>
          <w:i/>
        </w:rPr>
        <w:t xml:space="preserve"> 252SV562 stängd:</w:t>
      </w:r>
    </w:p>
    <w:tbl>
      <w:tblPr>
        <w:tblStyle w:val="Tabellrutnt"/>
        <w:tblW w:w="7933" w:type="dxa"/>
        <w:tblInd w:w="1134" w:type="dxa"/>
        <w:tblLayout w:type="fixed"/>
        <w:tblLook w:val="04A0" w:firstRow="1" w:lastRow="0" w:firstColumn="1" w:lastColumn="0" w:noHBand="0" w:noVBand="1"/>
      </w:tblPr>
      <w:tblGrid>
        <w:gridCol w:w="1980"/>
        <w:gridCol w:w="3544"/>
        <w:gridCol w:w="425"/>
        <w:gridCol w:w="425"/>
        <w:gridCol w:w="425"/>
        <w:gridCol w:w="1134"/>
      </w:tblGrid>
      <w:tr w:rsidR="00EE1FE5" w:rsidRPr="00EE1FE5" w14:paraId="27545B7E" w14:textId="77777777" w:rsidTr="006631B4">
        <w:trPr>
          <w:trHeight w:val="56"/>
        </w:trPr>
        <w:tc>
          <w:tcPr>
            <w:tcW w:w="1980" w:type="dxa"/>
          </w:tcPr>
          <w:p w14:paraId="120D39FA" w14:textId="77777777" w:rsidR="00846B7D" w:rsidRPr="00EE1FE5" w:rsidRDefault="00846B7D" w:rsidP="006631B4">
            <w:pPr>
              <w:pStyle w:val="Brdtext"/>
              <w:ind w:left="0"/>
            </w:pPr>
            <w:r w:rsidRPr="00EE1FE5">
              <w:t>Objekt/signal</w:t>
            </w:r>
          </w:p>
        </w:tc>
        <w:tc>
          <w:tcPr>
            <w:tcW w:w="3544" w:type="dxa"/>
          </w:tcPr>
          <w:p w14:paraId="2075DE66" w14:textId="77777777" w:rsidR="00846B7D" w:rsidRPr="00EE1FE5" w:rsidRDefault="00846B7D" w:rsidP="006631B4">
            <w:pPr>
              <w:pStyle w:val="Brdtext"/>
              <w:ind w:left="0"/>
            </w:pPr>
            <w:r w:rsidRPr="00EE1FE5">
              <w:t>Beskrivning</w:t>
            </w:r>
          </w:p>
        </w:tc>
        <w:tc>
          <w:tcPr>
            <w:tcW w:w="425" w:type="dxa"/>
          </w:tcPr>
          <w:p w14:paraId="64E1B9D5" w14:textId="77777777" w:rsidR="00846B7D" w:rsidRPr="00EE1FE5" w:rsidRDefault="00846B7D" w:rsidP="006631B4">
            <w:pPr>
              <w:pStyle w:val="Brdtext"/>
              <w:ind w:left="0"/>
            </w:pPr>
            <w:r w:rsidRPr="00EE1FE5">
              <w:t>A</w:t>
            </w:r>
          </w:p>
        </w:tc>
        <w:tc>
          <w:tcPr>
            <w:tcW w:w="425" w:type="dxa"/>
          </w:tcPr>
          <w:p w14:paraId="42A304DC" w14:textId="77777777" w:rsidR="00846B7D" w:rsidRPr="00EE1FE5" w:rsidRDefault="00846B7D" w:rsidP="006631B4">
            <w:pPr>
              <w:pStyle w:val="Brdtext"/>
              <w:ind w:left="0"/>
            </w:pPr>
            <w:r w:rsidRPr="00EE1FE5">
              <w:t>B</w:t>
            </w:r>
          </w:p>
        </w:tc>
        <w:tc>
          <w:tcPr>
            <w:tcW w:w="425" w:type="dxa"/>
          </w:tcPr>
          <w:p w14:paraId="02FE35A8" w14:textId="77777777" w:rsidR="00846B7D" w:rsidRPr="00EE1FE5" w:rsidRDefault="00846B7D" w:rsidP="006631B4">
            <w:pPr>
              <w:pStyle w:val="Brdtext"/>
              <w:ind w:left="0"/>
            </w:pPr>
            <w:r w:rsidRPr="00EE1FE5">
              <w:t>C</w:t>
            </w:r>
          </w:p>
        </w:tc>
        <w:tc>
          <w:tcPr>
            <w:tcW w:w="1134" w:type="dxa"/>
          </w:tcPr>
          <w:p w14:paraId="6D5D1750" w14:textId="77777777" w:rsidR="00846B7D" w:rsidRPr="00EE1FE5" w:rsidRDefault="00846B7D" w:rsidP="006631B4">
            <w:pPr>
              <w:pStyle w:val="Brdtext"/>
              <w:ind w:left="0"/>
            </w:pPr>
            <w:r w:rsidRPr="00EE1FE5">
              <w:t>Runint1</w:t>
            </w:r>
          </w:p>
        </w:tc>
      </w:tr>
      <w:tr w:rsidR="00EE1FE5" w:rsidRPr="00EE1FE5" w14:paraId="51B1A240" w14:textId="77777777" w:rsidTr="006631B4">
        <w:trPr>
          <w:trHeight w:val="56"/>
        </w:trPr>
        <w:tc>
          <w:tcPr>
            <w:tcW w:w="1980" w:type="dxa"/>
          </w:tcPr>
          <w:p w14:paraId="6A46ABE4" w14:textId="4CDF17F9" w:rsidR="00846B7D" w:rsidRPr="00EE1FE5" w:rsidRDefault="00846B7D" w:rsidP="006631B4">
            <w:pPr>
              <w:pStyle w:val="Brdtext"/>
              <w:ind w:left="0"/>
            </w:pPr>
          </w:p>
        </w:tc>
        <w:tc>
          <w:tcPr>
            <w:tcW w:w="3544" w:type="dxa"/>
          </w:tcPr>
          <w:p w14:paraId="343D2FBB" w14:textId="05BC0A56" w:rsidR="00846B7D" w:rsidRPr="00EE1FE5" w:rsidRDefault="0014076C" w:rsidP="006631B4">
            <w:pPr>
              <w:pStyle w:val="Brdtext"/>
              <w:ind w:left="0"/>
            </w:pPr>
            <w:r w:rsidRPr="00EE1FE5">
              <w:t>Säkerhetssystem/processnödstopp</w:t>
            </w:r>
          </w:p>
        </w:tc>
        <w:tc>
          <w:tcPr>
            <w:tcW w:w="425" w:type="dxa"/>
          </w:tcPr>
          <w:p w14:paraId="2A5CF3F9" w14:textId="77777777" w:rsidR="00846B7D" w:rsidRPr="00EE1FE5" w:rsidRDefault="00846B7D" w:rsidP="006631B4">
            <w:pPr>
              <w:pStyle w:val="Brdtext"/>
              <w:ind w:left="0"/>
            </w:pPr>
          </w:p>
        </w:tc>
        <w:tc>
          <w:tcPr>
            <w:tcW w:w="425" w:type="dxa"/>
          </w:tcPr>
          <w:p w14:paraId="4B086588" w14:textId="77777777" w:rsidR="00846B7D" w:rsidRPr="00EE1FE5" w:rsidRDefault="00846B7D" w:rsidP="006631B4">
            <w:pPr>
              <w:pStyle w:val="Brdtext"/>
              <w:ind w:left="0"/>
            </w:pPr>
          </w:p>
        </w:tc>
        <w:tc>
          <w:tcPr>
            <w:tcW w:w="425" w:type="dxa"/>
          </w:tcPr>
          <w:p w14:paraId="1C2BF696" w14:textId="09E5EC4E" w:rsidR="00846B7D" w:rsidRPr="00EE1FE5" w:rsidRDefault="00E87776" w:rsidP="006631B4">
            <w:pPr>
              <w:pStyle w:val="Brdtext"/>
              <w:ind w:left="0"/>
            </w:pPr>
            <w:r w:rsidRPr="00EE1FE5">
              <w:t>X</w:t>
            </w:r>
          </w:p>
        </w:tc>
        <w:tc>
          <w:tcPr>
            <w:tcW w:w="1134" w:type="dxa"/>
          </w:tcPr>
          <w:p w14:paraId="5D9FACB6" w14:textId="77777777" w:rsidR="00846B7D" w:rsidRPr="00EE1FE5" w:rsidRDefault="00846B7D" w:rsidP="006631B4">
            <w:pPr>
              <w:pStyle w:val="Brdtext"/>
              <w:ind w:left="0"/>
            </w:pPr>
          </w:p>
        </w:tc>
      </w:tr>
      <w:tr w:rsidR="00EE1FE5" w:rsidRPr="00EE1FE5" w14:paraId="46787EBF" w14:textId="77777777" w:rsidTr="006631B4">
        <w:trPr>
          <w:trHeight w:val="56"/>
        </w:trPr>
        <w:tc>
          <w:tcPr>
            <w:tcW w:w="1980" w:type="dxa"/>
          </w:tcPr>
          <w:p w14:paraId="289291D7" w14:textId="183BD5F4" w:rsidR="00254162" w:rsidRPr="00EE1FE5" w:rsidRDefault="003C49C7" w:rsidP="003C49C7">
            <w:pPr>
              <w:pStyle w:val="Brdtext"/>
              <w:ind w:left="0"/>
            </w:pPr>
            <w:r w:rsidRPr="00EE1FE5">
              <w:t>343</w:t>
            </w:r>
            <w:r w:rsidR="00254162" w:rsidRPr="00EE1FE5">
              <w:t>XI</w:t>
            </w:r>
            <w:r w:rsidRPr="00EE1FE5">
              <w:t>307</w:t>
            </w:r>
            <w:r w:rsidR="008F7E8C" w:rsidRPr="00EE1FE5">
              <w:t>_L2</w:t>
            </w:r>
          </w:p>
        </w:tc>
        <w:tc>
          <w:tcPr>
            <w:tcW w:w="3544" w:type="dxa"/>
          </w:tcPr>
          <w:p w14:paraId="19F1BF3F" w14:textId="1609E485" w:rsidR="00254162" w:rsidRPr="00EE1FE5" w:rsidRDefault="008F7E8C" w:rsidP="008F7E8C">
            <w:pPr>
              <w:pStyle w:val="Brdtext"/>
              <w:ind w:left="0"/>
              <w:rPr>
                <w:sz w:val="22"/>
              </w:rPr>
            </w:pPr>
            <w:proofErr w:type="spellStart"/>
            <w:r w:rsidRPr="00EE1FE5">
              <w:t>Difftryck</w:t>
            </w:r>
            <w:proofErr w:type="spellEnd"/>
            <w:r w:rsidRPr="00EE1FE5">
              <w:t xml:space="preserve"> CH4-reduktionsgas</w:t>
            </w:r>
          </w:p>
        </w:tc>
        <w:tc>
          <w:tcPr>
            <w:tcW w:w="425" w:type="dxa"/>
          </w:tcPr>
          <w:p w14:paraId="6A429B11" w14:textId="77777777" w:rsidR="00254162" w:rsidRPr="00EE1FE5" w:rsidRDefault="00254162" w:rsidP="006631B4">
            <w:pPr>
              <w:pStyle w:val="Brdtext"/>
              <w:ind w:left="0"/>
            </w:pPr>
          </w:p>
        </w:tc>
        <w:tc>
          <w:tcPr>
            <w:tcW w:w="425" w:type="dxa"/>
          </w:tcPr>
          <w:p w14:paraId="1843CA72" w14:textId="4392E713" w:rsidR="00254162" w:rsidRPr="00EE1FE5" w:rsidRDefault="0077682B" w:rsidP="006631B4">
            <w:pPr>
              <w:pStyle w:val="Brdtext"/>
              <w:ind w:left="0"/>
            </w:pPr>
            <w:r w:rsidRPr="00EE1FE5">
              <w:t>X</w:t>
            </w:r>
          </w:p>
        </w:tc>
        <w:tc>
          <w:tcPr>
            <w:tcW w:w="425" w:type="dxa"/>
          </w:tcPr>
          <w:p w14:paraId="7BBA4722" w14:textId="75B7A408" w:rsidR="00254162" w:rsidRPr="00EE1FE5" w:rsidRDefault="00254162" w:rsidP="006631B4">
            <w:pPr>
              <w:pStyle w:val="Brdtext"/>
              <w:ind w:left="0"/>
            </w:pPr>
          </w:p>
        </w:tc>
        <w:tc>
          <w:tcPr>
            <w:tcW w:w="1134" w:type="dxa"/>
          </w:tcPr>
          <w:p w14:paraId="3447EDBF" w14:textId="77777777" w:rsidR="00254162" w:rsidRPr="00EE1FE5" w:rsidRDefault="00254162" w:rsidP="006631B4">
            <w:pPr>
              <w:pStyle w:val="Brdtext"/>
              <w:ind w:left="0"/>
            </w:pPr>
          </w:p>
        </w:tc>
      </w:tr>
      <w:tr w:rsidR="00EE1FE5" w:rsidRPr="00EE1FE5" w14:paraId="1660A066" w14:textId="77777777" w:rsidTr="006631B4">
        <w:trPr>
          <w:trHeight w:val="56"/>
        </w:trPr>
        <w:tc>
          <w:tcPr>
            <w:tcW w:w="1980" w:type="dxa"/>
          </w:tcPr>
          <w:p w14:paraId="3E8991E3" w14:textId="15E9731A" w:rsidR="0077682B" w:rsidRPr="00EE1FE5" w:rsidRDefault="00A2558E" w:rsidP="0077682B">
            <w:pPr>
              <w:pStyle w:val="Brdtext"/>
              <w:ind w:left="0"/>
            </w:pPr>
            <w:r w:rsidRPr="00EE1FE5">
              <w:t>320XI320_H2_N</w:t>
            </w:r>
          </w:p>
        </w:tc>
        <w:tc>
          <w:tcPr>
            <w:tcW w:w="3544" w:type="dxa"/>
          </w:tcPr>
          <w:p w14:paraId="3EAE7BF2" w14:textId="14251037" w:rsidR="0077682B" w:rsidRPr="00EE1FE5" w:rsidRDefault="00A2558E" w:rsidP="0077682B">
            <w:pPr>
              <w:pStyle w:val="Brdtext"/>
              <w:ind w:left="0"/>
            </w:pPr>
            <w:r w:rsidRPr="00EE1FE5">
              <w:t>320XI320</w:t>
            </w:r>
            <w:r w:rsidR="0077682B" w:rsidRPr="00EE1FE5">
              <w:t xml:space="preserve"> ≥ H2</w:t>
            </w:r>
          </w:p>
        </w:tc>
        <w:tc>
          <w:tcPr>
            <w:tcW w:w="425" w:type="dxa"/>
          </w:tcPr>
          <w:p w14:paraId="46D5BB85" w14:textId="26182339" w:rsidR="0077682B" w:rsidRPr="00EE1FE5" w:rsidRDefault="0077682B" w:rsidP="0077682B">
            <w:pPr>
              <w:pStyle w:val="Brdtext"/>
              <w:ind w:left="0"/>
            </w:pPr>
          </w:p>
        </w:tc>
        <w:tc>
          <w:tcPr>
            <w:tcW w:w="425" w:type="dxa"/>
          </w:tcPr>
          <w:p w14:paraId="1087B789" w14:textId="070C18DA" w:rsidR="0077682B" w:rsidRPr="00EE1FE5" w:rsidRDefault="0077682B" w:rsidP="0077682B">
            <w:pPr>
              <w:pStyle w:val="Brdtext"/>
              <w:ind w:left="0"/>
            </w:pPr>
            <w:r w:rsidRPr="00EE1FE5">
              <w:t>X</w:t>
            </w:r>
          </w:p>
        </w:tc>
        <w:tc>
          <w:tcPr>
            <w:tcW w:w="425" w:type="dxa"/>
          </w:tcPr>
          <w:p w14:paraId="4198AA8F" w14:textId="77777777" w:rsidR="0077682B" w:rsidRPr="00EE1FE5" w:rsidRDefault="0077682B" w:rsidP="0077682B">
            <w:pPr>
              <w:pStyle w:val="Brdtext"/>
              <w:ind w:left="0"/>
            </w:pPr>
          </w:p>
        </w:tc>
        <w:tc>
          <w:tcPr>
            <w:tcW w:w="1134" w:type="dxa"/>
          </w:tcPr>
          <w:p w14:paraId="18D3F4BC" w14:textId="77777777" w:rsidR="0077682B" w:rsidRPr="00EE1FE5" w:rsidRDefault="0077682B" w:rsidP="0077682B">
            <w:pPr>
              <w:pStyle w:val="Brdtext"/>
              <w:ind w:left="0"/>
            </w:pPr>
          </w:p>
        </w:tc>
      </w:tr>
      <w:tr w:rsidR="00EE1FE5" w:rsidRPr="00EE1FE5" w14:paraId="1519DE93" w14:textId="77777777" w:rsidTr="006631B4">
        <w:trPr>
          <w:trHeight w:val="56"/>
        </w:trPr>
        <w:tc>
          <w:tcPr>
            <w:tcW w:w="1980" w:type="dxa"/>
          </w:tcPr>
          <w:p w14:paraId="7E423B6B" w14:textId="5755BEBE" w:rsidR="0077682B" w:rsidRPr="00EE1FE5" w:rsidRDefault="00A2558E" w:rsidP="0077682B">
            <w:pPr>
              <w:pStyle w:val="Brdtext"/>
              <w:ind w:left="0"/>
            </w:pPr>
            <w:r w:rsidRPr="00EE1FE5">
              <w:t>320XI320_L2_N</w:t>
            </w:r>
          </w:p>
        </w:tc>
        <w:tc>
          <w:tcPr>
            <w:tcW w:w="3544" w:type="dxa"/>
          </w:tcPr>
          <w:p w14:paraId="4DEE712E" w14:textId="3E36D979" w:rsidR="0077682B" w:rsidRPr="00EE1FE5" w:rsidRDefault="00A2558E" w:rsidP="0077682B">
            <w:pPr>
              <w:pStyle w:val="Brdtext"/>
              <w:ind w:left="0"/>
            </w:pPr>
            <w:r w:rsidRPr="00EE1FE5">
              <w:t>320XI320</w:t>
            </w:r>
            <w:r w:rsidR="0077682B" w:rsidRPr="00EE1FE5">
              <w:t xml:space="preserve"> ≤ L2</w:t>
            </w:r>
          </w:p>
        </w:tc>
        <w:tc>
          <w:tcPr>
            <w:tcW w:w="425" w:type="dxa"/>
          </w:tcPr>
          <w:p w14:paraId="4F78CE8C" w14:textId="4CD946DF" w:rsidR="0077682B" w:rsidRPr="00EE1FE5" w:rsidRDefault="0077682B" w:rsidP="0077682B">
            <w:pPr>
              <w:pStyle w:val="Brdtext"/>
              <w:ind w:left="0"/>
            </w:pPr>
          </w:p>
        </w:tc>
        <w:tc>
          <w:tcPr>
            <w:tcW w:w="425" w:type="dxa"/>
          </w:tcPr>
          <w:p w14:paraId="6898ACB8" w14:textId="4680C38F" w:rsidR="0077682B" w:rsidRPr="00EE1FE5" w:rsidRDefault="0077682B" w:rsidP="0077682B">
            <w:pPr>
              <w:pStyle w:val="Brdtext"/>
              <w:ind w:left="0"/>
            </w:pPr>
            <w:r w:rsidRPr="00EE1FE5">
              <w:t>X</w:t>
            </w:r>
          </w:p>
        </w:tc>
        <w:tc>
          <w:tcPr>
            <w:tcW w:w="425" w:type="dxa"/>
          </w:tcPr>
          <w:p w14:paraId="44270335" w14:textId="77777777" w:rsidR="0077682B" w:rsidRPr="00EE1FE5" w:rsidRDefault="0077682B" w:rsidP="0077682B">
            <w:pPr>
              <w:pStyle w:val="Brdtext"/>
              <w:ind w:left="0"/>
            </w:pPr>
          </w:p>
        </w:tc>
        <w:tc>
          <w:tcPr>
            <w:tcW w:w="1134" w:type="dxa"/>
          </w:tcPr>
          <w:p w14:paraId="27B2E577" w14:textId="77777777" w:rsidR="0077682B" w:rsidRPr="00EE1FE5" w:rsidRDefault="0077682B" w:rsidP="0077682B">
            <w:pPr>
              <w:pStyle w:val="Brdtext"/>
              <w:ind w:left="0"/>
            </w:pPr>
          </w:p>
        </w:tc>
      </w:tr>
      <w:tr w:rsidR="00EE1FE5" w:rsidRPr="00EE1FE5" w14:paraId="31133834" w14:textId="77777777" w:rsidTr="006631B4">
        <w:trPr>
          <w:trHeight w:val="56"/>
        </w:trPr>
        <w:tc>
          <w:tcPr>
            <w:tcW w:w="1980" w:type="dxa"/>
          </w:tcPr>
          <w:p w14:paraId="212C18A1" w14:textId="215C4416" w:rsidR="00D57430" w:rsidRPr="00EE1FE5" w:rsidRDefault="00D57430" w:rsidP="0077682B">
            <w:pPr>
              <w:pStyle w:val="Brdtext"/>
              <w:ind w:left="0"/>
            </w:pPr>
            <w:r w:rsidRPr="00EE1FE5">
              <w:t>320XI323_H2_N</w:t>
            </w:r>
          </w:p>
        </w:tc>
        <w:tc>
          <w:tcPr>
            <w:tcW w:w="3544" w:type="dxa"/>
          </w:tcPr>
          <w:p w14:paraId="33B9A84A" w14:textId="3E597633" w:rsidR="00D57430" w:rsidRPr="00EE1FE5" w:rsidRDefault="00D57430" w:rsidP="0077682B">
            <w:pPr>
              <w:pStyle w:val="Brdtext"/>
              <w:ind w:left="0"/>
            </w:pPr>
            <w:r w:rsidRPr="00EE1FE5">
              <w:t>320XI323 ≥ H2</w:t>
            </w:r>
          </w:p>
        </w:tc>
        <w:tc>
          <w:tcPr>
            <w:tcW w:w="425" w:type="dxa"/>
          </w:tcPr>
          <w:p w14:paraId="7479E384" w14:textId="77777777" w:rsidR="00D57430" w:rsidRPr="00EE1FE5" w:rsidRDefault="00D57430" w:rsidP="0077682B">
            <w:pPr>
              <w:pStyle w:val="Brdtext"/>
              <w:ind w:left="0"/>
            </w:pPr>
          </w:p>
        </w:tc>
        <w:tc>
          <w:tcPr>
            <w:tcW w:w="425" w:type="dxa"/>
          </w:tcPr>
          <w:p w14:paraId="031A277B" w14:textId="09185CEF" w:rsidR="00D57430" w:rsidRPr="00EE1FE5" w:rsidRDefault="00D57430" w:rsidP="0077682B">
            <w:pPr>
              <w:pStyle w:val="Brdtext"/>
              <w:ind w:left="0"/>
            </w:pPr>
            <w:r w:rsidRPr="00EE1FE5">
              <w:t>X</w:t>
            </w:r>
          </w:p>
        </w:tc>
        <w:tc>
          <w:tcPr>
            <w:tcW w:w="425" w:type="dxa"/>
          </w:tcPr>
          <w:p w14:paraId="1D695C26" w14:textId="77777777" w:rsidR="00D57430" w:rsidRPr="00EE1FE5" w:rsidRDefault="00D57430" w:rsidP="0077682B">
            <w:pPr>
              <w:pStyle w:val="Brdtext"/>
              <w:ind w:left="0"/>
            </w:pPr>
          </w:p>
        </w:tc>
        <w:tc>
          <w:tcPr>
            <w:tcW w:w="1134" w:type="dxa"/>
          </w:tcPr>
          <w:p w14:paraId="6E00D5B3" w14:textId="77777777" w:rsidR="00D57430" w:rsidRPr="00EE1FE5" w:rsidRDefault="00D57430" w:rsidP="0077682B">
            <w:pPr>
              <w:pStyle w:val="Brdtext"/>
              <w:ind w:left="0"/>
            </w:pPr>
          </w:p>
        </w:tc>
      </w:tr>
      <w:tr w:rsidR="00EE1FE5" w:rsidRPr="00EE1FE5" w14:paraId="5384B027" w14:textId="77777777" w:rsidTr="006631B4">
        <w:trPr>
          <w:trHeight w:val="56"/>
        </w:trPr>
        <w:tc>
          <w:tcPr>
            <w:tcW w:w="1980" w:type="dxa"/>
          </w:tcPr>
          <w:p w14:paraId="5343303F" w14:textId="65F6A1F7" w:rsidR="003D37BE" w:rsidRPr="00EE1FE5" w:rsidRDefault="00C40903" w:rsidP="0077682B">
            <w:pPr>
              <w:pStyle w:val="Brdtext"/>
              <w:ind w:left="0"/>
            </w:pPr>
            <w:r w:rsidRPr="00EE1FE5">
              <w:lastRenderedPageBreak/>
              <w:t>253XI323_L2_N</w:t>
            </w:r>
          </w:p>
        </w:tc>
        <w:tc>
          <w:tcPr>
            <w:tcW w:w="3544" w:type="dxa"/>
          </w:tcPr>
          <w:p w14:paraId="539ECF7B" w14:textId="3D63BDD6" w:rsidR="003D37BE" w:rsidRPr="00EE1FE5" w:rsidRDefault="00C40903" w:rsidP="0077682B">
            <w:pPr>
              <w:pStyle w:val="Brdtext"/>
              <w:ind w:left="0"/>
            </w:pPr>
            <w:r w:rsidRPr="00EE1FE5">
              <w:t>253XI323</w:t>
            </w:r>
            <w:r w:rsidR="003D37BE" w:rsidRPr="00EE1FE5">
              <w:t xml:space="preserve"> ≤ L2</w:t>
            </w:r>
          </w:p>
        </w:tc>
        <w:tc>
          <w:tcPr>
            <w:tcW w:w="425" w:type="dxa"/>
          </w:tcPr>
          <w:p w14:paraId="0E8A7F6C" w14:textId="77777777" w:rsidR="003D37BE" w:rsidRPr="00EE1FE5" w:rsidRDefault="003D37BE" w:rsidP="0077682B">
            <w:pPr>
              <w:pStyle w:val="Brdtext"/>
              <w:ind w:left="0"/>
            </w:pPr>
          </w:p>
        </w:tc>
        <w:tc>
          <w:tcPr>
            <w:tcW w:w="425" w:type="dxa"/>
          </w:tcPr>
          <w:p w14:paraId="72470EA0" w14:textId="4E686774" w:rsidR="003D37BE" w:rsidRPr="00EE1FE5" w:rsidRDefault="003D37BE" w:rsidP="0077682B">
            <w:pPr>
              <w:pStyle w:val="Brdtext"/>
              <w:ind w:left="0"/>
            </w:pPr>
            <w:r w:rsidRPr="00EE1FE5">
              <w:t>X</w:t>
            </w:r>
          </w:p>
        </w:tc>
        <w:tc>
          <w:tcPr>
            <w:tcW w:w="425" w:type="dxa"/>
          </w:tcPr>
          <w:p w14:paraId="2B08F967" w14:textId="77777777" w:rsidR="003D37BE" w:rsidRPr="00EE1FE5" w:rsidRDefault="003D37BE" w:rsidP="0077682B">
            <w:pPr>
              <w:pStyle w:val="Brdtext"/>
              <w:ind w:left="0"/>
            </w:pPr>
          </w:p>
        </w:tc>
        <w:tc>
          <w:tcPr>
            <w:tcW w:w="1134" w:type="dxa"/>
          </w:tcPr>
          <w:p w14:paraId="12549FD7" w14:textId="77777777" w:rsidR="003D37BE" w:rsidRPr="00EE1FE5" w:rsidRDefault="003D37BE" w:rsidP="0077682B">
            <w:pPr>
              <w:pStyle w:val="Brdtext"/>
              <w:ind w:left="0"/>
            </w:pPr>
          </w:p>
        </w:tc>
      </w:tr>
      <w:tr w:rsidR="00EE1FE5" w:rsidRPr="00EE1FE5" w14:paraId="53403C3B" w14:textId="77777777" w:rsidTr="006631B4">
        <w:trPr>
          <w:trHeight w:val="56"/>
        </w:trPr>
        <w:tc>
          <w:tcPr>
            <w:tcW w:w="1980" w:type="dxa"/>
          </w:tcPr>
          <w:p w14:paraId="51B708B6" w14:textId="77777777" w:rsidR="0077682B" w:rsidRPr="00EE1FE5" w:rsidRDefault="0077682B" w:rsidP="0077682B">
            <w:pPr>
              <w:pStyle w:val="Brdtext"/>
              <w:ind w:left="0"/>
            </w:pPr>
          </w:p>
        </w:tc>
        <w:tc>
          <w:tcPr>
            <w:tcW w:w="3544" w:type="dxa"/>
          </w:tcPr>
          <w:p w14:paraId="75D60A5A" w14:textId="54DB2A07" w:rsidR="0077682B" w:rsidRPr="00EE1FE5" w:rsidRDefault="0077682B" w:rsidP="0077682B">
            <w:pPr>
              <w:pStyle w:val="Brdtext"/>
              <w:ind w:left="0"/>
            </w:pPr>
            <w:r w:rsidRPr="00EE1FE5">
              <w:t>Processnödstopp</w:t>
            </w:r>
          </w:p>
        </w:tc>
        <w:tc>
          <w:tcPr>
            <w:tcW w:w="425" w:type="dxa"/>
          </w:tcPr>
          <w:p w14:paraId="2F580F8A" w14:textId="77777777" w:rsidR="0077682B" w:rsidRPr="00EE1FE5" w:rsidRDefault="0077682B" w:rsidP="0077682B">
            <w:pPr>
              <w:pStyle w:val="Brdtext"/>
              <w:ind w:left="0"/>
            </w:pPr>
          </w:p>
        </w:tc>
        <w:tc>
          <w:tcPr>
            <w:tcW w:w="425" w:type="dxa"/>
          </w:tcPr>
          <w:p w14:paraId="6058E9E3" w14:textId="76E829A7" w:rsidR="0077682B" w:rsidRPr="00EE1FE5" w:rsidRDefault="0077682B" w:rsidP="0077682B">
            <w:pPr>
              <w:pStyle w:val="Brdtext"/>
              <w:ind w:left="0"/>
            </w:pPr>
            <w:r w:rsidRPr="00EE1FE5">
              <w:t>X</w:t>
            </w:r>
          </w:p>
        </w:tc>
        <w:tc>
          <w:tcPr>
            <w:tcW w:w="425" w:type="dxa"/>
          </w:tcPr>
          <w:p w14:paraId="4E11919D" w14:textId="77777777" w:rsidR="0077682B" w:rsidRPr="00EE1FE5" w:rsidRDefault="0077682B" w:rsidP="0077682B">
            <w:pPr>
              <w:pStyle w:val="Brdtext"/>
              <w:ind w:left="0"/>
            </w:pPr>
          </w:p>
        </w:tc>
        <w:tc>
          <w:tcPr>
            <w:tcW w:w="1134" w:type="dxa"/>
          </w:tcPr>
          <w:p w14:paraId="130C204F" w14:textId="77777777" w:rsidR="0077682B" w:rsidRPr="00EE1FE5" w:rsidRDefault="0077682B" w:rsidP="0077682B">
            <w:pPr>
              <w:pStyle w:val="Brdtext"/>
              <w:ind w:left="0"/>
            </w:pPr>
          </w:p>
        </w:tc>
      </w:tr>
    </w:tbl>
    <w:p w14:paraId="2E96EBB4" w14:textId="77777777" w:rsidR="00226950" w:rsidRDefault="00226950" w:rsidP="00684B54">
      <w:pPr>
        <w:pStyle w:val="Brdtext"/>
        <w:rPr>
          <w:i/>
        </w:rPr>
      </w:pPr>
    </w:p>
    <w:p w14:paraId="299CD17D" w14:textId="2CFB6069" w:rsidR="00684B54" w:rsidRPr="00EE1FE5" w:rsidRDefault="00684B54" w:rsidP="00684B54">
      <w:pPr>
        <w:pStyle w:val="Brdtext"/>
        <w:rPr>
          <w:i/>
        </w:rPr>
      </w:pPr>
      <w:r w:rsidRPr="00EE1FE5">
        <w:rPr>
          <w:i/>
        </w:rPr>
        <w:t xml:space="preserve">SIL-klassad säkerhetskrets för 252SV562-MV1 </w:t>
      </w:r>
      <w:r w:rsidRPr="00226950">
        <w:rPr>
          <w:i/>
          <w:strike/>
          <w:color w:val="FF0000"/>
        </w:rPr>
        <w:t>och 252RV565-MV1</w:t>
      </w:r>
      <w:r w:rsidRPr="00EE1FE5">
        <w:rPr>
          <w:i/>
        </w:rPr>
        <w:t xml:space="preserve"> </w:t>
      </w:r>
      <w:proofErr w:type="spellStart"/>
      <w:r w:rsidR="00226950" w:rsidRPr="001B41CA">
        <w:rPr>
          <w:color w:val="FF0000"/>
        </w:rPr>
        <w:t>252RV565</w:t>
      </w:r>
      <w:r w:rsidR="00226950">
        <w:rPr>
          <w:color w:val="FF0000"/>
        </w:rPr>
        <w:t>-MV1</w:t>
      </w:r>
      <w:proofErr w:type="spellEnd"/>
      <w:r w:rsidR="00226950">
        <w:rPr>
          <w:color w:val="FF0000"/>
        </w:rPr>
        <w:t xml:space="preserve"> </w:t>
      </w:r>
      <w:r w:rsidR="00226950" w:rsidRPr="001B41CA">
        <w:rPr>
          <w:color w:val="FF0000"/>
        </w:rPr>
        <w:t>Utgår!</w:t>
      </w:r>
      <w:r w:rsidR="00226950" w:rsidRPr="00EE1FE5">
        <w:rPr>
          <w:i/>
        </w:rPr>
        <w:t xml:space="preserve"> </w:t>
      </w:r>
      <w:r w:rsidRPr="00EE1FE5">
        <w:rPr>
          <w:i/>
        </w:rPr>
        <w:t>(Order till stängd):</w:t>
      </w:r>
    </w:p>
    <w:p w14:paraId="001D7DAF" w14:textId="27757A71" w:rsidR="00684B54" w:rsidRPr="00EE1FE5" w:rsidRDefault="00684B54" w:rsidP="00684B54">
      <w:pPr>
        <w:pStyle w:val="Brdtext"/>
      </w:pPr>
      <w:r w:rsidRPr="00EE1FE5">
        <w:t xml:space="preserve">Högt topptryck </w:t>
      </w:r>
      <w:r w:rsidR="00740F00" w:rsidRPr="00EE1FE5">
        <w:t>320XI320</w:t>
      </w:r>
      <w:r w:rsidRPr="00EE1FE5">
        <w:t xml:space="preserve">_H2 (2oo3) stänger 252SV562 </w:t>
      </w:r>
      <w:r w:rsidRPr="001B41CA">
        <w:rPr>
          <w:strike/>
          <w:color w:val="FF0000"/>
        </w:rPr>
        <w:t>&amp; 252RV565</w:t>
      </w:r>
      <w:r w:rsidR="001B41CA" w:rsidRPr="001B41CA">
        <w:rPr>
          <w:color w:val="FF0000"/>
        </w:rPr>
        <w:t> </w:t>
      </w:r>
      <w:bookmarkStart w:id="30" w:name="_Hlk34188005"/>
      <w:r w:rsidR="001B41CA" w:rsidRPr="001B41CA">
        <w:rPr>
          <w:color w:val="FF0000"/>
        </w:rPr>
        <w:t>252RV565</w:t>
      </w:r>
      <w:r w:rsidR="00226950">
        <w:rPr>
          <w:color w:val="FF0000"/>
        </w:rPr>
        <w:t>-MV1</w:t>
      </w:r>
      <w:r w:rsidR="001B41CA" w:rsidRPr="001B41CA">
        <w:rPr>
          <w:color w:val="FF0000"/>
        </w:rPr>
        <w:t xml:space="preserve"> Utgår!</w:t>
      </w:r>
      <w:bookmarkEnd w:id="30"/>
      <w:r w:rsidR="001B41CA">
        <w:t xml:space="preserve"> </w:t>
      </w:r>
      <w:r w:rsidRPr="00EE1FE5">
        <w:t>(utgång FALSE).</w:t>
      </w:r>
    </w:p>
    <w:p w14:paraId="066B4AD1" w14:textId="1F493B16" w:rsidR="00684B54" w:rsidRPr="00EE1FE5" w:rsidRDefault="00684B54" w:rsidP="00684B54">
      <w:pPr>
        <w:pStyle w:val="Brdtext"/>
      </w:pPr>
      <w:r w:rsidRPr="00EE1FE5">
        <w:t xml:space="preserve">Lågt topptryck </w:t>
      </w:r>
      <w:r w:rsidR="00740F00" w:rsidRPr="00EE1FE5">
        <w:t>320XI320</w:t>
      </w:r>
      <w:r w:rsidRPr="00EE1FE5">
        <w:t xml:space="preserve">_L2 (2oo3) stänger 252SV562 </w:t>
      </w:r>
      <w:r w:rsidRPr="001B41CA">
        <w:rPr>
          <w:strike/>
          <w:color w:val="FF0000"/>
        </w:rPr>
        <w:t>&amp; 252RV565</w:t>
      </w:r>
      <w:r w:rsidRPr="001B41CA">
        <w:rPr>
          <w:color w:val="FF0000"/>
        </w:rPr>
        <w:t xml:space="preserve"> </w:t>
      </w:r>
      <w:r w:rsidR="001B41CA" w:rsidRPr="001B41CA">
        <w:rPr>
          <w:color w:val="FF0000"/>
        </w:rPr>
        <w:t>252RV565</w:t>
      </w:r>
      <w:r w:rsidR="00226950">
        <w:rPr>
          <w:color w:val="FF0000"/>
        </w:rPr>
        <w:t>-MV1</w:t>
      </w:r>
      <w:r w:rsidR="001B41CA" w:rsidRPr="001B41CA">
        <w:rPr>
          <w:color w:val="FF0000"/>
        </w:rPr>
        <w:t xml:space="preserve"> Utgår!</w:t>
      </w:r>
      <w:r w:rsidR="001B41CA" w:rsidRPr="00EE1FE5">
        <w:t xml:space="preserve"> </w:t>
      </w:r>
      <w:r w:rsidRPr="00EE1FE5">
        <w:t>(utgång FALSE).</w:t>
      </w:r>
    </w:p>
    <w:p w14:paraId="74F7A140" w14:textId="19C76B8E" w:rsidR="00D57430" w:rsidRPr="00EE1FE5" w:rsidRDefault="00D57430" w:rsidP="00684B54">
      <w:pPr>
        <w:pStyle w:val="Brdtext"/>
      </w:pPr>
      <w:r w:rsidRPr="00EE1FE5">
        <w:t xml:space="preserve">Högt toppgastemp 320XI323_H2 (2oo3) stänger 252SV562 </w:t>
      </w:r>
      <w:r w:rsidRPr="001B41CA">
        <w:rPr>
          <w:strike/>
          <w:color w:val="FF0000"/>
        </w:rPr>
        <w:t>&amp; 252RV565</w:t>
      </w:r>
      <w:r w:rsidRPr="00EE1FE5">
        <w:t xml:space="preserve"> </w:t>
      </w:r>
      <w:r w:rsidR="001B41CA" w:rsidRPr="001B41CA">
        <w:rPr>
          <w:color w:val="FF0000"/>
        </w:rPr>
        <w:t>252RV565</w:t>
      </w:r>
      <w:r w:rsidR="00EB2962">
        <w:rPr>
          <w:color w:val="FF0000"/>
        </w:rPr>
        <w:t>-MV1</w:t>
      </w:r>
      <w:r w:rsidR="001B41CA" w:rsidRPr="001B41CA">
        <w:rPr>
          <w:color w:val="FF0000"/>
        </w:rPr>
        <w:t xml:space="preserve"> Utgår!</w:t>
      </w:r>
      <w:r w:rsidR="001B41CA" w:rsidRPr="00EE1FE5">
        <w:t xml:space="preserve"> </w:t>
      </w:r>
      <w:r w:rsidRPr="00EE1FE5">
        <w:t>(utgång FALSE).</w:t>
      </w:r>
    </w:p>
    <w:p w14:paraId="16559D2B" w14:textId="68AAA389" w:rsidR="003D37BE" w:rsidRPr="00EE1FE5" w:rsidRDefault="003D37BE" w:rsidP="00684B54">
      <w:pPr>
        <w:pStyle w:val="Brdtext"/>
      </w:pPr>
      <w:r w:rsidRPr="00EE1FE5">
        <w:t xml:space="preserve">Lågt kvävgastryck </w:t>
      </w:r>
      <w:r w:rsidR="00C40903" w:rsidRPr="00EE1FE5">
        <w:t>253XI323</w:t>
      </w:r>
      <w:r w:rsidRPr="00EE1FE5">
        <w:t xml:space="preserve">_L2 stänger 252SV562 </w:t>
      </w:r>
      <w:r w:rsidRPr="001B41CA">
        <w:rPr>
          <w:strike/>
          <w:color w:val="FF0000"/>
        </w:rPr>
        <w:t>&amp; 252RV565</w:t>
      </w:r>
      <w:r w:rsidRPr="00EE1FE5">
        <w:t xml:space="preserve"> </w:t>
      </w:r>
      <w:r w:rsidR="001B41CA" w:rsidRPr="001B41CA">
        <w:rPr>
          <w:color w:val="FF0000"/>
        </w:rPr>
        <w:t>252RV565</w:t>
      </w:r>
      <w:r w:rsidR="00EB2962">
        <w:rPr>
          <w:color w:val="FF0000"/>
        </w:rPr>
        <w:t>-MV1</w:t>
      </w:r>
      <w:r w:rsidR="001B41CA" w:rsidRPr="001B41CA">
        <w:rPr>
          <w:color w:val="FF0000"/>
        </w:rPr>
        <w:t xml:space="preserve"> Utgår!</w:t>
      </w:r>
      <w:r w:rsidR="001B41CA" w:rsidRPr="00EE1FE5">
        <w:t xml:space="preserve"> </w:t>
      </w:r>
      <w:r w:rsidRPr="00EE1FE5">
        <w:t>(utgång FALSE).</w:t>
      </w:r>
    </w:p>
    <w:p w14:paraId="7613B8DA" w14:textId="2E7A808D" w:rsidR="00684B54" w:rsidRPr="00EE1FE5" w:rsidRDefault="00684B54" w:rsidP="00684B54">
      <w:pPr>
        <w:pStyle w:val="Brdtext"/>
      </w:pPr>
      <w:r w:rsidRPr="00EE1FE5">
        <w:t xml:space="preserve">Process-nödstopp (se </w:t>
      </w:r>
      <w:r w:rsidRPr="00EE1FE5">
        <w:fldChar w:fldCharType="begin"/>
      </w:r>
      <w:r w:rsidRPr="00EE1FE5">
        <w:instrText xml:space="preserve"> REF _Ref25546299 \r \h </w:instrText>
      </w:r>
      <w:r w:rsidRPr="00EE1FE5">
        <w:fldChar w:fldCharType="separate"/>
      </w:r>
      <w:r w:rsidR="0090239C">
        <w:t>2.4</w:t>
      </w:r>
      <w:r w:rsidRPr="00EE1FE5">
        <w:fldChar w:fldCharType="end"/>
      </w:r>
      <w:r w:rsidRPr="00EE1FE5">
        <w:t xml:space="preserve">) stänger 252SV562 </w:t>
      </w:r>
      <w:r w:rsidRPr="00EB2962">
        <w:rPr>
          <w:strike/>
          <w:color w:val="FF0000"/>
        </w:rPr>
        <w:t>&amp; 252RV565</w:t>
      </w:r>
      <w:r w:rsidRPr="00EE1FE5">
        <w:t xml:space="preserve"> </w:t>
      </w:r>
      <w:r w:rsidR="00EB2962" w:rsidRPr="001B41CA">
        <w:rPr>
          <w:color w:val="FF0000"/>
        </w:rPr>
        <w:t>252RV565</w:t>
      </w:r>
      <w:r w:rsidR="00EB2962">
        <w:rPr>
          <w:color w:val="FF0000"/>
        </w:rPr>
        <w:t>-MV1</w:t>
      </w:r>
      <w:r w:rsidR="00EB2962" w:rsidRPr="001B41CA">
        <w:rPr>
          <w:color w:val="FF0000"/>
        </w:rPr>
        <w:t xml:space="preserve"> Utgår!</w:t>
      </w:r>
      <w:r w:rsidR="00EB2962" w:rsidRPr="00EE1FE5">
        <w:t xml:space="preserve"> </w:t>
      </w:r>
      <w:r w:rsidRPr="00EE1FE5">
        <w:t>(utgång FALSE).</w:t>
      </w:r>
    </w:p>
    <w:p w14:paraId="5982E1DC" w14:textId="77777777" w:rsidR="00846B7D" w:rsidRPr="00EE1FE5" w:rsidRDefault="00846B7D" w:rsidP="007B1600">
      <w:pPr>
        <w:pStyle w:val="Brdtext"/>
      </w:pPr>
    </w:p>
    <w:p w14:paraId="2FBADFAE" w14:textId="77777777" w:rsidR="007C4F61" w:rsidRPr="00EE1FE5" w:rsidRDefault="007C4F61" w:rsidP="007C4F61">
      <w:pPr>
        <w:pStyle w:val="Brdtext"/>
      </w:pPr>
      <w:r w:rsidRPr="00EE1FE5">
        <w:t>Flöde 252XI565 beräknas från givarens grunddata, temperatur, tryck och tryckdifferens. Se modul beräkning flöde.</w:t>
      </w:r>
    </w:p>
    <w:p w14:paraId="7A9E2570" w14:textId="77777777" w:rsidR="00846B7D" w:rsidRPr="00EE1FE5" w:rsidRDefault="00846B7D" w:rsidP="007B1600">
      <w:pPr>
        <w:pStyle w:val="Brdtext"/>
      </w:pPr>
    </w:p>
    <w:p w14:paraId="2E5A56D0" w14:textId="18858BA2" w:rsidR="00684B54" w:rsidRPr="00EE1FE5" w:rsidRDefault="003D6142" w:rsidP="007110DC">
      <w:pPr>
        <w:pStyle w:val="Brdtext"/>
      </w:pPr>
      <w:r w:rsidRPr="00EE1FE5">
        <w:t>PI-regulator 252FC565 reglerar gasens flöde i Nm3/h. Regulatorns utsignal styr 252RV565.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7110DC" w:rsidRPr="00EE1FE5">
        <w:t>350</w:t>
      </w:r>
      <w:r w:rsidRPr="00EE1FE5">
        <w:t xml:space="preserve"> Nm3/h.</w:t>
      </w:r>
      <w:r w:rsidRPr="00EE1FE5">
        <w:br/>
        <w:t>Reverserad regulator (MV&gt;SP minska utsignal, MV&lt;SP öka utsignal).</w:t>
      </w:r>
      <w:r w:rsidRPr="00EE1FE5">
        <w:br/>
      </w:r>
    </w:p>
    <w:p w14:paraId="40D6B406" w14:textId="17630F97" w:rsidR="00684B54" w:rsidRPr="00EE1FE5" w:rsidRDefault="00684B54" w:rsidP="00684B54">
      <w:pPr>
        <w:pStyle w:val="Brdtext"/>
        <w:rPr>
          <w:i/>
        </w:rPr>
      </w:pPr>
      <w:r w:rsidRPr="00EE1FE5">
        <w:rPr>
          <w:i/>
        </w:rPr>
        <w:t xml:space="preserve">252FC565 (PID01) </w:t>
      </w:r>
      <w:proofErr w:type="spellStart"/>
      <w:r w:rsidRPr="00EE1FE5">
        <w:rPr>
          <w:i/>
        </w:rPr>
        <w:t>förreglingar</w:t>
      </w:r>
      <w:proofErr w:type="spellEnd"/>
      <w:r w:rsidRPr="00EE1FE5">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EE1FE5" w:rsidRPr="00EE1FE5" w14:paraId="4E772BF1" w14:textId="77777777" w:rsidTr="00D212F4">
        <w:trPr>
          <w:trHeight w:val="396"/>
        </w:trPr>
        <w:tc>
          <w:tcPr>
            <w:tcW w:w="2639" w:type="dxa"/>
          </w:tcPr>
          <w:p w14:paraId="07C52B5E" w14:textId="77777777" w:rsidR="00684B54" w:rsidRPr="00EE1FE5" w:rsidRDefault="00684B54" w:rsidP="00D212F4">
            <w:pPr>
              <w:pStyle w:val="Brdtext"/>
              <w:ind w:left="0"/>
            </w:pPr>
            <w:r w:rsidRPr="00EE1FE5">
              <w:t>Objekt/signal</w:t>
            </w:r>
          </w:p>
        </w:tc>
        <w:tc>
          <w:tcPr>
            <w:tcW w:w="3423" w:type="dxa"/>
          </w:tcPr>
          <w:p w14:paraId="321D58D1" w14:textId="77777777" w:rsidR="00684B54" w:rsidRPr="00EE1FE5" w:rsidRDefault="00684B54" w:rsidP="00D212F4">
            <w:pPr>
              <w:pStyle w:val="Brdtext"/>
              <w:ind w:left="0"/>
            </w:pPr>
            <w:r w:rsidRPr="00EE1FE5">
              <w:t>Beskrivning</w:t>
            </w:r>
          </w:p>
        </w:tc>
        <w:tc>
          <w:tcPr>
            <w:tcW w:w="777" w:type="dxa"/>
          </w:tcPr>
          <w:p w14:paraId="2AE50F16" w14:textId="77777777" w:rsidR="00684B54" w:rsidRPr="00EE1FE5" w:rsidRDefault="00684B54" w:rsidP="00D212F4">
            <w:pPr>
              <w:pStyle w:val="Brdtext"/>
              <w:ind w:left="0"/>
            </w:pPr>
            <w:r w:rsidRPr="00EE1FE5">
              <w:t>IB</w:t>
            </w:r>
          </w:p>
        </w:tc>
        <w:tc>
          <w:tcPr>
            <w:tcW w:w="1089" w:type="dxa"/>
          </w:tcPr>
          <w:p w14:paraId="30808B92" w14:textId="77777777" w:rsidR="00684B54" w:rsidRPr="00EE1FE5" w:rsidRDefault="00684B54" w:rsidP="00D212F4">
            <w:pPr>
              <w:pStyle w:val="Brdtext"/>
              <w:ind w:left="0"/>
            </w:pPr>
            <w:proofErr w:type="spellStart"/>
            <w:r w:rsidRPr="00EE1FE5">
              <w:t>IBRef</w:t>
            </w:r>
            <w:proofErr w:type="spellEnd"/>
          </w:p>
        </w:tc>
      </w:tr>
      <w:tr w:rsidR="00EE1FE5" w:rsidRPr="00EE1FE5" w14:paraId="6DE4E972" w14:textId="77777777" w:rsidTr="00D212F4">
        <w:trPr>
          <w:trHeight w:val="396"/>
        </w:trPr>
        <w:tc>
          <w:tcPr>
            <w:tcW w:w="2639" w:type="dxa"/>
          </w:tcPr>
          <w:p w14:paraId="4CDD9677" w14:textId="796B726F" w:rsidR="00684B54" w:rsidRPr="00EE1FE5" w:rsidRDefault="00684B54" w:rsidP="00D212F4">
            <w:pPr>
              <w:pStyle w:val="Brdtext"/>
              <w:ind w:left="0"/>
            </w:pPr>
            <w:r w:rsidRPr="00EE1FE5">
              <w:t>252SV562-MV1</w:t>
            </w:r>
          </w:p>
        </w:tc>
        <w:tc>
          <w:tcPr>
            <w:tcW w:w="3423" w:type="dxa"/>
          </w:tcPr>
          <w:p w14:paraId="6BE22BDE" w14:textId="77777777" w:rsidR="00684B54" w:rsidRPr="00EE1FE5" w:rsidRDefault="00684B54" w:rsidP="00D212F4">
            <w:pPr>
              <w:pStyle w:val="Brdtext"/>
              <w:ind w:left="0"/>
            </w:pPr>
            <w:r w:rsidRPr="00EE1FE5">
              <w:t>Säkerhetssystem</w:t>
            </w:r>
          </w:p>
        </w:tc>
        <w:tc>
          <w:tcPr>
            <w:tcW w:w="777" w:type="dxa"/>
          </w:tcPr>
          <w:p w14:paraId="5EB9DF47" w14:textId="77777777" w:rsidR="00684B54" w:rsidRPr="00EE1FE5" w:rsidRDefault="00684B54" w:rsidP="00D212F4">
            <w:pPr>
              <w:pStyle w:val="Brdtext"/>
              <w:ind w:left="0"/>
            </w:pPr>
            <w:r w:rsidRPr="00EE1FE5">
              <w:t>IB1</w:t>
            </w:r>
          </w:p>
        </w:tc>
        <w:tc>
          <w:tcPr>
            <w:tcW w:w="1089" w:type="dxa"/>
          </w:tcPr>
          <w:p w14:paraId="1BB79BE9" w14:textId="77777777" w:rsidR="00684B54" w:rsidRPr="00EE1FE5" w:rsidRDefault="00684B54" w:rsidP="00D212F4">
            <w:pPr>
              <w:pStyle w:val="Brdtext"/>
              <w:ind w:left="0"/>
            </w:pPr>
            <w:r w:rsidRPr="00EE1FE5">
              <w:t>0,0</w:t>
            </w:r>
          </w:p>
        </w:tc>
      </w:tr>
      <w:tr w:rsidR="00EE1FE5" w:rsidRPr="00EE1FE5" w14:paraId="6DABDCD0" w14:textId="77777777" w:rsidTr="00D212F4">
        <w:trPr>
          <w:trHeight w:val="396"/>
        </w:trPr>
        <w:tc>
          <w:tcPr>
            <w:tcW w:w="2639" w:type="dxa"/>
          </w:tcPr>
          <w:p w14:paraId="01DCB646" w14:textId="0744C411" w:rsidR="00684B54" w:rsidRPr="00EB2962" w:rsidRDefault="00684B54" w:rsidP="00D212F4">
            <w:pPr>
              <w:pStyle w:val="Brdtext"/>
              <w:ind w:left="0"/>
              <w:rPr>
                <w:strike/>
                <w:color w:val="FF0000"/>
              </w:rPr>
            </w:pPr>
            <w:r w:rsidRPr="00EB2962">
              <w:rPr>
                <w:strike/>
                <w:color w:val="FF0000"/>
              </w:rPr>
              <w:t>252RV565-MV1</w:t>
            </w:r>
          </w:p>
        </w:tc>
        <w:tc>
          <w:tcPr>
            <w:tcW w:w="3423" w:type="dxa"/>
          </w:tcPr>
          <w:p w14:paraId="0B4958A6" w14:textId="572750EC" w:rsidR="00684B54" w:rsidRPr="00EB2962" w:rsidRDefault="00684B54" w:rsidP="00D212F4">
            <w:pPr>
              <w:pStyle w:val="Brdtext"/>
              <w:ind w:left="0"/>
              <w:rPr>
                <w:strike/>
                <w:color w:val="FF0000"/>
              </w:rPr>
            </w:pPr>
            <w:r w:rsidRPr="00EB2962">
              <w:rPr>
                <w:strike/>
                <w:color w:val="FF0000"/>
              </w:rPr>
              <w:t>Säkerhetssystem</w:t>
            </w:r>
            <w:r w:rsidR="00EB2962">
              <w:rPr>
                <w:strike/>
                <w:color w:val="FF0000"/>
              </w:rPr>
              <w:t xml:space="preserve"> </w:t>
            </w:r>
            <w:r w:rsidR="00EB2962" w:rsidRPr="001B41CA">
              <w:rPr>
                <w:color w:val="FF0000"/>
              </w:rPr>
              <w:t>252RV565</w:t>
            </w:r>
            <w:r w:rsidR="00EB2962">
              <w:rPr>
                <w:color w:val="FF0000"/>
              </w:rPr>
              <w:t>-MV1</w:t>
            </w:r>
            <w:r w:rsidR="00EB2962" w:rsidRPr="001B41CA">
              <w:rPr>
                <w:color w:val="FF0000"/>
              </w:rPr>
              <w:t xml:space="preserve"> Utgår!</w:t>
            </w:r>
          </w:p>
        </w:tc>
        <w:tc>
          <w:tcPr>
            <w:tcW w:w="777" w:type="dxa"/>
          </w:tcPr>
          <w:p w14:paraId="17DA9B25" w14:textId="77777777" w:rsidR="00684B54" w:rsidRPr="00EB2962" w:rsidRDefault="00684B54" w:rsidP="00D212F4">
            <w:pPr>
              <w:pStyle w:val="Brdtext"/>
              <w:ind w:left="0"/>
              <w:rPr>
                <w:strike/>
                <w:color w:val="FF0000"/>
              </w:rPr>
            </w:pPr>
            <w:r w:rsidRPr="00EB2962">
              <w:rPr>
                <w:strike/>
                <w:color w:val="FF0000"/>
              </w:rPr>
              <w:t>IB2</w:t>
            </w:r>
          </w:p>
        </w:tc>
        <w:tc>
          <w:tcPr>
            <w:tcW w:w="1089" w:type="dxa"/>
          </w:tcPr>
          <w:p w14:paraId="387EA5D0" w14:textId="77777777" w:rsidR="00684B54" w:rsidRPr="00EB2962" w:rsidRDefault="00684B54" w:rsidP="00D212F4">
            <w:pPr>
              <w:pStyle w:val="Brdtext"/>
              <w:ind w:left="0"/>
              <w:rPr>
                <w:strike/>
                <w:color w:val="FF0000"/>
              </w:rPr>
            </w:pPr>
            <w:r w:rsidRPr="00EB2962">
              <w:rPr>
                <w:strike/>
                <w:color w:val="FF0000"/>
              </w:rPr>
              <w:t>0,0</w:t>
            </w:r>
          </w:p>
        </w:tc>
      </w:tr>
      <w:tr w:rsidR="00EE1FE5" w:rsidRPr="00EE1FE5" w14:paraId="2CA9146C" w14:textId="77777777" w:rsidTr="00D212F4">
        <w:trPr>
          <w:trHeight w:val="686"/>
        </w:trPr>
        <w:tc>
          <w:tcPr>
            <w:tcW w:w="2639" w:type="dxa"/>
          </w:tcPr>
          <w:p w14:paraId="7542FB37" w14:textId="6558D1A8" w:rsidR="00684B54" w:rsidRPr="00EE1FE5" w:rsidRDefault="00684B54" w:rsidP="00D212F4">
            <w:pPr>
              <w:pStyle w:val="Brdtext"/>
              <w:ind w:left="0"/>
            </w:pPr>
            <w:r w:rsidRPr="00EE1FE5">
              <w:t>252SV562-GSO</w:t>
            </w:r>
          </w:p>
        </w:tc>
        <w:tc>
          <w:tcPr>
            <w:tcW w:w="3423" w:type="dxa"/>
          </w:tcPr>
          <w:p w14:paraId="25AC5D4D" w14:textId="34721B14" w:rsidR="00684B54" w:rsidRPr="00EE1FE5" w:rsidRDefault="00684B54" w:rsidP="00D212F4">
            <w:pPr>
              <w:pStyle w:val="Brdtext"/>
              <w:ind w:left="0"/>
            </w:pPr>
            <w:r w:rsidRPr="00EE1FE5">
              <w:t>252SV562 ej öppen</w:t>
            </w:r>
          </w:p>
        </w:tc>
        <w:tc>
          <w:tcPr>
            <w:tcW w:w="777" w:type="dxa"/>
          </w:tcPr>
          <w:p w14:paraId="6084113D" w14:textId="77777777" w:rsidR="00684B54" w:rsidRPr="00EE1FE5" w:rsidRDefault="00684B54" w:rsidP="00D212F4">
            <w:pPr>
              <w:pStyle w:val="Brdtext"/>
              <w:ind w:left="0"/>
            </w:pPr>
            <w:r w:rsidRPr="00EE1FE5">
              <w:t>IB3</w:t>
            </w:r>
          </w:p>
        </w:tc>
        <w:tc>
          <w:tcPr>
            <w:tcW w:w="1089" w:type="dxa"/>
          </w:tcPr>
          <w:p w14:paraId="459628D4" w14:textId="77777777" w:rsidR="00684B54" w:rsidRPr="00EE1FE5" w:rsidRDefault="00684B54" w:rsidP="00D212F4">
            <w:pPr>
              <w:pStyle w:val="Brdtext"/>
              <w:ind w:left="0"/>
            </w:pPr>
            <w:r w:rsidRPr="00EE1FE5">
              <w:t>0,0</w:t>
            </w:r>
          </w:p>
        </w:tc>
      </w:tr>
    </w:tbl>
    <w:p w14:paraId="4181E89A" w14:textId="5AC13337" w:rsidR="003D6142" w:rsidRPr="00EE1FE5" w:rsidRDefault="003D6142" w:rsidP="007110DC">
      <w:pPr>
        <w:pStyle w:val="Brdtext"/>
      </w:pPr>
      <w:r w:rsidRPr="00EE1FE5">
        <w:br/>
      </w:r>
    </w:p>
    <w:p w14:paraId="19FEF4E5" w14:textId="77777777" w:rsidR="003764D7" w:rsidRPr="00EE1FE5" w:rsidRDefault="003764D7" w:rsidP="003764D7">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09233041" w14:textId="77777777" w:rsidTr="00A70CFA">
        <w:tc>
          <w:tcPr>
            <w:tcW w:w="1551" w:type="dxa"/>
          </w:tcPr>
          <w:p w14:paraId="6505C42A" w14:textId="77777777" w:rsidR="003764D7" w:rsidRPr="00EE1FE5" w:rsidRDefault="003764D7" w:rsidP="00A70CFA">
            <w:pPr>
              <w:pStyle w:val="Brdtext"/>
              <w:ind w:left="0"/>
            </w:pPr>
            <w:r w:rsidRPr="00EE1FE5">
              <w:t>Objekt/Signal</w:t>
            </w:r>
          </w:p>
        </w:tc>
        <w:tc>
          <w:tcPr>
            <w:tcW w:w="1705" w:type="dxa"/>
          </w:tcPr>
          <w:p w14:paraId="29436A55" w14:textId="77777777" w:rsidR="003764D7" w:rsidRPr="00EE1FE5" w:rsidRDefault="003764D7" w:rsidP="00A70CFA">
            <w:pPr>
              <w:pStyle w:val="Brdtext"/>
              <w:ind w:left="0"/>
            </w:pPr>
            <w:r w:rsidRPr="00EE1FE5">
              <w:t>Beskrivning</w:t>
            </w:r>
          </w:p>
        </w:tc>
        <w:tc>
          <w:tcPr>
            <w:tcW w:w="1559" w:type="dxa"/>
          </w:tcPr>
          <w:p w14:paraId="1A530803" w14:textId="77777777" w:rsidR="003764D7" w:rsidRPr="00EE1FE5" w:rsidRDefault="003764D7" w:rsidP="00A70CFA">
            <w:pPr>
              <w:pStyle w:val="Brdtext"/>
              <w:ind w:left="0"/>
            </w:pPr>
            <w:r w:rsidRPr="00EE1FE5">
              <w:t>Mätområde</w:t>
            </w:r>
          </w:p>
        </w:tc>
        <w:tc>
          <w:tcPr>
            <w:tcW w:w="709" w:type="dxa"/>
          </w:tcPr>
          <w:p w14:paraId="7E67195A" w14:textId="77777777" w:rsidR="003764D7" w:rsidRPr="00EE1FE5" w:rsidRDefault="003764D7" w:rsidP="00A70CFA">
            <w:pPr>
              <w:pStyle w:val="Brdtext"/>
              <w:ind w:left="0"/>
            </w:pPr>
            <w:r w:rsidRPr="00EE1FE5">
              <w:t>L2</w:t>
            </w:r>
          </w:p>
        </w:tc>
        <w:tc>
          <w:tcPr>
            <w:tcW w:w="651" w:type="dxa"/>
          </w:tcPr>
          <w:p w14:paraId="54448FB9" w14:textId="77777777" w:rsidR="003764D7" w:rsidRPr="00EE1FE5" w:rsidRDefault="003764D7" w:rsidP="00A70CFA">
            <w:pPr>
              <w:pStyle w:val="Brdtext"/>
              <w:ind w:left="0"/>
            </w:pPr>
            <w:r w:rsidRPr="00EE1FE5">
              <w:t>L1</w:t>
            </w:r>
          </w:p>
        </w:tc>
        <w:tc>
          <w:tcPr>
            <w:tcW w:w="586" w:type="dxa"/>
          </w:tcPr>
          <w:p w14:paraId="654A9A20" w14:textId="77777777" w:rsidR="003764D7" w:rsidRPr="00EE1FE5" w:rsidRDefault="003764D7" w:rsidP="00A70CFA">
            <w:pPr>
              <w:pStyle w:val="Brdtext"/>
              <w:ind w:left="0"/>
            </w:pPr>
            <w:r w:rsidRPr="00EE1FE5">
              <w:t>H1</w:t>
            </w:r>
          </w:p>
        </w:tc>
        <w:tc>
          <w:tcPr>
            <w:tcW w:w="586" w:type="dxa"/>
          </w:tcPr>
          <w:p w14:paraId="7A07A95E" w14:textId="77777777" w:rsidR="003764D7" w:rsidRPr="00EE1FE5" w:rsidRDefault="003764D7" w:rsidP="00A70CFA">
            <w:pPr>
              <w:pStyle w:val="Brdtext"/>
              <w:ind w:left="0"/>
            </w:pPr>
            <w:r w:rsidRPr="00EE1FE5">
              <w:t>H2</w:t>
            </w:r>
          </w:p>
        </w:tc>
        <w:tc>
          <w:tcPr>
            <w:tcW w:w="586" w:type="dxa"/>
          </w:tcPr>
          <w:p w14:paraId="12F982FF" w14:textId="77777777" w:rsidR="003764D7" w:rsidRPr="00EE1FE5" w:rsidRDefault="003764D7" w:rsidP="00A70CFA">
            <w:pPr>
              <w:pStyle w:val="Brdtext"/>
              <w:ind w:left="0"/>
            </w:pPr>
            <w:r w:rsidRPr="00EE1FE5">
              <w:t>SIL</w:t>
            </w:r>
          </w:p>
        </w:tc>
      </w:tr>
      <w:tr w:rsidR="00EE1FE5" w:rsidRPr="00EE1FE5" w14:paraId="4ACE93DA" w14:textId="77777777" w:rsidTr="00A70CFA">
        <w:tc>
          <w:tcPr>
            <w:tcW w:w="1551" w:type="dxa"/>
          </w:tcPr>
          <w:p w14:paraId="25FEE942" w14:textId="15A6395E" w:rsidR="003764D7" w:rsidRPr="00EE1FE5" w:rsidRDefault="003764D7" w:rsidP="003764D7">
            <w:pPr>
              <w:pStyle w:val="Brdtext"/>
              <w:ind w:left="0"/>
            </w:pPr>
            <w:r w:rsidRPr="00EE1FE5">
              <w:t>252PI565</w:t>
            </w:r>
          </w:p>
        </w:tc>
        <w:tc>
          <w:tcPr>
            <w:tcW w:w="1705" w:type="dxa"/>
          </w:tcPr>
          <w:p w14:paraId="3F4752EE" w14:textId="77777777" w:rsidR="003764D7" w:rsidRPr="00EE1FE5" w:rsidRDefault="003764D7" w:rsidP="00A70CFA">
            <w:pPr>
              <w:pStyle w:val="Brdtext"/>
              <w:ind w:left="0"/>
            </w:pPr>
            <w:r w:rsidRPr="00EE1FE5">
              <w:t>Tryck gas</w:t>
            </w:r>
          </w:p>
        </w:tc>
        <w:tc>
          <w:tcPr>
            <w:tcW w:w="1559" w:type="dxa"/>
          </w:tcPr>
          <w:p w14:paraId="2E455904" w14:textId="5A9E061F" w:rsidR="003764D7" w:rsidRPr="00EE1FE5" w:rsidRDefault="003764D7" w:rsidP="00F1182E">
            <w:pPr>
              <w:pStyle w:val="Brdtext"/>
              <w:ind w:left="0"/>
            </w:pPr>
            <w:r w:rsidRPr="00EE1FE5">
              <w:t xml:space="preserve">0 </w:t>
            </w:r>
            <w:r w:rsidR="00F1182E" w:rsidRPr="00EE1FE5">
              <w:t>–</w:t>
            </w:r>
            <w:r w:rsidRPr="00EE1FE5">
              <w:t xml:space="preserve"> </w:t>
            </w:r>
            <w:r w:rsidR="0077682B" w:rsidRPr="00EE1FE5">
              <w:t>10</w:t>
            </w:r>
            <w:r w:rsidR="00F1182E" w:rsidRPr="00EE1FE5">
              <w:t>bar</w:t>
            </w:r>
          </w:p>
        </w:tc>
        <w:tc>
          <w:tcPr>
            <w:tcW w:w="709" w:type="dxa"/>
          </w:tcPr>
          <w:p w14:paraId="3574BF27" w14:textId="77777777" w:rsidR="003764D7" w:rsidRPr="00EE1FE5" w:rsidRDefault="003764D7" w:rsidP="00A70CFA">
            <w:pPr>
              <w:pStyle w:val="Brdtext"/>
              <w:ind w:left="0"/>
            </w:pPr>
          </w:p>
        </w:tc>
        <w:tc>
          <w:tcPr>
            <w:tcW w:w="651" w:type="dxa"/>
          </w:tcPr>
          <w:p w14:paraId="5AD606B2" w14:textId="77777777" w:rsidR="003764D7" w:rsidRPr="00EE1FE5" w:rsidRDefault="003764D7" w:rsidP="00A70CFA">
            <w:pPr>
              <w:pStyle w:val="Brdtext"/>
              <w:ind w:left="0"/>
            </w:pPr>
          </w:p>
        </w:tc>
        <w:tc>
          <w:tcPr>
            <w:tcW w:w="586" w:type="dxa"/>
          </w:tcPr>
          <w:p w14:paraId="5FCBB819" w14:textId="77777777" w:rsidR="003764D7" w:rsidRPr="00EE1FE5" w:rsidRDefault="003764D7" w:rsidP="00A70CFA">
            <w:pPr>
              <w:pStyle w:val="Brdtext"/>
              <w:ind w:left="0"/>
            </w:pPr>
          </w:p>
        </w:tc>
        <w:tc>
          <w:tcPr>
            <w:tcW w:w="586" w:type="dxa"/>
          </w:tcPr>
          <w:p w14:paraId="25628454" w14:textId="77777777" w:rsidR="003764D7" w:rsidRPr="00EE1FE5" w:rsidRDefault="003764D7" w:rsidP="00A70CFA">
            <w:pPr>
              <w:pStyle w:val="Brdtext"/>
              <w:ind w:left="0"/>
            </w:pPr>
          </w:p>
        </w:tc>
        <w:tc>
          <w:tcPr>
            <w:tcW w:w="586" w:type="dxa"/>
          </w:tcPr>
          <w:p w14:paraId="4F7B5DE9" w14:textId="622237AA" w:rsidR="003764D7" w:rsidRPr="00EE1FE5" w:rsidRDefault="003764D7" w:rsidP="00A70CFA">
            <w:pPr>
              <w:pStyle w:val="Brdtext"/>
              <w:ind w:left="0"/>
            </w:pPr>
          </w:p>
        </w:tc>
      </w:tr>
      <w:tr w:rsidR="00EE1FE5" w:rsidRPr="00EE1FE5" w14:paraId="7399A8F0" w14:textId="77777777" w:rsidTr="00A70CFA">
        <w:tc>
          <w:tcPr>
            <w:tcW w:w="1551" w:type="dxa"/>
          </w:tcPr>
          <w:p w14:paraId="610EA7AB" w14:textId="4CE634F4" w:rsidR="008C3C1C" w:rsidRPr="00EE1FE5" w:rsidRDefault="008C3C1C" w:rsidP="003764D7">
            <w:pPr>
              <w:pStyle w:val="Brdtext"/>
              <w:ind w:left="0"/>
            </w:pPr>
            <w:r w:rsidRPr="00EE1FE5">
              <w:t>252PD565</w:t>
            </w:r>
          </w:p>
        </w:tc>
        <w:tc>
          <w:tcPr>
            <w:tcW w:w="1705" w:type="dxa"/>
          </w:tcPr>
          <w:p w14:paraId="0A4333E0" w14:textId="368A5D8B" w:rsidR="008C3C1C" w:rsidRPr="00EE1FE5" w:rsidRDefault="008C3C1C" w:rsidP="00A70CFA">
            <w:pPr>
              <w:pStyle w:val="Brdtext"/>
              <w:ind w:left="0"/>
            </w:pPr>
            <w:proofErr w:type="spellStart"/>
            <w:r w:rsidRPr="00EE1FE5">
              <w:t>Difftryck</w:t>
            </w:r>
            <w:proofErr w:type="spellEnd"/>
          </w:p>
        </w:tc>
        <w:tc>
          <w:tcPr>
            <w:tcW w:w="1559" w:type="dxa"/>
          </w:tcPr>
          <w:p w14:paraId="4F29D7B0" w14:textId="2A9F036C" w:rsidR="008C3C1C" w:rsidRPr="00EE1FE5" w:rsidRDefault="00F1182E" w:rsidP="00F1182E">
            <w:pPr>
              <w:pStyle w:val="Brdtext"/>
              <w:ind w:left="0"/>
            </w:pPr>
            <w:r w:rsidRPr="00EE1FE5">
              <w:t xml:space="preserve">0 – </w:t>
            </w:r>
            <w:r w:rsidRPr="00EE1FE5">
              <w:rPr>
                <w:highlight w:val="yellow"/>
              </w:rPr>
              <w:t>100</w:t>
            </w:r>
            <w:r w:rsidRPr="00EE1FE5">
              <w:t>mbar</w:t>
            </w:r>
          </w:p>
        </w:tc>
        <w:tc>
          <w:tcPr>
            <w:tcW w:w="709" w:type="dxa"/>
          </w:tcPr>
          <w:p w14:paraId="13446770" w14:textId="77777777" w:rsidR="008C3C1C" w:rsidRPr="00EE1FE5" w:rsidRDefault="008C3C1C" w:rsidP="00A70CFA">
            <w:pPr>
              <w:pStyle w:val="Brdtext"/>
              <w:ind w:left="0"/>
            </w:pPr>
          </w:p>
        </w:tc>
        <w:tc>
          <w:tcPr>
            <w:tcW w:w="651" w:type="dxa"/>
          </w:tcPr>
          <w:p w14:paraId="4240E7C3" w14:textId="77777777" w:rsidR="008C3C1C" w:rsidRPr="00EE1FE5" w:rsidRDefault="008C3C1C" w:rsidP="00A70CFA">
            <w:pPr>
              <w:pStyle w:val="Brdtext"/>
              <w:ind w:left="0"/>
            </w:pPr>
          </w:p>
        </w:tc>
        <w:tc>
          <w:tcPr>
            <w:tcW w:w="586" w:type="dxa"/>
          </w:tcPr>
          <w:p w14:paraId="4F0806E5" w14:textId="77777777" w:rsidR="008C3C1C" w:rsidRPr="00EE1FE5" w:rsidRDefault="008C3C1C" w:rsidP="00A70CFA">
            <w:pPr>
              <w:pStyle w:val="Brdtext"/>
              <w:ind w:left="0"/>
            </w:pPr>
          </w:p>
        </w:tc>
        <w:tc>
          <w:tcPr>
            <w:tcW w:w="586" w:type="dxa"/>
          </w:tcPr>
          <w:p w14:paraId="01FD5DFB" w14:textId="77777777" w:rsidR="008C3C1C" w:rsidRPr="00EE1FE5" w:rsidRDefault="008C3C1C" w:rsidP="00A70CFA">
            <w:pPr>
              <w:pStyle w:val="Brdtext"/>
              <w:ind w:left="0"/>
            </w:pPr>
          </w:p>
        </w:tc>
        <w:tc>
          <w:tcPr>
            <w:tcW w:w="586" w:type="dxa"/>
          </w:tcPr>
          <w:p w14:paraId="700B110A" w14:textId="77777777" w:rsidR="008C3C1C" w:rsidRPr="00EE1FE5" w:rsidRDefault="008C3C1C" w:rsidP="00A70CFA">
            <w:pPr>
              <w:pStyle w:val="Brdtext"/>
              <w:ind w:left="0"/>
            </w:pPr>
          </w:p>
        </w:tc>
      </w:tr>
      <w:tr w:rsidR="003764D7" w:rsidRPr="00EE1FE5" w14:paraId="26DB11A9" w14:textId="77777777" w:rsidTr="00A70CFA">
        <w:tc>
          <w:tcPr>
            <w:tcW w:w="1551" w:type="dxa"/>
          </w:tcPr>
          <w:p w14:paraId="4D8F6C5B" w14:textId="20451A0A" w:rsidR="003764D7" w:rsidRPr="00EE1FE5" w:rsidRDefault="003764D7" w:rsidP="003764D7">
            <w:pPr>
              <w:pStyle w:val="Brdtext"/>
              <w:ind w:left="0"/>
            </w:pPr>
            <w:r w:rsidRPr="00EE1FE5">
              <w:t>252TI565</w:t>
            </w:r>
          </w:p>
        </w:tc>
        <w:tc>
          <w:tcPr>
            <w:tcW w:w="1705" w:type="dxa"/>
          </w:tcPr>
          <w:p w14:paraId="123CBC6C" w14:textId="03B7FB9F" w:rsidR="003764D7" w:rsidRPr="00EE1FE5" w:rsidRDefault="003764D7" w:rsidP="00DD0220">
            <w:pPr>
              <w:pStyle w:val="Brdtext"/>
              <w:ind w:left="0"/>
            </w:pPr>
            <w:r w:rsidRPr="00EE1FE5">
              <w:t xml:space="preserve">Temp </w:t>
            </w:r>
          </w:p>
        </w:tc>
        <w:tc>
          <w:tcPr>
            <w:tcW w:w="1559" w:type="dxa"/>
          </w:tcPr>
          <w:p w14:paraId="3F153B26" w14:textId="4DB198A6" w:rsidR="003764D7" w:rsidRPr="00EE1FE5" w:rsidRDefault="003764D7" w:rsidP="003764D7">
            <w:pPr>
              <w:pStyle w:val="Brdtext"/>
              <w:ind w:left="0"/>
            </w:pPr>
            <w:r w:rsidRPr="00EE1FE5">
              <w:t>0 - 200°C</w:t>
            </w:r>
          </w:p>
        </w:tc>
        <w:tc>
          <w:tcPr>
            <w:tcW w:w="709" w:type="dxa"/>
          </w:tcPr>
          <w:p w14:paraId="2C8AF853" w14:textId="77777777" w:rsidR="003764D7" w:rsidRPr="00EE1FE5" w:rsidRDefault="003764D7" w:rsidP="003764D7">
            <w:pPr>
              <w:pStyle w:val="Brdtext"/>
              <w:ind w:left="0"/>
            </w:pPr>
          </w:p>
        </w:tc>
        <w:tc>
          <w:tcPr>
            <w:tcW w:w="651" w:type="dxa"/>
          </w:tcPr>
          <w:p w14:paraId="6A65419F" w14:textId="77777777" w:rsidR="003764D7" w:rsidRPr="00EE1FE5" w:rsidRDefault="003764D7" w:rsidP="003764D7">
            <w:pPr>
              <w:pStyle w:val="Brdtext"/>
              <w:ind w:left="0"/>
            </w:pPr>
          </w:p>
        </w:tc>
        <w:tc>
          <w:tcPr>
            <w:tcW w:w="586" w:type="dxa"/>
          </w:tcPr>
          <w:p w14:paraId="499356D0" w14:textId="77777777" w:rsidR="003764D7" w:rsidRPr="00EE1FE5" w:rsidRDefault="003764D7" w:rsidP="003764D7">
            <w:pPr>
              <w:pStyle w:val="Brdtext"/>
              <w:ind w:left="0"/>
            </w:pPr>
          </w:p>
        </w:tc>
        <w:tc>
          <w:tcPr>
            <w:tcW w:w="586" w:type="dxa"/>
          </w:tcPr>
          <w:p w14:paraId="3476528A" w14:textId="77777777" w:rsidR="003764D7" w:rsidRPr="00EE1FE5" w:rsidRDefault="003764D7" w:rsidP="003764D7">
            <w:pPr>
              <w:pStyle w:val="Brdtext"/>
              <w:ind w:left="0"/>
            </w:pPr>
          </w:p>
        </w:tc>
        <w:tc>
          <w:tcPr>
            <w:tcW w:w="586" w:type="dxa"/>
          </w:tcPr>
          <w:p w14:paraId="3A493DF7" w14:textId="77777777" w:rsidR="003764D7" w:rsidRPr="00EE1FE5" w:rsidRDefault="003764D7" w:rsidP="003764D7">
            <w:pPr>
              <w:pStyle w:val="Brdtext"/>
              <w:ind w:left="0"/>
            </w:pPr>
          </w:p>
        </w:tc>
      </w:tr>
    </w:tbl>
    <w:p w14:paraId="68994E56" w14:textId="77777777" w:rsidR="00180CC2" w:rsidRPr="00EE1FE5" w:rsidRDefault="00180CC2" w:rsidP="00180CC2">
      <w:pPr>
        <w:pStyle w:val="Brdtext"/>
        <w:rPr>
          <w:i/>
        </w:rPr>
      </w:pPr>
    </w:p>
    <w:p w14:paraId="010CAD96" w14:textId="77777777" w:rsidR="00180CC2" w:rsidRPr="00EE1FE5" w:rsidRDefault="00180CC2" w:rsidP="00180CC2">
      <w:pPr>
        <w:pStyle w:val="Brdtext"/>
        <w:rPr>
          <w:i/>
        </w:rPr>
      </w:pPr>
      <w:r w:rsidRPr="00EE1FE5">
        <w:rPr>
          <w:i/>
        </w:rPr>
        <w:lastRenderedPageBreak/>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7D267152" w14:textId="77777777" w:rsidTr="00F1182E">
        <w:tc>
          <w:tcPr>
            <w:tcW w:w="1838" w:type="dxa"/>
          </w:tcPr>
          <w:p w14:paraId="5E6C0ADD" w14:textId="77777777" w:rsidR="00180CC2" w:rsidRPr="00EE1FE5" w:rsidRDefault="00180CC2" w:rsidP="00545975">
            <w:pPr>
              <w:pStyle w:val="Brdtext"/>
              <w:ind w:left="0"/>
            </w:pPr>
            <w:r w:rsidRPr="00EE1FE5">
              <w:t>Objekt/Signal</w:t>
            </w:r>
          </w:p>
        </w:tc>
        <w:tc>
          <w:tcPr>
            <w:tcW w:w="1559" w:type="dxa"/>
          </w:tcPr>
          <w:p w14:paraId="71E9A30A" w14:textId="77777777" w:rsidR="00180CC2" w:rsidRPr="00EE1FE5" w:rsidRDefault="00180CC2" w:rsidP="00545975">
            <w:pPr>
              <w:pStyle w:val="Brdtext"/>
              <w:ind w:left="0"/>
            </w:pPr>
            <w:r w:rsidRPr="00EE1FE5">
              <w:t>Beskrivning</w:t>
            </w:r>
          </w:p>
        </w:tc>
        <w:tc>
          <w:tcPr>
            <w:tcW w:w="1560" w:type="dxa"/>
          </w:tcPr>
          <w:p w14:paraId="2B20AB5F" w14:textId="77777777" w:rsidR="00180CC2" w:rsidRPr="00EE1FE5" w:rsidRDefault="00180CC2" w:rsidP="00545975">
            <w:pPr>
              <w:pStyle w:val="Brdtext"/>
              <w:ind w:left="0"/>
            </w:pPr>
            <w:r w:rsidRPr="00EE1FE5">
              <w:t>Mätområde</w:t>
            </w:r>
          </w:p>
        </w:tc>
        <w:tc>
          <w:tcPr>
            <w:tcW w:w="595" w:type="dxa"/>
          </w:tcPr>
          <w:p w14:paraId="1F5B355A" w14:textId="77777777" w:rsidR="00180CC2" w:rsidRPr="00EE1FE5" w:rsidRDefault="00180CC2" w:rsidP="00545975">
            <w:pPr>
              <w:pStyle w:val="Brdtext"/>
              <w:ind w:left="0"/>
            </w:pPr>
            <w:r w:rsidRPr="00EE1FE5">
              <w:t>L2</w:t>
            </w:r>
          </w:p>
        </w:tc>
        <w:tc>
          <w:tcPr>
            <w:tcW w:w="595" w:type="dxa"/>
          </w:tcPr>
          <w:p w14:paraId="091A8F5F" w14:textId="77777777" w:rsidR="00180CC2" w:rsidRPr="00EE1FE5" w:rsidRDefault="00180CC2" w:rsidP="00545975">
            <w:pPr>
              <w:pStyle w:val="Brdtext"/>
              <w:ind w:left="0"/>
            </w:pPr>
            <w:r w:rsidRPr="00EE1FE5">
              <w:t>L1</w:t>
            </w:r>
          </w:p>
        </w:tc>
        <w:tc>
          <w:tcPr>
            <w:tcW w:w="595" w:type="dxa"/>
          </w:tcPr>
          <w:p w14:paraId="5AFAE289" w14:textId="77777777" w:rsidR="00180CC2" w:rsidRPr="00EE1FE5" w:rsidRDefault="00180CC2" w:rsidP="00545975">
            <w:pPr>
              <w:pStyle w:val="Brdtext"/>
              <w:ind w:left="0"/>
            </w:pPr>
            <w:r w:rsidRPr="00EE1FE5">
              <w:t>H1</w:t>
            </w:r>
          </w:p>
        </w:tc>
        <w:tc>
          <w:tcPr>
            <w:tcW w:w="595" w:type="dxa"/>
          </w:tcPr>
          <w:p w14:paraId="65D1965B" w14:textId="77777777" w:rsidR="00180CC2" w:rsidRPr="00EE1FE5" w:rsidRDefault="00180CC2" w:rsidP="00545975">
            <w:pPr>
              <w:pStyle w:val="Brdtext"/>
              <w:ind w:left="0"/>
            </w:pPr>
            <w:r w:rsidRPr="00EE1FE5">
              <w:t>H2</w:t>
            </w:r>
          </w:p>
        </w:tc>
        <w:tc>
          <w:tcPr>
            <w:tcW w:w="596" w:type="dxa"/>
          </w:tcPr>
          <w:p w14:paraId="3482132D" w14:textId="77777777" w:rsidR="00180CC2" w:rsidRPr="00EE1FE5" w:rsidRDefault="00180CC2" w:rsidP="00545975">
            <w:pPr>
              <w:pStyle w:val="Brdtext"/>
              <w:ind w:left="0"/>
            </w:pPr>
            <w:r w:rsidRPr="00EE1FE5">
              <w:t>SIL</w:t>
            </w:r>
          </w:p>
        </w:tc>
      </w:tr>
      <w:tr w:rsidR="00EE1FE5" w:rsidRPr="00EE1FE5" w14:paraId="1850787E" w14:textId="77777777" w:rsidTr="00F1182E">
        <w:tc>
          <w:tcPr>
            <w:tcW w:w="1838" w:type="dxa"/>
          </w:tcPr>
          <w:p w14:paraId="46D65E09" w14:textId="0F631E97" w:rsidR="00180CC2" w:rsidRPr="00EE1FE5" w:rsidRDefault="00180CC2" w:rsidP="00545975">
            <w:pPr>
              <w:pStyle w:val="Brdtext"/>
              <w:ind w:left="0"/>
            </w:pPr>
            <w:r w:rsidRPr="00EE1FE5">
              <w:t>252XI565</w:t>
            </w:r>
          </w:p>
        </w:tc>
        <w:tc>
          <w:tcPr>
            <w:tcW w:w="1559" w:type="dxa"/>
          </w:tcPr>
          <w:p w14:paraId="28E253DE" w14:textId="77777777" w:rsidR="00180CC2" w:rsidRPr="00EE1FE5" w:rsidRDefault="00180CC2" w:rsidP="00545975">
            <w:pPr>
              <w:pStyle w:val="Brdtext"/>
              <w:ind w:left="0"/>
            </w:pPr>
            <w:r w:rsidRPr="00EE1FE5">
              <w:t>Flöde</w:t>
            </w:r>
          </w:p>
        </w:tc>
        <w:tc>
          <w:tcPr>
            <w:tcW w:w="1560" w:type="dxa"/>
          </w:tcPr>
          <w:p w14:paraId="0DB821E6" w14:textId="0BC70798" w:rsidR="00180CC2" w:rsidRPr="00EE1FE5" w:rsidRDefault="00F1182E" w:rsidP="00545975">
            <w:pPr>
              <w:pStyle w:val="Brdtext"/>
              <w:ind w:left="0"/>
            </w:pPr>
            <w:r w:rsidRPr="00EE1FE5">
              <w:t>0-350</w:t>
            </w:r>
            <w:r w:rsidR="00180CC2" w:rsidRPr="00EE1FE5">
              <w:t>Nm3/h</w:t>
            </w:r>
          </w:p>
        </w:tc>
        <w:tc>
          <w:tcPr>
            <w:tcW w:w="595" w:type="dxa"/>
          </w:tcPr>
          <w:p w14:paraId="6BF93B82" w14:textId="1488B52D" w:rsidR="00180CC2" w:rsidRPr="00EE1FE5" w:rsidRDefault="00403856" w:rsidP="00545975">
            <w:pPr>
              <w:pStyle w:val="Brdtext"/>
              <w:ind w:left="0"/>
            </w:pPr>
            <w:r>
              <w:rPr>
                <w:color w:val="FF0000"/>
              </w:rPr>
              <w:t>50</w:t>
            </w:r>
          </w:p>
        </w:tc>
        <w:tc>
          <w:tcPr>
            <w:tcW w:w="595" w:type="dxa"/>
          </w:tcPr>
          <w:p w14:paraId="536CEAF4" w14:textId="77777777" w:rsidR="00180CC2" w:rsidRPr="00EE1FE5" w:rsidRDefault="00180CC2" w:rsidP="00545975">
            <w:pPr>
              <w:pStyle w:val="Brdtext"/>
              <w:ind w:left="0"/>
            </w:pPr>
          </w:p>
        </w:tc>
        <w:tc>
          <w:tcPr>
            <w:tcW w:w="595" w:type="dxa"/>
          </w:tcPr>
          <w:p w14:paraId="147E6EE1" w14:textId="77777777" w:rsidR="00180CC2" w:rsidRPr="00EE1FE5" w:rsidRDefault="00180CC2" w:rsidP="00545975">
            <w:pPr>
              <w:pStyle w:val="Brdtext"/>
              <w:ind w:left="0"/>
            </w:pPr>
          </w:p>
        </w:tc>
        <w:tc>
          <w:tcPr>
            <w:tcW w:w="595" w:type="dxa"/>
          </w:tcPr>
          <w:p w14:paraId="51707837" w14:textId="77777777" w:rsidR="00180CC2" w:rsidRPr="00EE1FE5" w:rsidRDefault="00180CC2" w:rsidP="00545975">
            <w:pPr>
              <w:pStyle w:val="Brdtext"/>
              <w:ind w:left="0"/>
            </w:pPr>
          </w:p>
        </w:tc>
        <w:tc>
          <w:tcPr>
            <w:tcW w:w="596" w:type="dxa"/>
          </w:tcPr>
          <w:p w14:paraId="62C0C4F3" w14:textId="77777777" w:rsidR="00180CC2" w:rsidRPr="00EE1FE5" w:rsidRDefault="00180CC2" w:rsidP="00545975">
            <w:pPr>
              <w:pStyle w:val="Brdtext"/>
              <w:ind w:left="0"/>
            </w:pPr>
          </w:p>
        </w:tc>
      </w:tr>
      <w:tr w:rsidR="003C49C7" w:rsidRPr="00EE1FE5" w14:paraId="2F9DD335" w14:textId="77777777" w:rsidTr="00F1182E">
        <w:tc>
          <w:tcPr>
            <w:tcW w:w="1838" w:type="dxa"/>
          </w:tcPr>
          <w:p w14:paraId="06845C19" w14:textId="757F33CF" w:rsidR="003C49C7" w:rsidRPr="00EE1FE5" w:rsidRDefault="003C49C7" w:rsidP="00545975">
            <w:pPr>
              <w:pStyle w:val="Brdtext"/>
              <w:ind w:left="0"/>
            </w:pPr>
            <w:r w:rsidRPr="00EE1FE5">
              <w:t>343XI307</w:t>
            </w:r>
          </w:p>
        </w:tc>
        <w:tc>
          <w:tcPr>
            <w:tcW w:w="1559" w:type="dxa"/>
          </w:tcPr>
          <w:p w14:paraId="1ECDCCF4" w14:textId="537EC00F" w:rsidR="003C49C7" w:rsidRPr="00EE1FE5" w:rsidRDefault="003C49C7" w:rsidP="003C49C7">
            <w:pPr>
              <w:pStyle w:val="Brdtext"/>
              <w:ind w:left="0"/>
            </w:pPr>
            <w:proofErr w:type="spellStart"/>
            <w:r w:rsidRPr="00EE1FE5">
              <w:t>Difftryck</w:t>
            </w:r>
            <w:proofErr w:type="spellEnd"/>
            <w:r w:rsidRPr="00EE1FE5">
              <w:t xml:space="preserve"> mellan 252PI565-343XI305</w:t>
            </w:r>
          </w:p>
        </w:tc>
        <w:tc>
          <w:tcPr>
            <w:tcW w:w="1560" w:type="dxa"/>
          </w:tcPr>
          <w:p w14:paraId="583C6403" w14:textId="26B28B84" w:rsidR="003C49C7" w:rsidRPr="00EE1FE5" w:rsidRDefault="003C49C7" w:rsidP="0077682B">
            <w:pPr>
              <w:pStyle w:val="Brdtext"/>
              <w:ind w:left="0"/>
            </w:pPr>
            <w:r w:rsidRPr="00EE1FE5">
              <w:t>-1</w:t>
            </w:r>
            <w:r w:rsidR="0077682B" w:rsidRPr="00EE1FE5">
              <w:t xml:space="preserve"> </w:t>
            </w:r>
            <w:r w:rsidRPr="00EE1FE5">
              <w:t>-</w:t>
            </w:r>
            <w:r w:rsidR="0077682B" w:rsidRPr="00EE1FE5">
              <w:t xml:space="preserve"> 10</w:t>
            </w:r>
            <w:r w:rsidRPr="00EE1FE5">
              <w:t>bar</w:t>
            </w:r>
          </w:p>
        </w:tc>
        <w:tc>
          <w:tcPr>
            <w:tcW w:w="595" w:type="dxa"/>
          </w:tcPr>
          <w:p w14:paraId="1FD5A9D9" w14:textId="220E4362" w:rsidR="003C49C7" w:rsidRPr="00EE1FE5" w:rsidRDefault="008F7E8C" w:rsidP="00545975">
            <w:pPr>
              <w:pStyle w:val="Brdtext"/>
              <w:ind w:left="0"/>
            </w:pPr>
            <w:r w:rsidRPr="00EE1FE5">
              <w:t>0,5</w:t>
            </w:r>
          </w:p>
        </w:tc>
        <w:tc>
          <w:tcPr>
            <w:tcW w:w="595" w:type="dxa"/>
          </w:tcPr>
          <w:p w14:paraId="62E1ACBE" w14:textId="77777777" w:rsidR="003C49C7" w:rsidRPr="00EE1FE5" w:rsidRDefault="003C49C7" w:rsidP="00545975">
            <w:pPr>
              <w:pStyle w:val="Brdtext"/>
              <w:ind w:left="0"/>
            </w:pPr>
          </w:p>
        </w:tc>
        <w:tc>
          <w:tcPr>
            <w:tcW w:w="595" w:type="dxa"/>
          </w:tcPr>
          <w:p w14:paraId="06ACD6BC" w14:textId="77777777" w:rsidR="003C49C7" w:rsidRPr="00EE1FE5" w:rsidRDefault="003C49C7" w:rsidP="00545975">
            <w:pPr>
              <w:pStyle w:val="Brdtext"/>
              <w:ind w:left="0"/>
            </w:pPr>
          </w:p>
        </w:tc>
        <w:tc>
          <w:tcPr>
            <w:tcW w:w="595" w:type="dxa"/>
          </w:tcPr>
          <w:p w14:paraId="2FB69861" w14:textId="77777777" w:rsidR="003C49C7" w:rsidRPr="00EE1FE5" w:rsidRDefault="003C49C7" w:rsidP="00545975">
            <w:pPr>
              <w:pStyle w:val="Brdtext"/>
              <w:ind w:left="0"/>
            </w:pPr>
          </w:p>
        </w:tc>
        <w:tc>
          <w:tcPr>
            <w:tcW w:w="596" w:type="dxa"/>
          </w:tcPr>
          <w:p w14:paraId="0B008FEB" w14:textId="55BE5484" w:rsidR="003C49C7" w:rsidRPr="00EE1FE5" w:rsidRDefault="003C49C7" w:rsidP="00545975">
            <w:pPr>
              <w:pStyle w:val="Brdtext"/>
              <w:ind w:left="0"/>
            </w:pPr>
          </w:p>
        </w:tc>
      </w:tr>
    </w:tbl>
    <w:p w14:paraId="622B47EC" w14:textId="77777777" w:rsidR="00180CC2" w:rsidRPr="00EE1FE5" w:rsidRDefault="00180CC2" w:rsidP="00180CC2">
      <w:pPr>
        <w:pStyle w:val="Brdtext"/>
      </w:pPr>
    </w:p>
    <w:p w14:paraId="317313E2" w14:textId="77777777" w:rsidR="00180CC2" w:rsidRPr="00EE1FE5" w:rsidRDefault="00180CC2" w:rsidP="00180CC2">
      <w:pPr>
        <w:pStyle w:val="Brdtext"/>
      </w:pPr>
      <w:r w:rsidRPr="00EE1FE5">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2444E3F3" w14:textId="77777777" w:rsidTr="00545975">
        <w:tc>
          <w:tcPr>
            <w:tcW w:w="1537" w:type="dxa"/>
          </w:tcPr>
          <w:p w14:paraId="26CE9534" w14:textId="77777777" w:rsidR="00180CC2" w:rsidRPr="00EE1FE5" w:rsidRDefault="00180CC2" w:rsidP="00545975">
            <w:pPr>
              <w:pStyle w:val="Brdtext"/>
              <w:ind w:left="0"/>
            </w:pPr>
            <w:r w:rsidRPr="00EE1FE5">
              <w:t>Namn</w:t>
            </w:r>
          </w:p>
        </w:tc>
        <w:tc>
          <w:tcPr>
            <w:tcW w:w="2002" w:type="dxa"/>
          </w:tcPr>
          <w:p w14:paraId="5E3EA609" w14:textId="77777777" w:rsidR="00180CC2" w:rsidRPr="00EE1FE5" w:rsidRDefault="00180CC2" w:rsidP="00545975">
            <w:pPr>
              <w:pStyle w:val="Brdtext"/>
              <w:ind w:left="0"/>
            </w:pPr>
            <w:r w:rsidRPr="00EE1FE5">
              <w:t>Tag</w:t>
            </w:r>
          </w:p>
        </w:tc>
        <w:tc>
          <w:tcPr>
            <w:tcW w:w="4394" w:type="dxa"/>
          </w:tcPr>
          <w:p w14:paraId="24747F50" w14:textId="77777777" w:rsidR="00180CC2" w:rsidRPr="00EE1FE5" w:rsidRDefault="00180CC2" w:rsidP="00545975">
            <w:pPr>
              <w:pStyle w:val="Brdtext"/>
              <w:ind w:left="0"/>
            </w:pPr>
            <w:r w:rsidRPr="00EE1FE5">
              <w:t>Anmärkning</w:t>
            </w:r>
          </w:p>
        </w:tc>
      </w:tr>
      <w:tr w:rsidR="00EE1FE5" w:rsidRPr="00EE1FE5" w14:paraId="3F79DD2D" w14:textId="77777777" w:rsidTr="00545975">
        <w:tc>
          <w:tcPr>
            <w:tcW w:w="1537" w:type="dxa"/>
          </w:tcPr>
          <w:p w14:paraId="01E9AA7D" w14:textId="77777777" w:rsidR="00180CC2" w:rsidRPr="00EE1FE5" w:rsidRDefault="00180CC2" w:rsidP="00545975">
            <w:pPr>
              <w:pStyle w:val="Brdtext"/>
              <w:ind w:left="0"/>
            </w:pPr>
            <w:proofErr w:type="spellStart"/>
            <w:r w:rsidRPr="00EE1FE5">
              <w:t>dP</w:t>
            </w:r>
            <w:proofErr w:type="spellEnd"/>
          </w:p>
        </w:tc>
        <w:tc>
          <w:tcPr>
            <w:tcW w:w="2002" w:type="dxa"/>
          </w:tcPr>
          <w:p w14:paraId="7C3E1C47" w14:textId="7E863011" w:rsidR="00180CC2" w:rsidRPr="00EE1FE5" w:rsidRDefault="00180CC2" w:rsidP="00545975">
            <w:pPr>
              <w:pStyle w:val="Brdtext"/>
              <w:ind w:left="0"/>
            </w:pPr>
            <w:r w:rsidRPr="00EE1FE5">
              <w:t>252PD565</w:t>
            </w:r>
          </w:p>
        </w:tc>
        <w:tc>
          <w:tcPr>
            <w:tcW w:w="4394" w:type="dxa"/>
          </w:tcPr>
          <w:p w14:paraId="75CFC9B3" w14:textId="77777777" w:rsidR="00180CC2" w:rsidRPr="00EE1FE5" w:rsidRDefault="00180CC2" w:rsidP="00545975">
            <w:pPr>
              <w:pStyle w:val="Brdtext"/>
              <w:ind w:left="0"/>
            </w:pPr>
          </w:p>
        </w:tc>
      </w:tr>
      <w:tr w:rsidR="00EE1FE5" w:rsidRPr="00EE1FE5" w14:paraId="5E716A6C" w14:textId="77777777" w:rsidTr="00545975">
        <w:tc>
          <w:tcPr>
            <w:tcW w:w="1537" w:type="dxa"/>
          </w:tcPr>
          <w:p w14:paraId="4126D8A5" w14:textId="77777777" w:rsidR="00180CC2" w:rsidRPr="00EE1FE5" w:rsidRDefault="00180CC2" w:rsidP="00545975">
            <w:pPr>
              <w:pStyle w:val="Brdtext"/>
              <w:ind w:left="0"/>
            </w:pPr>
            <w:r w:rsidRPr="00EE1FE5">
              <w:t>T</w:t>
            </w:r>
          </w:p>
        </w:tc>
        <w:tc>
          <w:tcPr>
            <w:tcW w:w="2002" w:type="dxa"/>
          </w:tcPr>
          <w:p w14:paraId="0A520EDB" w14:textId="18BA7DBB" w:rsidR="00180CC2" w:rsidRPr="00EE1FE5" w:rsidRDefault="00180CC2" w:rsidP="00545975">
            <w:pPr>
              <w:pStyle w:val="Brdtext"/>
              <w:ind w:left="0"/>
            </w:pPr>
            <w:r w:rsidRPr="00EE1FE5">
              <w:t>252TI565</w:t>
            </w:r>
          </w:p>
        </w:tc>
        <w:tc>
          <w:tcPr>
            <w:tcW w:w="4394" w:type="dxa"/>
          </w:tcPr>
          <w:p w14:paraId="0910A408" w14:textId="77777777" w:rsidR="00180CC2" w:rsidRPr="00EE1FE5" w:rsidRDefault="00180CC2" w:rsidP="00545975">
            <w:pPr>
              <w:pStyle w:val="Brdtext"/>
              <w:ind w:left="0"/>
            </w:pPr>
          </w:p>
        </w:tc>
      </w:tr>
      <w:tr w:rsidR="00EE1FE5" w:rsidRPr="00EE1FE5" w14:paraId="0CA3751D" w14:textId="77777777" w:rsidTr="00545975">
        <w:tc>
          <w:tcPr>
            <w:tcW w:w="1537" w:type="dxa"/>
          </w:tcPr>
          <w:p w14:paraId="400C8ED2" w14:textId="77777777" w:rsidR="00180CC2" w:rsidRPr="00EE1FE5" w:rsidRDefault="00180CC2" w:rsidP="00545975">
            <w:pPr>
              <w:pStyle w:val="Brdtext"/>
              <w:ind w:left="0"/>
            </w:pPr>
            <w:r w:rsidRPr="00EE1FE5">
              <w:t>P</w:t>
            </w:r>
          </w:p>
        </w:tc>
        <w:tc>
          <w:tcPr>
            <w:tcW w:w="2002" w:type="dxa"/>
          </w:tcPr>
          <w:p w14:paraId="3CCFE31C" w14:textId="02C5C09E" w:rsidR="00180CC2" w:rsidRPr="00EE1FE5" w:rsidRDefault="00180CC2" w:rsidP="00545975">
            <w:pPr>
              <w:pStyle w:val="Brdtext"/>
              <w:ind w:left="0"/>
            </w:pPr>
            <w:r w:rsidRPr="00EE1FE5">
              <w:t>252PI565</w:t>
            </w:r>
          </w:p>
        </w:tc>
        <w:tc>
          <w:tcPr>
            <w:tcW w:w="4394" w:type="dxa"/>
          </w:tcPr>
          <w:p w14:paraId="0E487454" w14:textId="77777777" w:rsidR="00180CC2" w:rsidRPr="00EE1FE5" w:rsidRDefault="00180CC2" w:rsidP="00545975">
            <w:pPr>
              <w:pStyle w:val="Brdtext"/>
              <w:ind w:left="0"/>
            </w:pPr>
          </w:p>
        </w:tc>
      </w:tr>
      <w:tr w:rsidR="00EE1FE5" w:rsidRPr="00EE1FE5" w14:paraId="3772391F" w14:textId="77777777" w:rsidTr="00545975">
        <w:tc>
          <w:tcPr>
            <w:tcW w:w="1537" w:type="dxa"/>
          </w:tcPr>
          <w:p w14:paraId="75D08EA8" w14:textId="77777777" w:rsidR="00180CC2" w:rsidRPr="00EE1FE5" w:rsidRDefault="00180CC2" w:rsidP="00545975">
            <w:pPr>
              <w:pStyle w:val="Brdtext"/>
              <w:ind w:left="0"/>
            </w:pPr>
            <w:proofErr w:type="spellStart"/>
            <w:r w:rsidRPr="00EE1FE5">
              <w:t>Rho</w:t>
            </w:r>
            <w:proofErr w:type="spellEnd"/>
          </w:p>
        </w:tc>
        <w:tc>
          <w:tcPr>
            <w:tcW w:w="2002" w:type="dxa"/>
          </w:tcPr>
          <w:p w14:paraId="5CFDBAEA" w14:textId="5D68B41C" w:rsidR="00180CC2" w:rsidRPr="00EE1FE5" w:rsidRDefault="00131A6F" w:rsidP="00703177">
            <w:pPr>
              <w:pStyle w:val="Brdtext"/>
              <w:ind w:left="0"/>
            </w:pPr>
            <w:r w:rsidRPr="00EE1FE5">
              <w:t>RHO_NG</w:t>
            </w:r>
          </w:p>
        </w:tc>
        <w:tc>
          <w:tcPr>
            <w:tcW w:w="4394" w:type="dxa"/>
          </w:tcPr>
          <w:p w14:paraId="0CF894D4" w14:textId="2A557C9C" w:rsidR="00180CC2" w:rsidRPr="00EE1FE5" w:rsidRDefault="003E1DCE" w:rsidP="003E1DCE">
            <w:pPr>
              <w:pStyle w:val="Brdtext"/>
              <w:ind w:left="0"/>
            </w:pPr>
            <w:r w:rsidRPr="00EE1FE5">
              <w:t xml:space="preserve">Variabel, parameter från HMI, </w:t>
            </w:r>
            <w:r w:rsidRPr="00EE1FE5">
              <w:br/>
              <w:t>default enligt leverantör av naturgas</w:t>
            </w:r>
          </w:p>
        </w:tc>
      </w:tr>
      <w:tr w:rsidR="00EE1FE5" w:rsidRPr="00EE1FE5" w14:paraId="4F688809" w14:textId="77777777" w:rsidTr="00545975">
        <w:tc>
          <w:tcPr>
            <w:tcW w:w="1537" w:type="dxa"/>
          </w:tcPr>
          <w:p w14:paraId="34062544" w14:textId="77777777" w:rsidR="00180CC2" w:rsidRPr="00EE1FE5" w:rsidRDefault="00180CC2" w:rsidP="00545975">
            <w:pPr>
              <w:pStyle w:val="Brdtext"/>
              <w:ind w:left="0"/>
            </w:pPr>
            <w:proofErr w:type="spellStart"/>
            <w:r w:rsidRPr="00EE1FE5">
              <w:t>dPdes</w:t>
            </w:r>
            <w:proofErr w:type="spellEnd"/>
          </w:p>
        </w:tc>
        <w:tc>
          <w:tcPr>
            <w:tcW w:w="2002" w:type="dxa"/>
          </w:tcPr>
          <w:p w14:paraId="6AD074B9" w14:textId="77777777" w:rsidR="00180CC2" w:rsidRPr="00EE1FE5" w:rsidRDefault="00180CC2" w:rsidP="00545975">
            <w:pPr>
              <w:pStyle w:val="Brdtext"/>
              <w:ind w:left="0"/>
            </w:pPr>
          </w:p>
        </w:tc>
        <w:tc>
          <w:tcPr>
            <w:tcW w:w="4394" w:type="dxa"/>
          </w:tcPr>
          <w:p w14:paraId="5A1AC0EF" w14:textId="77777777" w:rsidR="00180CC2" w:rsidRPr="00EE1FE5" w:rsidRDefault="00180CC2" w:rsidP="00545975">
            <w:pPr>
              <w:pStyle w:val="Brdtext"/>
              <w:ind w:left="0"/>
            </w:pPr>
            <w:r w:rsidRPr="00EE1FE5">
              <w:rPr>
                <w:highlight w:val="yellow"/>
              </w:rPr>
              <w:t>Från leverantör</w:t>
            </w:r>
          </w:p>
        </w:tc>
      </w:tr>
      <w:tr w:rsidR="00EE1FE5" w:rsidRPr="00EE1FE5" w14:paraId="380A7201" w14:textId="77777777" w:rsidTr="00545975">
        <w:tc>
          <w:tcPr>
            <w:tcW w:w="1537" w:type="dxa"/>
          </w:tcPr>
          <w:p w14:paraId="78379ABB" w14:textId="77777777" w:rsidR="00180CC2" w:rsidRPr="00EE1FE5" w:rsidRDefault="00180CC2" w:rsidP="00545975">
            <w:pPr>
              <w:pStyle w:val="Brdtext"/>
              <w:ind w:left="0"/>
            </w:pPr>
            <w:proofErr w:type="spellStart"/>
            <w:r w:rsidRPr="00EE1FE5">
              <w:t>Fdes</w:t>
            </w:r>
            <w:proofErr w:type="spellEnd"/>
          </w:p>
        </w:tc>
        <w:tc>
          <w:tcPr>
            <w:tcW w:w="2002" w:type="dxa"/>
          </w:tcPr>
          <w:p w14:paraId="0837F37E" w14:textId="77777777" w:rsidR="00180CC2" w:rsidRPr="00EE1FE5" w:rsidRDefault="00180CC2" w:rsidP="00545975">
            <w:pPr>
              <w:pStyle w:val="Brdtext"/>
              <w:ind w:left="0"/>
            </w:pPr>
          </w:p>
        </w:tc>
        <w:tc>
          <w:tcPr>
            <w:tcW w:w="4394" w:type="dxa"/>
          </w:tcPr>
          <w:p w14:paraId="6584F07A" w14:textId="77777777" w:rsidR="00180CC2" w:rsidRPr="00EE1FE5" w:rsidRDefault="00180CC2" w:rsidP="00545975">
            <w:pPr>
              <w:pStyle w:val="Brdtext"/>
              <w:ind w:left="0"/>
            </w:pPr>
            <w:r w:rsidRPr="00EE1FE5">
              <w:t>Från leverantör</w:t>
            </w:r>
          </w:p>
        </w:tc>
      </w:tr>
      <w:tr w:rsidR="00EE1FE5" w:rsidRPr="00EE1FE5" w14:paraId="3A756CFF" w14:textId="77777777" w:rsidTr="00545975">
        <w:tc>
          <w:tcPr>
            <w:tcW w:w="1537" w:type="dxa"/>
          </w:tcPr>
          <w:p w14:paraId="03C4699B" w14:textId="77777777" w:rsidR="00180CC2" w:rsidRPr="00EE1FE5" w:rsidRDefault="00180CC2" w:rsidP="00545975">
            <w:pPr>
              <w:pStyle w:val="Brdtext"/>
              <w:ind w:left="0"/>
            </w:pPr>
            <w:proofErr w:type="spellStart"/>
            <w:r w:rsidRPr="00EE1FE5">
              <w:t>Tdes</w:t>
            </w:r>
            <w:proofErr w:type="spellEnd"/>
          </w:p>
        </w:tc>
        <w:tc>
          <w:tcPr>
            <w:tcW w:w="2002" w:type="dxa"/>
          </w:tcPr>
          <w:p w14:paraId="21141F99" w14:textId="77777777" w:rsidR="00180CC2" w:rsidRPr="00EE1FE5" w:rsidRDefault="00180CC2" w:rsidP="00545975">
            <w:pPr>
              <w:pStyle w:val="Brdtext"/>
              <w:ind w:left="0"/>
            </w:pPr>
          </w:p>
        </w:tc>
        <w:tc>
          <w:tcPr>
            <w:tcW w:w="4394" w:type="dxa"/>
          </w:tcPr>
          <w:p w14:paraId="1C0D0494" w14:textId="77777777" w:rsidR="00180CC2" w:rsidRPr="00EE1FE5" w:rsidRDefault="00180CC2" w:rsidP="00545975">
            <w:pPr>
              <w:pStyle w:val="Brdtext"/>
              <w:ind w:left="0"/>
            </w:pPr>
            <w:r w:rsidRPr="00EE1FE5">
              <w:t>Från leverantör</w:t>
            </w:r>
          </w:p>
        </w:tc>
      </w:tr>
      <w:tr w:rsidR="00EE1FE5" w:rsidRPr="00EE1FE5" w14:paraId="5B558849" w14:textId="77777777" w:rsidTr="00545975">
        <w:tc>
          <w:tcPr>
            <w:tcW w:w="1537" w:type="dxa"/>
          </w:tcPr>
          <w:p w14:paraId="45E33433" w14:textId="77777777" w:rsidR="00180CC2" w:rsidRPr="00EE1FE5" w:rsidRDefault="00180CC2" w:rsidP="00545975">
            <w:pPr>
              <w:pStyle w:val="Brdtext"/>
              <w:ind w:left="0"/>
            </w:pPr>
            <w:proofErr w:type="spellStart"/>
            <w:r w:rsidRPr="00EE1FE5">
              <w:t>Pdes</w:t>
            </w:r>
            <w:proofErr w:type="spellEnd"/>
          </w:p>
        </w:tc>
        <w:tc>
          <w:tcPr>
            <w:tcW w:w="2002" w:type="dxa"/>
          </w:tcPr>
          <w:p w14:paraId="38565FE5" w14:textId="77777777" w:rsidR="00180CC2" w:rsidRPr="00EE1FE5" w:rsidRDefault="00180CC2" w:rsidP="00545975">
            <w:pPr>
              <w:pStyle w:val="Brdtext"/>
              <w:ind w:left="0"/>
            </w:pPr>
          </w:p>
        </w:tc>
        <w:tc>
          <w:tcPr>
            <w:tcW w:w="4394" w:type="dxa"/>
          </w:tcPr>
          <w:p w14:paraId="64A9A616" w14:textId="77777777" w:rsidR="00180CC2" w:rsidRPr="00EE1FE5" w:rsidRDefault="00180CC2" w:rsidP="00545975">
            <w:pPr>
              <w:pStyle w:val="Brdtext"/>
              <w:ind w:left="0"/>
            </w:pPr>
            <w:r w:rsidRPr="00EE1FE5">
              <w:t>Från leverantör</w:t>
            </w:r>
          </w:p>
        </w:tc>
      </w:tr>
      <w:tr w:rsidR="00EE1FE5" w:rsidRPr="00EE1FE5" w14:paraId="015DFE13" w14:textId="77777777" w:rsidTr="00545975">
        <w:tc>
          <w:tcPr>
            <w:tcW w:w="1537" w:type="dxa"/>
          </w:tcPr>
          <w:p w14:paraId="7B5A40BE" w14:textId="77777777" w:rsidR="00180CC2" w:rsidRPr="00EE1FE5" w:rsidRDefault="00180CC2" w:rsidP="00545975">
            <w:pPr>
              <w:pStyle w:val="Brdtext"/>
              <w:ind w:left="0"/>
            </w:pPr>
            <w:r w:rsidRPr="00EE1FE5">
              <w:t>Rhodes</w:t>
            </w:r>
          </w:p>
        </w:tc>
        <w:tc>
          <w:tcPr>
            <w:tcW w:w="2002" w:type="dxa"/>
          </w:tcPr>
          <w:p w14:paraId="5072AC43" w14:textId="77777777" w:rsidR="00180CC2" w:rsidRPr="00EE1FE5" w:rsidRDefault="00180CC2" w:rsidP="00545975">
            <w:pPr>
              <w:pStyle w:val="Brdtext"/>
              <w:ind w:left="0"/>
            </w:pPr>
          </w:p>
        </w:tc>
        <w:tc>
          <w:tcPr>
            <w:tcW w:w="4394" w:type="dxa"/>
          </w:tcPr>
          <w:p w14:paraId="5A476E44" w14:textId="77777777" w:rsidR="00180CC2" w:rsidRPr="00EE1FE5" w:rsidRDefault="00180CC2" w:rsidP="00545975">
            <w:pPr>
              <w:pStyle w:val="Brdtext"/>
              <w:ind w:left="0"/>
            </w:pPr>
            <w:r w:rsidRPr="00EE1FE5">
              <w:t>Från leverantör</w:t>
            </w:r>
          </w:p>
        </w:tc>
      </w:tr>
      <w:tr w:rsidR="00180CC2" w:rsidRPr="00EE1FE5" w14:paraId="16282631" w14:textId="77777777" w:rsidTr="00545975">
        <w:tc>
          <w:tcPr>
            <w:tcW w:w="1537" w:type="dxa"/>
          </w:tcPr>
          <w:p w14:paraId="0DE8CA70" w14:textId="77777777" w:rsidR="00180CC2" w:rsidRPr="00EE1FE5" w:rsidRDefault="00180CC2" w:rsidP="00545975">
            <w:pPr>
              <w:pStyle w:val="Brdtext"/>
              <w:ind w:left="0"/>
            </w:pPr>
            <w:proofErr w:type="spellStart"/>
            <w:r w:rsidRPr="00EE1FE5">
              <w:t>Out_F_Comp</w:t>
            </w:r>
            <w:proofErr w:type="spellEnd"/>
          </w:p>
        </w:tc>
        <w:tc>
          <w:tcPr>
            <w:tcW w:w="2002" w:type="dxa"/>
          </w:tcPr>
          <w:p w14:paraId="36AAF29F" w14:textId="0E180C06" w:rsidR="00180CC2" w:rsidRPr="00EE1FE5" w:rsidRDefault="00180CC2" w:rsidP="00545975">
            <w:pPr>
              <w:pStyle w:val="Brdtext"/>
              <w:ind w:left="0"/>
            </w:pPr>
            <w:r w:rsidRPr="00EE1FE5">
              <w:t>252XI565</w:t>
            </w:r>
          </w:p>
        </w:tc>
        <w:tc>
          <w:tcPr>
            <w:tcW w:w="4394" w:type="dxa"/>
          </w:tcPr>
          <w:p w14:paraId="572A8B20" w14:textId="77777777" w:rsidR="00180CC2" w:rsidRPr="00EE1FE5" w:rsidRDefault="00180CC2" w:rsidP="00545975">
            <w:pPr>
              <w:pStyle w:val="Brdtext"/>
              <w:ind w:left="0"/>
            </w:pPr>
          </w:p>
        </w:tc>
      </w:tr>
    </w:tbl>
    <w:p w14:paraId="5E7718CA" w14:textId="77777777" w:rsidR="003764D7" w:rsidRPr="00EE1FE5" w:rsidRDefault="003764D7" w:rsidP="003D6142">
      <w:pPr>
        <w:pStyle w:val="Brdtext"/>
      </w:pPr>
    </w:p>
    <w:p w14:paraId="44C12A55" w14:textId="77777777" w:rsidR="003D6142" w:rsidRPr="00EE1FE5" w:rsidRDefault="003D6142" w:rsidP="00313428">
      <w:pPr>
        <w:pStyle w:val="Brdtext"/>
      </w:pPr>
    </w:p>
    <w:p w14:paraId="5D78AD5B" w14:textId="0A3D15F0" w:rsidR="00FF1629" w:rsidRPr="00EE1FE5" w:rsidRDefault="00FF1629" w:rsidP="00FF1629">
      <w:pPr>
        <w:pStyle w:val="Rubrik3"/>
      </w:pPr>
      <w:bookmarkStart w:id="31" w:name="_Toc34188984"/>
      <w:r w:rsidRPr="00EE1FE5">
        <w:t>Värmare naturgas</w:t>
      </w:r>
      <w:bookmarkEnd w:id="31"/>
    </w:p>
    <w:p w14:paraId="799F5538" w14:textId="22460EE7" w:rsidR="00FF1629" w:rsidRPr="00EE1FE5" w:rsidRDefault="00FF1629" w:rsidP="00FF1629">
      <w:pPr>
        <w:pStyle w:val="Brdtext"/>
      </w:pPr>
      <w:r w:rsidRPr="00EE1FE5">
        <w:t>Elektrisk värmare 252HE</w:t>
      </w:r>
      <w:r w:rsidR="00816BA5" w:rsidRPr="00EE1FE5">
        <w:t>200</w:t>
      </w:r>
      <w:r w:rsidRPr="00EE1FE5">
        <w:t xml:space="preserve"> värmer </w:t>
      </w:r>
      <w:r w:rsidR="003D6142" w:rsidRPr="00EE1FE5">
        <w:t>naturgasen</w:t>
      </w:r>
      <w:r w:rsidRPr="00EE1FE5">
        <w:t xml:space="preserve"> för att förhindra kondens in i gasvärmaren.</w:t>
      </w:r>
    </w:p>
    <w:p w14:paraId="2307C735" w14:textId="021FA300" w:rsidR="009B420B" w:rsidRPr="006411DF" w:rsidRDefault="009B420B" w:rsidP="009B420B">
      <w:pPr>
        <w:pStyle w:val="Brdtext"/>
        <w:rPr>
          <w:color w:val="FF0000"/>
        </w:rPr>
      </w:pPr>
      <w:r w:rsidRPr="006411DF">
        <w:rPr>
          <w:strike/>
          <w:color w:val="FF0000"/>
        </w:rPr>
        <w:t xml:space="preserve">Värmaren skyddas av temperaturvakt </w:t>
      </w:r>
      <w:bookmarkStart w:id="32" w:name="_Hlk34188136"/>
      <w:r w:rsidRPr="006411DF">
        <w:rPr>
          <w:strike/>
          <w:color w:val="FF0000"/>
        </w:rPr>
        <w:t>252TS</w:t>
      </w:r>
      <w:r w:rsidR="00816BA5" w:rsidRPr="006411DF">
        <w:rPr>
          <w:strike/>
          <w:color w:val="FF0000"/>
        </w:rPr>
        <w:t>200</w:t>
      </w:r>
      <w:r w:rsidRPr="006411DF">
        <w:rPr>
          <w:strike/>
          <w:color w:val="FF0000"/>
        </w:rPr>
        <w:t>.</w:t>
      </w:r>
      <w:r w:rsidR="006411DF">
        <w:rPr>
          <w:color w:val="FF0000"/>
        </w:rPr>
        <w:t xml:space="preserve"> Utgår och ersätts av tempgivare 252TI201 med larmgräns H2</w:t>
      </w:r>
      <w:bookmarkEnd w:id="32"/>
    </w:p>
    <w:p w14:paraId="70954B63" w14:textId="77777777" w:rsidR="00FF1629" w:rsidRPr="00EE1FE5" w:rsidRDefault="00FF1629" w:rsidP="00FF1629">
      <w:pPr>
        <w:pStyle w:val="Brdtext"/>
      </w:pPr>
    </w:p>
    <w:p w14:paraId="7B3ADA2B" w14:textId="3A3731D2" w:rsidR="009B420B" w:rsidRPr="00EE1FE5" w:rsidRDefault="00FF1629" w:rsidP="009B420B">
      <w:pPr>
        <w:pStyle w:val="Brdtext"/>
      </w:pPr>
      <w:r w:rsidRPr="00EE1FE5">
        <w:t xml:space="preserve">PI-regulator </w:t>
      </w:r>
      <w:r w:rsidR="003D6142" w:rsidRPr="00EE1FE5">
        <w:t>252</w:t>
      </w:r>
      <w:r w:rsidRPr="00EE1FE5">
        <w:t>TC</w:t>
      </w:r>
      <w:r w:rsidR="00816BA5" w:rsidRPr="00EE1FE5">
        <w:t>200</w:t>
      </w:r>
      <w:r w:rsidRPr="00EE1FE5">
        <w:t xml:space="preserve"> reglerar gasens temperatur, </w:t>
      </w:r>
      <w:r w:rsidR="003D6142" w:rsidRPr="00EE1FE5">
        <w:t>252</w:t>
      </w:r>
      <w:r w:rsidRPr="00EE1FE5">
        <w:t>TI</w:t>
      </w:r>
      <w:r w:rsidR="00816BA5" w:rsidRPr="00EE1FE5">
        <w:t>200</w:t>
      </w:r>
      <w:r w:rsidRPr="00EE1FE5">
        <w:t xml:space="preserve">. Regulatorns utsignal styr </w:t>
      </w:r>
      <w:r w:rsidR="003D6142" w:rsidRPr="00EE1FE5">
        <w:t>252</w:t>
      </w:r>
      <w:r w:rsidR="009B420B" w:rsidRPr="00EE1FE5">
        <w:t>HE</w:t>
      </w:r>
      <w:r w:rsidR="00816BA5" w:rsidRPr="00EE1FE5">
        <w:t>200</w:t>
      </w:r>
      <w:r w:rsidRPr="00EE1FE5">
        <w:t>. Minskar temperaturen så ökar effekten på värmaren.</w:t>
      </w:r>
      <w:r w:rsidRPr="00EE1FE5">
        <w:br/>
        <w:t>Utsignalområde 0-</w:t>
      </w:r>
      <w:r w:rsidR="009B420B" w:rsidRPr="00EE1FE5">
        <w:t>100%</w:t>
      </w:r>
      <w:r w:rsidRPr="00EE1FE5">
        <w:t xml:space="preserve">. </w:t>
      </w:r>
      <w:r w:rsidRPr="00EE1FE5">
        <w:br/>
        <w:t xml:space="preserve">Internt </w:t>
      </w:r>
      <w:proofErr w:type="spellStart"/>
      <w:r w:rsidRPr="00EE1FE5">
        <w:t>börvärde</w:t>
      </w:r>
      <w:proofErr w:type="spellEnd"/>
      <w:r w:rsidRPr="00EE1FE5">
        <w:t xml:space="preserve"> </w:t>
      </w:r>
      <w:r w:rsidR="003D6142" w:rsidRPr="00EE1FE5">
        <w:t>30</w:t>
      </w:r>
      <w:r w:rsidRPr="00EE1FE5">
        <w:t xml:space="preserve"> °C.</w:t>
      </w:r>
      <w:r w:rsidR="001B41CA">
        <w:br/>
      </w:r>
      <w:proofErr w:type="spellStart"/>
      <w:r w:rsidR="001B41CA" w:rsidRPr="003C04BA">
        <w:rPr>
          <w:color w:val="FF0000"/>
        </w:rPr>
        <w:t>Börvärde</w:t>
      </w:r>
      <w:proofErr w:type="spellEnd"/>
      <w:r w:rsidR="001B41CA" w:rsidRPr="003C04BA">
        <w:rPr>
          <w:color w:val="FF0000"/>
        </w:rPr>
        <w:t xml:space="preserve"> begränsas mellan 20 och 40°C.</w:t>
      </w:r>
      <w:r w:rsidRPr="00EE1FE5">
        <w:br/>
        <w:t>Reverserad regulator (MV&gt;SP minska utsignal, MV&lt;SP öka utsignal).</w:t>
      </w:r>
      <w:r w:rsidRPr="00EE1FE5">
        <w:br/>
        <w:t xml:space="preserve">IB1 = </w:t>
      </w:r>
      <w:r w:rsidR="009B420B" w:rsidRPr="00EE1FE5">
        <w:t>252XI565_L2_N</w:t>
      </w:r>
      <w:r w:rsidR="006411DF">
        <w:t xml:space="preserve"> </w:t>
      </w:r>
      <w:r w:rsidR="006411DF" w:rsidRPr="006411DF">
        <w:rPr>
          <w:color w:val="FF0000"/>
        </w:rPr>
        <w:t>eller 252XI622_L2_N</w:t>
      </w:r>
      <w:r w:rsidRPr="00EE1FE5">
        <w:rPr>
          <w:highlight w:val="yellow"/>
        </w:rPr>
        <w:br/>
      </w:r>
      <w:r w:rsidRPr="00EE1FE5">
        <w:t>IB1Ref = 0</w:t>
      </w:r>
      <w:r w:rsidR="00F069A1" w:rsidRPr="00EE1FE5">
        <w:br/>
      </w:r>
      <w:proofErr w:type="spellStart"/>
      <w:r w:rsidR="009B420B" w:rsidRPr="001B41CA">
        <w:rPr>
          <w:color w:val="FF0000"/>
        </w:rPr>
        <w:t>FeedFw</w:t>
      </w:r>
      <w:r w:rsidR="00F069A1" w:rsidRPr="001B41CA">
        <w:rPr>
          <w:color w:val="FF0000"/>
        </w:rPr>
        <w:t>d</w:t>
      </w:r>
      <w:proofErr w:type="spellEnd"/>
      <w:r w:rsidR="001B41CA" w:rsidRPr="001B41CA">
        <w:rPr>
          <w:color w:val="FF0000"/>
        </w:rPr>
        <w:t xml:space="preserve"> = 252TC200_FeedFwd</w:t>
      </w:r>
      <w:r w:rsidR="009B420B" w:rsidRPr="00EE1FE5">
        <w:br/>
      </w:r>
    </w:p>
    <w:p w14:paraId="1BD09BBC" w14:textId="0FC980A1" w:rsidR="009B420B" w:rsidRDefault="009B420B" w:rsidP="009B420B">
      <w:pPr>
        <w:pStyle w:val="Brdtext"/>
      </w:pPr>
      <w:r w:rsidRPr="00EE1FE5">
        <w:t>Framkoppling av flöde naturgas. Ökar flödet så ska utsignalen öka.</w:t>
      </w:r>
    </w:p>
    <w:p w14:paraId="40585C48" w14:textId="404544BF" w:rsidR="006411DF" w:rsidRPr="00EE1FE5" w:rsidRDefault="006411DF" w:rsidP="009B420B">
      <w:pPr>
        <w:pStyle w:val="Brdtext"/>
      </w:pPr>
      <w:bookmarkStart w:id="33" w:name="_Hlk34188182"/>
      <w:r w:rsidRPr="00EE727C">
        <w:rPr>
          <w:color w:val="FF0000"/>
        </w:rPr>
        <w:lastRenderedPageBreak/>
        <w:t xml:space="preserve">252TC200_FeedFwd </w:t>
      </w:r>
      <w:bookmarkEnd w:id="33"/>
      <w:r w:rsidRPr="00EE727C">
        <w:rPr>
          <w:color w:val="FF0000"/>
        </w:rPr>
        <w:t>beräknas som: 252TC200_FeedFwd = (</w:t>
      </w:r>
      <w:r w:rsidR="005868B7">
        <w:rPr>
          <w:color w:val="FF0000"/>
        </w:rPr>
        <w:t>(</w:t>
      </w:r>
      <w:r w:rsidRPr="00EE727C">
        <w:rPr>
          <w:color w:val="FF0000"/>
        </w:rPr>
        <w:t>252XI565 + 252XI622</w:t>
      </w:r>
      <w:r w:rsidR="005868B7">
        <w:rPr>
          <w:color w:val="FF0000"/>
        </w:rPr>
        <w:t xml:space="preserve">) * (252TC200_WSP – 252TI300) </w:t>
      </w:r>
      <w:r w:rsidR="00EE727C" w:rsidRPr="00EE727C">
        <w:rPr>
          <w:color w:val="FF0000"/>
        </w:rPr>
        <w:t xml:space="preserve"> * k )</w:t>
      </w:r>
      <w:r w:rsidR="005868B7">
        <w:rPr>
          <w:color w:val="FF0000"/>
        </w:rPr>
        <w:t>)</w:t>
      </w:r>
    </w:p>
    <w:p w14:paraId="0A105383" w14:textId="77777777" w:rsidR="00FF1629" w:rsidRPr="00EE1FE5" w:rsidRDefault="00FF1629" w:rsidP="00FF1629">
      <w:pPr>
        <w:pStyle w:val="Brdtext"/>
      </w:pPr>
    </w:p>
    <w:p w14:paraId="4B48410C" w14:textId="77777777" w:rsidR="00074A39" w:rsidRDefault="00074A39" w:rsidP="00816BA5">
      <w:pPr>
        <w:pStyle w:val="Brdtext"/>
        <w:rPr>
          <w:i/>
        </w:rPr>
      </w:pPr>
    </w:p>
    <w:p w14:paraId="435BD412" w14:textId="22D11CBD" w:rsidR="00816BA5" w:rsidRPr="00EE1FE5" w:rsidRDefault="00816BA5" w:rsidP="00816BA5">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62B1FA46" w14:textId="77777777" w:rsidTr="00DD0220">
        <w:tc>
          <w:tcPr>
            <w:tcW w:w="1551" w:type="dxa"/>
          </w:tcPr>
          <w:p w14:paraId="34E387EA" w14:textId="77777777" w:rsidR="00816BA5" w:rsidRPr="00EE1FE5" w:rsidRDefault="00816BA5" w:rsidP="00DD0220">
            <w:pPr>
              <w:pStyle w:val="Brdtext"/>
              <w:ind w:left="0"/>
            </w:pPr>
            <w:r w:rsidRPr="00EE1FE5">
              <w:t>Objekt/Signal</w:t>
            </w:r>
          </w:p>
        </w:tc>
        <w:tc>
          <w:tcPr>
            <w:tcW w:w="1705" w:type="dxa"/>
          </w:tcPr>
          <w:p w14:paraId="17E1D987" w14:textId="77777777" w:rsidR="00816BA5" w:rsidRPr="00EE1FE5" w:rsidRDefault="00816BA5" w:rsidP="00DD0220">
            <w:pPr>
              <w:pStyle w:val="Brdtext"/>
              <w:ind w:left="0"/>
            </w:pPr>
            <w:r w:rsidRPr="00EE1FE5">
              <w:t>Beskrivning</w:t>
            </w:r>
          </w:p>
        </w:tc>
        <w:tc>
          <w:tcPr>
            <w:tcW w:w="1559" w:type="dxa"/>
          </w:tcPr>
          <w:p w14:paraId="4E62C863" w14:textId="77777777" w:rsidR="00816BA5" w:rsidRPr="00EE1FE5" w:rsidRDefault="00816BA5" w:rsidP="00DD0220">
            <w:pPr>
              <w:pStyle w:val="Brdtext"/>
              <w:ind w:left="0"/>
            </w:pPr>
            <w:r w:rsidRPr="00EE1FE5">
              <w:t>Mätområde</w:t>
            </w:r>
          </w:p>
        </w:tc>
        <w:tc>
          <w:tcPr>
            <w:tcW w:w="709" w:type="dxa"/>
          </w:tcPr>
          <w:p w14:paraId="3EAE6E95" w14:textId="77777777" w:rsidR="00816BA5" w:rsidRPr="00EE1FE5" w:rsidRDefault="00816BA5" w:rsidP="00DD0220">
            <w:pPr>
              <w:pStyle w:val="Brdtext"/>
              <w:ind w:left="0"/>
            </w:pPr>
            <w:r w:rsidRPr="00EE1FE5">
              <w:t>L2</w:t>
            </w:r>
          </w:p>
        </w:tc>
        <w:tc>
          <w:tcPr>
            <w:tcW w:w="651" w:type="dxa"/>
          </w:tcPr>
          <w:p w14:paraId="44D52431" w14:textId="77777777" w:rsidR="00816BA5" w:rsidRPr="00EE1FE5" w:rsidRDefault="00816BA5" w:rsidP="00DD0220">
            <w:pPr>
              <w:pStyle w:val="Brdtext"/>
              <w:ind w:left="0"/>
            </w:pPr>
            <w:r w:rsidRPr="00EE1FE5">
              <w:t>L1</w:t>
            </w:r>
          </w:p>
        </w:tc>
        <w:tc>
          <w:tcPr>
            <w:tcW w:w="586" w:type="dxa"/>
          </w:tcPr>
          <w:p w14:paraId="3FDA5261" w14:textId="77777777" w:rsidR="00816BA5" w:rsidRPr="00EE1FE5" w:rsidRDefault="00816BA5" w:rsidP="00DD0220">
            <w:pPr>
              <w:pStyle w:val="Brdtext"/>
              <w:ind w:left="0"/>
            </w:pPr>
            <w:r w:rsidRPr="00EE1FE5">
              <w:t>H1</w:t>
            </w:r>
          </w:p>
        </w:tc>
        <w:tc>
          <w:tcPr>
            <w:tcW w:w="586" w:type="dxa"/>
          </w:tcPr>
          <w:p w14:paraId="35972044" w14:textId="77777777" w:rsidR="00816BA5" w:rsidRPr="00EE1FE5" w:rsidRDefault="00816BA5" w:rsidP="00DD0220">
            <w:pPr>
              <w:pStyle w:val="Brdtext"/>
              <w:ind w:left="0"/>
            </w:pPr>
            <w:r w:rsidRPr="00EE1FE5">
              <w:t>H2</w:t>
            </w:r>
          </w:p>
        </w:tc>
        <w:tc>
          <w:tcPr>
            <w:tcW w:w="586" w:type="dxa"/>
          </w:tcPr>
          <w:p w14:paraId="01BDA00E" w14:textId="77777777" w:rsidR="00816BA5" w:rsidRPr="00EE1FE5" w:rsidRDefault="00816BA5" w:rsidP="00DD0220">
            <w:pPr>
              <w:pStyle w:val="Brdtext"/>
              <w:ind w:left="0"/>
            </w:pPr>
            <w:r w:rsidRPr="00EE1FE5">
              <w:t>SIL</w:t>
            </w:r>
          </w:p>
        </w:tc>
      </w:tr>
      <w:tr w:rsidR="00816BA5" w:rsidRPr="00EE1FE5" w14:paraId="01AC2EAD" w14:textId="77777777" w:rsidTr="00DD0220">
        <w:tc>
          <w:tcPr>
            <w:tcW w:w="1551" w:type="dxa"/>
          </w:tcPr>
          <w:p w14:paraId="62668378" w14:textId="73C562CC" w:rsidR="00816BA5" w:rsidRPr="00EE1FE5" w:rsidRDefault="00816BA5" w:rsidP="00816BA5">
            <w:pPr>
              <w:pStyle w:val="Brdtext"/>
              <w:ind w:left="0"/>
            </w:pPr>
            <w:r w:rsidRPr="00EE1FE5">
              <w:t>252TI200</w:t>
            </w:r>
          </w:p>
        </w:tc>
        <w:tc>
          <w:tcPr>
            <w:tcW w:w="1705" w:type="dxa"/>
          </w:tcPr>
          <w:p w14:paraId="11CE84B6" w14:textId="77777777" w:rsidR="00816BA5" w:rsidRPr="00EE1FE5" w:rsidRDefault="00816BA5" w:rsidP="00DD0220">
            <w:pPr>
              <w:pStyle w:val="Brdtext"/>
              <w:ind w:left="0"/>
            </w:pPr>
            <w:r w:rsidRPr="00EE1FE5">
              <w:t>Temp värmare</w:t>
            </w:r>
          </w:p>
        </w:tc>
        <w:tc>
          <w:tcPr>
            <w:tcW w:w="1559" w:type="dxa"/>
          </w:tcPr>
          <w:p w14:paraId="3AC60618" w14:textId="702474E2" w:rsidR="00816BA5" w:rsidRPr="00EE1FE5" w:rsidRDefault="00C44482" w:rsidP="00DD0220">
            <w:pPr>
              <w:pStyle w:val="Brdtext"/>
              <w:ind w:left="0"/>
            </w:pPr>
            <w:r w:rsidRPr="00C44482">
              <w:rPr>
                <w:color w:val="FF0000"/>
              </w:rPr>
              <w:t>-10</w:t>
            </w:r>
            <w:r w:rsidR="00816BA5" w:rsidRPr="00C44482">
              <w:rPr>
                <w:color w:val="FF0000"/>
              </w:rPr>
              <w:t xml:space="preserve"> - </w:t>
            </w:r>
            <w:r w:rsidRPr="00C44482">
              <w:rPr>
                <w:color w:val="FF0000"/>
              </w:rPr>
              <w:t>1</w:t>
            </w:r>
            <w:r w:rsidR="00816BA5" w:rsidRPr="00C44482">
              <w:rPr>
                <w:color w:val="FF0000"/>
              </w:rPr>
              <w:t>00°C</w:t>
            </w:r>
          </w:p>
        </w:tc>
        <w:tc>
          <w:tcPr>
            <w:tcW w:w="709" w:type="dxa"/>
          </w:tcPr>
          <w:p w14:paraId="59E4A79A" w14:textId="77777777" w:rsidR="00816BA5" w:rsidRPr="00EE1FE5" w:rsidRDefault="00816BA5" w:rsidP="00DD0220">
            <w:pPr>
              <w:pStyle w:val="Brdtext"/>
              <w:ind w:left="0"/>
            </w:pPr>
          </w:p>
        </w:tc>
        <w:tc>
          <w:tcPr>
            <w:tcW w:w="651" w:type="dxa"/>
          </w:tcPr>
          <w:p w14:paraId="33FE9377" w14:textId="396DB05A" w:rsidR="00816BA5" w:rsidRPr="00EE1FE5" w:rsidRDefault="00816BA5" w:rsidP="00DD0220">
            <w:pPr>
              <w:pStyle w:val="Brdtext"/>
              <w:ind w:left="0"/>
            </w:pPr>
            <w:r w:rsidRPr="00EE1FE5">
              <w:t>25</w:t>
            </w:r>
          </w:p>
        </w:tc>
        <w:tc>
          <w:tcPr>
            <w:tcW w:w="586" w:type="dxa"/>
          </w:tcPr>
          <w:p w14:paraId="486C11E0" w14:textId="2F4306EE" w:rsidR="00816BA5" w:rsidRPr="00EE1FE5" w:rsidRDefault="00816BA5" w:rsidP="00DD0220">
            <w:pPr>
              <w:pStyle w:val="Brdtext"/>
              <w:ind w:left="0"/>
            </w:pPr>
            <w:r w:rsidRPr="00EE1FE5">
              <w:t>48</w:t>
            </w:r>
          </w:p>
        </w:tc>
        <w:tc>
          <w:tcPr>
            <w:tcW w:w="586" w:type="dxa"/>
          </w:tcPr>
          <w:p w14:paraId="74F68973" w14:textId="766C2E8E" w:rsidR="00816BA5" w:rsidRPr="00EE1FE5" w:rsidRDefault="00816BA5" w:rsidP="00DD0220">
            <w:pPr>
              <w:pStyle w:val="Brdtext"/>
              <w:ind w:left="0"/>
            </w:pPr>
            <w:r w:rsidRPr="00EE1FE5">
              <w:t>55</w:t>
            </w:r>
          </w:p>
        </w:tc>
        <w:tc>
          <w:tcPr>
            <w:tcW w:w="586" w:type="dxa"/>
          </w:tcPr>
          <w:p w14:paraId="31040121" w14:textId="77777777" w:rsidR="00816BA5" w:rsidRPr="00EE1FE5" w:rsidRDefault="00816BA5" w:rsidP="00DD0220">
            <w:pPr>
              <w:pStyle w:val="Brdtext"/>
              <w:ind w:left="0"/>
            </w:pPr>
          </w:p>
        </w:tc>
      </w:tr>
    </w:tbl>
    <w:p w14:paraId="7B213B72" w14:textId="66FC9051" w:rsidR="003764D7" w:rsidRDefault="003764D7" w:rsidP="00FF1629">
      <w:pPr>
        <w:pStyle w:val="Brdtext"/>
      </w:pPr>
    </w:p>
    <w:p w14:paraId="476713D5" w14:textId="77777777" w:rsidR="00074A39" w:rsidRPr="00EE1FE5" w:rsidRDefault="00074A39" w:rsidP="00074A39">
      <w:pPr>
        <w:pStyle w:val="Brdtext"/>
        <w:rPr>
          <w:i/>
        </w:rPr>
      </w:pPr>
      <w:r w:rsidRPr="00EE1FE5">
        <w:rPr>
          <w:i/>
        </w:rPr>
        <w:t>Mätningar (</w:t>
      </w:r>
      <w:proofErr w:type="spellStart"/>
      <w:r w:rsidRPr="00EE1FE5">
        <w:rPr>
          <w:i/>
        </w:rPr>
        <w:t>SDInReal</w:t>
      </w:r>
      <w:proofErr w:type="spellEnd"/>
      <w:r w:rsidRPr="00EE1FE5">
        <w:rPr>
          <w:i/>
        </w:rPr>
        <w:t xml:space="preserve"> via säkerhetssystem):</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074A39" w:rsidRPr="00EE1FE5" w14:paraId="28E5AF2B" w14:textId="77777777" w:rsidTr="00690C56">
        <w:tc>
          <w:tcPr>
            <w:tcW w:w="1838" w:type="dxa"/>
          </w:tcPr>
          <w:p w14:paraId="5870BD9A" w14:textId="77777777" w:rsidR="00074A39" w:rsidRPr="00EE1FE5" w:rsidRDefault="00074A39" w:rsidP="00690C56">
            <w:pPr>
              <w:pStyle w:val="Brdtext"/>
              <w:ind w:left="0"/>
            </w:pPr>
            <w:r w:rsidRPr="00EE1FE5">
              <w:t>Objekt/Signal</w:t>
            </w:r>
          </w:p>
        </w:tc>
        <w:tc>
          <w:tcPr>
            <w:tcW w:w="1701" w:type="dxa"/>
          </w:tcPr>
          <w:p w14:paraId="78269402" w14:textId="77777777" w:rsidR="00074A39" w:rsidRPr="00EE1FE5" w:rsidRDefault="00074A39" w:rsidP="00690C56">
            <w:pPr>
              <w:pStyle w:val="Brdtext"/>
              <w:ind w:left="0"/>
            </w:pPr>
            <w:r w:rsidRPr="00EE1FE5">
              <w:t>Beskrivning</w:t>
            </w:r>
          </w:p>
        </w:tc>
        <w:tc>
          <w:tcPr>
            <w:tcW w:w="1418" w:type="dxa"/>
          </w:tcPr>
          <w:p w14:paraId="7B091379" w14:textId="77777777" w:rsidR="00074A39" w:rsidRPr="00EE1FE5" w:rsidRDefault="00074A39" w:rsidP="00690C56">
            <w:pPr>
              <w:pStyle w:val="Brdtext"/>
              <w:ind w:left="0"/>
            </w:pPr>
            <w:r w:rsidRPr="00EE1FE5">
              <w:t>Mätområde</w:t>
            </w:r>
          </w:p>
        </w:tc>
        <w:tc>
          <w:tcPr>
            <w:tcW w:w="595" w:type="dxa"/>
          </w:tcPr>
          <w:p w14:paraId="263D07D0" w14:textId="77777777" w:rsidR="00074A39" w:rsidRPr="00EE1FE5" w:rsidRDefault="00074A39" w:rsidP="00690C56">
            <w:pPr>
              <w:pStyle w:val="Brdtext"/>
              <w:ind w:left="0"/>
            </w:pPr>
            <w:r w:rsidRPr="00EE1FE5">
              <w:t>L2</w:t>
            </w:r>
          </w:p>
        </w:tc>
        <w:tc>
          <w:tcPr>
            <w:tcW w:w="595" w:type="dxa"/>
          </w:tcPr>
          <w:p w14:paraId="0E617DF9" w14:textId="77777777" w:rsidR="00074A39" w:rsidRPr="00EE1FE5" w:rsidRDefault="00074A39" w:rsidP="00690C56">
            <w:pPr>
              <w:pStyle w:val="Brdtext"/>
              <w:ind w:left="0"/>
            </w:pPr>
            <w:r w:rsidRPr="00EE1FE5">
              <w:t>L1</w:t>
            </w:r>
          </w:p>
        </w:tc>
        <w:tc>
          <w:tcPr>
            <w:tcW w:w="595" w:type="dxa"/>
          </w:tcPr>
          <w:p w14:paraId="4D2A70E7" w14:textId="77777777" w:rsidR="00074A39" w:rsidRPr="00EE1FE5" w:rsidRDefault="00074A39" w:rsidP="00690C56">
            <w:pPr>
              <w:pStyle w:val="Brdtext"/>
              <w:ind w:left="0"/>
            </w:pPr>
            <w:r w:rsidRPr="00EE1FE5">
              <w:t>H1</w:t>
            </w:r>
          </w:p>
        </w:tc>
        <w:tc>
          <w:tcPr>
            <w:tcW w:w="595" w:type="dxa"/>
          </w:tcPr>
          <w:p w14:paraId="703A37A4" w14:textId="77777777" w:rsidR="00074A39" w:rsidRPr="00EE1FE5" w:rsidRDefault="00074A39" w:rsidP="00690C56">
            <w:pPr>
              <w:pStyle w:val="Brdtext"/>
              <w:ind w:left="0"/>
            </w:pPr>
            <w:r w:rsidRPr="00EE1FE5">
              <w:t>H2</w:t>
            </w:r>
          </w:p>
        </w:tc>
        <w:tc>
          <w:tcPr>
            <w:tcW w:w="596" w:type="dxa"/>
          </w:tcPr>
          <w:p w14:paraId="047573BC" w14:textId="77777777" w:rsidR="00074A39" w:rsidRPr="00EE1FE5" w:rsidRDefault="00074A39" w:rsidP="00690C56">
            <w:pPr>
              <w:pStyle w:val="Brdtext"/>
              <w:ind w:left="0"/>
            </w:pPr>
            <w:r w:rsidRPr="00EE1FE5">
              <w:t>SIL</w:t>
            </w:r>
          </w:p>
        </w:tc>
      </w:tr>
      <w:tr w:rsidR="00074A39" w:rsidRPr="00EE1FE5" w14:paraId="0671C89C" w14:textId="77777777" w:rsidTr="00690C56">
        <w:tc>
          <w:tcPr>
            <w:tcW w:w="1838" w:type="dxa"/>
          </w:tcPr>
          <w:p w14:paraId="0E7DBD1F" w14:textId="1820C362" w:rsidR="00074A39" w:rsidRPr="00EE1FE5" w:rsidRDefault="00074A39" w:rsidP="00074A39">
            <w:pPr>
              <w:pStyle w:val="Brdtext"/>
              <w:ind w:left="0"/>
            </w:pPr>
            <w:r w:rsidRPr="00C44482">
              <w:rPr>
                <w:color w:val="FF0000"/>
              </w:rPr>
              <w:t>252TI201</w:t>
            </w:r>
          </w:p>
        </w:tc>
        <w:tc>
          <w:tcPr>
            <w:tcW w:w="1701" w:type="dxa"/>
          </w:tcPr>
          <w:p w14:paraId="08CD0018" w14:textId="23E07D61" w:rsidR="00074A39" w:rsidRPr="00EE1FE5" w:rsidRDefault="00074A39" w:rsidP="00074A39">
            <w:pPr>
              <w:pStyle w:val="Brdtext"/>
              <w:ind w:left="0"/>
            </w:pPr>
            <w:r w:rsidRPr="00C44482">
              <w:rPr>
                <w:color w:val="FF0000"/>
              </w:rPr>
              <w:t>Värmare öh-skydd</w:t>
            </w:r>
          </w:p>
        </w:tc>
        <w:tc>
          <w:tcPr>
            <w:tcW w:w="1418" w:type="dxa"/>
          </w:tcPr>
          <w:p w14:paraId="3B89442E" w14:textId="2B9F76B6" w:rsidR="00074A39" w:rsidRPr="00EE1FE5" w:rsidRDefault="00074A39" w:rsidP="00074A39">
            <w:pPr>
              <w:pStyle w:val="Brdtext"/>
              <w:ind w:left="0"/>
            </w:pPr>
            <w:r w:rsidRPr="00C44482">
              <w:rPr>
                <w:color w:val="FF0000"/>
              </w:rPr>
              <w:t>0 – 150°C</w:t>
            </w:r>
          </w:p>
        </w:tc>
        <w:tc>
          <w:tcPr>
            <w:tcW w:w="595" w:type="dxa"/>
            <w:shd w:val="clear" w:color="auto" w:fill="auto"/>
          </w:tcPr>
          <w:p w14:paraId="1C0959AD" w14:textId="77777777" w:rsidR="00074A39" w:rsidRPr="00EE1FE5" w:rsidRDefault="00074A39" w:rsidP="00074A39">
            <w:pPr>
              <w:pStyle w:val="Brdtext"/>
              <w:ind w:left="0"/>
              <w:rPr>
                <w:highlight w:val="yellow"/>
              </w:rPr>
            </w:pPr>
          </w:p>
        </w:tc>
        <w:tc>
          <w:tcPr>
            <w:tcW w:w="595" w:type="dxa"/>
          </w:tcPr>
          <w:p w14:paraId="2DC207D5" w14:textId="77777777" w:rsidR="00074A39" w:rsidRPr="00EE1FE5" w:rsidRDefault="00074A39" w:rsidP="00074A39">
            <w:pPr>
              <w:pStyle w:val="Brdtext"/>
              <w:ind w:left="0"/>
            </w:pPr>
          </w:p>
        </w:tc>
        <w:tc>
          <w:tcPr>
            <w:tcW w:w="595" w:type="dxa"/>
          </w:tcPr>
          <w:p w14:paraId="07B342E2" w14:textId="54C11308" w:rsidR="00074A39" w:rsidRPr="00EE1FE5" w:rsidRDefault="00074A39" w:rsidP="00074A39">
            <w:pPr>
              <w:pStyle w:val="Brdtext"/>
              <w:ind w:left="0"/>
            </w:pPr>
            <w:r>
              <w:rPr>
                <w:color w:val="FF0000"/>
              </w:rPr>
              <w:t>1</w:t>
            </w:r>
            <w:r w:rsidR="006E4C42">
              <w:rPr>
                <w:color w:val="FF0000"/>
              </w:rPr>
              <w:t>10</w:t>
            </w:r>
          </w:p>
        </w:tc>
        <w:tc>
          <w:tcPr>
            <w:tcW w:w="595" w:type="dxa"/>
          </w:tcPr>
          <w:p w14:paraId="03199D0A" w14:textId="746E23C4" w:rsidR="00074A39" w:rsidRPr="00EE1FE5" w:rsidRDefault="00074A39" w:rsidP="00074A39">
            <w:pPr>
              <w:pStyle w:val="Brdtext"/>
              <w:ind w:left="0"/>
            </w:pPr>
            <w:r>
              <w:rPr>
                <w:color w:val="FF0000"/>
              </w:rPr>
              <w:t>1</w:t>
            </w:r>
            <w:r w:rsidR="006E4C42">
              <w:rPr>
                <w:color w:val="FF0000"/>
              </w:rPr>
              <w:t>20</w:t>
            </w:r>
          </w:p>
        </w:tc>
        <w:tc>
          <w:tcPr>
            <w:tcW w:w="596" w:type="dxa"/>
          </w:tcPr>
          <w:p w14:paraId="08AA404F" w14:textId="354E95AF" w:rsidR="00074A39" w:rsidRPr="00EE1FE5" w:rsidRDefault="00074A39" w:rsidP="00074A39">
            <w:pPr>
              <w:pStyle w:val="Brdtext"/>
              <w:ind w:left="0"/>
            </w:pPr>
            <w:r>
              <w:rPr>
                <w:color w:val="FF0000"/>
              </w:rPr>
              <w:t>2</w:t>
            </w:r>
          </w:p>
        </w:tc>
      </w:tr>
    </w:tbl>
    <w:p w14:paraId="02396A44" w14:textId="77777777" w:rsidR="00074A39" w:rsidRPr="00EE1FE5" w:rsidRDefault="00074A39" w:rsidP="00FF1629">
      <w:pPr>
        <w:pStyle w:val="Brdtext"/>
      </w:pPr>
    </w:p>
    <w:p w14:paraId="369E262D" w14:textId="5C58AD6A" w:rsidR="00D42BEB" w:rsidRPr="00EE1FE5" w:rsidRDefault="00D42BEB" w:rsidP="00D42BEB">
      <w:pPr>
        <w:pStyle w:val="Brdtext"/>
        <w:rPr>
          <w:i/>
        </w:rPr>
      </w:pPr>
      <w:r w:rsidRPr="00EE1FE5">
        <w:rPr>
          <w:i/>
        </w:rPr>
        <w:t>Elektrisk värmare naturgas 252HE200</w:t>
      </w:r>
    </w:p>
    <w:tbl>
      <w:tblPr>
        <w:tblStyle w:val="Tabellrutnt"/>
        <w:tblW w:w="0" w:type="auto"/>
        <w:tblInd w:w="1134" w:type="dxa"/>
        <w:tblLook w:val="04A0" w:firstRow="1" w:lastRow="0" w:firstColumn="1" w:lastColumn="0" w:noHBand="0" w:noVBand="1"/>
      </w:tblPr>
      <w:tblGrid>
        <w:gridCol w:w="1488"/>
        <w:gridCol w:w="1693"/>
        <w:gridCol w:w="1177"/>
        <w:gridCol w:w="1448"/>
        <w:gridCol w:w="2122"/>
      </w:tblGrid>
      <w:tr w:rsidR="00EE1FE5" w:rsidRPr="00EE1FE5" w14:paraId="38FACBA7" w14:textId="77777777" w:rsidTr="00D237FF">
        <w:tc>
          <w:tcPr>
            <w:tcW w:w="1812" w:type="dxa"/>
          </w:tcPr>
          <w:p w14:paraId="6C2B5BC5" w14:textId="77777777" w:rsidR="00D42BEB" w:rsidRPr="00EE1FE5" w:rsidRDefault="00D42BEB" w:rsidP="00D237FF">
            <w:pPr>
              <w:pStyle w:val="Brdtext"/>
              <w:ind w:left="0"/>
            </w:pPr>
            <w:r w:rsidRPr="00EE1FE5">
              <w:t>Objekttyp</w:t>
            </w:r>
          </w:p>
        </w:tc>
        <w:tc>
          <w:tcPr>
            <w:tcW w:w="1812" w:type="dxa"/>
          </w:tcPr>
          <w:p w14:paraId="566C8316" w14:textId="77777777" w:rsidR="00D42BEB" w:rsidRPr="00EE1FE5" w:rsidRDefault="00D42BEB" w:rsidP="00D237FF">
            <w:pPr>
              <w:pStyle w:val="Brdtext"/>
              <w:ind w:left="0"/>
            </w:pPr>
            <w:r w:rsidRPr="00EE1FE5">
              <w:t>Ställverksgupp</w:t>
            </w:r>
          </w:p>
        </w:tc>
        <w:tc>
          <w:tcPr>
            <w:tcW w:w="1812" w:type="dxa"/>
          </w:tcPr>
          <w:p w14:paraId="1BEDB9D6" w14:textId="77777777" w:rsidR="00D42BEB" w:rsidRPr="00EE1FE5" w:rsidRDefault="00D42BEB" w:rsidP="00D237FF">
            <w:pPr>
              <w:pStyle w:val="Brdtext"/>
              <w:ind w:left="0"/>
            </w:pPr>
            <w:r w:rsidRPr="00EE1FE5">
              <w:t>Effekt</w:t>
            </w:r>
          </w:p>
        </w:tc>
        <w:tc>
          <w:tcPr>
            <w:tcW w:w="1813" w:type="dxa"/>
          </w:tcPr>
          <w:p w14:paraId="09FF0E3A" w14:textId="77777777" w:rsidR="00D42BEB" w:rsidRPr="00EE1FE5" w:rsidRDefault="00D42BEB" w:rsidP="00D237FF">
            <w:pPr>
              <w:pStyle w:val="Brdtext"/>
              <w:ind w:left="0"/>
            </w:pPr>
            <w:r w:rsidRPr="00EE1FE5">
              <w:t xml:space="preserve">Styrområde </w:t>
            </w:r>
          </w:p>
        </w:tc>
        <w:tc>
          <w:tcPr>
            <w:tcW w:w="1813" w:type="dxa"/>
          </w:tcPr>
          <w:p w14:paraId="18D1857D" w14:textId="77777777" w:rsidR="00D42BEB" w:rsidRPr="00EE1FE5" w:rsidRDefault="00D42BEB" w:rsidP="00D237FF">
            <w:pPr>
              <w:pStyle w:val="Brdtext"/>
              <w:ind w:left="0"/>
            </w:pPr>
            <w:r w:rsidRPr="00EE1FE5">
              <w:t>Hastighet/Kapacitet</w:t>
            </w:r>
          </w:p>
        </w:tc>
      </w:tr>
      <w:tr w:rsidR="00B707C3" w:rsidRPr="00EE1FE5" w14:paraId="7727778D" w14:textId="77777777" w:rsidTr="00D237FF">
        <w:tc>
          <w:tcPr>
            <w:tcW w:w="1812" w:type="dxa"/>
          </w:tcPr>
          <w:p w14:paraId="086384D6" w14:textId="7293082E" w:rsidR="00D42BEB" w:rsidRPr="00EE1FE5" w:rsidRDefault="00D42BEB" w:rsidP="00D237FF">
            <w:pPr>
              <w:pStyle w:val="Brdtext"/>
              <w:ind w:left="0"/>
            </w:pPr>
            <w:r w:rsidRPr="00EE1FE5">
              <w:t>TYRISTOR</w:t>
            </w:r>
          </w:p>
        </w:tc>
        <w:tc>
          <w:tcPr>
            <w:tcW w:w="1812" w:type="dxa"/>
          </w:tcPr>
          <w:p w14:paraId="6CEBBDF0" w14:textId="2488BD5D" w:rsidR="00D42BEB" w:rsidRPr="00EE1FE5" w:rsidRDefault="00D42BEB" w:rsidP="00D237FF">
            <w:pPr>
              <w:pStyle w:val="Brdtext"/>
              <w:ind w:left="0"/>
            </w:pPr>
            <w:r w:rsidRPr="00EE1FE5">
              <w:t>DOL</w:t>
            </w:r>
          </w:p>
        </w:tc>
        <w:tc>
          <w:tcPr>
            <w:tcW w:w="1812" w:type="dxa"/>
          </w:tcPr>
          <w:p w14:paraId="2AE282DF" w14:textId="7F38F65E" w:rsidR="00D42BEB" w:rsidRPr="00EE1FE5" w:rsidRDefault="00C44482" w:rsidP="00D237FF">
            <w:pPr>
              <w:pStyle w:val="Brdtext"/>
              <w:ind w:left="0"/>
            </w:pPr>
            <w:r w:rsidRPr="006411DF">
              <w:rPr>
                <w:color w:val="FF0000"/>
              </w:rPr>
              <w:t>11,5</w:t>
            </w:r>
            <w:r w:rsidR="00D42BEB" w:rsidRPr="006411DF">
              <w:rPr>
                <w:color w:val="FF0000"/>
              </w:rPr>
              <w:t>kW</w:t>
            </w:r>
          </w:p>
        </w:tc>
        <w:tc>
          <w:tcPr>
            <w:tcW w:w="1813" w:type="dxa"/>
          </w:tcPr>
          <w:p w14:paraId="4EC36107" w14:textId="07731C57" w:rsidR="00D42BEB" w:rsidRPr="00EE1FE5" w:rsidRDefault="00B707C3" w:rsidP="00B707C3">
            <w:pPr>
              <w:pStyle w:val="Brdtext"/>
              <w:ind w:left="0"/>
            </w:pPr>
            <w:r w:rsidRPr="00EE1FE5">
              <w:t xml:space="preserve">0-100% via </w:t>
            </w:r>
            <w:proofErr w:type="spellStart"/>
            <w:r w:rsidRPr="00EE1FE5">
              <w:t>profinet</w:t>
            </w:r>
            <w:proofErr w:type="spellEnd"/>
            <w:r w:rsidRPr="00EE1FE5">
              <w:t xml:space="preserve"> </w:t>
            </w:r>
          </w:p>
        </w:tc>
        <w:tc>
          <w:tcPr>
            <w:tcW w:w="1813" w:type="dxa"/>
          </w:tcPr>
          <w:p w14:paraId="386E3657" w14:textId="3D2D7391" w:rsidR="00D42BEB" w:rsidRPr="00EE1FE5" w:rsidRDefault="00D42BEB" w:rsidP="00D237FF">
            <w:pPr>
              <w:pStyle w:val="Brdtext"/>
              <w:ind w:left="0"/>
            </w:pPr>
          </w:p>
        </w:tc>
      </w:tr>
    </w:tbl>
    <w:p w14:paraId="2BA0104D" w14:textId="78B40549" w:rsidR="00D42BEB" w:rsidRDefault="00D42BEB" w:rsidP="00FF1629">
      <w:pPr>
        <w:pStyle w:val="Brdtext"/>
      </w:pPr>
    </w:p>
    <w:p w14:paraId="2D3BBC41" w14:textId="39EFD450" w:rsidR="00234144" w:rsidRDefault="00234144" w:rsidP="00FF1629">
      <w:pPr>
        <w:pStyle w:val="Brdtext"/>
      </w:pPr>
      <w:bookmarkStart w:id="34" w:name="_Hlk34188235"/>
      <w:r w:rsidRPr="007F7BB1">
        <w:rPr>
          <w:color w:val="FF0000"/>
        </w:rPr>
        <w:t>252HE200 startas i Auto mod av 252XI565_L2_N eller 252XI622_L2_N</w:t>
      </w:r>
      <w:bookmarkEnd w:id="34"/>
    </w:p>
    <w:p w14:paraId="2481253A" w14:textId="77777777" w:rsidR="00234144" w:rsidRPr="00EE1FE5" w:rsidRDefault="00234144" w:rsidP="00FF1629">
      <w:pPr>
        <w:pStyle w:val="Brdtext"/>
      </w:pPr>
    </w:p>
    <w:p w14:paraId="2F60879B" w14:textId="77777777" w:rsidR="00FF1629" w:rsidRPr="00EE1FE5" w:rsidRDefault="00FF1629" w:rsidP="00FF1629">
      <w:pPr>
        <w:pStyle w:val="Brdtext"/>
      </w:pPr>
      <w:r w:rsidRPr="00EE1FE5">
        <w:rPr>
          <w:i/>
        </w:rPr>
        <w:t xml:space="preserve">Startförreglingar för värmare (Gäller ej under drift): </w:t>
      </w:r>
    </w:p>
    <w:tbl>
      <w:tblPr>
        <w:tblStyle w:val="Tabellrutnt"/>
        <w:tblW w:w="7933" w:type="dxa"/>
        <w:tblInd w:w="1134" w:type="dxa"/>
        <w:tblLayout w:type="fixed"/>
        <w:tblLook w:val="04A0" w:firstRow="1" w:lastRow="0" w:firstColumn="1" w:lastColumn="0" w:noHBand="0" w:noVBand="1"/>
      </w:tblPr>
      <w:tblGrid>
        <w:gridCol w:w="2547"/>
        <w:gridCol w:w="2977"/>
        <w:gridCol w:w="425"/>
        <w:gridCol w:w="425"/>
        <w:gridCol w:w="425"/>
        <w:gridCol w:w="1134"/>
      </w:tblGrid>
      <w:tr w:rsidR="00EE1FE5" w:rsidRPr="00EE1FE5" w14:paraId="20E10AF8" w14:textId="77777777" w:rsidTr="00A70CFA">
        <w:tc>
          <w:tcPr>
            <w:tcW w:w="2547" w:type="dxa"/>
          </w:tcPr>
          <w:p w14:paraId="253F15EF" w14:textId="77777777" w:rsidR="00FF1629" w:rsidRPr="00EE1FE5" w:rsidRDefault="00FF1629" w:rsidP="00A70CFA">
            <w:pPr>
              <w:pStyle w:val="Brdtext"/>
              <w:ind w:left="0"/>
            </w:pPr>
            <w:r w:rsidRPr="00EE1FE5">
              <w:t>Objekt/signal</w:t>
            </w:r>
          </w:p>
        </w:tc>
        <w:tc>
          <w:tcPr>
            <w:tcW w:w="2977" w:type="dxa"/>
          </w:tcPr>
          <w:p w14:paraId="00393663" w14:textId="77777777" w:rsidR="00FF1629" w:rsidRPr="00EE1FE5" w:rsidRDefault="00FF1629" w:rsidP="00A70CFA">
            <w:pPr>
              <w:pStyle w:val="Brdtext"/>
              <w:ind w:left="0"/>
            </w:pPr>
            <w:r w:rsidRPr="00EE1FE5">
              <w:t>Beskrivning</w:t>
            </w:r>
          </w:p>
        </w:tc>
        <w:tc>
          <w:tcPr>
            <w:tcW w:w="425" w:type="dxa"/>
          </w:tcPr>
          <w:p w14:paraId="2DE82F29" w14:textId="77777777" w:rsidR="00FF1629" w:rsidRPr="00EE1FE5" w:rsidRDefault="00FF1629" w:rsidP="00A70CFA">
            <w:pPr>
              <w:pStyle w:val="Brdtext"/>
              <w:ind w:left="0"/>
            </w:pPr>
            <w:r w:rsidRPr="00EE1FE5">
              <w:t>A</w:t>
            </w:r>
          </w:p>
        </w:tc>
        <w:tc>
          <w:tcPr>
            <w:tcW w:w="425" w:type="dxa"/>
          </w:tcPr>
          <w:p w14:paraId="3F65FE67" w14:textId="77777777" w:rsidR="00FF1629" w:rsidRPr="00EE1FE5" w:rsidRDefault="00FF1629" w:rsidP="00A70CFA">
            <w:pPr>
              <w:pStyle w:val="Brdtext"/>
              <w:ind w:left="0"/>
            </w:pPr>
            <w:r w:rsidRPr="00EE1FE5">
              <w:t>B</w:t>
            </w:r>
          </w:p>
        </w:tc>
        <w:tc>
          <w:tcPr>
            <w:tcW w:w="425" w:type="dxa"/>
          </w:tcPr>
          <w:p w14:paraId="46DD9AB9" w14:textId="77777777" w:rsidR="00FF1629" w:rsidRPr="00EE1FE5" w:rsidRDefault="00FF1629" w:rsidP="00A70CFA">
            <w:pPr>
              <w:pStyle w:val="Brdtext"/>
              <w:ind w:left="0"/>
            </w:pPr>
            <w:r w:rsidRPr="00EE1FE5">
              <w:t>C</w:t>
            </w:r>
          </w:p>
        </w:tc>
        <w:tc>
          <w:tcPr>
            <w:tcW w:w="1134" w:type="dxa"/>
          </w:tcPr>
          <w:p w14:paraId="3E8574DD" w14:textId="77777777" w:rsidR="00FF1629" w:rsidRPr="00EE1FE5" w:rsidRDefault="00FF1629" w:rsidP="00A70CFA">
            <w:pPr>
              <w:pStyle w:val="Brdtext"/>
              <w:ind w:left="0"/>
            </w:pPr>
            <w:r w:rsidRPr="00EE1FE5">
              <w:t>Runint1</w:t>
            </w:r>
          </w:p>
        </w:tc>
      </w:tr>
      <w:tr w:rsidR="00FF1629" w:rsidRPr="00EE1FE5" w14:paraId="0F0FACA5" w14:textId="77777777" w:rsidTr="00A70CFA">
        <w:tc>
          <w:tcPr>
            <w:tcW w:w="2547" w:type="dxa"/>
          </w:tcPr>
          <w:p w14:paraId="746E86E9" w14:textId="77777777" w:rsidR="00FF1629" w:rsidRPr="00EE1FE5" w:rsidRDefault="00FF1629" w:rsidP="00A70CFA">
            <w:pPr>
              <w:pStyle w:val="Brdtext"/>
              <w:ind w:left="0"/>
            </w:pPr>
          </w:p>
        </w:tc>
        <w:tc>
          <w:tcPr>
            <w:tcW w:w="2977" w:type="dxa"/>
          </w:tcPr>
          <w:p w14:paraId="4F3A8909" w14:textId="77777777" w:rsidR="00FF1629" w:rsidRPr="00EE1FE5" w:rsidRDefault="00FF1629" w:rsidP="00A70CFA">
            <w:pPr>
              <w:pStyle w:val="Brdtext"/>
              <w:ind w:left="0"/>
            </w:pPr>
          </w:p>
        </w:tc>
        <w:tc>
          <w:tcPr>
            <w:tcW w:w="425" w:type="dxa"/>
          </w:tcPr>
          <w:p w14:paraId="13A809CB" w14:textId="77777777" w:rsidR="00FF1629" w:rsidRPr="00EE1FE5" w:rsidRDefault="00FF1629" w:rsidP="00A70CFA">
            <w:pPr>
              <w:pStyle w:val="Brdtext"/>
              <w:ind w:left="0"/>
            </w:pPr>
          </w:p>
        </w:tc>
        <w:tc>
          <w:tcPr>
            <w:tcW w:w="425" w:type="dxa"/>
          </w:tcPr>
          <w:p w14:paraId="308C7D53" w14:textId="77777777" w:rsidR="00FF1629" w:rsidRPr="00EE1FE5" w:rsidRDefault="00FF1629" w:rsidP="00A70CFA">
            <w:pPr>
              <w:pStyle w:val="Brdtext"/>
              <w:ind w:left="0"/>
            </w:pPr>
          </w:p>
        </w:tc>
        <w:tc>
          <w:tcPr>
            <w:tcW w:w="425" w:type="dxa"/>
          </w:tcPr>
          <w:p w14:paraId="18B0A50F" w14:textId="77777777" w:rsidR="00FF1629" w:rsidRPr="00EE1FE5" w:rsidRDefault="00FF1629" w:rsidP="00A70CFA">
            <w:pPr>
              <w:pStyle w:val="Brdtext"/>
              <w:ind w:left="0"/>
            </w:pPr>
          </w:p>
        </w:tc>
        <w:tc>
          <w:tcPr>
            <w:tcW w:w="1134" w:type="dxa"/>
          </w:tcPr>
          <w:p w14:paraId="4BB8E400" w14:textId="77777777" w:rsidR="00FF1629" w:rsidRPr="00EE1FE5" w:rsidRDefault="00FF1629" w:rsidP="00A70CFA">
            <w:pPr>
              <w:pStyle w:val="Brdtext"/>
              <w:ind w:left="0"/>
            </w:pPr>
          </w:p>
        </w:tc>
      </w:tr>
    </w:tbl>
    <w:p w14:paraId="3E7E276F" w14:textId="77777777" w:rsidR="00FF1629" w:rsidRPr="00EE1FE5" w:rsidRDefault="00FF1629" w:rsidP="001B41CA">
      <w:pPr>
        <w:pStyle w:val="Brdtext"/>
        <w:ind w:left="0"/>
        <w:rPr>
          <w:i/>
        </w:rPr>
      </w:pPr>
    </w:p>
    <w:p w14:paraId="08BB958F" w14:textId="67201787" w:rsidR="00FF1629" w:rsidRPr="00EE1FE5" w:rsidRDefault="00FF1629" w:rsidP="00FF1629">
      <w:pPr>
        <w:pStyle w:val="Brdtext"/>
      </w:pPr>
      <w:r w:rsidRPr="00EE1FE5">
        <w:rPr>
          <w:i/>
        </w:rPr>
        <w:t>Drift och startförreglingar för värmare</w:t>
      </w:r>
      <w:r w:rsidR="001B41CA">
        <w:rPr>
          <w:i/>
        </w:rPr>
        <w:t xml:space="preserve"> 252HE200</w:t>
      </w:r>
      <w:r w:rsidRPr="00EE1FE5">
        <w:rPr>
          <w:i/>
        </w:rPr>
        <w:t xml:space="preserve">: </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61871CEC" w14:textId="77777777" w:rsidTr="009B420B">
        <w:tc>
          <w:tcPr>
            <w:tcW w:w="2405" w:type="dxa"/>
          </w:tcPr>
          <w:p w14:paraId="1F654653" w14:textId="77777777" w:rsidR="00FF1629" w:rsidRPr="00EE1FE5" w:rsidRDefault="00FF1629" w:rsidP="00A70CFA">
            <w:pPr>
              <w:pStyle w:val="Brdtext"/>
              <w:ind w:left="0"/>
            </w:pPr>
            <w:r w:rsidRPr="00EE1FE5">
              <w:t>Objekt/signal</w:t>
            </w:r>
          </w:p>
        </w:tc>
        <w:tc>
          <w:tcPr>
            <w:tcW w:w="3119" w:type="dxa"/>
          </w:tcPr>
          <w:p w14:paraId="0B479A8C" w14:textId="77777777" w:rsidR="00FF1629" w:rsidRPr="00EE1FE5" w:rsidRDefault="00FF1629" w:rsidP="00A70CFA">
            <w:pPr>
              <w:pStyle w:val="Brdtext"/>
              <w:ind w:left="0"/>
            </w:pPr>
            <w:r w:rsidRPr="00EE1FE5">
              <w:t>Beskrivning</w:t>
            </w:r>
          </w:p>
        </w:tc>
        <w:tc>
          <w:tcPr>
            <w:tcW w:w="425" w:type="dxa"/>
          </w:tcPr>
          <w:p w14:paraId="5500AFC5" w14:textId="77777777" w:rsidR="00FF1629" w:rsidRPr="00EE1FE5" w:rsidRDefault="00FF1629" w:rsidP="00A70CFA">
            <w:pPr>
              <w:pStyle w:val="Brdtext"/>
              <w:ind w:left="0"/>
            </w:pPr>
            <w:r w:rsidRPr="00EE1FE5">
              <w:t>A</w:t>
            </w:r>
          </w:p>
        </w:tc>
        <w:tc>
          <w:tcPr>
            <w:tcW w:w="425" w:type="dxa"/>
          </w:tcPr>
          <w:p w14:paraId="1663FA47" w14:textId="77777777" w:rsidR="00FF1629" w:rsidRPr="00EE1FE5" w:rsidRDefault="00FF1629" w:rsidP="00A70CFA">
            <w:pPr>
              <w:pStyle w:val="Brdtext"/>
              <w:ind w:left="0"/>
            </w:pPr>
            <w:r w:rsidRPr="00EE1FE5">
              <w:t>B</w:t>
            </w:r>
          </w:p>
        </w:tc>
        <w:tc>
          <w:tcPr>
            <w:tcW w:w="425" w:type="dxa"/>
          </w:tcPr>
          <w:p w14:paraId="148523E0" w14:textId="77777777" w:rsidR="00FF1629" w:rsidRPr="00EE1FE5" w:rsidRDefault="00FF1629" w:rsidP="00A70CFA">
            <w:pPr>
              <w:pStyle w:val="Brdtext"/>
              <w:ind w:left="0"/>
            </w:pPr>
            <w:r w:rsidRPr="00EE1FE5">
              <w:t>C</w:t>
            </w:r>
          </w:p>
        </w:tc>
        <w:tc>
          <w:tcPr>
            <w:tcW w:w="1134" w:type="dxa"/>
          </w:tcPr>
          <w:p w14:paraId="52BE170D" w14:textId="77777777" w:rsidR="00FF1629" w:rsidRPr="00EE1FE5" w:rsidRDefault="00FF1629" w:rsidP="00A70CFA">
            <w:pPr>
              <w:pStyle w:val="Brdtext"/>
              <w:ind w:left="0"/>
            </w:pPr>
            <w:r w:rsidRPr="00EE1FE5">
              <w:t>Runint1</w:t>
            </w:r>
          </w:p>
        </w:tc>
      </w:tr>
      <w:tr w:rsidR="00EE1FE5" w:rsidRPr="00EE1FE5" w14:paraId="4489F123" w14:textId="77777777" w:rsidTr="009B420B">
        <w:tc>
          <w:tcPr>
            <w:tcW w:w="2405" w:type="dxa"/>
          </w:tcPr>
          <w:p w14:paraId="176D635A" w14:textId="77777777" w:rsidR="00FF1629" w:rsidRPr="00EE1FE5" w:rsidRDefault="00FF1629" w:rsidP="00A70CFA">
            <w:pPr>
              <w:pStyle w:val="Brdtext"/>
              <w:ind w:left="0"/>
            </w:pPr>
          </w:p>
        </w:tc>
        <w:tc>
          <w:tcPr>
            <w:tcW w:w="3119" w:type="dxa"/>
          </w:tcPr>
          <w:p w14:paraId="5A893076" w14:textId="08F48592" w:rsidR="00FF1629" w:rsidRPr="00EE1FE5" w:rsidRDefault="0014076C" w:rsidP="00A70CFA">
            <w:pPr>
              <w:pStyle w:val="Brdtext"/>
              <w:ind w:left="0"/>
            </w:pPr>
            <w:r w:rsidRPr="00EE1FE5">
              <w:t>Säkerhetssystem/processnödstopp</w:t>
            </w:r>
          </w:p>
        </w:tc>
        <w:tc>
          <w:tcPr>
            <w:tcW w:w="425" w:type="dxa"/>
          </w:tcPr>
          <w:p w14:paraId="5C15049E" w14:textId="77777777" w:rsidR="00FF1629" w:rsidRPr="00EE1FE5" w:rsidRDefault="00FF1629" w:rsidP="00A70CFA">
            <w:pPr>
              <w:pStyle w:val="Brdtext"/>
              <w:ind w:left="0"/>
            </w:pPr>
          </w:p>
        </w:tc>
        <w:tc>
          <w:tcPr>
            <w:tcW w:w="425" w:type="dxa"/>
          </w:tcPr>
          <w:p w14:paraId="2D5F14DD" w14:textId="77777777" w:rsidR="00FF1629" w:rsidRPr="00EE1FE5" w:rsidRDefault="00FF1629" w:rsidP="00A70CFA">
            <w:pPr>
              <w:pStyle w:val="Brdtext"/>
              <w:ind w:left="0"/>
            </w:pPr>
          </w:p>
        </w:tc>
        <w:tc>
          <w:tcPr>
            <w:tcW w:w="425" w:type="dxa"/>
          </w:tcPr>
          <w:p w14:paraId="33B0389B" w14:textId="77777777" w:rsidR="00FF1629" w:rsidRPr="00EE1FE5" w:rsidRDefault="00FF1629" w:rsidP="00A70CFA">
            <w:pPr>
              <w:pStyle w:val="Brdtext"/>
              <w:ind w:left="0"/>
            </w:pPr>
            <w:r w:rsidRPr="00EE1FE5">
              <w:t>X</w:t>
            </w:r>
          </w:p>
        </w:tc>
        <w:tc>
          <w:tcPr>
            <w:tcW w:w="1134" w:type="dxa"/>
          </w:tcPr>
          <w:p w14:paraId="0A784F61" w14:textId="77777777" w:rsidR="00FF1629" w:rsidRPr="00EE1FE5" w:rsidRDefault="00FF1629" w:rsidP="00A70CFA">
            <w:pPr>
              <w:pStyle w:val="Brdtext"/>
              <w:ind w:left="0"/>
            </w:pPr>
          </w:p>
        </w:tc>
      </w:tr>
      <w:tr w:rsidR="00EE1FE5" w:rsidRPr="00EE1FE5" w14:paraId="2B458CDA" w14:textId="77777777" w:rsidTr="009B420B">
        <w:tc>
          <w:tcPr>
            <w:tcW w:w="2405" w:type="dxa"/>
          </w:tcPr>
          <w:p w14:paraId="2C7D86F5" w14:textId="2B7A24F2" w:rsidR="009B420B" w:rsidRPr="00EE1FE5" w:rsidRDefault="009B420B" w:rsidP="00B73403">
            <w:pPr>
              <w:pStyle w:val="Brdtext"/>
              <w:ind w:left="0"/>
            </w:pPr>
            <w:r w:rsidRPr="006411DF">
              <w:rPr>
                <w:color w:val="FF0000"/>
              </w:rPr>
              <w:t>252T</w:t>
            </w:r>
            <w:r w:rsidR="006411DF" w:rsidRPr="006411DF">
              <w:rPr>
                <w:color w:val="FF0000"/>
              </w:rPr>
              <w:t>I201_H2_N</w:t>
            </w:r>
          </w:p>
        </w:tc>
        <w:tc>
          <w:tcPr>
            <w:tcW w:w="3119" w:type="dxa"/>
          </w:tcPr>
          <w:p w14:paraId="66AF3B8B" w14:textId="54EC0BA0" w:rsidR="009B420B" w:rsidRPr="00EE1FE5" w:rsidRDefault="006411DF" w:rsidP="009E78BC">
            <w:pPr>
              <w:pStyle w:val="Brdtext"/>
              <w:ind w:left="0"/>
            </w:pPr>
            <w:r w:rsidRPr="006411DF">
              <w:rPr>
                <w:color w:val="FF0000"/>
              </w:rPr>
              <w:t xml:space="preserve">252TI201 </w:t>
            </w:r>
            <w:r w:rsidR="003C04BA">
              <w:rPr>
                <w:color w:val="FF0000"/>
              </w:rPr>
              <w:t>≥</w:t>
            </w:r>
            <w:r w:rsidRPr="006411DF">
              <w:rPr>
                <w:color w:val="FF0000"/>
              </w:rPr>
              <w:t xml:space="preserve"> H2 </w:t>
            </w:r>
            <w:r w:rsidR="009B420B" w:rsidRPr="006411DF">
              <w:rPr>
                <w:color w:val="FF0000"/>
              </w:rPr>
              <w:t>Öh</w:t>
            </w:r>
            <w:r w:rsidRPr="006411DF">
              <w:rPr>
                <w:color w:val="FF0000"/>
              </w:rPr>
              <w:t>-</w:t>
            </w:r>
            <w:r w:rsidR="009B420B" w:rsidRPr="006411DF">
              <w:rPr>
                <w:color w:val="FF0000"/>
              </w:rPr>
              <w:t>skydd</w:t>
            </w:r>
          </w:p>
        </w:tc>
        <w:tc>
          <w:tcPr>
            <w:tcW w:w="425" w:type="dxa"/>
          </w:tcPr>
          <w:p w14:paraId="6B8C3BD4" w14:textId="77777777" w:rsidR="009B420B" w:rsidRPr="00EE1FE5" w:rsidRDefault="009B420B" w:rsidP="009E78BC">
            <w:pPr>
              <w:pStyle w:val="Brdtext"/>
              <w:ind w:left="0"/>
            </w:pPr>
          </w:p>
        </w:tc>
        <w:tc>
          <w:tcPr>
            <w:tcW w:w="425" w:type="dxa"/>
          </w:tcPr>
          <w:p w14:paraId="7DE02946" w14:textId="77777777" w:rsidR="009B420B" w:rsidRPr="00EE1FE5" w:rsidRDefault="009B420B" w:rsidP="009E78BC">
            <w:pPr>
              <w:pStyle w:val="Brdtext"/>
              <w:ind w:left="0"/>
            </w:pPr>
          </w:p>
        </w:tc>
        <w:tc>
          <w:tcPr>
            <w:tcW w:w="425" w:type="dxa"/>
          </w:tcPr>
          <w:p w14:paraId="1B9C6CFA" w14:textId="77777777" w:rsidR="009B420B" w:rsidRPr="00EE1FE5" w:rsidRDefault="009B420B" w:rsidP="009E78BC">
            <w:pPr>
              <w:pStyle w:val="Brdtext"/>
              <w:ind w:left="0"/>
            </w:pPr>
            <w:r w:rsidRPr="00EE1FE5">
              <w:t>X</w:t>
            </w:r>
          </w:p>
        </w:tc>
        <w:tc>
          <w:tcPr>
            <w:tcW w:w="1134" w:type="dxa"/>
          </w:tcPr>
          <w:p w14:paraId="5B0D60C0" w14:textId="77777777" w:rsidR="009B420B" w:rsidRPr="00EE1FE5" w:rsidRDefault="009B420B" w:rsidP="009E78BC">
            <w:pPr>
              <w:pStyle w:val="Brdtext"/>
              <w:ind w:left="0"/>
            </w:pPr>
          </w:p>
        </w:tc>
      </w:tr>
      <w:tr w:rsidR="00EE1FE5" w:rsidRPr="00EE1FE5" w14:paraId="66113381" w14:textId="77777777" w:rsidTr="009B420B">
        <w:tc>
          <w:tcPr>
            <w:tcW w:w="2405" w:type="dxa"/>
          </w:tcPr>
          <w:p w14:paraId="26395EA3" w14:textId="32F7024D" w:rsidR="009B420B" w:rsidRPr="00EE1FE5" w:rsidRDefault="009B420B" w:rsidP="009B420B">
            <w:pPr>
              <w:pStyle w:val="Brdtext"/>
              <w:ind w:left="0"/>
            </w:pPr>
            <w:r w:rsidRPr="00EE1FE5">
              <w:t>252XI565_L2</w:t>
            </w:r>
            <w:r w:rsidR="00914279" w:rsidRPr="00EE1FE5">
              <w:t>_N</w:t>
            </w:r>
            <w:r w:rsidR="00183222" w:rsidRPr="00EE1FE5">
              <w:t xml:space="preserve"> eller 252XI622_L2_N</w:t>
            </w:r>
          </w:p>
        </w:tc>
        <w:tc>
          <w:tcPr>
            <w:tcW w:w="3119" w:type="dxa"/>
          </w:tcPr>
          <w:p w14:paraId="01F06C15" w14:textId="67D60A7B" w:rsidR="009B420B" w:rsidRPr="00EE1FE5" w:rsidRDefault="00097844" w:rsidP="009E78BC">
            <w:pPr>
              <w:pStyle w:val="Brdtext"/>
              <w:ind w:left="0"/>
            </w:pPr>
            <w:r w:rsidRPr="00EE1FE5">
              <w:t>252XI565</w:t>
            </w:r>
            <w:r w:rsidR="00914279" w:rsidRPr="00EE1FE5">
              <w:t xml:space="preserve"> </w:t>
            </w:r>
            <w:r w:rsidR="00183222" w:rsidRPr="00EE1FE5">
              <w:t xml:space="preserve">och 252XI622 </w:t>
            </w:r>
            <w:r w:rsidRPr="00EE1FE5">
              <w:t>&lt;</w:t>
            </w:r>
            <w:r w:rsidR="00914279" w:rsidRPr="00EE1FE5">
              <w:t xml:space="preserve"> </w:t>
            </w:r>
            <w:r w:rsidRPr="00EE1FE5">
              <w:t>L2</w:t>
            </w:r>
          </w:p>
        </w:tc>
        <w:tc>
          <w:tcPr>
            <w:tcW w:w="425" w:type="dxa"/>
          </w:tcPr>
          <w:p w14:paraId="7F6F256F" w14:textId="77777777" w:rsidR="009B420B" w:rsidRPr="00EE1FE5" w:rsidRDefault="009B420B" w:rsidP="009E78BC">
            <w:pPr>
              <w:pStyle w:val="Brdtext"/>
              <w:ind w:left="0"/>
            </w:pPr>
          </w:p>
        </w:tc>
        <w:tc>
          <w:tcPr>
            <w:tcW w:w="425" w:type="dxa"/>
          </w:tcPr>
          <w:p w14:paraId="65FC224A" w14:textId="77777777" w:rsidR="009B420B" w:rsidRPr="00EE1FE5" w:rsidRDefault="009B420B" w:rsidP="009E78BC">
            <w:pPr>
              <w:pStyle w:val="Brdtext"/>
              <w:ind w:left="0"/>
            </w:pPr>
            <w:r w:rsidRPr="00EE1FE5">
              <w:t>X</w:t>
            </w:r>
          </w:p>
        </w:tc>
        <w:tc>
          <w:tcPr>
            <w:tcW w:w="425" w:type="dxa"/>
          </w:tcPr>
          <w:p w14:paraId="14BC5152" w14:textId="77777777" w:rsidR="009B420B" w:rsidRPr="00EE1FE5" w:rsidRDefault="009B420B" w:rsidP="009E78BC">
            <w:pPr>
              <w:pStyle w:val="Brdtext"/>
              <w:ind w:left="0"/>
            </w:pPr>
          </w:p>
        </w:tc>
        <w:tc>
          <w:tcPr>
            <w:tcW w:w="1134" w:type="dxa"/>
          </w:tcPr>
          <w:p w14:paraId="17886180" w14:textId="77777777" w:rsidR="009B420B" w:rsidRPr="00EE1FE5" w:rsidRDefault="009B420B" w:rsidP="009E78BC">
            <w:pPr>
              <w:pStyle w:val="Brdtext"/>
              <w:ind w:left="0"/>
            </w:pPr>
          </w:p>
        </w:tc>
      </w:tr>
      <w:tr w:rsidR="00EE1FE5" w:rsidRPr="00EE1FE5" w14:paraId="4BE1DF3E" w14:textId="77777777" w:rsidTr="009B420B">
        <w:tc>
          <w:tcPr>
            <w:tcW w:w="2405" w:type="dxa"/>
          </w:tcPr>
          <w:p w14:paraId="40D75B40" w14:textId="50565BCF" w:rsidR="005B16A1" w:rsidRPr="00EE1FE5" w:rsidRDefault="005B16A1" w:rsidP="009B420B">
            <w:pPr>
              <w:pStyle w:val="Brdtext"/>
              <w:ind w:left="0"/>
            </w:pPr>
            <w:r w:rsidRPr="00EE1FE5">
              <w:t>252SV562-SGO</w:t>
            </w:r>
            <w:r w:rsidR="00183222" w:rsidRPr="00EE1FE5">
              <w:t xml:space="preserve"> eller 252SV614-SGO</w:t>
            </w:r>
          </w:p>
        </w:tc>
        <w:tc>
          <w:tcPr>
            <w:tcW w:w="3119" w:type="dxa"/>
          </w:tcPr>
          <w:p w14:paraId="20D48E8D" w14:textId="74162820" w:rsidR="005B16A1" w:rsidRPr="00EE1FE5" w:rsidRDefault="003E1DCE" w:rsidP="009E78BC">
            <w:pPr>
              <w:pStyle w:val="Brdtext"/>
              <w:ind w:left="0"/>
            </w:pPr>
            <w:r w:rsidRPr="00EE1FE5">
              <w:t xml:space="preserve">252SV562 </w:t>
            </w:r>
            <w:r w:rsidR="00183222" w:rsidRPr="00EE1FE5">
              <w:t xml:space="preserve">eller 252SV614 </w:t>
            </w:r>
            <w:r w:rsidRPr="00EE1FE5">
              <w:t>ej öppen</w:t>
            </w:r>
          </w:p>
        </w:tc>
        <w:tc>
          <w:tcPr>
            <w:tcW w:w="425" w:type="dxa"/>
          </w:tcPr>
          <w:p w14:paraId="156D8B12" w14:textId="77777777" w:rsidR="005B16A1" w:rsidRPr="00EE1FE5" w:rsidRDefault="005B16A1" w:rsidP="009E78BC">
            <w:pPr>
              <w:pStyle w:val="Brdtext"/>
              <w:ind w:left="0"/>
            </w:pPr>
          </w:p>
        </w:tc>
        <w:tc>
          <w:tcPr>
            <w:tcW w:w="425" w:type="dxa"/>
          </w:tcPr>
          <w:p w14:paraId="267CEED5" w14:textId="0ECAF9E0" w:rsidR="005B16A1" w:rsidRPr="00EE1FE5" w:rsidRDefault="005B16A1" w:rsidP="009E78BC">
            <w:pPr>
              <w:pStyle w:val="Brdtext"/>
              <w:ind w:left="0"/>
            </w:pPr>
            <w:r w:rsidRPr="00EE1FE5">
              <w:t>X</w:t>
            </w:r>
          </w:p>
        </w:tc>
        <w:tc>
          <w:tcPr>
            <w:tcW w:w="425" w:type="dxa"/>
          </w:tcPr>
          <w:p w14:paraId="21E32B2F" w14:textId="77777777" w:rsidR="005B16A1" w:rsidRPr="00EE1FE5" w:rsidRDefault="005B16A1" w:rsidP="009E78BC">
            <w:pPr>
              <w:pStyle w:val="Brdtext"/>
              <w:ind w:left="0"/>
            </w:pPr>
          </w:p>
        </w:tc>
        <w:tc>
          <w:tcPr>
            <w:tcW w:w="1134" w:type="dxa"/>
          </w:tcPr>
          <w:p w14:paraId="22FC80B2" w14:textId="77777777" w:rsidR="005B16A1" w:rsidRPr="00EE1FE5" w:rsidRDefault="005B16A1" w:rsidP="009E78BC">
            <w:pPr>
              <w:pStyle w:val="Brdtext"/>
              <w:ind w:left="0"/>
            </w:pPr>
          </w:p>
        </w:tc>
      </w:tr>
      <w:tr w:rsidR="00B73403" w:rsidRPr="00EE1FE5" w14:paraId="66A1EEDD" w14:textId="77777777" w:rsidTr="009B420B">
        <w:tc>
          <w:tcPr>
            <w:tcW w:w="2405" w:type="dxa"/>
          </w:tcPr>
          <w:p w14:paraId="251AF1B2" w14:textId="3D9142CB" w:rsidR="00B73403" w:rsidRPr="00EE1FE5" w:rsidRDefault="00B73403" w:rsidP="00B73403">
            <w:pPr>
              <w:pStyle w:val="Brdtext"/>
              <w:ind w:left="0"/>
            </w:pPr>
            <w:r w:rsidRPr="00EE1FE5">
              <w:t>252TI200_H2</w:t>
            </w:r>
            <w:r w:rsidR="00914279" w:rsidRPr="00EE1FE5">
              <w:t>_N</w:t>
            </w:r>
          </w:p>
        </w:tc>
        <w:tc>
          <w:tcPr>
            <w:tcW w:w="3119" w:type="dxa"/>
          </w:tcPr>
          <w:p w14:paraId="15B6FA55" w14:textId="3C856DDE" w:rsidR="00B73403" w:rsidRPr="00EE1FE5" w:rsidRDefault="00097844" w:rsidP="00B73403">
            <w:pPr>
              <w:pStyle w:val="Brdtext"/>
              <w:ind w:left="0"/>
            </w:pPr>
            <w:r w:rsidRPr="00EE1FE5">
              <w:t>252TI200</w:t>
            </w:r>
            <w:r w:rsidR="00914279" w:rsidRPr="00EE1FE5">
              <w:t xml:space="preserve"> </w:t>
            </w:r>
            <w:r w:rsidRPr="00EE1FE5">
              <w:t>&gt;</w:t>
            </w:r>
            <w:r w:rsidR="00914279" w:rsidRPr="00EE1FE5">
              <w:t xml:space="preserve"> </w:t>
            </w:r>
            <w:r w:rsidRPr="00EE1FE5">
              <w:t>H2</w:t>
            </w:r>
          </w:p>
        </w:tc>
        <w:tc>
          <w:tcPr>
            <w:tcW w:w="425" w:type="dxa"/>
          </w:tcPr>
          <w:p w14:paraId="27AE38FE" w14:textId="77777777" w:rsidR="00B73403" w:rsidRPr="00EE1FE5" w:rsidRDefault="00B73403" w:rsidP="00B73403">
            <w:pPr>
              <w:pStyle w:val="Brdtext"/>
              <w:ind w:left="0"/>
            </w:pPr>
          </w:p>
        </w:tc>
        <w:tc>
          <w:tcPr>
            <w:tcW w:w="425" w:type="dxa"/>
          </w:tcPr>
          <w:p w14:paraId="61CD1EE5" w14:textId="7733B6B6" w:rsidR="00B73403" w:rsidRPr="00EE1FE5" w:rsidRDefault="00B73403" w:rsidP="00B73403">
            <w:pPr>
              <w:pStyle w:val="Brdtext"/>
              <w:ind w:left="0"/>
            </w:pPr>
            <w:r w:rsidRPr="00EE1FE5">
              <w:t>X</w:t>
            </w:r>
          </w:p>
        </w:tc>
        <w:tc>
          <w:tcPr>
            <w:tcW w:w="425" w:type="dxa"/>
          </w:tcPr>
          <w:p w14:paraId="152720FE" w14:textId="77777777" w:rsidR="00B73403" w:rsidRPr="00EE1FE5" w:rsidRDefault="00B73403" w:rsidP="00B73403">
            <w:pPr>
              <w:pStyle w:val="Brdtext"/>
              <w:ind w:left="0"/>
            </w:pPr>
          </w:p>
        </w:tc>
        <w:tc>
          <w:tcPr>
            <w:tcW w:w="1134" w:type="dxa"/>
          </w:tcPr>
          <w:p w14:paraId="19297609" w14:textId="77777777" w:rsidR="00B73403" w:rsidRPr="00EE1FE5" w:rsidRDefault="00B73403" w:rsidP="00B73403">
            <w:pPr>
              <w:pStyle w:val="Brdtext"/>
              <w:ind w:left="0"/>
            </w:pPr>
          </w:p>
        </w:tc>
      </w:tr>
    </w:tbl>
    <w:p w14:paraId="6656E894" w14:textId="5DB38330" w:rsidR="00866FED" w:rsidRDefault="00866FED" w:rsidP="00313428">
      <w:pPr>
        <w:pStyle w:val="Brdtext"/>
      </w:pPr>
    </w:p>
    <w:p w14:paraId="442E327F" w14:textId="6B2E21A2" w:rsidR="001B41CA" w:rsidRPr="001B41CA" w:rsidRDefault="001B41CA" w:rsidP="001B41CA">
      <w:pPr>
        <w:pStyle w:val="Brdtext"/>
        <w:rPr>
          <w:i/>
          <w:color w:val="FF0000"/>
        </w:rPr>
      </w:pPr>
      <w:r w:rsidRPr="001B41CA">
        <w:rPr>
          <w:i/>
          <w:color w:val="FF0000"/>
        </w:rPr>
        <w:t>SIL-klassad säkerhetskrets för 252HE200 (Kontaktortripp SIL-utgång till UMC-gruppens nödstoppskrets):</w:t>
      </w:r>
    </w:p>
    <w:p w14:paraId="3B540921" w14:textId="6A9D7651" w:rsidR="001B41CA" w:rsidRPr="00EE1FE5" w:rsidRDefault="001B41CA" w:rsidP="001B41CA">
      <w:pPr>
        <w:pStyle w:val="Brdtext"/>
      </w:pPr>
      <w:bookmarkStart w:id="35" w:name="_Hlk34188280"/>
      <w:r w:rsidRPr="001B41CA">
        <w:rPr>
          <w:color w:val="FF0000"/>
        </w:rPr>
        <w:t>Hög temp 252TI201_H2 trippar 252HE200</w:t>
      </w:r>
      <w:bookmarkEnd w:id="35"/>
      <w:r w:rsidRPr="001B41CA">
        <w:rPr>
          <w:color w:val="FF0000"/>
        </w:rPr>
        <w:t xml:space="preserve"> via nödstoppskrets (utgång FALSE).</w:t>
      </w:r>
    </w:p>
    <w:p w14:paraId="4ABCB30F" w14:textId="77777777" w:rsidR="001B41CA" w:rsidRPr="00EE1FE5" w:rsidRDefault="001B41CA" w:rsidP="00313428">
      <w:pPr>
        <w:pStyle w:val="Brdtext"/>
      </w:pPr>
    </w:p>
    <w:p w14:paraId="2F15F499" w14:textId="77777777" w:rsidR="00F828D0" w:rsidRPr="00EE1FE5" w:rsidRDefault="00F828D0" w:rsidP="00313428">
      <w:pPr>
        <w:pStyle w:val="Brdtext"/>
      </w:pPr>
    </w:p>
    <w:p w14:paraId="3F560BC0" w14:textId="4EFB92A9" w:rsidR="003764D7" w:rsidRPr="00EE1FE5" w:rsidRDefault="003764D7" w:rsidP="003764D7">
      <w:pPr>
        <w:pStyle w:val="Rubrik3"/>
      </w:pPr>
      <w:bookmarkStart w:id="36" w:name="_Toc34188985"/>
      <w:r w:rsidRPr="00EE1FE5">
        <w:t>Vätgas</w:t>
      </w:r>
      <w:bookmarkEnd w:id="36"/>
    </w:p>
    <w:p w14:paraId="630D911A" w14:textId="00A3D76F" w:rsidR="003764D7" w:rsidRPr="00EE1FE5" w:rsidRDefault="003764D7" w:rsidP="003764D7">
      <w:pPr>
        <w:pStyle w:val="Brdtext"/>
      </w:pPr>
      <w:r w:rsidRPr="00EE1FE5">
        <w:t>Tillsats vätgas.</w:t>
      </w:r>
    </w:p>
    <w:p w14:paraId="208C9053" w14:textId="3AF769D5" w:rsidR="00925C63" w:rsidRPr="00EE1FE5" w:rsidRDefault="00DB2CAA" w:rsidP="00925C63">
      <w:pPr>
        <w:pStyle w:val="Brdtext"/>
      </w:pPr>
      <w:r w:rsidRPr="00EE1FE5">
        <w:t>Avstängnings</w:t>
      </w:r>
      <w:r w:rsidR="00925C63" w:rsidRPr="00EE1FE5">
        <w:t>ventil 341SV672.</w:t>
      </w:r>
      <w:r w:rsidR="007C4F61" w:rsidRPr="00EE1FE5">
        <w:t xml:space="preserve"> Stänger vid högt eller lågt toppgastryck</w:t>
      </w:r>
      <w:r w:rsidR="007446C5" w:rsidRPr="00EE1FE5">
        <w:t>, processnödstopp</w:t>
      </w:r>
      <w:r w:rsidR="00011446" w:rsidRPr="00EE1FE5">
        <w:t>, lågt kvävgastryck</w:t>
      </w:r>
      <w:r w:rsidR="00DD0220" w:rsidRPr="00EE1FE5">
        <w:t xml:space="preserve"> samt vid risk för backflöde </w:t>
      </w:r>
      <w:proofErr w:type="spellStart"/>
      <w:r w:rsidR="00DD0220" w:rsidRPr="00EE1FE5">
        <w:t>pga</w:t>
      </w:r>
      <w:proofErr w:type="spellEnd"/>
      <w:r w:rsidR="00DD0220" w:rsidRPr="00EE1FE5">
        <w:t xml:space="preserve"> låg tryckskillnad</w:t>
      </w:r>
      <w:r w:rsidR="007C4F61" w:rsidRPr="00EE1FE5">
        <w:t xml:space="preserve">. </w:t>
      </w:r>
    </w:p>
    <w:p w14:paraId="457219E6" w14:textId="5B4479E7" w:rsidR="003340E9" w:rsidRPr="00EE1FE5" w:rsidRDefault="003340E9" w:rsidP="003340E9">
      <w:pPr>
        <w:pStyle w:val="Brdtext"/>
        <w:rPr>
          <w:i/>
        </w:rPr>
      </w:pPr>
      <w:r w:rsidRPr="00EE1FE5">
        <w:rPr>
          <w:i/>
        </w:rPr>
        <w:t>341SV672</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15097F19" w14:textId="77777777" w:rsidTr="0077682B">
        <w:trPr>
          <w:trHeight w:val="417"/>
        </w:trPr>
        <w:tc>
          <w:tcPr>
            <w:tcW w:w="1686" w:type="dxa"/>
          </w:tcPr>
          <w:p w14:paraId="45585ED3" w14:textId="77777777" w:rsidR="003340E9" w:rsidRPr="00EE1FE5" w:rsidRDefault="003340E9" w:rsidP="0077682B">
            <w:pPr>
              <w:pStyle w:val="Brdtext"/>
              <w:ind w:left="0"/>
            </w:pPr>
            <w:r w:rsidRPr="00EE1FE5">
              <w:t>Objekttyp</w:t>
            </w:r>
          </w:p>
        </w:tc>
        <w:tc>
          <w:tcPr>
            <w:tcW w:w="2741" w:type="dxa"/>
          </w:tcPr>
          <w:p w14:paraId="6A3AAF6C" w14:textId="77777777" w:rsidR="003340E9" w:rsidRPr="00EE1FE5" w:rsidRDefault="003340E9" w:rsidP="0077682B">
            <w:pPr>
              <w:pStyle w:val="Brdtext"/>
              <w:ind w:left="0"/>
            </w:pPr>
            <w:r w:rsidRPr="00EE1FE5">
              <w:t>Objekt/signal</w:t>
            </w:r>
          </w:p>
        </w:tc>
        <w:tc>
          <w:tcPr>
            <w:tcW w:w="3446" w:type="dxa"/>
          </w:tcPr>
          <w:p w14:paraId="6868BC37" w14:textId="77777777" w:rsidR="003340E9" w:rsidRPr="00EE1FE5" w:rsidRDefault="003340E9" w:rsidP="0077682B">
            <w:pPr>
              <w:pStyle w:val="Brdtext"/>
              <w:ind w:left="0"/>
            </w:pPr>
            <w:r w:rsidRPr="00EE1FE5">
              <w:t>Beskrivning</w:t>
            </w:r>
          </w:p>
        </w:tc>
      </w:tr>
      <w:tr w:rsidR="003340E9" w:rsidRPr="00EE1FE5" w14:paraId="141A8576" w14:textId="77777777" w:rsidTr="0077682B">
        <w:trPr>
          <w:trHeight w:val="417"/>
        </w:trPr>
        <w:tc>
          <w:tcPr>
            <w:tcW w:w="1686" w:type="dxa"/>
          </w:tcPr>
          <w:p w14:paraId="285D91E3" w14:textId="77777777" w:rsidR="003340E9" w:rsidRPr="00EE1FE5" w:rsidRDefault="003340E9" w:rsidP="0077682B">
            <w:pPr>
              <w:pStyle w:val="Brdtext"/>
              <w:ind w:left="0"/>
            </w:pPr>
            <w:r w:rsidRPr="00EE1FE5">
              <w:t>VAL</w:t>
            </w:r>
          </w:p>
        </w:tc>
        <w:tc>
          <w:tcPr>
            <w:tcW w:w="2741" w:type="dxa"/>
          </w:tcPr>
          <w:p w14:paraId="28B286F6" w14:textId="1ECA2D58" w:rsidR="003340E9" w:rsidRPr="00EE1FE5" w:rsidRDefault="003340E9" w:rsidP="0077682B">
            <w:pPr>
              <w:pStyle w:val="Brdtext"/>
              <w:ind w:left="0"/>
            </w:pPr>
            <w:r w:rsidRPr="00EE1FE5">
              <w:t>341SV672</w:t>
            </w:r>
          </w:p>
        </w:tc>
        <w:tc>
          <w:tcPr>
            <w:tcW w:w="3446" w:type="dxa"/>
          </w:tcPr>
          <w:p w14:paraId="63F04882" w14:textId="5C6052A6" w:rsidR="003340E9" w:rsidRPr="00EE1FE5" w:rsidRDefault="003340E9" w:rsidP="0077682B">
            <w:pPr>
              <w:pStyle w:val="Brdtext"/>
              <w:ind w:left="0"/>
            </w:pPr>
            <w:r w:rsidRPr="00EE1FE5">
              <w:t>Avstängningsventil H2</w:t>
            </w:r>
          </w:p>
        </w:tc>
      </w:tr>
    </w:tbl>
    <w:p w14:paraId="13B1A17A" w14:textId="77777777" w:rsidR="00925C63" w:rsidRPr="00EE1FE5" w:rsidRDefault="00925C63" w:rsidP="003764D7">
      <w:pPr>
        <w:pStyle w:val="Brdtext"/>
      </w:pPr>
    </w:p>
    <w:p w14:paraId="76E54036" w14:textId="00C8CFAB" w:rsidR="00846B7D" w:rsidRPr="00EE1FE5" w:rsidRDefault="00846B7D" w:rsidP="00846B7D">
      <w:pPr>
        <w:pStyle w:val="Brdtext"/>
      </w:pPr>
      <w:proofErr w:type="spellStart"/>
      <w:r w:rsidRPr="00EE1FE5">
        <w:rPr>
          <w:i/>
        </w:rPr>
        <w:t>Förreglingar</w:t>
      </w:r>
      <w:proofErr w:type="spellEnd"/>
      <w:r w:rsidRPr="00EE1FE5">
        <w:rPr>
          <w:i/>
        </w:rPr>
        <w:t xml:space="preserve"> </w:t>
      </w:r>
      <w:r w:rsidR="00DB2CAA" w:rsidRPr="00EE1FE5">
        <w:rPr>
          <w:i/>
        </w:rPr>
        <w:t>341</w:t>
      </w:r>
      <w:r w:rsidRPr="00EE1FE5">
        <w:rPr>
          <w:i/>
        </w:rPr>
        <w:t>SV</w:t>
      </w:r>
      <w:r w:rsidR="00DB2CAA" w:rsidRPr="00EE1FE5">
        <w:rPr>
          <w:i/>
        </w:rPr>
        <w:t>672</w:t>
      </w:r>
      <w:r w:rsidRPr="00EE1FE5">
        <w:rPr>
          <w:i/>
        </w:rPr>
        <w:t xml:space="preserve"> stängd:</w:t>
      </w:r>
    </w:p>
    <w:tbl>
      <w:tblPr>
        <w:tblStyle w:val="Tabellrutnt"/>
        <w:tblW w:w="7933" w:type="dxa"/>
        <w:tblInd w:w="1134" w:type="dxa"/>
        <w:tblLayout w:type="fixed"/>
        <w:tblLook w:val="04A0" w:firstRow="1" w:lastRow="0" w:firstColumn="1" w:lastColumn="0" w:noHBand="0" w:noVBand="1"/>
      </w:tblPr>
      <w:tblGrid>
        <w:gridCol w:w="1980"/>
        <w:gridCol w:w="3544"/>
        <w:gridCol w:w="425"/>
        <w:gridCol w:w="425"/>
        <w:gridCol w:w="425"/>
        <w:gridCol w:w="1134"/>
      </w:tblGrid>
      <w:tr w:rsidR="00EE1FE5" w:rsidRPr="00EE1FE5" w14:paraId="30855579" w14:textId="77777777" w:rsidTr="006631B4">
        <w:trPr>
          <w:trHeight w:val="56"/>
        </w:trPr>
        <w:tc>
          <w:tcPr>
            <w:tcW w:w="1980" w:type="dxa"/>
          </w:tcPr>
          <w:p w14:paraId="53DD48FC" w14:textId="77777777" w:rsidR="00846B7D" w:rsidRPr="00EE1FE5" w:rsidRDefault="00846B7D" w:rsidP="006631B4">
            <w:pPr>
              <w:pStyle w:val="Brdtext"/>
              <w:ind w:left="0"/>
            </w:pPr>
            <w:r w:rsidRPr="00EE1FE5">
              <w:t>Objekt/signal</w:t>
            </w:r>
          </w:p>
        </w:tc>
        <w:tc>
          <w:tcPr>
            <w:tcW w:w="3544" w:type="dxa"/>
          </w:tcPr>
          <w:p w14:paraId="6B45BEA4" w14:textId="77777777" w:rsidR="00846B7D" w:rsidRPr="00EE1FE5" w:rsidRDefault="00846B7D" w:rsidP="006631B4">
            <w:pPr>
              <w:pStyle w:val="Brdtext"/>
              <w:ind w:left="0"/>
            </w:pPr>
            <w:r w:rsidRPr="00EE1FE5">
              <w:t>Beskrivning</w:t>
            </w:r>
          </w:p>
        </w:tc>
        <w:tc>
          <w:tcPr>
            <w:tcW w:w="425" w:type="dxa"/>
          </w:tcPr>
          <w:p w14:paraId="6DAF8446" w14:textId="77777777" w:rsidR="00846B7D" w:rsidRPr="00EE1FE5" w:rsidRDefault="00846B7D" w:rsidP="006631B4">
            <w:pPr>
              <w:pStyle w:val="Brdtext"/>
              <w:ind w:left="0"/>
            </w:pPr>
            <w:r w:rsidRPr="00EE1FE5">
              <w:t>A</w:t>
            </w:r>
          </w:p>
        </w:tc>
        <w:tc>
          <w:tcPr>
            <w:tcW w:w="425" w:type="dxa"/>
          </w:tcPr>
          <w:p w14:paraId="01726473" w14:textId="77777777" w:rsidR="00846B7D" w:rsidRPr="00EE1FE5" w:rsidRDefault="00846B7D" w:rsidP="006631B4">
            <w:pPr>
              <w:pStyle w:val="Brdtext"/>
              <w:ind w:left="0"/>
            </w:pPr>
            <w:r w:rsidRPr="00EE1FE5">
              <w:t>B</w:t>
            </w:r>
          </w:p>
        </w:tc>
        <w:tc>
          <w:tcPr>
            <w:tcW w:w="425" w:type="dxa"/>
          </w:tcPr>
          <w:p w14:paraId="1C843C5D" w14:textId="77777777" w:rsidR="00846B7D" w:rsidRPr="00EE1FE5" w:rsidRDefault="00846B7D" w:rsidP="006631B4">
            <w:pPr>
              <w:pStyle w:val="Brdtext"/>
              <w:ind w:left="0"/>
            </w:pPr>
            <w:r w:rsidRPr="00EE1FE5">
              <w:t>C</w:t>
            </w:r>
          </w:p>
        </w:tc>
        <w:tc>
          <w:tcPr>
            <w:tcW w:w="1134" w:type="dxa"/>
          </w:tcPr>
          <w:p w14:paraId="180C7230" w14:textId="77777777" w:rsidR="00846B7D" w:rsidRPr="00EE1FE5" w:rsidRDefault="00846B7D" w:rsidP="006631B4">
            <w:pPr>
              <w:pStyle w:val="Brdtext"/>
              <w:ind w:left="0"/>
            </w:pPr>
            <w:r w:rsidRPr="00EE1FE5">
              <w:t>Runint1</w:t>
            </w:r>
          </w:p>
        </w:tc>
      </w:tr>
      <w:tr w:rsidR="00EE1FE5" w:rsidRPr="00EE1FE5" w14:paraId="10BB9F8D" w14:textId="77777777" w:rsidTr="006631B4">
        <w:trPr>
          <w:trHeight w:val="56"/>
        </w:trPr>
        <w:tc>
          <w:tcPr>
            <w:tcW w:w="1980" w:type="dxa"/>
          </w:tcPr>
          <w:p w14:paraId="062CBD5E" w14:textId="77777777" w:rsidR="00846B7D" w:rsidRPr="00EE1FE5" w:rsidRDefault="00846B7D" w:rsidP="006631B4">
            <w:pPr>
              <w:pStyle w:val="Brdtext"/>
              <w:ind w:left="0"/>
            </w:pPr>
          </w:p>
        </w:tc>
        <w:tc>
          <w:tcPr>
            <w:tcW w:w="3544" w:type="dxa"/>
          </w:tcPr>
          <w:p w14:paraId="7D697608" w14:textId="64C12900" w:rsidR="00846B7D" w:rsidRPr="00EE1FE5" w:rsidRDefault="0014076C" w:rsidP="006631B4">
            <w:pPr>
              <w:pStyle w:val="Brdtext"/>
              <w:ind w:left="0"/>
            </w:pPr>
            <w:r w:rsidRPr="00EE1FE5">
              <w:t>Säkerhetssystem/processnödstopp</w:t>
            </w:r>
          </w:p>
        </w:tc>
        <w:tc>
          <w:tcPr>
            <w:tcW w:w="425" w:type="dxa"/>
          </w:tcPr>
          <w:p w14:paraId="51E1FFE9" w14:textId="77777777" w:rsidR="00846B7D" w:rsidRPr="00EE1FE5" w:rsidRDefault="00846B7D" w:rsidP="006631B4">
            <w:pPr>
              <w:pStyle w:val="Brdtext"/>
              <w:ind w:left="0"/>
            </w:pPr>
          </w:p>
        </w:tc>
        <w:tc>
          <w:tcPr>
            <w:tcW w:w="425" w:type="dxa"/>
          </w:tcPr>
          <w:p w14:paraId="66237E8F" w14:textId="77777777" w:rsidR="00846B7D" w:rsidRPr="00EE1FE5" w:rsidRDefault="00846B7D" w:rsidP="006631B4">
            <w:pPr>
              <w:pStyle w:val="Brdtext"/>
              <w:ind w:left="0"/>
            </w:pPr>
          </w:p>
        </w:tc>
        <w:tc>
          <w:tcPr>
            <w:tcW w:w="425" w:type="dxa"/>
          </w:tcPr>
          <w:p w14:paraId="7ABB29E2" w14:textId="5ED6167B" w:rsidR="00846B7D" w:rsidRPr="00EE1FE5" w:rsidRDefault="00DC3EAA" w:rsidP="006631B4">
            <w:pPr>
              <w:pStyle w:val="Brdtext"/>
              <w:ind w:left="0"/>
            </w:pPr>
            <w:r w:rsidRPr="00EE1FE5">
              <w:t>X</w:t>
            </w:r>
          </w:p>
        </w:tc>
        <w:tc>
          <w:tcPr>
            <w:tcW w:w="1134" w:type="dxa"/>
          </w:tcPr>
          <w:p w14:paraId="7942BF8E" w14:textId="77777777" w:rsidR="00846B7D" w:rsidRPr="00EE1FE5" w:rsidRDefault="00846B7D" w:rsidP="006631B4">
            <w:pPr>
              <w:pStyle w:val="Brdtext"/>
              <w:ind w:left="0"/>
            </w:pPr>
          </w:p>
        </w:tc>
      </w:tr>
      <w:tr w:rsidR="00EE1FE5" w:rsidRPr="00EE1FE5" w14:paraId="339AD09F" w14:textId="77777777" w:rsidTr="006631B4">
        <w:trPr>
          <w:trHeight w:val="56"/>
        </w:trPr>
        <w:tc>
          <w:tcPr>
            <w:tcW w:w="1980" w:type="dxa"/>
          </w:tcPr>
          <w:p w14:paraId="654270B5" w14:textId="408D3F87" w:rsidR="00DC3EAA" w:rsidRPr="00EE1FE5" w:rsidRDefault="00DC3EAA" w:rsidP="00DC3EAA">
            <w:pPr>
              <w:pStyle w:val="Brdtext"/>
              <w:ind w:left="0"/>
            </w:pPr>
            <w:r w:rsidRPr="00EE1FE5">
              <w:t>343XI308</w:t>
            </w:r>
            <w:r w:rsidR="008F7E8C" w:rsidRPr="00EE1FE5">
              <w:t>_L2</w:t>
            </w:r>
          </w:p>
        </w:tc>
        <w:tc>
          <w:tcPr>
            <w:tcW w:w="3544" w:type="dxa"/>
          </w:tcPr>
          <w:p w14:paraId="40EAB1AF" w14:textId="054B9B30" w:rsidR="00DC3EAA" w:rsidRPr="00EE1FE5" w:rsidRDefault="008F7E8C" w:rsidP="00DC3EAA">
            <w:pPr>
              <w:pStyle w:val="Brdtext"/>
              <w:ind w:left="0"/>
            </w:pPr>
            <w:proofErr w:type="spellStart"/>
            <w:r w:rsidRPr="00EE1FE5">
              <w:t>Difftryck</w:t>
            </w:r>
            <w:proofErr w:type="spellEnd"/>
            <w:r w:rsidRPr="00EE1FE5">
              <w:t xml:space="preserve"> H2-reduktionsgas</w:t>
            </w:r>
          </w:p>
        </w:tc>
        <w:tc>
          <w:tcPr>
            <w:tcW w:w="425" w:type="dxa"/>
          </w:tcPr>
          <w:p w14:paraId="06AF6FED" w14:textId="29D49ACF" w:rsidR="00DC3EAA" w:rsidRPr="00EE1FE5" w:rsidRDefault="00DC3EAA" w:rsidP="00DC3EAA">
            <w:pPr>
              <w:pStyle w:val="Brdtext"/>
              <w:ind w:left="0"/>
            </w:pPr>
          </w:p>
        </w:tc>
        <w:tc>
          <w:tcPr>
            <w:tcW w:w="425" w:type="dxa"/>
          </w:tcPr>
          <w:p w14:paraId="1365996A" w14:textId="5C43B6BD" w:rsidR="00DC3EAA" w:rsidRPr="00EE1FE5" w:rsidRDefault="008655F3" w:rsidP="00DC3EAA">
            <w:pPr>
              <w:pStyle w:val="Brdtext"/>
              <w:ind w:left="0"/>
            </w:pPr>
            <w:r w:rsidRPr="00EE1FE5">
              <w:t>X</w:t>
            </w:r>
          </w:p>
        </w:tc>
        <w:tc>
          <w:tcPr>
            <w:tcW w:w="425" w:type="dxa"/>
          </w:tcPr>
          <w:p w14:paraId="3BBB2178" w14:textId="764F95C0" w:rsidR="00DC3EAA" w:rsidRPr="00EE1FE5" w:rsidRDefault="00DC3EAA" w:rsidP="00DC3EAA">
            <w:pPr>
              <w:pStyle w:val="Brdtext"/>
              <w:ind w:left="0"/>
            </w:pPr>
          </w:p>
        </w:tc>
        <w:tc>
          <w:tcPr>
            <w:tcW w:w="1134" w:type="dxa"/>
          </w:tcPr>
          <w:p w14:paraId="14FFC7A5" w14:textId="77777777" w:rsidR="00DC3EAA" w:rsidRPr="00EE1FE5" w:rsidRDefault="00DC3EAA" w:rsidP="00DC3EAA">
            <w:pPr>
              <w:pStyle w:val="Brdtext"/>
              <w:ind w:left="0"/>
            </w:pPr>
          </w:p>
        </w:tc>
      </w:tr>
      <w:tr w:rsidR="00EE1FE5" w:rsidRPr="00EE1FE5" w14:paraId="0E8211A9" w14:textId="77777777" w:rsidTr="006631B4">
        <w:trPr>
          <w:trHeight w:val="56"/>
        </w:trPr>
        <w:tc>
          <w:tcPr>
            <w:tcW w:w="1980" w:type="dxa"/>
          </w:tcPr>
          <w:p w14:paraId="61D18158" w14:textId="4F55B6EC" w:rsidR="008655F3" w:rsidRPr="00EE1FE5" w:rsidRDefault="00740F00" w:rsidP="008655F3">
            <w:pPr>
              <w:pStyle w:val="Brdtext"/>
              <w:ind w:left="0"/>
            </w:pPr>
            <w:r w:rsidRPr="00EE1FE5">
              <w:t>320XI320_H2_N</w:t>
            </w:r>
          </w:p>
        </w:tc>
        <w:tc>
          <w:tcPr>
            <w:tcW w:w="3544" w:type="dxa"/>
          </w:tcPr>
          <w:p w14:paraId="3D5BF86B" w14:textId="660F3C8A" w:rsidR="008655F3" w:rsidRPr="00EE1FE5" w:rsidRDefault="00740F00" w:rsidP="008655F3">
            <w:pPr>
              <w:pStyle w:val="Brdtext"/>
              <w:ind w:left="0"/>
            </w:pPr>
            <w:r w:rsidRPr="00EE1FE5">
              <w:t>320XI320</w:t>
            </w:r>
            <w:r w:rsidR="008655F3" w:rsidRPr="00EE1FE5">
              <w:t xml:space="preserve"> ≥ H2</w:t>
            </w:r>
          </w:p>
        </w:tc>
        <w:tc>
          <w:tcPr>
            <w:tcW w:w="425" w:type="dxa"/>
          </w:tcPr>
          <w:p w14:paraId="0C55E67C" w14:textId="5EAA8B4D" w:rsidR="008655F3" w:rsidRPr="00EE1FE5" w:rsidRDefault="008655F3" w:rsidP="008655F3">
            <w:pPr>
              <w:pStyle w:val="Brdtext"/>
              <w:ind w:left="0"/>
            </w:pPr>
          </w:p>
        </w:tc>
        <w:tc>
          <w:tcPr>
            <w:tcW w:w="425" w:type="dxa"/>
          </w:tcPr>
          <w:p w14:paraId="5677CCB5" w14:textId="4FAF002F" w:rsidR="008655F3" w:rsidRPr="00EE1FE5" w:rsidRDefault="008655F3" w:rsidP="008655F3">
            <w:pPr>
              <w:pStyle w:val="Brdtext"/>
              <w:ind w:left="0"/>
            </w:pPr>
            <w:r w:rsidRPr="00EE1FE5">
              <w:t>X</w:t>
            </w:r>
          </w:p>
        </w:tc>
        <w:tc>
          <w:tcPr>
            <w:tcW w:w="425" w:type="dxa"/>
          </w:tcPr>
          <w:p w14:paraId="4CF5154B" w14:textId="77777777" w:rsidR="008655F3" w:rsidRPr="00EE1FE5" w:rsidRDefault="008655F3" w:rsidP="008655F3">
            <w:pPr>
              <w:pStyle w:val="Brdtext"/>
              <w:ind w:left="0"/>
            </w:pPr>
          </w:p>
        </w:tc>
        <w:tc>
          <w:tcPr>
            <w:tcW w:w="1134" w:type="dxa"/>
          </w:tcPr>
          <w:p w14:paraId="713EBA68" w14:textId="77777777" w:rsidR="008655F3" w:rsidRPr="00EE1FE5" w:rsidRDefault="008655F3" w:rsidP="008655F3">
            <w:pPr>
              <w:pStyle w:val="Brdtext"/>
              <w:ind w:left="0"/>
            </w:pPr>
          </w:p>
        </w:tc>
      </w:tr>
      <w:tr w:rsidR="00EE1FE5" w:rsidRPr="00EE1FE5" w14:paraId="1B5FCFDC" w14:textId="77777777" w:rsidTr="006631B4">
        <w:trPr>
          <w:trHeight w:val="56"/>
        </w:trPr>
        <w:tc>
          <w:tcPr>
            <w:tcW w:w="1980" w:type="dxa"/>
          </w:tcPr>
          <w:p w14:paraId="29C9AE26" w14:textId="5C71CA62" w:rsidR="008655F3" w:rsidRPr="00EE1FE5" w:rsidRDefault="00740F00" w:rsidP="008655F3">
            <w:pPr>
              <w:pStyle w:val="Brdtext"/>
              <w:ind w:left="0"/>
            </w:pPr>
            <w:r w:rsidRPr="00EE1FE5">
              <w:t>320XI320_L2_N</w:t>
            </w:r>
          </w:p>
        </w:tc>
        <w:tc>
          <w:tcPr>
            <w:tcW w:w="3544" w:type="dxa"/>
          </w:tcPr>
          <w:p w14:paraId="392AB728" w14:textId="67DB48C1" w:rsidR="008655F3" w:rsidRPr="00EE1FE5" w:rsidRDefault="00740F00" w:rsidP="008655F3">
            <w:pPr>
              <w:pStyle w:val="Brdtext"/>
              <w:ind w:left="0"/>
            </w:pPr>
            <w:r w:rsidRPr="00EE1FE5">
              <w:t>320XI320</w:t>
            </w:r>
            <w:r w:rsidR="008655F3" w:rsidRPr="00EE1FE5">
              <w:t xml:space="preserve"> ≤ L2</w:t>
            </w:r>
          </w:p>
        </w:tc>
        <w:tc>
          <w:tcPr>
            <w:tcW w:w="425" w:type="dxa"/>
          </w:tcPr>
          <w:p w14:paraId="36C13AB8" w14:textId="07484F03" w:rsidR="008655F3" w:rsidRPr="00EE1FE5" w:rsidRDefault="008655F3" w:rsidP="008655F3">
            <w:pPr>
              <w:pStyle w:val="Brdtext"/>
              <w:ind w:left="0"/>
            </w:pPr>
          </w:p>
        </w:tc>
        <w:tc>
          <w:tcPr>
            <w:tcW w:w="425" w:type="dxa"/>
          </w:tcPr>
          <w:p w14:paraId="2DF67FBC" w14:textId="7C0BD24B" w:rsidR="008655F3" w:rsidRPr="00EE1FE5" w:rsidRDefault="008655F3" w:rsidP="008655F3">
            <w:pPr>
              <w:pStyle w:val="Brdtext"/>
              <w:ind w:left="0"/>
            </w:pPr>
            <w:r w:rsidRPr="00EE1FE5">
              <w:t>X</w:t>
            </w:r>
          </w:p>
        </w:tc>
        <w:tc>
          <w:tcPr>
            <w:tcW w:w="425" w:type="dxa"/>
          </w:tcPr>
          <w:p w14:paraId="648F0F6F" w14:textId="77777777" w:rsidR="008655F3" w:rsidRPr="00EE1FE5" w:rsidRDefault="008655F3" w:rsidP="008655F3">
            <w:pPr>
              <w:pStyle w:val="Brdtext"/>
              <w:ind w:left="0"/>
            </w:pPr>
          </w:p>
        </w:tc>
        <w:tc>
          <w:tcPr>
            <w:tcW w:w="1134" w:type="dxa"/>
          </w:tcPr>
          <w:p w14:paraId="5F5001BE" w14:textId="77777777" w:rsidR="008655F3" w:rsidRPr="00EE1FE5" w:rsidRDefault="008655F3" w:rsidP="008655F3">
            <w:pPr>
              <w:pStyle w:val="Brdtext"/>
              <w:ind w:left="0"/>
            </w:pPr>
          </w:p>
        </w:tc>
      </w:tr>
      <w:tr w:rsidR="00EE1FE5" w:rsidRPr="00EE1FE5" w14:paraId="5AC99BDF" w14:textId="77777777" w:rsidTr="006631B4">
        <w:trPr>
          <w:trHeight w:val="56"/>
        </w:trPr>
        <w:tc>
          <w:tcPr>
            <w:tcW w:w="1980" w:type="dxa"/>
          </w:tcPr>
          <w:p w14:paraId="74D8BBF2" w14:textId="69A463C8" w:rsidR="00011446" w:rsidRPr="00EE1FE5" w:rsidRDefault="00C40903" w:rsidP="00011446">
            <w:pPr>
              <w:pStyle w:val="Brdtext"/>
              <w:ind w:left="0"/>
            </w:pPr>
            <w:r w:rsidRPr="00EE1FE5">
              <w:t>253XI323_L2_N</w:t>
            </w:r>
          </w:p>
        </w:tc>
        <w:tc>
          <w:tcPr>
            <w:tcW w:w="3544" w:type="dxa"/>
          </w:tcPr>
          <w:p w14:paraId="39AF28ED" w14:textId="48EDCB74" w:rsidR="00011446" w:rsidRPr="00EE1FE5" w:rsidRDefault="00C40903" w:rsidP="00011446">
            <w:pPr>
              <w:pStyle w:val="Brdtext"/>
              <w:ind w:left="0"/>
            </w:pPr>
            <w:r w:rsidRPr="00EE1FE5">
              <w:t xml:space="preserve">253XI323 </w:t>
            </w:r>
            <w:r w:rsidR="00011446" w:rsidRPr="00EE1FE5">
              <w:t>≤ L2</w:t>
            </w:r>
          </w:p>
        </w:tc>
        <w:tc>
          <w:tcPr>
            <w:tcW w:w="425" w:type="dxa"/>
          </w:tcPr>
          <w:p w14:paraId="0FC1E93D" w14:textId="77777777" w:rsidR="00011446" w:rsidRPr="00EE1FE5" w:rsidRDefault="00011446" w:rsidP="00011446">
            <w:pPr>
              <w:pStyle w:val="Brdtext"/>
              <w:ind w:left="0"/>
            </w:pPr>
          </w:p>
        </w:tc>
        <w:tc>
          <w:tcPr>
            <w:tcW w:w="425" w:type="dxa"/>
          </w:tcPr>
          <w:p w14:paraId="1D1D742C" w14:textId="42CAA4CE" w:rsidR="00011446" w:rsidRPr="00EE1FE5" w:rsidRDefault="00011446" w:rsidP="00011446">
            <w:pPr>
              <w:pStyle w:val="Brdtext"/>
              <w:ind w:left="0"/>
            </w:pPr>
            <w:r w:rsidRPr="00EE1FE5">
              <w:t>X</w:t>
            </w:r>
          </w:p>
        </w:tc>
        <w:tc>
          <w:tcPr>
            <w:tcW w:w="425" w:type="dxa"/>
          </w:tcPr>
          <w:p w14:paraId="0DFE7981" w14:textId="77777777" w:rsidR="00011446" w:rsidRPr="00EE1FE5" w:rsidRDefault="00011446" w:rsidP="00011446">
            <w:pPr>
              <w:pStyle w:val="Brdtext"/>
              <w:ind w:left="0"/>
            </w:pPr>
          </w:p>
        </w:tc>
        <w:tc>
          <w:tcPr>
            <w:tcW w:w="1134" w:type="dxa"/>
          </w:tcPr>
          <w:p w14:paraId="76880235" w14:textId="77777777" w:rsidR="00011446" w:rsidRPr="00EE1FE5" w:rsidRDefault="00011446" w:rsidP="00011446">
            <w:pPr>
              <w:pStyle w:val="Brdtext"/>
              <w:ind w:left="0"/>
            </w:pPr>
          </w:p>
        </w:tc>
      </w:tr>
      <w:tr w:rsidR="007E7E20" w:rsidRPr="00EE1FE5" w14:paraId="6A430B89" w14:textId="77777777" w:rsidTr="006631B4">
        <w:trPr>
          <w:trHeight w:val="56"/>
        </w:trPr>
        <w:tc>
          <w:tcPr>
            <w:tcW w:w="1980" w:type="dxa"/>
          </w:tcPr>
          <w:p w14:paraId="25558A11" w14:textId="16DC1CC4" w:rsidR="007E7E20" w:rsidRPr="00EE1FE5" w:rsidRDefault="007E7E20" w:rsidP="007E7E20">
            <w:pPr>
              <w:pStyle w:val="Brdtext"/>
              <w:ind w:left="0"/>
            </w:pPr>
            <w:r w:rsidRPr="00EE1FE5">
              <w:t>320XI323_H2_N</w:t>
            </w:r>
          </w:p>
        </w:tc>
        <w:tc>
          <w:tcPr>
            <w:tcW w:w="3544" w:type="dxa"/>
          </w:tcPr>
          <w:p w14:paraId="5D9E75BB" w14:textId="10402363" w:rsidR="007E7E20" w:rsidRPr="00EE1FE5" w:rsidRDefault="007E7E20" w:rsidP="007E7E20">
            <w:pPr>
              <w:pStyle w:val="Brdtext"/>
              <w:ind w:left="0"/>
            </w:pPr>
            <w:r w:rsidRPr="00EE1FE5">
              <w:t>320XI323 ≥ H2</w:t>
            </w:r>
          </w:p>
        </w:tc>
        <w:tc>
          <w:tcPr>
            <w:tcW w:w="425" w:type="dxa"/>
          </w:tcPr>
          <w:p w14:paraId="231772AF" w14:textId="77777777" w:rsidR="007E7E20" w:rsidRPr="00EE1FE5" w:rsidRDefault="007E7E20" w:rsidP="007E7E20">
            <w:pPr>
              <w:pStyle w:val="Brdtext"/>
              <w:ind w:left="0"/>
            </w:pPr>
          </w:p>
        </w:tc>
        <w:tc>
          <w:tcPr>
            <w:tcW w:w="425" w:type="dxa"/>
          </w:tcPr>
          <w:p w14:paraId="55975EB1" w14:textId="079A3727" w:rsidR="007E7E20" w:rsidRPr="00EE1FE5" w:rsidRDefault="007E7E20" w:rsidP="007E7E20">
            <w:pPr>
              <w:pStyle w:val="Brdtext"/>
              <w:ind w:left="0"/>
            </w:pPr>
            <w:r w:rsidRPr="00EE1FE5">
              <w:t>X</w:t>
            </w:r>
          </w:p>
        </w:tc>
        <w:tc>
          <w:tcPr>
            <w:tcW w:w="425" w:type="dxa"/>
          </w:tcPr>
          <w:p w14:paraId="2B189234" w14:textId="77777777" w:rsidR="007E7E20" w:rsidRPr="00EE1FE5" w:rsidRDefault="007E7E20" w:rsidP="007E7E20">
            <w:pPr>
              <w:pStyle w:val="Brdtext"/>
              <w:ind w:left="0"/>
            </w:pPr>
          </w:p>
        </w:tc>
        <w:tc>
          <w:tcPr>
            <w:tcW w:w="1134" w:type="dxa"/>
          </w:tcPr>
          <w:p w14:paraId="68ADAFED" w14:textId="77777777" w:rsidR="007E7E20" w:rsidRPr="00EE1FE5" w:rsidRDefault="007E7E20" w:rsidP="007E7E20">
            <w:pPr>
              <w:pStyle w:val="Brdtext"/>
              <w:ind w:left="0"/>
            </w:pPr>
          </w:p>
        </w:tc>
      </w:tr>
    </w:tbl>
    <w:p w14:paraId="08E4AC88" w14:textId="77777777" w:rsidR="00846B7D" w:rsidRPr="00EE1FE5" w:rsidRDefault="00846B7D" w:rsidP="00846B7D">
      <w:pPr>
        <w:pStyle w:val="Brdtext"/>
      </w:pPr>
    </w:p>
    <w:p w14:paraId="7ADE1B65" w14:textId="407216DD" w:rsidR="003340E9" w:rsidRPr="00EE1FE5" w:rsidRDefault="003340E9" w:rsidP="003340E9">
      <w:pPr>
        <w:pStyle w:val="Brdtext"/>
        <w:rPr>
          <w:i/>
        </w:rPr>
      </w:pPr>
      <w:r w:rsidRPr="00EE1FE5">
        <w:rPr>
          <w:i/>
        </w:rPr>
        <w:t xml:space="preserve">SIL-klassad säkerhetskrets för 341SV672-MV1 </w:t>
      </w:r>
      <w:r w:rsidR="007446C5" w:rsidRPr="00EB2962">
        <w:rPr>
          <w:i/>
          <w:strike/>
          <w:color w:val="FF0000"/>
        </w:rPr>
        <w:t>och 341RV675-MV1</w:t>
      </w:r>
      <w:r w:rsidR="00EB2962">
        <w:rPr>
          <w:i/>
        </w:rPr>
        <w:t> </w:t>
      </w:r>
      <w:proofErr w:type="spellStart"/>
      <w:r w:rsidR="00EB2962" w:rsidRPr="00EB2962">
        <w:rPr>
          <w:i/>
          <w:color w:val="FF0000"/>
        </w:rPr>
        <w:t>341RV675-MV1</w:t>
      </w:r>
      <w:proofErr w:type="spellEnd"/>
      <w:r w:rsidR="00EB2962" w:rsidRPr="00EB2962">
        <w:rPr>
          <w:i/>
          <w:color w:val="FF0000"/>
        </w:rPr>
        <w:t xml:space="preserve"> Utgår!</w:t>
      </w:r>
      <w:r w:rsidR="00EB2962">
        <w:rPr>
          <w:i/>
        </w:rPr>
        <w:t xml:space="preserve"> </w:t>
      </w:r>
      <w:r w:rsidRPr="00EE1FE5">
        <w:rPr>
          <w:i/>
        </w:rPr>
        <w:t>(Order till stängd):</w:t>
      </w:r>
    </w:p>
    <w:p w14:paraId="35CDD951" w14:textId="73599BD2" w:rsidR="003340E9" w:rsidRPr="00EE1FE5" w:rsidRDefault="003340E9" w:rsidP="003340E9">
      <w:pPr>
        <w:pStyle w:val="Brdtext"/>
      </w:pPr>
      <w:r w:rsidRPr="00EE1FE5">
        <w:t xml:space="preserve">Högt topptryck </w:t>
      </w:r>
      <w:r w:rsidR="00740F00" w:rsidRPr="00EE1FE5">
        <w:t>320XI320</w:t>
      </w:r>
      <w:r w:rsidRPr="00EE1FE5">
        <w:t xml:space="preserve">_H2 (2oo3) stänger 341SV672 </w:t>
      </w:r>
      <w:r w:rsidR="007446C5" w:rsidRPr="00EB2962">
        <w:rPr>
          <w:strike/>
          <w:color w:val="FF0000"/>
        </w:rPr>
        <w:t>&amp; 341RV675</w:t>
      </w:r>
      <w:r w:rsidR="00EB2962" w:rsidRPr="00EB2962">
        <w:rPr>
          <w:color w:val="FF0000"/>
        </w:rPr>
        <w:t> 341RV675-MV1 Utgår!</w:t>
      </w:r>
      <w:r w:rsidR="00EB2962">
        <w:t xml:space="preserve"> </w:t>
      </w:r>
      <w:r w:rsidRPr="00EE1FE5">
        <w:t>(utgång FALSE).</w:t>
      </w:r>
    </w:p>
    <w:p w14:paraId="44E30150" w14:textId="56051E22" w:rsidR="003340E9" w:rsidRPr="00EE1FE5" w:rsidRDefault="003340E9" w:rsidP="003340E9">
      <w:pPr>
        <w:pStyle w:val="Brdtext"/>
      </w:pPr>
      <w:r w:rsidRPr="00EE1FE5">
        <w:t xml:space="preserve">Lågt topptryck </w:t>
      </w:r>
      <w:r w:rsidR="00740F00" w:rsidRPr="00EE1FE5">
        <w:t>320XI320</w:t>
      </w:r>
      <w:r w:rsidRPr="00EE1FE5">
        <w:t>_L2 (2oo3) stänger 341SV672</w:t>
      </w:r>
      <w:r w:rsidR="007446C5" w:rsidRPr="00EE1FE5">
        <w:t xml:space="preserve"> </w:t>
      </w:r>
      <w:r w:rsidR="007446C5" w:rsidRPr="00EB2962">
        <w:rPr>
          <w:strike/>
          <w:color w:val="FF0000"/>
        </w:rPr>
        <w:t>&amp; 341RV675</w:t>
      </w:r>
      <w:r w:rsidRPr="00EE1FE5">
        <w:t xml:space="preserve"> </w:t>
      </w:r>
      <w:bookmarkStart w:id="37" w:name="_Hlk34188322"/>
      <w:r w:rsidR="00EB2962" w:rsidRPr="00EB2962">
        <w:rPr>
          <w:color w:val="FF0000"/>
        </w:rPr>
        <w:t>341RV675-MV1 Utgår</w:t>
      </w:r>
      <w:bookmarkEnd w:id="37"/>
      <w:r w:rsidR="00EB2962" w:rsidRPr="00EB2962">
        <w:rPr>
          <w:color w:val="FF0000"/>
        </w:rPr>
        <w:t>!</w:t>
      </w:r>
      <w:r w:rsidR="00EB2962" w:rsidRPr="00EE1FE5">
        <w:t xml:space="preserve"> </w:t>
      </w:r>
      <w:r w:rsidRPr="00EE1FE5">
        <w:t>(utgång FALSE).</w:t>
      </w:r>
    </w:p>
    <w:p w14:paraId="3516DA5C" w14:textId="715AEDD5" w:rsidR="003340E9" w:rsidRPr="00EE1FE5" w:rsidRDefault="007E7E20" w:rsidP="003340E9">
      <w:pPr>
        <w:pStyle w:val="Brdtext"/>
      </w:pPr>
      <w:r w:rsidRPr="00EE1FE5">
        <w:t xml:space="preserve">Hög </w:t>
      </w:r>
      <w:r w:rsidR="00D57430" w:rsidRPr="00EE1FE5">
        <w:t>topp</w:t>
      </w:r>
      <w:r w:rsidRPr="00EE1FE5">
        <w:t>gastemperatur 320XI323_H</w:t>
      </w:r>
      <w:r w:rsidR="003340E9" w:rsidRPr="00EE1FE5">
        <w:t>2 stänger 341SV672</w:t>
      </w:r>
      <w:r w:rsidR="007446C5" w:rsidRPr="00EE1FE5">
        <w:t xml:space="preserve"> </w:t>
      </w:r>
      <w:r w:rsidR="007446C5" w:rsidRPr="00EB2962">
        <w:rPr>
          <w:strike/>
          <w:color w:val="FF0000"/>
        </w:rPr>
        <w:t>&amp; 341RV675</w:t>
      </w:r>
      <w:r w:rsidR="003340E9" w:rsidRPr="00EE1FE5">
        <w:t xml:space="preserve"> </w:t>
      </w:r>
      <w:r w:rsidR="00EB2962" w:rsidRPr="00EB2962">
        <w:rPr>
          <w:color w:val="FF0000"/>
        </w:rPr>
        <w:t>341RV675-MV1 Utgår!</w:t>
      </w:r>
      <w:r w:rsidR="00EB2962" w:rsidRPr="00EE1FE5">
        <w:t xml:space="preserve"> </w:t>
      </w:r>
      <w:r w:rsidR="003340E9" w:rsidRPr="00EE1FE5">
        <w:t>(utgång FALSE).</w:t>
      </w:r>
    </w:p>
    <w:p w14:paraId="73213A51" w14:textId="02576D1D" w:rsidR="00011446" w:rsidRPr="00EE1FE5" w:rsidRDefault="00011446" w:rsidP="003340E9">
      <w:pPr>
        <w:pStyle w:val="Brdtext"/>
      </w:pPr>
      <w:r w:rsidRPr="00EE1FE5">
        <w:t xml:space="preserve">Lågt kvävgastryck </w:t>
      </w:r>
      <w:r w:rsidR="00C40903" w:rsidRPr="00EE1FE5">
        <w:t>253XI323</w:t>
      </w:r>
      <w:r w:rsidRPr="00EE1FE5">
        <w:t xml:space="preserve">_L2 stänger 341SV672 </w:t>
      </w:r>
      <w:r w:rsidRPr="00EB2962">
        <w:rPr>
          <w:strike/>
          <w:color w:val="FF0000"/>
        </w:rPr>
        <w:t>&amp; 341RV675</w:t>
      </w:r>
      <w:r w:rsidRPr="00EE1FE5">
        <w:t xml:space="preserve"> </w:t>
      </w:r>
      <w:r w:rsidR="00EB2962" w:rsidRPr="00EB2962">
        <w:rPr>
          <w:color w:val="FF0000"/>
        </w:rPr>
        <w:t>341RV675-MV1 Utgår!</w:t>
      </w:r>
      <w:r w:rsidR="00EB2962" w:rsidRPr="00EE1FE5">
        <w:t xml:space="preserve"> </w:t>
      </w:r>
      <w:r w:rsidRPr="00EE1FE5">
        <w:t>(utgång FALSE).</w:t>
      </w:r>
    </w:p>
    <w:p w14:paraId="48C3BE68" w14:textId="6D7AE776" w:rsidR="003340E9" w:rsidRPr="00EE1FE5" w:rsidRDefault="003340E9" w:rsidP="003340E9">
      <w:pPr>
        <w:pStyle w:val="Brdtext"/>
      </w:pPr>
      <w:r w:rsidRPr="00EE1FE5">
        <w:t xml:space="preserve">Process-nödstopp (se </w:t>
      </w:r>
      <w:r w:rsidRPr="00EE1FE5">
        <w:fldChar w:fldCharType="begin"/>
      </w:r>
      <w:r w:rsidRPr="00EE1FE5">
        <w:instrText xml:space="preserve"> REF _Ref25546299 \r \h </w:instrText>
      </w:r>
      <w:r w:rsidRPr="00EE1FE5">
        <w:fldChar w:fldCharType="separate"/>
      </w:r>
      <w:r w:rsidR="0090239C">
        <w:t>2.4</w:t>
      </w:r>
      <w:r w:rsidRPr="00EE1FE5">
        <w:fldChar w:fldCharType="end"/>
      </w:r>
      <w:r w:rsidRPr="00EE1FE5">
        <w:t xml:space="preserve">) stänger </w:t>
      </w:r>
      <w:r w:rsidR="007446C5" w:rsidRPr="00EE1FE5">
        <w:t>341</w:t>
      </w:r>
      <w:r w:rsidRPr="00EE1FE5">
        <w:t>SV</w:t>
      </w:r>
      <w:r w:rsidR="007446C5" w:rsidRPr="00EE1FE5">
        <w:t xml:space="preserve">672 </w:t>
      </w:r>
      <w:r w:rsidR="007446C5" w:rsidRPr="00EB2962">
        <w:rPr>
          <w:strike/>
          <w:color w:val="FF0000"/>
        </w:rPr>
        <w:t>&amp; 341RV675</w:t>
      </w:r>
      <w:r w:rsidRPr="00EE1FE5">
        <w:t xml:space="preserve"> </w:t>
      </w:r>
      <w:r w:rsidR="00EB2962" w:rsidRPr="00EB2962">
        <w:rPr>
          <w:color w:val="FF0000"/>
        </w:rPr>
        <w:t>341RV675-MV1 Utgår!</w:t>
      </w:r>
      <w:r w:rsidR="00EB2962" w:rsidRPr="00EE1FE5">
        <w:t xml:space="preserve"> </w:t>
      </w:r>
      <w:r w:rsidRPr="00EE1FE5">
        <w:t>(utgång FALSE).</w:t>
      </w:r>
    </w:p>
    <w:p w14:paraId="174616CC" w14:textId="77777777" w:rsidR="00846B7D" w:rsidRPr="00EE1FE5" w:rsidRDefault="00846B7D" w:rsidP="003764D7">
      <w:pPr>
        <w:pStyle w:val="Brdtext"/>
      </w:pPr>
    </w:p>
    <w:p w14:paraId="3F583811" w14:textId="1D627EBE" w:rsidR="004739CF" w:rsidRPr="00EE1FE5" w:rsidRDefault="004739CF" w:rsidP="004739CF">
      <w:pPr>
        <w:pStyle w:val="Brdtext"/>
      </w:pPr>
      <w:r w:rsidRPr="00EE1FE5">
        <w:t xml:space="preserve">Flöde 341XI675 </w:t>
      </w:r>
      <w:r w:rsidR="0010405C" w:rsidRPr="00EE1FE5">
        <w:t>beräknas från givarens grunddata, temperatur, tryck och tryckdifferens. Se modul beräkning flöde.</w:t>
      </w:r>
    </w:p>
    <w:p w14:paraId="3ECC5150" w14:textId="77777777" w:rsidR="004739CF" w:rsidRPr="00EE1FE5" w:rsidRDefault="004739CF" w:rsidP="003764D7">
      <w:pPr>
        <w:pStyle w:val="Brdtext"/>
      </w:pPr>
    </w:p>
    <w:p w14:paraId="2327156F" w14:textId="7E24B5C6" w:rsidR="003340E9" w:rsidRPr="00EE1FE5" w:rsidRDefault="003764D7" w:rsidP="003764D7">
      <w:pPr>
        <w:pStyle w:val="Brdtext"/>
      </w:pPr>
      <w:r w:rsidRPr="00EE1FE5">
        <w:lastRenderedPageBreak/>
        <w:t>PI-regulator 341FC675 reglerar gasens flöde i Nm3/h. Regulatorns utsignal styr 341RV675.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723FA6" w:rsidRPr="00EE1FE5">
        <w:t>700</w:t>
      </w:r>
      <w:r w:rsidRPr="00EE1FE5">
        <w:t xml:space="preserve"> Nm3/h.</w:t>
      </w:r>
      <w:r w:rsidRPr="00EE1FE5">
        <w:br/>
        <w:t>Reverserad regulator (MV&gt;SP minska utsignal, MV&lt;SP öka utsignal).</w:t>
      </w:r>
      <w:r w:rsidRPr="00EE1FE5">
        <w:br/>
      </w:r>
    </w:p>
    <w:p w14:paraId="70EC4DC2" w14:textId="28AE0389" w:rsidR="003340E9" w:rsidRPr="00EE1FE5" w:rsidRDefault="00AC23C5" w:rsidP="003340E9">
      <w:pPr>
        <w:pStyle w:val="Brdtext"/>
        <w:rPr>
          <w:i/>
        </w:rPr>
      </w:pPr>
      <w:r w:rsidRPr="00EE1FE5">
        <w:rPr>
          <w:i/>
        </w:rPr>
        <w:t>341FC675</w:t>
      </w:r>
      <w:r w:rsidR="003340E9" w:rsidRPr="00EE1FE5">
        <w:rPr>
          <w:i/>
        </w:rPr>
        <w:t xml:space="preserve"> (PID01) </w:t>
      </w:r>
      <w:proofErr w:type="spellStart"/>
      <w:r w:rsidR="003340E9" w:rsidRPr="00EE1FE5">
        <w:rPr>
          <w:i/>
        </w:rPr>
        <w:t>förreglingar</w:t>
      </w:r>
      <w:proofErr w:type="spellEnd"/>
      <w:r w:rsidR="003340E9" w:rsidRPr="00EE1FE5">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EE1FE5" w:rsidRPr="00EE1FE5" w14:paraId="206D21FB" w14:textId="77777777" w:rsidTr="0077682B">
        <w:trPr>
          <w:trHeight w:val="396"/>
        </w:trPr>
        <w:tc>
          <w:tcPr>
            <w:tcW w:w="2639" w:type="dxa"/>
          </w:tcPr>
          <w:p w14:paraId="34700E87" w14:textId="77777777" w:rsidR="003340E9" w:rsidRPr="00EE1FE5" w:rsidRDefault="003340E9" w:rsidP="0077682B">
            <w:pPr>
              <w:pStyle w:val="Brdtext"/>
              <w:ind w:left="0"/>
            </w:pPr>
            <w:r w:rsidRPr="00EE1FE5">
              <w:t>Objekt/signal</w:t>
            </w:r>
          </w:p>
        </w:tc>
        <w:tc>
          <w:tcPr>
            <w:tcW w:w="3423" w:type="dxa"/>
          </w:tcPr>
          <w:p w14:paraId="49EA1F0B" w14:textId="77777777" w:rsidR="003340E9" w:rsidRPr="00EE1FE5" w:rsidRDefault="003340E9" w:rsidP="0077682B">
            <w:pPr>
              <w:pStyle w:val="Brdtext"/>
              <w:ind w:left="0"/>
            </w:pPr>
            <w:r w:rsidRPr="00EE1FE5">
              <w:t>Beskrivning</w:t>
            </w:r>
          </w:p>
        </w:tc>
        <w:tc>
          <w:tcPr>
            <w:tcW w:w="777" w:type="dxa"/>
          </w:tcPr>
          <w:p w14:paraId="35B5C635" w14:textId="77777777" w:rsidR="003340E9" w:rsidRPr="00EE1FE5" w:rsidRDefault="003340E9" w:rsidP="0077682B">
            <w:pPr>
              <w:pStyle w:val="Brdtext"/>
              <w:ind w:left="0"/>
            </w:pPr>
            <w:r w:rsidRPr="00EE1FE5">
              <w:t>IB</w:t>
            </w:r>
          </w:p>
        </w:tc>
        <w:tc>
          <w:tcPr>
            <w:tcW w:w="1089" w:type="dxa"/>
          </w:tcPr>
          <w:p w14:paraId="1981B799" w14:textId="77777777" w:rsidR="003340E9" w:rsidRPr="00EE1FE5" w:rsidRDefault="003340E9" w:rsidP="0077682B">
            <w:pPr>
              <w:pStyle w:val="Brdtext"/>
              <w:ind w:left="0"/>
            </w:pPr>
            <w:proofErr w:type="spellStart"/>
            <w:r w:rsidRPr="00EE1FE5">
              <w:t>IBRef</w:t>
            </w:r>
            <w:proofErr w:type="spellEnd"/>
          </w:p>
        </w:tc>
      </w:tr>
      <w:tr w:rsidR="00EE1FE5" w:rsidRPr="00EE1FE5" w14:paraId="3BBA9880" w14:textId="77777777" w:rsidTr="0077682B">
        <w:trPr>
          <w:trHeight w:val="396"/>
        </w:trPr>
        <w:tc>
          <w:tcPr>
            <w:tcW w:w="2639" w:type="dxa"/>
          </w:tcPr>
          <w:p w14:paraId="15BD52E8" w14:textId="31EB0950" w:rsidR="003340E9" w:rsidRPr="00EE1FE5" w:rsidRDefault="007446C5" w:rsidP="0077682B">
            <w:pPr>
              <w:pStyle w:val="Brdtext"/>
              <w:ind w:left="0"/>
            </w:pPr>
            <w:r w:rsidRPr="00EE1FE5">
              <w:t>341SV672-MV1</w:t>
            </w:r>
          </w:p>
        </w:tc>
        <w:tc>
          <w:tcPr>
            <w:tcW w:w="3423" w:type="dxa"/>
          </w:tcPr>
          <w:p w14:paraId="1B225504" w14:textId="77777777" w:rsidR="003340E9" w:rsidRPr="00EE1FE5" w:rsidRDefault="003340E9" w:rsidP="0077682B">
            <w:pPr>
              <w:pStyle w:val="Brdtext"/>
              <w:ind w:left="0"/>
            </w:pPr>
            <w:r w:rsidRPr="00EE1FE5">
              <w:t>Säkerhetssystem</w:t>
            </w:r>
          </w:p>
        </w:tc>
        <w:tc>
          <w:tcPr>
            <w:tcW w:w="777" w:type="dxa"/>
          </w:tcPr>
          <w:p w14:paraId="0F243FEA" w14:textId="77777777" w:rsidR="003340E9" w:rsidRPr="00EE1FE5" w:rsidRDefault="003340E9" w:rsidP="0077682B">
            <w:pPr>
              <w:pStyle w:val="Brdtext"/>
              <w:ind w:left="0"/>
            </w:pPr>
            <w:r w:rsidRPr="00EE1FE5">
              <w:t>IB1</w:t>
            </w:r>
          </w:p>
        </w:tc>
        <w:tc>
          <w:tcPr>
            <w:tcW w:w="1089" w:type="dxa"/>
          </w:tcPr>
          <w:p w14:paraId="7CB4B617" w14:textId="77777777" w:rsidR="003340E9" w:rsidRPr="00EE1FE5" w:rsidRDefault="003340E9" w:rsidP="0077682B">
            <w:pPr>
              <w:pStyle w:val="Brdtext"/>
              <w:ind w:left="0"/>
            </w:pPr>
            <w:r w:rsidRPr="00EE1FE5">
              <w:t>0,0</w:t>
            </w:r>
          </w:p>
        </w:tc>
      </w:tr>
      <w:tr w:rsidR="00EE1FE5" w:rsidRPr="00EE1FE5" w14:paraId="71FF6CC1" w14:textId="77777777" w:rsidTr="0077682B">
        <w:trPr>
          <w:trHeight w:val="396"/>
        </w:trPr>
        <w:tc>
          <w:tcPr>
            <w:tcW w:w="2639" w:type="dxa"/>
          </w:tcPr>
          <w:p w14:paraId="512ECBE0" w14:textId="51A8610B" w:rsidR="007446C5" w:rsidRPr="00EB2962" w:rsidRDefault="007446C5" w:rsidP="0077682B">
            <w:pPr>
              <w:pStyle w:val="Brdtext"/>
              <w:ind w:left="0"/>
              <w:rPr>
                <w:strike/>
                <w:color w:val="FF0000"/>
              </w:rPr>
            </w:pPr>
            <w:r w:rsidRPr="00EB2962">
              <w:rPr>
                <w:strike/>
                <w:color w:val="FF0000"/>
              </w:rPr>
              <w:t>341RV675-MV1</w:t>
            </w:r>
          </w:p>
        </w:tc>
        <w:tc>
          <w:tcPr>
            <w:tcW w:w="3423" w:type="dxa"/>
          </w:tcPr>
          <w:p w14:paraId="0B502C77" w14:textId="45D04775" w:rsidR="007446C5" w:rsidRPr="00EB2962" w:rsidRDefault="007446C5" w:rsidP="0077682B">
            <w:pPr>
              <w:pStyle w:val="Brdtext"/>
              <w:ind w:left="0"/>
              <w:rPr>
                <w:strike/>
                <w:color w:val="FF0000"/>
              </w:rPr>
            </w:pPr>
            <w:r w:rsidRPr="00EB2962">
              <w:rPr>
                <w:strike/>
                <w:color w:val="FF0000"/>
              </w:rPr>
              <w:t>Säkerhetssystem</w:t>
            </w:r>
            <w:r w:rsidR="00EB2962">
              <w:rPr>
                <w:strike/>
                <w:color w:val="FF0000"/>
              </w:rPr>
              <w:t xml:space="preserve"> </w:t>
            </w:r>
            <w:r w:rsidR="00EB2962" w:rsidRPr="00EB2962">
              <w:rPr>
                <w:color w:val="FF0000"/>
              </w:rPr>
              <w:t>341RV675-MV1 Utgår!</w:t>
            </w:r>
          </w:p>
        </w:tc>
        <w:tc>
          <w:tcPr>
            <w:tcW w:w="777" w:type="dxa"/>
          </w:tcPr>
          <w:p w14:paraId="1DC68DC6" w14:textId="2F723CFB" w:rsidR="007446C5" w:rsidRPr="00EB2962" w:rsidRDefault="007446C5" w:rsidP="0077682B">
            <w:pPr>
              <w:pStyle w:val="Brdtext"/>
              <w:ind w:left="0"/>
              <w:rPr>
                <w:strike/>
                <w:color w:val="FF0000"/>
              </w:rPr>
            </w:pPr>
            <w:r w:rsidRPr="00EB2962">
              <w:rPr>
                <w:strike/>
                <w:color w:val="FF0000"/>
              </w:rPr>
              <w:t>IB2</w:t>
            </w:r>
          </w:p>
        </w:tc>
        <w:tc>
          <w:tcPr>
            <w:tcW w:w="1089" w:type="dxa"/>
          </w:tcPr>
          <w:p w14:paraId="6539B5C6" w14:textId="4C9A298C" w:rsidR="007446C5" w:rsidRPr="00EB2962" w:rsidRDefault="007446C5" w:rsidP="0077682B">
            <w:pPr>
              <w:pStyle w:val="Brdtext"/>
              <w:ind w:left="0"/>
              <w:rPr>
                <w:strike/>
                <w:color w:val="FF0000"/>
              </w:rPr>
            </w:pPr>
            <w:r w:rsidRPr="00EB2962">
              <w:rPr>
                <w:strike/>
                <w:color w:val="FF0000"/>
              </w:rPr>
              <w:t>0,0</w:t>
            </w:r>
          </w:p>
        </w:tc>
      </w:tr>
      <w:tr w:rsidR="00EE1FE5" w:rsidRPr="00EE1FE5" w14:paraId="3E1F250F" w14:textId="77777777" w:rsidTr="0077682B">
        <w:trPr>
          <w:trHeight w:val="686"/>
        </w:trPr>
        <w:tc>
          <w:tcPr>
            <w:tcW w:w="2639" w:type="dxa"/>
          </w:tcPr>
          <w:p w14:paraId="007941FE" w14:textId="1D3CADD7" w:rsidR="003340E9" w:rsidRPr="00EE1FE5" w:rsidRDefault="007446C5" w:rsidP="0077682B">
            <w:pPr>
              <w:pStyle w:val="Brdtext"/>
              <w:ind w:left="0"/>
            </w:pPr>
            <w:r w:rsidRPr="00EE1FE5">
              <w:t>341SV672-GSO</w:t>
            </w:r>
          </w:p>
        </w:tc>
        <w:tc>
          <w:tcPr>
            <w:tcW w:w="3423" w:type="dxa"/>
          </w:tcPr>
          <w:p w14:paraId="46E5586F" w14:textId="1A5C25D3" w:rsidR="003340E9" w:rsidRPr="00EE1FE5" w:rsidRDefault="007446C5" w:rsidP="0077682B">
            <w:pPr>
              <w:pStyle w:val="Brdtext"/>
              <w:ind w:left="0"/>
            </w:pPr>
            <w:r w:rsidRPr="00EE1FE5">
              <w:t>341SV672 ej öppen</w:t>
            </w:r>
          </w:p>
        </w:tc>
        <w:tc>
          <w:tcPr>
            <w:tcW w:w="777" w:type="dxa"/>
          </w:tcPr>
          <w:p w14:paraId="677E65C7" w14:textId="0863F7C3" w:rsidR="003340E9" w:rsidRPr="00EE1FE5" w:rsidRDefault="003340E9" w:rsidP="0077682B">
            <w:pPr>
              <w:pStyle w:val="Brdtext"/>
              <w:ind w:left="0"/>
            </w:pPr>
            <w:r w:rsidRPr="00EE1FE5">
              <w:t>IB</w:t>
            </w:r>
            <w:r w:rsidR="007446C5" w:rsidRPr="00EE1FE5">
              <w:t>3</w:t>
            </w:r>
          </w:p>
        </w:tc>
        <w:tc>
          <w:tcPr>
            <w:tcW w:w="1089" w:type="dxa"/>
          </w:tcPr>
          <w:p w14:paraId="77136539" w14:textId="77777777" w:rsidR="003340E9" w:rsidRPr="00EE1FE5" w:rsidRDefault="003340E9" w:rsidP="0077682B">
            <w:pPr>
              <w:pStyle w:val="Brdtext"/>
              <w:ind w:left="0"/>
            </w:pPr>
            <w:r w:rsidRPr="00EE1FE5">
              <w:t>0,0</w:t>
            </w:r>
          </w:p>
        </w:tc>
      </w:tr>
    </w:tbl>
    <w:p w14:paraId="1A846FCF" w14:textId="2D6E0616" w:rsidR="003764D7" w:rsidRPr="00EE1FE5" w:rsidRDefault="003764D7" w:rsidP="003764D7">
      <w:pPr>
        <w:pStyle w:val="Brdtext"/>
      </w:pPr>
      <w:r w:rsidRPr="00EE1FE5">
        <w:br/>
      </w:r>
    </w:p>
    <w:p w14:paraId="65C2181C" w14:textId="77777777" w:rsidR="003764D7" w:rsidRPr="00EE1FE5" w:rsidRDefault="003764D7" w:rsidP="003764D7">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1C826288" w14:textId="77777777" w:rsidTr="00A70CFA">
        <w:tc>
          <w:tcPr>
            <w:tcW w:w="1551" w:type="dxa"/>
          </w:tcPr>
          <w:p w14:paraId="6223E80D" w14:textId="77777777" w:rsidR="003764D7" w:rsidRPr="00EE1FE5" w:rsidRDefault="003764D7" w:rsidP="00A70CFA">
            <w:pPr>
              <w:pStyle w:val="Brdtext"/>
              <w:ind w:left="0"/>
            </w:pPr>
            <w:r w:rsidRPr="00EE1FE5">
              <w:t>Objekt/Signal</w:t>
            </w:r>
          </w:p>
        </w:tc>
        <w:tc>
          <w:tcPr>
            <w:tcW w:w="1705" w:type="dxa"/>
          </w:tcPr>
          <w:p w14:paraId="168A1A8F" w14:textId="77777777" w:rsidR="003764D7" w:rsidRPr="00EE1FE5" w:rsidRDefault="003764D7" w:rsidP="00A70CFA">
            <w:pPr>
              <w:pStyle w:val="Brdtext"/>
              <w:ind w:left="0"/>
            </w:pPr>
            <w:r w:rsidRPr="00EE1FE5">
              <w:t>Beskrivning</w:t>
            </w:r>
          </w:p>
        </w:tc>
        <w:tc>
          <w:tcPr>
            <w:tcW w:w="1559" w:type="dxa"/>
          </w:tcPr>
          <w:p w14:paraId="4B299FA3" w14:textId="77777777" w:rsidR="003764D7" w:rsidRPr="00EE1FE5" w:rsidRDefault="003764D7" w:rsidP="00A70CFA">
            <w:pPr>
              <w:pStyle w:val="Brdtext"/>
              <w:ind w:left="0"/>
            </w:pPr>
            <w:r w:rsidRPr="00EE1FE5">
              <w:t>Mätområde</w:t>
            </w:r>
          </w:p>
        </w:tc>
        <w:tc>
          <w:tcPr>
            <w:tcW w:w="709" w:type="dxa"/>
          </w:tcPr>
          <w:p w14:paraId="16DE1931" w14:textId="77777777" w:rsidR="003764D7" w:rsidRPr="00EE1FE5" w:rsidRDefault="003764D7" w:rsidP="00A70CFA">
            <w:pPr>
              <w:pStyle w:val="Brdtext"/>
              <w:ind w:left="0"/>
            </w:pPr>
            <w:r w:rsidRPr="00EE1FE5">
              <w:t>L2</w:t>
            </w:r>
          </w:p>
        </w:tc>
        <w:tc>
          <w:tcPr>
            <w:tcW w:w="651" w:type="dxa"/>
          </w:tcPr>
          <w:p w14:paraId="617932A2" w14:textId="77777777" w:rsidR="003764D7" w:rsidRPr="00EE1FE5" w:rsidRDefault="003764D7" w:rsidP="00A70CFA">
            <w:pPr>
              <w:pStyle w:val="Brdtext"/>
              <w:ind w:left="0"/>
            </w:pPr>
            <w:r w:rsidRPr="00EE1FE5">
              <w:t>L1</w:t>
            </w:r>
          </w:p>
        </w:tc>
        <w:tc>
          <w:tcPr>
            <w:tcW w:w="586" w:type="dxa"/>
          </w:tcPr>
          <w:p w14:paraId="019855C9" w14:textId="77777777" w:rsidR="003764D7" w:rsidRPr="00EE1FE5" w:rsidRDefault="003764D7" w:rsidP="00A70CFA">
            <w:pPr>
              <w:pStyle w:val="Brdtext"/>
              <w:ind w:left="0"/>
            </w:pPr>
            <w:r w:rsidRPr="00EE1FE5">
              <w:t>H1</w:t>
            </w:r>
          </w:p>
        </w:tc>
        <w:tc>
          <w:tcPr>
            <w:tcW w:w="586" w:type="dxa"/>
          </w:tcPr>
          <w:p w14:paraId="4C1FA6D5" w14:textId="77777777" w:rsidR="003764D7" w:rsidRPr="00EE1FE5" w:rsidRDefault="003764D7" w:rsidP="00A70CFA">
            <w:pPr>
              <w:pStyle w:val="Brdtext"/>
              <w:ind w:left="0"/>
            </w:pPr>
            <w:r w:rsidRPr="00EE1FE5">
              <w:t>H2</w:t>
            </w:r>
          </w:p>
        </w:tc>
        <w:tc>
          <w:tcPr>
            <w:tcW w:w="586" w:type="dxa"/>
          </w:tcPr>
          <w:p w14:paraId="755016AA" w14:textId="77777777" w:rsidR="003764D7" w:rsidRPr="00EE1FE5" w:rsidRDefault="003764D7" w:rsidP="00A70CFA">
            <w:pPr>
              <w:pStyle w:val="Brdtext"/>
              <w:ind w:left="0"/>
            </w:pPr>
            <w:r w:rsidRPr="00EE1FE5">
              <w:t>SIL</w:t>
            </w:r>
          </w:p>
        </w:tc>
      </w:tr>
      <w:tr w:rsidR="00EE1FE5" w:rsidRPr="00EE1FE5" w14:paraId="0D2F1C5D" w14:textId="77777777" w:rsidTr="00A70CFA">
        <w:tc>
          <w:tcPr>
            <w:tcW w:w="1551" w:type="dxa"/>
          </w:tcPr>
          <w:p w14:paraId="510ACF1A" w14:textId="7C673BD2" w:rsidR="003764D7" w:rsidRPr="00EE1FE5" w:rsidRDefault="003764D7" w:rsidP="00A70CFA">
            <w:pPr>
              <w:pStyle w:val="Brdtext"/>
              <w:ind w:left="0"/>
            </w:pPr>
            <w:r w:rsidRPr="00EE1FE5">
              <w:t>341PI675</w:t>
            </w:r>
          </w:p>
        </w:tc>
        <w:tc>
          <w:tcPr>
            <w:tcW w:w="1705" w:type="dxa"/>
          </w:tcPr>
          <w:p w14:paraId="26B7EE2A" w14:textId="424290C2" w:rsidR="003764D7" w:rsidRPr="00EE1FE5" w:rsidRDefault="003764D7" w:rsidP="00A70CFA">
            <w:pPr>
              <w:pStyle w:val="Brdtext"/>
              <w:ind w:left="0"/>
            </w:pPr>
            <w:r w:rsidRPr="00EE1FE5">
              <w:t xml:space="preserve">Tryck </w:t>
            </w:r>
            <w:r w:rsidR="007E7E20" w:rsidRPr="00EE1FE5">
              <w:t>vät</w:t>
            </w:r>
            <w:r w:rsidRPr="00EE1FE5">
              <w:t>gas</w:t>
            </w:r>
          </w:p>
        </w:tc>
        <w:tc>
          <w:tcPr>
            <w:tcW w:w="1559" w:type="dxa"/>
          </w:tcPr>
          <w:p w14:paraId="7938934D" w14:textId="4F946241" w:rsidR="003764D7" w:rsidRPr="00EE1FE5" w:rsidRDefault="003764D7" w:rsidP="00DC3EAA">
            <w:pPr>
              <w:pStyle w:val="Brdtext"/>
              <w:ind w:left="0"/>
            </w:pPr>
            <w:r w:rsidRPr="00EE1FE5">
              <w:t xml:space="preserve">0 </w:t>
            </w:r>
            <w:r w:rsidR="00DC3EAA" w:rsidRPr="00EE1FE5">
              <w:t>–</w:t>
            </w:r>
            <w:r w:rsidRPr="00EE1FE5">
              <w:t xml:space="preserve"> </w:t>
            </w:r>
            <w:r w:rsidR="00A17E5A" w:rsidRPr="00EE1FE5">
              <w:t>10</w:t>
            </w:r>
            <w:r w:rsidR="00DC3EAA" w:rsidRPr="00EE1FE5">
              <w:t>bar</w:t>
            </w:r>
          </w:p>
        </w:tc>
        <w:tc>
          <w:tcPr>
            <w:tcW w:w="709" w:type="dxa"/>
          </w:tcPr>
          <w:p w14:paraId="0A77ED35" w14:textId="77777777" w:rsidR="003764D7" w:rsidRPr="00EE1FE5" w:rsidRDefault="003764D7" w:rsidP="00A70CFA">
            <w:pPr>
              <w:pStyle w:val="Brdtext"/>
              <w:ind w:left="0"/>
            </w:pPr>
          </w:p>
        </w:tc>
        <w:tc>
          <w:tcPr>
            <w:tcW w:w="651" w:type="dxa"/>
          </w:tcPr>
          <w:p w14:paraId="35D3C406" w14:textId="77777777" w:rsidR="003764D7" w:rsidRPr="00EE1FE5" w:rsidRDefault="003764D7" w:rsidP="00A70CFA">
            <w:pPr>
              <w:pStyle w:val="Brdtext"/>
              <w:ind w:left="0"/>
            </w:pPr>
          </w:p>
        </w:tc>
        <w:tc>
          <w:tcPr>
            <w:tcW w:w="586" w:type="dxa"/>
          </w:tcPr>
          <w:p w14:paraId="1813F5BF" w14:textId="77777777" w:rsidR="003764D7" w:rsidRPr="00EE1FE5" w:rsidRDefault="003764D7" w:rsidP="00A70CFA">
            <w:pPr>
              <w:pStyle w:val="Brdtext"/>
              <w:ind w:left="0"/>
            </w:pPr>
          </w:p>
        </w:tc>
        <w:tc>
          <w:tcPr>
            <w:tcW w:w="586" w:type="dxa"/>
          </w:tcPr>
          <w:p w14:paraId="50C75283" w14:textId="77777777" w:rsidR="003764D7" w:rsidRPr="00EE1FE5" w:rsidRDefault="003764D7" w:rsidP="00A70CFA">
            <w:pPr>
              <w:pStyle w:val="Brdtext"/>
              <w:ind w:left="0"/>
            </w:pPr>
          </w:p>
        </w:tc>
        <w:tc>
          <w:tcPr>
            <w:tcW w:w="586" w:type="dxa"/>
          </w:tcPr>
          <w:p w14:paraId="09B5594A" w14:textId="01BD2B0B" w:rsidR="003764D7" w:rsidRPr="00EE1FE5" w:rsidRDefault="003764D7" w:rsidP="00A70CFA">
            <w:pPr>
              <w:pStyle w:val="Brdtext"/>
              <w:ind w:left="0"/>
            </w:pPr>
          </w:p>
        </w:tc>
      </w:tr>
      <w:tr w:rsidR="00EE1FE5" w:rsidRPr="00EE1FE5" w14:paraId="6A06BCFA" w14:textId="77777777" w:rsidTr="00A70CFA">
        <w:tc>
          <w:tcPr>
            <w:tcW w:w="1551" w:type="dxa"/>
          </w:tcPr>
          <w:p w14:paraId="7E195B13" w14:textId="1759BFDD" w:rsidR="00180CC2" w:rsidRPr="00EE1FE5" w:rsidRDefault="00180CC2" w:rsidP="00A70CFA">
            <w:pPr>
              <w:pStyle w:val="Brdtext"/>
              <w:ind w:left="0"/>
            </w:pPr>
            <w:r w:rsidRPr="00EE1FE5">
              <w:t>341PD675</w:t>
            </w:r>
          </w:p>
        </w:tc>
        <w:tc>
          <w:tcPr>
            <w:tcW w:w="1705" w:type="dxa"/>
          </w:tcPr>
          <w:p w14:paraId="2DC7EC01" w14:textId="0DE81033" w:rsidR="00180CC2" w:rsidRPr="00EE1FE5" w:rsidRDefault="007E7E20" w:rsidP="00A70CFA">
            <w:pPr>
              <w:pStyle w:val="Brdtext"/>
              <w:ind w:left="0"/>
            </w:pPr>
            <w:r w:rsidRPr="00EE1FE5">
              <w:t>DP flöde vätgas</w:t>
            </w:r>
          </w:p>
        </w:tc>
        <w:tc>
          <w:tcPr>
            <w:tcW w:w="1559" w:type="dxa"/>
          </w:tcPr>
          <w:p w14:paraId="69B59ED4" w14:textId="0A8A344E" w:rsidR="00180CC2" w:rsidRPr="00EE1FE5" w:rsidRDefault="00DC3EAA" w:rsidP="00A70CFA">
            <w:pPr>
              <w:pStyle w:val="Brdtext"/>
              <w:ind w:left="0"/>
            </w:pPr>
            <w:r w:rsidRPr="00EE1FE5">
              <w:t>0</w:t>
            </w:r>
            <w:r w:rsidR="0077682B" w:rsidRPr="00EE1FE5">
              <w:t xml:space="preserve"> </w:t>
            </w:r>
            <w:r w:rsidRPr="00EE1FE5">
              <w:t>-</w:t>
            </w:r>
            <w:r w:rsidR="0077682B" w:rsidRPr="00EE1FE5">
              <w:t xml:space="preserve"> </w:t>
            </w:r>
            <w:r w:rsidRPr="00EE1FE5">
              <w:rPr>
                <w:highlight w:val="yellow"/>
              </w:rPr>
              <w:t>100</w:t>
            </w:r>
            <w:r w:rsidRPr="00EE1FE5">
              <w:t>mbar</w:t>
            </w:r>
          </w:p>
        </w:tc>
        <w:tc>
          <w:tcPr>
            <w:tcW w:w="709" w:type="dxa"/>
          </w:tcPr>
          <w:p w14:paraId="779B1B41" w14:textId="77777777" w:rsidR="00180CC2" w:rsidRPr="00EE1FE5" w:rsidRDefault="00180CC2" w:rsidP="00A70CFA">
            <w:pPr>
              <w:pStyle w:val="Brdtext"/>
              <w:ind w:left="0"/>
            </w:pPr>
          </w:p>
        </w:tc>
        <w:tc>
          <w:tcPr>
            <w:tcW w:w="651" w:type="dxa"/>
          </w:tcPr>
          <w:p w14:paraId="14719091" w14:textId="77777777" w:rsidR="00180CC2" w:rsidRPr="00EE1FE5" w:rsidRDefault="00180CC2" w:rsidP="00A70CFA">
            <w:pPr>
              <w:pStyle w:val="Brdtext"/>
              <w:ind w:left="0"/>
            </w:pPr>
          </w:p>
        </w:tc>
        <w:tc>
          <w:tcPr>
            <w:tcW w:w="586" w:type="dxa"/>
          </w:tcPr>
          <w:p w14:paraId="63C3B934" w14:textId="77777777" w:rsidR="00180CC2" w:rsidRPr="00EE1FE5" w:rsidRDefault="00180CC2" w:rsidP="00A70CFA">
            <w:pPr>
              <w:pStyle w:val="Brdtext"/>
              <w:ind w:left="0"/>
            </w:pPr>
          </w:p>
        </w:tc>
        <w:tc>
          <w:tcPr>
            <w:tcW w:w="586" w:type="dxa"/>
          </w:tcPr>
          <w:p w14:paraId="66A4F860" w14:textId="77777777" w:rsidR="00180CC2" w:rsidRPr="00EE1FE5" w:rsidRDefault="00180CC2" w:rsidP="00A70CFA">
            <w:pPr>
              <w:pStyle w:val="Brdtext"/>
              <w:ind w:left="0"/>
            </w:pPr>
          </w:p>
        </w:tc>
        <w:tc>
          <w:tcPr>
            <w:tcW w:w="586" w:type="dxa"/>
          </w:tcPr>
          <w:p w14:paraId="61D957B6" w14:textId="77777777" w:rsidR="00180CC2" w:rsidRPr="00EE1FE5" w:rsidRDefault="00180CC2" w:rsidP="00A70CFA">
            <w:pPr>
              <w:pStyle w:val="Brdtext"/>
              <w:ind w:left="0"/>
            </w:pPr>
          </w:p>
        </w:tc>
      </w:tr>
      <w:tr w:rsidR="003764D7" w:rsidRPr="00EE1FE5" w14:paraId="585B5195" w14:textId="77777777" w:rsidTr="00A70CFA">
        <w:tc>
          <w:tcPr>
            <w:tcW w:w="1551" w:type="dxa"/>
          </w:tcPr>
          <w:p w14:paraId="635FE344" w14:textId="16D0D351" w:rsidR="003764D7" w:rsidRPr="00EE1FE5" w:rsidRDefault="003764D7" w:rsidP="00A70CFA">
            <w:pPr>
              <w:pStyle w:val="Brdtext"/>
              <w:ind w:left="0"/>
            </w:pPr>
            <w:r w:rsidRPr="00EE1FE5">
              <w:t>341TI675</w:t>
            </w:r>
          </w:p>
        </w:tc>
        <w:tc>
          <w:tcPr>
            <w:tcW w:w="1705" w:type="dxa"/>
          </w:tcPr>
          <w:p w14:paraId="709E8C7B" w14:textId="1AC23139" w:rsidR="003764D7" w:rsidRPr="00EE1FE5" w:rsidRDefault="003764D7" w:rsidP="00DD0220">
            <w:pPr>
              <w:pStyle w:val="Brdtext"/>
              <w:ind w:left="0"/>
            </w:pPr>
            <w:r w:rsidRPr="00EE1FE5">
              <w:t>Temp</w:t>
            </w:r>
            <w:r w:rsidR="007E7E20" w:rsidRPr="00EE1FE5">
              <w:t xml:space="preserve"> vätgas</w:t>
            </w:r>
          </w:p>
        </w:tc>
        <w:tc>
          <w:tcPr>
            <w:tcW w:w="1559" w:type="dxa"/>
          </w:tcPr>
          <w:p w14:paraId="0D80304A" w14:textId="77777777" w:rsidR="003764D7" w:rsidRPr="00EE1FE5" w:rsidRDefault="003764D7" w:rsidP="00A70CFA">
            <w:pPr>
              <w:pStyle w:val="Brdtext"/>
              <w:ind w:left="0"/>
            </w:pPr>
            <w:r w:rsidRPr="00EE1FE5">
              <w:t>0 - 200°C</w:t>
            </w:r>
          </w:p>
        </w:tc>
        <w:tc>
          <w:tcPr>
            <w:tcW w:w="709" w:type="dxa"/>
          </w:tcPr>
          <w:p w14:paraId="09C9460D" w14:textId="77777777" w:rsidR="003764D7" w:rsidRPr="00EE1FE5" w:rsidRDefault="003764D7" w:rsidP="00A70CFA">
            <w:pPr>
              <w:pStyle w:val="Brdtext"/>
              <w:ind w:left="0"/>
            </w:pPr>
          </w:p>
        </w:tc>
        <w:tc>
          <w:tcPr>
            <w:tcW w:w="651" w:type="dxa"/>
          </w:tcPr>
          <w:p w14:paraId="099118EC" w14:textId="77777777" w:rsidR="003764D7" w:rsidRPr="00EE1FE5" w:rsidRDefault="003764D7" w:rsidP="00A70CFA">
            <w:pPr>
              <w:pStyle w:val="Brdtext"/>
              <w:ind w:left="0"/>
            </w:pPr>
          </w:p>
        </w:tc>
        <w:tc>
          <w:tcPr>
            <w:tcW w:w="586" w:type="dxa"/>
          </w:tcPr>
          <w:p w14:paraId="1E75D20E" w14:textId="77777777" w:rsidR="003764D7" w:rsidRPr="00EE1FE5" w:rsidRDefault="003764D7" w:rsidP="00A70CFA">
            <w:pPr>
              <w:pStyle w:val="Brdtext"/>
              <w:ind w:left="0"/>
            </w:pPr>
          </w:p>
        </w:tc>
        <w:tc>
          <w:tcPr>
            <w:tcW w:w="586" w:type="dxa"/>
          </w:tcPr>
          <w:p w14:paraId="29081F08" w14:textId="77777777" w:rsidR="003764D7" w:rsidRPr="00EE1FE5" w:rsidRDefault="003764D7" w:rsidP="00A70CFA">
            <w:pPr>
              <w:pStyle w:val="Brdtext"/>
              <w:ind w:left="0"/>
            </w:pPr>
          </w:p>
        </w:tc>
        <w:tc>
          <w:tcPr>
            <w:tcW w:w="586" w:type="dxa"/>
          </w:tcPr>
          <w:p w14:paraId="379B355F" w14:textId="77777777" w:rsidR="003764D7" w:rsidRPr="00EE1FE5" w:rsidRDefault="003764D7" w:rsidP="00A70CFA">
            <w:pPr>
              <w:pStyle w:val="Brdtext"/>
              <w:ind w:left="0"/>
            </w:pPr>
          </w:p>
        </w:tc>
      </w:tr>
    </w:tbl>
    <w:p w14:paraId="68E0BCF3" w14:textId="77777777" w:rsidR="00DA33D8" w:rsidRPr="00EE1FE5" w:rsidRDefault="00DA33D8" w:rsidP="00313428">
      <w:pPr>
        <w:pStyle w:val="Brdtext"/>
      </w:pPr>
    </w:p>
    <w:p w14:paraId="142FADCC" w14:textId="77777777" w:rsidR="00925C63" w:rsidRPr="00EE1FE5" w:rsidRDefault="00925C63" w:rsidP="00925C63">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3B1D90C3" w14:textId="77777777" w:rsidTr="00723FA6">
        <w:tc>
          <w:tcPr>
            <w:tcW w:w="1838" w:type="dxa"/>
          </w:tcPr>
          <w:p w14:paraId="042B1E97" w14:textId="77777777" w:rsidR="00925C63" w:rsidRPr="00EE1FE5" w:rsidRDefault="00925C63" w:rsidP="00545975">
            <w:pPr>
              <w:pStyle w:val="Brdtext"/>
              <w:ind w:left="0"/>
            </w:pPr>
            <w:r w:rsidRPr="00EE1FE5">
              <w:t>Objekt/Signal</w:t>
            </w:r>
          </w:p>
        </w:tc>
        <w:tc>
          <w:tcPr>
            <w:tcW w:w="1559" w:type="dxa"/>
          </w:tcPr>
          <w:p w14:paraId="0541322B" w14:textId="77777777" w:rsidR="00925C63" w:rsidRPr="00EE1FE5" w:rsidRDefault="00925C63" w:rsidP="00545975">
            <w:pPr>
              <w:pStyle w:val="Brdtext"/>
              <w:ind w:left="0"/>
            </w:pPr>
            <w:r w:rsidRPr="00EE1FE5">
              <w:t>Beskrivning</w:t>
            </w:r>
          </w:p>
        </w:tc>
        <w:tc>
          <w:tcPr>
            <w:tcW w:w="1560" w:type="dxa"/>
          </w:tcPr>
          <w:p w14:paraId="312E4EA6" w14:textId="77777777" w:rsidR="00925C63" w:rsidRPr="00EE1FE5" w:rsidRDefault="00925C63" w:rsidP="00545975">
            <w:pPr>
              <w:pStyle w:val="Brdtext"/>
              <w:ind w:left="0"/>
            </w:pPr>
            <w:r w:rsidRPr="00EE1FE5">
              <w:t>Mätområde</w:t>
            </w:r>
          </w:p>
        </w:tc>
        <w:tc>
          <w:tcPr>
            <w:tcW w:w="595" w:type="dxa"/>
          </w:tcPr>
          <w:p w14:paraId="588C0487" w14:textId="77777777" w:rsidR="00925C63" w:rsidRPr="00EE1FE5" w:rsidRDefault="00925C63" w:rsidP="00545975">
            <w:pPr>
              <w:pStyle w:val="Brdtext"/>
              <w:ind w:left="0"/>
            </w:pPr>
            <w:r w:rsidRPr="00EE1FE5">
              <w:t>L2</w:t>
            </w:r>
          </w:p>
        </w:tc>
        <w:tc>
          <w:tcPr>
            <w:tcW w:w="595" w:type="dxa"/>
          </w:tcPr>
          <w:p w14:paraId="0E96A129" w14:textId="77777777" w:rsidR="00925C63" w:rsidRPr="00EE1FE5" w:rsidRDefault="00925C63" w:rsidP="00545975">
            <w:pPr>
              <w:pStyle w:val="Brdtext"/>
              <w:ind w:left="0"/>
            </w:pPr>
            <w:r w:rsidRPr="00EE1FE5">
              <w:t>L1</w:t>
            </w:r>
          </w:p>
        </w:tc>
        <w:tc>
          <w:tcPr>
            <w:tcW w:w="595" w:type="dxa"/>
          </w:tcPr>
          <w:p w14:paraId="43B16DDF" w14:textId="77777777" w:rsidR="00925C63" w:rsidRPr="00EE1FE5" w:rsidRDefault="00925C63" w:rsidP="00545975">
            <w:pPr>
              <w:pStyle w:val="Brdtext"/>
              <w:ind w:left="0"/>
            </w:pPr>
            <w:r w:rsidRPr="00EE1FE5">
              <w:t>H1</w:t>
            </w:r>
          </w:p>
        </w:tc>
        <w:tc>
          <w:tcPr>
            <w:tcW w:w="595" w:type="dxa"/>
          </w:tcPr>
          <w:p w14:paraId="08D0E4E6" w14:textId="77777777" w:rsidR="00925C63" w:rsidRPr="00EE1FE5" w:rsidRDefault="00925C63" w:rsidP="00545975">
            <w:pPr>
              <w:pStyle w:val="Brdtext"/>
              <w:ind w:left="0"/>
            </w:pPr>
            <w:r w:rsidRPr="00EE1FE5">
              <w:t>H2</w:t>
            </w:r>
          </w:p>
        </w:tc>
        <w:tc>
          <w:tcPr>
            <w:tcW w:w="596" w:type="dxa"/>
          </w:tcPr>
          <w:p w14:paraId="50E9F9B6" w14:textId="77777777" w:rsidR="00925C63" w:rsidRPr="00EE1FE5" w:rsidRDefault="00925C63" w:rsidP="00545975">
            <w:pPr>
              <w:pStyle w:val="Brdtext"/>
              <w:ind w:left="0"/>
            </w:pPr>
            <w:r w:rsidRPr="00EE1FE5">
              <w:t>SIL</w:t>
            </w:r>
          </w:p>
        </w:tc>
      </w:tr>
      <w:tr w:rsidR="00EE1FE5" w:rsidRPr="00EE1FE5" w14:paraId="6A488DD5" w14:textId="77777777" w:rsidTr="00723FA6">
        <w:tc>
          <w:tcPr>
            <w:tcW w:w="1838" w:type="dxa"/>
          </w:tcPr>
          <w:p w14:paraId="784753EA" w14:textId="6FF2F11F" w:rsidR="00925C63" w:rsidRPr="00EE1FE5" w:rsidRDefault="00925C63" w:rsidP="00545975">
            <w:pPr>
              <w:pStyle w:val="Brdtext"/>
              <w:ind w:left="0"/>
            </w:pPr>
            <w:r w:rsidRPr="00EE1FE5">
              <w:t>341XI675</w:t>
            </w:r>
          </w:p>
        </w:tc>
        <w:tc>
          <w:tcPr>
            <w:tcW w:w="1559" w:type="dxa"/>
          </w:tcPr>
          <w:p w14:paraId="636B385C" w14:textId="26E71021" w:rsidR="00925C63" w:rsidRPr="00EE1FE5" w:rsidRDefault="00925C63" w:rsidP="00545975">
            <w:pPr>
              <w:pStyle w:val="Brdtext"/>
              <w:ind w:left="0"/>
            </w:pPr>
            <w:r w:rsidRPr="00EE1FE5">
              <w:t>Flöde</w:t>
            </w:r>
            <w:r w:rsidR="007E7E20" w:rsidRPr="00EE1FE5">
              <w:t xml:space="preserve"> vätgas</w:t>
            </w:r>
          </w:p>
        </w:tc>
        <w:tc>
          <w:tcPr>
            <w:tcW w:w="1560" w:type="dxa"/>
          </w:tcPr>
          <w:p w14:paraId="235E011B" w14:textId="4B9E6307" w:rsidR="00925C63" w:rsidRPr="00EE1FE5" w:rsidRDefault="00DC3EAA" w:rsidP="00723FA6">
            <w:pPr>
              <w:pStyle w:val="Brdtext"/>
              <w:ind w:left="0"/>
            </w:pPr>
            <w:r w:rsidRPr="00EE1FE5">
              <w:t>0</w:t>
            </w:r>
            <w:r w:rsidR="0077682B" w:rsidRPr="00EE1FE5">
              <w:t xml:space="preserve"> </w:t>
            </w:r>
            <w:r w:rsidRPr="00EE1FE5">
              <w:t>-</w:t>
            </w:r>
            <w:r w:rsidR="0077682B" w:rsidRPr="00EE1FE5">
              <w:t xml:space="preserve"> </w:t>
            </w:r>
            <w:r w:rsidR="00723FA6" w:rsidRPr="00EE1FE5">
              <w:t xml:space="preserve">700 </w:t>
            </w:r>
            <w:r w:rsidR="00925C63" w:rsidRPr="00EE1FE5">
              <w:t>Nm3/h</w:t>
            </w:r>
          </w:p>
        </w:tc>
        <w:tc>
          <w:tcPr>
            <w:tcW w:w="595" w:type="dxa"/>
          </w:tcPr>
          <w:p w14:paraId="685D40EC" w14:textId="77777777" w:rsidR="00925C63" w:rsidRPr="00EE1FE5" w:rsidRDefault="00925C63" w:rsidP="00545975">
            <w:pPr>
              <w:pStyle w:val="Brdtext"/>
              <w:ind w:left="0"/>
            </w:pPr>
          </w:p>
        </w:tc>
        <w:tc>
          <w:tcPr>
            <w:tcW w:w="595" w:type="dxa"/>
          </w:tcPr>
          <w:p w14:paraId="5C908EF3" w14:textId="77777777" w:rsidR="00925C63" w:rsidRPr="00EE1FE5" w:rsidRDefault="00925C63" w:rsidP="00545975">
            <w:pPr>
              <w:pStyle w:val="Brdtext"/>
              <w:ind w:left="0"/>
            </w:pPr>
          </w:p>
        </w:tc>
        <w:tc>
          <w:tcPr>
            <w:tcW w:w="595" w:type="dxa"/>
          </w:tcPr>
          <w:p w14:paraId="30C8EBBA" w14:textId="77777777" w:rsidR="00925C63" w:rsidRPr="00EE1FE5" w:rsidRDefault="00925C63" w:rsidP="00545975">
            <w:pPr>
              <w:pStyle w:val="Brdtext"/>
              <w:ind w:left="0"/>
            </w:pPr>
          </w:p>
        </w:tc>
        <w:tc>
          <w:tcPr>
            <w:tcW w:w="595" w:type="dxa"/>
          </w:tcPr>
          <w:p w14:paraId="2708042E" w14:textId="77777777" w:rsidR="00925C63" w:rsidRPr="00EE1FE5" w:rsidRDefault="00925C63" w:rsidP="00545975">
            <w:pPr>
              <w:pStyle w:val="Brdtext"/>
              <w:ind w:left="0"/>
            </w:pPr>
          </w:p>
        </w:tc>
        <w:tc>
          <w:tcPr>
            <w:tcW w:w="596" w:type="dxa"/>
          </w:tcPr>
          <w:p w14:paraId="799528BB" w14:textId="77777777" w:rsidR="00925C63" w:rsidRPr="00EE1FE5" w:rsidRDefault="00925C63" w:rsidP="00545975">
            <w:pPr>
              <w:pStyle w:val="Brdtext"/>
              <w:ind w:left="0"/>
            </w:pPr>
          </w:p>
        </w:tc>
      </w:tr>
      <w:tr w:rsidR="009E78BC" w:rsidRPr="00EE1FE5" w14:paraId="5CACE2F5" w14:textId="77777777" w:rsidTr="00723FA6">
        <w:tc>
          <w:tcPr>
            <w:tcW w:w="1838" w:type="dxa"/>
          </w:tcPr>
          <w:p w14:paraId="728DF918" w14:textId="68829ED0" w:rsidR="009E78BC" w:rsidRPr="00EE1FE5" w:rsidRDefault="009E78BC" w:rsidP="009E78BC">
            <w:pPr>
              <w:pStyle w:val="Brdtext"/>
              <w:ind w:left="0"/>
            </w:pPr>
            <w:r w:rsidRPr="00EE1FE5">
              <w:t>343XI308</w:t>
            </w:r>
          </w:p>
        </w:tc>
        <w:tc>
          <w:tcPr>
            <w:tcW w:w="1559" w:type="dxa"/>
          </w:tcPr>
          <w:p w14:paraId="4B99F379" w14:textId="4FE22E2F" w:rsidR="009E78BC" w:rsidRPr="00EE1FE5" w:rsidRDefault="007E7E20" w:rsidP="009E78BC">
            <w:pPr>
              <w:pStyle w:val="Brdtext"/>
              <w:ind w:left="0"/>
            </w:pPr>
            <w:r w:rsidRPr="00EE1FE5">
              <w:t xml:space="preserve">DP </w:t>
            </w:r>
            <w:r w:rsidR="009E78BC" w:rsidRPr="00EE1FE5">
              <w:t>341PI675</w:t>
            </w:r>
            <w:r w:rsidRPr="00EE1FE5">
              <w:t xml:space="preserve"> </w:t>
            </w:r>
            <w:r w:rsidR="009E78BC" w:rsidRPr="00EE1FE5">
              <w:t>-343XI305</w:t>
            </w:r>
          </w:p>
        </w:tc>
        <w:tc>
          <w:tcPr>
            <w:tcW w:w="1560" w:type="dxa"/>
          </w:tcPr>
          <w:p w14:paraId="6C1E3635" w14:textId="74F37E95" w:rsidR="009E78BC" w:rsidRPr="00EE1FE5" w:rsidRDefault="0077682B" w:rsidP="009E78BC">
            <w:pPr>
              <w:pStyle w:val="Brdtext"/>
              <w:ind w:left="0"/>
              <w:rPr>
                <w:highlight w:val="yellow"/>
              </w:rPr>
            </w:pPr>
            <w:r w:rsidRPr="00EE1FE5">
              <w:t xml:space="preserve">-1 </w:t>
            </w:r>
            <w:r w:rsidR="009E78BC" w:rsidRPr="00EE1FE5">
              <w:t>-</w:t>
            </w:r>
            <w:r w:rsidRPr="00EE1FE5">
              <w:t xml:space="preserve"> </w:t>
            </w:r>
            <w:r w:rsidR="009E78BC" w:rsidRPr="00EE1FE5">
              <w:t>10 bar</w:t>
            </w:r>
          </w:p>
        </w:tc>
        <w:tc>
          <w:tcPr>
            <w:tcW w:w="595" w:type="dxa"/>
          </w:tcPr>
          <w:p w14:paraId="5E127382" w14:textId="05CAF5A3" w:rsidR="009E78BC" w:rsidRPr="00EE1FE5" w:rsidRDefault="008F7E8C" w:rsidP="009E78BC">
            <w:pPr>
              <w:pStyle w:val="Brdtext"/>
              <w:ind w:left="0"/>
            </w:pPr>
            <w:r w:rsidRPr="00EE1FE5">
              <w:t>0,5</w:t>
            </w:r>
          </w:p>
        </w:tc>
        <w:tc>
          <w:tcPr>
            <w:tcW w:w="595" w:type="dxa"/>
          </w:tcPr>
          <w:p w14:paraId="04E61D91" w14:textId="77777777" w:rsidR="009E78BC" w:rsidRPr="00EE1FE5" w:rsidRDefault="009E78BC" w:rsidP="009E78BC">
            <w:pPr>
              <w:pStyle w:val="Brdtext"/>
              <w:ind w:left="0"/>
            </w:pPr>
          </w:p>
        </w:tc>
        <w:tc>
          <w:tcPr>
            <w:tcW w:w="595" w:type="dxa"/>
          </w:tcPr>
          <w:p w14:paraId="0B090744" w14:textId="77777777" w:rsidR="009E78BC" w:rsidRPr="00EE1FE5" w:rsidRDefault="009E78BC" w:rsidP="009E78BC">
            <w:pPr>
              <w:pStyle w:val="Brdtext"/>
              <w:ind w:left="0"/>
            </w:pPr>
          </w:p>
        </w:tc>
        <w:tc>
          <w:tcPr>
            <w:tcW w:w="595" w:type="dxa"/>
          </w:tcPr>
          <w:p w14:paraId="74686908" w14:textId="77777777" w:rsidR="009E78BC" w:rsidRPr="00EE1FE5" w:rsidRDefault="009E78BC" w:rsidP="009E78BC">
            <w:pPr>
              <w:pStyle w:val="Brdtext"/>
              <w:ind w:left="0"/>
            </w:pPr>
          </w:p>
        </w:tc>
        <w:tc>
          <w:tcPr>
            <w:tcW w:w="596" w:type="dxa"/>
          </w:tcPr>
          <w:p w14:paraId="649253FC" w14:textId="604EA7E8" w:rsidR="009E78BC" w:rsidRPr="00EE1FE5" w:rsidRDefault="009E78BC" w:rsidP="009E78BC">
            <w:pPr>
              <w:pStyle w:val="Brdtext"/>
              <w:ind w:left="0"/>
            </w:pPr>
          </w:p>
        </w:tc>
      </w:tr>
    </w:tbl>
    <w:p w14:paraId="7C7626FA" w14:textId="77777777" w:rsidR="00925C63" w:rsidRPr="00EE1FE5" w:rsidRDefault="00925C63" w:rsidP="00925C63">
      <w:pPr>
        <w:pStyle w:val="Brdtext"/>
      </w:pPr>
    </w:p>
    <w:p w14:paraId="5BC235A9" w14:textId="77777777" w:rsidR="00925C63" w:rsidRPr="00EE1FE5" w:rsidRDefault="00925C63" w:rsidP="00925C63">
      <w:pPr>
        <w:pStyle w:val="Brdtext"/>
      </w:pPr>
      <w:r w:rsidRPr="00EE1FE5">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1F403C5C" w14:textId="77777777" w:rsidTr="00545975">
        <w:tc>
          <w:tcPr>
            <w:tcW w:w="1537" w:type="dxa"/>
          </w:tcPr>
          <w:p w14:paraId="44918383" w14:textId="77777777" w:rsidR="00925C63" w:rsidRPr="00EE1FE5" w:rsidRDefault="00925C63" w:rsidP="00545975">
            <w:pPr>
              <w:pStyle w:val="Brdtext"/>
              <w:ind w:left="0"/>
            </w:pPr>
            <w:r w:rsidRPr="00EE1FE5">
              <w:t>Namn</w:t>
            </w:r>
          </w:p>
        </w:tc>
        <w:tc>
          <w:tcPr>
            <w:tcW w:w="2002" w:type="dxa"/>
          </w:tcPr>
          <w:p w14:paraId="1D6F20BE" w14:textId="77777777" w:rsidR="00925C63" w:rsidRPr="00EE1FE5" w:rsidRDefault="00925C63" w:rsidP="00545975">
            <w:pPr>
              <w:pStyle w:val="Brdtext"/>
              <w:ind w:left="0"/>
            </w:pPr>
            <w:r w:rsidRPr="00EE1FE5">
              <w:t>Tag</w:t>
            </w:r>
          </w:p>
        </w:tc>
        <w:tc>
          <w:tcPr>
            <w:tcW w:w="4394" w:type="dxa"/>
          </w:tcPr>
          <w:p w14:paraId="4B47DEEE" w14:textId="77777777" w:rsidR="00925C63" w:rsidRPr="00EE1FE5" w:rsidRDefault="00925C63" w:rsidP="00545975">
            <w:pPr>
              <w:pStyle w:val="Brdtext"/>
              <w:ind w:left="0"/>
            </w:pPr>
            <w:r w:rsidRPr="00EE1FE5">
              <w:t>Anmärkning</w:t>
            </w:r>
          </w:p>
        </w:tc>
      </w:tr>
      <w:tr w:rsidR="00EE1FE5" w:rsidRPr="00EE1FE5" w14:paraId="5A4C523B" w14:textId="77777777" w:rsidTr="00545975">
        <w:tc>
          <w:tcPr>
            <w:tcW w:w="1537" w:type="dxa"/>
          </w:tcPr>
          <w:p w14:paraId="7E585E79" w14:textId="77777777" w:rsidR="00925C63" w:rsidRPr="00EE1FE5" w:rsidRDefault="00925C63" w:rsidP="00545975">
            <w:pPr>
              <w:pStyle w:val="Brdtext"/>
              <w:ind w:left="0"/>
            </w:pPr>
            <w:proofErr w:type="spellStart"/>
            <w:r w:rsidRPr="00EE1FE5">
              <w:t>dP</w:t>
            </w:r>
            <w:proofErr w:type="spellEnd"/>
          </w:p>
        </w:tc>
        <w:tc>
          <w:tcPr>
            <w:tcW w:w="2002" w:type="dxa"/>
          </w:tcPr>
          <w:p w14:paraId="1F2D4BFC" w14:textId="373F4D30" w:rsidR="00925C63" w:rsidRPr="00EE1FE5" w:rsidRDefault="00180CC2" w:rsidP="00545975">
            <w:pPr>
              <w:pStyle w:val="Brdtext"/>
              <w:ind w:left="0"/>
            </w:pPr>
            <w:r w:rsidRPr="00EE1FE5">
              <w:t>341PD</w:t>
            </w:r>
            <w:r w:rsidR="00925C63" w:rsidRPr="00EE1FE5">
              <w:t>675</w:t>
            </w:r>
          </w:p>
        </w:tc>
        <w:tc>
          <w:tcPr>
            <w:tcW w:w="4394" w:type="dxa"/>
          </w:tcPr>
          <w:p w14:paraId="27C8B81F" w14:textId="77777777" w:rsidR="00925C63" w:rsidRPr="00EE1FE5" w:rsidRDefault="00925C63" w:rsidP="00545975">
            <w:pPr>
              <w:pStyle w:val="Brdtext"/>
              <w:ind w:left="0"/>
            </w:pPr>
          </w:p>
        </w:tc>
      </w:tr>
      <w:tr w:rsidR="00EE1FE5" w:rsidRPr="00EE1FE5" w14:paraId="411C31F1" w14:textId="77777777" w:rsidTr="00545975">
        <w:tc>
          <w:tcPr>
            <w:tcW w:w="1537" w:type="dxa"/>
          </w:tcPr>
          <w:p w14:paraId="3CFB7A86" w14:textId="77777777" w:rsidR="00925C63" w:rsidRPr="00EE1FE5" w:rsidRDefault="00925C63" w:rsidP="00545975">
            <w:pPr>
              <w:pStyle w:val="Brdtext"/>
              <w:ind w:left="0"/>
            </w:pPr>
            <w:r w:rsidRPr="00EE1FE5">
              <w:t>T</w:t>
            </w:r>
          </w:p>
        </w:tc>
        <w:tc>
          <w:tcPr>
            <w:tcW w:w="2002" w:type="dxa"/>
          </w:tcPr>
          <w:p w14:paraId="16983F66" w14:textId="4176D430" w:rsidR="00925C63" w:rsidRPr="00EE1FE5" w:rsidRDefault="00AC23C5" w:rsidP="00545975">
            <w:pPr>
              <w:pStyle w:val="Brdtext"/>
              <w:ind w:left="0"/>
            </w:pPr>
            <w:r w:rsidRPr="00EE1FE5">
              <w:t>341T</w:t>
            </w:r>
            <w:r w:rsidR="00925C63" w:rsidRPr="00EE1FE5">
              <w:t>I675</w:t>
            </w:r>
          </w:p>
        </w:tc>
        <w:tc>
          <w:tcPr>
            <w:tcW w:w="4394" w:type="dxa"/>
          </w:tcPr>
          <w:p w14:paraId="69C4E1ED" w14:textId="77777777" w:rsidR="00925C63" w:rsidRPr="00EE1FE5" w:rsidRDefault="00925C63" w:rsidP="00545975">
            <w:pPr>
              <w:pStyle w:val="Brdtext"/>
              <w:ind w:left="0"/>
            </w:pPr>
          </w:p>
        </w:tc>
      </w:tr>
      <w:tr w:rsidR="00EE1FE5" w:rsidRPr="00EE1FE5" w14:paraId="5FFF22EA" w14:textId="77777777" w:rsidTr="00545975">
        <w:tc>
          <w:tcPr>
            <w:tcW w:w="1537" w:type="dxa"/>
          </w:tcPr>
          <w:p w14:paraId="71B4B327" w14:textId="77777777" w:rsidR="00925C63" w:rsidRPr="00EE1FE5" w:rsidRDefault="00925C63" w:rsidP="00545975">
            <w:pPr>
              <w:pStyle w:val="Brdtext"/>
              <w:ind w:left="0"/>
            </w:pPr>
            <w:r w:rsidRPr="00EE1FE5">
              <w:t>P</w:t>
            </w:r>
          </w:p>
        </w:tc>
        <w:tc>
          <w:tcPr>
            <w:tcW w:w="2002" w:type="dxa"/>
          </w:tcPr>
          <w:p w14:paraId="3C49DFBF" w14:textId="08E1B56E" w:rsidR="00925C63" w:rsidRPr="00EE1FE5" w:rsidRDefault="00925C63" w:rsidP="00545975">
            <w:pPr>
              <w:pStyle w:val="Brdtext"/>
              <w:ind w:left="0"/>
            </w:pPr>
            <w:r w:rsidRPr="00EE1FE5">
              <w:t>341PI675</w:t>
            </w:r>
          </w:p>
        </w:tc>
        <w:tc>
          <w:tcPr>
            <w:tcW w:w="4394" w:type="dxa"/>
          </w:tcPr>
          <w:p w14:paraId="79197089" w14:textId="77777777" w:rsidR="00925C63" w:rsidRPr="00EE1FE5" w:rsidRDefault="00925C63" w:rsidP="00545975">
            <w:pPr>
              <w:pStyle w:val="Brdtext"/>
              <w:ind w:left="0"/>
            </w:pPr>
          </w:p>
        </w:tc>
      </w:tr>
      <w:tr w:rsidR="00EE1FE5" w:rsidRPr="00EE1FE5" w14:paraId="42E269B3" w14:textId="77777777" w:rsidTr="00545975">
        <w:tc>
          <w:tcPr>
            <w:tcW w:w="1537" w:type="dxa"/>
          </w:tcPr>
          <w:p w14:paraId="59EB619E" w14:textId="77777777" w:rsidR="00925C63" w:rsidRPr="00EE1FE5" w:rsidRDefault="00925C63" w:rsidP="00545975">
            <w:pPr>
              <w:pStyle w:val="Brdtext"/>
              <w:ind w:left="0"/>
            </w:pPr>
            <w:proofErr w:type="spellStart"/>
            <w:r w:rsidRPr="00EE1FE5">
              <w:t>Rho</w:t>
            </w:r>
            <w:proofErr w:type="spellEnd"/>
          </w:p>
        </w:tc>
        <w:tc>
          <w:tcPr>
            <w:tcW w:w="2002" w:type="dxa"/>
          </w:tcPr>
          <w:p w14:paraId="360CD8D8" w14:textId="5BC39716" w:rsidR="00925C63" w:rsidRPr="00EE1FE5" w:rsidRDefault="003E1DCE" w:rsidP="00545975">
            <w:pPr>
              <w:pStyle w:val="Brdtext"/>
              <w:ind w:left="0"/>
            </w:pPr>
            <w:r w:rsidRPr="00EE1FE5">
              <w:t>Se vätgas</w:t>
            </w:r>
          </w:p>
        </w:tc>
        <w:tc>
          <w:tcPr>
            <w:tcW w:w="4394" w:type="dxa"/>
          </w:tcPr>
          <w:p w14:paraId="25E7A645" w14:textId="1B8B87E3" w:rsidR="00925C63" w:rsidRPr="00EE1FE5" w:rsidRDefault="003E1DCE" w:rsidP="003E1DCE">
            <w:pPr>
              <w:pStyle w:val="Brdtext"/>
              <w:ind w:left="0"/>
            </w:pPr>
            <w:r w:rsidRPr="00EE1FE5">
              <w:t>Konstant tills vidare, beräknas senare i samband med FB vätgasanläggning</w:t>
            </w:r>
          </w:p>
        </w:tc>
      </w:tr>
      <w:tr w:rsidR="00EE1FE5" w:rsidRPr="00EE1FE5" w14:paraId="197F43AF" w14:textId="77777777" w:rsidTr="00545975">
        <w:tc>
          <w:tcPr>
            <w:tcW w:w="1537" w:type="dxa"/>
          </w:tcPr>
          <w:p w14:paraId="02FDE08E" w14:textId="77777777" w:rsidR="00925C63" w:rsidRPr="00EE1FE5" w:rsidRDefault="00925C63" w:rsidP="00545975">
            <w:pPr>
              <w:pStyle w:val="Brdtext"/>
              <w:ind w:left="0"/>
            </w:pPr>
            <w:proofErr w:type="spellStart"/>
            <w:r w:rsidRPr="00EE1FE5">
              <w:t>dPdes</w:t>
            </w:r>
            <w:proofErr w:type="spellEnd"/>
          </w:p>
        </w:tc>
        <w:tc>
          <w:tcPr>
            <w:tcW w:w="2002" w:type="dxa"/>
          </w:tcPr>
          <w:p w14:paraId="609C69F9" w14:textId="77777777" w:rsidR="00925C63" w:rsidRPr="00EE1FE5" w:rsidRDefault="00925C63" w:rsidP="00545975">
            <w:pPr>
              <w:pStyle w:val="Brdtext"/>
              <w:ind w:left="0"/>
            </w:pPr>
          </w:p>
        </w:tc>
        <w:tc>
          <w:tcPr>
            <w:tcW w:w="4394" w:type="dxa"/>
          </w:tcPr>
          <w:p w14:paraId="6B9A4CC0" w14:textId="77777777" w:rsidR="00925C63" w:rsidRPr="00EE1FE5" w:rsidRDefault="00925C63" w:rsidP="00545975">
            <w:pPr>
              <w:pStyle w:val="Brdtext"/>
              <w:ind w:left="0"/>
            </w:pPr>
            <w:r w:rsidRPr="00EE1FE5">
              <w:rPr>
                <w:highlight w:val="yellow"/>
              </w:rPr>
              <w:t>Från leverantör</w:t>
            </w:r>
          </w:p>
        </w:tc>
      </w:tr>
      <w:tr w:rsidR="00EE1FE5" w:rsidRPr="00EE1FE5" w14:paraId="57B4E207" w14:textId="77777777" w:rsidTr="00545975">
        <w:tc>
          <w:tcPr>
            <w:tcW w:w="1537" w:type="dxa"/>
          </w:tcPr>
          <w:p w14:paraId="425453A3" w14:textId="77777777" w:rsidR="00925C63" w:rsidRPr="00EE1FE5" w:rsidRDefault="00925C63" w:rsidP="00545975">
            <w:pPr>
              <w:pStyle w:val="Brdtext"/>
              <w:ind w:left="0"/>
            </w:pPr>
            <w:proofErr w:type="spellStart"/>
            <w:r w:rsidRPr="00EE1FE5">
              <w:t>Fdes</w:t>
            </w:r>
            <w:proofErr w:type="spellEnd"/>
          </w:p>
        </w:tc>
        <w:tc>
          <w:tcPr>
            <w:tcW w:w="2002" w:type="dxa"/>
          </w:tcPr>
          <w:p w14:paraId="38195D7F" w14:textId="77777777" w:rsidR="00925C63" w:rsidRPr="00EE1FE5" w:rsidRDefault="00925C63" w:rsidP="00545975">
            <w:pPr>
              <w:pStyle w:val="Brdtext"/>
              <w:ind w:left="0"/>
            </w:pPr>
          </w:p>
        </w:tc>
        <w:tc>
          <w:tcPr>
            <w:tcW w:w="4394" w:type="dxa"/>
          </w:tcPr>
          <w:p w14:paraId="40249D57" w14:textId="77777777" w:rsidR="00925C63" w:rsidRPr="00EE1FE5" w:rsidRDefault="00925C63" w:rsidP="00545975">
            <w:pPr>
              <w:pStyle w:val="Brdtext"/>
              <w:ind w:left="0"/>
            </w:pPr>
            <w:r w:rsidRPr="00EE1FE5">
              <w:t>Från leverantör</w:t>
            </w:r>
          </w:p>
        </w:tc>
      </w:tr>
      <w:tr w:rsidR="00EE1FE5" w:rsidRPr="00EE1FE5" w14:paraId="6416457A" w14:textId="77777777" w:rsidTr="00545975">
        <w:tc>
          <w:tcPr>
            <w:tcW w:w="1537" w:type="dxa"/>
          </w:tcPr>
          <w:p w14:paraId="51501510" w14:textId="77777777" w:rsidR="00925C63" w:rsidRPr="00EE1FE5" w:rsidRDefault="00925C63" w:rsidP="00545975">
            <w:pPr>
              <w:pStyle w:val="Brdtext"/>
              <w:ind w:left="0"/>
            </w:pPr>
            <w:proofErr w:type="spellStart"/>
            <w:r w:rsidRPr="00EE1FE5">
              <w:t>Tdes</w:t>
            </w:r>
            <w:proofErr w:type="spellEnd"/>
          </w:p>
        </w:tc>
        <w:tc>
          <w:tcPr>
            <w:tcW w:w="2002" w:type="dxa"/>
          </w:tcPr>
          <w:p w14:paraId="0844DD95" w14:textId="77777777" w:rsidR="00925C63" w:rsidRPr="00EE1FE5" w:rsidRDefault="00925C63" w:rsidP="00545975">
            <w:pPr>
              <w:pStyle w:val="Brdtext"/>
              <w:ind w:left="0"/>
            </w:pPr>
          </w:p>
        </w:tc>
        <w:tc>
          <w:tcPr>
            <w:tcW w:w="4394" w:type="dxa"/>
          </w:tcPr>
          <w:p w14:paraId="54F55DA4" w14:textId="77777777" w:rsidR="00925C63" w:rsidRPr="00EE1FE5" w:rsidRDefault="00925C63" w:rsidP="00545975">
            <w:pPr>
              <w:pStyle w:val="Brdtext"/>
              <w:ind w:left="0"/>
            </w:pPr>
            <w:r w:rsidRPr="00EE1FE5">
              <w:t>Från leverantör</w:t>
            </w:r>
          </w:p>
        </w:tc>
      </w:tr>
      <w:tr w:rsidR="00EE1FE5" w:rsidRPr="00EE1FE5" w14:paraId="0584E23A" w14:textId="77777777" w:rsidTr="00545975">
        <w:tc>
          <w:tcPr>
            <w:tcW w:w="1537" w:type="dxa"/>
          </w:tcPr>
          <w:p w14:paraId="45743E8C" w14:textId="77777777" w:rsidR="00925C63" w:rsidRPr="00EE1FE5" w:rsidRDefault="00925C63" w:rsidP="00545975">
            <w:pPr>
              <w:pStyle w:val="Brdtext"/>
              <w:ind w:left="0"/>
            </w:pPr>
            <w:proofErr w:type="spellStart"/>
            <w:r w:rsidRPr="00EE1FE5">
              <w:lastRenderedPageBreak/>
              <w:t>Pdes</w:t>
            </w:r>
            <w:proofErr w:type="spellEnd"/>
          </w:p>
        </w:tc>
        <w:tc>
          <w:tcPr>
            <w:tcW w:w="2002" w:type="dxa"/>
          </w:tcPr>
          <w:p w14:paraId="179069E9" w14:textId="77777777" w:rsidR="00925C63" w:rsidRPr="00EE1FE5" w:rsidRDefault="00925C63" w:rsidP="00545975">
            <w:pPr>
              <w:pStyle w:val="Brdtext"/>
              <w:ind w:left="0"/>
            </w:pPr>
          </w:p>
        </w:tc>
        <w:tc>
          <w:tcPr>
            <w:tcW w:w="4394" w:type="dxa"/>
          </w:tcPr>
          <w:p w14:paraId="1A3BDC73" w14:textId="77777777" w:rsidR="00925C63" w:rsidRPr="00EE1FE5" w:rsidRDefault="00925C63" w:rsidP="00545975">
            <w:pPr>
              <w:pStyle w:val="Brdtext"/>
              <w:ind w:left="0"/>
            </w:pPr>
            <w:r w:rsidRPr="00EE1FE5">
              <w:t>Från leverantör</w:t>
            </w:r>
          </w:p>
        </w:tc>
      </w:tr>
      <w:tr w:rsidR="00EE1FE5" w:rsidRPr="00EE1FE5" w14:paraId="1F10B315" w14:textId="77777777" w:rsidTr="00545975">
        <w:tc>
          <w:tcPr>
            <w:tcW w:w="1537" w:type="dxa"/>
          </w:tcPr>
          <w:p w14:paraId="55E77242" w14:textId="77777777" w:rsidR="00925C63" w:rsidRPr="00EE1FE5" w:rsidRDefault="00925C63" w:rsidP="00545975">
            <w:pPr>
              <w:pStyle w:val="Brdtext"/>
              <w:ind w:left="0"/>
            </w:pPr>
            <w:r w:rsidRPr="00EE1FE5">
              <w:t>Rhodes</w:t>
            </w:r>
          </w:p>
        </w:tc>
        <w:tc>
          <w:tcPr>
            <w:tcW w:w="2002" w:type="dxa"/>
          </w:tcPr>
          <w:p w14:paraId="2B1727BE" w14:textId="77777777" w:rsidR="00925C63" w:rsidRPr="00EE1FE5" w:rsidRDefault="00925C63" w:rsidP="00545975">
            <w:pPr>
              <w:pStyle w:val="Brdtext"/>
              <w:ind w:left="0"/>
            </w:pPr>
          </w:p>
        </w:tc>
        <w:tc>
          <w:tcPr>
            <w:tcW w:w="4394" w:type="dxa"/>
          </w:tcPr>
          <w:p w14:paraId="325C6EBA" w14:textId="77777777" w:rsidR="00925C63" w:rsidRPr="00EE1FE5" w:rsidRDefault="00925C63" w:rsidP="00545975">
            <w:pPr>
              <w:pStyle w:val="Brdtext"/>
              <w:ind w:left="0"/>
            </w:pPr>
            <w:r w:rsidRPr="00EE1FE5">
              <w:t>Från leverantör</w:t>
            </w:r>
          </w:p>
        </w:tc>
      </w:tr>
      <w:tr w:rsidR="00925C63" w:rsidRPr="00EE1FE5" w14:paraId="71EFFB80" w14:textId="77777777" w:rsidTr="00545975">
        <w:tc>
          <w:tcPr>
            <w:tcW w:w="1537" w:type="dxa"/>
          </w:tcPr>
          <w:p w14:paraId="5EB2FA7A" w14:textId="77777777" w:rsidR="00925C63" w:rsidRPr="00EE1FE5" w:rsidRDefault="00925C63" w:rsidP="00545975">
            <w:pPr>
              <w:pStyle w:val="Brdtext"/>
              <w:ind w:left="0"/>
            </w:pPr>
            <w:proofErr w:type="spellStart"/>
            <w:r w:rsidRPr="00EE1FE5">
              <w:t>Out_F_Comp</w:t>
            </w:r>
            <w:proofErr w:type="spellEnd"/>
          </w:p>
        </w:tc>
        <w:tc>
          <w:tcPr>
            <w:tcW w:w="2002" w:type="dxa"/>
          </w:tcPr>
          <w:p w14:paraId="13400FF6" w14:textId="1B0BC685" w:rsidR="00925C63" w:rsidRPr="00EE1FE5" w:rsidRDefault="00925C63" w:rsidP="00545975">
            <w:pPr>
              <w:pStyle w:val="Brdtext"/>
              <w:ind w:left="0"/>
            </w:pPr>
            <w:r w:rsidRPr="00EE1FE5">
              <w:t>341XI675</w:t>
            </w:r>
          </w:p>
        </w:tc>
        <w:tc>
          <w:tcPr>
            <w:tcW w:w="4394" w:type="dxa"/>
          </w:tcPr>
          <w:p w14:paraId="1BB10A97" w14:textId="77777777" w:rsidR="00925C63" w:rsidRPr="00EE1FE5" w:rsidRDefault="00925C63" w:rsidP="00545975">
            <w:pPr>
              <w:pStyle w:val="Brdtext"/>
              <w:ind w:left="0"/>
            </w:pPr>
          </w:p>
        </w:tc>
      </w:tr>
    </w:tbl>
    <w:p w14:paraId="5D9E1244" w14:textId="77777777" w:rsidR="00925C63" w:rsidRPr="00EE1FE5" w:rsidRDefault="00925C63" w:rsidP="00313428">
      <w:pPr>
        <w:pStyle w:val="Brdtext"/>
      </w:pPr>
    </w:p>
    <w:p w14:paraId="6D0144B1" w14:textId="77777777" w:rsidR="00B73403" w:rsidRPr="00EE1FE5" w:rsidRDefault="00B73403" w:rsidP="009E78BC">
      <w:pPr>
        <w:pStyle w:val="Brdtext"/>
      </w:pPr>
    </w:p>
    <w:p w14:paraId="20417EC6" w14:textId="1502ED07" w:rsidR="00B73403" w:rsidRPr="00EB2962" w:rsidRDefault="00B73403" w:rsidP="00B73403">
      <w:pPr>
        <w:pStyle w:val="Rubrik3"/>
        <w:rPr>
          <w:strike/>
          <w:color w:val="FF0000"/>
        </w:rPr>
      </w:pPr>
      <w:bookmarkStart w:id="38" w:name="_Toc34188986"/>
      <w:r w:rsidRPr="00EB2962">
        <w:rPr>
          <w:strike/>
          <w:color w:val="FF0000"/>
        </w:rPr>
        <w:t>Värmare vätgas</w:t>
      </w:r>
      <w:bookmarkEnd w:id="38"/>
    </w:p>
    <w:p w14:paraId="0BA930A6" w14:textId="5F5D1D43" w:rsidR="00B73403" w:rsidRPr="00EB2962" w:rsidRDefault="00B73403" w:rsidP="00B73403">
      <w:pPr>
        <w:pStyle w:val="Brdtext"/>
        <w:rPr>
          <w:color w:val="FF0000"/>
        </w:rPr>
      </w:pPr>
      <w:r w:rsidRPr="00EB2962">
        <w:rPr>
          <w:strike/>
          <w:color w:val="FF0000"/>
        </w:rPr>
        <w:t xml:space="preserve">Elektrisk värmare 341HE200 värmer </w:t>
      </w:r>
      <w:r w:rsidR="00283B01" w:rsidRPr="00EB2962">
        <w:rPr>
          <w:strike/>
          <w:color w:val="FF0000"/>
        </w:rPr>
        <w:t>vät</w:t>
      </w:r>
      <w:r w:rsidRPr="00EB2962">
        <w:rPr>
          <w:strike/>
          <w:color w:val="FF0000"/>
        </w:rPr>
        <w:t>gasen för att förhindra kondens in i gasvärmaren.</w:t>
      </w:r>
      <w:r w:rsidR="00EB2962">
        <w:rPr>
          <w:color w:val="FF0000"/>
        </w:rPr>
        <w:t xml:space="preserve"> </w:t>
      </w:r>
      <w:bookmarkStart w:id="39" w:name="_Hlk34188375"/>
      <w:r w:rsidR="00EB2962">
        <w:rPr>
          <w:color w:val="FF0000"/>
        </w:rPr>
        <w:t>Värmare vätgas 341HE200 Utgår</w:t>
      </w:r>
      <w:bookmarkEnd w:id="39"/>
      <w:r w:rsidR="007257BA">
        <w:rPr>
          <w:color w:val="FF0000"/>
        </w:rPr>
        <w:t xml:space="preserve"> tillsvidare</w:t>
      </w:r>
      <w:r w:rsidR="00EB2962">
        <w:rPr>
          <w:color w:val="FF0000"/>
        </w:rPr>
        <w:t>!</w:t>
      </w:r>
    </w:p>
    <w:p w14:paraId="74BC050D" w14:textId="0CBDCDA7" w:rsidR="00B73403" w:rsidRPr="00EB2962" w:rsidRDefault="00B73403" w:rsidP="00B73403">
      <w:pPr>
        <w:pStyle w:val="Brdtext"/>
        <w:rPr>
          <w:strike/>
          <w:color w:val="FF0000"/>
        </w:rPr>
      </w:pPr>
      <w:r w:rsidRPr="00EB2962">
        <w:rPr>
          <w:strike/>
          <w:color w:val="FF0000"/>
        </w:rPr>
        <w:t>Värmaren skyddas av temperaturvakt 341TS200.</w:t>
      </w:r>
    </w:p>
    <w:p w14:paraId="6C1ABF21" w14:textId="77777777" w:rsidR="00B73403" w:rsidRPr="00EB2962" w:rsidRDefault="00B73403" w:rsidP="00B73403">
      <w:pPr>
        <w:pStyle w:val="Brdtext"/>
        <w:rPr>
          <w:strike/>
          <w:color w:val="FF0000"/>
        </w:rPr>
      </w:pPr>
    </w:p>
    <w:p w14:paraId="5923351F" w14:textId="5A48ECFC" w:rsidR="00B73403" w:rsidRPr="00EB2962" w:rsidRDefault="00B73403" w:rsidP="00B73403">
      <w:pPr>
        <w:pStyle w:val="Brdtext"/>
        <w:rPr>
          <w:strike/>
          <w:color w:val="FF0000"/>
        </w:rPr>
      </w:pPr>
      <w:r w:rsidRPr="00EB2962">
        <w:rPr>
          <w:strike/>
          <w:color w:val="FF0000"/>
        </w:rPr>
        <w:t xml:space="preserve">PI-regulator 341TC200 reglerar gasens temperatur, </w:t>
      </w:r>
      <w:r w:rsidRPr="00EB2962">
        <w:rPr>
          <w:strike/>
          <w:color w:val="FF0000"/>
          <w:highlight w:val="yellow"/>
        </w:rPr>
        <w:t>341TI200</w:t>
      </w:r>
      <w:r w:rsidRPr="00EB2962">
        <w:rPr>
          <w:strike/>
          <w:color w:val="FF0000"/>
        </w:rPr>
        <w:t xml:space="preserve">. Regulatorns utsignal styr </w:t>
      </w:r>
      <w:r w:rsidRPr="00EB2962">
        <w:rPr>
          <w:strike/>
          <w:color w:val="FF0000"/>
          <w:highlight w:val="yellow"/>
        </w:rPr>
        <w:t>341HE200</w:t>
      </w:r>
      <w:r w:rsidRPr="00EB2962">
        <w:rPr>
          <w:strike/>
          <w:color w:val="FF0000"/>
        </w:rPr>
        <w:t>. Minskar temperaturen så ökar effekten på värmaren.</w:t>
      </w:r>
      <w:r w:rsidRPr="00EB2962">
        <w:rPr>
          <w:strike/>
          <w:color w:val="FF0000"/>
        </w:rPr>
        <w:br/>
        <w:t xml:space="preserve">Utsignalområde 0-100%. </w:t>
      </w:r>
      <w:r w:rsidRPr="00EB2962">
        <w:rPr>
          <w:strike/>
          <w:color w:val="FF0000"/>
        </w:rPr>
        <w:br/>
        <w:t xml:space="preserve">Internt </w:t>
      </w:r>
      <w:proofErr w:type="spellStart"/>
      <w:r w:rsidRPr="00EB2962">
        <w:rPr>
          <w:strike/>
          <w:color w:val="FF0000"/>
        </w:rPr>
        <w:t>b</w:t>
      </w:r>
      <w:r w:rsidR="00A17E5A" w:rsidRPr="00EB2962">
        <w:rPr>
          <w:strike/>
          <w:color w:val="FF0000"/>
        </w:rPr>
        <w:t>örvärde</w:t>
      </w:r>
      <w:proofErr w:type="spellEnd"/>
      <w:r w:rsidR="00A17E5A" w:rsidRPr="00EB2962">
        <w:rPr>
          <w:strike/>
          <w:color w:val="FF0000"/>
        </w:rPr>
        <w:t xml:space="preserve"> 4</w:t>
      </w:r>
      <w:r w:rsidRPr="00EB2962">
        <w:rPr>
          <w:strike/>
          <w:color w:val="FF0000"/>
        </w:rPr>
        <w:t>0°C.</w:t>
      </w:r>
      <w:r w:rsidRPr="00EB2962">
        <w:rPr>
          <w:strike/>
          <w:color w:val="FF0000"/>
        </w:rPr>
        <w:br/>
        <w:t>Reverserad regulator (MV&gt;SP minska utsignal, MV&lt;SP öka utsignal).</w:t>
      </w:r>
      <w:r w:rsidRPr="00EB2962">
        <w:rPr>
          <w:strike/>
          <w:color w:val="FF0000"/>
        </w:rPr>
        <w:br/>
        <w:t>IB1 = 341XI675_L2_N</w:t>
      </w:r>
      <w:r w:rsidRPr="00EB2962">
        <w:rPr>
          <w:strike/>
          <w:color w:val="FF0000"/>
          <w:highlight w:val="yellow"/>
        </w:rPr>
        <w:br/>
      </w:r>
      <w:r w:rsidRPr="00EB2962">
        <w:rPr>
          <w:strike/>
          <w:color w:val="FF0000"/>
        </w:rPr>
        <w:t xml:space="preserve">IB1Ref = </w:t>
      </w:r>
      <w:r w:rsidR="00F069A1" w:rsidRPr="00EB2962">
        <w:rPr>
          <w:strike/>
          <w:color w:val="FF0000"/>
        </w:rPr>
        <w:t>0</w:t>
      </w:r>
      <w:r w:rsidR="00F069A1" w:rsidRPr="00EB2962">
        <w:rPr>
          <w:strike/>
          <w:color w:val="FF0000"/>
        </w:rPr>
        <w:br/>
      </w:r>
      <w:proofErr w:type="spellStart"/>
      <w:r w:rsidRPr="00EB2962">
        <w:rPr>
          <w:strike/>
          <w:color w:val="FF0000"/>
        </w:rPr>
        <w:t>FeedFw</w:t>
      </w:r>
      <w:r w:rsidR="00F069A1" w:rsidRPr="00EB2962">
        <w:rPr>
          <w:strike/>
          <w:color w:val="FF0000"/>
        </w:rPr>
        <w:t>d</w:t>
      </w:r>
      <w:proofErr w:type="spellEnd"/>
      <w:r w:rsidRPr="00EB2962">
        <w:rPr>
          <w:strike/>
          <w:color w:val="FF0000"/>
        </w:rPr>
        <w:br/>
      </w:r>
    </w:p>
    <w:p w14:paraId="36B9C1E6" w14:textId="016B92FB" w:rsidR="00B73403" w:rsidRPr="00EB2962" w:rsidRDefault="00B73403" w:rsidP="00B73403">
      <w:pPr>
        <w:pStyle w:val="Brdtext"/>
        <w:rPr>
          <w:strike/>
          <w:color w:val="FF0000"/>
        </w:rPr>
      </w:pPr>
      <w:r w:rsidRPr="00EB2962">
        <w:rPr>
          <w:strike/>
          <w:color w:val="FF0000"/>
        </w:rPr>
        <w:t xml:space="preserve">Framkoppling av flöde </w:t>
      </w:r>
      <w:r w:rsidR="00283B01" w:rsidRPr="00EB2962">
        <w:rPr>
          <w:strike/>
          <w:color w:val="FF0000"/>
        </w:rPr>
        <w:t>vät</w:t>
      </w:r>
      <w:r w:rsidRPr="00EB2962">
        <w:rPr>
          <w:strike/>
          <w:color w:val="FF0000"/>
        </w:rPr>
        <w:t xml:space="preserve">gas. Ökar flödet så ska utsignalen öka. </w:t>
      </w:r>
      <w:r w:rsidRPr="00EB2962">
        <w:rPr>
          <w:strike/>
          <w:color w:val="FF0000"/>
          <w:highlight w:val="yellow"/>
        </w:rPr>
        <w:t>Lägg till en variabel för framkopplingsfaktor.</w:t>
      </w:r>
    </w:p>
    <w:p w14:paraId="0F507404" w14:textId="77777777" w:rsidR="00B73403" w:rsidRPr="00EB2962" w:rsidRDefault="00B73403" w:rsidP="00B73403">
      <w:pPr>
        <w:pStyle w:val="Brdtext"/>
        <w:rPr>
          <w:strike/>
          <w:color w:val="FF0000"/>
        </w:rPr>
      </w:pPr>
    </w:p>
    <w:p w14:paraId="1C7F80AB" w14:textId="77777777" w:rsidR="00B73403" w:rsidRPr="00EB2962" w:rsidRDefault="00B73403" w:rsidP="00B73403">
      <w:pPr>
        <w:pStyle w:val="Brdtext"/>
        <w:rPr>
          <w:i/>
          <w:strike/>
          <w:color w:val="FF0000"/>
        </w:rPr>
      </w:pPr>
      <w:r w:rsidRPr="00EB2962">
        <w:rPr>
          <w:i/>
          <w:strike/>
          <w:color w:val="FF0000"/>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B2962" w14:paraId="386D84B9" w14:textId="77777777" w:rsidTr="00DD0220">
        <w:tc>
          <w:tcPr>
            <w:tcW w:w="1551" w:type="dxa"/>
          </w:tcPr>
          <w:p w14:paraId="6277D0F9" w14:textId="77777777" w:rsidR="00B73403" w:rsidRPr="00EB2962" w:rsidRDefault="00B73403" w:rsidP="00DD0220">
            <w:pPr>
              <w:pStyle w:val="Brdtext"/>
              <w:ind w:left="0"/>
              <w:rPr>
                <w:strike/>
                <w:color w:val="FF0000"/>
              </w:rPr>
            </w:pPr>
            <w:r w:rsidRPr="00EB2962">
              <w:rPr>
                <w:strike/>
                <w:color w:val="FF0000"/>
              </w:rPr>
              <w:t>Objekt/Signal</w:t>
            </w:r>
          </w:p>
        </w:tc>
        <w:tc>
          <w:tcPr>
            <w:tcW w:w="1705" w:type="dxa"/>
          </w:tcPr>
          <w:p w14:paraId="2998CAC8" w14:textId="77777777" w:rsidR="00B73403" w:rsidRPr="00EB2962" w:rsidRDefault="00B73403" w:rsidP="00DD0220">
            <w:pPr>
              <w:pStyle w:val="Brdtext"/>
              <w:ind w:left="0"/>
              <w:rPr>
                <w:strike/>
                <w:color w:val="FF0000"/>
              </w:rPr>
            </w:pPr>
            <w:r w:rsidRPr="00EB2962">
              <w:rPr>
                <w:strike/>
                <w:color w:val="FF0000"/>
              </w:rPr>
              <w:t>Beskrivning</w:t>
            </w:r>
          </w:p>
        </w:tc>
        <w:tc>
          <w:tcPr>
            <w:tcW w:w="1559" w:type="dxa"/>
          </w:tcPr>
          <w:p w14:paraId="65A82AD4" w14:textId="77777777" w:rsidR="00B73403" w:rsidRPr="00EB2962" w:rsidRDefault="00B73403" w:rsidP="00DD0220">
            <w:pPr>
              <w:pStyle w:val="Brdtext"/>
              <w:ind w:left="0"/>
              <w:rPr>
                <w:strike/>
                <w:color w:val="FF0000"/>
              </w:rPr>
            </w:pPr>
            <w:r w:rsidRPr="00EB2962">
              <w:rPr>
                <w:strike/>
                <w:color w:val="FF0000"/>
              </w:rPr>
              <w:t>Mätområde</w:t>
            </w:r>
          </w:p>
        </w:tc>
        <w:tc>
          <w:tcPr>
            <w:tcW w:w="709" w:type="dxa"/>
          </w:tcPr>
          <w:p w14:paraId="7F7FEE7D" w14:textId="77777777" w:rsidR="00B73403" w:rsidRPr="00EB2962" w:rsidRDefault="00B73403" w:rsidP="00DD0220">
            <w:pPr>
              <w:pStyle w:val="Brdtext"/>
              <w:ind w:left="0"/>
              <w:rPr>
                <w:strike/>
                <w:color w:val="FF0000"/>
              </w:rPr>
            </w:pPr>
            <w:r w:rsidRPr="00EB2962">
              <w:rPr>
                <w:strike/>
                <w:color w:val="FF0000"/>
              </w:rPr>
              <w:t>L2</w:t>
            </w:r>
          </w:p>
        </w:tc>
        <w:tc>
          <w:tcPr>
            <w:tcW w:w="651" w:type="dxa"/>
          </w:tcPr>
          <w:p w14:paraId="69ED2BB1" w14:textId="77777777" w:rsidR="00B73403" w:rsidRPr="00EB2962" w:rsidRDefault="00B73403" w:rsidP="00DD0220">
            <w:pPr>
              <w:pStyle w:val="Brdtext"/>
              <w:ind w:left="0"/>
              <w:rPr>
                <w:strike/>
                <w:color w:val="FF0000"/>
              </w:rPr>
            </w:pPr>
            <w:r w:rsidRPr="00EB2962">
              <w:rPr>
                <w:strike/>
                <w:color w:val="FF0000"/>
              </w:rPr>
              <w:t>L1</w:t>
            </w:r>
          </w:p>
        </w:tc>
        <w:tc>
          <w:tcPr>
            <w:tcW w:w="586" w:type="dxa"/>
          </w:tcPr>
          <w:p w14:paraId="4AB20FEC" w14:textId="77777777" w:rsidR="00B73403" w:rsidRPr="00EB2962" w:rsidRDefault="00B73403" w:rsidP="00DD0220">
            <w:pPr>
              <w:pStyle w:val="Brdtext"/>
              <w:ind w:left="0"/>
              <w:rPr>
                <w:strike/>
                <w:color w:val="FF0000"/>
              </w:rPr>
            </w:pPr>
            <w:r w:rsidRPr="00EB2962">
              <w:rPr>
                <w:strike/>
                <w:color w:val="FF0000"/>
              </w:rPr>
              <w:t>H1</w:t>
            </w:r>
          </w:p>
        </w:tc>
        <w:tc>
          <w:tcPr>
            <w:tcW w:w="586" w:type="dxa"/>
          </w:tcPr>
          <w:p w14:paraId="2C19BCC8" w14:textId="77777777" w:rsidR="00B73403" w:rsidRPr="00EB2962" w:rsidRDefault="00B73403" w:rsidP="00DD0220">
            <w:pPr>
              <w:pStyle w:val="Brdtext"/>
              <w:ind w:left="0"/>
              <w:rPr>
                <w:strike/>
                <w:color w:val="FF0000"/>
              </w:rPr>
            </w:pPr>
            <w:r w:rsidRPr="00EB2962">
              <w:rPr>
                <w:strike/>
                <w:color w:val="FF0000"/>
              </w:rPr>
              <w:t>H2</w:t>
            </w:r>
          </w:p>
        </w:tc>
        <w:tc>
          <w:tcPr>
            <w:tcW w:w="586" w:type="dxa"/>
          </w:tcPr>
          <w:p w14:paraId="726C1BA5" w14:textId="77777777" w:rsidR="00B73403" w:rsidRPr="00EB2962" w:rsidRDefault="00B73403" w:rsidP="00DD0220">
            <w:pPr>
              <w:pStyle w:val="Brdtext"/>
              <w:ind w:left="0"/>
              <w:rPr>
                <w:strike/>
                <w:color w:val="FF0000"/>
              </w:rPr>
            </w:pPr>
            <w:r w:rsidRPr="00EB2962">
              <w:rPr>
                <w:strike/>
                <w:color w:val="FF0000"/>
              </w:rPr>
              <w:t>SIL</w:t>
            </w:r>
          </w:p>
        </w:tc>
      </w:tr>
      <w:tr w:rsidR="00B73403" w:rsidRPr="00EB2962" w14:paraId="7049DDEF" w14:textId="77777777" w:rsidTr="00DD0220">
        <w:tc>
          <w:tcPr>
            <w:tcW w:w="1551" w:type="dxa"/>
          </w:tcPr>
          <w:p w14:paraId="5C8989BE" w14:textId="2A007C87" w:rsidR="00B73403" w:rsidRPr="00EB2962" w:rsidRDefault="00B73403" w:rsidP="00DD0220">
            <w:pPr>
              <w:pStyle w:val="Brdtext"/>
              <w:ind w:left="0"/>
              <w:rPr>
                <w:strike/>
                <w:color w:val="FF0000"/>
              </w:rPr>
            </w:pPr>
            <w:r w:rsidRPr="00EB2962">
              <w:rPr>
                <w:strike/>
                <w:color w:val="FF0000"/>
                <w:highlight w:val="yellow"/>
              </w:rPr>
              <w:t>341TI200</w:t>
            </w:r>
          </w:p>
        </w:tc>
        <w:tc>
          <w:tcPr>
            <w:tcW w:w="1705" w:type="dxa"/>
          </w:tcPr>
          <w:p w14:paraId="23762461" w14:textId="77777777" w:rsidR="00B73403" w:rsidRPr="00EB2962" w:rsidRDefault="00B73403" w:rsidP="00DD0220">
            <w:pPr>
              <w:pStyle w:val="Brdtext"/>
              <w:ind w:left="0"/>
              <w:rPr>
                <w:strike/>
                <w:color w:val="FF0000"/>
              </w:rPr>
            </w:pPr>
            <w:r w:rsidRPr="00EB2962">
              <w:rPr>
                <w:strike/>
                <w:color w:val="FF0000"/>
              </w:rPr>
              <w:t>Temp värmare</w:t>
            </w:r>
          </w:p>
        </w:tc>
        <w:tc>
          <w:tcPr>
            <w:tcW w:w="1559" w:type="dxa"/>
          </w:tcPr>
          <w:p w14:paraId="065E555D" w14:textId="77777777" w:rsidR="00B73403" w:rsidRPr="00EB2962" w:rsidRDefault="00B73403" w:rsidP="00DD0220">
            <w:pPr>
              <w:pStyle w:val="Brdtext"/>
              <w:ind w:left="0"/>
              <w:rPr>
                <w:strike/>
                <w:color w:val="FF0000"/>
              </w:rPr>
            </w:pPr>
            <w:r w:rsidRPr="00EB2962">
              <w:rPr>
                <w:strike/>
                <w:color w:val="FF0000"/>
              </w:rPr>
              <w:t>0 - 200°C</w:t>
            </w:r>
          </w:p>
        </w:tc>
        <w:tc>
          <w:tcPr>
            <w:tcW w:w="709" w:type="dxa"/>
          </w:tcPr>
          <w:p w14:paraId="6BFD8622" w14:textId="77777777" w:rsidR="00B73403" w:rsidRPr="00EB2962" w:rsidRDefault="00B73403" w:rsidP="00DD0220">
            <w:pPr>
              <w:pStyle w:val="Brdtext"/>
              <w:ind w:left="0"/>
              <w:rPr>
                <w:strike/>
                <w:color w:val="FF0000"/>
              </w:rPr>
            </w:pPr>
          </w:p>
        </w:tc>
        <w:tc>
          <w:tcPr>
            <w:tcW w:w="651" w:type="dxa"/>
          </w:tcPr>
          <w:p w14:paraId="780FACC7" w14:textId="77777777" w:rsidR="00B73403" w:rsidRPr="00EB2962" w:rsidRDefault="00B73403" w:rsidP="00DD0220">
            <w:pPr>
              <w:pStyle w:val="Brdtext"/>
              <w:ind w:left="0"/>
              <w:rPr>
                <w:strike/>
                <w:color w:val="FF0000"/>
              </w:rPr>
            </w:pPr>
            <w:r w:rsidRPr="00EB2962">
              <w:rPr>
                <w:strike/>
                <w:color w:val="FF0000"/>
              </w:rPr>
              <w:t>25</w:t>
            </w:r>
          </w:p>
        </w:tc>
        <w:tc>
          <w:tcPr>
            <w:tcW w:w="586" w:type="dxa"/>
          </w:tcPr>
          <w:p w14:paraId="0C6433D3" w14:textId="77777777" w:rsidR="00B73403" w:rsidRPr="00EB2962" w:rsidRDefault="00B73403" w:rsidP="00DD0220">
            <w:pPr>
              <w:pStyle w:val="Brdtext"/>
              <w:ind w:left="0"/>
              <w:rPr>
                <w:strike/>
                <w:color w:val="FF0000"/>
              </w:rPr>
            </w:pPr>
            <w:r w:rsidRPr="00EB2962">
              <w:rPr>
                <w:strike/>
                <w:color w:val="FF0000"/>
              </w:rPr>
              <w:t>48</w:t>
            </w:r>
          </w:p>
        </w:tc>
        <w:tc>
          <w:tcPr>
            <w:tcW w:w="586" w:type="dxa"/>
          </w:tcPr>
          <w:p w14:paraId="7B24DDEC" w14:textId="77777777" w:rsidR="00B73403" w:rsidRPr="00EB2962" w:rsidRDefault="00B73403" w:rsidP="00DD0220">
            <w:pPr>
              <w:pStyle w:val="Brdtext"/>
              <w:ind w:left="0"/>
              <w:rPr>
                <w:strike/>
                <w:color w:val="FF0000"/>
              </w:rPr>
            </w:pPr>
            <w:r w:rsidRPr="00EB2962">
              <w:rPr>
                <w:strike/>
                <w:color w:val="FF0000"/>
              </w:rPr>
              <w:t>55</w:t>
            </w:r>
          </w:p>
        </w:tc>
        <w:tc>
          <w:tcPr>
            <w:tcW w:w="586" w:type="dxa"/>
          </w:tcPr>
          <w:p w14:paraId="50629062" w14:textId="77777777" w:rsidR="00B73403" w:rsidRPr="00EB2962" w:rsidRDefault="00B73403" w:rsidP="00DD0220">
            <w:pPr>
              <w:pStyle w:val="Brdtext"/>
              <w:ind w:left="0"/>
              <w:rPr>
                <w:strike/>
                <w:color w:val="FF0000"/>
              </w:rPr>
            </w:pPr>
          </w:p>
        </w:tc>
      </w:tr>
    </w:tbl>
    <w:p w14:paraId="5CD40DF6" w14:textId="77777777" w:rsidR="00B73403" w:rsidRPr="00EB2962" w:rsidRDefault="00B73403" w:rsidP="00B73403">
      <w:pPr>
        <w:pStyle w:val="Brdtext"/>
        <w:rPr>
          <w:strike/>
          <w:color w:val="FF0000"/>
        </w:rPr>
      </w:pPr>
    </w:p>
    <w:p w14:paraId="15B5A238" w14:textId="091C2CB7" w:rsidR="00B707C3" w:rsidRPr="00EB2962" w:rsidRDefault="00B707C3" w:rsidP="00B707C3">
      <w:pPr>
        <w:pStyle w:val="Brdtext"/>
        <w:rPr>
          <w:i/>
          <w:strike/>
          <w:color w:val="FF0000"/>
        </w:rPr>
      </w:pPr>
      <w:r w:rsidRPr="00EB2962">
        <w:rPr>
          <w:i/>
          <w:strike/>
          <w:color w:val="FF0000"/>
        </w:rPr>
        <w:t>Elektrisk värmare vätgas 341HE200</w:t>
      </w:r>
    </w:p>
    <w:tbl>
      <w:tblPr>
        <w:tblStyle w:val="Tabellrutnt"/>
        <w:tblW w:w="0" w:type="auto"/>
        <w:tblInd w:w="1134" w:type="dxa"/>
        <w:tblLook w:val="04A0" w:firstRow="1" w:lastRow="0" w:firstColumn="1" w:lastColumn="0" w:noHBand="0" w:noVBand="1"/>
      </w:tblPr>
      <w:tblGrid>
        <w:gridCol w:w="1516"/>
        <w:gridCol w:w="1702"/>
        <w:gridCol w:w="1111"/>
        <w:gridCol w:w="1477"/>
        <w:gridCol w:w="2122"/>
      </w:tblGrid>
      <w:tr w:rsidR="00EE1FE5" w:rsidRPr="00EB2962" w14:paraId="4C822062" w14:textId="77777777" w:rsidTr="00D237FF">
        <w:tc>
          <w:tcPr>
            <w:tcW w:w="1812" w:type="dxa"/>
          </w:tcPr>
          <w:p w14:paraId="741D0898" w14:textId="77777777" w:rsidR="00B707C3" w:rsidRPr="00EB2962" w:rsidRDefault="00B707C3" w:rsidP="00D237FF">
            <w:pPr>
              <w:pStyle w:val="Brdtext"/>
              <w:ind w:left="0"/>
              <w:rPr>
                <w:strike/>
                <w:color w:val="FF0000"/>
              </w:rPr>
            </w:pPr>
            <w:r w:rsidRPr="00EB2962">
              <w:rPr>
                <w:strike/>
                <w:color w:val="FF0000"/>
              </w:rPr>
              <w:t>Objekttyp</w:t>
            </w:r>
          </w:p>
        </w:tc>
        <w:tc>
          <w:tcPr>
            <w:tcW w:w="1812" w:type="dxa"/>
          </w:tcPr>
          <w:p w14:paraId="18DFAFA6" w14:textId="77777777" w:rsidR="00B707C3" w:rsidRPr="00EB2962" w:rsidRDefault="00B707C3" w:rsidP="00D237FF">
            <w:pPr>
              <w:pStyle w:val="Brdtext"/>
              <w:ind w:left="0"/>
              <w:rPr>
                <w:strike/>
                <w:color w:val="FF0000"/>
              </w:rPr>
            </w:pPr>
            <w:r w:rsidRPr="00EB2962">
              <w:rPr>
                <w:strike/>
                <w:color w:val="FF0000"/>
              </w:rPr>
              <w:t>Ställverksgupp</w:t>
            </w:r>
          </w:p>
        </w:tc>
        <w:tc>
          <w:tcPr>
            <w:tcW w:w="1812" w:type="dxa"/>
          </w:tcPr>
          <w:p w14:paraId="586233AB" w14:textId="77777777" w:rsidR="00B707C3" w:rsidRPr="00EB2962" w:rsidRDefault="00B707C3" w:rsidP="00D237FF">
            <w:pPr>
              <w:pStyle w:val="Brdtext"/>
              <w:ind w:left="0"/>
              <w:rPr>
                <w:strike/>
                <w:color w:val="FF0000"/>
              </w:rPr>
            </w:pPr>
            <w:r w:rsidRPr="00EB2962">
              <w:rPr>
                <w:strike/>
                <w:color w:val="FF0000"/>
              </w:rPr>
              <w:t>Effekt</w:t>
            </w:r>
          </w:p>
        </w:tc>
        <w:tc>
          <w:tcPr>
            <w:tcW w:w="1813" w:type="dxa"/>
          </w:tcPr>
          <w:p w14:paraId="4A650215" w14:textId="77777777" w:rsidR="00B707C3" w:rsidRPr="00EB2962" w:rsidRDefault="00B707C3" w:rsidP="00D237FF">
            <w:pPr>
              <w:pStyle w:val="Brdtext"/>
              <w:ind w:left="0"/>
              <w:rPr>
                <w:strike/>
                <w:color w:val="FF0000"/>
              </w:rPr>
            </w:pPr>
            <w:r w:rsidRPr="00EB2962">
              <w:rPr>
                <w:strike/>
                <w:color w:val="FF0000"/>
              </w:rPr>
              <w:t xml:space="preserve">Styrområde </w:t>
            </w:r>
          </w:p>
        </w:tc>
        <w:tc>
          <w:tcPr>
            <w:tcW w:w="1813" w:type="dxa"/>
          </w:tcPr>
          <w:p w14:paraId="200DCD1A" w14:textId="77777777" w:rsidR="00B707C3" w:rsidRPr="00EB2962" w:rsidRDefault="00B707C3" w:rsidP="00D237FF">
            <w:pPr>
              <w:pStyle w:val="Brdtext"/>
              <w:ind w:left="0"/>
              <w:rPr>
                <w:strike/>
                <w:color w:val="FF0000"/>
              </w:rPr>
            </w:pPr>
            <w:r w:rsidRPr="00EB2962">
              <w:rPr>
                <w:strike/>
                <w:color w:val="FF0000"/>
              </w:rPr>
              <w:t>Hastighet/Kapacitet</w:t>
            </w:r>
          </w:p>
        </w:tc>
      </w:tr>
      <w:tr w:rsidR="00B707C3" w:rsidRPr="00EB2962" w14:paraId="7D576619" w14:textId="77777777" w:rsidTr="00D237FF">
        <w:tc>
          <w:tcPr>
            <w:tcW w:w="1812" w:type="dxa"/>
          </w:tcPr>
          <w:p w14:paraId="37212372" w14:textId="77777777" w:rsidR="00B707C3" w:rsidRPr="00EB2962" w:rsidRDefault="00B707C3" w:rsidP="00D237FF">
            <w:pPr>
              <w:pStyle w:val="Brdtext"/>
              <w:ind w:left="0"/>
              <w:rPr>
                <w:strike/>
                <w:color w:val="FF0000"/>
              </w:rPr>
            </w:pPr>
            <w:r w:rsidRPr="00EB2962">
              <w:rPr>
                <w:strike/>
                <w:color w:val="FF0000"/>
              </w:rPr>
              <w:t>TYRISTOR</w:t>
            </w:r>
          </w:p>
        </w:tc>
        <w:tc>
          <w:tcPr>
            <w:tcW w:w="1812" w:type="dxa"/>
          </w:tcPr>
          <w:p w14:paraId="0D59B012" w14:textId="77777777" w:rsidR="00B707C3" w:rsidRPr="00EB2962" w:rsidRDefault="00B707C3" w:rsidP="00D237FF">
            <w:pPr>
              <w:pStyle w:val="Brdtext"/>
              <w:ind w:left="0"/>
              <w:rPr>
                <w:strike/>
                <w:color w:val="FF0000"/>
              </w:rPr>
            </w:pPr>
            <w:r w:rsidRPr="00EB2962">
              <w:rPr>
                <w:strike/>
                <w:color w:val="FF0000"/>
              </w:rPr>
              <w:t>DOL</w:t>
            </w:r>
          </w:p>
        </w:tc>
        <w:tc>
          <w:tcPr>
            <w:tcW w:w="1812" w:type="dxa"/>
          </w:tcPr>
          <w:p w14:paraId="44C46C58" w14:textId="77777777" w:rsidR="00B707C3" w:rsidRPr="00EB2962" w:rsidRDefault="00B707C3" w:rsidP="00D237FF">
            <w:pPr>
              <w:pStyle w:val="Brdtext"/>
              <w:ind w:left="0"/>
              <w:rPr>
                <w:strike/>
                <w:color w:val="FF0000"/>
              </w:rPr>
            </w:pPr>
            <w:r w:rsidRPr="00EB2962">
              <w:rPr>
                <w:strike/>
                <w:color w:val="FF0000"/>
              </w:rPr>
              <w:t>??kW</w:t>
            </w:r>
          </w:p>
        </w:tc>
        <w:tc>
          <w:tcPr>
            <w:tcW w:w="1813" w:type="dxa"/>
          </w:tcPr>
          <w:p w14:paraId="3E7D4296" w14:textId="77777777" w:rsidR="00B707C3" w:rsidRPr="00EB2962" w:rsidRDefault="00B707C3" w:rsidP="00D237FF">
            <w:pPr>
              <w:pStyle w:val="Brdtext"/>
              <w:ind w:left="0"/>
              <w:rPr>
                <w:strike/>
                <w:color w:val="FF0000"/>
              </w:rPr>
            </w:pPr>
            <w:r w:rsidRPr="00EB2962">
              <w:rPr>
                <w:strike/>
                <w:color w:val="FF0000"/>
              </w:rPr>
              <w:t xml:space="preserve">0-100% via </w:t>
            </w:r>
            <w:proofErr w:type="spellStart"/>
            <w:r w:rsidRPr="00EB2962">
              <w:rPr>
                <w:strike/>
                <w:color w:val="FF0000"/>
              </w:rPr>
              <w:t>profinet</w:t>
            </w:r>
            <w:proofErr w:type="spellEnd"/>
            <w:r w:rsidRPr="00EB2962">
              <w:rPr>
                <w:strike/>
                <w:color w:val="FF0000"/>
              </w:rPr>
              <w:t xml:space="preserve"> </w:t>
            </w:r>
          </w:p>
        </w:tc>
        <w:tc>
          <w:tcPr>
            <w:tcW w:w="1813" w:type="dxa"/>
          </w:tcPr>
          <w:p w14:paraId="66704D6E" w14:textId="77777777" w:rsidR="00B707C3" w:rsidRPr="00EB2962" w:rsidRDefault="00B707C3" w:rsidP="00D237FF">
            <w:pPr>
              <w:pStyle w:val="Brdtext"/>
              <w:ind w:left="0"/>
              <w:rPr>
                <w:strike/>
                <w:color w:val="FF0000"/>
              </w:rPr>
            </w:pPr>
          </w:p>
        </w:tc>
      </w:tr>
    </w:tbl>
    <w:p w14:paraId="6C62647B" w14:textId="77777777" w:rsidR="00B707C3" w:rsidRPr="00EB2962" w:rsidRDefault="00B707C3" w:rsidP="00B73403">
      <w:pPr>
        <w:pStyle w:val="Brdtext"/>
        <w:rPr>
          <w:strike/>
          <w:color w:val="FF0000"/>
        </w:rPr>
      </w:pPr>
    </w:p>
    <w:p w14:paraId="4E288530" w14:textId="77777777" w:rsidR="00B73403" w:rsidRPr="00EB2962" w:rsidRDefault="00B73403" w:rsidP="00B73403">
      <w:pPr>
        <w:pStyle w:val="Brdtext"/>
        <w:rPr>
          <w:strike/>
          <w:color w:val="FF0000"/>
        </w:rPr>
      </w:pPr>
      <w:r w:rsidRPr="00EB2962">
        <w:rPr>
          <w:i/>
          <w:strike/>
          <w:color w:val="FF0000"/>
        </w:rPr>
        <w:t xml:space="preserve">Startförreglingar för värmare (Gäller ej under drift): </w:t>
      </w:r>
    </w:p>
    <w:tbl>
      <w:tblPr>
        <w:tblStyle w:val="Tabellrutnt"/>
        <w:tblW w:w="7933" w:type="dxa"/>
        <w:tblInd w:w="1134" w:type="dxa"/>
        <w:tblLayout w:type="fixed"/>
        <w:tblLook w:val="04A0" w:firstRow="1" w:lastRow="0" w:firstColumn="1" w:lastColumn="0" w:noHBand="0" w:noVBand="1"/>
      </w:tblPr>
      <w:tblGrid>
        <w:gridCol w:w="2547"/>
        <w:gridCol w:w="2977"/>
        <w:gridCol w:w="425"/>
        <w:gridCol w:w="425"/>
        <w:gridCol w:w="425"/>
        <w:gridCol w:w="1134"/>
      </w:tblGrid>
      <w:tr w:rsidR="00EE1FE5" w:rsidRPr="00EB2962" w14:paraId="6E86DF38" w14:textId="77777777" w:rsidTr="00DD0220">
        <w:tc>
          <w:tcPr>
            <w:tcW w:w="2547" w:type="dxa"/>
          </w:tcPr>
          <w:p w14:paraId="038A4EB8" w14:textId="77777777" w:rsidR="00B73403" w:rsidRPr="00EB2962" w:rsidRDefault="00B73403" w:rsidP="00DD0220">
            <w:pPr>
              <w:pStyle w:val="Brdtext"/>
              <w:ind w:left="0"/>
              <w:rPr>
                <w:strike/>
                <w:color w:val="FF0000"/>
              </w:rPr>
            </w:pPr>
            <w:r w:rsidRPr="00EB2962">
              <w:rPr>
                <w:strike/>
                <w:color w:val="FF0000"/>
              </w:rPr>
              <w:t>Objekt/signal</w:t>
            </w:r>
          </w:p>
        </w:tc>
        <w:tc>
          <w:tcPr>
            <w:tcW w:w="2977" w:type="dxa"/>
          </w:tcPr>
          <w:p w14:paraId="6BFA98DF" w14:textId="77777777" w:rsidR="00B73403" w:rsidRPr="00EB2962" w:rsidRDefault="00B73403" w:rsidP="00DD0220">
            <w:pPr>
              <w:pStyle w:val="Brdtext"/>
              <w:ind w:left="0"/>
              <w:rPr>
                <w:strike/>
                <w:color w:val="FF0000"/>
              </w:rPr>
            </w:pPr>
            <w:r w:rsidRPr="00EB2962">
              <w:rPr>
                <w:strike/>
                <w:color w:val="FF0000"/>
              </w:rPr>
              <w:t>Beskrivning</w:t>
            </w:r>
          </w:p>
        </w:tc>
        <w:tc>
          <w:tcPr>
            <w:tcW w:w="425" w:type="dxa"/>
          </w:tcPr>
          <w:p w14:paraId="07C78D6A" w14:textId="77777777" w:rsidR="00B73403" w:rsidRPr="00EB2962" w:rsidRDefault="00B73403" w:rsidP="00DD0220">
            <w:pPr>
              <w:pStyle w:val="Brdtext"/>
              <w:ind w:left="0"/>
              <w:rPr>
                <w:strike/>
                <w:color w:val="FF0000"/>
              </w:rPr>
            </w:pPr>
            <w:r w:rsidRPr="00EB2962">
              <w:rPr>
                <w:strike/>
                <w:color w:val="FF0000"/>
              </w:rPr>
              <w:t>A</w:t>
            </w:r>
          </w:p>
        </w:tc>
        <w:tc>
          <w:tcPr>
            <w:tcW w:w="425" w:type="dxa"/>
          </w:tcPr>
          <w:p w14:paraId="0D88CC4A" w14:textId="77777777" w:rsidR="00B73403" w:rsidRPr="00EB2962" w:rsidRDefault="00B73403" w:rsidP="00DD0220">
            <w:pPr>
              <w:pStyle w:val="Brdtext"/>
              <w:ind w:left="0"/>
              <w:rPr>
                <w:strike/>
                <w:color w:val="FF0000"/>
              </w:rPr>
            </w:pPr>
            <w:r w:rsidRPr="00EB2962">
              <w:rPr>
                <w:strike/>
                <w:color w:val="FF0000"/>
              </w:rPr>
              <w:t>B</w:t>
            </w:r>
          </w:p>
        </w:tc>
        <w:tc>
          <w:tcPr>
            <w:tcW w:w="425" w:type="dxa"/>
          </w:tcPr>
          <w:p w14:paraId="5411EFE0" w14:textId="77777777" w:rsidR="00B73403" w:rsidRPr="00EB2962" w:rsidRDefault="00B73403" w:rsidP="00DD0220">
            <w:pPr>
              <w:pStyle w:val="Brdtext"/>
              <w:ind w:left="0"/>
              <w:rPr>
                <w:strike/>
                <w:color w:val="FF0000"/>
              </w:rPr>
            </w:pPr>
            <w:r w:rsidRPr="00EB2962">
              <w:rPr>
                <w:strike/>
                <w:color w:val="FF0000"/>
              </w:rPr>
              <w:t>C</w:t>
            </w:r>
          </w:p>
        </w:tc>
        <w:tc>
          <w:tcPr>
            <w:tcW w:w="1134" w:type="dxa"/>
          </w:tcPr>
          <w:p w14:paraId="4F2C38AB" w14:textId="77777777" w:rsidR="00B73403" w:rsidRPr="00EB2962" w:rsidRDefault="00B73403" w:rsidP="00DD0220">
            <w:pPr>
              <w:pStyle w:val="Brdtext"/>
              <w:ind w:left="0"/>
              <w:rPr>
                <w:strike/>
                <w:color w:val="FF0000"/>
              </w:rPr>
            </w:pPr>
            <w:r w:rsidRPr="00EB2962">
              <w:rPr>
                <w:strike/>
                <w:color w:val="FF0000"/>
              </w:rPr>
              <w:t>Runint1</w:t>
            </w:r>
          </w:p>
        </w:tc>
      </w:tr>
      <w:tr w:rsidR="00B73403" w:rsidRPr="00EB2962" w14:paraId="150722F6" w14:textId="77777777" w:rsidTr="00DD0220">
        <w:tc>
          <w:tcPr>
            <w:tcW w:w="2547" w:type="dxa"/>
          </w:tcPr>
          <w:p w14:paraId="472E6526" w14:textId="77777777" w:rsidR="00B73403" w:rsidRPr="00EB2962" w:rsidRDefault="00B73403" w:rsidP="00DD0220">
            <w:pPr>
              <w:pStyle w:val="Brdtext"/>
              <w:ind w:left="0"/>
              <w:rPr>
                <w:strike/>
                <w:color w:val="FF0000"/>
              </w:rPr>
            </w:pPr>
          </w:p>
        </w:tc>
        <w:tc>
          <w:tcPr>
            <w:tcW w:w="2977" w:type="dxa"/>
          </w:tcPr>
          <w:p w14:paraId="59EB3BBE" w14:textId="77777777" w:rsidR="00B73403" w:rsidRPr="00EB2962" w:rsidRDefault="00B73403" w:rsidP="00DD0220">
            <w:pPr>
              <w:pStyle w:val="Brdtext"/>
              <w:ind w:left="0"/>
              <w:rPr>
                <w:strike/>
                <w:color w:val="FF0000"/>
              </w:rPr>
            </w:pPr>
          </w:p>
        </w:tc>
        <w:tc>
          <w:tcPr>
            <w:tcW w:w="425" w:type="dxa"/>
          </w:tcPr>
          <w:p w14:paraId="305FD92B" w14:textId="77777777" w:rsidR="00B73403" w:rsidRPr="00EB2962" w:rsidRDefault="00B73403" w:rsidP="00DD0220">
            <w:pPr>
              <w:pStyle w:val="Brdtext"/>
              <w:ind w:left="0"/>
              <w:rPr>
                <w:strike/>
                <w:color w:val="FF0000"/>
              </w:rPr>
            </w:pPr>
          </w:p>
        </w:tc>
        <w:tc>
          <w:tcPr>
            <w:tcW w:w="425" w:type="dxa"/>
          </w:tcPr>
          <w:p w14:paraId="681B04BC" w14:textId="77777777" w:rsidR="00B73403" w:rsidRPr="00EB2962" w:rsidRDefault="00B73403" w:rsidP="00DD0220">
            <w:pPr>
              <w:pStyle w:val="Brdtext"/>
              <w:ind w:left="0"/>
              <w:rPr>
                <w:strike/>
                <w:color w:val="FF0000"/>
              </w:rPr>
            </w:pPr>
          </w:p>
        </w:tc>
        <w:tc>
          <w:tcPr>
            <w:tcW w:w="425" w:type="dxa"/>
          </w:tcPr>
          <w:p w14:paraId="6F919063" w14:textId="77777777" w:rsidR="00B73403" w:rsidRPr="00EB2962" w:rsidRDefault="00B73403" w:rsidP="00DD0220">
            <w:pPr>
              <w:pStyle w:val="Brdtext"/>
              <w:ind w:left="0"/>
              <w:rPr>
                <w:strike/>
                <w:color w:val="FF0000"/>
              </w:rPr>
            </w:pPr>
          </w:p>
        </w:tc>
        <w:tc>
          <w:tcPr>
            <w:tcW w:w="1134" w:type="dxa"/>
          </w:tcPr>
          <w:p w14:paraId="3E5D1BFA" w14:textId="77777777" w:rsidR="00B73403" w:rsidRPr="00EB2962" w:rsidRDefault="00B73403" w:rsidP="00DD0220">
            <w:pPr>
              <w:pStyle w:val="Brdtext"/>
              <w:ind w:left="0"/>
              <w:rPr>
                <w:strike/>
                <w:color w:val="FF0000"/>
              </w:rPr>
            </w:pPr>
          </w:p>
        </w:tc>
      </w:tr>
    </w:tbl>
    <w:p w14:paraId="4DD4E260" w14:textId="77777777" w:rsidR="00B73403" w:rsidRPr="00EB2962" w:rsidRDefault="00B73403" w:rsidP="00B73403">
      <w:pPr>
        <w:pStyle w:val="Brdtext"/>
        <w:rPr>
          <w:i/>
          <w:strike/>
          <w:color w:val="FF0000"/>
        </w:rPr>
      </w:pPr>
    </w:p>
    <w:p w14:paraId="7AFD60C0" w14:textId="77777777" w:rsidR="00B73403" w:rsidRPr="00EB2962" w:rsidRDefault="00B73403" w:rsidP="00B73403">
      <w:pPr>
        <w:pStyle w:val="Brdtext"/>
        <w:rPr>
          <w:i/>
          <w:strike/>
          <w:color w:val="FF0000"/>
        </w:rPr>
      </w:pPr>
    </w:p>
    <w:p w14:paraId="6575AAD2" w14:textId="77777777" w:rsidR="00B73403" w:rsidRPr="00EB2962" w:rsidRDefault="00B73403" w:rsidP="00B73403">
      <w:pPr>
        <w:pStyle w:val="Brdtext"/>
        <w:rPr>
          <w:strike/>
          <w:color w:val="FF0000"/>
        </w:rPr>
      </w:pPr>
      <w:r w:rsidRPr="00EB2962">
        <w:rPr>
          <w:i/>
          <w:strike/>
          <w:color w:val="FF0000"/>
        </w:rPr>
        <w:t xml:space="preserve">Drift och startförreglingar för värmare: </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B2962" w14:paraId="2855FD5E" w14:textId="77777777" w:rsidTr="00DD0220">
        <w:tc>
          <w:tcPr>
            <w:tcW w:w="2405" w:type="dxa"/>
          </w:tcPr>
          <w:p w14:paraId="6E272AE7" w14:textId="77777777" w:rsidR="00B73403" w:rsidRPr="00EB2962" w:rsidRDefault="00B73403" w:rsidP="00DD0220">
            <w:pPr>
              <w:pStyle w:val="Brdtext"/>
              <w:ind w:left="0"/>
              <w:rPr>
                <w:strike/>
                <w:color w:val="FF0000"/>
              </w:rPr>
            </w:pPr>
            <w:r w:rsidRPr="00EB2962">
              <w:rPr>
                <w:strike/>
                <w:color w:val="FF0000"/>
              </w:rPr>
              <w:t>Objekt/signal</w:t>
            </w:r>
          </w:p>
        </w:tc>
        <w:tc>
          <w:tcPr>
            <w:tcW w:w="3119" w:type="dxa"/>
          </w:tcPr>
          <w:p w14:paraId="6FA5E058" w14:textId="77777777" w:rsidR="00B73403" w:rsidRPr="00EB2962" w:rsidRDefault="00B73403" w:rsidP="00DD0220">
            <w:pPr>
              <w:pStyle w:val="Brdtext"/>
              <w:ind w:left="0"/>
              <w:rPr>
                <w:strike/>
                <w:color w:val="FF0000"/>
              </w:rPr>
            </w:pPr>
            <w:r w:rsidRPr="00EB2962">
              <w:rPr>
                <w:strike/>
                <w:color w:val="FF0000"/>
              </w:rPr>
              <w:t>Beskrivning</w:t>
            </w:r>
          </w:p>
        </w:tc>
        <w:tc>
          <w:tcPr>
            <w:tcW w:w="425" w:type="dxa"/>
          </w:tcPr>
          <w:p w14:paraId="499C76B2" w14:textId="77777777" w:rsidR="00B73403" w:rsidRPr="00EB2962" w:rsidRDefault="00B73403" w:rsidP="00DD0220">
            <w:pPr>
              <w:pStyle w:val="Brdtext"/>
              <w:ind w:left="0"/>
              <w:rPr>
                <w:strike/>
                <w:color w:val="FF0000"/>
              </w:rPr>
            </w:pPr>
            <w:r w:rsidRPr="00EB2962">
              <w:rPr>
                <w:strike/>
                <w:color w:val="FF0000"/>
              </w:rPr>
              <w:t>A</w:t>
            </w:r>
          </w:p>
        </w:tc>
        <w:tc>
          <w:tcPr>
            <w:tcW w:w="425" w:type="dxa"/>
          </w:tcPr>
          <w:p w14:paraId="128265B4" w14:textId="77777777" w:rsidR="00B73403" w:rsidRPr="00EB2962" w:rsidRDefault="00B73403" w:rsidP="00DD0220">
            <w:pPr>
              <w:pStyle w:val="Brdtext"/>
              <w:ind w:left="0"/>
              <w:rPr>
                <w:strike/>
                <w:color w:val="FF0000"/>
              </w:rPr>
            </w:pPr>
            <w:r w:rsidRPr="00EB2962">
              <w:rPr>
                <w:strike/>
                <w:color w:val="FF0000"/>
              </w:rPr>
              <w:t>B</w:t>
            </w:r>
          </w:p>
        </w:tc>
        <w:tc>
          <w:tcPr>
            <w:tcW w:w="425" w:type="dxa"/>
          </w:tcPr>
          <w:p w14:paraId="2F847878" w14:textId="77777777" w:rsidR="00B73403" w:rsidRPr="00EB2962" w:rsidRDefault="00B73403" w:rsidP="00DD0220">
            <w:pPr>
              <w:pStyle w:val="Brdtext"/>
              <w:ind w:left="0"/>
              <w:rPr>
                <w:strike/>
                <w:color w:val="FF0000"/>
              </w:rPr>
            </w:pPr>
            <w:r w:rsidRPr="00EB2962">
              <w:rPr>
                <w:strike/>
                <w:color w:val="FF0000"/>
              </w:rPr>
              <w:t>C</w:t>
            </w:r>
          </w:p>
        </w:tc>
        <w:tc>
          <w:tcPr>
            <w:tcW w:w="1134" w:type="dxa"/>
          </w:tcPr>
          <w:p w14:paraId="080E516A" w14:textId="77777777" w:rsidR="00B73403" w:rsidRPr="00EB2962" w:rsidRDefault="00B73403" w:rsidP="00DD0220">
            <w:pPr>
              <w:pStyle w:val="Brdtext"/>
              <w:ind w:left="0"/>
              <w:rPr>
                <w:strike/>
                <w:color w:val="FF0000"/>
              </w:rPr>
            </w:pPr>
            <w:r w:rsidRPr="00EB2962">
              <w:rPr>
                <w:strike/>
                <w:color w:val="FF0000"/>
              </w:rPr>
              <w:t>Runint1</w:t>
            </w:r>
          </w:p>
        </w:tc>
      </w:tr>
      <w:tr w:rsidR="00EE1FE5" w:rsidRPr="00EB2962" w14:paraId="105286D9" w14:textId="77777777" w:rsidTr="00DD0220">
        <w:tc>
          <w:tcPr>
            <w:tcW w:w="2405" w:type="dxa"/>
          </w:tcPr>
          <w:p w14:paraId="05E5B8EC" w14:textId="77777777" w:rsidR="00B73403" w:rsidRPr="00EB2962" w:rsidRDefault="00B73403" w:rsidP="00DD0220">
            <w:pPr>
              <w:pStyle w:val="Brdtext"/>
              <w:ind w:left="0"/>
              <w:rPr>
                <w:strike/>
                <w:color w:val="FF0000"/>
              </w:rPr>
            </w:pPr>
          </w:p>
        </w:tc>
        <w:tc>
          <w:tcPr>
            <w:tcW w:w="3119" w:type="dxa"/>
          </w:tcPr>
          <w:p w14:paraId="58F3EAEF" w14:textId="25524BE6" w:rsidR="00B73403" w:rsidRPr="00EB2962" w:rsidRDefault="0014076C" w:rsidP="00DD0220">
            <w:pPr>
              <w:pStyle w:val="Brdtext"/>
              <w:ind w:left="0"/>
              <w:rPr>
                <w:strike/>
                <w:color w:val="FF0000"/>
              </w:rPr>
            </w:pPr>
            <w:r w:rsidRPr="00EB2962">
              <w:rPr>
                <w:strike/>
                <w:color w:val="FF0000"/>
              </w:rPr>
              <w:t>Säkerhetssystem/processnödstopp</w:t>
            </w:r>
          </w:p>
        </w:tc>
        <w:tc>
          <w:tcPr>
            <w:tcW w:w="425" w:type="dxa"/>
          </w:tcPr>
          <w:p w14:paraId="2088AB51" w14:textId="77777777" w:rsidR="00B73403" w:rsidRPr="00EB2962" w:rsidRDefault="00B73403" w:rsidP="00DD0220">
            <w:pPr>
              <w:pStyle w:val="Brdtext"/>
              <w:ind w:left="0"/>
              <w:rPr>
                <w:strike/>
                <w:color w:val="FF0000"/>
              </w:rPr>
            </w:pPr>
          </w:p>
        </w:tc>
        <w:tc>
          <w:tcPr>
            <w:tcW w:w="425" w:type="dxa"/>
          </w:tcPr>
          <w:p w14:paraId="362109C2" w14:textId="77777777" w:rsidR="00B73403" w:rsidRPr="00EB2962" w:rsidRDefault="00B73403" w:rsidP="00DD0220">
            <w:pPr>
              <w:pStyle w:val="Brdtext"/>
              <w:ind w:left="0"/>
              <w:rPr>
                <w:strike/>
                <w:color w:val="FF0000"/>
              </w:rPr>
            </w:pPr>
          </w:p>
        </w:tc>
        <w:tc>
          <w:tcPr>
            <w:tcW w:w="425" w:type="dxa"/>
          </w:tcPr>
          <w:p w14:paraId="2C802E52" w14:textId="77777777" w:rsidR="00B73403" w:rsidRPr="00EB2962" w:rsidRDefault="00B73403" w:rsidP="00DD0220">
            <w:pPr>
              <w:pStyle w:val="Brdtext"/>
              <w:ind w:left="0"/>
              <w:rPr>
                <w:strike/>
                <w:color w:val="FF0000"/>
              </w:rPr>
            </w:pPr>
            <w:r w:rsidRPr="00EB2962">
              <w:rPr>
                <w:strike/>
                <w:color w:val="FF0000"/>
              </w:rPr>
              <w:t>X</w:t>
            </w:r>
          </w:p>
        </w:tc>
        <w:tc>
          <w:tcPr>
            <w:tcW w:w="1134" w:type="dxa"/>
          </w:tcPr>
          <w:p w14:paraId="4C7DC745" w14:textId="77777777" w:rsidR="00B73403" w:rsidRPr="00EB2962" w:rsidRDefault="00B73403" w:rsidP="00DD0220">
            <w:pPr>
              <w:pStyle w:val="Brdtext"/>
              <w:ind w:left="0"/>
              <w:rPr>
                <w:strike/>
                <w:color w:val="FF0000"/>
              </w:rPr>
            </w:pPr>
          </w:p>
        </w:tc>
      </w:tr>
      <w:tr w:rsidR="00EE1FE5" w:rsidRPr="00EB2962" w14:paraId="7E27F819" w14:textId="77777777" w:rsidTr="00DD0220">
        <w:tc>
          <w:tcPr>
            <w:tcW w:w="2405" w:type="dxa"/>
          </w:tcPr>
          <w:p w14:paraId="490BF212" w14:textId="7DC8A8C0" w:rsidR="00B73403" w:rsidRPr="00EB2962" w:rsidRDefault="00B73403" w:rsidP="00B73403">
            <w:pPr>
              <w:pStyle w:val="Brdtext"/>
              <w:ind w:left="0"/>
              <w:rPr>
                <w:strike/>
                <w:color w:val="FF0000"/>
              </w:rPr>
            </w:pPr>
            <w:r w:rsidRPr="00EB2962">
              <w:rPr>
                <w:strike/>
                <w:color w:val="FF0000"/>
              </w:rPr>
              <w:t>341TS200</w:t>
            </w:r>
          </w:p>
        </w:tc>
        <w:tc>
          <w:tcPr>
            <w:tcW w:w="3119" w:type="dxa"/>
          </w:tcPr>
          <w:p w14:paraId="6A528211" w14:textId="77777777" w:rsidR="00B73403" w:rsidRPr="00EB2962" w:rsidRDefault="00B73403" w:rsidP="00DD0220">
            <w:pPr>
              <w:pStyle w:val="Brdtext"/>
              <w:ind w:left="0"/>
              <w:rPr>
                <w:strike/>
                <w:color w:val="FF0000"/>
              </w:rPr>
            </w:pPr>
            <w:r w:rsidRPr="00EB2962">
              <w:rPr>
                <w:strike/>
                <w:color w:val="FF0000"/>
              </w:rPr>
              <w:t>Överhettningsskydd</w:t>
            </w:r>
          </w:p>
        </w:tc>
        <w:tc>
          <w:tcPr>
            <w:tcW w:w="425" w:type="dxa"/>
          </w:tcPr>
          <w:p w14:paraId="7A54A4BB" w14:textId="77777777" w:rsidR="00B73403" w:rsidRPr="00EB2962" w:rsidRDefault="00B73403" w:rsidP="00DD0220">
            <w:pPr>
              <w:pStyle w:val="Brdtext"/>
              <w:ind w:left="0"/>
              <w:rPr>
                <w:strike/>
                <w:color w:val="FF0000"/>
              </w:rPr>
            </w:pPr>
          </w:p>
        </w:tc>
        <w:tc>
          <w:tcPr>
            <w:tcW w:w="425" w:type="dxa"/>
          </w:tcPr>
          <w:p w14:paraId="1C40A2FB" w14:textId="77777777" w:rsidR="00B73403" w:rsidRPr="00EB2962" w:rsidRDefault="00B73403" w:rsidP="00DD0220">
            <w:pPr>
              <w:pStyle w:val="Brdtext"/>
              <w:ind w:left="0"/>
              <w:rPr>
                <w:strike/>
                <w:color w:val="FF0000"/>
              </w:rPr>
            </w:pPr>
          </w:p>
        </w:tc>
        <w:tc>
          <w:tcPr>
            <w:tcW w:w="425" w:type="dxa"/>
          </w:tcPr>
          <w:p w14:paraId="76B93333" w14:textId="77777777" w:rsidR="00B73403" w:rsidRPr="00EB2962" w:rsidRDefault="00B73403" w:rsidP="00DD0220">
            <w:pPr>
              <w:pStyle w:val="Brdtext"/>
              <w:ind w:left="0"/>
              <w:rPr>
                <w:strike/>
                <w:color w:val="FF0000"/>
              </w:rPr>
            </w:pPr>
            <w:r w:rsidRPr="00EB2962">
              <w:rPr>
                <w:strike/>
                <w:color w:val="FF0000"/>
              </w:rPr>
              <w:t>X</w:t>
            </w:r>
          </w:p>
        </w:tc>
        <w:tc>
          <w:tcPr>
            <w:tcW w:w="1134" w:type="dxa"/>
          </w:tcPr>
          <w:p w14:paraId="39EE1853" w14:textId="77777777" w:rsidR="00B73403" w:rsidRPr="00EB2962" w:rsidRDefault="00B73403" w:rsidP="00DD0220">
            <w:pPr>
              <w:pStyle w:val="Brdtext"/>
              <w:ind w:left="0"/>
              <w:rPr>
                <w:strike/>
                <w:color w:val="FF0000"/>
              </w:rPr>
            </w:pPr>
          </w:p>
        </w:tc>
      </w:tr>
      <w:tr w:rsidR="00EE1FE5" w:rsidRPr="00EB2962" w14:paraId="53FE11A3" w14:textId="77777777" w:rsidTr="00DD0220">
        <w:tc>
          <w:tcPr>
            <w:tcW w:w="2405" w:type="dxa"/>
          </w:tcPr>
          <w:p w14:paraId="5E65D004" w14:textId="49581D6A" w:rsidR="00B707C3" w:rsidRPr="00EB2962" w:rsidRDefault="00097844" w:rsidP="00DD0220">
            <w:pPr>
              <w:pStyle w:val="Brdtext"/>
              <w:ind w:left="0"/>
              <w:rPr>
                <w:strike/>
                <w:color w:val="FF0000"/>
              </w:rPr>
            </w:pPr>
            <w:r w:rsidRPr="00EB2962">
              <w:rPr>
                <w:strike/>
                <w:color w:val="FF0000"/>
              </w:rPr>
              <w:t>341XI675_L2</w:t>
            </w:r>
            <w:r w:rsidR="00B707C3" w:rsidRPr="00EB2962">
              <w:rPr>
                <w:strike/>
                <w:color w:val="FF0000"/>
              </w:rPr>
              <w:t>_N</w:t>
            </w:r>
          </w:p>
        </w:tc>
        <w:tc>
          <w:tcPr>
            <w:tcW w:w="3119" w:type="dxa"/>
          </w:tcPr>
          <w:p w14:paraId="02EA09E4" w14:textId="10715BA9" w:rsidR="00B73403" w:rsidRPr="00EB2962" w:rsidRDefault="00097844" w:rsidP="00183222">
            <w:pPr>
              <w:pStyle w:val="Brdtext"/>
              <w:ind w:left="0"/>
              <w:rPr>
                <w:strike/>
                <w:color w:val="FF0000"/>
              </w:rPr>
            </w:pPr>
            <w:r w:rsidRPr="00EB2962">
              <w:rPr>
                <w:strike/>
                <w:color w:val="FF0000"/>
              </w:rPr>
              <w:t>341XI675</w:t>
            </w:r>
            <w:r w:rsidR="00A17E5A" w:rsidRPr="00EB2962">
              <w:rPr>
                <w:strike/>
                <w:color w:val="FF0000"/>
              </w:rPr>
              <w:t xml:space="preserve"> ≤ </w:t>
            </w:r>
            <w:r w:rsidRPr="00EB2962">
              <w:rPr>
                <w:strike/>
                <w:color w:val="FF0000"/>
              </w:rPr>
              <w:t>L2</w:t>
            </w:r>
          </w:p>
        </w:tc>
        <w:tc>
          <w:tcPr>
            <w:tcW w:w="425" w:type="dxa"/>
          </w:tcPr>
          <w:p w14:paraId="678A1A89" w14:textId="77777777" w:rsidR="00B73403" w:rsidRPr="00EB2962" w:rsidRDefault="00B73403" w:rsidP="00DD0220">
            <w:pPr>
              <w:pStyle w:val="Brdtext"/>
              <w:ind w:left="0"/>
              <w:rPr>
                <w:strike/>
                <w:color w:val="FF0000"/>
              </w:rPr>
            </w:pPr>
          </w:p>
        </w:tc>
        <w:tc>
          <w:tcPr>
            <w:tcW w:w="425" w:type="dxa"/>
          </w:tcPr>
          <w:p w14:paraId="3828E824" w14:textId="77777777" w:rsidR="00B73403" w:rsidRPr="00EB2962" w:rsidRDefault="00B73403" w:rsidP="00DD0220">
            <w:pPr>
              <w:pStyle w:val="Brdtext"/>
              <w:ind w:left="0"/>
              <w:rPr>
                <w:strike/>
                <w:color w:val="FF0000"/>
              </w:rPr>
            </w:pPr>
            <w:r w:rsidRPr="00EB2962">
              <w:rPr>
                <w:strike/>
                <w:color w:val="FF0000"/>
              </w:rPr>
              <w:t>X</w:t>
            </w:r>
          </w:p>
        </w:tc>
        <w:tc>
          <w:tcPr>
            <w:tcW w:w="425" w:type="dxa"/>
          </w:tcPr>
          <w:p w14:paraId="145E8CEA" w14:textId="77777777" w:rsidR="00B73403" w:rsidRPr="00EB2962" w:rsidRDefault="00B73403" w:rsidP="00DD0220">
            <w:pPr>
              <w:pStyle w:val="Brdtext"/>
              <w:ind w:left="0"/>
              <w:rPr>
                <w:strike/>
                <w:color w:val="FF0000"/>
              </w:rPr>
            </w:pPr>
          </w:p>
        </w:tc>
        <w:tc>
          <w:tcPr>
            <w:tcW w:w="1134" w:type="dxa"/>
          </w:tcPr>
          <w:p w14:paraId="0A50ACB3" w14:textId="77777777" w:rsidR="00B73403" w:rsidRPr="00EB2962" w:rsidRDefault="00B73403" w:rsidP="00DD0220">
            <w:pPr>
              <w:pStyle w:val="Brdtext"/>
              <w:ind w:left="0"/>
              <w:rPr>
                <w:strike/>
                <w:color w:val="FF0000"/>
              </w:rPr>
            </w:pPr>
          </w:p>
        </w:tc>
      </w:tr>
      <w:tr w:rsidR="00EE1FE5" w:rsidRPr="00EB2962" w14:paraId="446AA374" w14:textId="77777777" w:rsidTr="00DD0220">
        <w:tc>
          <w:tcPr>
            <w:tcW w:w="2405" w:type="dxa"/>
          </w:tcPr>
          <w:p w14:paraId="54F78669" w14:textId="4E11DA61" w:rsidR="00B73403" w:rsidRPr="00EB2962" w:rsidRDefault="003A443F" w:rsidP="00DD0220">
            <w:pPr>
              <w:pStyle w:val="Brdtext"/>
              <w:ind w:left="0"/>
              <w:rPr>
                <w:strike/>
                <w:color w:val="FF0000"/>
              </w:rPr>
            </w:pPr>
            <w:r w:rsidRPr="00EB2962">
              <w:rPr>
                <w:strike/>
                <w:color w:val="FF0000"/>
              </w:rPr>
              <w:t>341SV672</w:t>
            </w:r>
            <w:r w:rsidR="00A17E5A" w:rsidRPr="00EB2962">
              <w:rPr>
                <w:strike/>
                <w:color w:val="FF0000"/>
              </w:rPr>
              <w:t>-</w:t>
            </w:r>
            <w:r w:rsidR="00B73403" w:rsidRPr="00EB2962">
              <w:rPr>
                <w:strike/>
                <w:color w:val="FF0000"/>
              </w:rPr>
              <w:t>G</w:t>
            </w:r>
            <w:r w:rsidR="00A17E5A" w:rsidRPr="00EB2962">
              <w:rPr>
                <w:strike/>
                <w:color w:val="FF0000"/>
              </w:rPr>
              <w:t>S</w:t>
            </w:r>
            <w:r w:rsidR="005B0107" w:rsidRPr="00EB2962">
              <w:rPr>
                <w:strike/>
                <w:color w:val="FF0000"/>
              </w:rPr>
              <w:t>O</w:t>
            </w:r>
          </w:p>
        </w:tc>
        <w:tc>
          <w:tcPr>
            <w:tcW w:w="3119" w:type="dxa"/>
          </w:tcPr>
          <w:p w14:paraId="36EC4F13" w14:textId="43358B5B" w:rsidR="00B73403" w:rsidRPr="00EB2962" w:rsidRDefault="005B0107" w:rsidP="00DD0220">
            <w:pPr>
              <w:pStyle w:val="Brdtext"/>
              <w:ind w:left="0"/>
              <w:rPr>
                <w:strike/>
                <w:color w:val="FF0000"/>
              </w:rPr>
            </w:pPr>
            <w:r w:rsidRPr="00EB2962">
              <w:rPr>
                <w:strike/>
                <w:color w:val="FF0000"/>
              </w:rPr>
              <w:t>341SV672</w:t>
            </w:r>
            <w:r w:rsidR="00B707C3" w:rsidRPr="00EB2962">
              <w:rPr>
                <w:strike/>
                <w:color w:val="FF0000"/>
              </w:rPr>
              <w:t xml:space="preserve"> </w:t>
            </w:r>
            <w:r w:rsidR="00097844" w:rsidRPr="00EB2962">
              <w:rPr>
                <w:strike/>
                <w:color w:val="FF0000"/>
              </w:rPr>
              <w:t>ej öppen</w:t>
            </w:r>
          </w:p>
        </w:tc>
        <w:tc>
          <w:tcPr>
            <w:tcW w:w="425" w:type="dxa"/>
          </w:tcPr>
          <w:p w14:paraId="22A25915" w14:textId="77777777" w:rsidR="00B73403" w:rsidRPr="00EB2962" w:rsidRDefault="00B73403" w:rsidP="00DD0220">
            <w:pPr>
              <w:pStyle w:val="Brdtext"/>
              <w:ind w:left="0"/>
              <w:rPr>
                <w:strike/>
                <w:color w:val="FF0000"/>
              </w:rPr>
            </w:pPr>
          </w:p>
        </w:tc>
        <w:tc>
          <w:tcPr>
            <w:tcW w:w="425" w:type="dxa"/>
          </w:tcPr>
          <w:p w14:paraId="4940318D" w14:textId="77777777" w:rsidR="00B73403" w:rsidRPr="00EB2962" w:rsidRDefault="00B73403" w:rsidP="00DD0220">
            <w:pPr>
              <w:pStyle w:val="Brdtext"/>
              <w:ind w:left="0"/>
              <w:rPr>
                <w:strike/>
                <w:color w:val="FF0000"/>
              </w:rPr>
            </w:pPr>
            <w:r w:rsidRPr="00EB2962">
              <w:rPr>
                <w:strike/>
                <w:color w:val="FF0000"/>
              </w:rPr>
              <w:t>X</w:t>
            </w:r>
          </w:p>
        </w:tc>
        <w:tc>
          <w:tcPr>
            <w:tcW w:w="425" w:type="dxa"/>
          </w:tcPr>
          <w:p w14:paraId="3EB9CD88" w14:textId="77777777" w:rsidR="00B73403" w:rsidRPr="00EB2962" w:rsidRDefault="00B73403" w:rsidP="00DD0220">
            <w:pPr>
              <w:pStyle w:val="Brdtext"/>
              <w:ind w:left="0"/>
              <w:rPr>
                <w:strike/>
                <w:color w:val="FF0000"/>
              </w:rPr>
            </w:pPr>
          </w:p>
        </w:tc>
        <w:tc>
          <w:tcPr>
            <w:tcW w:w="1134" w:type="dxa"/>
          </w:tcPr>
          <w:p w14:paraId="790EB60A" w14:textId="77777777" w:rsidR="00B73403" w:rsidRPr="00EB2962" w:rsidRDefault="00B73403" w:rsidP="00DD0220">
            <w:pPr>
              <w:pStyle w:val="Brdtext"/>
              <w:ind w:left="0"/>
              <w:rPr>
                <w:strike/>
                <w:color w:val="FF0000"/>
              </w:rPr>
            </w:pPr>
          </w:p>
        </w:tc>
      </w:tr>
      <w:tr w:rsidR="00B73403" w:rsidRPr="00EB2962" w14:paraId="02255382" w14:textId="77777777" w:rsidTr="00DD0220">
        <w:tc>
          <w:tcPr>
            <w:tcW w:w="2405" w:type="dxa"/>
          </w:tcPr>
          <w:p w14:paraId="4A0D82DD" w14:textId="65A73325" w:rsidR="00B73403" w:rsidRPr="00EB2962" w:rsidRDefault="00B73403" w:rsidP="00DD0220">
            <w:pPr>
              <w:pStyle w:val="Brdtext"/>
              <w:ind w:left="0"/>
              <w:rPr>
                <w:strike/>
                <w:color w:val="FF0000"/>
              </w:rPr>
            </w:pPr>
            <w:r w:rsidRPr="00EB2962">
              <w:rPr>
                <w:strike/>
                <w:color w:val="FF0000"/>
              </w:rPr>
              <w:t>341TI200_H2</w:t>
            </w:r>
            <w:r w:rsidR="005B0107" w:rsidRPr="00EB2962">
              <w:rPr>
                <w:strike/>
                <w:color w:val="FF0000"/>
              </w:rPr>
              <w:t>_N</w:t>
            </w:r>
          </w:p>
        </w:tc>
        <w:tc>
          <w:tcPr>
            <w:tcW w:w="3119" w:type="dxa"/>
          </w:tcPr>
          <w:p w14:paraId="03623D71" w14:textId="78751C05" w:rsidR="00B73403" w:rsidRPr="00EB2962" w:rsidRDefault="00097844" w:rsidP="00A17E5A">
            <w:pPr>
              <w:pStyle w:val="Brdtext"/>
              <w:ind w:left="0"/>
              <w:rPr>
                <w:strike/>
                <w:color w:val="FF0000"/>
              </w:rPr>
            </w:pPr>
            <w:r w:rsidRPr="00EB2962">
              <w:rPr>
                <w:strike/>
                <w:color w:val="FF0000"/>
              </w:rPr>
              <w:t>341TI200</w:t>
            </w:r>
            <w:r w:rsidR="00A17E5A" w:rsidRPr="00EB2962">
              <w:rPr>
                <w:strike/>
                <w:color w:val="FF0000"/>
              </w:rPr>
              <w:t xml:space="preserve"> ≥ </w:t>
            </w:r>
            <w:r w:rsidRPr="00EB2962">
              <w:rPr>
                <w:strike/>
                <w:color w:val="FF0000"/>
              </w:rPr>
              <w:t>H2</w:t>
            </w:r>
          </w:p>
        </w:tc>
        <w:tc>
          <w:tcPr>
            <w:tcW w:w="425" w:type="dxa"/>
          </w:tcPr>
          <w:p w14:paraId="6ADBD3C4" w14:textId="77777777" w:rsidR="00B73403" w:rsidRPr="00EB2962" w:rsidRDefault="00B73403" w:rsidP="00DD0220">
            <w:pPr>
              <w:pStyle w:val="Brdtext"/>
              <w:ind w:left="0"/>
              <w:rPr>
                <w:strike/>
                <w:color w:val="FF0000"/>
              </w:rPr>
            </w:pPr>
          </w:p>
        </w:tc>
        <w:tc>
          <w:tcPr>
            <w:tcW w:w="425" w:type="dxa"/>
          </w:tcPr>
          <w:p w14:paraId="0E57FD7E" w14:textId="77777777" w:rsidR="00B73403" w:rsidRPr="00EB2962" w:rsidRDefault="00B73403" w:rsidP="00DD0220">
            <w:pPr>
              <w:pStyle w:val="Brdtext"/>
              <w:ind w:left="0"/>
              <w:rPr>
                <w:strike/>
                <w:color w:val="FF0000"/>
              </w:rPr>
            </w:pPr>
            <w:r w:rsidRPr="00EB2962">
              <w:rPr>
                <w:strike/>
                <w:color w:val="FF0000"/>
              </w:rPr>
              <w:t>X</w:t>
            </w:r>
          </w:p>
        </w:tc>
        <w:tc>
          <w:tcPr>
            <w:tcW w:w="425" w:type="dxa"/>
          </w:tcPr>
          <w:p w14:paraId="60A484D7" w14:textId="77777777" w:rsidR="00B73403" w:rsidRPr="00EB2962" w:rsidRDefault="00B73403" w:rsidP="00DD0220">
            <w:pPr>
              <w:pStyle w:val="Brdtext"/>
              <w:ind w:left="0"/>
              <w:rPr>
                <w:strike/>
                <w:color w:val="FF0000"/>
              </w:rPr>
            </w:pPr>
          </w:p>
        </w:tc>
        <w:tc>
          <w:tcPr>
            <w:tcW w:w="1134" w:type="dxa"/>
          </w:tcPr>
          <w:p w14:paraId="2289238B" w14:textId="77777777" w:rsidR="00B73403" w:rsidRPr="00EB2962" w:rsidRDefault="00B73403" w:rsidP="00DD0220">
            <w:pPr>
              <w:pStyle w:val="Brdtext"/>
              <w:ind w:left="0"/>
              <w:rPr>
                <w:strike/>
                <w:color w:val="FF0000"/>
              </w:rPr>
            </w:pPr>
          </w:p>
        </w:tc>
      </w:tr>
    </w:tbl>
    <w:p w14:paraId="197EFBF8" w14:textId="77777777" w:rsidR="009E78BC" w:rsidRPr="00EE1FE5" w:rsidRDefault="009E78BC" w:rsidP="00313428">
      <w:pPr>
        <w:pStyle w:val="Brdtext"/>
      </w:pPr>
    </w:p>
    <w:p w14:paraId="0FA093E9" w14:textId="11E38ECE" w:rsidR="003764D7" w:rsidRPr="00EE1FE5" w:rsidRDefault="003764D7" w:rsidP="003764D7">
      <w:pPr>
        <w:pStyle w:val="Rubrik3"/>
      </w:pPr>
      <w:bookmarkStart w:id="40" w:name="_Ref24385731"/>
      <w:bookmarkStart w:id="41" w:name="_Toc34188987"/>
      <w:r w:rsidRPr="00EE1FE5">
        <w:t>Kvävgas</w:t>
      </w:r>
      <w:bookmarkEnd w:id="40"/>
      <w:bookmarkEnd w:id="41"/>
    </w:p>
    <w:p w14:paraId="74EDA668" w14:textId="77777777" w:rsidR="00F35CC1" w:rsidRPr="00EE1FE5" w:rsidRDefault="003764D7" w:rsidP="003764D7">
      <w:pPr>
        <w:pStyle w:val="Brdtext"/>
      </w:pPr>
      <w:r w:rsidRPr="00EE1FE5">
        <w:t>Tillsats kvävgas.</w:t>
      </w:r>
    </w:p>
    <w:p w14:paraId="26C46439" w14:textId="0CD0DCC0" w:rsidR="006A6CD4" w:rsidRPr="00EE1FE5" w:rsidRDefault="00DB2CAA" w:rsidP="006A6CD4">
      <w:pPr>
        <w:pStyle w:val="Brdtext"/>
      </w:pPr>
      <w:r w:rsidRPr="00EE1FE5">
        <w:t>Avstängnings</w:t>
      </w:r>
      <w:r w:rsidR="00F35CC1" w:rsidRPr="00EE1FE5">
        <w:t xml:space="preserve">ventil </w:t>
      </w:r>
      <w:bookmarkStart w:id="42" w:name="_Hlk34188429"/>
      <w:r w:rsidR="00F35CC1" w:rsidRPr="00EE1FE5">
        <w:t>254SV582</w:t>
      </w:r>
      <w:bookmarkEnd w:id="42"/>
      <w:r w:rsidR="00F35CC1" w:rsidRPr="00EE1FE5">
        <w:t xml:space="preserve">. </w:t>
      </w:r>
      <w:r w:rsidR="00C11762" w:rsidRPr="00EE1FE5">
        <w:t>Stänger vid högt toppgastryck eller lågt kvävgastryck (backflödesskydd)</w:t>
      </w:r>
      <w:r w:rsidR="006A6CD4">
        <w:t xml:space="preserve"> </w:t>
      </w:r>
      <w:r w:rsidR="006A6CD4" w:rsidRPr="006A6CD4">
        <w:rPr>
          <w:color w:val="FF0000"/>
        </w:rPr>
        <w:t xml:space="preserve">samt triggas till stängd via stängorder från </w:t>
      </w:r>
      <w:proofErr w:type="spellStart"/>
      <w:r w:rsidR="006A6CD4" w:rsidRPr="006A6CD4">
        <w:rPr>
          <w:color w:val="FF0000"/>
        </w:rPr>
        <w:t>nödstoppar</w:t>
      </w:r>
      <w:proofErr w:type="spellEnd"/>
      <w:r w:rsidR="006A6CD4" w:rsidRPr="006A6CD4">
        <w:rPr>
          <w:color w:val="FF0000"/>
        </w:rPr>
        <w:t xml:space="preserve"> 308HZ300/301 (Det skall vara möjligt att åter öppna 254SV582 även om någon av nödstopparna är utlöst och/eller ej kvitterade)</w:t>
      </w:r>
    </w:p>
    <w:p w14:paraId="516BA155" w14:textId="710964A6" w:rsidR="00022C6D" w:rsidRPr="00EE1FE5" w:rsidRDefault="00022C6D" w:rsidP="00022C6D">
      <w:pPr>
        <w:pStyle w:val="Brdtext"/>
        <w:rPr>
          <w:i/>
        </w:rPr>
      </w:pPr>
      <w:r w:rsidRPr="00EE1FE5">
        <w:rPr>
          <w:i/>
        </w:rPr>
        <w:t>254SV582</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7A1F0441" w14:textId="77777777" w:rsidTr="00D212F4">
        <w:trPr>
          <w:trHeight w:val="417"/>
        </w:trPr>
        <w:tc>
          <w:tcPr>
            <w:tcW w:w="1686" w:type="dxa"/>
          </w:tcPr>
          <w:p w14:paraId="2919100C" w14:textId="77777777" w:rsidR="00022C6D" w:rsidRPr="00EE1FE5" w:rsidRDefault="00022C6D" w:rsidP="00D212F4">
            <w:pPr>
              <w:pStyle w:val="Brdtext"/>
              <w:ind w:left="0"/>
            </w:pPr>
            <w:r w:rsidRPr="00EE1FE5">
              <w:t>Objekttyp</w:t>
            </w:r>
          </w:p>
        </w:tc>
        <w:tc>
          <w:tcPr>
            <w:tcW w:w="2741" w:type="dxa"/>
          </w:tcPr>
          <w:p w14:paraId="418971DA" w14:textId="77777777" w:rsidR="00022C6D" w:rsidRPr="00EE1FE5" w:rsidRDefault="00022C6D" w:rsidP="00D212F4">
            <w:pPr>
              <w:pStyle w:val="Brdtext"/>
              <w:ind w:left="0"/>
            </w:pPr>
            <w:r w:rsidRPr="00EE1FE5">
              <w:t>Objekt/signal</w:t>
            </w:r>
          </w:p>
        </w:tc>
        <w:tc>
          <w:tcPr>
            <w:tcW w:w="3446" w:type="dxa"/>
          </w:tcPr>
          <w:p w14:paraId="50E19BB3" w14:textId="77777777" w:rsidR="00022C6D" w:rsidRPr="00EE1FE5" w:rsidRDefault="00022C6D" w:rsidP="00D212F4">
            <w:pPr>
              <w:pStyle w:val="Brdtext"/>
              <w:ind w:left="0"/>
            </w:pPr>
            <w:r w:rsidRPr="00EE1FE5">
              <w:t>Beskrivning</w:t>
            </w:r>
          </w:p>
        </w:tc>
      </w:tr>
      <w:tr w:rsidR="00022C6D" w:rsidRPr="00EE1FE5" w14:paraId="48A14E0C" w14:textId="77777777" w:rsidTr="00D212F4">
        <w:trPr>
          <w:trHeight w:val="417"/>
        </w:trPr>
        <w:tc>
          <w:tcPr>
            <w:tcW w:w="1686" w:type="dxa"/>
          </w:tcPr>
          <w:p w14:paraId="12F336D7" w14:textId="77777777" w:rsidR="00022C6D" w:rsidRPr="00EE1FE5" w:rsidRDefault="00022C6D" w:rsidP="00D212F4">
            <w:pPr>
              <w:pStyle w:val="Brdtext"/>
              <w:ind w:left="0"/>
            </w:pPr>
            <w:r w:rsidRPr="00EE1FE5">
              <w:t>VAL</w:t>
            </w:r>
          </w:p>
        </w:tc>
        <w:tc>
          <w:tcPr>
            <w:tcW w:w="2741" w:type="dxa"/>
          </w:tcPr>
          <w:p w14:paraId="178B8816" w14:textId="529FDDB0" w:rsidR="00022C6D" w:rsidRPr="00EE1FE5" w:rsidRDefault="00C63F7A" w:rsidP="00D212F4">
            <w:pPr>
              <w:pStyle w:val="Brdtext"/>
              <w:ind w:left="0"/>
            </w:pPr>
            <w:r w:rsidRPr="00EE1FE5">
              <w:t>254SV582</w:t>
            </w:r>
          </w:p>
        </w:tc>
        <w:tc>
          <w:tcPr>
            <w:tcW w:w="3446" w:type="dxa"/>
          </w:tcPr>
          <w:p w14:paraId="5EF06D63" w14:textId="5D3430DE" w:rsidR="00022C6D" w:rsidRPr="00EE1FE5" w:rsidRDefault="00022C6D" w:rsidP="00D212F4">
            <w:pPr>
              <w:pStyle w:val="Brdtext"/>
              <w:ind w:left="0"/>
            </w:pPr>
            <w:r w:rsidRPr="00EE1FE5">
              <w:t>N2</w:t>
            </w:r>
            <w:r w:rsidR="00C63F7A" w:rsidRPr="00EE1FE5">
              <w:t xml:space="preserve"> till </w:t>
            </w:r>
            <w:proofErr w:type="spellStart"/>
            <w:r w:rsidR="00C63F7A" w:rsidRPr="00EE1FE5">
              <w:t>reduktionsgas</w:t>
            </w:r>
            <w:proofErr w:type="spellEnd"/>
          </w:p>
        </w:tc>
      </w:tr>
    </w:tbl>
    <w:p w14:paraId="77DF9935" w14:textId="089BC500" w:rsidR="00DB2CAA" w:rsidRPr="00EE1FE5" w:rsidRDefault="00DB2CAA" w:rsidP="00344D2A">
      <w:pPr>
        <w:pStyle w:val="Brdtext"/>
        <w:ind w:left="0"/>
      </w:pPr>
    </w:p>
    <w:p w14:paraId="17EC769A" w14:textId="682C5949" w:rsidR="00022C6D" w:rsidRPr="00EE1FE5" w:rsidRDefault="00022C6D" w:rsidP="00022C6D">
      <w:pPr>
        <w:pStyle w:val="Brdtext"/>
      </w:pPr>
      <w:proofErr w:type="spellStart"/>
      <w:r w:rsidRPr="00EE1FE5">
        <w:rPr>
          <w:i/>
        </w:rPr>
        <w:t>Förreglingar</w:t>
      </w:r>
      <w:proofErr w:type="spellEnd"/>
      <w:r w:rsidRPr="00EE1FE5">
        <w:rPr>
          <w:i/>
        </w:rPr>
        <w:t xml:space="preserve"> 254SV582 stängd:</w:t>
      </w:r>
    </w:p>
    <w:tbl>
      <w:tblPr>
        <w:tblStyle w:val="Tabellrutnt"/>
        <w:tblW w:w="7933" w:type="dxa"/>
        <w:tblInd w:w="1134" w:type="dxa"/>
        <w:tblLayout w:type="fixed"/>
        <w:tblLook w:val="04A0" w:firstRow="1" w:lastRow="0" w:firstColumn="1" w:lastColumn="0" w:noHBand="0" w:noVBand="1"/>
      </w:tblPr>
      <w:tblGrid>
        <w:gridCol w:w="1980"/>
        <w:gridCol w:w="3544"/>
        <w:gridCol w:w="425"/>
        <w:gridCol w:w="425"/>
        <w:gridCol w:w="425"/>
        <w:gridCol w:w="1134"/>
      </w:tblGrid>
      <w:tr w:rsidR="00EE1FE5" w:rsidRPr="00EE1FE5" w14:paraId="51AD2522" w14:textId="77777777" w:rsidTr="00D212F4">
        <w:trPr>
          <w:trHeight w:val="56"/>
        </w:trPr>
        <w:tc>
          <w:tcPr>
            <w:tcW w:w="1980" w:type="dxa"/>
          </w:tcPr>
          <w:p w14:paraId="658EA040" w14:textId="77777777" w:rsidR="00022C6D" w:rsidRPr="00EE1FE5" w:rsidRDefault="00022C6D" w:rsidP="00D212F4">
            <w:pPr>
              <w:pStyle w:val="Brdtext"/>
              <w:ind w:left="0"/>
            </w:pPr>
            <w:r w:rsidRPr="00EE1FE5">
              <w:t>Objekt/signal</w:t>
            </w:r>
          </w:p>
        </w:tc>
        <w:tc>
          <w:tcPr>
            <w:tcW w:w="3544" w:type="dxa"/>
          </w:tcPr>
          <w:p w14:paraId="2BA69AD5" w14:textId="77777777" w:rsidR="00022C6D" w:rsidRPr="00EE1FE5" w:rsidRDefault="00022C6D" w:rsidP="00D212F4">
            <w:pPr>
              <w:pStyle w:val="Brdtext"/>
              <w:ind w:left="0"/>
            </w:pPr>
            <w:r w:rsidRPr="00EE1FE5">
              <w:t>Beskrivning</w:t>
            </w:r>
          </w:p>
        </w:tc>
        <w:tc>
          <w:tcPr>
            <w:tcW w:w="425" w:type="dxa"/>
          </w:tcPr>
          <w:p w14:paraId="318EA037" w14:textId="77777777" w:rsidR="00022C6D" w:rsidRPr="00EE1FE5" w:rsidRDefault="00022C6D" w:rsidP="00D212F4">
            <w:pPr>
              <w:pStyle w:val="Brdtext"/>
              <w:ind w:left="0"/>
            </w:pPr>
            <w:r w:rsidRPr="00EE1FE5">
              <w:t>A</w:t>
            </w:r>
          </w:p>
        </w:tc>
        <w:tc>
          <w:tcPr>
            <w:tcW w:w="425" w:type="dxa"/>
          </w:tcPr>
          <w:p w14:paraId="47A538B8" w14:textId="77777777" w:rsidR="00022C6D" w:rsidRPr="00EE1FE5" w:rsidRDefault="00022C6D" w:rsidP="00D212F4">
            <w:pPr>
              <w:pStyle w:val="Brdtext"/>
              <w:ind w:left="0"/>
            </w:pPr>
            <w:r w:rsidRPr="00EE1FE5">
              <w:t>B</w:t>
            </w:r>
          </w:p>
        </w:tc>
        <w:tc>
          <w:tcPr>
            <w:tcW w:w="425" w:type="dxa"/>
          </w:tcPr>
          <w:p w14:paraId="287DC369" w14:textId="77777777" w:rsidR="00022C6D" w:rsidRPr="00EE1FE5" w:rsidRDefault="00022C6D" w:rsidP="00D212F4">
            <w:pPr>
              <w:pStyle w:val="Brdtext"/>
              <w:ind w:left="0"/>
            </w:pPr>
            <w:r w:rsidRPr="00EE1FE5">
              <w:t>C</w:t>
            </w:r>
          </w:p>
        </w:tc>
        <w:tc>
          <w:tcPr>
            <w:tcW w:w="1134" w:type="dxa"/>
          </w:tcPr>
          <w:p w14:paraId="7BBE6171" w14:textId="77777777" w:rsidR="00022C6D" w:rsidRPr="00EE1FE5" w:rsidRDefault="00022C6D" w:rsidP="00D212F4">
            <w:pPr>
              <w:pStyle w:val="Brdtext"/>
              <w:ind w:left="0"/>
            </w:pPr>
            <w:r w:rsidRPr="00EE1FE5">
              <w:t>Runint1</w:t>
            </w:r>
          </w:p>
        </w:tc>
      </w:tr>
      <w:tr w:rsidR="00EE1FE5" w:rsidRPr="00EE1FE5" w14:paraId="39BD60C8" w14:textId="77777777" w:rsidTr="00D212F4">
        <w:trPr>
          <w:trHeight w:val="56"/>
        </w:trPr>
        <w:tc>
          <w:tcPr>
            <w:tcW w:w="1980" w:type="dxa"/>
          </w:tcPr>
          <w:p w14:paraId="7A767791" w14:textId="77777777" w:rsidR="00022C6D" w:rsidRPr="00EE1FE5" w:rsidRDefault="00022C6D" w:rsidP="00D212F4">
            <w:pPr>
              <w:pStyle w:val="Brdtext"/>
              <w:ind w:left="0"/>
            </w:pPr>
          </w:p>
        </w:tc>
        <w:tc>
          <w:tcPr>
            <w:tcW w:w="3544" w:type="dxa"/>
          </w:tcPr>
          <w:p w14:paraId="2DD5FD4C" w14:textId="4055FAF3" w:rsidR="00022C6D" w:rsidRPr="00EE1FE5" w:rsidRDefault="00022C6D" w:rsidP="00D212F4">
            <w:pPr>
              <w:pStyle w:val="Brdtext"/>
              <w:ind w:left="0"/>
            </w:pPr>
            <w:r w:rsidRPr="00EE1FE5">
              <w:t>Säkerhetssystem</w:t>
            </w:r>
          </w:p>
        </w:tc>
        <w:tc>
          <w:tcPr>
            <w:tcW w:w="425" w:type="dxa"/>
          </w:tcPr>
          <w:p w14:paraId="05631DC3" w14:textId="77777777" w:rsidR="00022C6D" w:rsidRPr="00EE1FE5" w:rsidRDefault="00022C6D" w:rsidP="00D212F4">
            <w:pPr>
              <w:pStyle w:val="Brdtext"/>
              <w:ind w:left="0"/>
            </w:pPr>
          </w:p>
        </w:tc>
        <w:tc>
          <w:tcPr>
            <w:tcW w:w="425" w:type="dxa"/>
          </w:tcPr>
          <w:p w14:paraId="46796A73" w14:textId="77777777" w:rsidR="00022C6D" w:rsidRPr="00EE1FE5" w:rsidRDefault="00022C6D" w:rsidP="00D212F4">
            <w:pPr>
              <w:pStyle w:val="Brdtext"/>
              <w:ind w:left="0"/>
            </w:pPr>
          </w:p>
        </w:tc>
        <w:tc>
          <w:tcPr>
            <w:tcW w:w="425" w:type="dxa"/>
          </w:tcPr>
          <w:p w14:paraId="3AF5A8DA" w14:textId="77777777" w:rsidR="00022C6D" w:rsidRPr="00EE1FE5" w:rsidRDefault="00022C6D" w:rsidP="00D212F4">
            <w:pPr>
              <w:pStyle w:val="Brdtext"/>
              <w:ind w:left="0"/>
            </w:pPr>
            <w:r w:rsidRPr="00EE1FE5">
              <w:t>X</w:t>
            </w:r>
          </w:p>
        </w:tc>
        <w:tc>
          <w:tcPr>
            <w:tcW w:w="1134" w:type="dxa"/>
          </w:tcPr>
          <w:p w14:paraId="7D5B7C52" w14:textId="77777777" w:rsidR="00022C6D" w:rsidRPr="00EE1FE5" w:rsidRDefault="00022C6D" w:rsidP="00D212F4">
            <w:pPr>
              <w:pStyle w:val="Brdtext"/>
              <w:ind w:left="0"/>
            </w:pPr>
          </w:p>
        </w:tc>
      </w:tr>
      <w:tr w:rsidR="00EE1FE5" w:rsidRPr="00EE1FE5" w14:paraId="64E7A252" w14:textId="77777777" w:rsidTr="00D212F4">
        <w:trPr>
          <w:trHeight w:val="56"/>
        </w:trPr>
        <w:tc>
          <w:tcPr>
            <w:tcW w:w="1980" w:type="dxa"/>
          </w:tcPr>
          <w:p w14:paraId="3136B066" w14:textId="2E9870CE" w:rsidR="00022C6D" w:rsidRPr="00EE1FE5" w:rsidRDefault="00022C6D" w:rsidP="00D212F4">
            <w:pPr>
              <w:pStyle w:val="Brdtext"/>
              <w:ind w:left="0"/>
            </w:pPr>
            <w:r w:rsidRPr="00EE1FE5">
              <w:t>343XI309_L2</w:t>
            </w:r>
          </w:p>
        </w:tc>
        <w:tc>
          <w:tcPr>
            <w:tcW w:w="3544" w:type="dxa"/>
          </w:tcPr>
          <w:p w14:paraId="1A1A076F" w14:textId="2BFAE692" w:rsidR="00022C6D" w:rsidRPr="00EE1FE5" w:rsidRDefault="00022C6D" w:rsidP="00D212F4">
            <w:pPr>
              <w:pStyle w:val="Brdtext"/>
              <w:ind w:left="0"/>
            </w:pPr>
            <w:proofErr w:type="spellStart"/>
            <w:r w:rsidRPr="00EE1FE5">
              <w:t>Difftryck</w:t>
            </w:r>
            <w:proofErr w:type="spellEnd"/>
            <w:r w:rsidRPr="00EE1FE5">
              <w:t xml:space="preserve"> N2-reduktionsgas</w:t>
            </w:r>
          </w:p>
        </w:tc>
        <w:tc>
          <w:tcPr>
            <w:tcW w:w="425" w:type="dxa"/>
          </w:tcPr>
          <w:p w14:paraId="739BE0A6" w14:textId="77777777" w:rsidR="00022C6D" w:rsidRPr="00EE1FE5" w:rsidRDefault="00022C6D" w:rsidP="00D212F4">
            <w:pPr>
              <w:pStyle w:val="Brdtext"/>
              <w:ind w:left="0"/>
            </w:pPr>
          </w:p>
        </w:tc>
        <w:tc>
          <w:tcPr>
            <w:tcW w:w="425" w:type="dxa"/>
          </w:tcPr>
          <w:p w14:paraId="3E062A67" w14:textId="77777777" w:rsidR="00022C6D" w:rsidRPr="00EE1FE5" w:rsidRDefault="00022C6D" w:rsidP="00D212F4">
            <w:pPr>
              <w:pStyle w:val="Brdtext"/>
              <w:ind w:left="0"/>
            </w:pPr>
            <w:r w:rsidRPr="00EE1FE5">
              <w:t>X</w:t>
            </w:r>
          </w:p>
        </w:tc>
        <w:tc>
          <w:tcPr>
            <w:tcW w:w="425" w:type="dxa"/>
          </w:tcPr>
          <w:p w14:paraId="0D95930E" w14:textId="77777777" w:rsidR="00022C6D" w:rsidRPr="00EE1FE5" w:rsidRDefault="00022C6D" w:rsidP="00D212F4">
            <w:pPr>
              <w:pStyle w:val="Brdtext"/>
              <w:ind w:left="0"/>
            </w:pPr>
          </w:p>
        </w:tc>
        <w:tc>
          <w:tcPr>
            <w:tcW w:w="1134" w:type="dxa"/>
          </w:tcPr>
          <w:p w14:paraId="3E372733" w14:textId="77777777" w:rsidR="00022C6D" w:rsidRPr="00EE1FE5" w:rsidRDefault="00022C6D" w:rsidP="00D212F4">
            <w:pPr>
              <w:pStyle w:val="Brdtext"/>
              <w:ind w:left="0"/>
            </w:pPr>
          </w:p>
        </w:tc>
      </w:tr>
      <w:tr w:rsidR="00022C6D" w:rsidRPr="00EE1FE5" w14:paraId="4B739558" w14:textId="77777777" w:rsidTr="00D212F4">
        <w:trPr>
          <w:trHeight w:val="56"/>
        </w:trPr>
        <w:tc>
          <w:tcPr>
            <w:tcW w:w="1980" w:type="dxa"/>
          </w:tcPr>
          <w:p w14:paraId="254B18FB" w14:textId="4009C153" w:rsidR="00022C6D" w:rsidRPr="00EE1FE5" w:rsidRDefault="00740F00" w:rsidP="00D212F4">
            <w:pPr>
              <w:pStyle w:val="Brdtext"/>
              <w:ind w:left="0"/>
            </w:pPr>
            <w:r w:rsidRPr="00EE1FE5">
              <w:t>320XI320_H2_N</w:t>
            </w:r>
          </w:p>
        </w:tc>
        <w:tc>
          <w:tcPr>
            <w:tcW w:w="3544" w:type="dxa"/>
          </w:tcPr>
          <w:p w14:paraId="4D0A0BF5" w14:textId="06521245" w:rsidR="00022C6D" w:rsidRPr="00EE1FE5" w:rsidRDefault="00740F00" w:rsidP="00D212F4">
            <w:pPr>
              <w:pStyle w:val="Brdtext"/>
              <w:ind w:left="0"/>
            </w:pPr>
            <w:r w:rsidRPr="00EE1FE5">
              <w:t>320XI320</w:t>
            </w:r>
            <w:r w:rsidR="00022C6D" w:rsidRPr="00EE1FE5">
              <w:t xml:space="preserve"> ≥ H2</w:t>
            </w:r>
          </w:p>
        </w:tc>
        <w:tc>
          <w:tcPr>
            <w:tcW w:w="425" w:type="dxa"/>
          </w:tcPr>
          <w:p w14:paraId="15798761" w14:textId="77777777" w:rsidR="00022C6D" w:rsidRPr="00EE1FE5" w:rsidRDefault="00022C6D" w:rsidP="00D212F4">
            <w:pPr>
              <w:pStyle w:val="Brdtext"/>
              <w:ind w:left="0"/>
            </w:pPr>
          </w:p>
        </w:tc>
        <w:tc>
          <w:tcPr>
            <w:tcW w:w="425" w:type="dxa"/>
          </w:tcPr>
          <w:p w14:paraId="724B51C0" w14:textId="77777777" w:rsidR="00022C6D" w:rsidRPr="00EE1FE5" w:rsidRDefault="00022C6D" w:rsidP="00D212F4">
            <w:pPr>
              <w:pStyle w:val="Brdtext"/>
              <w:ind w:left="0"/>
            </w:pPr>
            <w:r w:rsidRPr="00EE1FE5">
              <w:t>X</w:t>
            </w:r>
          </w:p>
        </w:tc>
        <w:tc>
          <w:tcPr>
            <w:tcW w:w="425" w:type="dxa"/>
          </w:tcPr>
          <w:p w14:paraId="4E8C37D2" w14:textId="77777777" w:rsidR="00022C6D" w:rsidRPr="00EE1FE5" w:rsidRDefault="00022C6D" w:rsidP="00D212F4">
            <w:pPr>
              <w:pStyle w:val="Brdtext"/>
              <w:ind w:left="0"/>
            </w:pPr>
          </w:p>
        </w:tc>
        <w:tc>
          <w:tcPr>
            <w:tcW w:w="1134" w:type="dxa"/>
          </w:tcPr>
          <w:p w14:paraId="744663E7" w14:textId="77777777" w:rsidR="00022C6D" w:rsidRPr="00EE1FE5" w:rsidRDefault="00022C6D" w:rsidP="00D212F4">
            <w:pPr>
              <w:pStyle w:val="Brdtext"/>
              <w:ind w:left="0"/>
            </w:pPr>
          </w:p>
        </w:tc>
      </w:tr>
    </w:tbl>
    <w:p w14:paraId="660AC4D6" w14:textId="77777777" w:rsidR="00022C6D" w:rsidRPr="00EE1FE5" w:rsidRDefault="00022C6D" w:rsidP="00022C6D">
      <w:pPr>
        <w:pStyle w:val="Brdtext"/>
      </w:pPr>
    </w:p>
    <w:p w14:paraId="462E3EFA" w14:textId="019A6FEA" w:rsidR="00022C6D" w:rsidRPr="00EE1FE5" w:rsidRDefault="00022C6D" w:rsidP="00022C6D">
      <w:pPr>
        <w:pStyle w:val="Brdtext"/>
        <w:rPr>
          <w:i/>
        </w:rPr>
      </w:pPr>
      <w:r w:rsidRPr="00EE1FE5">
        <w:rPr>
          <w:i/>
        </w:rPr>
        <w:t xml:space="preserve">SIL-klassad säkerhetskrets för 254SV582-MV1 </w:t>
      </w:r>
      <w:r w:rsidRPr="007257BA">
        <w:rPr>
          <w:i/>
          <w:strike/>
          <w:color w:val="FF0000"/>
        </w:rPr>
        <w:t>och 254RV585-MV1</w:t>
      </w:r>
      <w:r w:rsidR="007257BA">
        <w:rPr>
          <w:i/>
        </w:rPr>
        <w:t> </w:t>
      </w:r>
      <w:proofErr w:type="spellStart"/>
      <w:r w:rsidR="007257BA" w:rsidRPr="007257BA">
        <w:rPr>
          <w:i/>
          <w:color w:val="FF0000"/>
        </w:rPr>
        <w:t>254RV585-MV1</w:t>
      </w:r>
      <w:proofErr w:type="spellEnd"/>
      <w:r w:rsidR="007257BA" w:rsidRPr="007257BA">
        <w:rPr>
          <w:i/>
          <w:color w:val="FF0000"/>
        </w:rPr>
        <w:t xml:space="preserve"> Utgår!</w:t>
      </w:r>
      <w:r w:rsidR="007257BA">
        <w:rPr>
          <w:i/>
        </w:rPr>
        <w:t xml:space="preserve"> </w:t>
      </w:r>
      <w:r w:rsidRPr="00EE1FE5">
        <w:rPr>
          <w:i/>
        </w:rPr>
        <w:t>(Order till stängd):</w:t>
      </w:r>
    </w:p>
    <w:p w14:paraId="73C6AA0C" w14:textId="00D3DE75" w:rsidR="00022C6D" w:rsidRPr="00EE1FE5" w:rsidRDefault="00022C6D" w:rsidP="00022C6D">
      <w:pPr>
        <w:pStyle w:val="Brdtext"/>
      </w:pPr>
      <w:r w:rsidRPr="00EE1FE5">
        <w:t xml:space="preserve">Högt topptryck </w:t>
      </w:r>
      <w:r w:rsidR="00740F00" w:rsidRPr="00EE1FE5">
        <w:t>320XI320</w:t>
      </w:r>
      <w:r w:rsidRPr="00EE1FE5">
        <w:t xml:space="preserve">_H2 (2oo3) stänger 254SV582 </w:t>
      </w:r>
      <w:r w:rsidRPr="007257BA">
        <w:rPr>
          <w:strike/>
          <w:color w:val="FF0000"/>
        </w:rPr>
        <w:t>&amp; 254RV585</w:t>
      </w:r>
      <w:r w:rsidR="007257BA">
        <w:t> </w:t>
      </w:r>
      <w:bookmarkStart w:id="43" w:name="_Hlk34188474"/>
      <w:r w:rsidR="007257BA" w:rsidRPr="007257BA">
        <w:rPr>
          <w:color w:val="FF0000"/>
        </w:rPr>
        <w:t>245RV582-MV1 utgår</w:t>
      </w:r>
      <w:bookmarkEnd w:id="43"/>
      <w:r w:rsidR="007257BA" w:rsidRPr="007257BA">
        <w:rPr>
          <w:color w:val="FF0000"/>
        </w:rPr>
        <w:t>!</w:t>
      </w:r>
      <w:r w:rsidR="007257BA">
        <w:t xml:space="preserve"> </w:t>
      </w:r>
      <w:r w:rsidRPr="00EE1FE5">
        <w:t>(utgång FALSE).</w:t>
      </w:r>
    </w:p>
    <w:p w14:paraId="27768679" w14:textId="2578BDA3" w:rsidR="00022C6D" w:rsidRPr="00EE1FE5" w:rsidRDefault="00022C6D" w:rsidP="00022C6D">
      <w:pPr>
        <w:pStyle w:val="Brdtext"/>
      </w:pPr>
      <w:r w:rsidRPr="00EE1FE5">
        <w:t xml:space="preserve">Lågt </w:t>
      </w:r>
      <w:proofErr w:type="spellStart"/>
      <w:r w:rsidRPr="00EE1FE5">
        <w:t>difftryck</w:t>
      </w:r>
      <w:proofErr w:type="spellEnd"/>
      <w:r w:rsidRPr="00EE1FE5">
        <w:t xml:space="preserve"> 343XI309_L2 stänger 254SV582 </w:t>
      </w:r>
      <w:r w:rsidRPr="007257BA">
        <w:rPr>
          <w:strike/>
          <w:color w:val="FF0000"/>
        </w:rPr>
        <w:t>&amp; 254RV585</w:t>
      </w:r>
      <w:r w:rsidRPr="00EE1FE5">
        <w:t xml:space="preserve"> </w:t>
      </w:r>
      <w:r w:rsidR="007257BA" w:rsidRPr="007257BA">
        <w:rPr>
          <w:color w:val="FF0000"/>
        </w:rPr>
        <w:t>245RV582-MV1 utgår!</w:t>
      </w:r>
      <w:r w:rsidR="007257BA" w:rsidRPr="00EE1FE5">
        <w:t xml:space="preserve"> </w:t>
      </w:r>
      <w:r w:rsidRPr="00EE1FE5">
        <w:t>(utgång FALSE).</w:t>
      </w:r>
    </w:p>
    <w:p w14:paraId="3BFFD996" w14:textId="77777777" w:rsidR="00022C6D" w:rsidRPr="00EE1FE5" w:rsidRDefault="00022C6D" w:rsidP="00022C6D">
      <w:pPr>
        <w:pStyle w:val="Brdtext"/>
      </w:pPr>
    </w:p>
    <w:p w14:paraId="0AE24E25" w14:textId="44F681D0" w:rsidR="003764D7" w:rsidRPr="00EE1FE5" w:rsidRDefault="003764D7" w:rsidP="003764D7">
      <w:pPr>
        <w:pStyle w:val="Brdtext"/>
      </w:pPr>
      <w:r w:rsidRPr="00EE1FE5">
        <w:t>PI-regulator 254FC585 reglerar gasens flöde i Nm3/h. Regulatorns utsignal styr 254RV585.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097844" w:rsidRPr="00EE1FE5">
        <w:t>15</w:t>
      </w:r>
      <w:r w:rsidR="00964A7A" w:rsidRPr="00EE1FE5">
        <w:t>0</w:t>
      </w:r>
      <w:r w:rsidRPr="00EE1FE5">
        <w:t xml:space="preserve"> Nm3/h.</w:t>
      </w:r>
      <w:r w:rsidRPr="00EE1FE5">
        <w:br/>
        <w:t>Reverserad regulator (MV&gt;SP minska utsignal, MV&lt;SP öka utsignal).</w:t>
      </w:r>
      <w:r w:rsidRPr="00EE1FE5">
        <w:br/>
      </w:r>
    </w:p>
    <w:p w14:paraId="0E7ED2F5" w14:textId="1AD3C16C" w:rsidR="00344D2A" w:rsidRPr="00EE1FE5" w:rsidRDefault="00344D2A" w:rsidP="00344D2A">
      <w:pPr>
        <w:pStyle w:val="Brdtext"/>
        <w:rPr>
          <w:i/>
        </w:rPr>
      </w:pPr>
      <w:r w:rsidRPr="00EE1FE5">
        <w:rPr>
          <w:i/>
        </w:rPr>
        <w:t xml:space="preserve">254FC576 (PID01) </w:t>
      </w:r>
      <w:proofErr w:type="spellStart"/>
      <w:r w:rsidRPr="00EE1FE5">
        <w:rPr>
          <w:i/>
        </w:rPr>
        <w:t>förreglingar</w:t>
      </w:r>
      <w:proofErr w:type="spellEnd"/>
      <w:r w:rsidRPr="00EE1FE5">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EE1FE5" w:rsidRPr="00EE1FE5" w14:paraId="5C0BD9D5" w14:textId="77777777" w:rsidTr="00D212F4">
        <w:trPr>
          <w:trHeight w:val="396"/>
        </w:trPr>
        <w:tc>
          <w:tcPr>
            <w:tcW w:w="2639" w:type="dxa"/>
          </w:tcPr>
          <w:p w14:paraId="326FAC9D" w14:textId="77777777" w:rsidR="00344D2A" w:rsidRPr="00EE1FE5" w:rsidRDefault="00344D2A" w:rsidP="00D212F4">
            <w:pPr>
              <w:pStyle w:val="Brdtext"/>
              <w:ind w:left="0"/>
            </w:pPr>
            <w:r w:rsidRPr="00EE1FE5">
              <w:t>Objekt/signal</w:t>
            </w:r>
          </w:p>
        </w:tc>
        <w:tc>
          <w:tcPr>
            <w:tcW w:w="3423" w:type="dxa"/>
          </w:tcPr>
          <w:p w14:paraId="013DD1F0" w14:textId="77777777" w:rsidR="00344D2A" w:rsidRPr="00EE1FE5" w:rsidRDefault="00344D2A" w:rsidP="00D212F4">
            <w:pPr>
              <w:pStyle w:val="Brdtext"/>
              <w:ind w:left="0"/>
            </w:pPr>
            <w:r w:rsidRPr="00EE1FE5">
              <w:t>Beskrivning</w:t>
            </w:r>
          </w:p>
        </w:tc>
        <w:tc>
          <w:tcPr>
            <w:tcW w:w="777" w:type="dxa"/>
          </w:tcPr>
          <w:p w14:paraId="3BABA1EE" w14:textId="77777777" w:rsidR="00344D2A" w:rsidRPr="00EE1FE5" w:rsidRDefault="00344D2A" w:rsidP="00D212F4">
            <w:pPr>
              <w:pStyle w:val="Brdtext"/>
              <w:ind w:left="0"/>
            </w:pPr>
            <w:r w:rsidRPr="00EE1FE5">
              <w:t>IB</w:t>
            </w:r>
          </w:p>
        </w:tc>
        <w:tc>
          <w:tcPr>
            <w:tcW w:w="1089" w:type="dxa"/>
          </w:tcPr>
          <w:p w14:paraId="426FF4B7" w14:textId="77777777" w:rsidR="00344D2A" w:rsidRPr="00EE1FE5" w:rsidRDefault="00344D2A" w:rsidP="00D212F4">
            <w:pPr>
              <w:pStyle w:val="Brdtext"/>
              <w:ind w:left="0"/>
            </w:pPr>
            <w:proofErr w:type="spellStart"/>
            <w:r w:rsidRPr="00EE1FE5">
              <w:t>IBRef</w:t>
            </w:r>
            <w:proofErr w:type="spellEnd"/>
          </w:p>
        </w:tc>
      </w:tr>
      <w:tr w:rsidR="00EE1FE5" w:rsidRPr="00EE1FE5" w14:paraId="32529B81" w14:textId="77777777" w:rsidTr="00D212F4">
        <w:trPr>
          <w:trHeight w:val="396"/>
        </w:trPr>
        <w:tc>
          <w:tcPr>
            <w:tcW w:w="2639" w:type="dxa"/>
          </w:tcPr>
          <w:p w14:paraId="4DB0B9E9" w14:textId="71ABD268" w:rsidR="00344D2A" w:rsidRPr="00EE1FE5" w:rsidRDefault="00344D2A" w:rsidP="00D212F4">
            <w:pPr>
              <w:pStyle w:val="Brdtext"/>
              <w:ind w:left="0"/>
            </w:pPr>
            <w:r w:rsidRPr="00EE1FE5">
              <w:t>254SV582-MV1</w:t>
            </w:r>
          </w:p>
        </w:tc>
        <w:tc>
          <w:tcPr>
            <w:tcW w:w="3423" w:type="dxa"/>
          </w:tcPr>
          <w:p w14:paraId="0FD91150" w14:textId="77777777" w:rsidR="00344D2A" w:rsidRPr="00EE1FE5" w:rsidRDefault="00344D2A" w:rsidP="00D212F4">
            <w:pPr>
              <w:pStyle w:val="Brdtext"/>
              <w:ind w:left="0"/>
            </w:pPr>
            <w:r w:rsidRPr="00EE1FE5">
              <w:t>Säkerhetssystem</w:t>
            </w:r>
          </w:p>
        </w:tc>
        <w:tc>
          <w:tcPr>
            <w:tcW w:w="777" w:type="dxa"/>
          </w:tcPr>
          <w:p w14:paraId="1579F299" w14:textId="77777777" w:rsidR="00344D2A" w:rsidRPr="00EE1FE5" w:rsidRDefault="00344D2A" w:rsidP="00D212F4">
            <w:pPr>
              <w:pStyle w:val="Brdtext"/>
              <w:ind w:left="0"/>
            </w:pPr>
            <w:r w:rsidRPr="00EE1FE5">
              <w:t>IB1</w:t>
            </w:r>
          </w:p>
        </w:tc>
        <w:tc>
          <w:tcPr>
            <w:tcW w:w="1089" w:type="dxa"/>
          </w:tcPr>
          <w:p w14:paraId="025C8478" w14:textId="77777777" w:rsidR="00344D2A" w:rsidRPr="00EE1FE5" w:rsidRDefault="00344D2A" w:rsidP="00D212F4">
            <w:pPr>
              <w:pStyle w:val="Brdtext"/>
              <w:ind w:left="0"/>
            </w:pPr>
            <w:r w:rsidRPr="00EE1FE5">
              <w:t>0,0</w:t>
            </w:r>
          </w:p>
        </w:tc>
      </w:tr>
      <w:tr w:rsidR="00EE1FE5" w:rsidRPr="00EE1FE5" w14:paraId="7005ED5D" w14:textId="77777777" w:rsidTr="00D212F4">
        <w:trPr>
          <w:trHeight w:val="396"/>
        </w:trPr>
        <w:tc>
          <w:tcPr>
            <w:tcW w:w="2639" w:type="dxa"/>
          </w:tcPr>
          <w:p w14:paraId="26246847" w14:textId="232BC212" w:rsidR="00344D2A" w:rsidRPr="007257BA" w:rsidRDefault="00344D2A" w:rsidP="00D212F4">
            <w:pPr>
              <w:pStyle w:val="Brdtext"/>
              <w:ind w:left="0"/>
              <w:rPr>
                <w:strike/>
                <w:color w:val="FF0000"/>
              </w:rPr>
            </w:pPr>
            <w:r w:rsidRPr="007257BA">
              <w:rPr>
                <w:strike/>
                <w:color w:val="FF0000"/>
              </w:rPr>
              <w:lastRenderedPageBreak/>
              <w:t>254RV585-MV1</w:t>
            </w:r>
          </w:p>
        </w:tc>
        <w:tc>
          <w:tcPr>
            <w:tcW w:w="3423" w:type="dxa"/>
          </w:tcPr>
          <w:p w14:paraId="5DC1300D" w14:textId="11A18476" w:rsidR="00344D2A" w:rsidRPr="007257BA" w:rsidRDefault="00344D2A" w:rsidP="00D212F4">
            <w:pPr>
              <w:pStyle w:val="Brdtext"/>
              <w:ind w:left="0"/>
              <w:rPr>
                <w:strike/>
                <w:color w:val="FF0000"/>
              </w:rPr>
            </w:pPr>
            <w:r w:rsidRPr="007257BA">
              <w:rPr>
                <w:strike/>
                <w:color w:val="FF0000"/>
              </w:rPr>
              <w:t>Säkerhetssystem</w:t>
            </w:r>
            <w:r w:rsidR="007257BA">
              <w:rPr>
                <w:strike/>
                <w:color w:val="FF0000"/>
              </w:rPr>
              <w:t xml:space="preserve"> </w:t>
            </w:r>
            <w:r w:rsidR="007257BA" w:rsidRPr="007257BA">
              <w:rPr>
                <w:color w:val="FF0000"/>
              </w:rPr>
              <w:t>245RV582-MV1 utgår!</w:t>
            </w:r>
          </w:p>
        </w:tc>
        <w:tc>
          <w:tcPr>
            <w:tcW w:w="777" w:type="dxa"/>
          </w:tcPr>
          <w:p w14:paraId="575D4EC5" w14:textId="77777777" w:rsidR="00344D2A" w:rsidRPr="007257BA" w:rsidRDefault="00344D2A" w:rsidP="00D212F4">
            <w:pPr>
              <w:pStyle w:val="Brdtext"/>
              <w:ind w:left="0"/>
              <w:rPr>
                <w:strike/>
                <w:color w:val="FF0000"/>
              </w:rPr>
            </w:pPr>
            <w:r w:rsidRPr="007257BA">
              <w:rPr>
                <w:strike/>
                <w:color w:val="FF0000"/>
              </w:rPr>
              <w:t>IB2</w:t>
            </w:r>
          </w:p>
        </w:tc>
        <w:tc>
          <w:tcPr>
            <w:tcW w:w="1089" w:type="dxa"/>
          </w:tcPr>
          <w:p w14:paraId="31A3B28F" w14:textId="77777777" w:rsidR="00344D2A" w:rsidRPr="007257BA" w:rsidRDefault="00344D2A" w:rsidP="00D212F4">
            <w:pPr>
              <w:pStyle w:val="Brdtext"/>
              <w:ind w:left="0"/>
              <w:rPr>
                <w:strike/>
                <w:color w:val="FF0000"/>
              </w:rPr>
            </w:pPr>
            <w:r w:rsidRPr="007257BA">
              <w:rPr>
                <w:strike/>
                <w:color w:val="FF0000"/>
              </w:rPr>
              <w:t>0,0</w:t>
            </w:r>
          </w:p>
        </w:tc>
      </w:tr>
      <w:tr w:rsidR="00344D2A" w:rsidRPr="00EE1FE5" w14:paraId="657409BC" w14:textId="77777777" w:rsidTr="00D212F4">
        <w:trPr>
          <w:trHeight w:val="686"/>
        </w:trPr>
        <w:tc>
          <w:tcPr>
            <w:tcW w:w="2639" w:type="dxa"/>
          </w:tcPr>
          <w:p w14:paraId="2E700BB0" w14:textId="55D7CCBA" w:rsidR="00344D2A" w:rsidRPr="00EE1FE5" w:rsidRDefault="00344D2A" w:rsidP="00D212F4">
            <w:pPr>
              <w:pStyle w:val="Brdtext"/>
              <w:ind w:left="0"/>
            </w:pPr>
            <w:r w:rsidRPr="00EE1FE5">
              <w:t>254SV582-GSO</w:t>
            </w:r>
          </w:p>
        </w:tc>
        <w:tc>
          <w:tcPr>
            <w:tcW w:w="3423" w:type="dxa"/>
          </w:tcPr>
          <w:p w14:paraId="1B7D1F01" w14:textId="7442E274" w:rsidR="00344D2A" w:rsidRPr="00EE1FE5" w:rsidRDefault="00344D2A" w:rsidP="00D212F4">
            <w:pPr>
              <w:pStyle w:val="Brdtext"/>
              <w:ind w:left="0"/>
            </w:pPr>
            <w:r w:rsidRPr="00EE1FE5">
              <w:t>254SV582 ej öppen</w:t>
            </w:r>
          </w:p>
        </w:tc>
        <w:tc>
          <w:tcPr>
            <w:tcW w:w="777" w:type="dxa"/>
          </w:tcPr>
          <w:p w14:paraId="2A1B2874" w14:textId="77777777" w:rsidR="00344D2A" w:rsidRPr="00EE1FE5" w:rsidRDefault="00344D2A" w:rsidP="00D212F4">
            <w:pPr>
              <w:pStyle w:val="Brdtext"/>
              <w:ind w:left="0"/>
            </w:pPr>
            <w:r w:rsidRPr="00EE1FE5">
              <w:t>IB3</w:t>
            </w:r>
          </w:p>
        </w:tc>
        <w:tc>
          <w:tcPr>
            <w:tcW w:w="1089" w:type="dxa"/>
          </w:tcPr>
          <w:p w14:paraId="6EEBC1BB" w14:textId="77777777" w:rsidR="00344D2A" w:rsidRPr="00EE1FE5" w:rsidRDefault="00344D2A" w:rsidP="00D212F4">
            <w:pPr>
              <w:pStyle w:val="Brdtext"/>
              <w:ind w:left="0"/>
            </w:pPr>
            <w:r w:rsidRPr="00EE1FE5">
              <w:t>0,0</w:t>
            </w:r>
          </w:p>
        </w:tc>
      </w:tr>
    </w:tbl>
    <w:p w14:paraId="4646357D" w14:textId="77777777" w:rsidR="00344D2A" w:rsidRPr="00EE1FE5" w:rsidRDefault="00344D2A" w:rsidP="003764D7">
      <w:pPr>
        <w:pStyle w:val="Brdtext"/>
      </w:pPr>
    </w:p>
    <w:p w14:paraId="26DC9A77" w14:textId="77777777" w:rsidR="003764D7" w:rsidRPr="00EE1FE5" w:rsidRDefault="003764D7" w:rsidP="003764D7">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701"/>
        <w:gridCol w:w="567"/>
        <w:gridCol w:w="651"/>
        <w:gridCol w:w="586"/>
        <w:gridCol w:w="586"/>
        <w:gridCol w:w="586"/>
      </w:tblGrid>
      <w:tr w:rsidR="00EE1FE5" w:rsidRPr="00EE1FE5" w14:paraId="62356EE8" w14:textId="77777777" w:rsidTr="00A17E5A">
        <w:tc>
          <w:tcPr>
            <w:tcW w:w="1551" w:type="dxa"/>
          </w:tcPr>
          <w:p w14:paraId="781E8378" w14:textId="77777777" w:rsidR="003764D7" w:rsidRPr="00EE1FE5" w:rsidRDefault="003764D7" w:rsidP="00A70CFA">
            <w:pPr>
              <w:pStyle w:val="Brdtext"/>
              <w:ind w:left="0"/>
            </w:pPr>
            <w:r w:rsidRPr="00EE1FE5">
              <w:t>Objekt/Signal</w:t>
            </w:r>
          </w:p>
        </w:tc>
        <w:tc>
          <w:tcPr>
            <w:tcW w:w="1705" w:type="dxa"/>
          </w:tcPr>
          <w:p w14:paraId="45A6944B" w14:textId="77777777" w:rsidR="003764D7" w:rsidRPr="00EE1FE5" w:rsidRDefault="003764D7" w:rsidP="00A70CFA">
            <w:pPr>
              <w:pStyle w:val="Brdtext"/>
              <w:ind w:left="0"/>
            </w:pPr>
            <w:r w:rsidRPr="00EE1FE5">
              <w:t>Beskrivning</w:t>
            </w:r>
          </w:p>
        </w:tc>
        <w:tc>
          <w:tcPr>
            <w:tcW w:w="1701" w:type="dxa"/>
          </w:tcPr>
          <w:p w14:paraId="2293EB46" w14:textId="77777777" w:rsidR="003764D7" w:rsidRPr="00EE1FE5" w:rsidRDefault="003764D7" w:rsidP="00A70CFA">
            <w:pPr>
              <w:pStyle w:val="Brdtext"/>
              <w:ind w:left="0"/>
            </w:pPr>
            <w:r w:rsidRPr="00EE1FE5">
              <w:t>Mätområde</w:t>
            </w:r>
          </w:p>
        </w:tc>
        <w:tc>
          <w:tcPr>
            <w:tcW w:w="567" w:type="dxa"/>
          </w:tcPr>
          <w:p w14:paraId="1FB590BB" w14:textId="77777777" w:rsidR="003764D7" w:rsidRPr="00EE1FE5" w:rsidRDefault="003764D7" w:rsidP="00A70CFA">
            <w:pPr>
              <w:pStyle w:val="Brdtext"/>
              <w:ind w:left="0"/>
            </w:pPr>
            <w:r w:rsidRPr="00EE1FE5">
              <w:t>L2</w:t>
            </w:r>
          </w:p>
        </w:tc>
        <w:tc>
          <w:tcPr>
            <w:tcW w:w="651" w:type="dxa"/>
          </w:tcPr>
          <w:p w14:paraId="137E2789" w14:textId="77777777" w:rsidR="003764D7" w:rsidRPr="00EE1FE5" w:rsidRDefault="003764D7" w:rsidP="00A70CFA">
            <w:pPr>
              <w:pStyle w:val="Brdtext"/>
              <w:ind w:left="0"/>
            </w:pPr>
            <w:r w:rsidRPr="00EE1FE5">
              <w:t>L1</w:t>
            </w:r>
          </w:p>
        </w:tc>
        <w:tc>
          <w:tcPr>
            <w:tcW w:w="586" w:type="dxa"/>
          </w:tcPr>
          <w:p w14:paraId="69BF5ED3" w14:textId="77777777" w:rsidR="003764D7" w:rsidRPr="00EE1FE5" w:rsidRDefault="003764D7" w:rsidP="00A70CFA">
            <w:pPr>
              <w:pStyle w:val="Brdtext"/>
              <w:ind w:left="0"/>
            </w:pPr>
            <w:r w:rsidRPr="00EE1FE5">
              <w:t>H1</w:t>
            </w:r>
          </w:p>
        </w:tc>
        <w:tc>
          <w:tcPr>
            <w:tcW w:w="586" w:type="dxa"/>
          </w:tcPr>
          <w:p w14:paraId="6DA5BD5C" w14:textId="77777777" w:rsidR="003764D7" w:rsidRPr="00EE1FE5" w:rsidRDefault="003764D7" w:rsidP="00A70CFA">
            <w:pPr>
              <w:pStyle w:val="Brdtext"/>
              <w:ind w:left="0"/>
            </w:pPr>
            <w:r w:rsidRPr="00EE1FE5">
              <w:t>H2</w:t>
            </w:r>
          </w:p>
        </w:tc>
        <w:tc>
          <w:tcPr>
            <w:tcW w:w="586" w:type="dxa"/>
          </w:tcPr>
          <w:p w14:paraId="0A5E642B" w14:textId="77777777" w:rsidR="003764D7" w:rsidRPr="00EE1FE5" w:rsidRDefault="003764D7" w:rsidP="00A70CFA">
            <w:pPr>
              <w:pStyle w:val="Brdtext"/>
              <w:ind w:left="0"/>
            </w:pPr>
            <w:r w:rsidRPr="00EE1FE5">
              <w:t>SIL</w:t>
            </w:r>
          </w:p>
        </w:tc>
      </w:tr>
      <w:tr w:rsidR="00EE1FE5" w:rsidRPr="00EE1FE5" w14:paraId="6D2FAD39" w14:textId="77777777" w:rsidTr="00A17E5A">
        <w:tc>
          <w:tcPr>
            <w:tcW w:w="1551" w:type="dxa"/>
          </w:tcPr>
          <w:p w14:paraId="36EC9758" w14:textId="5531D3A9" w:rsidR="003764D7" w:rsidRPr="00EE1FE5" w:rsidRDefault="003764D7" w:rsidP="00A70CFA">
            <w:pPr>
              <w:pStyle w:val="Brdtext"/>
              <w:ind w:left="0"/>
            </w:pPr>
            <w:r w:rsidRPr="00EE1FE5">
              <w:t>254PI585</w:t>
            </w:r>
          </w:p>
        </w:tc>
        <w:tc>
          <w:tcPr>
            <w:tcW w:w="1705" w:type="dxa"/>
          </w:tcPr>
          <w:p w14:paraId="2D76D560" w14:textId="66F20260" w:rsidR="003764D7" w:rsidRPr="00EE1FE5" w:rsidRDefault="00A17E5A" w:rsidP="00A70CFA">
            <w:pPr>
              <w:pStyle w:val="Brdtext"/>
              <w:ind w:left="0"/>
            </w:pPr>
            <w:r w:rsidRPr="00EE1FE5">
              <w:t xml:space="preserve">N2 till </w:t>
            </w:r>
            <w:proofErr w:type="spellStart"/>
            <w:r w:rsidRPr="00EE1FE5">
              <w:t>red.gas</w:t>
            </w:r>
            <w:proofErr w:type="spellEnd"/>
          </w:p>
        </w:tc>
        <w:tc>
          <w:tcPr>
            <w:tcW w:w="1701" w:type="dxa"/>
          </w:tcPr>
          <w:p w14:paraId="42E48583" w14:textId="6FE96362" w:rsidR="003764D7" w:rsidRPr="00EE1FE5" w:rsidRDefault="003764D7" w:rsidP="00737A81">
            <w:pPr>
              <w:pStyle w:val="Brdtext"/>
              <w:ind w:left="0"/>
            </w:pPr>
            <w:r w:rsidRPr="00EE1FE5">
              <w:t xml:space="preserve">0 </w:t>
            </w:r>
            <w:r w:rsidR="00737A81" w:rsidRPr="00EE1FE5">
              <w:t>-</w:t>
            </w:r>
            <w:r w:rsidRPr="00EE1FE5">
              <w:t xml:space="preserve"> </w:t>
            </w:r>
            <w:r w:rsidR="007240F3" w:rsidRPr="00EE1FE5">
              <w:t>16</w:t>
            </w:r>
            <w:r w:rsidR="00737A81" w:rsidRPr="00EE1FE5">
              <w:t>bar</w:t>
            </w:r>
          </w:p>
        </w:tc>
        <w:tc>
          <w:tcPr>
            <w:tcW w:w="567" w:type="dxa"/>
          </w:tcPr>
          <w:p w14:paraId="53E2D0EC" w14:textId="77777777" w:rsidR="003764D7" w:rsidRPr="00EE1FE5" w:rsidRDefault="003764D7" w:rsidP="00A70CFA">
            <w:pPr>
              <w:pStyle w:val="Brdtext"/>
              <w:ind w:left="0"/>
            </w:pPr>
          </w:p>
        </w:tc>
        <w:tc>
          <w:tcPr>
            <w:tcW w:w="651" w:type="dxa"/>
          </w:tcPr>
          <w:p w14:paraId="3F75E1E0" w14:textId="77777777" w:rsidR="003764D7" w:rsidRPr="00EE1FE5" w:rsidRDefault="003764D7" w:rsidP="00A70CFA">
            <w:pPr>
              <w:pStyle w:val="Brdtext"/>
              <w:ind w:left="0"/>
            </w:pPr>
          </w:p>
        </w:tc>
        <w:tc>
          <w:tcPr>
            <w:tcW w:w="586" w:type="dxa"/>
          </w:tcPr>
          <w:p w14:paraId="286716AF" w14:textId="77777777" w:rsidR="003764D7" w:rsidRPr="00EE1FE5" w:rsidRDefault="003764D7" w:rsidP="00A70CFA">
            <w:pPr>
              <w:pStyle w:val="Brdtext"/>
              <w:ind w:left="0"/>
            </w:pPr>
          </w:p>
        </w:tc>
        <w:tc>
          <w:tcPr>
            <w:tcW w:w="586" w:type="dxa"/>
          </w:tcPr>
          <w:p w14:paraId="15DDF5EB" w14:textId="77777777" w:rsidR="003764D7" w:rsidRPr="00EE1FE5" w:rsidRDefault="003764D7" w:rsidP="00A70CFA">
            <w:pPr>
              <w:pStyle w:val="Brdtext"/>
              <w:ind w:left="0"/>
            </w:pPr>
          </w:p>
        </w:tc>
        <w:tc>
          <w:tcPr>
            <w:tcW w:w="586" w:type="dxa"/>
          </w:tcPr>
          <w:p w14:paraId="7F2FF0A4" w14:textId="54A503B4" w:rsidR="003764D7" w:rsidRPr="00EE1FE5" w:rsidRDefault="003764D7" w:rsidP="00A70CFA">
            <w:pPr>
              <w:pStyle w:val="Brdtext"/>
              <w:ind w:left="0"/>
            </w:pPr>
          </w:p>
        </w:tc>
      </w:tr>
      <w:tr w:rsidR="00EE1FE5" w:rsidRPr="00EE1FE5" w14:paraId="6925E900" w14:textId="77777777" w:rsidTr="00A17E5A">
        <w:tc>
          <w:tcPr>
            <w:tcW w:w="1551" w:type="dxa"/>
          </w:tcPr>
          <w:p w14:paraId="59156867" w14:textId="1EAC7966" w:rsidR="003764D7" w:rsidRPr="00EE1FE5" w:rsidRDefault="003764D7" w:rsidP="00A70CFA">
            <w:pPr>
              <w:pStyle w:val="Brdtext"/>
              <w:ind w:left="0"/>
            </w:pPr>
            <w:r w:rsidRPr="00EE1FE5">
              <w:t>254TI585</w:t>
            </w:r>
          </w:p>
        </w:tc>
        <w:tc>
          <w:tcPr>
            <w:tcW w:w="1705" w:type="dxa"/>
          </w:tcPr>
          <w:p w14:paraId="25532BA2" w14:textId="1320D555" w:rsidR="003764D7" w:rsidRPr="00EE1FE5" w:rsidRDefault="00A17E5A" w:rsidP="00131A6F">
            <w:pPr>
              <w:pStyle w:val="Brdtext"/>
              <w:ind w:left="0"/>
            </w:pPr>
            <w:r w:rsidRPr="00EE1FE5">
              <w:t xml:space="preserve">N2 till </w:t>
            </w:r>
            <w:proofErr w:type="spellStart"/>
            <w:r w:rsidRPr="00EE1FE5">
              <w:t>red.gas</w:t>
            </w:r>
            <w:proofErr w:type="spellEnd"/>
          </w:p>
        </w:tc>
        <w:tc>
          <w:tcPr>
            <w:tcW w:w="1701" w:type="dxa"/>
          </w:tcPr>
          <w:p w14:paraId="02BDB521" w14:textId="042EC1E4" w:rsidR="003764D7" w:rsidRPr="00EE1FE5" w:rsidRDefault="00131A6F" w:rsidP="00A70CFA">
            <w:pPr>
              <w:pStyle w:val="Brdtext"/>
              <w:ind w:left="0"/>
            </w:pPr>
            <w:r w:rsidRPr="00EE1FE5">
              <w:t>-40 - 100°C</w:t>
            </w:r>
          </w:p>
        </w:tc>
        <w:tc>
          <w:tcPr>
            <w:tcW w:w="567" w:type="dxa"/>
          </w:tcPr>
          <w:p w14:paraId="42DA6D35" w14:textId="77777777" w:rsidR="003764D7" w:rsidRPr="00EE1FE5" w:rsidRDefault="003764D7" w:rsidP="00A70CFA">
            <w:pPr>
              <w:pStyle w:val="Brdtext"/>
              <w:ind w:left="0"/>
            </w:pPr>
          </w:p>
        </w:tc>
        <w:tc>
          <w:tcPr>
            <w:tcW w:w="651" w:type="dxa"/>
          </w:tcPr>
          <w:p w14:paraId="509C6944" w14:textId="77777777" w:rsidR="003764D7" w:rsidRPr="00EE1FE5" w:rsidRDefault="003764D7" w:rsidP="00A70CFA">
            <w:pPr>
              <w:pStyle w:val="Brdtext"/>
              <w:ind w:left="0"/>
            </w:pPr>
          </w:p>
        </w:tc>
        <w:tc>
          <w:tcPr>
            <w:tcW w:w="586" w:type="dxa"/>
          </w:tcPr>
          <w:p w14:paraId="1B7F2C79" w14:textId="77777777" w:rsidR="003764D7" w:rsidRPr="00EE1FE5" w:rsidRDefault="003764D7" w:rsidP="00A70CFA">
            <w:pPr>
              <w:pStyle w:val="Brdtext"/>
              <w:ind w:left="0"/>
            </w:pPr>
          </w:p>
        </w:tc>
        <w:tc>
          <w:tcPr>
            <w:tcW w:w="586" w:type="dxa"/>
          </w:tcPr>
          <w:p w14:paraId="78D9DE78" w14:textId="77777777" w:rsidR="003764D7" w:rsidRPr="00EE1FE5" w:rsidRDefault="003764D7" w:rsidP="00A70CFA">
            <w:pPr>
              <w:pStyle w:val="Brdtext"/>
              <w:ind w:left="0"/>
            </w:pPr>
          </w:p>
        </w:tc>
        <w:tc>
          <w:tcPr>
            <w:tcW w:w="586" w:type="dxa"/>
          </w:tcPr>
          <w:p w14:paraId="59388A7E" w14:textId="77777777" w:rsidR="003764D7" w:rsidRPr="00EE1FE5" w:rsidRDefault="003764D7" w:rsidP="00A70CFA">
            <w:pPr>
              <w:pStyle w:val="Brdtext"/>
              <w:ind w:left="0"/>
            </w:pPr>
          </w:p>
        </w:tc>
      </w:tr>
      <w:tr w:rsidR="006B7B56" w:rsidRPr="00EE1FE5" w14:paraId="53D2BE89" w14:textId="77777777" w:rsidTr="00A17E5A">
        <w:tc>
          <w:tcPr>
            <w:tcW w:w="1551" w:type="dxa"/>
          </w:tcPr>
          <w:p w14:paraId="6E688E0C" w14:textId="07C4135B" w:rsidR="003764D7" w:rsidRPr="00EE1FE5" w:rsidRDefault="00FC3B8B" w:rsidP="00A70CFA">
            <w:pPr>
              <w:pStyle w:val="Brdtext"/>
              <w:ind w:left="0"/>
            </w:pPr>
            <w:r w:rsidRPr="00EE1FE5">
              <w:t>254F</w:t>
            </w:r>
            <w:r w:rsidR="00A70CFA" w:rsidRPr="00EE1FE5">
              <w:t>I585</w:t>
            </w:r>
          </w:p>
        </w:tc>
        <w:tc>
          <w:tcPr>
            <w:tcW w:w="1705" w:type="dxa"/>
          </w:tcPr>
          <w:p w14:paraId="3C1E5586" w14:textId="18AB3204" w:rsidR="003764D7" w:rsidRPr="00EE1FE5" w:rsidRDefault="00A17E5A" w:rsidP="00A70CFA">
            <w:pPr>
              <w:pStyle w:val="Brdtext"/>
              <w:ind w:left="0"/>
            </w:pPr>
            <w:r w:rsidRPr="00EE1FE5">
              <w:t xml:space="preserve">N2 till </w:t>
            </w:r>
            <w:proofErr w:type="spellStart"/>
            <w:r w:rsidRPr="00EE1FE5">
              <w:t>red.gas</w:t>
            </w:r>
            <w:proofErr w:type="spellEnd"/>
          </w:p>
        </w:tc>
        <w:tc>
          <w:tcPr>
            <w:tcW w:w="1701" w:type="dxa"/>
          </w:tcPr>
          <w:p w14:paraId="72C3D68F" w14:textId="54EF9EB0" w:rsidR="003764D7" w:rsidRPr="00EE1FE5" w:rsidRDefault="00097844" w:rsidP="00A70CFA">
            <w:pPr>
              <w:pStyle w:val="Brdtext"/>
              <w:ind w:left="0"/>
            </w:pPr>
            <w:r w:rsidRPr="00EE1FE5">
              <w:t>0</w:t>
            </w:r>
            <w:r w:rsidR="00A17E5A" w:rsidRPr="00EE1FE5">
              <w:t xml:space="preserve"> </w:t>
            </w:r>
            <w:r w:rsidRPr="00EE1FE5">
              <w:t>-</w:t>
            </w:r>
            <w:r w:rsidR="00A17E5A" w:rsidRPr="00EE1FE5">
              <w:t xml:space="preserve"> </w:t>
            </w:r>
            <w:r w:rsidRPr="00EE1FE5">
              <w:t>15</w:t>
            </w:r>
            <w:r w:rsidR="00964A7A" w:rsidRPr="00EE1FE5">
              <w:t>0</w:t>
            </w:r>
            <w:r w:rsidR="00737A81" w:rsidRPr="00EE1FE5">
              <w:t>Nm3/h</w:t>
            </w:r>
          </w:p>
        </w:tc>
        <w:tc>
          <w:tcPr>
            <w:tcW w:w="567" w:type="dxa"/>
          </w:tcPr>
          <w:p w14:paraId="5E0B26D5" w14:textId="77777777" w:rsidR="003764D7" w:rsidRPr="00EE1FE5" w:rsidRDefault="003764D7" w:rsidP="00A70CFA">
            <w:pPr>
              <w:pStyle w:val="Brdtext"/>
              <w:ind w:left="0"/>
            </w:pPr>
          </w:p>
        </w:tc>
        <w:tc>
          <w:tcPr>
            <w:tcW w:w="651" w:type="dxa"/>
          </w:tcPr>
          <w:p w14:paraId="6CDD8F05" w14:textId="77777777" w:rsidR="003764D7" w:rsidRPr="00EE1FE5" w:rsidRDefault="003764D7" w:rsidP="00A70CFA">
            <w:pPr>
              <w:pStyle w:val="Brdtext"/>
              <w:ind w:left="0"/>
            </w:pPr>
          </w:p>
        </w:tc>
        <w:tc>
          <w:tcPr>
            <w:tcW w:w="586" w:type="dxa"/>
          </w:tcPr>
          <w:p w14:paraId="0AC4A443" w14:textId="77777777" w:rsidR="003764D7" w:rsidRPr="00EE1FE5" w:rsidRDefault="003764D7" w:rsidP="00A70CFA">
            <w:pPr>
              <w:pStyle w:val="Brdtext"/>
              <w:ind w:left="0"/>
            </w:pPr>
          </w:p>
        </w:tc>
        <w:tc>
          <w:tcPr>
            <w:tcW w:w="586" w:type="dxa"/>
          </w:tcPr>
          <w:p w14:paraId="34DE521E" w14:textId="77777777" w:rsidR="003764D7" w:rsidRPr="00EE1FE5" w:rsidRDefault="003764D7" w:rsidP="00A70CFA">
            <w:pPr>
              <w:pStyle w:val="Brdtext"/>
              <w:ind w:left="0"/>
            </w:pPr>
          </w:p>
        </w:tc>
        <w:tc>
          <w:tcPr>
            <w:tcW w:w="586" w:type="dxa"/>
          </w:tcPr>
          <w:p w14:paraId="50011014" w14:textId="77777777" w:rsidR="003764D7" w:rsidRPr="00EE1FE5" w:rsidRDefault="003764D7" w:rsidP="00A70CFA">
            <w:pPr>
              <w:pStyle w:val="Brdtext"/>
              <w:ind w:left="0"/>
            </w:pPr>
          </w:p>
        </w:tc>
      </w:tr>
    </w:tbl>
    <w:p w14:paraId="3B31FEC2" w14:textId="77777777" w:rsidR="00912F86" w:rsidRPr="00EE1FE5" w:rsidRDefault="00912F86" w:rsidP="00DE5CE9">
      <w:pPr>
        <w:pStyle w:val="Brdtext"/>
      </w:pPr>
    </w:p>
    <w:p w14:paraId="582A4D13" w14:textId="1ECB2CF2" w:rsidR="00344D2A" w:rsidRPr="00EE1FE5" w:rsidRDefault="007B14CD" w:rsidP="00344D2A">
      <w:pPr>
        <w:pStyle w:val="Brdtext"/>
        <w:rPr>
          <w:i/>
        </w:rPr>
      </w:pPr>
      <w:r w:rsidRPr="00EE1FE5">
        <w:rPr>
          <w:i/>
        </w:rPr>
        <w:t>Beräkningar (</w:t>
      </w:r>
      <w:proofErr w:type="spellStart"/>
      <w:r w:rsidRPr="00EE1FE5">
        <w:rPr>
          <w:i/>
        </w:rPr>
        <w:t>SDReal</w:t>
      </w:r>
      <w:proofErr w:type="spellEnd"/>
      <w:r w:rsidRPr="00EE1FE5">
        <w:rPr>
          <w:i/>
        </w:rPr>
        <w:t xml:space="preserve"> i </w:t>
      </w:r>
      <w:proofErr w:type="spellStart"/>
      <w:r w:rsidRPr="00EE1FE5">
        <w:rPr>
          <w:i/>
        </w:rPr>
        <w:t>säkerhetsystem</w:t>
      </w:r>
      <w:proofErr w:type="spellEnd"/>
      <w:r w:rsidR="00344D2A" w:rsidRPr="00EE1FE5">
        <w:rPr>
          <w:i/>
        </w:rPr>
        <w:t>):</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47B03F47" w14:textId="77777777" w:rsidTr="00D212F4">
        <w:tc>
          <w:tcPr>
            <w:tcW w:w="1838" w:type="dxa"/>
          </w:tcPr>
          <w:p w14:paraId="69DBAD16" w14:textId="77777777" w:rsidR="00344D2A" w:rsidRPr="00EE1FE5" w:rsidRDefault="00344D2A" w:rsidP="00D212F4">
            <w:pPr>
              <w:pStyle w:val="Brdtext"/>
              <w:ind w:left="0"/>
            </w:pPr>
            <w:r w:rsidRPr="00EE1FE5">
              <w:t>Objekt/Signal</w:t>
            </w:r>
          </w:p>
        </w:tc>
        <w:tc>
          <w:tcPr>
            <w:tcW w:w="1559" w:type="dxa"/>
          </w:tcPr>
          <w:p w14:paraId="2B8C275E" w14:textId="77777777" w:rsidR="00344D2A" w:rsidRPr="00EE1FE5" w:rsidRDefault="00344D2A" w:rsidP="00D212F4">
            <w:pPr>
              <w:pStyle w:val="Brdtext"/>
              <w:ind w:left="0"/>
            </w:pPr>
            <w:r w:rsidRPr="00EE1FE5">
              <w:t>Beskrivning</w:t>
            </w:r>
          </w:p>
        </w:tc>
        <w:tc>
          <w:tcPr>
            <w:tcW w:w="1560" w:type="dxa"/>
          </w:tcPr>
          <w:p w14:paraId="3ACF1D16" w14:textId="77777777" w:rsidR="00344D2A" w:rsidRPr="00EE1FE5" w:rsidRDefault="00344D2A" w:rsidP="00D212F4">
            <w:pPr>
              <w:pStyle w:val="Brdtext"/>
              <w:ind w:left="0"/>
            </w:pPr>
            <w:r w:rsidRPr="00EE1FE5">
              <w:t>Mätområde</w:t>
            </w:r>
          </w:p>
        </w:tc>
        <w:tc>
          <w:tcPr>
            <w:tcW w:w="595" w:type="dxa"/>
          </w:tcPr>
          <w:p w14:paraId="369BA9F6" w14:textId="77777777" w:rsidR="00344D2A" w:rsidRPr="00EE1FE5" w:rsidRDefault="00344D2A" w:rsidP="00D212F4">
            <w:pPr>
              <w:pStyle w:val="Brdtext"/>
              <w:ind w:left="0"/>
            </w:pPr>
            <w:r w:rsidRPr="00EE1FE5">
              <w:t>L2</w:t>
            </w:r>
          </w:p>
        </w:tc>
        <w:tc>
          <w:tcPr>
            <w:tcW w:w="595" w:type="dxa"/>
          </w:tcPr>
          <w:p w14:paraId="0CD41B76" w14:textId="77777777" w:rsidR="00344D2A" w:rsidRPr="00EE1FE5" w:rsidRDefault="00344D2A" w:rsidP="00D212F4">
            <w:pPr>
              <w:pStyle w:val="Brdtext"/>
              <w:ind w:left="0"/>
            </w:pPr>
            <w:r w:rsidRPr="00EE1FE5">
              <w:t>L1</w:t>
            </w:r>
          </w:p>
        </w:tc>
        <w:tc>
          <w:tcPr>
            <w:tcW w:w="595" w:type="dxa"/>
          </w:tcPr>
          <w:p w14:paraId="402E3038" w14:textId="77777777" w:rsidR="00344D2A" w:rsidRPr="00EE1FE5" w:rsidRDefault="00344D2A" w:rsidP="00D212F4">
            <w:pPr>
              <w:pStyle w:val="Brdtext"/>
              <w:ind w:left="0"/>
            </w:pPr>
            <w:r w:rsidRPr="00EE1FE5">
              <w:t>H1</w:t>
            </w:r>
          </w:p>
        </w:tc>
        <w:tc>
          <w:tcPr>
            <w:tcW w:w="595" w:type="dxa"/>
          </w:tcPr>
          <w:p w14:paraId="46FCB095" w14:textId="77777777" w:rsidR="00344D2A" w:rsidRPr="00EE1FE5" w:rsidRDefault="00344D2A" w:rsidP="00D212F4">
            <w:pPr>
              <w:pStyle w:val="Brdtext"/>
              <w:ind w:left="0"/>
            </w:pPr>
            <w:r w:rsidRPr="00EE1FE5">
              <w:t>H2</w:t>
            </w:r>
          </w:p>
        </w:tc>
        <w:tc>
          <w:tcPr>
            <w:tcW w:w="596" w:type="dxa"/>
          </w:tcPr>
          <w:p w14:paraId="670F0E9B" w14:textId="77777777" w:rsidR="00344D2A" w:rsidRPr="00EE1FE5" w:rsidRDefault="00344D2A" w:rsidP="00D212F4">
            <w:pPr>
              <w:pStyle w:val="Brdtext"/>
              <w:ind w:left="0"/>
            </w:pPr>
            <w:r w:rsidRPr="00EE1FE5">
              <w:t>SIL</w:t>
            </w:r>
          </w:p>
        </w:tc>
      </w:tr>
      <w:tr w:rsidR="006B7F03" w:rsidRPr="00EE1FE5" w14:paraId="11E20994" w14:textId="77777777" w:rsidTr="00D212F4">
        <w:tc>
          <w:tcPr>
            <w:tcW w:w="1838" w:type="dxa"/>
          </w:tcPr>
          <w:p w14:paraId="5B099206" w14:textId="47DB37F6" w:rsidR="00344D2A" w:rsidRPr="00EE1FE5" w:rsidRDefault="00344D2A" w:rsidP="00D212F4">
            <w:pPr>
              <w:pStyle w:val="Brdtext"/>
              <w:ind w:left="0"/>
            </w:pPr>
            <w:r w:rsidRPr="00EE1FE5">
              <w:t>343XI309</w:t>
            </w:r>
          </w:p>
        </w:tc>
        <w:tc>
          <w:tcPr>
            <w:tcW w:w="1559" w:type="dxa"/>
          </w:tcPr>
          <w:p w14:paraId="1933DA35" w14:textId="29571572" w:rsidR="00344D2A" w:rsidRPr="00EE1FE5" w:rsidRDefault="007B14CD" w:rsidP="007B14CD">
            <w:pPr>
              <w:pStyle w:val="Brdtext"/>
              <w:ind w:left="0"/>
            </w:pPr>
            <w:proofErr w:type="spellStart"/>
            <w:r w:rsidRPr="00EE1FE5">
              <w:t>Difftryck</w:t>
            </w:r>
            <w:proofErr w:type="spellEnd"/>
            <w:r w:rsidRPr="00EE1FE5">
              <w:t xml:space="preserve"> mellan 253XI323-343XI305</w:t>
            </w:r>
          </w:p>
        </w:tc>
        <w:tc>
          <w:tcPr>
            <w:tcW w:w="1560" w:type="dxa"/>
          </w:tcPr>
          <w:p w14:paraId="7546D78D" w14:textId="77777777" w:rsidR="00344D2A" w:rsidRPr="00EE1FE5" w:rsidRDefault="00344D2A" w:rsidP="00D212F4">
            <w:pPr>
              <w:pStyle w:val="Brdtext"/>
              <w:ind w:left="0"/>
            </w:pPr>
            <w:r w:rsidRPr="00EE1FE5">
              <w:t>-1 - 10 bar</w:t>
            </w:r>
          </w:p>
        </w:tc>
        <w:tc>
          <w:tcPr>
            <w:tcW w:w="595" w:type="dxa"/>
          </w:tcPr>
          <w:p w14:paraId="39C8342F" w14:textId="77777777" w:rsidR="00344D2A" w:rsidRPr="00EE1FE5" w:rsidRDefault="00344D2A" w:rsidP="00D212F4">
            <w:pPr>
              <w:pStyle w:val="Brdtext"/>
              <w:ind w:left="0"/>
            </w:pPr>
            <w:r w:rsidRPr="00EE1FE5">
              <w:t>0,5</w:t>
            </w:r>
          </w:p>
        </w:tc>
        <w:tc>
          <w:tcPr>
            <w:tcW w:w="595" w:type="dxa"/>
          </w:tcPr>
          <w:p w14:paraId="5086C192" w14:textId="77777777" w:rsidR="00344D2A" w:rsidRPr="00EE1FE5" w:rsidRDefault="00344D2A" w:rsidP="00D212F4">
            <w:pPr>
              <w:pStyle w:val="Brdtext"/>
              <w:ind w:left="0"/>
            </w:pPr>
          </w:p>
        </w:tc>
        <w:tc>
          <w:tcPr>
            <w:tcW w:w="595" w:type="dxa"/>
          </w:tcPr>
          <w:p w14:paraId="5CBCD75A" w14:textId="77777777" w:rsidR="00344D2A" w:rsidRPr="00EE1FE5" w:rsidRDefault="00344D2A" w:rsidP="00D212F4">
            <w:pPr>
              <w:pStyle w:val="Brdtext"/>
              <w:ind w:left="0"/>
            </w:pPr>
          </w:p>
        </w:tc>
        <w:tc>
          <w:tcPr>
            <w:tcW w:w="595" w:type="dxa"/>
          </w:tcPr>
          <w:p w14:paraId="539E8551" w14:textId="77777777" w:rsidR="00344D2A" w:rsidRPr="00EE1FE5" w:rsidRDefault="00344D2A" w:rsidP="00D212F4">
            <w:pPr>
              <w:pStyle w:val="Brdtext"/>
              <w:ind w:left="0"/>
            </w:pPr>
          </w:p>
        </w:tc>
        <w:tc>
          <w:tcPr>
            <w:tcW w:w="596" w:type="dxa"/>
          </w:tcPr>
          <w:p w14:paraId="036D444E" w14:textId="591BE91F" w:rsidR="00344D2A" w:rsidRPr="00EE1FE5" w:rsidRDefault="007B14CD" w:rsidP="00D212F4">
            <w:pPr>
              <w:pStyle w:val="Brdtext"/>
              <w:ind w:left="0"/>
            </w:pPr>
            <w:r w:rsidRPr="00EE1FE5">
              <w:t>2</w:t>
            </w:r>
          </w:p>
        </w:tc>
      </w:tr>
    </w:tbl>
    <w:p w14:paraId="17349AFB" w14:textId="77777777" w:rsidR="00344D2A" w:rsidRPr="00EE1FE5" w:rsidRDefault="00344D2A" w:rsidP="00DE5CE9">
      <w:pPr>
        <w:pStyle w:val="Brdtext"/>
      </w:pPr>
    </w:p>
    <w:p w14:paraId="01086A27" w14:textId="77777777" w:rsidR="00DD0220" w:rsidRPr="00EE1FE5" w:rsidRDefault="00DD0220" w:rsidP="00DE5CE9">
      <w:pPr>
        <w:pStyle w:val="Brdtext"/>
      </w:pPr>
    </w:p>
    <w:p w14:paraId="2BF60A5A" w14:textId="77777777" w:rsidR="00C11762" w:rsidRPr="00EE1FE5" w:rsidRDefault="00C11762" w:rsidP="00DE5CE9">
      <w:pPr>
        <w:pStyle w:val="Brdtext"/>
      </w:pPr>
    </w:p>
    <w:p w14:paraId="37D17B2F" w14:textId="4A513749" w:rsidR="00E915B2" w:rsidRPr="00EE1FE5" w:rsidRDefault="00FC52E2" w:rsidP="00FC52E2">
      <w:pPr>
        <w:pStyle w:val="Rubrik3"/>
      </w:pPr>
      <w:bookmarkStart w:id="44" w:name="_Toc34188988"/>
      <w:r w:rsidRPr="00EE1FE5">
        <w:t>Toppgastryck</w:t>
      </w:r>
      <w:r w:rsidR="00507EDD" w:rsidRPr="00EE1FE5">
        <w:t xml:space="preserve"> via fackla</w:t>
      </w:r>
      <w:bookmarkEnd w:id="44"/>
    </w:p>
    <w:p w14:paraId="11628739" w14:textId="77777777" w:rsidR="00FC52E2" w:rsidRPr="00EE1FE5" w:rsidRDefault="00FC52E2" w:rsidP="007E738A">
      <w:pPr>
        <w:pStyle w:val="Brdtext"/>
      </w:pPr>
    </w:p>
    <w:p w14:paraId="6E074FBF" w14:textId="1720DD69" w:rsidR="00502A2B" w:rsidRPr="00EE1FE5" w:rsidRDefault="00FC52E2" w:rsidP="00A17E5A">
      <w:pPr>
        <w:pStyle w:val="Brdtext"/>
      </w:pPr>
      <w:r w:rsidRPr="00EE1FE5">
        <w:t>PI-regulator 345PC597</w:t>
      </w:r>
      <w:r w:rsidR="008A2B01" w:rsidRPr="00EE1FE5">
        <w:t xml:space="preserve"> reglerar topptryck i reaktorn med ledning av </w:t>
      </w:r>
      <w:proofErr w:type="spellStart"/>
      <w:r w:rsidR="008A2B01" w:rsidRPr="00EE1FE5">
        <w:t>ärvärde</w:t>
      </w:r>
      <w:proofErr w:type="spellEnd"/>
      <w:r w:rsidR="008A2B01" w:rsidRPr="00EE1FE5">
        <w:t xml:space="preserve"> från </w:t>
      </w:r>
      <w:r w:rsidR="00502A2B" w:rsidRPr="00EE1FE5">
        <w:t>320XI320 som beräknas i säkerhetssystemet</w:t>
      </w:r>
      <w:r w:rsidR="008A2B01" w:rsidRPr="00EE1FE5">
        <w:t xml:space="preserve"> och lokalt Auto-</w:t>
      </w:r>
      <w:proofErr w:type="spellStart"/>
      <w:r w:rsidR="008A2B01" w:rsidRPr="00EE1FE5">
        <w:t>börvärde</w:t>
      </w:r>
      <w:proofErr w:type="spellEnd"/>
      <w:r w:rsidRPr="00EE1FE5">
        <w:t xml:space="preserve">. Regulatorns utsignal styr </w:t>
      </w:r>
      <w:r w:rsidR="00502A2B" w:rsidRPr="00EE1FE5">
        <w:t>345</w:t>
      </w:r>
      <w:r w:rsidRPr="00EE1FE5">
        <w:t>RV5</w:t>
      </w:r>
      <w:r w:rsidR="00502A2B" w:rsidRPr="00EE1FE5">
        <w:t>97</w:t>
      </w:r>
      <w:r w:rsidRPr="00EE1FE5">
        <w:t>. Minskar trycket så stryper ventilen.</w:t>
      </w:r>
      <w:r w:rsidRPr="00EE1FE5">
        <w:br/>
        <w:t xml:space="preserve">Utsignalområde 0-100%. </w:t>
      </w:r>
      <w:r w:rsidRPr="00EE1FE5">
        <w:br/>
        <w:t xml:space="preserve">Internt </w:t>
      </w:r>
      <w:r w:rsidR="008A2B01" w:rsidRPr="00EE1FE5">
        <w:t>Auto-</w:t>
      </w:r>
      <w:proofErr w:type="spellStart"/>
      <w:r w:rsidRPr="00EE1FE5">
        <w:t>börvärde</w:t>
      </w:r>
      <w:proofErr w:type="spellEnd"/>
      <w:r w:rsidRPr="00EE1FE5">
        <w:t xml:space="preserve"> </w:t>
      </w:r>
      <w:r w:rsidR="008A2B01" w:rsidRPr="00EE1FE5">
        <w:t>1</w:t>
      </w:r>
      <w:r w:rsidR="00A17E5A" w:rsidRPr="00EE1FE5">
        <w:t xml:space="preserve"> </w:t>
      </w:r>
      <w:r w:rsidR="008A2B01" w:rsidRPr="00EE1FE5">
        <w:t>-</w:t>
      </w:r>
      <w:r w:rsidR="00A17E5A" w:rsidRPr="00EE1FE5">
        <w:t xml:space="preserve"> </w:t>
      </w:r>
      <w:r w:rsidR="008A2B01" w:rsidRPr="00EE1FE5">
        <w:t>4bar</w:t>
      </w:r>
      <w:r w:rsidRPr="00EE1FE5">
        <w:t>.</w:t>
      </w:r>
      <w:r w:rsidRPr="00EE1FE5">
        <w:br/>
        <w:t>Direkt regulator (MV&gt;SP öka utsignal, MV&lt;SP minska utsignal).</w:t>
      </w:r>
      <w:r w:rsidRPr="00EE1FE5">
        <w:br/>
        <w:t xml:space="preserve">IB1 = </w:t>
      </w:r>
      <w:r w:rsidR="001B11C7" w:rsidRPr="00EE1FE5">
        <w:t>320XI320_H2_N</w:t>
      </w:r>
      <w:r w:rsidRPr="00EE1FE5">
        <w:rPr>
          <w:highlight w:val="yellow"/>
        </w:rPr>
        <w:br/>
      </w:r>
      <w:r w:rsidRPr="00EE1FE5">
        <w:t xml:space="preserve">IB1Ref = </w:t>
      </w:r>
      <w:r w:rsidR="001B11C7" w:rsidRPr="00EE1FE5">
        <w:t>100.0</w:t>
      </w:r>
      <w:r w:rsidRPr="00EE1FE5">
        <w:br/>
      </w:r>
    </w:p>
    <w:p w14:paraId="7E051CE3" w14:textId="77777777" w:rsidR="00FC52E2" w:rsidRPr="00EE1FE5" w:rsidRDefault="00FC52E2" w:rsidP="00FC52E2">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10294917" w14:textId="77777777" w:rsidTr="001D046D">
        <w:tc>
          <w:tcPr>
            <w:tcW w:w="1551" w:type="dxa"/>
          </w:tcPr>
          <w:p w14:paraId="25322C8C" w14:textId="77777777" w:rsidR="00FC52E2" w:rsidRPr="00EE1FE5" w:rsidRDefault="00FC52E2" w:rsidP="001D046D">
            <w:pPr>
              <w:pStyle w:val="Brdtext"/>
              <w:ind w:left="0"/>
            </w:pPr>
            <w:r w:rsidRPr="00EE1FE5">
              <w:t>Objekt/Signal</w:t>
            </w:r>
          </w:p>
        </w:tc>
        <w:tc>
          <w:tcPr>
            <w:tcW w:w="1705" w:type="dxa"/>
          </w:tcPr>
          <w:p w14:paraId="10E3C8E9" w14:textId="77777777" w:rsidR="00FC52E2" w:rsidRPr="00EE1FE5" w:rsidRDefault="00FC52E2" w:rsidP="001D046D">
            <w:pPr>
              <w:pStyle w:val="Brdtext"/>
              <w:ind w:left="0"/>
            </w:pPr>
            <w:r w:rsidRPr="00EE1FE5">
              <w:t>Beskrivning</w:t>
            </w:r>
          </w:p>
        </w:tc>
        <w:tc>
          <w:tcPr>
            <w:tcW w:w="1559" w:type="dxa"/>
          </w:tcPr>
          <w:p w14:paraId="0D9F4227" w14:textId="77777777" w:rsidR="00FC52E2" w:rsidRPr="00EE1FE5" w:rsidRDefault="00FC52E2" w:rsidP="001D046D">
            <w:pPr>
              <w:pStyle w:val="Brdtext"/>
              <w:ind w:left="0"/>
            </w:pPr>
            <w:r w:rsidRPr="00EE1FE5">
              <w:t>Mätområde</w:t>
            </w:r>
          </w:p>
        </w:tc>
        <w:tc>
          <w:tcPr>
            <w:tcW w:w="709" w:type="dxa"/>
          </w:tcPr>
          <w:p w14:paraId="31B98BCA" w14:textId="77777777" w:rsidR="00FC52E2" w:rsidRPr="00EE1FE5" w:rsidRDefault="00FC52E2" w:rsidP="001D046D">
            <w:pPr>
              <w:pStyle w:val="Brdtext"/>
              <w:ind w:left="0"/>
            </w:pPr>
            <w:r w:rsidRPr="00EE1FE5">
              <w:t>L2</w:t>
            </w:r>
          </w:p>
        </w:tc>
        <w:tc>
          <w:tcPr>
            <w:tcW w:w="651" w:type="dxa"/>
          </w:tcPr>
          <w:p w14:paraId="36349202" w14:textId="77777777" w:rsidR="00FC52E2" w:rsidRPr="00EE1FE5" w:rsidRDefault="00FC52E2" w:rsidP="001D046D">
            <w:pPr>
              <w:pStyle w:val="Brdtext"/>
              <w:ind w:left="0"/>
            </w:pPr>
            <w:r w:rsidRPr="00EE1FE5">
              <w:t>L1</w:t>
            </w:r>
          </w:p>
        </w:tc>
        <w:tc>
          <w:tcPr>
            <w:tcW w:w="586" w:type="dxa"/>
          </w:tcPr>
          <w:p w14:paraId="19D23776" w14:textId="77777777" w:rsidR="00FC52E2" w:rsidRPr="00EE1FE5" w:rsidRDefault="00FC52E2" w:rsidP="001D046D">
            <w:pPr>
              <w:pStyle w:val="Brdtext"/>
              <w:ind w:left="0"/>
            </w:pPr>
            <w:r w:rsidRPr="00EE1FE5">
              <w:t>H1</w:t>
            </w:r>
          </w:p>
        </w:tc>
        <w:tc>
          <w:tcPr>
            <w:tcW w:w="586" w:type="dxa"/>
          </w:tcPr>
          <w:p w14:paraId="30A67073" w14:textId="77777777" w:rsidR="00FC52E2" w:rsidRPr="00EE1FE5" w:rsidRDefault="00FC52E2" w:rsidP="001D046D">
            <w:pPr>
              <w:pStyle w:val="Brdtext"/>
              <w:ind w:left="0"/>
            </w:pPr>
            <w:r w:rsidRPr="00EE1FE5">
              <w:t>H2</w:t>
            </w:r>
          </w:p>
        </w:tc>
        <w:tc>
          <w:tcPr>
            <w:tcW w:w="586" w:type="dxa"/>
          </w:tcPr>
          <w:p w14:paraId="7C34C9A9" w14:textId="77777777" w:rsidR="00FC52E2" w:rsidRPr="00EE1FE5" w:rsidRDefault="00FC52E2" w:rsidP="001D046D">
            <w:pPr>
              <w:pStyle w:val="Brdtext"/>
              <w:ind w:left="0"/>
            </w:pPr>
            <w:r w:rsidRPr="00EE1FE5">
              <w:t>SIL</w:t>
            </w:r>
          </w:p>
        </w:tc>
      </w:tr>
      <w:tr w:rsidR="00FC52E2" w:rsidRPr="00EE1FE5" w14:paraId="41893366" w14:textId="77777777" w:rsidTr="001D046D">
        <w:tc>
          <w:tcPr>
            <w:tcW w:w="1551" w:type="dxa"/>
          </w:tcPr>
          <w:p w14:paraId="1AE5B207" w14:textId="28F2E389" w:rsidR="00FC52E2" w:rsidRPr="00EE1FE5" w:rsidRDefault="0007650D" w:rsidP="001D046D">
            <w:pPr>
              <w:pStyle w:val="Brdtext"/>
              <w:ind w:left="0"/>
            </w:pPr>
            <w:r w:rsidRPr="00EE1FE5">
              <w:t>345PD</w:t>
            </w:r>
            <w:r w:rsidR="00502A2B" w:rsidRPr="00EE1FE5">
              <w:t>369</w:t>
            </w:r>
          </w:p>
        </w:tc>
        <w:tc>
          <w:tcPr>
            <w:tcW w:w="1705" w:type="dxa"/>
          </w:tcPr>
          <w:p w14:paraId="78EB72A2" w14:textId="2C994E69" w:rsidR="00FC52E2" w:rsidRPr="00EE1FE5" w:rsidRDefault="00120397" w:rsidP="001D046D">
            <w:pPr>
              <w:pStyle w:val="Brdtext"/>
              <w:ind w:left="0"/>
            </w:pPr>
            <w:proofErr w:type="spellStart"/>
            <w:r w:rsidRPr="00EE1FE5">
              <w:t>Toppgas</w:t>
            </w:r>
            <w:proofErr w:type="spellEnd"/>
            <w:r w:rsidRPr="00EE1FE5">
              <w:t xml:space="preserve"> till fackla</w:t>
            </w:r>
          </w:p>
        </w:tc>
        <w:tc>
          <w:tcPr>
            <w:tcW w:w="1559" w:type="dxa"/>
          </w:tcPr>
          <w:p w14:paraId="7B99A49D" w14:textId="4B5F98F3" w:rsidR="00FC52E2" w:rsidRPr="00EE1FE5" w:rsidRDefault="00FC52E2" w:rsidP="001D046D">
            <w:pPr>
              <w:pStyle w:val="Brdtext"/>
              <w:ind w:left="0"/>
            </w:pPr>
            <w:r w:rsidRPr="00EE1FE5">
              <w:t xml:space="preserve">0 </w:t>
            </w:r>
            <w:r w:rsidR="0007650D" w:rsidRPr="00EE1FE5">
              <w:t>–</w:t>
            </w:r>
            <w:r w:rsidRPr="00EE1FE5">
              <w:t xml:space="preserve"> </w:t>
            </w:r>
            <w:r w:rsidR="0007650D" w:rsidRPr="00EE1FE5">
              <w:rPr>
                <w:highlight w:val="yellow"/>
              </w:rPr>
              <w:t>100m</w:t>
            </w:r>
            <w:r w:rsidR="0007650D" w:rsidRPr="00EE1FE5">
              <w:t>bar</w:t>
            </w:r>
          </w:p>
        </w:tc>
        <w:tc>
          <w:tcPr>
            <w:tcW w:w="709" w:type="dxa"/>
          </w:tcPr>
          <w:p w14:paraId="504D0D4D" w14:textId="77777777" w:rsidR="00FC52E2" w:rsidRPr="00EE1FE5" w:rsidRDefault="00FC52E2" w:rsidP="001D046D">
            <w:pPr>
              <w:pStyle w:val="Brdtext"/>
              <w:ind w:left="0"/>
            </w:pPr>
          </w:p>
        </w:tc>
        <w:tc>
          <w:tcPr>
            <w:tcW w:w="651" w:type="dxa"/>
          </w:tcPr>
          <w:p w14:paraId="37041CF6" w14:textId="4F20A9EA" w:rsidR="00FC52E2" w:rsidRPr="00EE1FE5" w:rsidRDefault="00FC52E2" w:rsidP="001D046D">
            <w:pPr>
              <w:pStyle w:val="Brdtext"/>
              <w:ind w:left="0"/>
              <w:rPr>
                <w:highlight w:val="yellow"/>
              </w:rPr>
            </w:pPr>
          </w:p>
        </w:tc>
        <w:tc>
          <w:tcPr>
            <w:tcW w:w="586" w:type="dxa"/>
          </w:tcPr>
          <w:p w14:paraId="33D7E8FA" w14:textId="75977998" w:rsidR="00FC52E2" w:rsidRPr="00EE1FE5" w:rsidRDefault="00FC52E2" w:rsidP="001D046D">
            <w:pPr>
              <w:pStyle w:val="Brdtext"/>
              <w:ind w:left="0"/>
              <w:rPr>
                <w:highlight w:val="yellow"/>
              </w:rPr>
            </w:pPr>
          </w:p>
        </w:tc>
        <w:tc>
          <w:tcPr>
            <w:tcW w:w="586" w:type="dxa"/>
          </w:tcPr>
          <w:p w14:paraId="7D118FF7" w14:textId="2D7B7DD7" w:rsidR="00FC52E2" w:rsidRPr="00EE1FE5" w:rsidRDefault="00FC52E2" w:rsidP="001D046D">
            <w:pPr>
              <w:pStyle w:val="Brdtext"/>
              <w:ind w:left="0"/>
              <w:rPr>
                <w:highlight w:val="yellow"/>
              </w:rPr>
            </w:pPr>
          </w:p>
        </w:tc>
        <w:tc>
          <w:tcPr>
            <w:tcW w:w="586" w:type="dxa"/>
          </w:tcPr>
          <w:p w14:paraId="25CCEC12" w14:textId="77777777" w:rsidR="00FC52E2" w:rsidRPr="00EE1FE5" w:rsidRDefault="00FC52E2" w:rsidP="001D046D">
            <w:pPr>
              <w:pStyle w:val="Brdtext"/>
              <w:ind w:left="0"/>
            </w:pPr>
          </w:p>
        </w:tc>
      </w:tr>
    </w:tbl>
    <w:p w14:paraId="016A4455" w14:textId="77777777" w:rsidR="00FC52E2" w:rsidRPr="00EE1FE5" w:rsidRDefault="00FC52E2" w:rsidP="007E738A">
      <w:pPr>
        <w:pStyle w:val="Brdtext"/>
      </w:pPr>
    </w:p>
    <w:p w14:paraId="7A87AD85" w14:textId="77777777" w:rsidR="0007650D" w:rsidRPr="00EE1FE5" w:rsidRDefault="0007650D" w:rsidP="0007650D">
      <w:pPr>
        <w:pStyle w:val="Brdtext"/>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70DD21BE" w14:textId="77777777" w:rsidTr="00DA3B91">
        <w:tc>
          <w:tcPr>
            <w:tcW w:w="1838" w:type="dxa"/>
          </w:tcPr>
          <w:p w14:paraId="4218ADF8" w14:textId="77777777" w:rsidR="0007650D" w:rsidRPr="00EE1FE5" w:rsidRDefault="0007650D" w:rsidP="00DA3B91">
            <w:pPr>
              <w:pStyle w:val="Brdtext"/>
              <w:ind w:left="0"/>
            </w:pPr>
            <w:r w:rsidRPr="00EE1FE5">
              <w:t>Objekt/Signal</w:t>
            </w:r>
          </w:p>
        </w:tc>
        <w:tc>
          <w:tcPr>
            <w:tcW w:w="1559" w:type="dxa"/>
          </w:tcPr>
          <w:p w14:paraId="47D6D73D" w14:textId="77777777" w:rsidR="0007650D" w:rsidRPr="00EE1FE5" w:rsidRDefault="0007650D" w:rsidP="00DA3B91">
            <w:pPr>
              <w:pStyle w:val="Brdtext"/>
              <w:ind w:left="0"/>
            </w:pPr>
            <w:r w:rsidRPr="00EE1FE5">
              <w:t>Beskrivning</w:t>
            </w:r>
          </w:p>
        </w:tc>
        <w:tc>
          <w:tcPr>
            <w:tcW w:w="1560" w:type="dxa"/>
          </w:tcPr>
          <w:p w14:paraId="180C1854" w14:textId="77777777" w:rsidR="0007650D" w:rsidRPr="00EE1FE5" w:rsidRDefault="0007650D" w:rsidP="00DA3B91">
            <w:pPr>
              <w:pStyle w:val="Brdtext"/>
              <w:ind w:left="0"/>
            </w:pPr>
            <w:r w:rsidRPr="00EE1FE5">
              <w:t>Mätområde</w:t>
            </w:r>
          </w:p>
        </w:tc>
        <w:tc>
          <w:tcPr>
            <w:tcW w:w="595" w:type="dxa"/>
          </w:tcPr>
          <w:p w14:paraId="230E07D6" w14:textId="77777777" w:rsidR="0007650D" w:rsidRPr="00EE1FE5" w:rsidRDefault="0007650D" w:rsidP="00DA3B91">
            <w:pPr>
              <w:pStyle w:val="Brdtext"/>
              <w:ind w:left="0"/>
            </w:pPr>
            <w:r w:rsidRPr="00EE1FE5">
              <w:t>L2</w:t>
            </w:r>
          </w:p>
        </w:tc>
        <w:tc>
          <w:tcPr>
            <w:tcW w:w="595" w:type="dxa"/>
          </w:tcPr>
          <w:p w14:paraId="6C4F74DB" w14:textId="77777777" w:rsidR="0007650D" w:rsidRPr="00EE1FE5" w:rsidRDefault="0007650D" w:rsidP="00DA3B91">
            <w:pPr>
              <w:pStyle w:val="Brdtext"/>
              <w:ind w:left="0"/>
            </w:pPr>
            <w:r w:rsidRPr="00EE1FE5">
              <w:t>L1</w:t>
            </w:r>
          </w:p>
        </w:tc>
        <w:tc>
          <w:tcPr>
            <w:tcW w:w="595" w:type="dxa"/>
          </w:tcPr>
          <w:p w14:paraId="3F42E6C7" w14:textId="77777777" w:rsidR="0007650D" w:rsidRPr="00EE1FE5" w:rsidRDefault="0007650D" w:rsidP="00DA3B91">
            <w:pPr>
              <w:pStyle w:val="Brdtext"/>
              <w:ind w:left="0"/>
            </w:pPr>
            <w:r w:rsidRPr="00EE1FE5">
              <w:t>H1</w:t>
            </w:r>
          </w:p>
        </w:tc>
        <w:tc>
          <w:tcPr>
            <w:tcW w:w="595" w:type="dxa"/>
          </w:tcPr>
          <w:p w14:paraId="049C2575" w14:textId="77777777" w:rsidR="0007650D" w:rsidRPr="00EE1FE5" w:rsidRDefault="0007650D" w:rsidP="00DA3B91">
            <w:pPr>
              <w:pStyle w:val="Brdtext"/>
              <w:ind w:left="0"/>
            </w:pPr>
            <w:r w:rsidRPr="00EE1FE5">
              <w:t>H2</w:t>
            </w:r>
          </w:p>
        </w:tc>
        <w:tc>
          <w:tcPr>
            <w:tcW w:w="596" w:type="dxa"/>
          </w:tcPr>
          <w:p w14:paraId="75559FB7" w14:textId="77777777" w:rsidR="0007650D" w:rsidRPr="00EE1FE5" w:rsidRDefault="0007650D" w:rsidP="00DA3B91">
            <w:pPr>
              <w:pStyle w:val="Brdtext"/>
              <w:ind w:left="0"/>
            </w:pPr>
            <w:r w:rsidRPr="00EE1FE5">
              <w:t>SIL</w:t>
            </w:r>
          </w:p>
        </w:tc>
      </w:tr>
      <w:tr w:rsidR="0007650D" w:rsidRPr="00EE1FE5" w14:paraId="128F1B82" w14:textId="77777777" w:rsidTr="00DA3B91">
        <w:tc>
          <w:tcPr>
            <w:tcW w:w="1838" w:type="dxa"/>
          </w:tcPr>
          <w:p w14:paraId="6E647660" w14:textId="4C7A7CD7" w:rsidR="0007650D" w:rsidRPr="00EE1FE5" w:rsidRDefault="0007650D" w:rsidP="00DA3B91">
            <w:pPr>
              <w:pStyle w:val="Brdtext"/>
              <w:ind w:left="0"/>
            </w:pPr>
            <w:r w:rsidRPr="00EE1FE5">
              <w:lastRenderedPageBreak/>
              <w:t>345XI369</w:t>
            </w:r>
          </w:p>
        </w:tc>
        <w:tc>
          <w:tcPr>
            <w:tcW w:w="1559" w:type="dxa"/>
          </w:tcPr>
          <w:p w14:paraId="1F1E2090" w14:textId="77777777" w:rsidR="0007650D" w:rsidRPr="00EE1FE5" w:rsidRDefault="0007650D" w:rsidP="00DA3B91">
            <w:pPr>
              <w:pStyle w:val="Brdtext"/>
              <w:ind w:left="0"/>
            </w:pPr>
            <w:r w:rsidRPr="00EE1FE5">
              <w:t xml:space="preserve">Flöde </w:t>
            </w:r>
            <w:proofErr w:type="spellStart"/>
            <w:r w:rsidRPr="00EE1FE5">
              <w:t>processgas</w:t>
            </w:r>
            <w:proofErr w:type="spellEnd"/>
            <w:r w:rsidRPr="00EE1FE5">
              <w:t xml:space="preserve"> till fackla</w:t>
            </w:r>
          </w:p>
        </w:tc>
        <w:tc>
          <w:tcPr>
            <w:tcW w:w="1560" w:type="dxa"/>
          </w:tcPr>
          <w:p w14:paraId="61D3E623" w14:textId="2843A4CC" w:rsidR="0007650D" w:rsidRPr="00EE1FE5" w:rsidRDefault="0007650D" w:rsidP="00DA3B91">
            <w:pPr>
              <w:pStyle w:val="Brdtext"/>
              <w:ind w:left="0"/>
            </w:pPr>
            <w:r w:rsidRPr="00EE1FE5">
              <w:t>0 - 400Nm3/h</w:t>
            </w:r>
          </w:p>
        </w:tc>
        <w:tc>
          <w:tcPr>
            <w:tcW w:w="595" w:type="dxa"/>
          </w:tcPr>
          <w:p w14:paraId="1930C4E7" w14:textId="77777777" w:rsidR="0007650D" w:rsidRPr="00EE1FE5" w:rsidRDefault="0007650D" w:rsidP="00DA3B91">
            <w:pPr>
              <w:pStyle w:val="Brdtext"/>
              <w:ind w:left="0"/>
            </w:pPr>
          </w:p>
        </w:tc>
        <w:tc>
          <w:tcPr>
            <w:tcW w:w="595" w:type="dxa"/>
          </w:tcPr>
          <w:p w14:paraId="7EFE92E1" w14:textId="4615DF21" w:rsidR="0007650D" w:rsidRPr="00EE1FE5" w:rsidRDefault="0007650D" w:rsidP="00DA3B91">
            <w:pPr>
              <w:pStyle w:val="Brdtext"/>
              <w:ind w:left="0"/>
            </w:pPr>
            <w:r w:rsidRPr="00EE1FE5">
              <w:t>50</w:t>
            </w:r>
          </w:p>
        </w:tc>
        <w:tc>
          <w:tcPr>
            <w:tcW w:w="595" w:type="dxa"/>
          </w:tcPr>
          <w:p w14:paraId="0755AE17" w14:textId="501DD798" w:rsidR="0007650D" w:rsidRPr="00EE1FE5" w:rsidRDefault="0007650D" w:rsidP="00DA3B91">
            <w:pPr>
              <w:pStyle w:val="Brdtext"/>
              <w:ind w:left="0"/>
            </w:pPr>
            <w:r w:rsidRPr="00EE1FE5">
              <w:t>200</w:t>
            </w:r>
          </w:p>
        </w:tc>
        <w:tc>
          <w:tcPr>
            <w:tcW w:w="595" w:type="dxa"/>
          </w:tcPr>
          <w:p w14:paraId="7D044EA4" w14:textId="23E4BD8F" w:rsidR="0007650D" w:rsidRPr="00EE1FE5" w:rsidRDefault="0007650D" w:rsidP="00DA3B91">
            <w:pPr>
              <w:pStyle w:val="Brdtext"/>
              <w:ind w:left="0"/>
            </w:pPr>
            <w:r w:rsidRPr="00EE1FE5">
              <w:t>400</w:t>
            </w:r>
          </w:p>
        </w:tc>
        <w:tc>
          <w:tcPr>
            <w:tcW w:w="596" w:type="dxa"/>
          </w:tcPr>
          <w:p w14:paraId="2949E2D0" w14:textId="77777777" w:rsidR="0007650D" w:rsidRPr="00EE1FE5" w:rsidRDefault="0007650D" w:rsidP="00DA3B91">
            <w:pPr>
              <w:pStyle w:val="Brdtext"/>
              <w:ind w:left="0"/>
            </w:pPr>
          </w:p>
        </w:tc>
      </w:tr>
    </w:tbl>
    <w:p w14:paraId="171F0AD1" w14:textId="77777777" w:rsidR="0007650D" w:rsidRPr="00EE1FE5" w:rsidRDefault="0007650D" w:rsidP="0007650D">
      <w:pPr>
        <w:pStyle w:val="Brdtext"/>
      </w:pPr>
    </w:p>
    <w:p w14:paraId="1CEEBD6F" w14:textId="77777777" w:rsidR="0007650D" w:rsidRPr="00EE1FE5" w:rsidRDefault="0007650D" w:rsidP="0007650D">
      <w:pPr>
        <w:pStyle w:val="Brdtext"/>
      </w:pPr>
      <w:r w:rsidRPr="00EE1FE5">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299CC146" w14:textId="77777777" w:rsidTr="00DA3B91">
        <w:tc>
          <w:tcPr>
            <w:tcW w:w="1537" w:type="dxa"/>
          </w:tcPr>
          <w:p w14:paraId="0DE60612" w14:textId="77777777" w:rsidR="0007650D" w:rsidRPr="00EE1FE5" w:rsidRDefault="0007650D" w:rsidP="00DA3B91">
            <w:pPr>
              <w:pStyle w:val="Brdtext"/>
              <w:ind w:left="0"/>
            </w:pPr>
            <w:r w:rsidRPr="00EE1FE5">
              <w:t>Namn</w:t>
            </w:r>
          </w:p>
        </w:tc>
        <w:tc>
          <w:tcPr>
            <w:tcW w:w="2002" w:type="dxa"/>
          </w:tcPr>
          <w:p w14:paraId="4C83A399" w14:textId="77777777" w:rsidR="0007650D" w:rsidRPr="00EE1FE5" w:rsidRDefault="0007650D" w:rsidP="00DA3B91">
            <w:pPr>
              <w:pStyle w:val="Brdtext"/>
              <w:ind w:left="0"/>
            </w:pPr>
            <w:r w:rsidRPr="00EE1FE5">
              <w:t>Tag</w:t>
            </w:r>
          </w:p>
        </w:tc>
        <w:tc>
          <w:tcPr>
            <w:tcW w:w="4394" w:type="dxa"/>
          </w:tcPr>
          <w:p w14:paraId="71281439" w14:textId="77777777" w:rsidR="0007650D" w:rsidRPr="00EE1FE5" w:rsidRDefault="0007650D" w:rsidP="00DA3B91">
            <w:pPr>
              <w:pStyle w:val="Brdtext"/>
              <w:ind w:left="0"/>
            </w:pPr>
            <w:r w:rsidRPr="00EE1FE5">
              <w:t>Anmärkning</w:t>
            </w:r>
          </w:p>
        </w:tc>
      </w:tr>
      <w:tr w:rsidR="00EE1FE5" w:rsidRPr="00EE1FE5" w14:paraId="272C2CF8" w14:textId="77777777" w:rsidTr="00DA3B91">
        <w:tc>
          <w:tcPr>
            <w:tcW w:w="1537" w:type="dxa"/>
          </w:tcPr>
          <w:p w14:paraId="7DAF69ED" w14:textId="77777777" w:rsidR="0007650D" w:rsidRPr="00EE1FE5" w:rsidRDefault="0007650D" w:rsidP="00DA3B91">
            <w:pPr>
              <w:pStyle w:val="Brdtext"/>
              <w:ind w:left="0"/>
            </w:pPr>
            <w:proofErr w:type="spellStart"/>
            <w:r w:rsidRPr="00EE1FE5">
              <w:t>dP</w:t>
            </w:r>
            <w:proofErr w:type="spellEnd"/>
          </w:p>
        </w:tc>
        <w:tc>
          <w:tcPr>
            <w:tcW w:w="2002" w:type="dxa"/>
          </w:tcPr>
          <w:p w14:paraId="4D7F9E96" w14:textId="2367E7A1" w:rsidR="0007650D" w:rsidRPr="00EE1FE5" w:rsidRDefault="0007650D" w:rsidP="00DA3B91">
            <w:pPr>
              <w:pStyle w:val="Brdtext"/>
              <w:ind w:left="0"/>
            </w:pPr>
            <w:r w:rsidRPr="00EE1FE5">
              <w:t>345PD369</w:t>
            </w:r>
          </w:p>
        </w:tc>
        <w:tc>
          <w:tcPr>
            <w:tcW w:w="4394" w:type="dxa"/>
          </w:tcPr>
          <w:p w14:paraId="33F3B324" w14:textId="77777777" w:rsidR="0007650D" w:rsidRPr="00EE1FE5" w:rsidRDefault="0007650D" w:rsidP="00DA3B91">
            <w:pPr>
              <w:pStyle w:val="Brdtext"/>
              <w:ind w:left="0"/>
            </w:pPr>
          </w:p>
        </w:tc>
      </w:tr>
      <w:tr w:rsidR="00EE1FE5" w:rsidRPr="00EE1FE5" w14:paraId="0742CAAE" w14:textId="77777777" w:rsidTr="00DA3B91">
        <w:tc>
          <w:tcPr>
            <w:tcW w:w="1537" w:type="dxa"/>
          </w:tcPr>
          <w:p w14:paraId="64C5E51B" w14:textId="77777777" w:rsidR="0007650D" w:rsidRPr="00EE1FE5" w:rsidRDefault="0007650D" w:rsidP="00DA3B91">
            <w:pPr>
              <w:pStyle w:val="Brdtext"/>
              <w:ind w:left="0"/>
            </w:pPr>
            <w:r w:rsidRPr="00EE1FE5">
              <w:t>T</w:t>
            </w:r>
          </w:p>
        </w:tc>
        <w:tc>
          <w:tcPr>
            <w:tcW w:w="2002" w:type="dxa"/>
          </w:tcPr>
          <w:p w14:paraId="16F333CC" w14:textId="4BCA06F8" w:rsidR="0007650D" w:rsidRPr="00EE1FE5" w:rsidRDefault="0007650D" w:rsidP="00DA3B91">
            <w:pPr>
              <w:pStyle w:val="Brdtext"/>
              <w:ind w:left="0"/>
            </w:pPr>
            <w:r w:rsidRPr="00EE1FE5">
              <w:t>345TI360</w:t>
            </w:r>
          </w:p>
        </w:tc>
        <w:tc>
          <w:tcPr>
            <w:tcW w:w="4394" w:type="dxa"/>
          </w:tcPr>
          <w:p w14:paraId="0B16DDAC" w14:textId="47140A1F" w:rsidR="0007650D" w:rsidRPr="00EE1FE5" w:rsidRDefault="00323C58" w:rsidP="00DA3B91">
            <w:pPr>
              <w:pStyle w:val="Brdtext"/>
              <w:ind w:left="0"/>
            </w:pPr>
            <w:r w:rsidRPr="00EE1FE5">
              <w:t>AIS</w:t>
            </w:r>
            <w:r w:rsidR="0007650D" w:rsidRPr="00EE1FE5">
              <w:t xml:space="preserve"> i beskrivning toppgasrening</w:t>
            </w:r>
          </w:p>
        </w:tc>
      </w:tr>
      <w:tr w:rsidR="00EE1FE5" w:rsidRPr="00EE1FE5" w14:paraId="7EBD1A9D" w14:textId="77777777" w:rsidTr="00DA3B91">
        <w:tc>
          <w:tcPr>
            <w:tcW w:w="1537" w:type="dxa"/>
          </w:tcPr>
          <w:p w14:paraId="28663BB8" w14:textId="77777777" w:rsidR="0007650D" w:rsidRPr="00EE1FE5" w:rsidRDefault="0007650D" w:rsidP="00DA3B91">
            <w:pPr>
              <w:pStyle w:val="Brdtext"/>
              <w:ind w:left="0"/>
            </w:pPr>
            <w:r w:rsidRPr="00EE1FE5">
              <w:t>P</w:t>
            </w:r>
          </w:p>
        </w:tc>
        <w:tc>
          <w:tcPr>
            <w:tcW w:w="2002" w:type="dxa"/>
          </w:tcPr>
          <w:p w14:paraId="750DD8C2" w14:textId="0AF16E77" w:rsidR="0007650D" w:rsidRPr="00EE1FE5" w:rsidRDefault="0007650D" w:rsidP="00DA3B91">
            <w:pPr>
              <w:pStyle w:val="Brdtext"/>
              <w:ind w:left="0"/>
            </w:pPr>
            <w:r w:rsidRPr="00EE1FE5">
              <w:t>345PI361</w:t>
            </w:r>
          </w:p>
        </w:tc>
        <w:tc>
          <w:tcPr>
            <w:tcW w:w="4394" w:type="dxa"/>
          </w:tcPr>
          <w:p w14:paraId="2F417F4B" w14:textId="018668E4" w:rsidR="0007650D" w:rsidRPr="00EE1FE5" w:rsidRDefault="00323C58" w:rsidP="00DA3B91">
            <w:pPr>
              <w:pStyle w:val="Brdtext"/>
              <w:ind w:left="0"/>
            </w:pPr>
            <w:proofErr w:type="spellStart"/>
            <w:r w:rsidRPr="00EE1FE5">
              <w:t>SDReal_In</w:t>
            </w:r>
            <w:proofErr w:type="spellEnd"/>
            <w:r w:rsidR="0007650D" w:rsidRPr="00EE1FE5">
              <w:t xml:space="preserve"> i beskrivning toppgasrening</w:t>
            </w:r>
          </w:p>
        </w:tc>
      </w:tr>
      <w:tr w:rsidR="00EE1FE5" w:rsidRPr="00EE1FE5" w14:paraId="159B1177" w14:textId="77777777" w:rsidTr="00DA3B91">
        <w:tc>
          <w:tcPr>
            <w:tcW w:w="1537" w:type="dxa"/>
          </w:tcPr>
          <w:p w14:paraId="37B2E5FB" w14:textId="77777777" w:rsidR="0007650D" w:rsidRPr="00EE1FE5" w:rsidRDefault="0007650D" w:rsidP="00DA3B91">
            <w:pPr>
              <w:pStyle w:val="Brdtext"/>
              <w:ind w:left="0"/>
            </w:pPr>
            <w:proofErr w:type="spellStart"/>
            <w:r w:rsidRPr="00EE1FE5">
              <w:t>Rho</w:t>
            </w:r>
            <w:proofErr w:type="spellEnd"/>
          </w:p>
        </w:tc>
        <w:tc>
          <w:tcPr>
            <w:tcW w:w="2002" w:type="dxa"/>
          </w:tcPr>
          <w:p w14:paraId="652DAC37" w14:textId="2E2D624A" w:rsidR="0007650D" w:rsidRPr="00EE1FE5" w:rsidRDefault="0007650D" w:rsidP="00DA3B91">
            <w:pPr>
              <w:pStyle w:val="Brdtext"/>
              <w:ind w:left="0"/>
            </w:pPr>
            <w:r w:rsidRPr="00EE1FE5">
              <w:t>3</w:t>
            </w:r>
            <w:r w:rsidR="006811FD" w:rsidRPr="00EE1FE5">
              <w:t>45</w:t>
            </w:r>
            <w:r w:rsidRPr="00EE1FE5">
              <w:t>XI367_RHO</w:t>
            </w:r>
          </w:p>
        </w:tc>
        <w:tc>
          <w:tcPr>
            <w:tcW w:w="4394" w:type="dxa"/>
          </w:tcPr>
          <w:p w14:paraId="2434B89C" w14:textId="77777777" w:rsidR="0007650D" w:rsidRPr="00EE1FE5" w:rsidRDefault="0007650D" w:rsidP="00DA3B91">
            <w:pPr>
              <w:pStyle w:val="Brdtext"/>
              <w:ind w:left="0"/>
            </w:pPr>
            <w:r w:rsidRPr="00EE1FE5">
              <w:t>Från beräkning densitet</w:t>
            </w:r>
          </w:p>
        </w:tc>
      </w:tr>
      <w:tr w:rsidR="00EE1FE5" w:rsidRPr="00EE1FE5" w14:paraId="2578395B" w14:textId="77777777" w:rsidTr="00DA3B91">
        <w:tc>
          <w:tcPr>
            <w:tcW w:w="1537" w:type="dxa"/>
          </w:tcPr>
          <w:p w14:paraId="78F9BF12" w14:textId="77777777" w:rsidR="0007650D" w:rsidRPr="00EE1FE5" w:rsidRDefault="0007650D" w:rsidP="00DA3B91">
            <w:pPr>
              <w:pStyle w:val="Brdtext"/>
              <w:ind w:left="0"/>
            </w:pPr>
            <w:proofErr w:type="spellStart"/>
            <w:r w:rsidRPr="00EE1FE5">
              <w:t>dPdes</w:t>
            </w:r>
            <w:proofErr w:type="spellEnd"/>
          </w:p>
        </w:tc>
        <w:tc>
          <w:tcPr>
            <w:tcW w:w="2002" w:type="dxa"/>
          </w:tcPr>
          <w:p w14:paraId="20240243" w14:textId="77777777" w:rsidR="0007650D" w:rsidRPr="00EE1FE5" w:rsidRDefault="0007650D" w:rsidP="00DA3B91">
            <w:pPr>
              <w:pStyle w:val="Brdtext"/>
              <w:ind w:left="0"/>
            </w:pPr>
          </w:p>
        </w:tc>
        <w:tc>
          <w:tcPr>
            <w:tcW w:w="4394" w:type="dxa"/>
          </w:tcPr>
          <w:p w14:paraId="20778D66" w14:textId="77777777" w:rsidR="0007650D" w:rsidRPr="00EE1FE5" w:rsidRDefault="0007650D" w:rsidP="00DA3B91">
            <w:pPr>
              <w:pStyle w:val="Brdtext"/>
              <w:ind w:left="0"/>
            </w:pPr>
            <w:r w:rsidRPr="00EE1FE5">
              <w:t>Från leverantör</w:t>
            </w:r>
          </w:p>
        </w:tc>
      </w:tr>
      <w:tr w:rsidR="00EE1FE5" w:rsidRPr="00EE1FE5" w14:paraId="1C0CA28D" w14:textId="77777777" w:rsidTr="00DA3B91">
        <w:tc>
          <w:tcPr>
            <w:tcW w:w="1537" w:type="dxa"/>
          </w:tcPr>
          <w:p w14:paraId="103D0D7C" w14:textId="77777777" w:rsidR="0007650D" w:rsidRPr="00EE1FE5" w:rsidRDefault="0007650D" w:rsidP="00DA3B91">
            <w:pPr>
              <w:pStyle w:val="Brdtext"/>
              <w:ind w:left="0"/>
            </w:pPr>
            <w:proofErr w:type="spellStart"/>
            <w:r w:rsidRPr="00EE1FE5">
              <w:t>Fdes</w:t>
            </w:r>
            <w:proofErr w:type="spellEnd"/>
          </w:p>
        </w:tc>
        <w:tc>
          <w:tcPr>
            <w:tcW w:w="2002" w:type="dxa"/>
          </w:tcPr>
          <w:p w14:paraId="113B1515" w14:textId="77777777" w:rsidR="0007650D" w:rsidRPr="00EE1FE5" w:rsidRDefault="0007650D" w:rsidP="00DA3B91">
            <w:pPr>
              <w:pStyle w:val="Brdtext"/>
              <w:ind w:left="0"/>
            </w:pPr>
          </w:p>
        </w:tc>
        <w:tc>
          <w:tcPr>
            <w:tcW w:w="4394" w:type="dxa"/>
          </w:tcPr>
          <w:p w14:paraId="22A48199" w14:textId="77777777" w:rsidR="0007650D" w:rsidRPr="00EE1FE5" w:rsidRDefault="0007650D" w:rsidP="00DA3B91">
            <w:pPr>
              <w:pStyle w:val="Brdtext"/>
              <w:ind w:left="0"/>
            </w:pPr>
            <w:r w:rsidRPr="00EE1FE5">
              <w:t>Från leverantör</w:t>
            </w:r>
          </w:p>
        </w:tc>
      </w:tr>
      <w:tr w:rsidR="00EE1FE5" w:rsidRPr="00EE1FE5" w14:paraId="5A98F6A5" w14:textId="77777777" w:rsidTr="00DA3B91">
        <w:tc>
          <w:tcPr>
            <w:tcW w:w="1537" w:type="dxa"/>
          </w:tcPr>
          <w:p w14:paraId="2BC4B824" w14:textId="77777777" w:rsidR="0007650D" w:rsidRPr="00EE1FE5" w:rsidRDefault="0007650D" w:rsidP="00DA3B91">
            <w:pPr>
              <w:pStyle w:val="Brdtext"/>
              <w:ind w:left="0"/>
            </w:pPr>
            <w:proofErr w:type="spellStart"/>
            <w:r w:rsidRPr="00EE1FE5">
              <w:t>Tdes</w:t>
            </w:r>
            <w:proofErr w:type="spellEnd"/>
          </w:p>
        </w:tc>
        <w:tc>
          <w:tcPr>
            <w:tcW w:w="2002" w:type="dxa"/>
          </w:tcPr>
          <w:p w14:paraId="34D90A68" w14:textId="77777777" w:rsidR="0007650D" w:rsidRPr="00EE1FE5" w:rsidRDefault="0007650D" w:rsidP="00DA3B91">
            <w:pPr>
              <w:pStyle w:val="Brdtext"/>
              <w:ind w:left="0"/>
            </w:pPr>
          </w:p>
        </w:tc>
        <w:tc>
          <w:tcPr>
            <w:tcW w:w="4394" w:type="dxa"/>
          </w:tcPr>
          <w:p w14:paraId="0570FCA5" w14:textId="77777777" w:rsidR="0007650D" w:rsidRPr="00EE1FE5" w:rsidRDefault="0007650D" w:rsidP="00DA3B91">
            <w:pPr>
              <w:pStyle w:val="Brdtext"/>
              <w:ind w:left="0"/>
            </w:pPr>
            <w:r w:rsidRPr="00EE1FE5">
              <w:t>Från leverantör</w:t>
            </w:r>
          </w:p>
        </w:tc>
      </w:tr>
      <w:tr w:rsidR="00EE1FE5" w:rsidRPr="00EE1FE5" w14:paraId="1932DB67" w14:textId="77777777" w:rsidTr="00DA3B91">
        <w:tc>
          <w:tcPr>
            <w:tcW w:w="1537" w:type="dxa"/>
          </w:tcPr>
          <w:p w14:paraId="393AF454" w14:textId="77777777" w:rsidR="0007650D" w:rsidRPr="00EE1FE5" w:rsidRDefault="0007650D" w:rsidP="00DA3B91">
            <w:pPr>
              <w:pStyle w:val="Brdtext"/>
              <w:ind w:left="0"/>
            </w:pPr>
            <w:proofErr w:type="spellStart"/>
            <w:r w:rsidRPr="00EE1FE5">
              <w:t>Pdes</w:t>
            </w:r>
            <w:proofErr w:type="spellEnd"/>
          </w:p>
        </w:tc>
        <w:tc>
          <w:tcPr>
            <w:tcW w:w="2002" w:type="dxa"/>
          </w:tcPr>
          <w:p w14:paraId="25BC12EF" w14:textId="77777777" w:rsidR="0007650D" w:rsidRPr="00EE1FE5" w:rsidRDefault="0007650D" w:rsidP="00DA3B91">
            <w:pPr>
              <w:pStyle w:val="Brdtext"/>
              <w:ind w:left="0"/>
            </w:pPr>
          </w:p>
        </w:tc>
        <w:tc>
          <w:tcPr>
            <w:tcW w:w="4394" w:type="dxa"/>
          </w:tcPr>
          <w:p w14:paraId="3B2F1B30" w14:textId="77777777" w:rsidR="0007650D" w:rsidRPr="00EE1FE5" w:rsidRDefault="0007650D" w:rsidP="00DA3B91">
            <w:pPr>
              <w:pStyle w:val="Brdtext"/>
              <w:ind w:left="0"/>
            </w:pPr>
            <w:r w:rsidRPr="00EE1FE5">
              <w:t>Från leverantör</w:t>
            </w:r>
          </w:p>
        </w:tc>
      </w:tr>
      <w:tr w:rsidR="00EE1FE5" w:rsidRPr="00EE1FE5" w14:paraId="2077B233" w14:textId="77777777" w:rsidTr="00DA3B91">
        <w:tc>
          <w:tcPr>
            <w:tcW w:w="1537" w:type="dxa"/>
          </w:tcPr>
          <w:p w14:paraId="4F17C586" w14:textId="77777777" w:rsidR="0007650D" w:rsidRPr="00EE1FE5" w:rsidRDefault="0007650D" w:rsidP="00DA3B91">
            <w:pPr>
              <w:pStyle w:val="Brdtext"/>
              <w:ind w:left="0"/>
            </w:pPr>
            <w:r w:rsidRPr="00EE1FE5">
              <w:t>Rhodes</w:t>
            </w:r>
          </w:p>
        </w:tc>
        <w:tc>
          <w:tcPr>
            <w:tcW w:w="2002" w:type="dxa"/>
          </w:tcPr>
          <w:p w14:paraId="5E018DFA" w14:textId="77777777" w:rsidR="0007650D" w:rsidRPr="00EE1FE5" w:rsidRDefault="0007650D" w:rsidP="00DA3B91">
            <w:pPr>
              <w:pStyle w:val="Brdtext"/>
              <w:ind w:left="0"/>
            </w:pPr>
          </w:p>
        </w:tc>
        <w:tc>
          <w:tcPr>
            <w:tcW w:w="4394" w:type="dxa"/>
          </w:tcPr>
          <w:p w14:paraId="7CB0AA06" w14:textId="77777777" w:rsidR="0007650D" w:rsidRPr="00EE1FE5" w:rsidRDefault="0007650D" w:rsidP="00DA3B91">
            <w:pPr>
              <w:pStyle w:val="Brdtext"/>
              <w:ind w:left="0"/>
            </w:pPr>
            <w:r w:rsidRPr="00EE1FE5">
              <w:t>Från leverantör</w:t>
            </w:r>
          </w:p>
        </w:tc>
      </w:tr>
      <w:tr w:rsidR="0007650D" w:rsidRPr="00EE1FE5" w14:paraId="1EEB0A74" w14:textId="77777777" w:rsidTr="00DA3B91">
        <w:tc>
          <w:tcPr>
            <w:tcW w:w="1537" w:type="dxa"/>
          </w:tcPr>
          <w:p w14:paraId="2AFC187C" w14:textId="77777777" w:rsidR="0007650D" w:rsidRPr="00EE1FE5" w:rsidRDefault="0007650D" w:rsidP="00DA3B91">
            <w:pPr>
              <w:pStyle w:val="Brdtext"/>
              <w:ind w:left="0"/>
            </w:pPr>
            <w:proofErr w:type="spellStart"/>
            <w:r w:rsidRPr="00EE1FE5">
              <w:t>Out_F_Comp</w:t>
            </w:r>
            <w:proofErr w:type="spellEnd"/>
          </w:p>
        </w:tc>
        <w:tc>
          <w:tcPr>
            <w:tcW w:w="2002" w:type="dxa"/>
          </w:tcPr>
          <w:p w14:paraId="24440B3D" w14:textId="2C2CED8B" w:rsidR="0007650D" w:rsidRPr="00EE1FE5" w:rsidRDefault="006811FD" w:rsidP="00DA3B91">
            <w:pPr>
              <w:pStyle w:val="Brdtext"/>
              <w:ind w:left="0"/>
            </w:pPr>
            <w:r w:rsidRPr="00EE1FE5">
              <w:t>345XI369</w:t>
            </w:r>
          </w:p>
        </w:tc>
        <w:tc>
          <w:tcPr>
            <w:tcW w:w="4394" w:type="dxa"/>
          </w:tcPr>
          <w:p w14:paraId="616FF3DB" w14:textId="77777777" w:rsidR="0007650D" w:rsidRPr="00EE1FE5" w:rsidRDefault="0007650D" w:rsidP="00DA3B91">
            <w:pPr>
              <w:pStyle w:val="Brdtext"/>
              <w:ind w:left="0"/>
            </w:pPr>
          </w:p>
        </w:tc>
      </w:tr>
    </w:tbl>
    <w:p w14:paraId="39FCBB37" w14:textId="77777777" w:rsidR="0007650D" w:rsidRPr="00EE1FE5" w:rsidRDefault="0007650D" w:rsidP="0007650D">
      <w:pPr>
        <w:pStyle w:val="Brdtext"/>
      </w:pPr>
    </w:p>
    <w:p w14:paraId="2FA6F3DD" w14:textId="77777777" w:rsidR="0007650D" w:rsidRPr="00EE1FE5" w:rsidRDefault="0007650D" w:rsidP="0007650D">
      <w:pPr>
        <w:pStyle w:val="Brdtext"/>
      </w:pPr>
      <w:r w:rsidRPr="00EE1FE5">
        <w:rPr>
          <w:i/>
        </w:rPr>
        <w:t>Beräkning densitet: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21BA85CA" w14:textId="77777777" w:rsidTr="00DA3B91">
        <w:tc>
          <w:tcPr>
            <w:tcW w:w="1537" w:type="dxa"/>
          </w:tcPr>
          <w:p w14:paraId="32E638AE" w14:textId="77777777" w:rsidR="0007650D" w:rsidRPr="00EE1FE5" w:rsidRDefault="0007650D" w:rsidP="00DA3B91">
            <w:pPr>
              <w:pStyle w:val="Brdtext"/>
              <w:ind w:left="0"/>
            </w:pPr>
            <w:r w:rsidRPr="00EE1FE5">
              <w:t>Namn</w:t>
            </w:r>
          </w:p>
        </w:tc>
        <w:tc>
          <w:tcPr>
            <w:tcW w:w="2002" w:type="dxa"/>
          </w:tcPr>
          <w:p w14:paraId="45194B6B" w14:textId="77777777" w:rsidR="0007650D" w:rsidRPr="00EE1FE5" w:rsidRDefault="0007650D" w:rsidP="00DA3B91">
            <w:pPr>
              <w:pStyle w:val="Brdtext"/>
              <w:ind w:left="0"/>
            </w:pPr>
            <w:r w:rsidRPr="00EE1FE5">
              <w:t>Tag</w:t>
            </w:r>
          </w:p>
        </w:tc>
        <w:tc>
          <w:tcPr>
            <w:tcW w:w="4394" w:type="dxa"/>
          </w:tcPr>
          <w:p w14:paraId="766F2A66" w14:textId="77777777" w:rsidR="0007650D" w:rsidRPr="00EE1FE5" w:rsidRDefault="0007650D" w:rsidP="00DA3B91">
            <w:pPr>
              <w:pStyle w:val="Brdtext"/>
              <w:ind w:left="0"/>
            </w:pPr>
            <w:r w:rsidRPr="00EE1FE5">
              <w:t>Anmärkning</w:t>
            </w:r>
          </w:p>
        </w:tc>
      </w:tr>
      <w:tr w:rsidR="00EE1FE5" w:rsidRPr="00EE1FE5" w14:paraId="13A2C40D" w14:textId="77777777" w:rsidTr="00DA3B91">
        <w:tc>
          <w:tcPr>
            <w:tcW w:w="1537" w:type="dxa"/>
          </w:tcPr>
          <w:p w14:paraId="0BAB5E3E" w14:textId="77777777" w:rsidR="0007650D" w:rsidRPr="00EE1FE5" w:rsidRDefault="0007650D" w:rsidP="00DA3B91">
            <w:pPr>
              <w:pStyle w:val="Brdtext"/>
              <w:ind w:left="0"/>
            </w:pPr>
            <w:r w:rsidRPr="00EE1FE5">
              <w:t>AI_H2</w:t>
            </w:r>
          </w:p>
        </w:tc>
        <w:tc>
          <w:tcPr>
            <w:tcW w:w="2002" w:type="dxa"/>
          </w:tcPr>
          <w:p w14:paraId="484B2B6B" w14:textId="474834F6" w:rsidR="0007650D" w:rsidRPr="00EE1FE5" w:rsidRDefault="006811FD" w:rsidP="00DA3B91">
            <w:pPr>
              <w:pStyle w:val="Brdtext"/>
              <w:ind w:left="0"/>
            </w:pPr>
            <w:r w:rsidRPr="00EE1FE5">
              <w:t>345</w:t>
            </w:r>
            <w:r w:rsidR="0007650D" w:rsidRPr="00EE1FE5">
              <w:t>AI367_H2</w:t>
            </w:r>
          </w:p>
        </w:tc>
        <w:tc>
          <w:tcPr>
            <w:tcW w:w="4394" w:type="dxa"/>
          </w:tcPr>
          <w:p w14:paraId="06CD78DF"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156FDB9D" w14:textId="77777777" w:rsidTr="00DA3B91">
        <w:tc>
          <w:tcPr>
            <w:tcW w:w="1537" w:type="dxa"/>
          </w:tcPr>
          <w:p w14:paraId="6647F3AC" w14:textId="77777777" w:rsidR="0007650D" w:rsidRPr="00EE1FE5" w:rsidRDefault="0007650D" w:rsidP="00DA3B91">
            <w:pPr>
              <w:pStyle w:val="Brdtext"/>
              <w:ind w:left="0"/>
            </w:pPr>
            <w:r w:rsidRPr="00EE1FE5">
              <w:t>AI_CH4</w:t>
            </w:r>
          </w:p>
        </w:tc>
        <w:tc>
          <w:tcPr>
            <w:tcW w:w="2002" w:type="dxa"/>
          </w:tcPr>
          <w:p w14:paraId="715BFC3A" w14:textId="6DDF0362" w:rsidR="0007650D" w:rsidRPr="00EE1FE5" w:rsidRDefault="0007650D" w:rsidP="00DA3B91">
            <w:pPr>
              <w:pStyle w:val="Brdtext"/>
              <w:ind w:left="0"/>
            </w:pPr>
            <w:r w:rsidRPr="00EE1FE5">
              <w:t>3</w:t>
            </w:r>
            <w:r w:rsidR="006811FD" w:rsidRPr="00EE1FE5">
              <w:t>45</w:t>
            </w:r>
            <w:r w:rsidRPr="00EE1FE5">
              <w:t>AI367_CH4</w:t>
            </w:r>
          </w:p>
        </w:tc>
        <w:tc>
          <w:tcPr>
            <w:tcW w:w="4394" w:type="dxa"/>
          </w:tcPr>
          <w:p w14:paraId="70E828BD"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6969A204" w14:textId="77777777" w:rsidTr="00DA3B91">
        <w:tc>
          <w:tcPr>
            <w:tcW w:w="1537" w:type="dxa"/>
          </w:tcPr>
          <w:p w14:paraId="7F48E0BC" w14:textId="77777777" w:rsidR="0007650D" w:rsidRPr="00EE1FE5" w:rsidRDefault="0007650D" w:rsidP="00DA3B91">
            <w:pPr>
              <w:pStyle w:val="Brdtext"/>
              <w:ind w:left="0"/>
            </w:pPr>
            <w:r w:rsidRPr="00EE1FE5">
              <w:t>AI_CO</w:t>
            </w:r>
          </w:p>
        </w:tc>
        <w:tc>
          <w:tcPr>
            <w:tcW w:w="2002" w:type="dxa"/>
          </w:tcPr>
          <w:p w14:paraId="29E2902C" w14:textId="3396606A" w:rsidR="0007650D" w:rsidRPr="00EE1FE5" w:rsidRDefault="0007650D" w:rsidP="00DA3B91">
            <w:pPr>
              <w:pStyle w:val="Brdtext"/>
              <w:ind w:left="0"/>
            </w:pPr>
            <w:r w:rsidRPr="00EE1FE5">
              <w:t>3</w:t>
            </w:r>
            <w:r w:rsidR="006811FD" w:rsidRPr="00EE1FE5">
              <w:t>45</w:t>
            </w:r>
            <w:r w:rsidRPr="00EE1FE5">
              <w:t>AI367_CO</w:t>
            </w:r>
          </w:p>
        </w:tc>
        <w:tc>
          <w:tcPr>
            <w:tcW w:w="4394" w:type="dxa"/>
          </w:tcPr>
          <w:p w14:paraId="73C1B5D5"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692C28B8" w14:textId="77777777" w:rsidTr="00DA3B91">
        <w:tc>
          <w:tcPr>
            <w:tcW w:w="1537" w:type="dxa"/>
          </w:tcPr>
          <w:p w14:paraId="14795430" w14:textId="77777777" w:rsidR="0007650D" w:rsidRPr="00EE1FE5" w:rsidRDefault="0007650D" w:rsidP="00DA3B91">
            <w:pPr>
              <w:pStyle w:val="Brdtext"/>
              <w:ind w:left="0"/>
            </w:pPr>
            <w:r w:rsidRPr="00EE1FE5">
              <w:t>AI_CO2</w:t>
            </w:r>
          </w:p>
        </w:tc>
        <w:tc>
          <w:tcPr>
            <w:tcW w:w="2002" w:type="dxa"/>
          </w:tcPr>
          <w:p w14:paraId="0D9F7C06" w14:textId="5AE01C7B" w:rsidR="0007650D" w:rsidRPr="00EE1FE5" w:rsidRDefault="0007650D" w:rsidP="00DA3B91">
            <w:pPr>
              <w:pStyle w:val="Brdtext"/>
              <w:ind w:left="0"/>
            </w:pPr>
            <w:r w:rsidRPr="00EE1FE5">
              <w:t>3</w:t>
            </w:r>
            <w:r w:rsidR="006811FD" w:rsidRPr="00EE1FE5">
              <w:t>45</w:t>
            </w:r>
            <w:r w:rsidRPr="00EE1FE5">
              <w:t>AI367_CO2</w:t>
            </w:r>
          </w:p>
        </w:tc>
        <w:tc>
          <w:tcPr>
            <w:tcW w:w="4394" w:type="dxa"/>
          </w:tcPr>
          <w:p w14:paraId="3A65A9B4"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18DFCE90" w14:textId="77777777" w:rsidTr="00DA3B91">
        <w:tc>
          <w:tcPr>
            <w:tcW w:w="1537" w:type="dxa"/>
          </w:tcPr>
          <w:p w14:paraId="5E22FBE0" w14:textId="77777777" w:rsidR="0007650D" w:rsidRPr="00EE1FE5" w:rsidRDefault="0007650D" w:rsidP="00DA3B91">
            <w:pPr>
              <w:pStyle w:val="Brdtext"/>
              <w:ind w:left="0"/>
            </w:pPr>
            <w:r w:rsidRPr="00EE1FE5">
              <w:t>AI_O2</w:t>
            </w:r>
          </w:p>
        </w:tc>
        <w:tc>
          <w:tcPr>
            <w:tcW w:w="2002" w:type="dxa"/>
          </w:tcPr>
          <w:p w14:paraId="7F25A2D4" w14:textId="38416FDD" w:rsidR="0007650D" w:rsidRPr="00EE1FE5" w:rsidRDefault="006811FD" w:rsidP="00DA3B91">
            <w:pPr>
              <w:pStyle w:val="Brdtext"/>
              <w:ind w:left="0"/>
            </w:pPr>
            <w:r w:rsidRPr="00EE1FE5">
              <w:t>345</w:t>
            </w:r>
            <w:r w:rsidR="0007650D" w:rsidRPr="00EE1FE5">
              <w:t>AI367_O2</w:t>
            </w:r>
          </w:p>
        </w:tc>
        <w:tc>
          <w:tcPr>
            <w:tcW w:w="4394" w:type="dxa"/>
          </w:tcPr>
          <w:p w14:paraId="61E492C7"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6751F0C0" w14:textId="77777777" w:rsidTr="00DA3B91">
        <w:tc>
          <w:tcPr>
            <w:tcW w:w="1537" w:type="dxa"/>
          </w:tcPr>
          <w:p w14:paraId="5D041DDD" w14:textId="77777777" w:rsidR="0007650D" w:rsidRPr="00EE1FE5" w:rsidRDefault="0007650D" w:rsidP="00DA3B91">
            <w:pPr>
              <w:pStyle w:val="Brdtext"/>
              <w:ind w:left="0"/>
            </w:pPr>
            <w:r w:rsidRPr="00EE1FE5">
              <w:t>AI_H2O</w:t>
            </w:r>
          </w:p>
        </w:tc>
        <w:tc>
          <w:tcPr>
            <w:tcW w:w="2002" w:type="dxa"/>
          </w:tcPr>
          <w:p w14:paraId="01FA7FEE" w14:textId="177DAC98" w:rsidR="0007650D" w:rsidRPr="00EE1FE5" w:rsidRDefault="006811FD" w:rsidP="00DA3B91">
            <w:pPr>
              <w:pStyle w:val="Brdtext"/>
              <w:ind w:left="0"/>
            </w:pPr>
            <w:r w:rsidRPr="00EE1FE5">
              <w:t>345</w:t>
            </w:r>
            <w:r w:rsidR="0007650D" w:rsidRPr="00EE1FE5">
              <w:t>AI367_H2O</w:t>
            </w:r>
          </w:p>
        </w:tc>
        <w:tc>
          <w:tcPr>
            <w:tcW w:w="4394" w:type="dxa"/>
          </w:tcPr>
          <w:p w14:paraId="020A7C5F"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4229D748" w14:textId="77777777" w:rsidTr="00DA3B91">
        <w:tc>
          <w:tcPr>
            <w:tcW w:w="1537" w:type="dxa"/>
          </w:tcPr>
          <w:p w14:paraId="4D8DD4FB" w14:textId="77777777" w:rsidR="0007650D" w:rsidRPr="00EE1FE5" w:rsidRDefault="0007650D" w:rsidP="00DA3B91">
            <w:pPr>
              <w:pStyle w:val="Brdtext"/>
              <w:ind w:left="0"/>
            </w:pPr>
            <w:r w:rsidRPr="00EE1FE5">
              <w:t>AI_N2</w:t>
            </w:r>
          </w:p>
        </w:tc>
        <w:tc>
          <w:tcPr>
            <w:tcW w:w="2002" w:type="dxa"/>
          </w:tcPr>
          <w:p w14:paraId="55306E35" w14:textId="4BD139AD" w:rsidR="0007650D" w:rsidRPr="00EE1FE5" w:rsidRDefault="006811FD" w:rsidP="00DA3B91">
            <w:pPr>
              <w:pStyle w:val="Brdtext"/>
              <w:ind w:left="0"/>
            </w:pPr>
            <w:r w:rsidRPr="00EE1FE5">
              <w:t>345</w:t>
            </w:r>
            <w:r w:rsidR="0007650D" w:rsidRPr="00EE1FE5">
              <w:t>AI367_N2</w:t>
            </w:r>
          </w:p>
        </w:tc>
        <w:tc>
          <w:tcPr>
            <w:tcW w:w="4394" w:type="dxa"/>
          </w:tcPr>
          <w:p w14:paraId="3E00DCF7" w14:textId="77777777" w:rsidR="0007650D" w:rsidRPr="00EE1FE5" w:rsidRDefault="0007650D" w:rsidP="00DA3B91">
            <w:pPr>
              <w:pStyle w:val="Brdtext"/>
              <w:ind w:left="0"/>
            </w:pPr>
            <w:proofErr w:type="spellStart"/>
            <w:r w:rsidRPr="00EE1FE5">
              <w:t>Gasanalys</w:t>
            </w:r>
            <w:proofErr w:type="spellEnd"/>
            <w:r w:rsidRPr="00EE1FE5">
              <w:t xml:space="preserve"> från MS</w:t>
            </w:r>
          </w:p>
        </w:tc>
      </w:tr>
      <w:tr w:rsidR="00EE1FE5" w:rsidRPr="00EE1FE5" w14:paraId="5CC5916B" w14:textId="77777777" w:rsidTr="00DA3B91">
        <w:tc>
          <w:tcPr>
            <w:tcW w:w="1537" w:type="dxa"/>
          </w:tcPr>
          <w:p w14:paraId="5A34C00B" w14:textId="77777777" w:rsidR="0007650D" w:rsidRPr="00EE1FE5" w:rsidRDefault="0007650D" w:rsidP="00DA3B91">
            <w:pPr>
              <w:pStyle w:val="Brdtext"/>
              <w:ind w:left="0"/>
            </w:pPr>
            <w:r w:rsidRPr="00EE1FE5">
              <w:t>Ber_N2</w:t>
            </w:r>
          </w:p>
        </w:tc>
        <w:tc>
          <w:tcPr>
            <w:tcW w:w="2002" w:type="dxa"/>
          </w:tcPr>
          <w:p w14:paraId="34B84C80" w14:textId="77777777" w:rsidR="0007650D" w:rsidRPr="00EE1FE5" w:rsidRDefault="0007650D" w:rsidP="00DA3B91">
            <w:pPr>
              <w:pStyle w:val="Brdtext"/>
              <w:ind w:left="0"/>
            </w:pPr>
            <w:proofErr w:type="spellStart"/>
            <w:r w:rsidRPr="00EE1FE5">
              <w:t>False</w:t>
            </w:r>
            <w:proofErr w:type="spellEnd"/>
          </w:p>
        </w:tc>
        <w:tc>
          <w:tcPr>
            <w:tcW w:w="4394" w:type="dxa"/>
          </w:tcPr>
          <w:p w14:paraId="1D5B908F" w14:textId="77777777" w:rsidR="0007650D" w:rsidRPr="00EE1FE5" w:rsidRDefault="0007650D" w:rsidP="00DA3B91">
            <w:pPr>
              <w:pStyle w:val="Brdtext"/>
              <w:ind w:left="0"/>
            </w:pPr>
            <w:r w:rsidRPr="00EE1FE5">
              <w:t>Konstant</w:t>
            </w:r>
          </w:p>
        </w:tc>
      </w:tr>
      <w:tr w:rsidR="006B7F03" w:rsidRPr="00EE1FE5" w14:paraId="788FFE3E" w14:textId="77777777" w:rsidTr="00DA3B91">
        <w:tc>
          <w:tcPr>
            <w:tcW w:w="1537" w:type="dxa"/>
          </w:tcPr>
          <w:p w14:paraId="22689D0D" w14:textId="77777777" w:rsidR="0007650D" w:rsidRPr="00EE1FE5" w:rsidRDefault="0007650D" w:rsidP="00DA3B91">
            <w:pPr>
              <w:pStyle w:val="Brdtext"/>
              <w:ind w:left="0"/>
            </w:pPr>
            <w:proofErr w:type="spellStart"/>
            <w:r w:rsidRPr="00EE1FE5">
              <w:t>Out_Rho</w:t>
            </w:r>
            <w:proofErr w:type="spellEnd"/>
          </w:p>
        </w:tc>
        <w:tc>
          <w:tcPr>
            <w:tcW w:w="2002" w:type="dxa"/>
          </w:tcPr>
          <w:p w14:paraId="225DB3C5" w14:textId="4021136B" w:rsidR="0007650D" w:rsidRPr="00EE1FE5" w:rsidRDefault="0007650D" w:rsidP="00DA3B91">
            <w:pPr>
              <w:pStyle w:val="Brdtext"/>
              <w:ind w:left="0"/>
            </w:pPr>
            <w:r w:rsidRPr="00EE1FE5">
              <w:t>3</w:t>
            </w:r>
            <w:r w:rsidR="006811FD" w:rsidRPr="00EE1FE5">
              <w:t>45</w:t>
            </w:r>
            <w:r w:rsidRPr="00EE1FE5">
              <w:t>XI367_RHO</w:t>
            </w:r>
          </w:p>
        </w:tc>
        <w:tc>
          <w:tcPr>
            <w:tcW w:w="4394" w:type="dxa"/>
          </w:tcPr>
          <w:p w14:paraId="7FC6614F" w14:textId="77777777" w:rsidR="0007650D" w:rsidRPr="00EE1FE5" w:rsidRDefault="0007650D" w:rsidP="00DA3B91">
            <w:pPr>
              <w:pStyle w:val="Brdtext"/>
              <w:ind w:left="0"/>
            </w:pPr>
          </w:p>
        </w:tc>
      </w:tr>
    </w:tbl>
    <w:p w14:paraId="090FD158" w14:textId="77777777" w:rsidR="0007650D" w:rsidRPr="00EE1FE5" w:rsidRDefault="0007650D" w:rsidP="007E738A">
      <w:pPr>
        <w:pStyle w:val="Brdtext"/>
      </w:pPr>
    </w:p>
    <w:p w14:paraId="27AA149D" w14:textId="77777777" w:rsidR="00894A68" w:rsidRPr="00EE1FE5" w:rsidRDefault="00894A68" w:rsidP="007E738A">
      <w:pPr>
        <w:pStyle w:val="Brdtext"/>
      </w:pPr>
    </w:p>
    <w:p w14:paraId="104C7DAB" w14:textId="77777777" w:rsidR="00502A2B" w:rsidRPr="00EE1FE5" w:rsidRDefault="00502A2B" w:rsidP="007E738A">
      <w:pPr>
        <w:pStyle w:val="Brdtext"/>
      </w:pPr>
    </w:p>
    <w:p w14:paraId="1614C29F" w14:textId="77777777" w:rsidR="00D90285" w:rsidRPr="00EE1FE5" w:rsidRDefault="00D90285" w:rsidP="00B572A0">
      <w:pPr>
        <w:pStyle w:val="Rubrik2"/>
      </w:pPr>
      <w:bookmarkStart w:id="45" w:name="_Toc34188989"/>
      <w:r w:rsidRPr="00EE1FE5">
        <w:t>Start</w:t>
      </w:r>
      <w:bookmarkEnd w:id="45"/>
    </w:p>
    <w:p w14:paraId="263CBB0B" w14:textId="77777777" w:rsidR="008F0EAE" w:rsidRPr="00EE1FE5" w:rsidRDefault="008F0EAE" w:rsidP="008F0EAE">
      <w:pPr>
        <w:pStyle w:val="Brdtext"/>
      </w:pPr>
    </w:p>
    <w:p w14:paraId="4A0112D8" w14:textId="285D5B7B" w:rsidR="008F0EAE" w:rsidRPr="00EE1FE5" w:rsidRDefault="008F0EAE" w:rsidP="008F0EAE">
      <w:pPr>
        <w:pStyle w:val="Brdtext"/>
        <w:rPr>
          <w:highlight w:val="yellow"/>
        </w:rPr>
      </w:pPr>
      <w:r w:rsidRPr="00EE1FE5">
        <w:rPr>
          <w:highlight w:val="yellow"/>
        </w:rPr>
        <w:t xml:space="preserve">Om anläggningen återstartas med brännbar gas i systemet så höjs trycket först till 2 </w:t>
      </w:r>
      <w:proofErr w:type="spellStart"/>
      <w:r w:rsidRPr="00EE1FE5">
        <w:rPr>
          <w:highlight w:val="yellow"/>
        </w:rPr>
        <w:t>barG</w:t>
      </w:r>
      <w:proofErr w:type="spellEnd"/>
      <w:r w:rsidRPr="00EE1FE5">
        <w:rPr>
          <w:highlight w:val="yellow"/>
        </w:rPr>
        <w:t xml:space="preserve"> med hjälp av kvävgas och starts sedan från pkt 8. Om anläggningen varit trycklös/tömd på pellet så börja om från pkt 1.</w:t>
      </w:r>
    </w:p>
    <w:p w14:paraId="52F5BA3D" w14:textId="77777777" w:rsidR="00041BB4" w:rsidRPr="00EE1FE5" w:rsidRDefault="00041BB4" w:rsidP="00D90285">
      <w:pPr>
        <w:pStyle w:val="Brdtext"/>
        <w:rPr>
          <w:highlight w:val="yellow"/>
        </w:rPr>
      </w:pPr>
    </w:p>
    <w:p w14:paraId="655E5400" w14:textId="3EB46C2F" w:rsidR="003574D6" w:rsidRPr="00EE1FE5" w:rsidRDefault="00680997" w:rsidP="003574D6">
      <w:pPr>
        <w:pStyle w:val="Brdtext"/>
        <w:numPr>
          <w:ilvl w:val="0"/>
          <w:numId w:val="45"/>
        </w:numPr>
        <w:rPr>
          <w:highlight w:val="yellow"/>
        </w:rPr>
      </w:pPr>
      <w:r w:rsidRPr="00EE1FE5">
        <w:rPr>
          <w:highlight w:val="yellow"/>
        </w:rPr>
        <w:lastRenderedPageBreak/>
        <w:t xml:space="preserve">Starta vattencirkulation i </w:t>
      </w:r>
      <w:r w:rsidR="003574D6" w:rsidRPr="00EE1FE5">
        <w:rPr>
          <w:highlight w:val="yellow"/>
        </w:rPr>
        <w:t>gasreningsanläggningarna.</w:t>
      </w:r>
    </w:p>
    <w:p w14:paraId="6C49EA6C" w14:textId="4C0156DD" w:rsidR="003574D6" w:rsidRPr="00EE1FE5" w:rsidRDefault="00680997" w:rsidP="003574D6">
      <w:pPr>
        <w:pStyle w:val="Brdtext"/>
        <w:numPr>
          <w:ilvl w:val="0"/>
          <w:numId w:val="45"/>
        </w:numPr>
        <w:rPr>
          <w:highlight w:val="yellow"/>
        </w:rPr>
      </w:pPr>
      <w:r w:rsidRPr="00EE1FE5">
        <w:rPr>
          <w:highlight w:val="yellow"/>
        </w:rPr>
        <w:t>Topptrycksregleringen sätts till 0,5</w:t>
      </w:r>
      <w:r w:rsidR="003528F7" w:rsidRPr="00EE1FE5">
        <w:rPr>
          <w:highlight w:val="yellow"/>
        </w:rPr>
        <w:t xml:space="preserve"> </w:t>
      </w:r>
      <w:proofErr w:type="spellStart"/>
      <w:r w:rsidRPr="00EE1FE5">
        <w:rPr>
          <w:highlight w:val="yellow"/>
        </w:rPr>
        <w:t>barG</w:t>
      </w:r>
      <w:proofErr w:type="spellEnd"/>
      <w:r w:rsidRPr="00EE1FE5">
        <w:rPr>
          <w:highlight w:val="yellow"/>
        </w:rPr>
        <w:t xml:space="preserve"> och vi börjar ta in kvävgas före värmare </w:t>
      </w:r>
      <w:r w:rsidR="003574D6" w:rsidRPr="00EE1FE5">
        <w:rPr>
          <w:highlight w:val="yellow"/>
        </w:rPr>
        <w:t xml:space="preserve">tills trycket är uppnått </w:t>
      </w:r>
    </w:p>
    <w:p w14:paraId="08034B72" w14:textId="33EAEC56" w:rsidR="003574D6" w:rsidRPr="00EE1FE5" w:rsidRDefault="00680997" w:rsidP="003574D6">
      <w:pPr>
        <w:pStyle w:val="Brdtext"/>
        <w:numPr>
          <w:ilvl w:val="0"/>
          <w:numId w:val="45"/>
        </w:numPr>
        <w:rPr>
          <w:highlight w:val="yellow"/>
        </w:rPr>
      </w:pPr>
      <w:r w:rsidRPr="00EE1FE5">
        <w:rPr>
          <w:highlight w:val="yellow"/>
        </w:rPr>
        <w:t>Snabb kontroll av anläggningen så att vi inte har större läckage. (Om s</w:t>
      </w:r>
      <w:r w:rsidR="003528F7" w:rsidRPr="00EE1FE5">
        <w:rPr>
          <w:highlight w:val="yellow"/>
        </w:rPr>
        <w:t>å är fallet rätta till</w:t>
      </w:r>
      <w:r w:rsidR="003574D6" w:rsidRPr="00EE1FE5">
        <w:rPr>
          <w:highlight w:val="yellow"/>
        </w:rPr>
        <w:t xml:space="preserve">) </w:t>
      </w:r>
    </w:p>
    <w:p w14:paraId="424CAE4C" w14:textId="21D77609" w:rsidR="003574D6" w:rsidRPr="00EE1FE5" w:rsidRDefault="00680997" w:rsidP="003574D6">
      <w:pPr>
        <w:pStyle w:val="Brdtext"/>
        <w:numPr>
          <w:ilvl w:val="0"/>
          <w:numId w:val="45"/>
        </w:numPr>
        <w:rPr>
          <w:highlight w:val="yellow"/>
        </w:rPr>
      </w:pPr>
      <w:r w:rsidRPr="00EE1FE5">
        <w:rPr>
          <w:highlight w:val="yellow"/>
        </w:rPr>
        <w:t xml:space="preserve">Höj </w:t>
      </w:r>
      <w:proofErr w:type="spellStart"/>
      <w:r w:rsidRPr="00EE1FE5">
        <w:rPr>
          <w:highlight w:val="yellow"/>
        </w:rPr>
        <w:t>börvärde</w:t>
      </w:r>
      <w:proofErr w:type="spellEnd"/>
      <w:r w:rsidRPr="00EE1FE5">
        <w:rPr>
          <w:highlight w:val="yellow"/>
        </w:rPr>
        <w:t xml:space="preserve"> för topptryck till 4</w:t>
      </w:r>
      <w:r w:rsidR="003528F7" w:rsidRPr="00EE1FE5">
        <w:rPr>
          <w:highlight w:val="yellow"/>
        </w:rPr>
        <w:t xml:space="preserve"> </w:t>
      </w:r>
      <w:proofErr w:type="spellStart"/>
      <w:r w:rsidRPr="00EE1FE5">
        <w:rPr>
          <w:highlight w:val="yellow"/>
        </w:rPr>
        <w:t>barG</w:t>
      </w:r>
      <w:proofErr w:type="spellEnd"/>
      <w:r w:rsidRPr="00EE1FE5">
        <w:rPr>
          <w:highlight w:val="yellow"/>
        </w:rPr>
        <w:t xml:space="preserve"> fortsätt ta in kvävgas till</w:t>
      </w:r>
      <w:r w:rsidR="003528F7" w:rsidRPr="00EE1FE5">
        <w:rPr>
          <w:highlight w:val="yellow"/>
        </w:rPr>
        <w:t>s trycket är uppnått.</w:t>
      </w:r>
      <w:r w:rsidR="003574D6" w:rsidRPr="00EE1FE5">
        <w:rPr>
          <w:highlight w:val="yellow"/>
        </w:rPr>
        <w:t xml:space="preserve"> </w:t>
      </w:r>
    </w:p>
    <w:p w14:paraId="06B6C7BF" w14:textId="77777777" w:rsidR="003574D6" w:rsidRPr="00EE1FE5" w:rsidRDefault="00680997" w:rsidP="003574D6">
      <w:pPr>
        <w:pStyle w:val="Brdtext"/>
        <w:numPr>
          <w:ilvl w:val="0"/>
          <w:numId w:val="45"/>
        </w:numPr>
        <w:rPr>
          <w:highlight w:val="yellow"/>
        </w:rPr>
      </w:pPr>
      <w:r w:rsidRPr="00EE1FE5">
        <w:rPr>
          <w:highlight w:val="yellow"/>
        </w:rPr>
        <w:t xml:space="preserve">Stäng kvävgas och gör en grundlig läckagekontroll. (Åtgärda läckage vid behov) </w:t>
      </w:r>
    </w:p>
    <w:p w14:paraId="688CEB01" w14:textId="20F4F53E" w:rsidR="003574D6" w:rsidRPr="00EE1FE5" w:rsidRDefault="00680997" w:rsidP="003574D6">
      <w:pPr>
        <w:pStyle w:val="Brdtext"/>
        <w:numPr>
          <w:ilvl w:val="0"/>
          <w:numId w:val="45"/>
        </w:numPr>
        <w:rPr>
          <w:highlight w:val="yellow"/>
        </w:rPr>
      </w:pPr>
      <w:r w:rsidRPr="00EE1FE5">
        <w:rPr>
          <w:highlight w:val="yellow"/>
        </w:rPr>
        <w:t xml:space="preserve">Sänk </w:t>
      </w:r>
      <w:proofErr w:type="spellStart"/>
      <w:r w:rsidRPr="00EE1FE5">
        <w:rPr>
          <w:highlight w:val="yellow"/>
        </w:rPr>
        <w:t>börvärde</w:t>
      </w:r>
      <w:proofErr w:type="spellEnd"/>
      <w:r w:rsidRPr="00EE1FE5">
        <w:rPr>
          <w:highlight w:val="yellow"/>
        </w:rPr>
        <w:t xml:space="preserve"> för topptrycket till 2</w:t>
      </w:r>
      <w:r w:rsidR="003528F7" w:rsidRPr="00EE1FE5">
        <w:rPr>
          <w:highlight w:val="yellow"/>
        </w:rPr>
        <w:t xml:space="preserve"> </w:t>
      </w:r>
      <w:proofErr w:type="spellStart"/>
      <w:r w:rsidRPr="00EE1FE5">
        <w:rPr>
          <w:highlight w:val="yellow"/>
        </w:rPr>
        <w:t>barG</w:t>
      </w:r>
      <w:proofErr w:type="spellEnd"/>
      <w:r w:rsidRPr="00EE1FE5">
        <w:rPr>
          <w:highlight w:val="yellow"/>
        </w:rPr>
        <w:t xml:space="preserve"> o</w:t>
      </w:r>
      <w:r w:rsidR="003528F7" w:rsidRPr="00EE1FE5">
        <w:rPr>
          <w:highlight w:val="yellow"/>
        </w:rPr>
        <w:t xml:space="preserve">ch invänta tills det uppnåtts. </w:t>
      </w:r>
    </w:p>
    <w:p w14:paraId="6AFD383D" w14:textId="51859D85" w:rsidR="003574D6" w:rsidRPr="00EE1FE5" w:rsidRDefault="00680997" w:rsidP="003574D6">
      <w:pPr>
        <w:pStyle w:val="Brdtext"/>
        <w:numPr>
          <w:ilvl w:val="0"/>
          <w:numId w:val="45"/>
        </w:numPr>
        <w:rPr>
          <w:highlight w:val="yellow"/>
        </w:rPr>
      </w:pPr>
      <w:r w:rsidRPr="00EE1FE5">
        <w:rPr>
          <w:highlight w:val="yellow"/>
        </w:rPr>
        <w:t>Chargera pellets i reaktorn</w:t>
      </w:r>
      <w:r w:rsidR="003528F7" w:rsidRPr="00EE1FE5">
        <w:rPr>
          <w:highlight w:val="yellow"/>
        </w:rPr>
        <w:t xml:space="preserve"> tills nominell nivå uppnåtts. </w:t>
      </w:r>
    </w:p>
    <w:p w14:paraId="75B5D356" w14:textId="5A3B604A" w:rsidR="003574D6" w:rsidRPr="00EE1FE5" w:rsidRDefault="00680997" w:rsidP="003574D6">
      <w:pPr>
        <w:pStyle w:val="Brdtext"/>
        <w:numPr>
          <w:ilvl w:val="0"/>
          <w:numId w:val="45"/>
        </w:numPr>
        <w:rPr>
          <w:highlight w:val="yellow"/>
        </w:rPr>
      </w:pPr>
      <w:r w:rsidRPr="00EE1FE5">
        <w:rPr>
          <w:highlight w:val="yellow"/>
        </w:rPr>
        <w:t>Starta kompressorer (</w:t>
      </w:r>
      <w:proofErr w:type="spellStart"/>
      <w:r w:rsidRPr="00EE1FE5">
        <w:rPr>
          <w:highlight w:val="yellow"/>
        </w:rPr>
        <w:t>Toppgas</w:t>
      </w:r>
      <w:proofErr w:type="spellEnd"/>
      <w:r w:rsidRPr="00EE1FE5">
        <w:rPr>
          <w:highlight w:val="yellow"/>
        </w:rPr>
        <w:t xml:space="preserve"> &amp; </w:t>
      </w:r>
      <w:proofErr w:type="spellStart"/>
      <w:r w:rsidRPr="00EE1FE5">
        <w:rPr>
          <w:highlight w:val="yellow"/>
        </w:rPr>
        <w:t>kylgas</w:t>
      </w:r>
      <w:proofErr w:type="spellEnd"/>
      <w:r w:rsidRPr="00EE1FE5">
        <w:rPr>
          <w:highlight w:val="yellow"/>
        </w:rPr>
        <w:t>) på minflöde samtidigt som vi tar in en större mängd kvävgas för att så snabbt som möjligt få ned O2-halten under den nivå som gör det möjligt</w:t>
      </w:r>
      <w:r w:rsidR="003528F7" w:rsidRPr="00EE1FE5">
        <w:rPr>
          <w:highlight w:val="yellow"/>
        </w:rPr>
        <w:t xml:space="preserve"> att starta </w:t>
      </w:r>
      <w:proofErr w:type="spellStart"/>
      <w:r w:rsidR="003528F7" w:rsidRPr="00EE1FE5">
        <w:rPr>
          <w:highlight w:val="yellow"/>
        </w:rPr>
        <w:t>våtelfiltren</w:t>
      </w:r>
      <w:proofErr w:type="spellEnd"/>
      <w:r w:rsidR="003528F7" w:rsidRPr="00EE1FE5">
        <w:rPr>
          <w:highlight w:val="yellow"/>
        </w:rPr>
        <w:t xml:space="preserve">. </w:t>
      </w:r>
    </w:p>
    <w:p w14:paraId="59198CD1" w14:textId="77777777" w:rsidR="003528F7" w:rsidRPr="00EE1FE5" w:rsidRDefault="00680997" w:rsidP="003574D6">
      <w:pPr>
        <w:pStyle w:val="Brdtext"/>
        <w:numPr>
          <w:ilvl w:val="0"/>
          <w:numId w:val="45"/>
        </w:numPr>
        <w:rPr>
          <w:highlight w:val="yellow"/>
        </w:rPr>
      </w:pPr>
      <w:r w:rsidRPr="00EE1FE5">
        <w:rPr>
          <w:highlight w:val="yellow"/>
        </w:rPr>
        <w:t xml:space="preserve">Starta båda </w:t>
      </w:r>
      <w:proofErr w:type="spellStart"/>
      <w:r w:rsidRPr="00EE1FE5">
        <w:rPr>
          <w:highlight w:val="yellow"/>
        </w:rPr>
        <w:t>våtelfiltren</w:t>
      </w:r>
      <w:proofErr w:type="spellEnd"/>
      <w:r w:rsidRPr="00EE1FE5">
        <w:rPr>
          <w:highlight w:val="yellow"/>
        </w:rPr>
        <w:t xml:space="preserve"> och minska tillförd mängd kvävgas till minimum. (Från denna punkt kan man betrakta gasreningsanläggningarna som i</w:t>
      </w:r>
      <w:r w:rsidR="003528F7" w:rsidRPr="00EE1FE5">
        <w:rPr>
          <w:highlight w:val="yellow"/>
        </w:rPr>
        <w:t xml:space="preserve"> </w:t>
      </w:r>
      <w:r w:rsidRPr="00EE1FE5">
        <w:rPr>
          <w:highlight w:val="yellow"/>
        </w:rPr>
        <w:t xml:space="preserve">drift. Ingående gas kommer dock att vara kall) </w:t>
      </w:r>
    </w:p>
    <w:p w14:paraId="04530AB1" w14:textId="22D0BB89" w:rsidR="003574D6" w:rsidRPr="00EE1FE5" w:rsidRDefault="003528F7" w:rsidP="003574D6">
      <w:pPr>
        <w:pStyle w:val="Brdtext"/>
        <w:numPr>
          <w:ilvl w:val="0"/>
          <w:numId w:val="45"/>
        </w:numPr>
        <w:rPr>
          <w:highlight w:val="yellow"/>
        </w:rPr>
      </w:pPr>
      <w:r w:rsidRPr="00EE1FE5">
        <w:rPr>
          <w:highlight w:val="yellow"/>
        </w:rPr>
        <w:t xml:space="preserve">Start </w:t>
      </w:r>
      <w:proofErr w:type="spellStart"/>
      <w:r w:rsidRPr="00EE1FE5">
        <w:rPr>
          <w:highlight w:val="yellow"/>
        </w:rPr>
        <w:t>elvärmare</w:t>
      </w:r>
      <w:proofErr w:type="spellEnd"/>
      <w:r w:rsidRPr="00EE1FE5">
        <w:rPr>
          <w:highlight w:val="yellow"/>
        </w:rPr>
        <w:t xml:space="preserve"> efter CO2-avskiljare för att förhindra kondens in i reduktionsgasvärmaren.</w:t>
      </w:r>
    </w:p>
    <w:p w14:paraId="310B0AF2" w14:textId="77777777" w:rsidR="003574D6" w:rsidRPr="00EE1FE5" w:rsidRDefault="00680997" w:rsidP="003574D6">
      <w:pPr>
        <w:pStyle w:val="Brdtext"/>
        <w:numPr>
          <w:ilvl w:val="0"/>
          <w:numId w:val="45"/>
        </w:numPr>
        <w:rPr>
          <w:highlight w:val="yellow"/>
        </w:rPr>
      </w:pPr>
      <w:r w:rsidRPr="00EE1FE5">
        <w:rPr>
          <w:highlight w:val="yellow"/>
        </w:rPr>
        <w:t xml:space="preserve">Starta eldning i reduktionsgasvärmaren så att vi får upp gastemperaturen till önskad nivå. Starta intermittent drift av cellmataren under reaktorn för att få rörelse på pelleten och förhindra att denna "klumpar ihop sig". Chargering av mer pellets sker automatiskt vid behov. (I och med att vi startar reduktionsgasvärmaren så kommer ingående </w:t>
      </w:r>
      <w:proofErr w:type="spellStart"/>
      <w:r w:rsidRPr="00EE1FE5">
        <w:rPr>
          <w:highlight w:val="yellow"/>
        </w:rPr>
        <w:t>gastemp</w:t>
      </w:r>
      <w:proofErr w:type="spellEnd"/>
      <w:r w:rsidRPr="00EE1FE5">
        <w:rPr>
          <w:highlight w:val="yellow"/>
        </w:rPr>
        <w:t xml:space="preserve"> till gasreningarna att börja stiga långsamt) </w:t>
      </w:r>
    </w:p>
    <w:p w14:paraId="3C42A97E" w14:textId="49216FF4" w:rsidR="003574D6" w:rsidRPr="00EE1FE5" w:rsidRDefault="00680997" w:rsidP="003574D6">
      <w:pPr>
        <w:pStyle w:val="Brdtext"/>
        <w:numPr>
          <w:ilvl w:val="0"/>
          <w:numId w:val="45"/>
        </w:numPr>
        <w:rPr>
          <w:highlight w:val="yellow"/>
        </w:rPr>
      </w:pPr>
      <w:r w:rsidRPr="00EE1FE5">
        <w:rPr>
          <w:highlight w:val="yellow"/>
        </w:rPr>
        <w:t xml:space="preserve">När ingående gastemperaturen till schaktet är tillräckligt hög så börjar vi ta in CH4 före värmaren för </w:t>
      </w:r>
      <w:r w:rsidR="003528F7" w:rsidRPr="00EE1FE5">
        <w:rPr>
          <w:highlight w:val="yellow"/>
        </w:rPr>
        <w:t xml:space="preserve">att starta reduktionen. </w:t>
      </w:r>
    </w:p>
    <w:p w14:paraId="42CD03A9" w14:textId="52DBF47F" w:rsidR="003574D6" w:rsidRPr="00EE1FE5" w:rsidRDefault="00680997" w:rsidP="003574D6">
      <w:pPr>
        <w:pStyle w:val="Brdtext"/>
        <w:numPr>
          <w:ilvl w:val="0"/>
          <w:numId w:val="45"/>
        </w:numPr>
        <w:rPr>
          <w:highlight w:val="yellow"/>
        </w:rPr>
      </w:pPr>
      <w:r w:rsidRPr="00EE1FE5">
        <w:rPr>
          <w:highlight w:val="yellow"/>
        </w:rPr>
        <w:t>Gasflöde via kompressorerna och topptryck anpassas till nominellt önskat värde. Materialmatningen ökas i takt med att reduktionen kommer igång. Injektion</w:t>
      </w:r>
      <w:r w:rsidR="003528F7" w:rsidRPr="00EE1FE5">
        <w:rPr>
          <w:highlight w:val="yellow"/>
        </w:rPr>
        <w:t xml:space="preserve"> Av CH4 till </w:t>
      </w:r>
      <w:proofErr w:type="spellStart"/>
      <w:r w:rsidR="003528F7" w:rsidRPr="00EE1FE5">
        <w:rPr>
          <w:highlight w:val="yellow"/>
        </w:rPr>
        <w:t>kylkrets</w:t>
      </w:r>
      <w:proofErr w:type="spellEnd"/>
      <w:r w:rsidR="003528F7" w:rsidRPr="00EE1FE5">
        <w:rPr>
          <w:highlight w:val="yellow"/>
        </w:rPr>
        <w:t xml:space="preserve"> startas. </w:t>
      </w:r>
    </w:p>
    <w:p w14:paraId="1D22922B" w14:textId="2E7C7F92" w:rsidR="003574D6" w:rsidRPr="00EE1FE5" w:rsidRDefault="00680997" w:rsidP="003574D6">
      <w:pPr>
        <w:pStyle w:val="Brdtext"/>
        <w:numPr>
          <w:ilvl w:val="0"/>
          <w:numId w:val="45"/>
        </w:numPr>
        <w:rPr>
          <w:highlight w:val="yellow"/>
        </w:rPr>
      </w:pPr>
      <w:r w:rsidRPr="00EE1FE5">
        <w:rPr>
          <w:highlight w:val="yellow"/>
        </w:rPr>
        <w:t xml:space="preserve">O2-injektion efter reduktionsgasvärmare samt ånginjektion startas när temperatur medger och </w:t>
      </w:r>
      <w:r w:rsidR="003528F7" w:rsidRPr="00EE1FE5">
        <w:rPr>
          <w:highlight w:val="yellow"/>
        </w:rPr>
        <w:t xml:space="preserve">reduktionen tagit fart. </w:t>
      </w:r>
    </w:p>
    <w:p w14:paraId="37F69D43" w14:textId="670BD543" w:rsidR="00041BB4" w:rsidRPr="00EE1FE5" w:rsidRDefault="00680997" w:rsidP="003574D6">
      <w:pPr>
        <w:pStyle w:val="Brdtext"/>
        <w:numPr>
          <w:ilvl w:val="0"/>
          <w:numId w:val="45"/>
        </w:numPr>
      </w:pPr>
      <w:r w:rsidRPr="00EE1FE5">
        <w:rPr>
          <w:highlight w:val="yellow"/>
        </w:rPr>
        <w:t>Från denna punkt kan vi betr</w:t>
      </w:r>
      <w:r w:rsidR="003528F7" w:rsidRPr="00EE1FE5">
        <w:rPr>
          <w:highlight w:val="yellow"/>
        </w:rPr>
        <w:t>akta anläggningen som i drift.</w:t>
      </w:r>
      <w:r w:rsidRPr="00EE1FE5">
        <w:br/>
      </w:r>
      <w:r w:rsidRPr="00EE1FE5">
        <w:br/>
      </w:r>
    </w:p>
    <w:p w14:paraId="4AAA69F6" w14:textId="77777777" w:rsidR="00D90285" w:rsidRPr="00EE1FE5" w:rsidRDefault="00D90285" w:rsidP="00B572A0">
      <w:pPr>
        <w:pStyle w:val="Rubrik2"/>
      </w:pPr>
      <w:bookmarkStart w:id="46" w:name="_Toc34188990"/>
      <w:r w:rsidRPr="00EE1FE5">
        <w:t>Stopp</w:t>
      </w:r>
      <w:bookmarkEnd w:id="46"/>
    </w:p>
    <w:p w14:paraId="11312606" w14:textId="77777777" w:rsidR="003574D6" w:rsidRPr="00EE1FE5" w:rsidRDefault="003574D6" w:rsidP="003528F7">
      <w:pPr>
        <w:pStyle w:val="Brdtext"/>
        <w:ind w:left="0"/>
      </w:pPr>
    </w:p>
    <w:p w14:paraId="17B863E7" w14:textId="77777777" w:rsidR="003574D6" w:rsidRPr="00EE1FE5" w:rsidRDefault="003574D6" w:rsidP="003574D6">
      <w:pPr>
        <w:pStyle w:val="Brdtext"/>
        <w:numPr>
          <w:ilvl w:val="0"/>
          <w:numId w:val="48"/>
        </w:numPr>
        <w:rPr>
          <w:highlight w:val="yellow"/>
        </w:rPr>
      </w:pPr>
      <w:r w:rsidRPr="00EE1FE5">
        <w:rPr>
          <w:highlight w:val="yellow"/>
        </w:rPr>
        <w:t xml:space="preserve">Syrgasinjektion och ånginjektion stoppas. </w:t>
      </w:r>
    </w:p>
    <w:p w14:paraId="113C9014" w14:textId="552C3C08" w:rsidR="003574D6" w:rsidRPr="00EE1FE5" w:rsidRDefault="003574D6" w:rsidP="003574D6">
      <w:pPr>
        <w:pStyle w:val="Brdtext"/>
        <w:numPr>
          <w:ilvl w:val="0"/>
          <w:numId w:val="48"/>
        </w:numPr>
        <w:rPr>
          <w:highlight w:val="yellow"/>
        </w:rPr>
      </w:pPr>
      <w:r w:rsidRPr="00EE1FE5">
        <w:rPr>
          <w:highlight w:val="yellow"/>
        </w:rPr>
        <w:t>CH4 till redukti</w:t>
      </w:r>
      <w:r w:rsidR="003528F7" w:rsidRPr="00EE1FE5">
        <w:rPr>
          <w:highlight w:val="yellow"/>
        </w:rPr>
        <w:t xml:space="preserve">onskrets och </w:t>
      </w:r>
      <w:proofErr w:type="spellStart"/>
      <w:r w:rsidR="003528F7" w:rsidRPr="00EE1FE5">
        <w:rPr>
          <w:highlight w:val="yellow"/>
        </w:rPr>
        <w:t>kylkrets</w:t>
      </w:r>
      <w:proofErr w:type="spellEnd"/>
      <w:r w:rsidR="003528F7" w:rsidRPr="00EE1FE5">
        <w:rPr>
          <w:highlight w:val="yellow"/>
        </w:rPr>
        <w:t xml:space="preserve"> stoppas. </w:t>
      </w:r>
    </w:p>
    <w:p w14:paraId="6A450153" w14:textId="0A8746E7" w:rsidR="003574D6" w:rsidRPr="00EE1FE5" w:rsidRDefault="003574D6" w:rsidP="003574D6">
      <w:pPr>
        <w:pStyle w:val="Brdtext"/>
        <w:numPr>
          <w:ilvl w:val="0"/>
          <w:numId w:val="48"/>
        </w:numPr>
        <w:rPr>
          <w:highlight w:val="yellow"/>
        </w:rPr>
      </w:pPr>
      <w:r w:rsidRPr="00EE1FE5">
        <w:rPr>
          <w:highlight w:val="yellow"/>
        </w:rPr>
        <w:t>Gasflöde v</w:t>
      </w:r>
      <w:r w:rsidR="003528F7" w:rsidRPr="00EE1FE5">
        <w:rPr>
          <w:highlight w:val="yellow"/>
        </w:rPr>
        <w:t xml:space="preserve">ia kompressorer sätts till min. </w:t>
      </w:r>
    </w:p>
    <w:p w14:paraId="31707FA5" w14:textId="3AF098FF" w:rsidR="003574D6" w:rsidRPr="00EE1FE5" w:rsidRDefault="003574D6" w:rsidP="003574D6">
      <w:pPr>
        <w:pStyle w:val="Brdtext"/>
        <w:numPr>
          <w:ilvl w:val="0"/>
          <w:numId w:val="48"/>
        </w:numPr>
        <w:rPr>
          <w:highlight w:val="yellow"/>
        </w:rPr>
      </w:pPr>
      <w:r w:rsidRPr="00EE1FE5">
        <w:rPr>
          <w:highlight w:val="yellow"/>
        </w:rPr>
        <w:t>Materialmatningen minsk</w:t>
      </w:r>
      <w:r w:rsidR="003528F7" w:rsidRPr="00EE1FE5">
        <w:rPr>
          <w:highlight w:val="yellow"/>
        </w:rPr>
        <w:t xml:space="preserve">as till min. </w:t>
      </w:r>
    </w:p>
    <w:p w14:paraId="69A5ACBE" w14:textId="02B7BF3F" w:rsidR="003574D6" w:rsidRPr="00EE1FE5" w:rsidRDefault="003574D6" w:rsidP="003574D6">
      <w:pPr>
        <w:pStyle w:val="Brdtext"/>
        <w:numPr>
          <w:ilvl w:val="0"/>
          <w:numId w:val="48"/>
        </w:numPr>
        <w:rPr>
          <w:highlight w:val="yellow"/>
        </w:rPr>
      </w:pPr>
      <w:r w:rsidRPr="00EE1FE5">
        <w:rPr>
          <w:highlight w:val="yellow"/>
        </w:rPr>
        <w:t>Toppt</w:t>
      </w:r>
      <w:r w:rsidR="003528F7" w:rsidRPr="00EE1FE5">
        <w:rPr>
          <w:highlight w:val="yellow"/>
        </w:rPr>
        <w:t xml:space="preserve">rycket sänks i steg till 1 </w:t>
      </w:r>
      <w:proofErr w:type="spellStart"/>
      <w:r w:rsidR="003528F7" w:rsidRPr="00EE1FE5">
        <w:rPr>
          <w:highlight w:val="yellow"/>
        </w:rPr>
        <w:t>barG</w:t>
      </w:r>
      <w:proofErr w:type="spellEnd"/>
      <w:r w:rsidR="003528F7" w:rsidRPr="00EE1FE5">
        <w:rPr>
          <w:highlight w:val="yellow"/>
        </w:rPr>
        <w:t xml:space="preserve"> </w:t>
      </w:r>
    </w:p>
    <w:p w14:paraId="2904E19A" w14:textId="10384705" w:rsidR="003574D6" w:rsidRPr="00EE1FE5" w:rsidRDefault="003574D6" w:rsidP="003574D6">
      <w:pPr>
        <w:pStyle w:val="Brdtext"/>
        <w:numPr>
          <w:ilvl w:val="0"/>
          <w:numId w:val="48"/>
        </w:numPr>
        <w:rPr>
          <w:highlight w:val="yellow"/>
        </w:rPr>
      </w:pPr>
      <w:r w:rsidRPr="00EE1FE5">
        <w:rPr>
          <w:highlight w:val="yellow"/>
        </w:rPr>
        <w:lastRenderedPageBreak/>
        <w:t xml:space="preserve">Om anläggningen skall göras inert så tas kvävgas </w:t>
      </w:r>
      <w:r w:rsidR="003528F7" w:rsidRPr="00EE1FE5">
        <w:rPr>
          <w:highlight w:val="yellow"/>
        </w:rPr>
        <w:t xml:space="preserve">in före reduktionsgasvärmaren. </w:t>
      </w:r>
    </w:p>
    <w:p w14:paraId="6B6A433F" w14:textId="2F349A18" w:rsidR="003574D6" w:rsidRPr="00EE1FE5" w:rsidRDefault="003574D6" w:rsidP="003574D6">
      <w:pPr>
        <w:pStyle w:val="Brdtext"/>
        <w:numPr>
          <w:ilvl w:val="0"/>
          <w:numId w:val="48"/>
        </w:numPr>
        <w:rPr>
          <w:highlight w:val="yellow"/>
        </w:rPr>
      </w:pPr>
      <w:r w:rsidRPr="00EE1FE5">
        <w:rPr>
          <w:highlight w:val="yellow"/>
        </w:rPr>
        <w:t>Topptrycket fortsätts att sänkas t</w:t>
      </w:r>
      <w:r w:rsidR="003528F7" w:rsidRPr="00EE1FE5">
        <w:rPr>
          <w:highlight w:val="yellow"/>
        </w:rPr>
        <w:t xml:space="preserve">ill strax över atmosfärstryck. </w:t>
      </w:r>
    </w:p>
    <w:p w14:paraId="52B36AD5" w14:textId="5E30979F" w:rsidR="003574D6" w:rsidRPr="00EE1FE5" w:rsidRDefault="003574D6" w:rsidP="003574D6">
      <w:pPr>
        <w:pStyle w:val="Brdtext"/>
        <w:numPr>
          <w:ilvl w:val="0"/>
          <w:numId w:val="48"/>
        </w:numPr>
        <w:rPr>
          <w:highlight w:val="yellow"/>
        </w:rPr>
      </w:pPr>
      <w:r w:rsidRPr="00EE1FE5">
        <w:rPr>
          <w:highlight w:val="yellow"/>
        </w:rPr>
        <w:t>Reduktionsgasvärmaren stoppas. Materialmat</w:t>
      </w:r>
      <w:r w:rsidR="003528F7" w:rsidRPr="00EE1FE5">
        <w:rPr>
          <w:highlight w:val="yellow"/>
        </w:rPr>
        <w:t xml:space="preserve">ningen sätts till intermittent. </w:t>
      </w:r>
    </w:p>
    <w:p w14:paraId="139C7027" w14:textId="13A9402F" w:rsidR="003574D6" w:rsidRPr="00EE1FE5" w:rsidRDefault="003574D6" w:rsidP="003574D6">
      <w:pPr>
        <w:pStyle w:val="Brdtext"/>
        <w:numPr>
          <w:ilvl w:val="0"/>
          <w:numId w:val="48"/>
        </w:numPr>
        <w:rPr>
          <w:highlight w:val="yellow"/>
        </w:rPr>
      </w:pPr>
      <w:r w:rsidRPr="00EE1FE5">
        <w:rPr>
          <w:highlight w:val="yellow"/>
        </w:rPr>
        <w:t>Om anläggningen skall göras inert och/eller trycklös så tas kvävgas in före reduktionsgasvärmaren tills anläggningen endast cirkulerar N2. Om anläggningen förväntas återstartas inom kort så behålls g</w:t>
      </w:r>
      <w:r w:rsidR="003528F7" w:rsidRPr="00EE1FE5">
        <w:rPr>
          <w:highlight w:val="yellow"/>
        </w:rPr>
        <w:t xml:space="preserve">asen i systemet. </w:t>
      </w:r>
    </w:p>
    <w:p w14:paraId="1740686E" w14:textId="04F869A3" w:rsidR="00955459" w:rsidRPr="00EE1FE5" w:rsidRDefault="00955459" w:rsidP="003574D6">
      <w:pPr>
        <w:pStyle w:val="Brdtext"/>
        <w:numPr>
          <w:ilvl w:val="0"/>
          <w:numId w:val="48"/>
        </w:numPr>
        <w:rPr>
          <w:highlight w:val="yellow"/>
        </w:rPr>
      </w:pPr>
      <w:r w:rsidRPr="00EE1FE5">
        <w:rPr>
          <w:highlight w:val="yellow"/>
        </w:rPr>
        <w:t>K</w:t>
      </w:r>
      <w:r w:rsidR="003574D6" w:rsidRPr="00EE1FE5">
        <w:rPr>
          <w:highlight w:val="yellow"/>
        </w:rPr>
        <w:t xml:space="preserve">ompressorerna stoppas och </w:t>
      </w:r>
      <w:proofErr w:type="spellStart"/>
      <w:r w:rsidR="003574D6" w:rsidRPr="00EE1FE5">
        <w:rPr>
          <w:highlight w:val="yellow"/>
        </w:rPr>
        <w:t>vå</w:t>
      </w:r>
      <w:r w:rsidR="003528F7" w:rsidRPr="00EE1FE5">
        <w:rPr>
          <w:highlight w:val="yellow"/>
        </w:rPr>
        <w:t>telfiltren</w:t>
      </w:r>
      <w:proofErr w:type="spellEnd"/>
      <w:r w:rsidR="003528F7" w:rsidRPr="00EE1FE5">
        <w:rPr>
          <w:highlight w:val="yellow"/>
        </w:rPr>
        <w:t xml:space="preserve"> görs spänningslösa. </w:t>
      </w:r>
    </w:p>
    <w:p w14:paraId="45719550" w14:textId="1FBF5448" w:rsidR="00955459" w:rsidRPr="00EE1FE5" w:rsidRDefault="003574D6" w:rsidP="003574D6">
      <w:pPr>
        <w:pStyle w:val="Brdtext"/>
        <w:numPr>
          <w:ilvl w:val="0"/>
          <w:numId w:val="48"/>
        </w:numPr>
        <w:rPr>
          <w:highlight w:val="yellow"/>
        </w:rPr>
      </w:pPr>
      <w:r w:rsidRPr="00EE1FE5">
        <w:rPr>
          <w:highlight w:val="yellow"/>
        </w:rPr>
        <w:t>Om anläggningen är inert och trycklös kan vattencirkulat</w:t>
      </w:r>
      <w:r w:rsidR="003528F7" w:rsidRPr="00EE1FE5">
        <w:rPr>
          <w:highlight w:val="yellow"/>
        </w:rPr>
        <w:t xml:space="preserve">ionen i gasreningarna stoppas. </w:t>
      </w:r>
    </w:p>
    <w:p w14:paraId="26271C9C" w14:textId="398DF4F2" w:rsidR="00B572A0" w:rsidRPr="00EE1FE5" w:rsidRDefault="0014076C" w:rsidP="00B572A0">
      <w:pPr>
        <w:pStyle w:val="Rubrik2"/>
      </w:pPr>
      <w:bookmarkStart w:id="47" w:name="_Ref25546299"/>
      <w:bookmarkStart w:id="48" w:name="_Toc34188991"/>
      <w:r w:rsidRPr="00EE1FE5">
        <w:t>Processn</w:t>
      </w:r>
      <w:r w:rsidR="00B572A0" w:rsidRPr="00EE1FE5">
        <w:t>ödstopp</w:t>
      </w:r>
      <w:bookmarkEnd w:id="47"/>
      <w:bookmarkEnd w:id="48"/>
    </w:p>
    <w:p w14:paraId="45816191" w14:textId="77777777" w:rsidR="00B572A0" w:rsidRPr="00EE1FE5" w:rsidRDefault="00B572A0" w:rsidP="00B572A0">
      <w:pPr>
        <w:pStyle w:val="Brdtext"/>
      </w:pPr>
    </w:p>
    <w:p w14:paraId="54040EB5" w14:textId="1C54838D" w:rsidR="008606BA" w:rsidRPr="00EE1FE5" w:rsidRDefault="008606BA" w:rsidP="00B572A0">
      <w:pPr>
        <w:pStyle w:val="Brdtext"/>
      </w:pPr>
      <w:r w:rsidRPr="00EE1FE5">
        <w:t>I anläggningen finns ett generellt processnödstopp som tar anläggningen till ett så säkert läge som möjligt i händelse av större gasläckage, brand el liknande.</w:t>
      </w:r>
    </w:p>
    <w:p w14:paraId="50887BDA" w14:textId="788FC262" w:rsidR="008606BA" w:rsidRPr="00EE1FE5" w:rsidRDefault="0016396A" w:rsidP="00B572A0">
      <w:pPr>
        <w:pStyle w:val="Brdtext"/>
      </w:pPr>
      <w:r w:rsidRPr="00EE1FE5">
        <w:t xml:space="preserve">Nödstoppet triggas av </w:t>
      </w:r>
      <w:r w:rsidR="001C59D3" w:rsidRPr="00EE1FE5">
        <w:t xml:space="preserve">2st </w:t>
      </w:r>
      <w:r w:rsidRPr="00EE1FE5">
        <w:t>nödstoppsknapp</w:t>
      </w:r>
      <w:r w:rsidR="001C59D3" w:rsidRPr="00EE1FE5">
        <w:t>ar</w:t>
      </w:r>
      <w:r w:rsidRPr="00EE1FE5">
        <w:t xml:space="preserve"> i kontrollrum kopplat via säker ingång till säkerhetssystemet.</w:t>
      </w:r>
    </w:p>
    <w:p w14:paraId="3E212A8E" w14:textId="77777777" w:rsidR="001C59D3" w:rsidRPr="00EE1FE5" w:rsidRDefault="001C59D3" w:rsidP="00B572A0">
      <w:pPr>
        <w:pStyle w:val="Brdtext"/>
      </w:pPr>
    </w:p>
    <w:p w14:paraId="75FC71C0" w14:textId="176C152F" w:rsidR="0016396A" w:rsidRPr="00EE1FE5" w:rsidRDefault="0016396A" w:rsidP="0016396A">
      <w:pPr>
        <w:pStyle w:val="Brdtext"/>
      </w:pPr>
      <w:r w:rsidRPr="00EE1FE5">
        <w:rPr>
          <w:i/>
        </w:rPr>
        <w:t>Nödstopp via säkerhetssystem (</w:t>
      </w:r>
      <w:proofErr w:type="spellStart"/>
      <w:r w:rsidRPr="00EE1FE5">
        <w:rPr>
          <w:i/>
        </w:rPr>
        <w:t>SDInBool</w:t>
      </w:r>
      <w:proofErr w:type="spellEnd"/>
      <w:r w:rsidRPr="00EE1FE5">
        <w:rPr>
          <w:i/>
        </w:rPr>
        <w:t>):</w:t>
      </w:r>
    </w:p>
    <w:tbl>
      <w:tblPr>
        <w:tblStyle w:val="Tabellrutnt"/>
        <w:tblW w:w="7932" w:type="dxa"/>
        <w:tblInd w:w="1134" w:type="dxa"/>
        <w:tblLayout w:type="fixed"/>
        <w:tblLook w:val="04A0" w:firstRow="1" w:lastRow="0" w:firstColumn="1" w:lastColumn="0" w:noHBand="0" w:noVBand="1"/>
      </w:tblPr>
      <w:tblGrid>
        <w:gridCol w:w="1966"/>
        <w:gridCol w:w="3725"/>
        <w:gridCol w:w="1648"/>
        <w:gridCol w:w="593"/>
      </w:tblGrid>
      <w:tr w:rsidR="00EE1FE5" w:rsidRPr="00EE1FE5" w14:paraId="51EEBE8C" w14:textId="77777777" w:rsidTr="0016396A">
        <w:tc>
          <w:tcPr>
            <w:tcW w:w="1966" w:type="dxa"/>
          </w:tcPr>
          <w:p w14:paraId="70A4BDF8" w14:textId="77777777" w:rsidR="0016396A" w:rsidRPr="00EE1FE5" w:rsidRDefault="0016396A" w:rsidP="006B7B56">
            <w:pPr>
              <w:pStyle w:val="Brdtext"/>
              <w:ind w:left="0"/>
            </w:pPr>
            <w:r w:rsidRPr="00EE1FE5">
              <w:t>Objekt/Signal</w:t>
            </w:r>
          </w:p>
        </w:tc>
        <w:tc>
          <w:tcPr>
            <w:tcW w:w="3725" w:type="dxa"/>
          </w:tcPr>
          <w:p w14:paraId="7B18D098" w14:textId="77777777" w:rsidR="0016396A" w:rsidRPr="00EE1FE5" w:rsidRDefault="0016396A" w:rsidP="006B7B56">
            <w:pPr>
              <w:pStyle w:val="Brdtext"/>
              <w:ind w:left="0"/>
            </w:pPr>
            <w:r w:rsidRPr="00EE1FE5">
              <w:t>Beskrivning</w:t>
            </w:r>
          </w:p>
        </w:tc>
        <w:tc>
          <w:tcPr>
            <w:tcW w:w="1648" w:type="dxa"/>
          </w:tcPr>
          <w:p w14:paraId="02076104" w14:textId="77777777" w:rsidR="0016396A" w:rsidRPr="00EE1FE5" w:rsidRDefault="0016396A" w:rsidP="006B7B56">
            <w:pPr>
              <w:pStyle w:val="Brdtext"/>
              <w:ind w:left="0"/>
            </w:pPr>
            <w:r w:rsidRPr="00EE1FE5">
              <w:t>Gränsvärde</w:t>
            </w:r>
          </w:p>
        </w:tc>
        <w:tc>
          <w:tcPr>
            <w:tcW w:w="593" w:type="dxa"/>
          </w:tcPr>
          <w:p w14:paraId="70218B6D" w14:textId="77777777" w:rsidR="0016396A" w:rsidRPr="00EE1FE5" w:rsidRDefault="0016396A" w:rsidP="006B7B56">
            <w:pPr>
              <w:pStyle w:val="Brdtext"/>
              <w:ind w:left="0"/>
            </w:pPr>
            <w:r w:rsidRPr="00EE1FE5">
              <w:t>SIL</w:t>
            </w:r>
          </w:p>
        </w:tc>
      </w:tr>
      <w:tr w:rsidR="00EE1FE5" w:rsidRPr="00EE1FE5" w14:paraId="46F3013A" w14:textId="77777777" w:rsidTr="0016396A">
        <w:tc>
          <w:tcPr>
            <w:tcW w:w="1966" w:type="dxa"/>
          </w:tcPr>
          <w:p w14:paraId="4F10EBA2" w14:textId="456AF952" w:rsidR="0016396A" w:rsidRPr="00EE1FE5" w:rsidRDefault="00BE0DAB" w:rsidP="006B7B56">
            <w:pPr>
              <w:pStyle w:val="Brdtext"/>
              <w:ind w:left="0"/>
            </w:pPr>
            <w:r w:rsidRPr="00EE1FE5">
              <w:t>308</w:t>
            </w:r>
            <w:r w:rsidR="0016396A" w:rsidRPr="00EE1FE5">
              <w:t>HZ30</w:t>
            </w:r>
            <w:r w:rsidRPr="00EE1FE5">
              <w:t>0</w:t>
            </w:r>
          </w:p>
        </w:tc>
        <w:tc>
          <w:tcPr>
            <w:tcW w:w="3725" w:type="dxa"/>
          </w:tcPr>
          <w:p w14:paraId="572C7978" w14:textId="12F3CCEF" w:rsidR="0016396A" w:rsidRPr="00EE1FE5" w:rsidRDefault="0016396A" w:rsidP="006B7B56">
            <w:pPr>
              <w:pStyle w:val="Brdtext"/>
              <w:ind w:left="0"/>
            </w:pPr>
            <w:r w:rsidRPr="00EE1FE5">
              <w:t>Processnödstopp1 i kontrollrum</w:t>
            </w:r>
          </w:p>
        </w:tc>
        <w:tc>
          <w:tcPr>
            <w:tcW w:w="1648" w:type="dxa"/>
          </w:tcPr>
          <w:p w14:paraId="603CE5B4" w14:textId="6FD9A1D8" w:rsidR="0016396A" w:rsidRPr="00EE1FE5" w:rsidRDefault="0016396A" w:rsidP="006B7B56">
            <w:pPr>
              <w:pStyle w:val="Brdtext"/>
              <w:ind w:left="0"/>
            </w:pPr>
          </w:p>
        </w:tc>
        <w:tc>
          <w:tcPr>
            <w:tcW w:w="593" w:type="dxa"/>
          </w:tcPr>
          <w:p w14:paraId="1B4526ED" w14:textId="4EE87A21" w:rsidR="0016396A" w:rsidRPr="00EE1FE5" w:rsidRDefault="0016396A" w:rsidP="006B7B56">
            <w:pPr>
              <w:pStyle w:val="Brdtext"/>
              <w:ind w:left="0"/>
              <w:rPr>
                <w:highlight w:val="yellow"/>
              </w:rPr>
            </w:pPr>
            <w:r w:rsidRPr="00EE1FE5">
              <w:t>2</w:t>
            </w:r>
          </w:p>
        </w:tc>
      </w:tr>
      <w:tr w:rsidR="001C59D3" w:rsidRPr="00EE1FE5" w14:paraId="481DC7C0" w14:textId="77777777" w:rsidTr="0016396A">
        <w:tc>
          <w:tcPr>
            <w:tcW w:w="1966" w:type="dxa"/>
          </w:tcPr>
          <w:p w14:paraId="7040A383" w14:textId="39B5EB4C" w:rsidR="0016396A" w:rsidRPr="00EE1FE5" w:rsidRDefault="00BE0DAB" w:rsidP="0016396A">
            <w:pPr>
              <w:pStyle w:val="Brdtext"/>
              <w:ind w:left="0"/>
            </w:pPr>
            <w:r w:rsidRPr="00EE1FE5">
              <w:t>308</w:t>
            </w:r>
            <w:r w:rsidR="0016396A" w:rsidRPr="00EE1FE5">
              <w:t>HZ30</w:t>
            </w:r>
            <w:r w:rsidRPr="00EE1FE5">
              <w:t>1</w:t>
            </w:r>
          </w:p>
        </w:tc>
        <w:tc>
          <w:tcPr>
            <w:tcW w:w="3725" w:type="dxa"/>
          </w:tcPr>
          <w:p w14:paraId="7ACDDBDC" w14:textId="79C43F9F" w:rsidR="0016396A" w:rsidRPr="00EE1FE5" w:rsidRDefault="0016396A" w:rsidP="0016396A">
            <w:pPr>
              <w:pStyle w:val="Brdtext"/>
              <w:ind w:left="0"/>
            </w:pPr>
            <w:r w:rsidRPr="00EE1FE5">
              <w:t>Processnödstopp2 i kontrollrum</w:t>
            </w:r>
          </w:p>
        </w:tc>
        <w:tc>
          <w:tcPr>
            <w:tcW w:w="1648" w:type="dxa"/>
          </w:tcPr>
          <w:p w14:paraId="4678901E" w14:textId="77777777" w:rsidR="0016396A" w:rsidRPr="00EE1FE5" w:rsidRDefault="0016396A" w:rsidP="0016396A">
            <w:pPr>
              <w:pStyle w:val="Brdtext"/>
              <w:ind w:left="0"/>
            </w:pPr>
          </w:p>
        </w:tc>
        <w:tc>
          <w:tcPr>
            <w:tcW w:w="593" w:type="dxa"/>
          </w:tcPr>
          <w:p w14:paraId="1A3D98DB" w14:textId="34D362C3" w:rsidR="0016396A" w:rsidRPr="00EE1FE5" w:rsidRDefault="0016396A" w:rsidP="0016396A">
            <w:pPr>
              <w:pStyle w:val="Brdtext"/>
              <w:ind w:left="0"/>
            </w:pPr>
            <w:r w:rsidRPr="00EE1FE5">
              <w:t>2</w:t>
            </w:r>
          </w:p>
        </w:tc>
      </w:tr>
    </w:tbl>
    <w:p w14:paraId="7382F192" w14:textId="77777777" w:rsidR="0016396A" w:rsidRPr="00EE1FE5" w:rsidRDefault="0016396A" w:rsidP="0016396A">
      <w:pPr>
        <w:pStyle w:val="Brdtext"/>
      </w:pPr>
    </w:p>
    <w:p w14:paraId="6DA251B8" w14:textId="1F307865" w:rsidR="0016396A" w:rsidRPr="00EE1FE5" w:rsidRDefault="0016396A" w:rsidP="0016396A">
      <w:pPr>
        <w:pStyle w:val="Brdtext"/>
      </w:pPr>
      <w:r w:rsidRPr="00EE1FE5">
        <w:rPr>
          <w:highlight w:val="yellow"/>
        </w:rPr>
        <w:t>N</w:t>
      </w:r>
      <w:r w:rsidR="001C59D3" w:rsidRPr="00EE1FE5">
        <w:rPr>
          <w:highlight w:val="yellow"/>
        </w:rPr>
        <w:t>edanstående tabell beskriver</w:t>
      </w:r>
      <w:r w:rsidRPr="00EE1FE5">
        <w:rPr>
          <w:highlight w:val="yellow"/>
        </w:rPr>
        <w:t xml:space="preserve"> preliminär</w:t>
      </w:r>
      <w:r w:rsidR="001C59D3" w:rsidRPr="00EE1FE5">
        <w:rPr>
          <w:highlight w:val="yellow"/>
        </w:rPr>
        <w:t xml:space="preserve"> funktion</w:t>
      </w:r>
    </w:p>
    <w:p w14:paraId="78C9B7EF" w14:textId="77777777" w:rsidR="0016396A" w:rsidRPr="00EE1FE5" w:rsidRDefault="0016396A" w:rsidP="0016396A">
      <w:pPr>
        <w:pStyle w:val="Brdtext"/>
      </w:pPr>
    </w:p>
    <w:p w14:paraId="14F672A9" w14:textId="75B7D174" w:rsidR="0016396A" w:rsidRPr="00EE1FE5" w:rsidRDefault="0016396A" w:rsidP="0016396A">
      <w:pPr>
        <w:pStyle w:val="Beskrivning"/>
        <w:keepNext/>
        <w:rPr>
          <w:color w:val="auto"/>
        </w:rPr>
      </w:pPr>
      <w:bookmarkStart w:id="49" w:name="_Ref24731741"/>
      <w:r w:rsidRPr="00EE1FE5">
        <w:rPr>
          <w:color w:val="auto"/>
        </w:rPr>
        <w:t xml:space="preserve">Tabell </w:t>
      </w:r>
      <w:r w:rsidRPr="00EE1FE5">
        <w:rPr>
          <w:noProof/>
          <w:color w:val="auto"/>
        </w:rPr>
        <w:fldChar w:fldCharType="begin"/>
      </w:r>
      <w:r w:rsidRPr="00EE1FE5">
        <w:rPr>
          <w:noProof/>
          <w:color w:val="auto"/>
        </w:rPr>
        <w:instrText xml:space="preserve"> SEQ Tabell \* ARABIC </w:instrText>
      </w:r>
      <w:r w:rsidRPr="00EE1FE5">
        <w:rPr>
          <w:noProof/>
          <w:color w:val="auto"/>
        </w:rPr>
        <w:fldChar w:fldCharType="separate"/>
      </w:r>
      <w:r w:rsidR="0090239C">
        <w:rPr>
          <w:noProof/>
          <w:color w:val="auto"/>
        </w:rPr>
        <w:t>2</w:t>
      </w:r>
      <w:r w:rsidRPr="00EE1FE5">
        <w:rPr>
          <w:noProof/>
          <w:color w:val="auto"/>
        </w:rPr>
        <w:fldChar w:fldCharType="end"/>
      </w:r>
      <w:bookmarkEnd w:id="49"/>
      <w:r w:rsidRPr="00EE1FE5">
        <w:rPr>
          <w:color w:val="auto"/>
        </w:rPr>
        <w:t xml:space="preserve"> Objekt för respektive processnödstopp</w:t>
      </w:r>
    </w:p>
    <w:tbl>
      <w:tblPr>
        <w:tblStyle w:val="Kirstietest"/>
        <w:tblW w:w="9169" w:type="dxa"/>
        <w:tblLook w:val="04A0" w:firstRow="1" w:lastRow="0" w:firstColumn="1" w:lastColumn="0" w:noHBand="0" w:noVBand="1"/>
      </w:tblPr>
      <w:tblGrid>
        <w:gridCol w:w="1484"/>
        <w:gridCol w:w="3084"/>
        <w:gridCol w:w="1329"/>
        <w:gridCol w:w="1328"/>
        <w:gridCol w:w="1944"/>
      </w:tblGrid>
      <w:tr w:rsidR="00EE1FE5" w:rsidRPr="00EE1FE5" w14:paraId="59183D62" w14:textId="77777777" w:rsidTr="006B7B56">
        <w:trPr>
          <w:cnfStyle w:val="100000000000" w:firstRow="1" w:lastRow="0" w:firstColumn="0" w:lastColumn="0" w:oddVBand="0" w:evenVBand="0" w:oddHBand="0" w:evenHBand="0" w:firstRowFirstColumn="0" w:firstRowLastColumn="0" w:lastRowFirstColumn="0" w:lastRowLastColumn="0"/>
          <w:trHeight w:val="181"/>
          <w:tblHeader/>
        </w:trPr>
        <w:tc>
          <w:tcPr>
            <w:tcW w:w="1484" w:type="dxa"/>
            <w:noWrap/>
            <w:hideMark/>
          </w:tcPr>
          <w:p w14:paraId="4D996DB9"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ID</w:t>
            </w:r>
          </w:p>
        </w:tc>
        <w:tc>
          <w:tcPr>
            <w:tcW w:w="3084" w:type="dxa"/>
            <w:noWrap/>
            <w:hideMark/>
          </w:tcPr>
          <w:p w14:paraId="1213321E"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Beskrivning</w:t>
            </w:r>
            <w:proofErr w:type="spellEnd"/>
          </w:p>
        </w:tc>
        <w:tc>
          <w:tcPr>
            <w:tcW w:w="1329" w:type="dxa"/>
            <w:noWrap/>
            <w:hideMark/>
          </w:tcPr>
          <w:p w14:paraId="05766F8F"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Processnödstopp</w:t>
            </w:r>
            <w:proofErr w:type="spellEnd"/>
            <w:r w:rsidRPr="00EE1FE5">
              <w:rPr>
                <w:rFonts w:ascii="Arial Narrow" w:eastAsia="Times New Roman" w:hAnsi="Arial Narrow" w:cs="Calibri"/>
                <w:sz w:val="16"/>
                <w:szCs w:val="16"/>
              </w:rPr>
              <w:t xml:space="preserve"> 1</w:t>
            </w:r>
          </w:p>
        </w:tc>
        <w:tc>
          <w:tcPr>
            <w:tcW w:w="1328" w:type="dxa"/>
            <w:noWrap/>
            <w:hideMark/>
          </w:tcPr>
          <w:p w14:paraId="2BA27F71"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Processnödstopp</w:t>
            </w:r>
            <w:proofErr w:type="spellEnd"/>
            <w:r w:rsidRPr="00EE1FE5">
              <w:rPr>
                <w:rFonts w:ascii="Arial Narrow" w:eastAsia="Times New Roman" w:hAnsi="Arial Narrow" w:cs="Calibri"/>
                <w:sz w:val="16"/>
                <w:szCs w:val="16"/>
              </w:rPr>
              <w:t xml:space="preserve"> 2</w:t>
            </w:r>
          </w:p>
        </w:tc>
        <w:tc>
          <w:tcPr>
            <w:tcW w:w="1944" w:type="dxa"/>
            <w:noWrap/>
            <w:hideMark/>
          </w:tcPr>
          <w:p w14:paraId="13FFD84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Styrning</w:t>
            </w:r>
            <w:proofErr w:type="spellEnd"/>
          </w:p>
        </w:tc>
      </w:tr>
      <w:tr w:rsidR="00EE1FE5" w:rsidRPr="00EE1FE5" w14:paraId="1BAEE955" w14:textId="77777777" w:rsidTr="006B7B56">
        <w:trPr>
          <w:trHeight w:val="181"/>
        </w:trPr>
        <w:tc>
          <w:tcPr>
            <w:tcW w:w="1484" w:type="dxa"/>
            <w:noWrap/>
            <w:hideMark/>
          </w:tcPr>
          <w:p w14:paraId="11F7B78A"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231FN201/2</w:t>
            </w:r>
          </w:p>
        </w:tc>
        <w:tc>
          <w:tcPr>
            <w:tcW w:w="3084" w:type="dxa"/>
            <w:noWrap/>
            <w:hideMark/>
          </w:tcPr>
          <w:p w14:paraId="6748E1ED"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Frånluft</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schakthall</w:t>
            </w:r>
            <w:proofErr w:type="spellEnd"/>
          </w:p>
        </w:tc>
        <w:tc>
          <w:tcPr>
            <w:tcW w:w="1329" w:type="dxa"/>
            <w:noWrap/>
            <w:hideMark/>
          </w:tcPr>
          <w:p w14:paraId="72103529"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328" w:type="dxa"/>
            <w:noWrap/>
            <w:hideMark/>
          </w:tcPr>
          <w:p w14:paraId="72D44D98"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944" w:type="dxa"/>
            <w:noWrap/>
            <w:hideMark/>
          </w:tcPr>
          <w:p w14:paraId="55B1A90B"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EE1FE5" w:rsidRPr="00EE1FE5" w14:paraId="3DE32A48" w14:textId="77777777" w:rsidTr="006B7B56">
        <w:trPr>
          <w:trHeight w:val="181"/>
        </w:trPr>
        <w:tc>
          <w:tcPr>
            <w:tcW w:w="1484" w:type="dxa"/>
            <w:noWrap/>
            <w:hideMark/>
          </w:tcPr>
          <w:p w14:paraId="203A2FA8"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231SP520/1/2/3/4/5</w:t>
            </w:r>
          </w:p>
        </w:tc>
        <w:tc>
          <w:tcPr>
            <w:tcW w:w="3084" w:type="dxa"/>
            <w:noWrap/>
            <w:hideMark/>
          </w:tcPr>
          <w:p w14:paraId="73430856"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Nödventilationsspjäll</w:t>
            </w:r>
            <w:proofErr w:type="spellEnd"/>
          </w:p>
        </w:tc>
        <w:tc>
          <w:tcPr>
            <w:tcW w:w="1329" w:type="dxa"/>
            <w:noWrap/>
            <w:hideMark/>
          </w:tcPr>
          <w:p w14:paraId="6DA3AFF1"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3BA1B58D"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45BEA595"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EE1FE5" w:rsidRPr="00EE1FE5" w14:paraId="103FE5CA" w14:textId="77777777" w:rsidTr="006B7B56">
        <w:trPr>
          <w:trHeight w:val="181"/>
        </w:trPr>
        <w:tc>
          <w:tcPr>
            <w:tcW w:w="1484" w:type="dxa"/>
            <w:noWrap/>
            <w:hideMark/>
          </w:tcPr>
          <w:p w14:paraId="4ED9EE3D"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251RV554</w:t>
            </w:r>
          </w:p>
        </w:tc>
        <w:tc>
          <w:tcPr>
            <w:tcW w:w="3084" w:type="dxa"/>
            <w:noWrap/>
            <w:hideMark/>
          </w:tcPr>
          <w:p w14:paraId="19956B16"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Reglerventil</w:t>
            </w:r>
            <w:proofErr w:type="spellEnd"/>
            <w:r w:rsidRPr="00EE1FE5">
              <w:rPr>
                <w:rFonts w:ascii="Arial Narrow" w:eastAsia="Times New Roman" w:hAnsi="Arial Narrow" w:cs="Calibri"/>
                <w:sz w:val="16"/>
                <w:szCs w:val="16"/>
              </w:rPr>
              <w:t xml:space="preserve"> O2 inj.</w:t>
            </w:r>
          </w:p>
        </w:tc>
        <w:tc>
          <w:tcPr>
            <w:tcW w:w="1329" w:type="dxa"/>
            <w:noWrap/>
            <w:hideMark/>
          </w:tcPr>
          <w:p w14:paraId="1439E511"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0C1567E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2C3F3779"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EE1FE5" w:rsidRPr="00EE1FE5" w14:paraId="65C61F82" w14:textId="77777777" w:rsidTr="006B7B56">
        <w:trPr>
          <w:trHeight w:val="181"/>
        </w:trPr>
        <w:tc>
          <w:tcPr>
            <w:tcW w:w="1484" w:type="dxa"/>
            <w:noWrap/>
            <w:hideMark/>
          </w:tcPr>
          <w:p w14:paraId="7E5F3F22"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251SV520</w:t>
            </w:r>
          </w:p>
        </w:tc>
        <w:tc>
          <w:tcPr>
            <w:tcW w:w="3084" w:type="dxa"/>
            <w:noWrap/>
            <w:hideMark/>
          </w:tcPr>
          <w:p w14:paraId="270609DE"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efter</w:t>
            </w:r>
            <w:proofErr w:type="spellEnd"/>
            <w:r w:rsidRPr="00EE1FE5">
              <w:rPr>
                <w:rFonts w:ascii="Arial Narrow" w:eastAsia="Times New Roman" w:hAnsi="Arial Narrow" w:cs="Calibri"/>
                <w:sz w:val="16"/>
                <w:szCs w:val="16"/>
              </w:rPr>
              <w:t xml:space="preserve"> O2 tank.</w:t>
            </w:r>
          </w:p>
        </w:tc>
        <w:tc>
          <w:tcPr>
            <w:tcW w:w="1329" w:type="dxa"/>
            <w:noWrap/>
            <w:hideMark/>
          </w:tcPr>
          <w:p w14:paraId="2DB54FB5"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FBFA63A"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1658BFE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77CEE3AE" w14:textId="77777777" w:rsidTr="006B7B56">
        <w:trPr>
          <w:trHeight w:val="181"/>
        </w:trPr>
        <w:tc>
          <w:tcPr>
            <w:tcW w:w="1484" w:type="dxa"/>
            <w:noWrap/>
            <w:hideMark/>
          </w:tcPr>
          <w:p w14:paraId="7CB3B955"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251SV555</w:t>
            </w:r>
          </w:p>
        </w:tc>
        <w:tc>
          <w:tcPr>
            <w:tcW w:w="3084" w:type="dxa"/>
            <w:noWrap/>
            <w:hideMark/>
          </w:tcPr>
          <w:p w14:paraId="15D9DC6E"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1 O2 inj.</w:t>
            </w:r>
          </w:p>
        </w:tc>
        <w:tc>
          <w:tcPr>
            <w:tcW w:w="1329" w:type="dxa"/>
            <w:noWrap/>
            <w:hideMark/>
          </w:tcPr>
          <w:p w14:paraId="61EA26D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6EE055B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2F44A732"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51AB3690" w14:textId="77777777" w:rsidTr="006B7B56">
        <w:trPr>
          <w:trHeight w:val="181"/>
        </w:trPr>
        <w:tc>
          <w:tcPr>
            <w:tcW w:w="1484" w:type="dxa"/>
            <w:noWrap/>
            <w:hideMark/>
          </w:tcPr>
          <w:p w14:paraId="57018518"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251SV556</w:t>
            </w:r>
          </w:p>
        </w:tc>
        <w:tc>
          <w:tcPr>
            <w:tcW w:w="3084" w:type="dxa"/>
            <w:noWrap/>
            <w:hideMark/>
          </w:tcPr>
          <w:p w14:paraId="705BBF5C"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2 O2  inj.</w:t>
            </w:r>
          </w:p>
        </w:tc>
        <w:tc>
          <w:tcPr>
            <w:tcW w:w="1329" w:type="dxa"/>
            <w:noWrap/>
            <w:hideMark/>
          </w:tcPr>
          <w:p w14:paraId="0AC91DDE"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608B816C"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62F0F9C7"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004D90BF" w14:textId="77777777" w:rsidTr="006B7B56">
        <w:trPr>
          <w:trHeight w:val="181"/>
        </w:trPr>
        <w:tc>
          <w:tcPr>
            <w:tcW w:w="1484" w:type="dxa"/>
            <w:noWrap/>
            <w:hideMark/>
          </w:tcPr>
          <w:p w14:paraId="3059020A"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251SV557</w:t>
            </w:r>
          </w:p>
        </w:tc>
        <w:tc>
          <w:tcPr>
            <w:tcW w:w="3084" w:type="dxa"/>
            <w:noWrap/>
            <w:hideMark/>
          </w:tcPr>
          <w:p w14:paraId="61AFF74C"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Avluftningsventil</w:t>
            </w:r>
            <w:proofErr w:type="spellEnd"/>
            <w:r w:rsidRPr="00EE1FE5">
              <w:rPr>
                <w:rFonts w:ascii="Arial Narrow" w:eastAsia="Times New Roman" w:hAnsi="Arial Narrow" w:cs="Calibri"/>
                <w:sz w:val="16"/>
                <w:szCs w:val="16"/>
              </w:rPr>
              <w:t xml:space="preserve"> O2 (F.O)</w:t>
            </w:r>
          </w:p>
        </w:tc>
        <w:tc>
          <w:tcPr>
            <w:tcW w:w="1329" w:type="dxa"/>
            <w:noWrap/>
            <w:hideMark/>
          </w:tcPr>
          <w:p w14:paraId="36AF0B42"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744FA4FC"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2E7958BA"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05008F17" w14:textId="77777777" w:rsidTr="006B7B56">
        <w:trPr>
          <w:trHeight w:val="181"/>
        </w:trPr>
        <w:tc>
          <w:tcPr>
            <w:tcW w:w="1484" w:type="dxa"/>
            <w:noWrap/>
            <w:hideMark/>
          </w:tcPr>
          <w:p w14:paraId="3AB69334"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251SV562</w:t>
            </w:r>
          </w:p>
        </w:tc>
        <w:tc>
          <w:tcPr>
            <w:tcW w:w="3084" w:type="dxa"/>
            <w:noWrap/>
            <w:hideMark/>
          </w:tcPr>
          <w:p w14:paraId="093A04FE"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O2/N2  inj.</w:t>
            </w:r>
          </w:p>
        </w:tc>
        <w:tc>
          <w:tcPr>
            <w:tcW w:w="1329" w:type="dxa"/>
            <w:noWrap/>
            <w:hideMark/>
          </w:tcPr>
          <w:p w14:paraId="11DE30A2"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3FC7EB6"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895C702" w14:textId="51EB2091" w:rsidR="0016396A" w:rsidRPr="00EE1FE5" w:rsidRDefault="002C108A" w:rsidP="006B7B56">
            <w:pPr>
              <w:rPr>
                <w:rFonts w:ascii="Arial Narrow" w:eastAsia="Times New Roman" w:hAnsi="Arial Narrow" w:cs="Calibri"/>
                <w:sz w:val="16"/>
                <w:szCs w:val="16"/>
              </w:rPr>
            </w:pPr>
            <w:r w:rsidRPr="00EE1FE5">
              <w:rPr>
                <w:rFonts w:ascii="Arial Narrow" w:eastAsia="Times New Roman" w:hAnsi="Arial Narrow" w:cs="Calibri"/>
                <w:sz w:val="16"/>
                <w:szCs w:val="16"/>
                <w:lang w:val="sv-SE"/>
              </w:rPr>
              <w:t>Säkerhetssystem via sekvens</w:t>
            </w:r>
          </w:p>
        </w:tc>
      </w:tr>
      <w:tr w:rsidR="00EE1FE5" w:rsidRPr="00EE1FE5" w14:paraId="677DF588" w14:textId="77777777" w:rsidTr="006B7B56">
        <w:trPr>
          <w:trHeight w:val="181"/>
        </w:trPr>
        <w:tc>
          <w:tcPr>
            <w:tcW w:w="1484" w:type="dxa"/>
            <w:noWrap/>
            <w:hideMark/>
          </w:tcPr>
          <w:p w14:paraId="017E2666"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252RV539</w:t>
            </w:r>
          </w:p>
        </w:tc>
        <w:tc>
          <w:tcPr>
            <w:tcW w:w="3084" w:type="dxa"/>
            <w:noWrap/>
            <w:hideMark/>
          </w:tcPr>
          <w:p w14:paraId="5F93BDA4"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Reglerventil</w:t>
            </w:r>
            <w:proofErr w:type="spellEnd"/>
            <w:r w:rsidRPr="00EE1FE5">
              <w:rPr>
                <w:rFonts w:ascii="Arial Narrow" w:eastAsia="Times New Roman" w:hAnsi="Arial Narrow" w:cs="Calibri"/>
                <w:sz w:val="16"/>
                <w:szCs w:val="16"/>
              </w:rPr>
              <w:t xml:space="preserve"> NG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41DF2B5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298DDFED"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42D45998"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EE1FE5" w:rsidRPr="00EE1FE5" w14:paraId="798C6884" w14:textId="77777777" w:rsidTr="006B7B56">
        <w:trPr>
          <w:trHeight w:val="181"/>
        </w:trPr>
        <w:tc>
          <w:tcPr>
            <w:tcW w:w="1484" w:type="dxa"/>
            <w:noWrap/>
            <w:hideMark/>
          </w:tcPr>
          <w:p w14:paraId="66415006"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252SV520</w:t>
            </w:r>
          </w:p>
        </w:tc>
        <w:tc>
          <w:tcPr>
            <w:tcW w:w="3084" w:type="dxa"/>
            <w:noWrap/>
            <w:hideMark/>
          </w:tcPr>
          <w:p w14:paraId="72A7EC6A"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NG vid </w:t>
            </w:r>
            <w:proofErr w:type="spellStart"/>
            <w:r w:rsidRPr="00EE1FE5">
              <w:rPr>
                <w:rFonts w:ascii="Arial Narrow" w:eastAsia="Times New Roman" w:hAnsi="Arial Narrow" w:cs="Calibri"/>
                <w:sz w:val="16"/>
                <w:szCs w:val="16"/>
              </w:rPr>
              <w:t>vägg</w:t>
            </w:r>
            <w:proofErr w:type="spellEnd"/>
          </w:p>
        </w:tc>
        <w:tc>
          <w:tcPr>
            <w:tcW w:w="1329" w:type="dxa"/>
            <w:noWrap/>
            <w:hideMark/>
          </w:tcPr>
          <w:p w14:paraId="2F25907A"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4F24566F"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4014D06B"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7287B5C0" w14:textId="77777777" w:rsidTr="006B7B56">
        <w:trPr>
          <w:trHeight w:val="181"/>
        </w:trPr>
        <w:tc>
          <w:tcPr>
            <w:tcW w:w="1484" w:type="dxa"/>
            <w:noWrap/>
            <w:hideMark/>
          </w:tcPr>
          <w:p w14:paraId="1A929361"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252SV544</w:t>
            </w:r>
          </w:p>
        </w:tc>
        <w:tc>
          <w:tcPr>
            <w:tcW w:w="3084" w:type="dxa"/>
            <w:noWrap/>
            <w:hideMark/>
          </w:tcPr>
          <w:p w14:paraId="042CBACC"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1 NG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4306CD52"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76FF98E1"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4698E4A0"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2F0CCA79" w14:textId="77777777" w:rsidTr="006B7B56">
        <w:trPr>
          <w:trHeight w:val="181"/>
        </w:trPr>
        <w:tc>
          <w:tcPr>
            <w:tcW w:w="1484" w:type="dxa"/>
            <w:noWrap/>
            <w:hideMark/>
          </w:tcPr>
          <w:p w14:paraId="5B54689B"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252SV545</w:t>
            </w:r>
          </w:p>
        </w:tc>
        <w:tc>
          <w:tcPr>
            <w:tcW w:w="3084" w:type="dxa"/>
            <w:noWrap/>
            <w:hideMark/>
          </w:tcPr>
          <w:p w14:paraId="503DE4D7"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Avluftningsventil</w:t>
            </w:r>
            <w:proofErr w:type="spellEnd"/>
            <w:r w:rsidRPr="00EE1FE5">
              <w:rPr>
                <w:rFonts w:ascii="Arial Narrow" w:eastAsia="Times New Roman" w:hAnsi="Arial Narrow" w:cs="Calibri"/>
                <w:sz w:val="16"/>
                <w:szCs w:val="16"/>
              </w:rPr>
              <w:t xml:space="preserve"> NG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 (F.O)</w:t>
            </w:r>
          </w:p>
        </w:tc>
        <w:tc>
          <w:tcPr>
            <w:tcW w:w="1329" w:type="dxa"/>
            <w:noWrap/>
            <w:hideMark/>
          </w:tcPr>
          <w:p w14:paraId="7180E079"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78307006"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75468FEF"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3059AD1F" w14:textId="77777777" w:rsidTr="006B7B56">
        <w:trPr>
          <w:trHeight w:val="181"/>
        </w:trPr>
        <w:tc>
          <w:tcPr>
            <w:tcW w:w="1484" w:type="dxa"/>
            <w:noWrap/>
            <w:hideMark/>
          </w:tcPr>
          <w:p w14:paraId="18C0472C"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lastRenderedPageBreak/>
              <w:t>252SV546</w:t>
            </w:r>
          </w:p>
        </w:tc>
        <w:tc>
          <w:tcPr>
            <w:tcW w:w="3084" w:type="dxa"/>
            <w:noWrap/>
            <w:hideMark/>
          </w:tcPr>
          <w:p w14:paraId="237713D7"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2 NG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2A40E311"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653D35A"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28DFE4CF"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E1FE5" w:rsidRPr="00EE1FE5" w14:paraId="4D70F880" w14:textId="77777777" w:rsidTr="006B7B56">
        <w:trPr>
          <w:trHeight w:val="181"/>
        </w:trPr>
        <w:tc>
          <w:tcPr>
            <w:tcW w:w="1484" w:type="dxa"/>
            <w:noWrap/>
            <w:hideMark/>
          </w:tcPr>
          <w:p w14:paraId="7B534285"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252SV562</w:t>
            </w:r>
            <w:r w:rsidRPr="00E66ECF">
              <w:rPr>
                <w:rFonts w:ascii="Arial Narrow" w:eastAsia="Times New Roman" w:hAnsi="Arial Narrow" w:cs="Calibri"/>
                <w:strike/>
                <w:color w:val="FF0000"/>
                <w:sz w:val="16"/>
                <w:szCs w:val="16"/>
              </w:rPr>
              <w:t>/252RV565</w:t>
            </w:r>
          </w:p>
        </w:tc>
        <w:tc>
          <w:tcPr>
            <w:tcW w:w="3084" w:type="dxa"/>
            <w:noWrap/>
            <w:hideMark/>
          </w:tcPr>
          <w:p w14:paraId="442BD45D" w14:textId="77777777" w:rsidR="0016396A" w:rsidRPr="00EE1FE5" w:rsidRDefault="0016396A" w:rsidP="006B7B56">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NG till </w:t>
            </w:r>
            <w:proofErr w:type="spellStart"/>
            <w:r w:rsidRPr="00EE1FE5">
              <w:rPr>
                <w:rFonts w:ascii="Arial Narrow" w:eastAsia="Times New Roman" w:hAnsi="Arial Narrow" w:cs="Calibri"/>
                <w:sz w:val="16"/>
                <w:szCs w:val="16"/>
              </w:rPr>
              <w:t>reduktionskrets</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607ECAED"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7B3BC973"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3FAC3B6F" w14:textId="77777777" w:rsidR="0016396A" w:rsidRPr="00EE1FE5" w:rsidRDefault="0016396A" w:rsidP="006B7B56">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66ECF" w:rsidRPr="00EE1FE5" w14:paraId="785A109F" w14:textId="77777777" w:rsidTr="006B7B56">
        <w:trPr>
          <w:trHeight w:val="181"/>
        </w:trPr>
        <w:tc>
          <w:tcPr>
            <w:tcW w:w="1484" w:type="dxa"/>
            <w:noWrap/>
          </w:tcPr>
          <w:p w14:paraId="2E561AD3" w14:textId="2DC7700E" w:rsidR="00E66ECF" w:rsidRPr="00E66ECF" w:rsidRDefault="00E66ECF" w:rsidP="00E66ECF">
            <w:pPr>
              <w:rPr>
                <w:rFonts w:ascii="Arial Narrow" w:hAnsi="Arial Narrow" w:cs="Calibri"/>
                <w:color w:val="FF0000"/>
                <w:sz w:val="16"/>
                <w:szCs w:val="16"/>
              </w:rPr>
            </w:pPr>
            <w:r w:rsidRPr="00E66ECF">
              <w:rPr>
                <w:rFonts w:ascii="Arial Narrow" w:eastAsia="Times New Roman" w:hAnsi="Arial Narrow" w:cs="Calibri"/>
                <w:color w:val="FF0000"/>
                <w:sz w:val="16"/>
                <w:szCs w:val="16"/>
              </w:rPr>
              <w:t>252RV565</w:t>
            </w:r>
          </w:p>
        </w:tc>
        <w:tc>
          <w:tcPr>
            <w:tcW w:w="3084" w:type="dxa"/>
            <w:noWrap/>
          </w:tcPr>
          <w:p w14:paraId="384FEE63" w14:textId="2B1E6C62" w:rsidR="00E66ECF" w:rsidRPr="00E66ECF" w:rsidRDefault="00E66ECF" w:rsidP="00E66ECF">
            <w:pPr>
              <w:rPr>
                <w:rFonts w:ascii="Arial Narrow" w:hAnsi="Arial Narrow" w:cs="Calibri"/>
                <w:color w:val="FF0000"/>
                <w:sz w:val="16"/>
                <w:szCs w:val="16"/>
              </w:rPr>
            </w:pPr>
            <w:r w:rsidRPr="00E66ECF">
              <w:rPr>
                <w:rFonts w:ascii="Arial Narrow" w:eastAsia="Times New Roman" w:hAnsi="Arial Narrow" w:cs="Calibri"/>
                <w:color w:val="FF0000"/>
                <w:sz w:val="16"/>
                <w:szCs w:val="16"/>
              </w:rPr>
              <w:t xml:space="preserve">NG till </w:t>
            </w:r>
            <w:proofErr w:type="spellStart"/>
            <w:r w:rsidRPr="00E66ECF">
              <w:rPr>
                <w:rFonts w:ascii="Arial Narrow" w:eastAsia="Times New Roman" w:hAnsi="Arial Narrow" w:cs="Calibri"/>
                <w:color w:val="FF0000"/>
                <w:sz w:val="16"/>
                <w:szCs w:val="16"/>
              </w:rPr>
              <w:t>reduktionskrets</w:t>
            </w:r>
            <w:proofErr w:type="spellEnd"/>
            <w:r w:rsidRPr="00E66ECF">
              <w:rPr>
                <w:rFonts w:ascii="Arial Narrow" w:eastAsia="Times New Roman" w:hAnsi="Arial Narrow" w:cs="Calibri"/>
                <w:color w:val="FF0000"/>
                <w:sz w:val="16"/>
                <w:szCs w:val="16"/>
              </w:rPr>
              <w:t xml:space="preserve"> </w:t>
            </w:r>
            <w:proofErr w:type="spellStart"/>
            <w:r w:rsidRPr="00E66ECF">
              <w:rPr>
                <w:rFonts w:ascii="Arial Narrow" w:eastAsia="Times New Roman" w:hAnsi="Arial Narrow" w:cs="Calibri"/>
                <w:color w:val="FF0000"/>
                <w:sz w:val="16"/>
                <w:szCs w:val="16"/>
              </w:rPr>
              <w:t>stoppas</w:t>
            </w:r>
            <w:proofErr w:type="spellEnd"/>
          </w:p>
        </w:tc>
        <w:tc>
          <w:tcPr>
            <w:tcW w:w="1329" w:type="dxa"/>
            <w:noWrap/>
          </w:tcPr>
          <w:p w14:paraId="6D792EB8" w14:textId="4930A5AC"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Stäng</w:t>
            </w:r>
            <w:proofErr w:type="spellEnd"/>
          </w:p>
        </w:tc>
        <w:tc>
          <w:tcPr>
            <w:tcW w:w="1328" w:type="dxa"/>
            <w:noWrap/>
          </w:tcPr>
          <w:p w14:paraId="5D02321E" w14:textId="6A50888E"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Stäng</w:t>
            </w:r>
            <w:proofErr w:type="spellEnd"/>
          </w:p>
        </w:tc>
        <w:tc>
          <w:tcPr>
            <w:tcW w:w="1944" w:type="dxa"/>
            <w:noWrap/>
          </w:tcPr>
          <w:p w14:paraId="38498AAE" w14:textId="1F60B7B6"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Kontrollsystem</w:t>
            </w:r>
            <w:proofErr w:type="spellEnd"/>
          </w:p>
        </w:tc>
      </w:tr>
      <w:tr w:rsidR="00E66ECF" w:rsidRPr="00EE1FE5" w14:paraId="60E3212A" w14:textId="77777777" w:rsidTr="006B7B56">
        <w:trPr>
          <w:trHeight w:val="181"/>
        </w:trPr>
        <w:tc>
          <w:tcPr>
            <w:tcW w:w="1484" w:type="dxa"/>
            <w:noWrap/>
            <w:hideMark/>
          </w:tcPr>
          <w:p w14:paraId="01FA24EA"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252SV614</w:t>
            </w:r>
            <w:r w:rsidRPr="00E66ECF">
              <w:rPr>
                <w:rFonts w:ascii="Arial Narrow" w:eastAsia="Times New Roman" w:hAnsi="Arial Narrow" w:cs="Calibri"/>
                <w:strike/>
                <w:color w:val="FF0000"/>
                <w:sz w:val="16"/>
                <w:szCs w:val="16"/>
              </w:rPr>
              <w:t>/252RV618</w:t>
            </w:r>
          </w:p>
        </w:tc>
        <w:tc>
          <w:tcPr>
            <w:tcW w:w="3084" w:type="dxa"/>
            <w:noWrap/>
            <w:hideMark/>
          </w:tcPr>
          <w:p w14:paraId="7466D363"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NG till </w:t>
            </w:r>
            <w:proofErr w:type="spellStart"/>
            <w:r w:rsidRPr="00EE1FE5">
              <w:rPr>
                <w:rFonts w:ascii="Arial Narrow" w:eastAsia="Times New Roman" w:hAnsi="Arial Narrow" w:cs="Calibri"/>
                <w:sz w:val="16"/>
                <w:szCs w:val="16"/>
              </w:rPr>
              <w:t>kylkrets</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27C86784"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4E3808BF"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6B46067"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E66ECF" w:rsidRPr="00EE1FE5" w14:paraId="386D6889" w14:textId="77777777" w:rsidTr="006B7B56">
        <w:trPr>
          <w:trHeight w:val="181"/>
        </w:trPr>
        <w:tc>
          <w:tcPr>
            <w:tcW w:w="1484" w:type="dxa"/>
            <w:noWrap/>
          </w:tcPr>
          <w:p w14:paraId="0C583B12" w14:textId="2DA873B7" w:rsidR="00E66ECF" w:rsidRPr="00E66ECF" w:rsidRDefault="00E66ECF" w:rsidP="00E66ECF">
            <w:pPr>
              <w:rPr>
                <w:rFonts w:ascii="Arial Narrow" w:hAnsi="Arial Narrow" w:cs="Calibri"/>
                <w:color w:val="FF0000"/>
                <w:sz w:val="16"/>
                <w:szCs w:val="16"/>
              </w:rPr>
            </w:pPr>
            <w:r w:rsidRPr="00E66ECF">
              <w:rPr>
                <w:rFonts w:ascii="Arial Narrow" w:eastAsia="Times New Roman" w:hAnsi="Arial Narrow" w:cs="Calibri"/>
                <w:color w:val="FF0000"/>
                <w:sz w:val="16"/>
                <w:szCs w:val="16"/>
              </w:rPr>
              <w:t>252RV618</w:t>
            </w:r>
          </w:p>
        </w:tc>
        <w:tc>
          <w:tcPr>
            <w:tcW w:w="3084" w:type="dxa"/>
            <w:noWrap/>
          </w:tcPr>
          <w:p w14:paraId="2FDEC61B" w14:textId="1CF56C34" w:rsidR="00E66ECF" w:rsidRPr="00E66ECF" w:rsidRDefault="00E66ECF" w:rsidP="00E66ECF">
            <w:pPr>
              <w:rPr>
                <w:rFonts w:ascii="Arial Narrow" w:hAnsi="Arial Narrow" w:cs="Calibri"/>
                <w:color w:val="FF0000"/>
                <w:sz w:val="16"/>
                <w:szCs w:val="16"/>
              </w:rPr>
            </w:pPr>
            <w:r w:rsidRPr="00E66ECF">
              <w:rPr>
                <w:rFonts w:ascii="Arial Narrow" w:eastAsia="Times New Roman" w:hAnsi="Arial Narrow" w:cs="Calibri"/>
                <w:color w:val="FF0000"/>
                <w:sz w:val="16"/>
                <w:szCs w:val="16"/>
              </w:rPr>
              <w:t xml:space="preserve">NG till </w:t>
            </w:r>
            <w:proofErr w:type="spellStart"/>
            <w:r w:rsidRPr="00E66ECF">
              <w:rPr>
                <w:rFonts w:ascii="Arial Narrow" w:eastAsia="Times New Roman" w:hAnsi="Arial Narrow" w:cs="Calibri"/>
                <w:color w:val="FF0000"/>
                <w:sz w:val="16"/>
                <w:szCs w:val="16"/>
              </w:rPr>
              <w:t>kylkrets</w:t>
            </w:r>
            <w:proofErr w:type="spellEnd"/>
            <w:r w:rsidRPr="00E66ECF">
              <w:rPr>
                <w:rFonts w:ascii="Arial Narrow" w:eastAsia="Times New Roman" w:hAnsi="Arial Narrow" w:cs="Calibri"/>
                <w:color w:val="FF0000"/>
                <w:sz w:val="16"/>
                <w:szCs w:val="16"/>
              </w:rPr>
              <w:t xml:space="preserve"> </w:t>
            </w:r>
            <w:proofErr w:type="spellStart"/>
            <w:r w:rsidRPr="00E66ECF">
              <w:rPr>
                <w:rFonts w:ascii="Arial Narrow" w:eastAsia="Times New Roman" w:hAnsi="Arial Narrow" w:cs="Calibri"/>
                <w:color w:val="FF0000"/>
                <w:sz w:val="16"/>
                <w:szCs w:val="16"/>
              </w:rPr>
              <w:t>stoppas</w:t>
            </w:r>
            <w:proofErr w:type="spellEnd"/>
          </w:p>
        </w:tc>
        <w:tc>
          <w:tcPr>
            <w:tcW w:w="1329" w:type="dxa"/>
            <w:noWrap/>
          </w:tcPr>
          <w:p w14:paraId="1062C5DD" w14:textId="0E44C5AF"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Stäng</w:t>
            </w:r>
            <w:proofErr w:type="spellEnd"/>
          </w:p>
        </w:tc>
        <w:tc>
          <w:tcPr>
            <w:tcW w:w="1328" w:type="dxa"/>
            <w:noWrap/>
          </w:tcPr>
          <w:p w14:paraId="384D70C6" w14:textId="7F60864A"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Stäng</w:t>
            </w:r>
            <w:proofErr w:type="spellEnd"/>
          </w:p>
        </w:tc>
        <w:tc>
          <w:tcPr>
            <w:tcW w:w="1944" w:type="dxa"/>
            <w:noWrap/>
          </w:tcPr>
          <w:p w14:paraId="0DEC2C55" w14:textId="0394E4B3" w:rsidR="00E66ECF" w:rsidRPr="00E66ECF" w:rsidRDefault="00E66ECF" w:rsidP="00E66ECF">
            <w:pPr>
              <w:rPr>
                <w:rFonts w:ascii="Arial Narrow" w:hAnsi="Arial Narrow" w:cs="Calibri"/>
                <w:color w:val="FF0000"/>
                <w:sz w:val="16"/>
                <w:szCs w:val="16"/>
              </w:rPr>
            </w:pPr>
            <w:proofErr w:type="spellStart"/>
            <w:r w:rsidRPr="00E66ECF">
              <w:rPr>
                <w:rFonts w:ascii="Arial Narrow" w:eastAsia="Times New Roman" w:hAnsi="Arial Narrow" w:cs="Calibri"/>
                <w:color w:val="FF0000"/>
                <w:sz w:val="16"/>
                <w:szCs w:val="16"/>
              </w:rPr>
              <w:t>Kontrollsystem</w:t>
            </w:r>
            <w:proofErr w:type="spellEnd"/>
          </w:p>
        </w:tc>
      </w:tr>
      <w:tr w:rsidR="00E66ECF" w:rsidRPr="00EE1FE5" w14:paraId="4E109F02" w14:textId="77777777" w:rsidTr="006B7B56">
        <w:trPr>
          <w:trHeight w:val="181"/>
        </w:trPr>
        <w:tc>
          <w:tcPr>
            <w:tcW w:w="1484" w:type="dxa"/>
            <w:noWrap/>
            <w:hideMark/>
          </w:tcPr>
          <w:p w14:paraId="047C289F"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253RV605</w:t>
            </w:r>
          </w:p>
        </w:tc>
        <w:tc>
          <w:tcPr>
            <w:tcW w:w="3084" w:type="dxa"/>
            <w:noWrap/>
            <w:hideMark/>
          </w:tcPr>
          <w:p w14:paraId="2A2EFF81"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INERTISERING REAKTOR</w:t>
            </w:r>
          </w:p>
        </w:tc>
        <w:tc>
          <w:tcPr>
            <w:tcW w:w="1329" w:type="dxa"/>
            <w:noWrap/>
            <w:hideMark/>
          </w:tcPr>
          <w:p w14:paraId="680CC3FD"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4CC7AFBB"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23AD6536"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E66ECF" w:rsidRPr="00EE1FE5" w14:paraId="57CCBEC5" w14:textId="77777777" w:rsidTr="006B7B56">
        <w:trPr>
          <w:trHeight w:val="181"/>
        </w:trPr>
        <w:tc>
          <w:tcPr>
            <w:tcW w:w="1484" w:type="dxa"/>
            <w:noWrap/>
            <w:hideMark/>
          </w:tcPr>
          <w:p w14:paraId="6EB0FA1F"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253SV651</w:t>
            </w:r>
          </w:p>
        </w:tc>
        <w:tc>
          <w:tcPr>
            <w:tcW w:w="3084" w:type="dxa"/>
            <w:noWrap/>
            <w:hideMark/>
          </w:tcPr>
          <w:p w14:paraId="167874C5"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N2  vid O2inj.</w:t>
            </w:r>
          </w:p>
        </w:tc>
        <w:tc>
          <w:tcPr>
            <w:tcW w:w="1329" w:type="dxa"/>
            <w:noWrap/>
            <w:hideMark/>
          </w:tcPr>
          <w:p w14:paraId="262466A3"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Öppna+Stäng</w:t>
            </w:r>
            <w:proofErr w:type="spellEnd"/>
          </w:p>
        </w:tc>
        <w:tc>
          <w:tcPr>
            <w:tcW w:w="1328" w:type="dxa"/>
            <w:noWrap/>
            <w:hideMark/>
          </w:tcPr>
          <w:p w14:paraId="5D82301D"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Öppna+Stäng</w:t>
            </w:r>
            <w:proofErr w:type="spellEnd"/>
          </w:p>
        </w:tc>
        <w:tc>
          <w:tcPr>
            <w:tcW w:w="1944" w:type="dxa"/>
            <w:noWrap/>
            <w:hideMark/>
          </w:tcPr>
          <w:p w14:paraId="667CAB83" w14:textId="799868DE" w:rsidR="00E66ECF" w:rsidRPr="00EE1FE5" w:rsidRDefault="00E66ECF" w:rsidP="00E66ECF">
            <w:pPr>
              <w:rPr>
                <w:rFonts w:ascii="Arial Narrow" w:eastAsia="Times New Roman" w:hAnsi="Arial Narrow" w:cs="Calibri"/>
                <w:sz w:val="16"/>
                <w:szCs w:val="16"/>
                <w:lang w:val="sv-SE"/>
              </w:rPr>
            </w:pPr>
            <w:r w:rsidRPr="00EE1FE5">
              <w:rPr>
                <w:rFonts w:ascii="Arial Narrow" w:eastAsia="Times New Roman" w:hAnsi="Arial Narrow" w:cs="Calibri"/>
                <w:sz w:val="16"/>
                <w:szCs w:val="16"/>
                <w:lang w:val="sv-SE"/>
              </w:rPr>
              <w:t>Säkerhetssystem via sekvens</w:t>
            </w:r>
          </w:p>
        </w:tc>
      </w:tr>
      <w:tr w:rsidR="00E66ECF" w:rsidRPr="00EE1FE5" w14:paraId="0DBD87E7" w14:textId="77777777" w:rsidTr="006B7B56">
        <w:trPr>
          <w:trHeight w:val="181"/>
        </w:trPr>
        <w:tc>
          <w:tcPr>
            <w:tcW w:w="1484" w:type="dxa"/>
            <w:noWrap/>
            <w:hideMark/>
          </w:tcPr>
          <w:p w14:paraId="64BF60E8"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254SV582/254RV585</w:t>
            </w:r>
          </w:p>
        </w:tc>
        <w:tc>
          <w:tcPr>
            <w:tcW w:w="3084" w:type="dxa"/>
            <w:noWrap/>
            <w:hideMark/>
          </w:tcPr>
          <w:p w14:paraId="1CF5A037" w14:textId="77777777" w:rsidR="00E66ECF" w:rsidRPr="00EE1FE5" w:rsidRDefault="00E66ECF" w:rsidP="00E66ECF">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N2 till </w:t>
            </w:r>
            <w:proofErr w:type="spellStart"/>
            <w:r w:rsidRPr="00EE1FE5">
              <w:rPr>
                <w:rFonts w:ascii="Arial Narrow" w:eastAsia="Times New Roman" w:hAnsi="Arial Narrow" w:cs="Calibri"/>
                <w:sz w:val="16"/>
                <w:szCs w:val="16"/>
              </w:rPr>
              <w:t>reduktionskrets</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16102218"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03F8AA78"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75B07676" w14:textId="77777777" w:rsidR="00E66ECF" w:rsidRPr="00EE1FE5" w:rsidRDefault="00E66ECF" w:rsidP="00E66ECF">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7AC9940C" w14:textId="77777777" w:rsidTr="006B7B56">
        <w:trPr>
          <w:trHeight w:val="181"/>
        </w:trPr>
        <w:tc>
          <w:tcPr>
            <w:tcW w:w="1484" w:type="dxa"/>
            <w:noWrap/>
            <w:hideMark/>
          </w:tcPr>
          <w:p w14:paraId="3B136649"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254SV594/254RV595</w:t>
            </w:r>
          </w:p>
        </w:tc>
        <w:tc>
          <w:tcPr>
            <w:tcW w:w="3084" w:type="dxa"/>
            <w:noWrap/>
            <w:hideMark/>
          </w:tcPr>
          <w:p w14:paraId="7247CF4A"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N2 till </w:t>
            </w:r>
            <w:proofErr w:type="spellStart"/>
            <w:r w:rsidRPr="00EE1FE5">
              <w:rPr>
                <w:rFonts w:ascii="Arial Narrow" w:eastAsia="Times New Roman" w:hAnsi="Arial Narrow" w:cs="Calibri"/>
                <w:sz w:val="16"/>
                <w:szCs w:val="16"/>
              </w:rPr>
              <w:t>kylkrets</w:t>
            </w:r>
            <w:proofErr w:type="spellEnd"/>
          </w:p>
        </w:tc>
        <w:tc>
          <w:tcPr>
            <w:tcW w:w="1329" w:type="dxa"/>
            <w:noWrap/>
            <w:hideMark/>
          </w:tcPr>
          <w:p w14:paraId="47E842B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34554C6A"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47614CB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4773DF5D" w14:textId="77777777" w:rsidTr="006B7B56">
        <w:trPr>
          <w:trHeight w:val="181"/>
        </w:trPr>
        <w:tc>
          <w:tcPr>
            <w:tcW w:w="1484" w:type="dxa"/>
            <w:noWrap/>
            <w:hideMark/>
          </w:tcPr>
          <w:p w14:paraId="224182B4"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256RV520</w:t>
            </w:r>
          </w:p>
        </w:tc>
        <w:tc>
          <w:tcPr>
            <w:tcW w:w="3084" w:type="dxa"/>
            <w:noWrap/>
            <w:hideMark/>
          </w:tcPr>
          <w:p w14:paraId="463FEE0F"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Reglerventil</w:t>
            </w:r>
            <w:proofErr w:type="spellEnd"/>
            <w:r w:rsidRPr="00EE1FE5">
              <w:rPr>
                <w:rFonts w:ascii="Arial Narrow" w:eastAsia="Times New Roman" w:hAnsi="Arial Narrow" w:cs="Calibri"/>
                <w:sz w:val="16"/>
                <w:szCs w:val="16"/>
              </w:rPr>
              <w:t xml:space="preserve"> H2S till PGH</w:t>
            </w:r>
          </w:p>
        </w:tc>
        <w:tc>
          <w:tcPr>
            <w:tcW w:w="1329" w:type="dxa"/>
            <w:noWrap/>
            <w:hideMark/>
          </w:tcPr>
          <w:p w14:paraId="1D9C97E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B7C6CAF"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0F62416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4E11F65A" w14:textId="77777777" w:rsidTr="006B7B56">
        <w:trPr>
          <w:trHeight w:val="181"/>
        </w:trPr>
        <w:tc>
          <w:tcPr>
            <w:tcW w:w="1484" w:type="dxa"/>
            <w:noWrap/>
            <w:hideMark/>
          </w:tcPr>
          <w:p w14:paraId="434CCF8C"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256SV522</w:t>
            </w:r>
          </w:p>
        </w:tc>
        <w:tc>
          <w:tcPr>
            <w:tcW w:w="3084" w:type="dxa"/>
            <w:noWrap/>
            <w:hideMark/>
          </w:tcPr>
          <w:p w14:paraId="74C302C0"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H2S till PGH</w:t>
            </w:r>
          </w:p>
        </w:tc>
        <w:tc>
          <w:tcPr>
            <w:tcW w:w="1329" w:type="dxa"/>
            <w:noWrap/>
            <w:hideMark/>
          </w:tcPr>
          <w:p w14:paraId="784D783B"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4F0A72A2"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EDC8CC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065180AB" w14:textId="77777777" w:rsidTr="006B7B56">
        <w:trPr>
          <w:trHeight w:val="181"/>
        </w:trPr>
        <w:tc>
          <w:tcPr>
            <w:tcW w:w="1484" w:type="dxa"/>
            <w:noWrap/>
            <w:hideMark/>
          </w:tcPr>
          <w:p w14:paraId="2224B3CA"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271RV552</w:t>
            </w:r>
          </w:p>
        </w:tc>
        <w:tc>
          <w:tcPr>
            <w:tcW w:w="3084" w:type="dxa"/>
            <w:noWrap/>
            <w:hideMark/>
          </w:tcPr>
          <w:p w14:paraId="7511FEBB"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Reglerventil</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Överettad</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ånga</w:t>
            </w:r>
            <w:proofErr w:type="spellEnd"/>
            <w:r w:rsidRPr="00EE1FE5">
              <w:rPr>
                <w:rFonts w:ascii="Arial Narrow" w:eastAsia="Times New Roman" w:hAnsi="Arial Narrow" w:cs="Calibri"/>
                <w:sz w:val="16"/>
                <w:szCs w:val="16"/>
              </w:rPr>
              <w:t xml:space="preserve"> till PGH</w:t>
            </w:r>
          </w:p>
        </w:tc>
        <w:tc>
          <w:tcPr>
            <w:tcW w:w="1329" w:type="dxa"/>
            <w:noWrap/>
            <w:hideMark/>
          </w:tcPr>
          <w:p w14:paraId="4E664E8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45DFA85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304947BA"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752A0EFA" w14:textId="77777777" w:rsidTr="006B7B56">
        <w:trPr>
          <w:trHeight w:val="181"/>
        </w:trPr>
        <w:tc>
          <w:tcPr>
            <w:tcW w:w="1484" w:type="dxa"/>
            <w:noWrap/>
            <w:hideMark/>
          </w:tcPr>
          <w:p w14:paraId="7FC1C847"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271RV555</w:t>
            </w:r>
          </w:p>
        </w:tc>
        <w:tc>
          <w:tcPr>
            <w:tcW w:w="3084" w:type="dxa"/>
            <w:noWrap/>
            <w:hideMark/>
          </w:tcPr>
          <w:p w14:paraId="482D59C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Avluftningsventil</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ånga</w:t>
            </w:r>
            <w:proofErr w:type="spellEnd"/>
          </w:p>
        </w:tc>
        <w:tc>
          <w:tcPr>
            <w:tcW w:w="1329" w:type="dxa"/>
            <w:noWrap/>
            <w:hideMark/>
          </w:tcPr>
          <w:p w14:paraId="0EDA2F97"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636076D7"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06BBFEC9" w14:textId="2054E5E9" w:rsidR="00BF7FD9" w:rsidRPr="00EE1FE5" w:rsidRDefault="00BF7FD9" w:rsidP="00BF7FD9">
            <w:pPr>
              <w:rPr>
                <w:rFonts w:ascii="Arial Narrow" w:eastAsia="Times New Roman" w:hAnsi="Arial Narrow" w:cs="Calibri"/>
                <w:sz w:val="16"/>
                <w:szCs w:val="16"/>
                <w:lang w:val="sv-SE"/>
              </w:rPr>
            </w:pPr>
            <w:proofErr w:type="spellStart"/>
            <w:r w:rsidRPr="00EE1FE5">
              <w:rPr>
                <w:rFonts w:ascii="Arial Narrow" w:eastAsia="Times New Roman" w:hAnsi="Arial Narrow" w:cs="Calibri"/>
                <w:sz w:val="16"/>
                <w:szCs w:val="16"/>
              </w:rPr>
              <w:t>Kontrollsystem</w:t>
            </w:r>
            <w:proofErr w:type="spellEnd"/>
          </w:p>
        </w:tc>
      </w:tr>
      <w:tr w:rsidR="00BF7FD9" w:rsidRPr="00EE1FE5" w14:paraId="12B3F42F" w14:textId="77777777" w:rsidTr="006B7B56">
        <w:trPr>
          <w:trHeight w:val="181"/>
        </w:trPr>
        <w:tc>
          <w:tcPr>
            <w:tcW w:w="1484" w:type="dxa"/>
            <w:noWrap/>
            <w:hideMark/>
          </w:tcPr>
          <w:p w14:paraId="698D823B"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271SV554</w:t>
            </w:r>
          </w:p>
        </w:tc>
        <w:tc>
          <w:tcPr>
            <w:tcW w:w="3084" w:type="dxa"/>
            <w:noWrap/>
            <w:hideMark/>
          </w:tcPr>
          <w:p w14:paraId="74CA038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1 </w:t>
            </w:r>
            <w:proofErr w:type="spellStart"/>
            <w:r w:rsidRPr="00EE1FE5">
              <w:rPr>
                <w:rFonts w:ascii="Arial Narrow" w:eastAsia="Times New Roman" w:hAnsi="Arial Narrow" w:cs="Calibri"/>
                <w:sz w:val="16"/>
                <w:szCs w:val="16"/>
              </w:rPr>
              <w:t>överhettad</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ånga</w:t>
            </w:r>
            <w:proofErr w:type="spellEnd"/>
            <w:r w:rsidRPr="00EE1FE5">
              <w:rPr>
                <w:rFonts w:ascii="Arial Narrow" w:eastAsia="Times New Roman" w:hAnsi="Arial Narrow" w:cs="Calibri"/>
                <w:sz w:val="16"/>
                <w:szCs w:val="16"/>
              </w:rPr>
              <w:t xml:space="preserve"> till PGH</w:t>
            </w:r>
          </w:p>
        </w:tc>
        <w:tc>
          <w:tcPr>
            <w:tcW w:w="1329" w:type="dxa"/>
            <w:noWrap/>
            <w:hideMark/>
          </w:tcPr>
          <w:p w14:paraId="04F70434"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368F990"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3D3AC56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539B81EA" w14:textId="77777777" w:rsidTr="006B7B56">
        <w:trPr>
          <w:trHeight w:val="181"/>
        </w:trPr>
        <w:tc>
          <w:tcPr>
            <w:tcW w:w="1484" w:type="dxa"/>
            <w:noWrap/>
            <w:hideMark/>
          </w:tcPr>
          <w:p w14:paraId="1CAB7AE7"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271SV556</w:t>
            </w:r>
          </w:p>
        </w:tc>
        <w:tc>
          <w:tcPr>
            <w:tcW w:w="3084" w:type="dxa"/>
            <w:noWrap/>
            <w:hideMark/>
          </w:tcPr>
          <w:p w14:paraId="7996C2D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2 </w:t>
            </w:r>
            <w:proofErr w:type="spellStart"/>
            <w:r w:rsidRPr="00EE1FE5">
              <w:rPr>
                <w:rFonts w:ascii="Arial Narrow" w:eastAsia="Times New Roman" w:hAnsi="Arial Narrow" w:cs="Calibri"/>
                <w:sz w:val="16"/>
                <w:szCs w:val="16"/>
              </w:rPr>
              <w:t>överhettad</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ånga</w:t>
            </w:r>
            <w:proofErr w:type="spellEnd"/>
            <w:r w:rsidRPr="00EE1FE5">
              <w:rPr>
                <w:rFonts w:ascii="Arial Narrow" w:eastAsia="Times New Roman" w:hAnsi="Arial Narrow" w:cs="Calibri"/>
                <w:sz w:val="16"/>
                <w:szCs w:val="16"/>
              </w:rPr>
              <w:t xml:space="preserve"> till PGH</w:t>
            </w:r>
          </w:p>
        </w:tc>
        <w:tc>
          <w:tcPr>
            <w:tcW w:w="1329" w:type="dxa"/>
            <w:noWrap/>
            <w:hideMark/>
          </w:tcPr>
          <w:p w14:paraId="27BE750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509D2267"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373DA97A"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7075006F" w14:textId="77777777" w:rsidTr="006B7B56">
        <w:trPr>
          <w:trHeight w:val="181"/>
        </w:trPr>
        <w:tc>
          <w:tcPr>
            <w:tcW w:w="1484" w:type="dxa"/>
            <w:noWrap/>
            <w:hideMark/>
          </w:tcPr>
          <w:p w14:paraId="0FD3CA9F"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320OU100</w:t>
            </w:r>
          </w:p>
        </w:tc>
        <w:tc>
          <w:tcPr>
            <w:tcW w:w="3084" w:type="dxa"/>
            <w:noWrap/>
            <w:hideMark/>
          </w:tcPr>
          <w:p w14:paraId="4B10FCB8"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SLUSS UTMATARE </w:t>
            </w:r>
          </w:p>
        </w:tc>
        <w:tc>
          <w:tcPr>
            <w:tcW w:w="1329" w:type="dxa"/>
            <w:noWrap/>
            <w:hideMark/>
          </w:tcPr>
          <w:p w14:paraId="65BBF935"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328" w:type="dxa"/>
            <w:noWrap/>
            <w:hideMark/>
          </w:tcPr>
          <w:p w14:paraId="7754425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944" w:type="dxa"/>
            <w:noWrap/>
            <w:hideMark/>
          </w:tcPr>
          <w:p w14:paraId="7681E682"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6A5D5BBA" w14:textId="77777777" w:rsidTr="006B7B56">
        <w:trPr>
          <w:trHeight w:val="181"/>
        </w:trPr>
        <w:tc>
          <w:tcPr>
            <w:tcW w:w="1484" w:type="dxa"/>
            <w:noWrap/>
            <w:hideMark/>
          </w:tcPr>
          <w:p w14:paraId="539EA23A"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320SV500</w:t>
            </w:r>
          </w:p>
        </w:tc>
        <w:tc>
          <w:tcPr>
            <w:tcW w:w="3084" w:type="dxa"/>
            <w:noWrap/>
            <w:hideMark/>
          </w:tcPr>
          <w:p w14:paraId="07C26750"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MATERIAL INSLÄPP VENTIL</w:t>
            </w:r>
          </w:p>
        </w:tc>
        <w:tc>
          <w:tcPr>
            <w:tcW w:w="1329" w:type="dxa"/>
            <w:noWrap/>
            <w:hideMark/>
          </w:tcPr>
          <w:p w14:paraId="48020C2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19A0952"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D6442A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70EAF999" w14:textId="77777777" w:rsidTr="006B7B56">
        <w:trPr>
          <w:trHeight w:val="181"/>
        </w:trPr>
        <w:tc>
          <w:tcPr>
            <w:tcW w:w="1484" w:type="dxa"/>
            <w:noWrap/>
            <w:hideMark/>
          </w:tcPr>
          <w:p w14:paraId="1A94D9B8"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320SV501</w:t>
            </w:r>
          </w:p>
        </w:tc>
        <w:tc>
          <w:tcPr>
            <w:tcW w:w="3084" w:type="dxa"/>
            <w:noWrap/>
            <w:hideMark/>
          </w:tcPr>
          <w:p w14:paraId="5B7137F1"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VS2 HYL VENTIL FÖRE TRYCKSÄTTNINGSBEHÅLLARE</w:t>
            </w:r>
          </w:p>
        </w:tc>
        <w:tc>
          <w:tcPr>
            <w:tcW w:w="1329" w:type="dxa"/>
            <w:noWrap/>
            <w:hideMark/>
          </w:tcPr>
          <w:p w14:paraId="217BF910"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2C0E8C7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453081A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2F7DA409" w14:textId="77777777" w:rsidTr="006B7B56">
        <w:trPr>
          <w:trHeight w:val="181"/>
        </w:trPr>
        <w:tc>
          <w:tcPr>
            <w:tcW w:w="1484" w:type="dxa"/>
            <w:noWrap/>
            <w:hideMark/>
          </w:tcPr>
          <w:p w14:paraId="01764E2F"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320SV502</w:t>
            </w:r>
          </w:p>
        </w:tc>
        <w:tc>
          <w:tcPr>
            <w:tcW w:w="3084" w:type="dxa"/>
            <w:noWrap/>
            <w:hideMark/>
          </w:tcPr>
          <w:p w14:paraId="32A20E42"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VS2 HYL VENTIL EFTER TRYCKSÄTTNINGSBEHÅLLARE</w:t>
            </w:r>
          </w:p>
        </w:tc>
        <w:tc>
          <w:tcPr>
            <w:tcW w:w="1329" w:type="dxa"/>
            <w:noWrap/>
            <w:hideMark/>
          </w:tcPr>
          <w:p w14:paraId="0E09C1C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275B1545"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6C4BB57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633C85E9" w14:textId="77777777" w:rsidTr="006B7B56">
        <w:trPr>
          <w:trHeight w:val="181"/>
        </w:trPr>
        <w:tc>
          <w:tcPr>
            <w:tcW w:w="1484" w:type="dxa"/>
            <w:noWrap/>
            <w:hideMark/>
          </w:tcPr>
          <w:p w14:paraId="020AAAA4"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320SV503</w:t>
            </w:r>
          </w:p>
        </w:tc>
        <w:tc>
          <w:tcPr>
            <w:tcW w:w="3084" w:type="dxa"/>
            <w:noWrap/>
            <w:hideMark/>
          </w:tcPr>
          <w:p w14:paraId="6E40FFFC"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MANUAL PLUG VENTIL</w:t>
            </w:r>
          </w:p>
        </w:tc>
        <w:tc>
          <w:tcPr>
            <w:tcW w:w="1329" w:type="dxa"/>
            <w:noWrap/>
            <w:hideMark/>
          </w:tcPr>
          <w:p w14:paraId="4EA95F6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52BE091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F6FE8A2"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635ACDC4" w14:textId="77777777" w:rsidTr="006B7B56">
        <w:trPr>
          <w:trHeight w:val="181"/>
        </w:trPr>
        <w:tc>
          <w:tcPr>
            <w:tcW w:w="1484" w:type="dxa"/>
            <w:noWrap/>
            <w:hideMark/>
          </w:tcPr>
          <w:p w14:paraId="23EA2D8A"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320SV504</w:t>
            </w:r>
          </w:p>
        </w:tc>
        <w:tc>
          <w:tcPr>
            <w:tcW w:w="3084" w:type="dxa"/>
            <w:noWrap/>
            <w:hideMark/>
          </w:tcPr>
          <w:p w14:paraId="69E1BE34"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VS2 HYL VENTIL, TRYCKREDUCERING</w:t>
            </w:r>
          </w:p>
        </w:tc>
        <w:tc>
          <w:tcPr>
            <w:tcW w:w="1329" w:type="dxa"/>
            <w:noWrap/>
            <w:hideMark/>
          </w:tcPr>
          <w:p w14:paraId="144ABE24"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126D181D"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7E42CA60"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0101DC07" w14:textId="77777777" w:rsidTr="006B7B56">
        <w:trPr>
          <w:trHeight w:val="181"/>
        </w:trPr>
        <w:tc>
          <w:tcPr>
            <w:tcW w:w="1484" w:type="dxa"/>
            <w:noWrap/>
            <w:hideMark/>
          </w:tcPr>
          <w:p w14:paraId="2D94D303"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320SV551</w:t>
            </w:r>
          </w:p>
        </w:tc>
        <w:tc>
          <w:tcPr>
            <w:tcW w:w="3084" w:type="dxa"/>
            <w:noWrap/>
            <w:hideMark/>
          </w:tcPr>
          <w:p w14:paraId="416FE8C4"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UTMATNING FRÅN CELLMATARE</w:t>
            </w:r>
          </w:p>
        </w:tc>
        <w:tc>
          <w:tcPr>
            <w:tcW w:w="1329" w:type="dxa"/>
            <w:noWrap/>
            <w:hideMark/>
          </w:tcPr>
          <w:p w14:paraId="7D41766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5368270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DAE410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172262B7" w14:textId="77777777" w:rsidTr="006B7B56">
        <w:trPr>
          <w:trHeight w:val="181"/>
        </w:trPr>
        <w:tc>
          <w:tcPr>
            <w:tcW w:w="1484" w:type="dxa"/>
            <w:noWrap/>
            <w:hideMark/>
          </w:tcPr>
          <w:p w14:paraId="3F629F48"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320SV552</w:t>
            </w:r>
          </w:p>
        </w:tc>
        <w:tc>
          <w:tcPr>
            <w:tcW w:w="3084" w:type="dxa"/>
            <w:noWrap/>
            <w:hideMark/>
          </w:tcPr>
          <w:p w14:paraId="4585637A"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VS2 HYL VENTIL FÖRE TRYCK NEDSÄTTNINGSBEHÅLLARE</w:t>
            </w:r>
          </w:p>
        </w:tc>
        <w:tc>
          <w:tcPr>
            <w:tcW w:w="1329" w:type="dxa"/>
            <w:noWrap/>
            <w:hideMark/>
          </w:tcPr>
          <w:p w14:paraId="294607DA"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7EA80970"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0F7F065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239FF430" w14:textId="77777777" w:rsidTr="006B7B56">
        <w:trPr>
          <w:trHeight w:val="181"/>
        </w:trPr>
        <w:tc>
          <w:tcPr>
            <w:tcW w:w="1484" w:type="dxa"/>
            <w:noWrap/>
            <w:hideMark/>
          </w:tcPr>
          <w:p w14:paraId="1D31C1AD"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320SV553</w:t>
            </w:r>
          </w:p>
        </w:tc>
        <w:tc>
          <w:tcPr>
            <w:tcW w:w="3084" w:type="dxa"/>
            <w:noWrap/>
            <w:hideMark/>
          </w:tcPr>
          <w:p w14:paraId="18DFD05C"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VS2 HYL VENTIL EFTER TRYCK NEDSÄTTNINGSBEHÅLLARE</w:t>
            </w:r>
          </w:p>
        </w:tc>
        <w:tc>
          <w:tcPr>
            <w:tcW w:w="1329" w:type="dxa"/>
            <w:noWrap/>
            <w:hideMark/>
          </w:tcPr>
          <w:p w14:paraId="5D4909F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56108A45"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39559B9"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17CA82BD" w14:textId="77777777" w:rsidTr="006B7B56">
        <w:trPr>
          <w:trHeight w:val="181"/>
        </w:trPr>
        <w:tc>
          <w:tcPr>
            <w:tcW w:w="1484" w:type="dxa"/>
            <w:noWrap/>
            <w:hideMark/>
          </w:tcPr>
          <w:p w14:paraId="4A679115"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320SV558</w:t>
            </w:r>
          </w:p>
        </w:tc>
        <w:tc>
          <w:tcPr>
            <w:tcW w:w="3084" w:type="dxa"/>
            <w:noWrap/>
            <w:hideMark/>
          </w:tcPr>
          <w:p w14:paraId="02359C96"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EVAKUERING REDUKTIONSGAS</w:t>
            </w:r>
          </w:p>
        </w:tc>
        <w:tc>
          <w:tcPr>
            <w:tcW w:w="1329" w:type="dxa"/>
            <w:noWrap/>
            <w:hideMark/>
          </w:tcPr>
          <w:p w14:paraId="5DC4E4A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6585DE4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5BAD05F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73E39A25" w14:textId="77777777" w:rsidTr="006B7B56">
        <w:trPr>
          <w:trHeight w:val="181"/>
        </w:trPr>
        <w:tc>
          <w:tcPr>
            <w:tcW w:w="1484" w:type="dxa"/>
            <w:noWrap/>
            <w:hideMark/>
          </w:tcPr>
          <w:p w14:paraId="4F06545E"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320SV561</w:t>
            </w:r>
          </w:p>
        </w:tc>
        <w:tc>
          <w:tcPr>
            <w:tcW w:w="3084" w:type="dxa"/>
            <w:noWrap/>
            <w:hideMark/>
          </w:tcPr>
          <w:p w14:paraId="40DF6D78"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EVAKUERING REDUKTIONSGAS</w:t>
            </w:r>
          </w:p>
        </w:tc>
        <w:tc>
          <w:tcPr>
            <w:tcW w:w="1329" w:type="dxa"/>
            <w:noWrap/>
            <w:hideMark/>
          </w:tcPr>
          <w:p w14:paraId="56776DD5"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3EBD6B0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03BFE5E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4731CD8B" w14:textId="77777777" w:rsidTr="006B7B56">
        <w:trPr>
          <w:trHeight w:val="181"/>
        </w:trPr>
        <w:tc>
          <w:tcPr>
            <w:tcW w:w="1484" w:type="dxa"/>
            <w:noWrap/>
          </w:tcPr>
          <w:p w14:paraId="321ADD01" w14:textId="3C3C9175" w:rsidR="00BF7FD9" w:rsidRPr="00EE1FE5" w:rsidRDefault="00BF7FD9" w:rsidP="00BF7FD9">
            <w:pPr>
              <w:rPr>
                <w:rFonts w:ascii="Arial Narrow" w:hAnsi="Arial Narrow" w:cs="Calibri"/>
                <w:color w:val="FF0000"/>
                <w:sz w:val="16"/>
                <w:szCs w:val="16"/>
                <w:lang w:val="sv-SE"/>
              </w:rPr>
            </w:pPr>
            <w:r w:rsidRPr="00EE1FE5">
              <w:rPr>
                <w:rFonts w:ascii="Arial Narrow" w:hAnsi="Arial Narrow" w:cs="Calibri"/>
                <w:color w:val="FF0000"/>
                <w:sz w:val="16"/>
                <w:szCs w:val="16"/>
                <w:lang w:val="sv-SE"/>
              </w:rPr>
              <w:t>320SV555</w:t>
            </w:r>
          </w:p>
        </w:tc>
        <w:tc>
          <w:tcPr>
            <w:tcW w:w="3084" w:type="dxa"/>
            <w:noWrap/>
          </w:tcPr>
          <w:p w14:paraId="4B9D4C20" w14:textId="78CE51A2" w:rsidR="00BF7FD9" w:rsidRPr="00EE1FE5" w:rsidRDefault="00BF7FD9" w:rsidP="00BF7FD9">
            <w:pPr>
              <w:rPr>
                <w:rFonts w:ascii="Arial Narrow" w:hAnsi="Arial Narrow" w:cs="Calibri"/>
                <w:color w:val="FF0000"/>
                <w:sz w:val="16"/>
                <w:szCs w:val="16"/>
                <w:lang w:val="sv-SE"/>
              </w:rPr>
            </w:pPr>
            <w:r w:rsidRPr="00EE1FE5">
              <w:rPr>
                <w:rFonts w:ascii="Arial Narrow" w:hAnsi="Arial Narrow" w:cs="Calibri"/>
                <w:color w:val="FF0000"/>
                <w:sz w:val="16"/>
                <w:szCs w:val="16"/>
                <w:lang w:val="sv-SE"/>
              </w:rPr>
              <w:t>MATERIALVENTIL FRÅN YM005</w:t>
            </w:r>
          </w:p>
        </w:tc>
        <w:tc>
          <w:tcPr>
            <w:tcW w:w="1329" w:type="dxa"/>
            <w:noWrap/>
          </w:tcPr>
          <w:p w14:paraId="6C7E3C84" w14:textId="3F8B3BC7" w:rsidR="00BF7FD9" w:rsidRPr="00EE1FE5" w:rsidRDefault="00BF7FD9" w:rsidP="00BF7FD9">
            <w:pPr>
              <w:rPr>
                <w:rFonts w:ascii="Arial Narrow" w:hAnsi="Arial Narrow" w:cs="Calibri"/>
                <w:color w:val="FF0000"/>
                <w:sz w:val="16"/>
                <w:szCs w:val="16"/>
                <w:lang w:val="sv-SE"/>
              </w:rPr>
            </w:pPr>
            <w:r w:rsidRPr="00EE1FE5">
              <w:rPr>
                <w:rFonts w:ascii="Arial Narrow" w:hAnsi="Arial Narrow" w:cs="Calibri"/>
                <w:color w:val="FF0000"/>
                <w:sz w:val="16"/>
                <w:szCs w:val="16"/>
                <w:lang w:val="sv-SE"/>
              </w:rPr>
              <w:t>Stäng</w:t>
            </w:r>
          </w:p>
        </w:tc>
        <w:tc>
          <w:tcPr>
            <w:tcW w:w="1328" w:type="dxa"/>
            <w:noWrap/>
          </w:tcPr>
          <w:p w14:paraId="41E48C70" w14:textId="4B0ED361" w:rsidR="00BF7FD9" w:rsidRPr="00EE1FE5" w:rsidRDefault="00BF7FD9" w:rsidP="00BF7FD9">
            <w:pPr>
              <w:rPr>
                <w:rFonts w:ascii="Arial Narrow" w:hAnsi="Arial Narrow" w:cs="Calibri"/>
                <w:color w:val="FF0000"/>
                <w:sz w:val="16"/>
                <w:szCs w:val="16"/>
                <w:lang w:val="sv-SE"/>
              </w:rPr>
            </w:pPr>
            <w:r w:rsidRPr="00EE1FE5">
              <w:rPr>
                <w:rFonts w:ascii="Arial Narrow" w:hAnsi="Arial Narrow" w:cs="Calibri"/>
                <w:color w:val="FF0000"/>
                <w:sz w:val="16"/>
                <w:szCs w:val="16"/>
                <w:lang w:val="sv-SE"/>
              </w:rPr>
              <w:t>Stäng</w:t>
            </w:r>
          </w:p>
        </w:tc>
        <w:tc>
          <w:tcPr>
            <w:tcW w:w="1944" w:type="dxa"/>
            <w:noWrap/>
          </w:tcPr>
          <w:p w14:paraId="77EC8185" w14:textId="756B613D" w:rsidR="00BF7FD9" w:rsidRPr="00EE1FE5" w:rsidRDefault="00BF7FD9" w:rsidP="00BF7FD9">
            <w:pPr>
              <w:rPr>
                <w:rFonts w:ascii="Arial Narrow" w:hAnsi="Arial Narrow" w:cs="Calibri"/>
                <w:color w:val="FF0000"/>
                <w:sz w:val="16"/>
                <w:szCs w:val="16"/>
                <w:lang w:val="sv-SE"/>
              </w:rPr>
            </w:pPr>
            <w:r w:rsidRPr="00EE1FE5">
              <w:rPr>
                <w:rFonts w:ascii="Arial Narrow" w:hAnsi="Arial Narrow" w:cs="Calibri"/>
                <w:color w:val="FF0000"/>
                <w:sz w:val="16"/>
                <w:szCs w:val="16"/>
                <w:lang w:val="sv-SE"/>
              </w:rPr>
              <w:t>Säkerhetssystem</w:t>
            </w:r>
          </w:p>
        </w:tc>
      </w:tr>
      <w:tr w:rsidR="00BF7FD9" w:rsidRPr="00EE1FE5" w14:paraId="4359E8B9" w14:textId="77777777" w:rsidTr="006B7B56">
        <w:trPr>
          <w:trHeight w:val="181"/>
        </w:trPr>
        <w:tc>
          <w:tcPr>
            <w:tcW w:w="1484" w:type="dxa"/>
            <w:noWrap/>
          </w:tcPr>
          <w:p w14:paraId="7ED19074" w14:textId="7E01E633" w:rsidR="00BF7FD9" w:rsidRPr="00EE1FE5" w:rsidRDefault="00BF7FD9" w:rsidP="00BF7FD9">
            <w:pPr>
              <w:rPr>
                <w:rFonts w:ascii="Arial Narrow" w:hAnsi="Arial Narrow" w:cs="Calibri"/>
                <w:color w:val="FF0000"/>
                <w:sz w:val="16"/>
                <w:szCs w:val="16"/>
              </w:rPr>
            </w:pPr>
            <w:r w:rsidRPr="00EE1FE5">
              <w:rPr>
                <w:rFonts w:ascii="Arial Narrow" w:hAnsi="Arial Narrow" w:cs="Calibri"/>
                <w:color w:val="FF0000"/>
                <w:sz w:val="16"/>
                <w:szCs w:val="16"/>
                <w:lang w:val="sv-SE"/>
              </w:rPr>
              <w:t>320SV556</w:t>
            </w:r>
          </w:p>
        </w:tc>
        <w:tc>
          <w:tcPr>
            <w:tcW w:w="3084" w:type="dxa"/>
            <w:noWrap/>
          </w:tcPr>
          <w:p w14:paraId="489FB078" w14:textId="3C23B156" w:rsidR="00BF7FD9" w:rsidRPr="00EE1FE5" w:rsidRDefault="00BF7FD9" w:rsidP="00BF7FD9">
            <w:pPr>
              <w:rPr>
                <w:rFonts w:ascii="Arial Narrow" w:hAnsi="Arial Narrow" w:cs="Calibri"/>
                <w:color w:val="FF0000"/>
                <w:sz w:val="16"/>
                <w:szCs w:val="16"/>
              </w:rPr>
            </w:pPr>
            <w:r w:rsidRPr="00EE1FE5">
              <w:rPr>
                <w:rFonts w:ascii="Arial Narrow" w:hAnsi="Arial Narrow" w:cs="Calibri"/>
                <w:color w:val="FF0000"/>
                <w:sz w:val="16"/>
                <w:szCs w:val="16"/>
                <w:lang w:val="sv-SE"/>
              </w:rPr>
              <w:t>GASTÄT VENTIL FRÅN YM005</w:t>
            </w:r>
          </w:p>
        </w:tc>
        <w:tc>
          <w:tcPr>
            <w:tcW w:w="1329" w:type="dxa"/>
            <w:noWrap/>
          </w:tcPr>
          <w:p w14:paraId="3141CF06" w14:textId="71C5BAB0" w:rsidR="00BF7FD9" w:rsidRPr="00EE1FE5" w:rsidRDefault="00BF7FD9" w:rsidP="00BF7FD9">
            <w:pPr>
              <w:rPr>
                <w:rFonts w:ascii="Arial Narrow" w:hAnsi="Arial Narrow" w:cs="Calibri"/>
                <w:color w:val="FF0000"/>
                <w:sz w:val="16"/>
                <w:szCs w:val="16"/>
              </w:rPr>
            </w:pPr>
            <w:r w:rsidRPr="00EE1FE5">
              <w:rPr>
                <w:rFonts w:ascii="Arial Narrow" w:hAnsi="Arial Narrow" w:cs="Calibri"/>
                <w:color w:val="FF0000"/>
                <w:sz w:val="16"/>
                <w:szCs w:val="16"/>
                <w:lang w:val="sv-SE"/>
              </w:rPr>
              <w:t>Stäng</w:t>
            </w:r>
          </w:p>
        </w:tc>
        <w:tc>
          <w:tcPr>
            <w:tcW w:w="1328" w:type="dxa"/>
            <w:noWrap/>
          </w:tcPr>
          <w:p w14:paraId="44AFF471" w14:textId="4997DCB6" w:rsidR="00BF7FD9" w:rsidRPr="00EE1FE5" w:rsidRDefault="00BF7FD9" w:rsidP="00BF7FD9">
            <w:pPr>
              <w:rPr>
                <w:rFonts w:ascii="Arial Narrow" w:hAnsi="Arial Narrow" w:cs="Calibri"/>
                <w:color w:val="FF0000"/>
                <w:sz w:val="16"/>
                <w:szCs w:val="16"/>
              </w:rPr>
            </w:pPr>
            <w:r w:rsidRPr="00EE1FE5">
              <w:rPr>
                <w:rFonts w:ascii="Arial Narrow" w:hAnsi="Arial Narrow" w:cs="Calibri"/>
                <w:color w:val="FF0000"/>
                <w:sz w:val="16"/>
                <w:szCs w:val="16"/>
                <w:lang w:val="sv-SE"/>
              </w:rPr>
              <w:t>Stäng</w:t>
            </w:r>
          </w:p>
        </w:tc>
        <w:tc>
          <w:tcPr>
            <w:tcW w:w="1944" w:type="dxa"/>
            <w:noWrap/>
          </w:tcPr>
          <w:p w14:paraId="2D417608" w14:textId="61FB05CF" w:rsidR="00BF7FD9" w:rsidRPr="00EE1FE5" w:rsidRDefault="00BF7FD9" w:rsidP="00BF7FD9">
            <w:pPr>
              <w:rPr>
                <w:rFonts w:ascii="Arial Narrow" w:hAnsi="Arial Narrow" w:cs="Calibri"/>
                <w:color w:val="FF0000"/>
                <w:sz w:val="16"/>
                <w:szCs w:val="16"/>
              </w:rPr>
            </w:pPr>
            <w:r w:rsidRPr="00EE1FE5">
              <w:rPr>
                <w:rFonts w:ascii="Arial Narrow" w:hAnsi="Arial Narrow" w:cs="Calibri"/>
                <w:color w:val="FF0000"/>
                <w:sz w:val="16"/>
                <w:szCs w:val="16"/>
                <w:lang w:val="sv-SE"/>
              </w:rPr>
              <w:t>Säkerhetssystem</w:t>
            </w:r>
          </w:p>
        </w:tc>
      </w:tr>
      <w:tr w:rsidR="00BF7FD9" w:rsidRPr="00EE1FE5" w14:paraId="0414ECA6" w14:textId="77777777" w:rsidTr="006B7B56">
        <w:trPr>
          <w:trHeight w:val="181"/>
        </w:trPr>
        <w:tc>
          <w:tcPr>
            <w:tcW w:w="1484" w:type="dxa"/>
            <w:noWrap/>
            <w:hideMark/>
          </w:tcPr>
          <w:p w14:paraId="7D9D655D"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341RV661</w:t>
            </w:r>
          </w:p>
        </w:tc>
        <w:tc>
          <w:tcPr>
            <w:tcW w:w="3084" w:type="dxa"/>
            <w:noWrap/>
            <w:hideMark/>
          </w:tcPr>
          <w:p w14:paraId="1A469E98"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Reglerventil</w:t>
            </w:r>
            <w:proofErr w:type="spellEnd"/>
            <w:r w:rsidRPr="00EE1FE5">
              <w:rPr>
                <w:rFonts w:ascii="Arial Narrow" w:eastAsia="Times New Roman" w:hAnsi="Arial Narrow" w:cs="Calibri"/>
                <w:sz w:val="16"/>
                <w:szCs w:val="16"/>
              </w:rPr>
              <w:t xml:space="preserve"> H2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223EDFC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611C5FE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18976BF2"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BF7FD9" w:rsidRPr="00EE1FE5" w14:paraId="5D1425E2" w14:textId="77777777" w:rsidTr="006B7B56">
        <w:trPr>
          <w:trHeight w:val="181"/>
        </w:trPr>
        <w:tc>
          <w:tcPr>
            <w:tcW w:w="1484" w:type="dxa"/>
            <w:noWrap/>
            <w:hideMark/>
          </w:tcPr>
          <w:p w14:paraId="31C74597"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341SV665</w:t>
            </w:r>
          </w:p>
        </w:tc>
        <w:tc>
          <w:tcPr>
            <w:tcW w:w="3084" w:type="dxa"/>
            <w:noWrap/>
            <w:hideMark/>
          </w:tcPr>
          <w:p w14:paraId="44C58EEB"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1 H2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6A0897C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66B36EE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0CB37ECD"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48DCC9DF" w14:textId="77777777" w:rsidTr="006B7B56">
        <w:trPr>
          <w:trHeight w:val="181"/>
        </w:trPr>
        <w:tc>
          <w:tcPr>
            <w:tcW w:w="1484" w:type="dxa"/>
            <w:noWrap/>
            <w:hideMark/>
          </w:tcPr>
          <w:p w14:paraId="68FE3DC5"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341SV666</w:t>
            </w:r>
          </w:p>
        </w:tc>
        <w:tc>
          <w:tcPr>
            <w:tcW w:w="3084" w:type="dxa"/>
            <w:noWrap/>
            <w:hideMark/>
          </w:tcPr>
          <w:p w14:paraId="7C949344"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Avluftningsventil</w:t>
            </w:r>
            <w:proofErr w:type="spellEnd"/>
            <w:r w:rsidRPr="00EE1FE5">
              <w:rPr>
                <w:rFonts w:ascii="Arial Narrow" w:eastAsia="Times New Roman" w:hAnsi="Arial Narrow" w:cs="Calibri"/>
                <w:sz w:val="16"/>
                <w:szCs w:val="16"/>
              </w:rPr>
              <w:t xml:space="preserve"> H2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 (F.O)</w:t>
            </w:r>
          </w:p>
        </w:tc>
        <w:tc>
          <w:tcPr>
            <w:tcW w:w="1329" w:type="dxa"/>
            <w:noWrap/>
            <w:hideMark/>
          </w:tcPr>
          <w:p w14:paraId="6AE29CB3"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12A268C1"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7B9972FA"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711877EA" w14:textId="77777777" w:rsidTr="006B7B56">
        <w:trPr>
          <w:trHeight w:val="181"/>
        </w:trPr>
        <w:tc>
          <w:tcPr>
            <w:tcW w:w="1484" w:type="dxa"/>
            <w:noWrap/>
            <w:hideMark/>
          </w:tcPr>
          <w:p w14:paraId="59393CF6"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341SV667</w:t>
            </w:r>
          </w:p>
        </w:tc>
        <w:tc>
          <w:tcPr>
            <w:tcW w:w="3084" w:type="dxa"/>
            <w:noWrap/>
            <w:hideMark/>
          </w:tcPr>
          <w:p w14:paraId="03E4981D"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w:t>
            </w:r>
            <w:proofErr w:type="spellEnd"/>
            <w:r w:rsidRPr="00EE1FE5">
              <w:rPr>
                <w:rFonts w:ascii="Arial Narrow" w:eastAsia="Times New Roman" w:hAnsi="Arial Narrow" w:cs="Calibri"/>
                <w:sz w:val="16"/>
                <w:szCs w:val="16"/>
              </w:rPr>
              <w:t xml:space="preserve"> 2 H2 till </w:t>
            </w:r>
            <w:proofErr w:type="spellStart"/>
            <w:r w:rsidRPr="00EE1FE5">
              <w:rPr>
                <w:rFonts w:ascii="Arial Narrow" w:eastAsia="Times New Roman" w:hAnsi="Arial Narrow" w:cs="Calibri"/>
                <w:sz w:val="16"/>
                <w:szCs w:val="16"/>
              </w:rPr>
              <w:t>brännare</w:t>
            </w:r>
            <w:proofErr w:type="spellEnd"/>
            <w:r w:rsidRPr="00EE1FE5">
              <w:rPr>
                <w:rFonts w:ascii="Arial Narrow" w:eastAsia="Times New Roman" w:hAnsi="Arial Narrow" w:cs="Calibri"/>
                <w:sz w:val="16"/>
                <w:szCs w:val="16"/>
              </w:rPr>
              <w:t xml:space="preserve"> PGH</w:t>
            </w:r>
          </w:p>
        </w:tc>
        <w:tc>
          <w:tcPr>
            <w:tcW w:w="1329" w:type="dxa"/>
            <w:noWrap/>
            <w:hideMark/>
          </w:tcPr>
          <w:p w14:paraId="73AC55D7"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356619F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28FF9C35"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BF7FD9" w:rsidRPr="00EE1FE5" w14:paraId="67F742A8" w14:textId="77777777" w:rsidTr="006B7B56">
        <w:trPr>
          <w:trHeight w:val="181"/>
        </w:trPr>
        <w:tc>
          <w:tcPr>
            <w:tcW w:w="1484" w:type="dxa"/>
            <w:noWrap/>
            <w:hideMark/>
          </w:tcPr>
          <w:p w14:paraId="52BD43F8"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341SV672</w:t>
            </w:r>
            <w:r w:rsidRPr="009A6A9B">
              <w:rPr>
                <w:rFonts w:ascii="Arial Narrow" w:eastAsia="Times New Roman" w:hAnsi="Arial Narrow" w:cs="Calibri"/>
                <w:strike/>
                <w:color w:val="FF0000"/>
                <w:sz w:val="16"/>
                <w:szCs w:val="16"/>
              </w:rPr>
              <w:t>/341RV675</w:t>
            </w:r>
          </w:p>
        </w:tc>
        <w:tc>
          <w:tcPr>
            <w:tcW w:w="3084" w:type="dxa"/>
            <w:noWrap/>
            <w:hideMark/>
          </w:tcPr>
          <w:p w14:paraId="41E55397" w14:textId="77777777" w:rsidR="00BF7FD9" w:rsidRPr="00EE1FE5" w:rsidRDefault="00BF7FD9" w:rsidP="00BF7FD9">
            <w:pPr>
              <w:rPr>
                <w:rFonts w:ascii="Arial Narrow" w:eastAsia="Times New Roman" w:hAnsi="Arial Narrow" w:cs="Calibri"/>
                <w:sz w:val="16"/>
                <w:szCs w:val="16"/>
              </w:rPr>
            </w:pPr>
            <w:r w:rsidRPr="00EE1FE5">
              <w:rPr>
                <w:rFonts w:ascii="Arial Narrow" w:eastAsia="Times New Roman" w:hAnsi="Arial Narrow" w:cs="Calibri"/>
                <w:sz w:val="16"/>
                <w:szCs w:val="16"/>
              </w:rPr>
              <w:t xml:space="preserve">H2 till </w:t>
            </w:r>
            <w:proofErr w:type="spellStart"/>
            <w:r w:rsidRPr="00EE1FE5">
              <w:rPr>
                <w:rFonts w:ascii="Arial Narrow" w:eastAsia="Times New Roman" w:hAnsi="Arial Narrow" w:cs="Calibri"/>
                <w:sz w:val="16"/>
                <w:szCs w:val="16"/>
              </w:rPr>
              <w:t>reduktionskrets</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15C4A12C"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328" w:type="dxa"/>
            <w:noWrap/>
            <w:hideMark/>
          </w:tcPr>
          <w:p w14:paraId="3367DC3E"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Stäng</w:t>
            </w:r>
            <w:proofErr w:type="spellEnd"/>
          </w:p>
        </w:tc>
        <w:tc>
          <w:tcPr>
            <w:tcW w:w="1944" w:type="dxa"/>
            <w:noWrap/>
            <w:hideMark/>
          </w:tcPr>
          <w:p w14:paraId="32790666" w14:textId="77777777" w:rsidR="00BF7FD9" w:rsidRPr="00EE1FE5" w:rsidRDefault="00BF7FD9" w:rsidP="00BF7FD9">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00A3D06F" w14:textId="77777777" w:rsidTr="006B7B56">
        <w:trPr>
          <w:trHeight w:val="181"/>
        </w:trPr>
        <w:tc>
          <w:tcPr>
            <w:tcW w:w="1484" w:type="dxa"/>
            <w:noWrap/>
          </w:tcPr>
          <w:p w14:paraId="361F190E" w14:textId="37183145" w:rsidR="009A6A9B" w:rsidRPr="009A6A9B" w:rsidRDefault="009A6A9B" w:rsidP="009A6A9B">
            <w:pPr>
              <w:rPr>
                <w:rFonts w:ascii="Arial Narrow" w:hAnsi="Arial Narrow" w:cs="Calibri"/>
                <w:color w:val="FF0000"/>
                <w:sz w:val="16"/>
                <w:szCs w:val="16"/>
              </w:rPr>
            </w:pPr>
            <w:r w:rsidRPr="009A6A9B">
              <w:rPr>
                <w:rFonts w:ascii="Arial Narrow" w:eastAsia="Times New Roman" w:hAnsi="Arial Narrow" w:cs="Calibri"/>
                <w:color w:val="FF0000"/>
                <w:sz w:val="16"/>
                <w:szCs w:val="16"/>
              </w:rPr>
              <w:t>341RV675</w:t>
            </w:r>
          </w:p>
        </w:tc>
        <w:tc>
          <w:tcPr>
            <w:tcW w:w="3084" w:type="dxa"/>
            <w:noWrap/>
          </w:tcPr>
          <w:p w14:paraId="6210FEA2" w14:textId="7E3EF8E5" w:rsidR="009A6A9B" w:rsidRPr="009A6A9B" w:rsidRDefault="009A6A9B" w:rsidP="009A6A9B">
            <w:pPr>
              <w:rPr>
                <w:rFonts w:ascii="Arial Narrow" w:hAnsi="Arial Narrow" w:cs="Calibri"/>
                <w:color w:val="FF0000"/>
                <w:sz w:val="16"/>
                <w:szCs w:val="16"/>
              </w:rPr>
            </w:pPr>
            <w:r w:rsidRPr="009A6A9B">
              <w:rPr>
                <w:rFonts w:ascii="Arial Narrow" w:eastAsia="Times New Roman" w:hAnsi="Arial Narrow" w:cs="Calibri"/>
                <w:color w:val="FF0000"/>
                <w:sz w:val="16"/>
                <w:szCs w:val="16"/>
              </w:rPr>
              <w:t xml:space="preserve">H2 till </w:t>
            </w:r>
            <w:proofErr w:type="spellStart"/>
            <w:r w:rsidRPr="009A6A9B">
              <w:rPr>
                <w:rFonts w:ascii="Arial Narrow" w:eastAsia="Times New Roman" w:hAnsi="Arial Narrow" w:cs="Calibri"/>
                <w:color w:val="FF0000"/>
                <w:sz w:val="16"/>
                <w:szCs w:val="16"/>
              </w:rPr>
              <w:t>reduktionskrets</w:t>
            </w:r>
            <w:proofErr w:type="spellEnd"/>
            <w:r w:rsidRPr="009A6A9B">
              <w:rPr>
                <w:rFonts w:ascii="Arial Narrow" w:eastAsia="Times New Roman" w:hAnsi="Arial Narrow" w:cs="Calibri"/>
                <w:color w:val="FF0000"/>
                <w:sz w:val="16"/>
                <w:szCs w:val="16"/>
              </w:rPr>
              <w:t xml:space="preserve"> </w:t>
            </w:r>
            <w:proofErr w:type="spellStart"/>
            <w:r w:rsidRPr="009A6A9B">
              <w:rPr>
                <w:rFonts w:ascii="Arial Narrow" w:eastAsia="Times New Roman" w:hAnsi="Arial Narrow" w:cs="Calibri"/>
                <w:color w:val="FF0000"/>
                <w:sz w:val="16"/>
                <w:szCs w:val="16"/>
              </w:rPr>
              <w:t>stoppas</w:t>
            </w:r>
            <w:proofErr w:type="spellEnd"/>
          </w:p>
        </w:tc>
        <w:tc>
          <w:tcPr>
            <w:tcW w:w="1329" w:type="dxa"/>
            <w:noWrap/>
          </w:tcPr>
          <w:p w14:paraId="410570CE" w14:textId="50DF5D68" w:rsidR="009A6A9B" w:rsidRPr="009A6A9B" w:rsidRDefault="009A6A9B" w:rsidP="009A6A9B">
            <w:pPr>
              <w:rPr>
                <w:rFonts w:ascii="Arial Narrow" w:hAnsi="Arial Narrow" w:cs="Calibri"/>
                <w:color w:val="FF0000"/>
                <w:sz w:val="16"/>
                <w:szCs w:val="16"/>
              </w:rPr>
            </w:pPr>
            <w:proofErr w:type="spellStart"/>
            <w:r w:rsidRPr="009A6A9B">
              <w:rPr>
                <w:rFonts w:ascii="Arial Narrow" w:eastAsia="Times New Roman" w:hAnsi="Arial Narrow" w:cs="Calibri"/>
                <w:color w:val="FF0000"/>
                <w:sz w:val="16"/>
                <w:szCs w:val="16"/>
              </w:rPr>
              <w:t>Stäng</w:t>
            </w:r>
            <w:proofErr w:type="spellEnd"/>
          </w:p>
        </w:tc>
        <w:tc>
          <w:tcPr>
            <w:tcW w:w="1328" w:type="dxa"/>
            <w:noWrap/>
          </w:tcPr>
          <w:p w14:paraId="08C57484" w14:textId="240F2E22" w:rsidR="009A6A9B" w:rsidRPr="009A6A9B" w:rsidRDefault="009A6A9B" w:rsidP="009A6A9B">
            <w:pPr>
              <w:rPr>
                <w:rFonts w:ascii="Arial Narrow" w:hAnsi="Arial Narrow" w:cs="Calibri"/>
                <w:color w:val="FF0000"/>
                <w:sz w:val="16"/>
                <w:szCs w:val="16"/>
              </w:rPr>
            </w:pPr>
            <w:proofErr w:type="spellStart"/>
            <w:r w:rsidRPr="009A6A9B">
              <w:rPr>
                <w:rFonts w:ascii="Arial Narrow" w:eastAsia="Times New Roman" w:hAnsi="Arial Narrow" w:cs="Calibri"/>
                <w:color w:val="FF0000"/>
                <w:sz w:val="16"/>
                <w:szCs w:val="16"/>
              </w:rPr>
              <w:t>Stäng</w:t>
            </w:r>
            <w:proofErr w:type="spellEnd"/>
          </w:p>
        </w:tc>
        <w:tc>
          <w:tcPr>
            <w:tcW w:w="1944" w:type="dxa"/>
            <w:noWrap/>
          </w:tcPr>
          <w:p w14:paraId="1A13B217" w14:textId="7D81FD11" w:rsidR="009A6A9B" w:rsidRPr="009A6A9B" w:rsidRDefault="009A6A9B" w:rsidP="009A6A9B">
            <w:pPr>
              <w:rPr>
                <w:rFonts w:ascii="Arial Narrow" w:hAnsi="Arial Narrow" w:cs="Calibri"/>
                <w:color w:val="FF0000"/>
                <w:sz w:val="16"/>
                <w:szCs w:val="16"/>
              </w:rPr>
            </w:pPr>
            <w:proofErr w:type="spellStart"/>
            <w:r w:rsidRPr="009A6A9B">
              <w:rPr>
                <w:rFonts w:ascii="Arial Narrow" w:eastAsia="Times New Roman" w:hAnsi="Arial Narrow" w:cs="Calibri"/>
                <w:color w:val="FF0000"/>
                <w:sz w:val="16"/>
                <w:szCs w:val="16"/>
              </w:rPr>
              <w:t>Kontrollsystem</w:t>
            </w:r>
            <w:proofErr w:type="spellEnd"/>
          </w:p>
        </w:tc>
      </w:tr>
      <w:tr w:rsidR="009A6A9B" w:rsidRPr="00EE1FE5" w14:paraId="6E466142" w14:textId="77777777" w:rsidTr="006B7B56">
        <w:trPr>
          <w:trHeight w:val="181"/>
        </w:trPr>
        <w:tc>
          <w:tcPr>
            <w:tcW w:w="1484" w:type="dxa"/>
            <w:noWrap/>
            <w:hideMark/>
          </w:tcPr>
          <w:p w14:paraId="13C50B70"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345SV520/21/22</w:t>
            </w:r>
          </w:p>
        </w:tc>
        <w:tc>
          <w:tcPr>
            <w:tcW w:w="3084" w:type="dxa"/>
            <w:noWrap/>
            <w:hideMark/>
          </w:tcPr>
          <w:p w14:paraId="09548A74"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Avstängningsventiler</w:t>
            </w:r>
            <w:proofErr w:type="spellEnd"/>
            <w:r w:rsidRPr="00EE1FE5">
              <w:rPr>
                <w:rFonts w:ascii="Arial Narrow" w:eastAsia="Times New Roman" w:hAnsi="Arial Narrow" w:cs="Calibri"/>
                <w:sz w:val="16"/>
                <w:szCs w:val="16"/>
              </w:rPr>
              <w:t xml:space="preserve"> venturi </w:t>
            </w:r>
            <w:proofErr w:type="spellStart"/>
            <w:r w:rsidRPr="00EE1FE5">
              <w:rPr>
                <w:rFonts w:ascii="Arial Narrow" w:eastAsia="Times New Roman" w:hAnsi="Arial Narrow" w:cs="Calibri"/>
                <w:sz w:val="16"/>
                <w:szCs w:val="16"/>
              </w:rPr>
              <w:t>reduktionsgas</w:t>
            </w:r>
            <w:proofErr w:type="spellEnd"/>
          </w:p>
        </w:tc>
        <w:tc>
          <w:tcPr>
            <w:tcW w:w="1329" w:type="dxa"/>
            <w:noWrap/>
            <w:hideMark/>
          </w:tcPr>
          <w:p w14:paraId="0B50318D"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1E89A48C"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217A5CC9"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524F490E" w14:textId="77777777" w:rsidTr="006B7B56">
        <w:trPr>
          <w:trHeight w:val="181"/>
        </w:trPr>
        <w:tc>
          <w:tcPr>
            <w:tcW w:w="1484" w:type="dxa"/>
            <w:noWrap/>
            <w:hideMark/>
          </w:tcPr>
          <w:p w14:paraId="1D0E23CE"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lastRenderedPageBreak/>
              <w:t>345SV599</w:t>
            </w:r>
          </w:p>
        </w:tc>
        <w:tc>
          <w:tcPr>
            <w:tcW w:w="3084" w:type="dxa"/>
            <w:noWrap/>
            <w:hideMark/>
          </w:tcPr>
          <w:p w14:paraId="42804F02"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Topptryck</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nödventil</w:t>
            </w:r>
            <w:proofErr w:type="spellEnd"/>
            <w:r w:rsidRPr="00EE1FE5">
              <w:rPr>
                <w:rFonts w:ascii="Arial Narrow" w:eastAsia="Times New Roman" w:hAnsi="Arial Narrow" w:cs="Calibri"/>
                <w:sz w:val="16"/>
                <w:szCs w:val="16"/>
              </w:rPr>
              <w:t xml:space="preserve"> eft. </w:t>
            </w:r>
            <w:proofErr w:type="spellStart"/>
            <w:r w:rsidRPr="00EE1FE5">
              <w:rPr>
                <w:rFonts w:ascii="Arial Narrow" w:eastAsia="Times New Roman" w:hAnsi="Arial Narrow" w:cs="Calibri"/>
                <w:sz w:val="16"/>
                <w:szCs w:val="16"/>
              </w:rPr>
              <w:t>våtelfilter</w:t>
            </w:r>
            <w:proofErr w:type="spellEnd"/>
            <w:r w:rsidRPr="00EE1FE5">
              <w:rPr>
                <w:rFonts w:ascii="Arial Narrow" w:eastAsia="Times New Roman" w:hAnsi="Arial Narrow" w:cs="Calibri"/>
                <w:sz w:val="16"/>
                <w:szCs w:val="16"/>
              </w:rPr>
              <w:t xml:space="preserve"> red. gas</w:t>
            </w:r>
          </w:p>
        </w:tc>
        <w:tc>
          <w:tcPr>
            <w:tcW w:w="1329" w:type="dxa"/>
            <w:noWrap/>
            <w:hideMark/>
          </w:tcPr>
          <w:p w14:paraId="4F63C9E8"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42459C60"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038CF994"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4396B91E" w14:textId="77777777" w:rsidTr="006B7B56">
        <w:trPr>
          <w:trHeight w:val="181"/>
        </w:trPr>
        <w:tc>
          <w:tcPr>
            <w:tcW w:w="1484" w:type="dxa"/>
            <w:noWrap/>
            <w:hideMark/>
          </w:tcPr>
          <w:p w14:paraId="46B270F5"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346PU101</w:t>
            </w:r>
          </w:p>
        </w:tc>
        <w:tc>
          <w:tcPr>
            <w:tcW w:w="3084" w:type="dxa"/>
            <w:noWrap/>
            <w:hideMark/>
          </w:tcPr>
          <w:p w14:paraId="46A43CCC"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Reduktionsgaskompressor</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25BD3720"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328" w:type="dxa"/>
            <w:noWrap/>
            <w:hideMark/>
          </w:tcPr>
          <w:p w14:paraId="66F8985F"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944" w:type="dxa"/>
            <w:noWrap/>
            <w:hideMark/>
          </w:tcPr>
          <w:p w14:paraId="69FA54DE"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62FA2519" w14:textId="77777777" w:rsidTr="006B7B56">
        <w:trPr>
          <w:trHeight w:val="181"/>
        </w:trPr>
        <w:tc>
          <w:tcPr>
            <w:tcW w:w="1484" w:type="dxa"/>
            <w:noWrap/>
            <w:hideMark/>
          </w:tcPr>
          <w:p w14:paraId="08488008"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346RV575</w:t>
            </w:r>
          </w:p>
        </w:tc>
        <w:tc>
          <w:tcPr>
            <w:tcW w:w="3084" w:type="dxa"/>
            <w:noWrap/>
            <w:hideMark/>
          </w:tcPr>
          <w:p w14:paraId="606454FF"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Tryckreglerventil</w:t>
            </w:r>
            <w:proofErr w:type="spellEnd"/>
          </w:p>
        </w:tc>
        <w:tc>
          <w:tcPr>
            <w:tcW w:w="1329" w:type="dxa"/>
            <w:noWrap/>
            <w:hideMark/>
          </w:tcPr>
          <w:p w14:paraId="041DAD48"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 </w:t>
            </w:r>
          </w:p>
        </w:tc>
        <w:tc>
          <w:tcPr>
            <w:tcW w:w="1328" w:type="dxa"/>
            <w:noWrap/>
            <w:hideMark/>
          </w:tcPr>
          <w:p w14:paraId="018D5330"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25BD1C79"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r w:rsidR="009A6A9B" w:rsidRPr="00EE1FE5" w14:paraId="6AA8580F" w14:textId="77777777" w:rsidTr="006B7B56">
        <w:trPr>
          <w:trHeight w:val="181"/>
        </w:trPr>
        <w:tc>
          <w:tcPr>
            <w:tcW w:w="1484" w:type="dxa"/>
            <w:noWrap/>
            <w:hideMark/>
          </w:tcPr>
          <w:p w14:paraId="316E1EF1"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353SV520/21/22</w:t>
            </w:r>
          </w:p>
        </w:tc>
        <w:tc>
          <w:tcPr>
            <w:tcW w:w="3084" w:type="dxa"/>
            <w:noWrap/>
            <w:hideMark/>
          </w:tcPr>
          <w:p w14:paraId="68A5C017"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Avstängningsventiler</w:t>
            </w:r>
            <w:proofErr w:type="spellEnd"/>
            <w:r w:rsidRPr="00EE1FE5">
              <w:rPr>
                <w:rFonts w:ascii="Arial Narrow" w:eastAsia="Times New Roman" w:hAnsi="Arial Narrow" w:cs="Calibri"/>
                <w:sz w:val="16"/>
                <w:szCs w:val="16"/>
              </w:rPr>
              <w:t xml:space="preserve"> venturi </w:t>
            </w:r>
            <w:proofErr w:type="spellStart"/>
            <w:r w:rsidRPr="00EE1FE5">
              <w:rPr>
                <w:rFonts w:ascii="Arial Narrow" w:eastAsia="Times New Roman" w:hAnsi="Arial Narrow" w:cs="Calibri"/>
                <w:sz w:val="16"/>
                <w:szCs w:val="16"/>
              </w:rPr>
              <w:t>processgas</w:t>
            </w:r>
            <w:proofErr w:type="spellEnd"/>
          </w:p>
        </w:tc>
        <w:tc>
          <w:tcPr>
            <w:tcW w:w="1329" w:type="dxa"/>
            <w:noWrap/>
            <w:hideMark/>
          </w:tcPr>
          <w:p w14:paraId="39C72991"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28927924"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163E2F46"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49C41373" w14:textId="77777777" w:rsidTr="006B7B56">
        <w:trPr>
          <w:trHeight w:val="181"/>
        </w:trPr>
        <w:tc>
          <w:tcPr>
            <w:tcW w:w="1484" w:type="dxa"/>
            <w:noWrap/>
            <w:hideMark/>
          </w:tcPr>
          <w:p w14:paraId="57472A2A"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353SV599</w:t>
            </w:r>
          </w:p>
        </w:tc>
        <w:tc>
          <w:tcPr>
            <w:tcW w:w="3084" w:type="dxa"/>
            <w:noWrap/>
            <w:hideMark/>
          </w:tcPr>
          <w:p w14:paraId="60296A9E"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Tryckavlastning</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nödventil</w:t>
            </w:r>
            <w:proofErr w:type="spellEnd"/>
            <w:r w:rsidRPr="00EE1FE5">
              <w:rPr>
                <w:rFonts w:ascii="Arial Narrow" w:eastAsia="Times New Roman" w:hAnsi="Arial Narrow" w:cs="Calibri"/>
                <w:sz w:val="16"/>
                <w:szCs w:val="16"/>
              </w:rPr>
              <w:t xml:space="preserve"> eft. </w:t>
            </w:r>
            <w:proofErr w:type="spellStart"/>
            <w:r w:rsidRPr="00EE1FE5">
              <w:rPr>
                <w:rFonts w:ascii="Arial Narrow" w:eastAsia="Times New Roman" w:hAnsi="Arial Narrow" w:cs="Calibri"/>
                <w:sz w:val="16"/>
                <w:szCs w:val="16"/>
              </w:rPr>
              <w:t>våtelfilter</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processgas</w:t>
            </w:r>
            <w:proofErr w:type="spellEnd"/>
          </w:p>
        </w:tc>
        <w:tc>
          <w:tcPr>
            <w:tcW w:w="1329" w:type="dxa"/>
            <w:noWrap/>
            <w:hideMark/>
          </w:tcPr>
          <w:p w14:paraId="2FEC15AD"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328" w:type="dxa"/>
            <w:noWrap/>
            <w:hideMark/>
          </w:tcPr>
          <w:p w14:paraId="0F08655E"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5025809E"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2131A2D1" w14:textId="77777777" w:rsidTr="006B7B56">
        <w:trPr>
          <w:trHeight w:val="181"/>
        </w:trPr>
        <w:tc>
          <w:tcPr>
            <w:tcW w:w="1484" w:type="dxa"/>
            <w:noWrap/>
            <w:hideMark/>
          </w:tcPr>
          <w:p w14:paraId="022B0BC2"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354PU101</w:t>
            </w:r>
          </w:p>
        </w:tc>
        <w:tc>
          <w:tcPr>
            <w:tcW w:w="3084" w:type="dxa"/>
            <w:noWrap/>
            <w:hideMark/>
          </w:tcPr>
          <w:p w14:paraId="486EB0F2"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Processgaskompressor</w:t>
            </w:r>
            <w:proofErr w:type="spellEnd"/>
            <w:r w:rsidRPr="00EE1FE5">
              <w:rPr>
                <w:rFonts w:ascii="Arial Narrow" w:eastAsia="Times New Roman" w:hAnsi="Arial Narrow" w:cs="Calibri"/>
                <w:sz w:val="16"/>
                <w:szCs w:val="16"/>
              </w:rPr>
              <w:t xml:space="preserve"> </w:t>
            </w:r>
            <w:proofErr w:type="spellStart"/>
            <w:r w:rsidRPr="00EE1FE5">
              <w:rPr>
                <w:rFonts w:ascii="Arial Narrow" w:eastAsia="Times New Roman" w:hAnsi="Arial Narrow" w:cs="Calibri"/>
                <w:sz w:val="16"/>
                <w:szCs w:val="16"/>
              </w:rPr>
              <w:t>stoppas</w:t>
            </w:r>
            <w:proofErr w:type="spellEnd"/>
          </w:p>
        </w:tc>
        <w:tc>
          <w:tcPr>
            <w:tcW w:w="1329" w:type="dxa"/>
            <w:noWrap/>
            <w:hideMark/>
          </w:tcPr>
          <w:p w14:paraId="598718D8"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328" w:type="dxa"/>
            <w:noWrap/>
            <w:hideMark/>
          </w:tcPr>
          <w:p w14:paraId="2ED0FAA6"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Stoppa</w:t>
            </w:r>
            <w:proofErr w:type="spellEnd"/>
          </w:p>
        </w:tc>
        <w:tc>
          <w:tcPr>
            <w:tcW w:w="1944" w:type="dxa"/>
            <w:noWrap/>
            <w:hideMark/>
          </w:tcPr>
          <w:p w14:paraId="222C8687"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Säkerhetssystem</w:t>
            </w:r>
            <w:proofErr w:type="spellEnd"/>
          </w:p>
        </w:tc>
      </w:tr>
      <w:tr w:rsidR="009A6A9B" w:rsidRPr="00EE1FE5" w14:paraId="68BF6E35" w14:textId="77777777" w:rsidTr="006B7B56">
        <w:trPr>
          <w:trHeight w:val="181"/>
        </w:trPr>
        <w:tc>
          <w:tcPr>
            <w:tcW w:w="1484" w:type="dxa"/>
            <w:noWrap/>
            <w:hideMark/>
          </w:tcPr>
          <w:p w14:paraId="083FE121"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354RV540</w:t>
            </w:r>
          </w:p>
        </w:tc>
        <w:tc>
          <w:tcPr>
            <w:tcW w:w="3084" w:type="dxa"/>
            <w:noWrap/>
            <w:hideMark/>
          </w:tcPr>
          <w:p w14:paraId="15AC611E"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Tryckreglerventil</w:t>
            </w:r>
            <w:proofErr w:type="spellEnd"/>
          </w:p>
        </w:tc>
        <w:tc>
          <w:tcPr>
            <w:tcW w:w="1329" w:type="dxa"/>
            <w:noWrap/>
            <w:hideMark/>
          </w:tcPr>
          <w:p w14:paraId="1116833C" w14:textId="77777777" w:rsidR="009A6A9B" w:rsidRPr="00EE1FE5" w:rsidRDefault="009A6A9B" w:rsidP="009A6A9B">
            <w:pPr>
              <w:rPr>
                <w:rFonts w:ascii="Arial Narrow" w:eastAsia="Times New Roman" w:hAnsi="Arial Narrow" w:cs="Calibri"/>
                <w:sz w:val="16"/>
                <w:szCs w:val="16"/>
              </w:rPr>
            </w:pPr>
            <w:r w:rsidRPr="00EE1FE5">
              <w:rPr>
                <w:rFonts w:ascii="Arial Narrow" w:eastAsia="Times New Roman" w:hAnsi="Arial Narrow" w:cs="Calibri"/>
                <w:sz w:val="16"/>
                <w:szCs w:val="16"/>
              </w:rPr>
              <w:t> </w:t>
            </w:r>
          </w:p>
        </w:tc>
        <w:tc>
          <w:tcPr>
            <w:tcW w:w="1328" w:type="dxa"/>
            <w:noWrap/>
            <w:hideMark/>
          </w:tcPr>
          <w:p w14:paraId="27B54547"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Öppna</w:t>
            </w:r>
            <w:proofErr w:type="spellEnd"/>
          </w:p>
        </w:tc>
        <w:tc>
          <w:tcPr>
            <w:tcW w:w="1944" w:type="dxa"/>
            <w:noWrap/>
            <w:hideMark/>
          </w:tcPr>
          <w:p w14:paraId="702F7C46" w14:textId="77777777" w:rsidR="009A6A9B" w:rsidRPr="00EE1FE5" w:rsidRDefault="009A6A9B" w:rsidP="009A6A9B">
            <w:pPr>
              <w:rPr>
                <w:rFonts w:ascii="Arial Narrow" w:eastAsia="Times New Roman" w:hAnsi="Arial Narrow" w:cs="Calibri"/>
                <w:sz w:val="16"/>
                <w:szCs w:val="16"/>
              </w:rPr>
            </w:pPr>
            <w:proofErr w:type="spellStart"/>
            <w:r w:rsidRPr="00EE1FE5">
              <w:rPr>
                <w:rFonts w:ascii="Arial Narrow" w:eastAsia="Times New Roman" w:hAnsi="Arial Narrow" w:cs="Calibri"/>
                <w:sz w:val="16"/>
                <w:szCs w:val="16"/>
              </w:rPr>
              <w:t>Kontrollsystem</w:t>
            </w:r>
            <w:proofErr w:type="spellEnd"/>
          </w:p>
        </w:tc>
      </w:tr>
    </w:tbl>
    <w:p w14:paraId="30E0FFF9" w14:textId="77777777" w:rsidR="0016396A" w:rsidRPr="00EE1FE5" w:rsidRDefault="0016396A" w:rsidP="00B572A0">
      <w:pPr>
        <w:pStyle w:val="Brdtext"/>
      </w:pPr>
    </w:p>
    <w:p w14:paraId="42C8C8F3" w14:textId="77777777" w:rsidR="0016396A" w:rsidRPr="00EE1FE5" w:rsidRDefault="0016396A" w:rsidP="00B572A0">
      <w:pPr>
        <w:pStyle w:val="Brdtext"/>
      </w:pPr>
    </w:p>
    <w:p w14:paraId="7D665201" w14:textId="288F2037" w:rsidR="00C9273D" w:rsidRPr="00EE1FE5" w:rsidRDefault="00221F0E" w:rsidP="00C9273D">
      <w:pPr>
        <w:pStyle w:val="Rubrik1"/>
      </w:pPr>
      <w:bookmarkStart w:id="50" w:name="_Toc34188992"/>
      <w:proofErr w:type="spellStart"/>
      <w:r w:rsidRPr="00EE1FE5">
        <w:t>Process</w:t>
      </w:r>
      <w:r w:rsidR="004953F7" w:rsidRPr="00EE1FE5">
        <w:t>gas</w:t>
      </w:r>
      <w:proofErr w:type="spellEnd"/>
      <w:r w:rsidRPr="00EE1FE5">
        <w:t xml:space="preserve"> (</w:t>
      </w:r>
      <w:proofErr w:type="spellStart"/>
      <w:r w:rsidRPr="00EE1FE5">
        <w:t>Kylgas</w:t>
      </w:r>
      <w:proofErr w:type="spellEnd"/>
      <w:r w:rsidRPr="00EE1FE5">
        <w:t>)</w:t>
      </w:r>
      <w:bookmarkEnd w:id="50"/>
    </w:p>
    <w:p w14:paraId="52452081" w14:textId="77777777" w:rsidR="00E37BF5" w:rsidRPr="00EE1FE5" w:rsidRDefault="00E37BF5" w:rsidP="00E37BF5">
      <w:pPr>
        <w:pStyle w:val="Rubrik3"/>
      </w:pPr>
      <w:bookmarkStart w:id="51" w:name="_Toc34188993"/>
      <w:r w:rsidRPr="00EE1FE5">
        <w:t>Masspektrometer</w:t>
      </w:r>
      <w:bookmarkEnd w:id="51"/>
    </w:p>
    <w:p w14:paraId="40FCCBDB" w14:textId="77777777" w:rsidR="00E37BF5" w:rsidRPr="00EE1FE5" w:rsidRDefault="00E37BF5" w:rsidP="00E37BF5">
      <w:pPr>
        <w:pStyle w:val="Brdtext"/>
      </w:pPr>
    </w:p>
    <w:p w14:paraId="3D2565FA" w14:textId="77777777" w:rsidR="00E37BF5" w:rsidRPr="00EE1FE5" w:rsidRDefault="00E37BF5" w:rsidP="00E37BF5">
      <w:pPr>
        <w:pStyle w:val="Brdtext"/>
      </w:pPr>
      <w:r w:rsidRPr="00EE1FE5">
        <w:t xml:space="preserve">Se funktionsbeskrivning </w:t>
      </w:r>
      <w:proofErr w:type="spellStart"/>
      <w:r w:rsidRPr="00EE1FE5">
        <w:t>gasanalys</w:t>
      </w:r>
      <w:proofErr w:type="spellEnd"/>
      <w:r w:rsidRPr="00EE1FE5">
        <w:t>.</w:t>
      </w:r>
    </w:p>
    <w:p w14:paraId="5EC6045B" w14:textId="77777777" w:rsidR="00E37BF5" w:rsidRPr="00EE1FE5" w:rsidRDefault="00E37BF5" w:rsidP="00E37BF5">
      <w:pPr>
        <w:pStyle w:val="Brdtext"/>
      </w:pPr>
    </w:p>
    <w:p w14:paraId="6DA1FD68" w14:textId="77777777" w:rsidR="00E37BF5" w:rsidRPr="00EE1FE5" w:rsidRDefault="00E37BF5" w:rsidP="00E37BF5">
      <w:pPr>
        <w:pStyle w:val="Brdtext"/>
        <w:rPr>
          <w:i/>
        </w:rPr>
      </w:pPr>
      <w:r w:rsidRPr="00EE1FE5">
        <w:rPr>
          <w:i/>
        </w:rPr>
        <w:t>Mätningar (AIC):</w:t>
      </w:r>
    </w:p>
    <w:tbl>
      <w:tblPr>
        <w:tblStyle w:val="Tabellrutnt"/>
        <w:tblW w:w="7933" w:type="dxa"/>
        <w:tblInd w:w="1134" w:type="dxa"/>
        <w:tblLayout w:type="fixed"/>
        <w:tblLook w:val="04A0" w:firstRow="1" w:lastRow="0" w:firstColumn="1" w:lastColumn="0" w:noHBand="0" w:noVBand="1"/>
      </w:tblPr>
      <w:tblGrid>
        <w:gridCol w:w="1838"/>
        <w:gridCol w:w="6095"/>
      </w:tblGrid>
      <w:tr w:rsidR="00EE1FE5" w:rsidRPr="00EE1FE5" w14:paraId="7AE7D1E6" w14:textId="77777777" w:rsidTr="001D046D">
        <w:tc>
          <w:tcPr>
            <w:tcW w:w="1838" w:type="dxa"/>
          </w:tcPr>
          <w:p w14:paraId="7A8383A0" w14:textId="77777777" w:rsidR="00E37BF5" w:rsidRPr="00EE1FE5" w:rsidRDefault="00E37BF5" w:rsidP="001D046D">
            <w:pPr>
              <w:pStyle w:val="Brdtext"/>
              <w:ind w:left="0"/>
            </w:pPr>
            <w:r w:rsidRPr="00EE1FE5">
              <w:t>Objekt/Signal</w:t>
            </w:r>
          </w:p>
        </w:tc>
        <w:tc>
          <w:tcPr>
            <w:tcW w:w="6095" w:type="dxa"/>
          </w:tcPr>
          <w:p w14:paraId="225D9347" w14:textId="77777777" w:rsidR="00E37BF5" w:rsidRPr="00EE1FE5" w:rsidRDefault="00E37BF5" w:rsidP="001D046D">
            <w:pPr>
              <w:pStyle w:val="Brdtext"/>
              <w:ind w:left="0"/>
            </w:pPr>
            <w:r w:rsidRPr="00EE1FE5">
              <w:t>Beskrivning</w:t>
            </w:r>
          </w:p>
        </w:tc>
      </w:tr>
      <w:tr w:rsidR="00EE1FE5" w:rsidRPr="00EE1FE5" w14:paraId="3852F013" w14:textId="77777777" w:rsidTr="001D046D">
        <w:tc>
          <w:tcPr>
            <w:tcW w:w="1838" w:type="dxa"/>
          </w:tcPr>
          <w:p w14:paraId="2A6C4CDB" w14:textId="283A13F3" w:rsidR="00E37BF5" w:rsidRPr="00EE1FE5" w:rsidRDefault="00E37BF5" w:rsidP="00E37BF5">
            <w:pPr>
              <w:pStyle w:val="Brdtext"/>
              <w:ind w:left="0"/>
            </w:pPr>
            <w:r w:rsidRPr="00EE1FE5">
              <w:t>354AI318</w:t>
            </w:r>
          </w:p>
        </w:tc>
        <w:tc>
          <w:tcPr>
            <w:tcW w:w="6095" w:type="dxa"/>
          </w:tcPr>
          <w:p w14:paraId="17CD4168" w14:textId="0BD48DAF" w:rsidR="00E37BF5" w:rsidRPr="00EE1FE5" w:rsidRDefault="00E37BF5" w:rsidP="001D046D">
            <w:pPr>
              <w:pStyle w:val="Brdtext"/>
              <w:ind w:left="0"/>
              <w:rPr>
                <w:highlight w:val="yellow"/>
              </w:rPr>
            </w:pPr>
            <w:r w:rsidRPr="00EE1FE5">
              <w:t>Masspektrometer punkt 9 samplad</w:t>
            </w:r>
          </w:p>
        </w:tc>
      </w:tr>
      <w:tr w:rsidR="00EE1FE5" w:rsidRPr="00EE1FE5" w14:paraId="44225574" w14:textId="77777777" w:rsidTr="001D046D">
        <w:tc>
          <w:tcPr>
            <w:tcW w:w="1838" w:type="dxa"/>
          </w:tcPr>
          <w:p w14:paraId="60D0D2B4" w14:textId="3F703892" w:rsidR="00E37BF5" w:rsidRPr="00EE1FE5" w:rsidRDefault="00E37BF5" w:rsidP="00E37BF5">
            <w:pPr>
              <w:pStyle w:val="Brdtext"/>
              <w:ind w:left="0"/>
            </w:pPr>
            <w:r w:rsidRPr="00EE1FE5">
              <w:t>354AI320</w:t>
            </w:r>
          </w:p>
        </w:tc>
        <w:tc>
          <w:tcPr>
            <w:tcW w:w="6095" w:type="dxa"/>
          </w:tcPr>
          <w:p w14:paraId="4630405F" w14:textId="434D4360" w:rsidR="00E37BF5" w:rsidRPr="00EE1FE5" w:rsidRDefault="00E37BF5" w:rsidP="001D046D">
            <w:pPr>
              <w:pStyle w:val="Brdtext"/>
              <w:ind w:left="0"/>
            </w:pPr>
            <w:r w:rsidRPr="00EE1FE5">
              <w:t>Masspektrometer punkt 10 samplad</w:t>
            </w:r>
          </w:p>
        </w:tc>
      </w:tr>
      <w:tr w:rsidR="00E37BF5" w:rsidRPr="00EE1FE5" w14:paraId="3AE97900" w14:textId="77777777" w:rsidTr="001D046D">
        <w:tc>
          <w:tcPr>
            <w:tcW w:w="1838" w:type="dxa"/>
          </w:tcPr>
          <w:p w14:paraId="74350DEB" w14:textId="2705652B" w:rsidR="00E37BF5" w:rsidRPr="00EE1FE5" w:rsidRDefault="00E37BF5" w:rsidP="00E37BF5">
            <w:pPr>
              <w:pStyle w:val="Brdtext"/>
              <w:ind w:left="0"/>
            </w:pPr>
            <w:r w:rsidRPr="00EE1FE5">
              <w:t>354AI322</w:t>
            </w:r>
          </w:p>
        </w:tc>
        <w:tc>
          <w:tcPr>
            <w:tcW w:w="6095" w:type="dxa"/>
          </w:tcPr>
          <w:p w14:paraId="3263D4DA" w14:textId="3D914E6E" w:rsidR="00E37BF5" w:rsidRPr="00EE1FE5" w:rsidRDefault="00E37BF5" w:rsidP="001D046D">
            <w:pPr>
              <w:pStyle w:val="Brdtext"/>
              <w:ind w:left="0"/>
            </w:pPr>
            <w:r w:rsidRPr="00EE1FE5">
              <w:t>Masspektrometer punkt 10 kontinuerlig analys system 3</w:t>
            </w:r>
          </w:p>
        </w:tc>
      </w:tr>
    </w:tbl>
    <w:p w14:paraId="29D3CB9E" w14:textId="77777777" w:rsidR="00E37BF5" w:rsidRPr="00EE1FE5" w:rsidRDefault="00E37BF5" w:rsidP="00E37BF5">
      <w:pPr>
        <w:pStyle w:val="Brdtext"/>
      </w:pPr>
    </w:p>
    <w:p w14:paraId="3D374557" w14:textId="0155653D" w:rsidR="00E37BF5" w:rsidRPr="00EE1FE5" w:rsidRDefault="00431706" w:rsidP="00E37BF5">
      <w:pPr>
        <w:pStyle w:val="Rubrik3"/>
      </w:pPr>
      <w:bookmarkStart w:id="52" w:name="_Toc34188994"/>
      <w:proofErr w:type="spellStart"/>
      <w:r w:rsidRPr="00EE1FE5">
        <w:t>Process</w:t>
      </w:r>
      <w:r w:rsidR="00E37BF5" w:rsidRPr="00EE1FE5">
        <w:t>gas</w:t>
      </w:r>
      <w:bookmarkEnd w:id="52"/>
      <w:proofErr w:type="spellEnd"/>
    </w:p>
    <w:p w14:paraId="0C6BE563" w14:textId="77777777" w:rsidR="00E37BF5" w:rsidRPr="00EE1FE5" w:rsidRDefault="00E37BF5" w:rsidP="00E37BF5">
      <w:pPr>
        <w:pStyle w:val="Brdtext"/>
      </w:pPr>
    </w:p>
    <w:p w14:paraId="224BC515" w14:textId="3D6C78DB" w:rsidR="00E37BF5" w:rsidRPr="00EE1FE5" w:rsidRDefault="00E37BF5" w:rsidP="00E37BF5">
      <w:pPr>
        <w:pStyle w:val="Brdtext"/>
      </w:pPr>
      <w:r w:rsidRPr="00EE1FE5">
        <w:t xml:space="preserve">Efter strypventilen 354RV540 sitter samplad mätning via masspektrometer av gasandelar i volymprocent, 354AI318. </w:t>
      </w:r>
    </w:p>
    <w:p w14:paraId="4FD4805C" w14:textId="0EC283DD" w:rsidR="00E37BF5" w:rsidRPr="00EE1FE5" w:rsidRDefault="00E37BF5" w:rsidP="00E37BF5">
      <w:pPr>
        <w:pStyle w:val="Brdtext"/>
      </w:pPr>
      <w:r w:rsidRPr="00EE1FE5">
        <w:t>Ångtrycket för vatten vid 40°C är 0,074 bar(a). Gasflödet ut från kondens-avskiljaren antas vara mättat. Se modul beräkning andel vattenånga.</w:t>
      </w:r>
    </w:p>
    <w:p w14:paraId="264D1913" w14:textId="5E61E754" w:rsidR="00E37BF5" w:rsidRPr="00EE1FE5" w:rsidRDefault="00E37BF5" w:rsidP="00E37BF5">
      <w:pPr>
        <w:pStyle w:val="Brdtext"/>
      </w:pPr>
      <w:r w:rsidRPr="00EE1FE5">
        <w:t xml:space="preserve">Efter statisk mixer 354AT106 sitter en kontinuerlig mätning, 354AI322. Endast Svavelväte, väte, metan, kolmonoxid, koldioxid och syrgas mäts. Utifrån uppskattningen av andelen vattenånga före mixer beräknas andelen vattenånga efter mixer. Resterande antas vara kvävgas. </w:t>
      </w:r>
    </w:p>
    <w:p w14:paraId="76C7A499" w14:textId="5AF2E44A" w:rsidR="00E37BF5" w:rsidRPr="00EE1FE5" w:rsidRDefault="00E37BF5" w:rsidP="00E37BF5">
      <w:pPr>
        <w:pStyle w:val="Brdtext"/>
      </w:pPr>
      <w:r w:rsidRPr="00EE1FE5">
        <w:t xml:space="preserve">Densiteten på gasen beräknas utifrån gassammansättning. Se modul beräkning densitet </w:t>
      </w:r>
      <w:proofErr w:type="spellStart"/>
      <w:r w:rsidRPr="00EE1FE5">
        <w:t>gasmix</w:t>
      </w:r>
      <w:proofErr w:type="spellEnd"/>
      <w:r w:rsidRPr="00EE1FE5">
        <w:t xml:space="preserve">. </w:t>
      </w:r>
      <w:r w:rsidRPr="00EE1FE5">
        <w:rPr>
          <w:highlight w:val="yellow"/>
        </w:rPr>
        <w:t>Om det beräknade densitetvärdet får felindikering eller avviker används ett fast värde eller fryses tidigare värde</w:t>
      </w:r>
      <w:r w:rsidR="00E44ED5" w:rsidRPr="00EE1FE5">
        <w:rPr>
          <w:highlight w:val="yellow"/>
        </w:rPr>
        <w:t xml:space="preserve"> samt limiteras</w:t>
      </w:r>
      <w:r w:rsidRPr="00EE1FE5">
        <w:rPr>
          <w:highlight w:val="yellow"/>
        </w:rPr>
        <w:t>.</w:t>
      </w:r>
    </w:p>
    <w:p w14:paraId="64027259" w14:textId="0C790921" w:rsidR="00E37BF5" w:rsidRPr="00EE1FE5" w:rsidRDefault="00E37BF5" w:rsidP="00E37BF5">
      <w:pPr>
        <w:pStyle w:val="Brdtext"/>
      </w:pPr>
      <w:r w:rsidRPr="00EE1FE5">
        <w:t xml:space="preserve">Flödet </w:t>
      </w:r>
      <w:proofErr w:type="spellStart"/>
      <w:r w:rsidR="00431706" w:rsidRPr="00EE1FE5">
        <w:t>proces</w:t>
      </w:r>
      <w:r w:rsidRPr="00EE1FE5">
        <w:t>sgas</w:t>
      </w:r>
      <w:proofErr w:type="spellEnd"/>
      <w:r w:rsidRPr="00EE1FE5">
        <w:t xml:space="preserve"> 3</w:t>
      </w:r>
      <w:r w:rsidR="00D17814" w:rsidRPr="00EE1FE5">
        <w:t>54</w:t>
      </w:r>
      <w:r w:rsidRPr="00EE1FE5">
        <w:t>XI3</w:t>
      </w:r>
      <w:r w:rsidR="00D17814" w:rsidRPr="00EE1FE5">
        <w:t>24</w:t>
      </w:r>
      <w:r w:rsidRPr="00EE1FE5">
        <w:t xml:space="preserve"> beräknas från mätningar på </w:t>
      </w:r>
      <w:proofErr w:type="spellStart"/>
      <w:r w:rsidRPr="00EE1FE5">
        <w:t>venturirör</w:t>
      </w:r>
      <w:proofErr w:type="spellEnd"/>
      <w:r w:rsidRPr="00EE1FE5">
        <w:t>. Beräkning se modul beräkning flöde.</w:t>
      </w:r>
    </w:p>
    <w:p w14:paraId="4CE9A868" w14:textId="77777777" w:rsidR="00E37BF5" w:rsidRPr="00EE1FE5" w:rsidRDefault="00E37BF5" w:rsidP="00E37BF5">
      <w:pPr>
        <w:pStyle w:val="Brdtext"/>
      </w:pPr>
    </w:p>
    <w:p w14:paraId="3AEE8316" w14:textId="2E120B91" w:rsidR="00E37BF5" w:rsidRPr="00EE1FE5" w:rsidRDefault="00E37BF5" w:rsidP="00E37BF5">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EE1FE5" w:rsidRPr="00EE1FE5" w14:paraId="7A971D56" w14:textId="77777777" w:rsidTr="001D046D">
        <w:tc>
          <w:tcPr>
            <w:tcW w:w="1838" w:type="dxa"/>
          </w:tcPr>
          <w:p w14:paraId="6B27ACA5" w14:textId="77777777" w:rsidR="00E37BF5" w:rsidRPr="00EE1FE5" w:rsidRDefault="00E37BF5" w:rsidP="001D046D">
            <w:pPr>
              <w:pStyle w:val="Brdtext"/>
              <w:ind w:left="0"/>
            </w:pPr>
            <w:r w:rsidRPr="00EE1FE5">
              <w:lastRenderedPageBreak/>
              <w:t>Objekt/Signal</w:t>
            </w:r>
          </w:p>
        </w:tc>
        <w:tc>
          <w:tcPr>
            <w:tcW w:w="1701" w:type="dxa"/>
          </w:tcPr>
          <w:p w14:paraId="6C1724FC" w14:textId="77777777" w:rsidR="00E37BF5" w:rsidRPr="00EE1FE5" w:rsidRDefault="00E37BF5" w:rsidP="001D046D">
            <w:pPr>
              <w:pStyle w:val="Brdtext"/>
              <w:ind w:left="0"/>
            </w:pPr>
            <w:r w:rsidRPr="00EE1FE5">
              <w:t>Beskrivning</w:t>
            </w:r>
          </w:p>
        </w:tc>
        <w:tc>
          <w:tcPr>
            <w:tcW w:w="1418" w:type="dxa"/>
          </w:tcPr>
          <w:p w14:paraId="4EF2B8E1" w14:textId="77777777" w:rsidR="00E37BF5" w:rsidRPr="00EE1FE5" w:rsidRDefault="00E37BF5" w:rsidP="001D046D">
            <w:pPr>
              <w:pStyle w:val="Brdtext"/>
              <w:ind w:left="0"/>
            </w:pPr>
            <w:r w:rsidRPr="00EE1FE5">
              <w:t>Mätområde</w:t>
            </w:r>
          </w:p>
        </w:tc>
        <w:tc>
          <w:tcPr>
            <w:tcW w:w="595" w:type="dxa"/>
          </w:tcPr>
          <w:p w14:paraId="50AB67C7" w14:textId="77777777" w:rsidR="00E37BF5" w:rsidRPr="00EE1FE5" w:rsidRDefault="00E37BF5" w:rsidP="001D046D">
            <w:pPr>
              <w:pStyle w:val="Brdtext"/>
              <w:ind w:left="0"/>
            </w:pPr>
            <w:r w:rsidRPr="00EE1FE5">
              <w:t>L2</w:t>
            </w:r>
          </w:p>
        </w:tc>
        <w:tc>
          <w:tcPr>
            <w:tcW w:w="595" w:type="dxa"/>
          </w:tcPr>
          <w:p w14:paraId="5AB9278A" w14:textId="77777777" w:rsidR="00E37BF5" w:rsidRPr="00EE1FE5" w:rsidRDefault="00E37BF5" w:rsidP="001D046D">
            <w:pPr>
              <w:pStyle w:val="Brdtext"/>
              <w:ind w:left="0"/>
            </w:pPr>
            <w:r w:rsidRPr="00EE1FE5">
              <w:t>L1</w:t>
            </w:r>
          </w:p>
        </w:tc>
        <w:tc>
          <w:tcPr>
            <w:tcW w:w="595" w:type="dxa"/>
          </w:tcPr>
          <w:p w14:paraId="0C2EC8B4" w14:textId="77777777" w:rsidR="00E37BF5" w:rsidRPr="00EE1FE5" w:rsidRDefault="00E37BF5" w:rsidP="001D046D">
            <w:pPr>
              <w:pStyle w:val="Brdtext"/>
              <w:ind w:left="0"/>
            </w:pPr>
            <w:r w:rsidRPr="00EE1FE5">
              <w:t>H1</w:t>
            </w:r>
          </w:p>
        </w:tc>
        <w:tc>
          <w:tcPr>
            <w:tcW w:w="595" w:type="dxa"/>
          </w:tcPr>
          <w:p w14:paraId="79D6669F" w14:textId="77777777" w:rsidR="00E37BF5" w:rsidRPr="00EE1FE5" w:rsidRDefault="00E37BF5" w:rsidP="001D046D">
            <w:pPr>
              <w:pStyle w:val="Brdtext"/>
              <w:ind w:left="0"/>
            </w:pPr>
            <w:r w:rsidRPr="00EE1FE5">
              <w:t>H2</w:t>
            </w:r>
          </w:p>
        </w:tc>
        <w:tc>
          <w:tcPr>
            <w:tcW w:w="596" w:type="dxa"/>
          </w:tcPr>
          <w:p w14:paraId="312BDBAC" w14:textId="77777777" w:rsidR="00E37BF5" w:rsidRPr="00EE1FE5" w:rsidRDefault="00E37BF5" w:rsidP="001D046D">
            <w:pPr>
              <w:pStyle w:val="Brdtext"/>
              <w:ind w:left="0"/>
            </w:pPr>
            <w:r w:rsidRPr="00EE1FE5">
              <w:t>SIL</w:t>
            </w:r>
          </w:p>
        </w:tc>
      </w:tr>
      <w:tr w:rsidR="00EE1FE5" w:rsidRPr="00EE1FE5" w14:paraId="47EA5FF3" w14:textId="77777777" w:rsidTr="001D046D">
        <w:tc>
          <w:tcPr>
            <w:tcW w:w="1838" w:type="dxa"/>
          </w:tcPr>
          <w:p w14:paraId="124D73DE" w14:textId="794ABED0" w:rsidR="00E37BF5" w:rsidRPr="00EE1FE5" w:rsidRDefault="00E37BF5" w:rsidP="00D17814">
            <w:pPr>
              <w:pStyle w:val="Brdtext"/>
              <w:ind w:left="0"/>
            </w:pPr>
            <w:r w:rsidRPr="00EE1FE5">
              <w:t>3</w:t>
            </w:r>
            <w:r w:rsidR="00D17814" w:rsidRPr="00EE1FE5">
              <w:t>54</w:t>
            </w:r>
            <w:r w:rsidRPr="00EE1FE5">
              <w:t>AI3</w:t>
            </w:r>
            <w:r w:rsidR="00D17814" w:rsidRPr="00EE1FE5">
              <w:t>22</w:t>
            </w:r>
            <w:r w:rsidRPr="00EE1FE5">
              <w:t>_H2</w:t>
            </w:r>
          </w:p>
        </w:tc>
        <w:tc>
          <w:tcPr>
            <w:tcW w:w="1701" w:type="dxa"/>
          </w:tcPr>
          <w:p w14:paraId="4062B66F" w14:textId="77777777" w:rsidR="00E37BF5" w:rsidRPr="00EE1FE5" w:rsidRDefault="00E37BF5" w:rsidP="001D046D">
            <w:pPr>
              <w:pStyle w:val="Brdtext"/>
              <w:ind w:left="0"/>
              <w:rPr>
                <w:highlight w:val="yellow"/>
              </w:rPr>
            </w:pPr>
            <w:r w:rsidRPr="00EE1FE5">
              <w:t>Andel H2</w:t>
            </w:r>
          </w:p>
        </w:tc>
        <w:tc>
          <w:tcPr>
            <w:tcW w:w="1418" w:type="dxa"/>
          </w:tcPr>
          <w:p w14:paraId="25FD8F4D" w14:textId="0CE94A29" w:rsidR="00E37BF5" w:rsidRPr="00EE1FE5" w:rsidRDefault="00E37BF5" w:rsidP="00D17814">
            <w:pPr>
              <w:pStyle w:val="Brdtext"/>
              <w:ind w:left="0"/>
              <w:rPr>
                <w:highlight w:val="yellow"/>
              </w:rPr>
            </w:pPr>
            <w:r w:rsidRPr="00EE1FE5">
              <w:t>0-</w:t>
            </w:r>
            <w:r w:rsidR="00D17814" w:rsidRPr="00EE1FE5">
              <w:t>20</w:t>
            </w:r>
            <w:r w:rsidRPr="00EE1FE5">
              <w:t xml:space="preserve"> </w:t>
            </w:r>
            <w:proofErr w:type="spellStart"/>
            <w:r w:rsidRPr="00EE1FE5">
              <w:t>vol</w:t>
            </w:r>
            <w:proofErr w:type="spellEnd"/>
            <w:r w:rsidRPr="00EE1FE5">
              <w:t>%</w:t>
            </w:r>
          </w:p>
        </w:tc>
        <w:tc>
          <w:tcPr>
            <w:tcW w:w="595" w:type="dxa"/>
          </w:tcPr>
          <w:p w14:paraId="0B6F41AF" w14:textId="77777777" w:rsidR="00E37BF5" w:rsidRPr="00EE1FE5" w:rsidRDefault="00E37BF5" w:rsidP="001D046D">
            <w:pPr>
              <w:pStyle w:val="Brdtext"/>
              <w:ind w:left="0"/>
            </w:pPr>
          </w:p>
        </w:tc>
        <w:tc>
          <w:tcPr>
            <w:tcW w:w="595" w:type="dxa"/>
          </w:tcPr>
          <w:p w14:paraId="46379FB4" w14:textId="77777777" w:rsidR="00E37BF5" w:rsidRPr="00EE1FE5" w:rsidRDefault="00E37BF5" w:rsidP="001D046D">
            <w:pPr>
              <w:pStyle w:val="Brdtext"/>
              <w:ind w:left="0"/>
            </w:pPr>
          </w:p>
        </w:tc>
        <w:tc>
          <w:tcPr>
            <w:tcW w:w="595" w:type="dxa"/>
          </w:tcPr>
          <w:p w14:paraId="5EF6A105" w14:textId="77777777" w:rsidR="00E37BF5" w:rsidRPr="00EE1FE5" w:rsidRDefault="00E37BF5" w:rsidP="001D046D">
            <w:pPr>
              <w:pStyle w:val="Brdtext"/>
              <w:ind w:left="0"/>
            </w:pPr>
          </w:p>
        </w:tc>
        <w:tc>
          <w:tcPr>
            <w:tcW w:w="595" w:type="dxa"/>
          </w:tcPr>
          <w:p w14:paraId="368C147C" w14:textId="77777777" w:rsidR="00E37BF5" w:rsidRPr="00EE1FE5" w:rsidRDefault="00E37BF5" w:rsidP="001D046D">
            <w:pPr>
              <w:pStyle w:val="Brdtext"/>
              <w:ind w:left="0"/>
            </w:pPr>
          </w:p>
        </w:tc>
        <w:tc>
          <w:tcPr>
            <w:tcW w:w="596" w:type="dxa"/>
          </w:tcPr>
          <w:p w14:paraId="36FAA074" w14:textId="77777777" w:rsidR="00E37BF5" w:rsidRPr="00EE1FE5" w:rsidRDefault="00E37BF5" w:rsidP="001D046D">
            <w:pPr>
              <w:pStyle w:val="Brdtext"/>
              <w:ind w:left="0"/>
            </w:pPr>
          </w:p>
        </w:tc>
      </w:tr>
      <w:tr w:rsidR="00EE1FE5" w:rsidRPr="00EE1FE5" w14:paraId="31B49B6F" w14:textId="77777777" w:rsidTr="001D046D">
        <w:tc>
          <w:tcPr>
            <w:tcW w:w="1838" w:type="dxa"/>
          </w:tcPr>
          <w:p w14:paraId="056FD701" w14:textId="1EA49D9D" w:rsidR="00E37BF5" w:rsidRPr="00EE1FE5" w:rsidRDefault="00D17814" w:rsidP="001D046D">
            <w:pPr>
              <w:pStyle w:val="Brdtext"/>
              <w:ind w:left="0"/>
            </w:pPr>
            <w:r w:rsidRPr="00EE1FE5">
              <w:t>354</w:t>
            </w:r>
            <w:r w:rsidR="00E37BF5" w:rsidRPr="00EE1FE5">
              <w:t>AI</w:t>
            </w:r>
            <w:r w:rsidRPr="00EE1FE5">
              <w:t>322</w:t>
            </w:r>
            <w:r w:rsidR="00E37BF5" w:rsidRPr="00EE1FE5">
              <w:t>_CH4</w:t>
            </w:r>
          </w:p>
        </w:tc>
        <w:tc>
          <w:tcPr>
            <w:tcW w:w="1701" w:type="dxa"/>
          </w:tcPr>
          <w:p w14:paraId="2E980028" w14:textId="77777777" w:rsidR="00E37BF5" w:rsidRPr="00EE1FE5" w:rsidRDefault="00E37BF5" w:rsidP="001D046D">
            <w:pPr>
              <w:pStyle w:val="Brdtext"/>
              <w:ind w:left="0"/>
              <w:rPr>
                <w:highlight w:val="yellow"/>
              </w:rPr>
            </w:pPr>
            <w:r w:rsidRPr="00EE1FE5">
              <w:t>Andel CH4</w:t>
            </w:r>
          </w:p>
        </w:tc>
        <w:tc>
          <w:tcPr>
            <w:tcW w:w="1418" w:type="dxa"/>
          </w:tcPr>
          <w:p w14:paraId="184ABA40" w14:textId="506C3038" w:rsidR="00E37BF5" w:rsidRPr="00EE1FE5" w:rsidRDefault="00E37BF5" w:rsidP="00D17814">
            <w:pPr>
              <w:pStyle w:val="Brdtext"/>
              <w:ind w:left="0"/>
              <w:rPr>
                <w:highlight w:val="yellow"/>
              </w:rPr>
            </w:pPr>
            <w:r w:rsidRPr="00EE1FE5">
              <w:t>0-</w:t>
            </w:r>
            <w:r w:rsidR="00D17814" w:rsidRPr="00EE1FE5">
              <w:t>100</w:t>
            </w:r>
            <w:r w:rsidRPr="00EE1FE5">
              <w:t xml:space="preserve"> </w:t>
            </w:r>
            <w:proofErr w:type="spellStart"/>
            <w:r w:rsidRPr="00EE1FE5">
              <w:t>vol</w:t>
            </w:r>
            <w:proofErr w:type="spellEnd"/>
            <w:r w:rsidRPr="00EE1FE5">
              <w:t>%</w:t>
            </w:r>
          </w:p>
        </w:tc>
        <w:tc>
          <w:tcPr>
            <w:tcW w:w="595" w:type="dxa"/>
          </w:tcPr>
          <w:p w14:paraId="05D7FA2D" w14:textId="77777777" w:rsidR="00E37BF5" w:rsidRPr="00EE1FE5" w:rsidRDefault="00E37BF5" w:rsidP="001D046D">
            <w:pPr>
              <w:pStyle w:val="Brdtext"/>
              <w:ind w:left="0"/>
            </w:pPr>
          </w:p>
        </w:tc>
        <w:tc>
          <w:tcPr>
            <w:tcW w:w="595" w:type="dxa"/>
          </w:tcPr>
          <w:p w14:paraId="49A54A6B" w14:textId="77777777" w:rsidR="00E37BF5" w:rsidRPr="00EE1FE5" w:rsidRDefault="00E37BF5" w:rsidP="001D046D">
            <w:pPr>
              <w:pStyle w:val="Brdtext"/>
              <w:ind w:left="0"/>
            </w:pPr>
          </w:p>
        </w:tc>
        <w:tc>
          <w:tcPr>
            <w:tcW w:w="595" w:type="dxa"/>
          </w:tcPr>
          <w:p w14:paraId="6524BBF1" w14:textId="77777777" w:rsidR="00E37BF5" w:rsidRPr="00EE1FE5" w:rsidRDefault="00E37BF5" w:rsidP="001D046D">
            <w:pPr>
              <w:pStyle w:val="Brdtext"/>
              <w:ind w:left="0"/>
            </w:pPr>
          </w:p>
        </w:tc>
        <w:tc>
          <w:tcPr>
            <w:tcW w:w="595" w:type="dxa"/>
          </w:tcPr>
          <w:p w14:paraId="4D4AFAEB" w14:textId="77777777" w:rsidR="00E37BF5" w:rsidRPr="00EE1FE5" w:rsidRDefault="00E37BF5" w:rsidP="001D046D">
            <w:pPr>
              <w:pStyle w:val="Brdtext"/>
              <w:ind w:left="0"/>
            </w:pPr>
          </w:p>
        </w:tc>
        <w:tc>
          <w:tcPr>
            <w:tcW w:w="596" w:type="dxa"/>
          </w:tcPr>
          <w:p w14:paraId="5088F890" w14:textId="2D2EE4E1" w:rsidR="00E37BF5" w:rsidRPr="00EE1FE5" w:rsidRDefault="00E37BF5" w:rsidP="001D046D">
            <w:pPr>
              <w:pStyle w:val="Brdtext"/>
              <w:ind w:left="0"/>
            </w:pPr>
          </w:p>
        </w:tc>
      </w:tr>
      <w:tr w:rsidR="00EE1FE5" w:rsidRPr="00EE1FE5" w14:paraId="75C394E3" w14:textId="77777777" w:rsidTr="001D046D">
        <w:tc>
          <w:tcPr>
            <w:tcW w:w="1838" w:type="dxa"/>
          </w:tcPr>
          <w:p w14:paraId="78BBB31C" w14:textId="13191E3D" w:rsidR="00E37BF5" w:rsidRPr="00EE1FE5" w:rsidRDefault="00D17814" w:rsidP="001D046D">
            <w:pPr>
              <w:pStyle w:val="Brdtext"/>
              <w:ind w:left="0"/>
            </w:pPr>
            <w:r w:rsidRPr="00EE1FE5">
              <w:t>354</w:t>
            </w:r>
            <w:r w:rsidR="00E37BF5" w:rsidRPr="00EE1FE5">
              <w:t>AI</w:t>
            </w:r>
            <w:r w:rsidRPr="00EE1FE5">
              <w:t>322</w:t>
            </w:r>
            <w:r w:rsidR="00E37BF5" w:rsidRPr="00EE1FE5">
              <w:t>_CO</w:t>
            </w:r>
          </w:p>
        </w:tc>
        <w:tc>
          <w:tcPr>
            <w:tcW w:w="1701" w:type="dxa"/>
          </w:tcPr>
          <w:p w14:paraId="53D32571" w14:textId="77777777" w:rsidR="00E37BF5" w:rsidRPr="00EE1FE5" w:rsidRDefault="00E37BF5" w:rsidP="001D046D">
            <w:pPr>
              <w:pStyle w:val="Brdtext"/>
              <w:ind w:left="0"/>
              <w:rPr>
                <w:highlight w:val="yellow"/>
              </w:rPr>
            </w:pPr>
            <w:r w:rsidRPr="00EE1FE5">
              <w:t>Andel CO</w:t>
            </w:r>
          </w:p>
        </w:tc>
        <w:tc>
          <w:tcPr>
            <w:tcW w:w="1418" w:type="dxa"/>
          </w:tcPr>
          <w:p w14:paraId="66504C05" w14:textId="4CA9F859" w:rsidR="00E37BF5" w:rsidRPr="00EE1FE5" w:rsidRDefault="00E37BF5" w:rsidP="00D17814">
            <w:pPr>
              <w:pStyle w:val="Brdtext"/>
              <w:ind w:left="0"/>
              <w:rPr>
                <w:highlight w:val="yellow"/>
              </w:rPr>
            </w:pPr>
            <w:r w:rsidRPr="00EE1FE5">
              <w:t>0-</w:t>
            </w:r>
            <w:r w:rsidR="00D17814" w:rsidRPr="00EE1FE5">
              <w:t>75</w:t>
            </w:r>
            <w:r w:rsidRPr="00EE1FE5">
              <w:t xml:space="preserve"> </w:t>
            </w:r>
            <w:proofErr w:type="spellStart"/>
            <w:r w:rsidRPr="00EE1FE5">
              <w:t>vol</w:t>
            </w:r>
            <w:proofErr w:type="spellEnd"/>
            <w:r w:rsidRPr="00EE1FE5">
              <w:t>%</w:t>
            </w:r>
          </w:p>
        </w:tc>
        <w:tc>
          <w:tcPr>
            <w:tcW w:w="595" w:type="dxa"/>
          </w:tcPr>
          <w:p w14:paraId="31815234" w14:textId="77777777" w:rsidR="00E37BF5" w:rsidRPr="00EE1FE5" w:rsidRDefault="00E37BF5" w:rsidP="001D046D">
            <w:pPr>
              <w:pStyle w:val="Brdtext"/>
              <w:ind w:left="0"/>
            </w:pPr>
          </w:p>
        </w:tc>
        <w:tc>
          <w:tcPr>
            <w:tcW w:w="595" w:type="dxa"/>
          </w:tcPr>
          <w:p w14:paraId="493B6E6E" w14:textId="77777777" w:rsidR="00E37BF5" w:rsidRPr="00EE1FE5" w:rsidRDefault="00E37BF5" w:rsidP="001D046D">
            <w:pPr>
              <w:pStyle w:val="Brdtext"/>
              <w:ind w:left="0"/>
            </w:pPr>
          </w:p>
        </w:tc>
        <w:tc>
          <w:tcPr>
            <w:tcW w:w="595" w:type="dxa"/>
          </w:tcPr>
          <w:p w14:paraId="08084E20" w14:textId="77777777" w:rsidR="00E37BF5" w:rsidRPr="00EE1FE5" w:rsidRDefault="00E37BF5" w:rsidP="001D046D">
            <w:pPr>
              <w:pStyle w:val="Brdtext"/>
              <w:ind w:left="0"/>
            </w:pPr>
          </w:p>
        </w:tc>
        <w:tc>
          <w:tcPr>
            <w:tcW w:w="595" w:type="dxa"/>
          </w:tcPr>
          <w:p w14:paraId="41A9E523" w14:textId="77777777" w:rsidR="00E37BF5" w:rsidRPr="00EE1FE5" w:rsidRDefault="00E37BF5" w:rsidP="001D046D">
            <w:pPr>
              <w:pStyle w:val="Brdtext"/>
              <w:ind w:left="0"/>
            </w:pPr>
          </w:p>
        </w:tc>
        <w:tc>
          <w:tcPr>
            <w:tcW w:w="596" w:type="dxa"/>
          </w:tcPr>
          <w:p w14:paraId="2DC83C71" w14:textId="77777777" w:rsidR="00E37BF5" w:rsidRPr="00EE1FE5" w:rsidRDefault="00E37BF5" w:rsidP="001D046D">
            <w:pPr>
              <w:pStyle w:val="Brdtext"/>
              <w:ind w:left="0"/>
            </w:pPr>
          </w:p>
        </w:tc>
      </w:tr>
      <w:tr w:rsidR="00EE1FE5" w:rsidRPr="00EE1FE5" w14:paraId="35058228" w14:textId="77777777" w:rsidTr="001D046D">
        <w:tc>
          <w:tcPr>
            <w:tcW w:w="1838" w:type="dxa"/>
          </w:tcPr>
          <w:p w14:paraId="6B33C07F" w14:textId="1BDA0805" w:rsidR="00E37BF5" w:rsidRPr="00EE1FE5" w:rsidRDefault="00D17814" w:rsidP="001D046D">
            <w:pPr>
              <w:pStyle w:val="Brdtext"/>
              <w:ind w:left="0"/>
            </w:pPr>
            <w:r w:rsidRPr="00EE1FE5">
              <w:t>354</w:t>
            </w:r>
            <w:r w:rsidR="00E37BF5" w:rsidRPr="00EE1FE5">
              <w:t>AI</w:t>
            </w:r>
            <w:r w:rsidRPr="00EE1FE5">
              <w:t>322</w:t>
            </w:r>
            <w:r w:rsidR="00E37BF5" w:rsidRPr="00EE1FE5">
              <w:t>_CO2</w:t>
            </w:r>
          </w:p>
        </w:tc>
        <w:tc>
          <w:tcPr>
            <w:tcW w:w="1701" w:type="dxa"/>
          </w:tcPr>
          <w:p w14:paraId="3B6CC80A" w14:textId="77777777" w:rsidR="00E37BF5" w:rsidRPr="00EE1FE5" w:rsidRDefault="00E37BF5" w:rsidP="001D046D">
            <w:pPr>
              <w:pStyle w:val="Brdtext"/>
              <w:ind w:left="0"/>
              <w:rPr>
                <w:highlight w:val="yellow"/>
              </w:rPr>
            </w:pPr>
            <w:r w:rsidRPr="00EE1FE5">
              <w:t>Andel CO2</w:t>
            </w:r>
          </w:p>
        </w:tc>
        <w:tc>
          <w:tcPr>
            <w:tcW w:w="1418" w:type="dxa"/>
          </w:tcPr>
          <w:p w14:paraId="574303DE" w14:textId="6F2CFE0D" w:rsidR="00E37BF5" w:rsidRPr="00EE1FE5" w:rsidRDefault="00E37BF5" w:rsidP="00D17814">
            <w:pPr>
              <w:pStyle w:val="Brdtext"/>
              <w:ind w:left="0"/>
              <w:rPr>
                <w:highlight w:val="yellow"/>
              </w:rPr>
            </w:pPr>
            <w:r w:rsidRPr="00EE1FE5">
              <w:t>0-</w:t>
            </w:r>
            <w:r w:rsidR="00D17814" w:rsidRPr="00EE1FE5">
              <w:t>15</w:t>
            </w:r>
            <w:r w:rsidRPr="00EE1FE5">
              <w:t xml:space="preserve"> </w:t>
            </w:r>
            <w:proofErr w:type="spellStart"/>
            <w:r w:rsidRPr="00EE1FE5">
              <w:t>vol</w:t>
            </w:r>
            <w:proofErr w:type="spellEnd"/>
            <w:r w:rsidRPr="00EE1FE5">
              <w:t>%</w:t>
            </w:r>
          </w:p>
        </w:tc>
        <w:tc>
          <w:tcPr>
            <w:tcW w:w="595" w:type="dxa"/>
          </w:tcPr>
          <w:p w14:paraId="40F84C7E" w14:textId="77777777" w:rsidR="00E37BF5" w:rsidRPr="00EE1FE5" w:rsidRDefault="00E37BF5" w:rsidP="001D046D">
            <w:pPr>
              <w:pStyle w:val="Brdtext"/>
              <w:ind w:left="0"/>
            </w:pPr>
          </w:p>
        </w:tc>
        <w:tc>
          <w:tcPr>
            <w:tcW w:w="595" w:type="dxa"/>
          </w:tcPr>
          <w:p w14:paraId="109B4662" w14:textId="77777777" w:rsidR="00E37BF5" w:rsidRPr="00EE1FE5" w:rsidRDefault="00E37BF5" w:rsidP="001D046D">
            <w:pPr>
              <w:pStyle w:val="Brdtext"/>
              <w:ind w:left="0"/>
            </w:pPr>
          </w:p>
        </w:tc>
        <w:tc>
          <w:tcPr>
            <w:tcW w:w="595" w:type="dxa"/>
          </w:tcPr>
          <w:p w14:paraId="2FE7D174" w14:textId="77777777" w:rsidR="00E37BF5" w:rsidRPr="00EE1FE5" w:rsidRDefault="00E37BF5" w:rsidP="001D046D">
            <w:pPr>
              <w:pStyle w:val="Brdtext"/>
              <w:ind w:left="0"/>
            </w:pPr>
          </w:p>
        </w:tc>
        <w:tc>
          <w:tcPr>
            <w:tcW w:w="595" w:type="dxa"/>
          </w:tcPr>
          <w:p w14:paraId="6B5B1D4A" w14:textId="77777777" w:rsidR="00E37BF5" w:rsidRPr="00EE1FE5" w:rsidRDefault="00E37BF5" w:rsidP="001D046D">
            <w:pPr>
              <w:pStyle w:val="Brdtext"/>
              <w:ind w:left="0"/>
            </w:pPr>
          </w:p>
        </w:tc>
        <w:tc>
          <w:tcPr>
            <w:tcW w:w="596" w:type="dxa"/>
          </w:tcPr>
          <w:p w14:paraId="217F8B08" w14:textId="77777777" w:rsidR="00E37BF5" w:rsidRPr="00EE1FE5" w:rsidRDefault="00E37BF5" w:rsidP="001D046D">
            <w:pPr>
              <w:pStyle w:val="Brdtext"/>
              <w:ind w:left="0"/>
            </w:pPr>
          </w:p>
        </w:tc>
      </w:tr>
      <w:tr w:rsidR="00EE1FE5" w:rsidRPr="00EE1FE5" w14:paraId="465BBC16" w14:textId="77777777" w:rsidTr="001D046D">
        <w:tc>
          <w:tcPr>
            <w:tcW w:w="1838" w:type="dxa"/>
          </w:tcPr>
          <w:p w14:paraId="2F5F009D" w14:textId="3CB1F795" w:rsidR="00E37BF5" w:rsidRPr="00EE1FE5" w:rsidRDefault="00D17814" w:rsidP="001D046D">
            <w:pPr>
              <w:pStyle w:val="Brdtext"/>
              <w:ind w:left="0"/>
            </w:pPr>
            <w:r w:rsidRPr="00EE1FE5">
              <w:t>354</w:t>
            </w:r>
            <w:r w:rsidR="00E37BF5" w:rsidRPr="00EE1FE5">
              <w:t>AI</w:t>
            </w:r>
            <w:r w:rsidRPr="00EE1FE5">
              <w:t>322</w:t>
            </w:r>
            <w:r w:rsidR="00E37BF5" w:rsidRPr="00EE1FE5">
              <w:t>_O2</w:t>
            </w:r>
          </w:p>
        </w:tc>
        <w:tc>
          <w:tcPr>
            <w:tcW w:w="1701" w:type="dxa"/>
          </w:tcPr>
          <w:p w14:paraId="6AA756D5" w14:textId="77777777" w:rsidR="00E37BF5" w:rsidRPr="00EE1FE5" w:rsidRDefault="00E37BF5" w:rsidP="001D046D">
            <w:pPr>
              <w:pStyle w:val="Brdtext"/>
              <w:ind w:left="0"/>
            </w:pPr>
            <w:r w:rsidRPr="00EE1FE5">
              <w:t>Andel O2</w:t>
            </w:r>
          </w:p>
        </w:tc>
        <w:tc>
          <w:tcPr>
            <w:tcW w:w="1418" w:type="dxa"/>
          </w:tcPr>
          <w:p w14:paraId="30BB1461" w14:textId="77777777" w:rsidR="00E37BF5" w:rsidRPr="00EE1FE5" w:rsidRDefault="00E37BF5" w:rsidP="001D046D">
            <w:pPr>
              <w:pStyle w:val="Brdtext"/>
              <w:ind w:left="0"/>
            </w:pPr>
            <w:r w:rsidRPr="00EE1FE5">
              <w:t xml:space="preserve">0-2 </w:t>
            </w:r>
            <w:proofErr w:type="spellStart"/>
            <w:r w:rsidRPr="00EE1FE5">
              <w:t>vol</w:t>
            </w:r>
            <w:proofErr w:type="spellEnd"/>
            <w:r w:rsidRPr="00EE1FE5">
              <w:t>%</w:t>
            </w:r>
          </w:p>
        </w:tc>
        <w:tc>
          <w:tcPr>
            <w:tcW w:w="595" w:type="dxa"/>
          </w:tcPr>
          <w:p w14:paraId="14098F67" w14:textId="77777777" w:rsidR="00E37BF5" w:rsidRPr="00EE1FE5" w:rsidRDefault="00E37BF5" w:rsidP="001D046D">
            <w:pPr>
              <w:pStyle w:val="Brdtext"/>
              <w:ind w:left="0"/>
            </w:pPr>
          </w:p>
        </w:tc>
        <w:tc>
          <w:tcPr>
            <w:tcW w:w="595" w:type="dxa"/>
          </w:tcPr>
          <w:p w14:paraId="4DCF24CE" w14:textId="77777777" w:rsidR="00E37BF5" w:rsidRPr="00EE1FE5" w:rsidRDefault="00E37BF5" w:rsidP="001D046D">
            <w:pPr>
              <w:pStyle w:val="Brdtext"/>
              <w:ind w:left="0"/>
            </w:pPr>
          </w:p>
        </w:tc>
        <w:tc>
          <w:tcPr>
            <w:tcW w:w="595" w:type="dxa"/>
          </w:tcPr>
          <w:p w14:paraId="1EC3CA21" w14:textId="77777777" w:rsidR="00E37BF5" w:rsidRPr="00EE1FE5" w:rsidRDefault="00E37BF5" w:rsidP="001D046D">
            <w:pPr>
              <w:pStyle w:val="Brdtext"/>
              <w:ind w:left="0"/>
            </w:pPr>
          </w:p>
        </w:tc>
        <w:tc>
          <w:tcPr>
            <w:tcW w:w="595" w:type="dxa"/>
          </w:tcPr>
          <w:p w14:paraId="582E1EEA" w14:textId="77777777" w:rsidR="00E37BF5" w:rsidRPr="00EE1FE5" w:rsidRDefault="00E37BF5" w:rsidP="001D046D">
            <w:pPr>
              <w:pStyle w:val="Brdtext"/>
              <w:ind w:left="0"/>
            </w:pPr>
          </w:p>
        </w:tc>
        <w:tc>
          <w:tcPr>
            <w:tcW w:w="596" w:type="dxa"/>
          </w:tcPr>
          <w:p w14:paraId="7C64E96C" w14:textId="5767337B" w:rsidR="00E37BF5" w:rsidRPr="00EE1FE5" w:rsidRDefault="00E37BF5" w:rsidP="001D046D">
            <w:pPr>
              <w:pStyle w:val="Brdtext"/>
              <w:ind w:left="0"/>
            </w:pPr>
          </w:p>
        </w:tc>
      </w:tr>
      <w:tr w:rsidR="00EE1FE5" w:rsidRPr="00EE1FE5" w14:paraId="1E96C474" w14:textId="77777777" w:rsidTr="001D046D">
        <w:tc>
          <w:tcPr>
            <w:tcW w:w="1838" w:type="dxa"/>
          </w:tcPr>
          <w:p w14:paraId="484B688A" w14:textId="0227F601" w:rsidR="00E37BF5" w:rsidRPr="00EE1FE5" w:rsidRDefault="00D17814" w:rsidP="001D046D">
            <w:pPr>
              <w:pStyle w:val="Brdtext"/>
              <w:ind w:left="0"/>
            </w:pPr>
            <w:r w:rsidRPr="00EE1FE5">
              <w:t>354</w:t>
            </w:r>
            <w:r w:rsidR="00E37BF5" w:rsidRPr="00EE1FE5">
              <w:t>AI</w:t>
            </w:r>
            <w:r w:rsidRPr="00EE1FE5">
              <w:t>322</w:t>
            </w:r>
            <w:r w:rsidR="00E37BF5" w:rsidRPr="00EE1FE5">
              <w:t>_H2S</w:t>
            </w:r>
          </w:p>
        </w:tc>
        <w:tc>
          <w:tcPr>
            <w:tcW w:w="1701" w:type="dxa"/>
          </w:tcPr>
          <w:p w14:paraId="0FF65A17" w14:textId="77777777" w:rsidR="00E37BF5" w:rsidRPr="00EE1FE5" w:rsidRDefault="00E37BF5" w:rsidP="001D046D">
            <w:pPr>
              <w:pStyle w:val="Brdtext"/>
              <w:ind w:left="0"/>
            </w:pPr>
            <w:r w:rsidRPr="00EE1FE5">
              <w:t>Andel H2S</w:t>
            </w:r>
          </w:p>
        </w:tc>
        <w:tc>
          <w:tcPr>
            <w:tcW w:w="1418" w:type="dxa"/>
          </w:tcPr>
          <w:p w14:paraId="78EAE3AB" w14:textId="77777777" w:rsidR="00E37BF5" w:rsidRPr="00EE1FE5" w:rsidRDefault="00E37BF5" w:rsidP="001D046D">
            <w:pPr>
              <w:pStyle w:val="Brdtext"/>
              <w:ind w:left="0"/>
            </w:pPr>
            <w:r w:rsidRPr="00EE1FE5">
              <w:t xml:space="preserve">0-50 </w:t>
            </w:r>
            <w:proofErr w:type="spellStart"/>
            <w:r w:rsidRPr="00EE1FE5">
              <w:t>ppmV</w:t>
            </w:r>
            <w:proofErr w:type="spellEnd"/>
          </w:p>
        </w:tc>
        <w:tc>
          <w:tcPr>
            <w:tcW w:w="595" w:type="dxa"/>
          </w:tcPr>
          <w:p w14:paraId="662D039E" w14:textId="77777777" w:rsidR="00E37BF5" w:rsidRPr="00EE1FE5" w:rsidRDefault="00E37BF5" w:rsidP="001D046D">
            <w:pPr>
              <w:pStyle w:val="Brdtext"/>
              <w:ind w:left="0"/>
            </w:pPr>
          </w:p>
        </w:tc>
        <w:tc>
          <w:tcPr>
            <w:tcW w:w="595" w:type="dxa"/>
          </w:tcPr>
          <w:p w14:paraId="67F09ED6" w14:textId="77777777" w:rsidR="00E37BF5" w:rsidRPr="00EE1FE5" w:rsidRDefault="00E37BF5" w:rsidP="001D046D">
            <w:pPr>
              <w:pStyle w:val="Brdtext"/>
              <w:ind w:left="0"/>
            </w:pPr>
          </w:p>
        </w:tc>
        <w:tc>
          <w:tcPr>
            <w:tcW w:w="595" w:type="dxa"/>
          </w:tcPr>
          <w:p w14:paraId="150A5ACD" w14:textId="77777777" w:rsidR="00E37BF5" w:rsidRPr="00EE1FE5" w:rsidRDefault="00E37BF5" w:rsidP="001D046D">
            <w:pPr>
              <w:pStyle w:val="Brdtext"/>
              <w:ind w:left="0"/>
            </w:pPr>
          </w:p>
        </w:tc>
        <w:tc>
          <w:tcPr>
            <w:tcW w:w="595" w:type="dxa"/>
          </w:tcPr>
          <w:p w14:paraId="494A22E5" w14:textId="77777777" w:rsidR="00E37BF5" w:rsidRPr="00EE1FE5" w:rsidRDefault="00E37BF5" w:rsidP="001D046D">
            <w:pPr>
              <w:pStyle w:val="Brdtext"/>
              <w:ind w:left="0"/>
            </w:pPr>
          </w:p>
        </w:tc>
        <w:tc>
          <w:tcPr>
            <w:tcW w:w="596" w:type="dxa"/>
          </w:tcPr>
          <w:p w14:paraId="3C297C6A" w14:textId="77777777" w:rsidR="00E37BF5" w:rsidRPr="00EE1FE5" w:rsidRDefault="00E37BF5" w:rsidP="001D046D">
            <w:pPr>
              <w:pStyle w:val="Brdtext"/>
              <w:ind w:left="0"/>
            </w:pPr>
          </w:p>
        </w:tc>
      </w:tr>
      <w:tr w:rsidR="00EE1FE5" w:rsidRPr="00EE1FE5" w14:paraId="007F81B6" w14:textId="77777777" w:rsidTr="001D046D">
        <w:tc>
          <w:tcPr>
            <w:tcW w:w="1838" w:type="dxa"/>
          </w:tcPr>
          <w:p w14:paraId="18FB56BB" w14:textId="625BBDA7" w:rsidR="00E37BF5" w:rsidRPr="00EE1FE5" w:rsidRDefault="00C0558A" w:rsidP="00D17814">
            <w:pPr>
              <w:pStyle w:val="Brdtext"/>
              <w:ind w:left="0"/>
            </w:pPr>
            <w:r w:rsidRPr="00EE1FE5">
              <w:t>354PI326</w:t>
            </w:r>
          </w:p>
        </w:tc>
        <w:tc>
          <w:tcPr>
            <w:tcW w:w="1701" w:type="dxa"/>
          </w:tcPr>
          <w:p w14:paraId="7D3B0D6F" w14:textId="74879BA3" w:rsidR="00E37BF5" w:rsidRPr="00EE1FE5" w:rsidRDefault="00C0558A" w:rsidP="001D046D">
            <w:pPr>
              <w:pStyle w:val="Brdtext"/>
              <w:ind w:left="0"/>
            </w:pPr>
            <w:r w:rsidRPr="00EE1FE5">
              <w:t>Tryck</w:t>
            </w:r>
          </w:p>
        </w:tc>
        <w:tc>
          <w:tcPr>
            <w:tcW w:w="1418" w:type="dxa"/>
          </w:tcPr>
          <w:p w14:paraId="5D7F62CB" w14:textId="072035F7" w:rsidR="00E37BF5" w:rsidRPr="00EE1FE5" w:rsidRDefault="004F6F71" w:rsidP="001D046D">
            <w:pPr>
              <w:pStyle w:val="Brdtext"/>
              <w:ind w:left="0"/>
            </w:pPr>
            <w:r w:rsidRPr="00EE1FE5">
              <w:t>0-8 bar</w:t>
            </w:r>
          </w:p>
        </w:tc>
        <w:tc>
          <w:tcPr>
            <w:tcW w:w="595" w:type="dxa"/>
          </w:tcPr>
          <w:p w14:paraId="7AFDEF2B" w14:textId="77777777" w:rsidR="00E37BF5" w:rsidRPr="00EE1FE5" w:rsidRDefault="00E37BF5" w:rsidP="001D046D">
            <w:pPr>
              <w:pStyle w:val="Brdtext"/>
              <w:ind w:left="0"/>
            </w:pPr>
          </w:p>
        </w:tc>
        <w:tc>
          <w:tcPr>
            <w:tcW w:w="595" w:type="dxa"/>
          </w:tcPr>
          <w:p w14:paraId="7ACD3443" w14:textId="77777777" w:rsidR="00E37BF5" w:rsidRPr="00EE1FE5" w:rsidRDefault="00E37BF5" w:rsidP="001D046D">
            <w:pPr>
              <w:pStyle w:val="Brdtext"/>
              <w:ind w:left="0"/>
            </w:pPr>
          </w:p>
        </w:tc>
        <w:tc>
          <w:tcPr>
            <w:tcW w:w="595" w:type="dxa"/>
          </w:tcPr>
          <w:p w14:paraId="2D5AE10E" w14:textId="77777777" w:rsidR="00E37BF5" w:rsidRPr="00EE1FE5" w:rsidRDefault="00E37BF5" w:rsidP="001D046D">
            <w:pPr>
              <w:pStyle w:val="Brdtext"/>
              <w:ind w:left="0"/>
            </w:pPr>
          </w:p>
        </w:tc>
        <w:tc>
          <w:tcPr>
            <w:tcW w:w="595" w:type="dxa"/>
          </w:tcPr>
          <w:p w14:paraId="1278B386" w14:textId="77777777" w:rsidR="00E37BF5" w:rsidRPr="00EE1FE5" w:rsidRDefault="00E37BF5" w:rsidP="001D046D">
            <w:pPr>
              <w:pStyle w:val="Brdtext"/>
              <w:ind w:left="0"/>
            </w:pPr>
          </w:p>
        </w:tc>
        <w:tc>
          <w:tcPr>
            <w:tcW w:w="596" w:type="dxa"/>
          </w:tcPr>
          <w:p w14:paraId="3B8BE290" w14:textId="77777777" w:rsidR="00E37BF5" w:rsidRPr="00EE1FE5" w:rsidRDefault="00E37BF5" w:rsidP="001D046D">
            <w:pPr>
              <w:pStyle w:val="Brdtext"/>
              <w:ind w:left="0"/>
            </w:pPr>
          </w:p>
        </w:tc>
      </w:tr>
      <w:tr w:rsidR="00EE1FE5" w:rsidRPr="00EE1FE5" w14:paraId="28F6DF44" w14:textId="77777777" w:rsidTr="001D046D">
        <w:tc>
          <w:tcPr>
            <w:tcW w:w="1838" w:type="dxa"/>
          </w:tcPr>
          <w:p w14:paraId="6FCEF433" w14:textId="21DFF51E" w:rsidR="00C0558A" w:rsidRPr="00EE1FE5" w:rsidRDefault="00C0558A" w:rsidP="00D17814">
            <w:pPr>
              <w:pStyle w:val="Brdtext"/>
              <w:ind w:left="0"/>
            </w:pPr>
            <w:r w:rsidRPr="00EE1FE5">
              <w:t>354PD324</w:t>
            </w:r>
          </w:p>
        </w:tc>
        <w:tc>
          <w:tcPr>
            <w:tcW w:w="1701" w:type="dxa"/>
          </w:tcPr>
          <w:p w14:paraId="717B3AA4" w14:textId="27CB4954" w:rsidR="00C0558A" w:rsidRPr="00EE1FE5" w:rsidRDefault="00C0558A" w:rsidP="001D046D">
            <w:pPr>
              <w:pStyle w:val="Brdtext"/>
              <w:ind w:left="0"/>
            </w:pPr>
            <w:proofErr w:type="spellStart"/>
            <w:r w:rsidRPr="00EE1FE5">
              <w:t>Difftryck</w:t>
            </w:r>
            <w:proofErr w:type="spellEnd"/>
          </w:p>
        </w:tc>
        <w:tc>
          <w:tcPr>
            <w:tcW w:w="1418" w:type="dxa"/>
          </w:tcPr>
          <w:p w14:paraId="1F8597FF" w14:textId="79C2FDE6" w:rsidR="00C0558A" w:rsidRPr="00EE1FE5" w:rsidRDefault="004F6F71" w:rsidP="001D046D">
            <w:pPr>
              <w:pStyle w:val="Brdtext"/>
              <w:ind w:left="0"/>
            </w:pPr>
            <w:r w:rsidRPr="00EE1FE5">
              <w:t xml:space="preserve">0-100 </w:t>
            </w:r>
            <w:proofErr w:type="spellStart"/>
            <w:r w:rsidRPr="00EE1FE5">
              <w:t>mbar</w:t>
            </w:r>
            <w:proofErr w:type="spellEnd"/>
          </w:p>
        </w:tc>
        <w:tc>
          <w:tcPr>
            <w:tcW w:w="595" w:type="dxa"/>
          </w:tcPr>
          <w:p w14:paraId="6324D332" w14:textId="77777777" w:rsidR="00C0558A" w:rsidRPr="00EE1FE5" w:rsidRDefault="00C0558A" w:rsidP="001D046D">
            <w:pPr>
              <w:pStyle w:val="Brdtext"/>
              <w:ind w:left="0"/>
            </w:pPr>
          </w:p>
        </w:tc>
        <w:tc>
          <w:tcPr>
            <w:tcW w:w="595" w:type="dxa"/>
          </w:tcPr>
          <w:p w14:paraId="16C722E6" w14:textId="77777777" w:rsidR="00C0558A" w:rsidRPr="00EE1FE5" w:rsidRDefault="00C0558A" w:rsidP="001D046D">
            <w:pPr>
              <w:pStyle w:val="Brdtext"/>
              <w:ind w:left="0"/>
            </w:pPr>
          </w:p>
        </w:tc>
        <w:tc>
          <w:tcPr>
            <w:tcW w:w="595" w:type="dxa"/>
          </w:tcPr>
          <w:p w14:paraId="70927D16" w14:textId="77777777" w:rsidR="00C0558A" w:rsidRPr="00EE1FE5" w:rsidRDefault="00C0558A" w:rsidP="001D046D">
            <w:pPr>
              <w:pStyle w:val="Brdtext"/>
              <w:ind w:left="0"/>
            </w:pPr>
          </w:p>
        </w:tc>
        <w:tc>
          <w:tcPr>
            <w:tcW w:w="595" w:type="dxa"/>
          </w:tcPr>
          <w:p w14:paraId="3ED5A349" w14:textId="77777777" w:rsidR="00C0558A" w:rsidRPr="00EE1FE5" w:rsidRDefault="00C0558A" w:rsidP="001D046D">
            <w:pPr>
              <w:pStyle w:val="Brdtext"/>
              <w:ind w:left="0"/>
            </w:pPr>
          </w:p>
        </w:tc>
        <w:tc>
          <w:tcPr>
            <w:tcW w:w="596" w:type="dxa"/>
          </w:tcPr>
          <w:p w14:paraId="24E60FBF" w14:textId="77777777" w:rsidR="00C0558A" w:rsidRPr="00EE1FE5" w:rsidRDefault="00C0558A" w:rsidP="001D046D">
            <w:pPr>
              <w:pStyle w:val="Brdtext"/>
              <w:ind w:left="0"/>
            </w:pPr>
          </w:p>
        </w:tc>
      </w:tr>
      <w:tr w:rsidR="00C0558A" w:rsidRPr="00EE1FE5" w14:paraId="1A8739CB" w14:textId="77777777" w:rsidTr="001D046D">
        <w:tc>
          <w:tcPr>
            <w:tcW w:w="1838" w:type="dxa"/>
          </w:tcPr>
          <w:p w14:paraId="6A8871D8" w14:textId="4870CE41" w:rsidR="00C0558A" w:rsidRPr="00EE1FE5" w:rsidRDefault="00C0558A" w:rsidP="00D17814">
            <w:pPr>
              <w:pStyle w:val="Brdtext"/>
              <w:ind w:left="0"/>
            </w:pPr>
            <w:r w:rsidRPr="00EE1FE5">
              <w:t>354TI328</w:t>
            </w:r>
          </w:p>
        </w:tc>
        <w:tc>
          <w:tcPr>
            <w:tcW w:w="1701" w:type="dxa"/>
          </w:tcPr>
          <w:p w14:paraId="0F845C04" w14:textId="23F117FE" w:rsidR="00C0558A" w:rsidRPr="00EE1FE5" w:rsidRDefault="00C0558A" w:rsidP="001D046D">
            <w:pPr>
              <w:pStyle w:val="Brdtext"/>
              <w:ind w:left="0"/>
            </w:pPr>
            <w:r w:rsidRPr="00EE1FE5">
              <w:t xml:space="preserve">Temp e </w:t>
            </w:r>
            <w:proofErr w:type="spellStart"/>
            <w:r w:rsidRPr="00EE1FE5">
              <w:t>venturirör</w:t>
            </w:r>
            <w:proofErr w:type="spellEnd"/>
          </w:p>
        </w:tc>
        <w:tc>
          <w:tcPr>
            <w:tcW w:w="1418" w:type="dxa"/>
          </w:tcPr>
          <w:p w14:paraId="63CAB22F" w14:textId="73323201" w:rsidR="00C0558A" w:rsidRPr="00EE1FE5" w:rsidRDefault="00C0558A" w:rsidP="001D046D">
            <w:pPr>
              <w:pStyle w:val="Brdtext"/>
              <w:ind w:left="0"/>
            </w:pPr>
            <w:r w:rsidRPr="00EE1FE5">
              <w:t>0 - 200°C</w:t>
            </w:r>
          </w:p>
        </w:tc>
        <w:tc>
          <w:tcPr>
            <w:tcW w:w="595" w:type="dxa"/>
          </w:tcPr>
          <w:p w14:paraId="72229FC5" w14:textId="77777777" w:rsidR="00C0558A" w:rsidRPr="00EE1FE5" w:rsidRDefault="00C0558A" w:rsidP="001D046D">
            <w:pPr>
              <w:pStyle w:val="Brdtext"/>
              <w:ind w:left="0"/>
            </w:pPr>
          </w:p>
        </w:tc>
        <w:tc>
          <w:tcPr>
            <w:tcW w:w="595" w:type="dxa"/>
          </w:tcPr>
          <w:p w14:paraId="35583B95" w14:textId="77777777" w:rsidR="00C0558A" w:rsidRPr="00EE1FE5" w:rsidRDefault="00C0558A" w:rsidP="001D046D">
            <w:pPr>
              <w:pStyle w:val="Brdtext"/>
              <w:ind w:left="0"/>
            </w:pPr>
          </w:p>
        </w:tc>
        <w:tc>
          <w:tcPr>
            <w:tcW w:w="595" w:type="dxa"/>
          </w:tcPr>
          <w:p w14:paraId="14F29614" w14:textId="77777777" w:rsidR="00C0558A" w:rsidRPr="00EE1FE5" w:rsidRDefault="00C0558A" w:rsidP="001D046D">
            <w:pPr>
              <w:pStyle w:val="Brdtext"/>
              <w:ind w:left="0"/>
            </w:pPr>
          </w:p>
        </w:tc>
        <w:tc>
          <w:tcPr>
            <w:tcW w:w="595" w:type="dxa"/>
          </w:tcPr>
          <w:p w14:paraId="397433AA" w14:textId="77777777" w:rsidR="00C0558A" w:rsidRPr="00EE1FE5" w:rsidRDefault="00C0558A" w:rsidP="001D046D">
            <w:pPr>
              <w:pStyle w:val="Brdtext"/>
              <w:ind w:left="0"/>
            </w:pPr>
          </w:p>
        </w:tc>
        <w:tc>
          <w:tcPr>
            <w:tcW w:w="596" w:type="dxa"/>
          </w:tcPr>
          <w:p w14:paraId="39EED5A7" w14:textId="77777777" w:rsidR="00C0558A" w:rsidRPr="00EE1FE5" w:rsidRDefault="00C0558A" w:rsidP="001D046D">
            <w:pPr>
              <w:pStyle w:val="Brdtext"/>
              <w:ind w:left="0"/>
            </w:pPr>
          </w:p>
        </w:tc>
      </w:tr>
    </w:tbl>
    <w:p w14:paraId="369FDCF6" w14:textId="77777777" w:rsidR="00E37BF5" w:rsidRPr="00EE1FE5" w:rsidRDefault="00E37BF5" w:rsidP="00E37BF5">
      <w:pPr>
        <w:pStyle w:val="Brdtext"/>
      </w:pPr>
    </w:p>
    <w:p w14:paraId="2DECABE7" w14:textId="3EA61253" w:rsidR="00E37BF5" w:rsidRPr="00EE1FE5" w:rsidRDefault="00E37BF5" w:rsidP="00E37BF5">
      <w:pPr>
        <w:pStyle w:val="Brdtext"/>
      </w:pPr>
      <w:r w:rsidRPr="00EE1FE5">
        <w:rPr>
          <w:i/>
        </w:rPr>
        <w:t>B</w:t>
      </w:r>
      <w:r w:rsidR="005D4BB3" w:rsidRPr="00EE1FE5">
        <w:rPr>
          <w:i/>
        </w:rPr>
        <w:t xml:space="preserve">eräkning andel vattenånga före </w:t>
      </w:r>
      <w:proofErr w:type="spellStart"/>
      <w:r w:rsidR="005D4BB3" w:rsidRPr="00EE1FE5">
        <w:rPr>
          <w:i/>
        </w:rPr>
        <w:t>elvärmare</w:t>
      </w:r>
      <w:proofErr w:type="spellEnd"/>
      <w:r w:rsidR="005D4BB3" w:rsidRPr="00EE1FE5">
        <w:rPr>
          <w:i/>
        </w:rPr>
        <w:t xml:space="preserve"> (enligt ”Gasflöden Rev3”, Andel H2O)</w:t>
      </w:r>
      <w:r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46D32589" w14:textId="77777777" w:rsidTr="001D046D">
        <w:tc>
          <w:tcPr>
            <w:tcW w:w="1537" w:type="dxa"/>
          </w:tcPr>
          <w:p w14:paraId="6B8B7663" w14:textId="77777777" w:rsidR="00E37BF5" w:rsidRPr="00EE1FE5" w:rsidRDefault="00E37BF5" w:rsidP="001D046D">
            <w:pPr>
              <w:pStyle w:val="Brdtext"/>
              <w:ind w:left="0"/>
            </w:pPr>
            <w:r w:rsidRPr="00EE1FE5">
              <w:t>Namn</w:t>
            </w:r>
          </w:p>
        </w:tc>
        <w:tc>
          <w:tcPr>
            <w:tcW w:w="2002" w:type="dxa"/>
          </w:tcPr>
          <w:p w14:paraId="60499A04" w14:textId="77777777" w:rsidR="00E37BF5" w:rsidRPr="00EE1FE5" w:rsidRDefault="00E37BF5" w:rsidP="001D046D">
            <w:pPr>
              <w:pStyle w:val="Brdtext"/>
              <w:ind w:left="0"/>
            </w:pPr>
            <w:r w:rsidRPr="00EE1FE5">
              <w:t>Tag</w:t>
            </w:r>
          </w:p>
        </w:tc>
        <w:tc>
          <w:tcPr>
            <w:tcW w:w="4394" w:type="dxa"/>
          </w:tcPr>
          <w:p w14:paraId="02A67495" w14:textId="77777777" w:rsidR="00E37BF5" w:rsidRPr="00EE1FE5" w:rsidRDefault="00E37BF5" w:rsidP="001D046D">
            <w:pPr>
              <w:pStyle w:val="Brdtext"/>
              <w:ind w:left="0"/>
            </w:pPr>
            <w:r w:rsidRPr="00EE1FE5">
              <w:t>Anmärkning</w:t>
            </w:r>
          </w:p>
        </w:tc>
      </w:tr>
      <w:tr w:rsidR="00EE1FE5" w:rsidRPr="00EE1FE5" w14:paraId="57B31CC9" w14:textId="77777777" w:rsidTr="001D046D">
        <w:tc>
          <w:tcPr>
            <w:tcW w:w="1537" w:type="dxa"/>
          </w:tcPr>
          <w:p w14:paraId="2D53D576" w14:textId="77777777" w:rsidR="00E37BF5" w:rsidRPr="00EE1FE5" w:rsidRDefault="00E37BF5" w:rsidP="001D046D">
            <w:pPr>
              <w:pStyle w:val="Brdtext"/>
              <w:ind w:left="0"/>
            </w:pPr>
            <w:r w:rsidRPr="00EE1FE5">
              <w:t>T</w:t>
            </w:r>
          </w:p>
        </w:tc>
        <w:tc>
          <w:tcPr>
            <w:tcW w:w="2002" w:type="dxa"/>
          </w:tcPr>
          <w:p w14:paraId="0430CE70" w14:textId="7DE028FF" w:rsidR="00E37BF5" w:rsidRPr="00EE1FE5" w:rsidRDefault="00E37BF5" w:rsidP="00C0558A">
            <w:pPr>
              <w:pStyle w:val="Brdtext"/>
              <w:ind w:left="0"/>
            </w:pPr>
            <w:r w:rsidRPr="00EE1FE5">
              <w:t>3</w:t>
            </w:r>
            <w:r w:rsidR="00C0558A" w:rsidRPr="00EE1FE5">
              <w:t>54</w:t>
            </w:r>
            <w:r w:rsidRPr="00EE1FE5">
              <w:t>TI</w:t>
            </w:r>
            <w:r w:rsidR="00C0558A" w:rsidRPr="00EE1FE5">
              <w:t>314</w:t>
            </w:r>
          </w:p>
        </w:tc>
        <w:tc>
          <w:tcPr>
            <w:tcW w:w="4394" w:type="dxa"/>
          </w:tcPr>
          <w:p w14:paraId="5F6C4580" w14:textId="598CE39E" w:rsidR="00E37BF5" w:rsidRPr="00EE1FE5" w:rsidRDefault="00AA7CD5" w:rsidP="001D046D">
            <w:pPr>
              <w:pStyle w:val="Brdtext"/>
              <w:ind w:left="0"/>
            </w:pPr>
            <w:r w:rsidRPr="00EE1FE5">
              <w:t>Temp efter kondens-avskiljare</w:t>
            </w:r>
          </w:p>
        </w:tc>
      </w:tr>
      <w:tr w:rsidR="00EE1FE5" w:rsidRPr="00EE1FE5" w14:paraId="7804B2B2" w14:textId="77777777" w:rsidTr="001D046D">
        <w:tc>
          <w:tcPr>
            <w:tcW w:w="1537" w:type="dxa"/>
          </w:tcPr>
          <w:p w14:paraId="0D642A55" w14:textId="77777777" w:rsidR="00E37BF5" w:rsidRPr="00EE1FE5" w:rsidRDefault="00E37BF5" w:rsidP="001D046D">
            <w:pPr>
              <w:pStyle w:val="Brdtext"/>
              <w:ind w:left="0"/>
            </w:pPr>
            <w:proofErr w:type="spellStart"/>
            <w:r w:rsidRPr="00EE1FE5">
              <w:t>P_steam</w:t>
            </w:r>
            <w:proofErr w:type="spellEnd"/>
          </w:p>
        </w:tc>
        <w:tc>
          <w:tcPr>
            <w:tcW w:w="2002" w:type="dxa"/>
          </w:tcPr>
          <w:p w14:paraId="56B8B427" w14:textId="77777777" w:rsidR="00E37BF5" w:rsidRPr="00EE1FE5" w:rsidRDefault="00E37BF5" w:rsidP="001D046D">
            <w:pPr>
              <w:pStyle w:val="Brdtext"/>
              <w:ind w:left="0"/>
            </w:pPr>
          </w:p>
        </w:tc>
        <w:tc>
          <w:tcPr>
            <w:tcW w:w="4394" w:type="dxa"/>
          </w:tcPr>
          <w:p w14:paraId="06E41BA1" w14:textId="77777777" w:rsidR="00E37BF5" w:rsidRPr="00EE1FE5" w:rsidRDefault="00E37BF5" w:rsidP="001D046D">
            <w:pPr>
              <w:pStyle w:val="Brdtext"/>
              <w:ind w:left="0"/>
            </w:pPr>
            <w:r w:rsidRPr="00EE1FE5">
              <w:t xml:space="preserve">För </w:t>
            </w:r>
            <w:proofErr w:type="spellStart"/>
            <w:r w:rsidRPr="00EE1FE5">
              <w:t>ev</w:t>
            </w:r>
            <w:proofErr w:type="spellEnd"/>
            <w:r w:rsidRPr="00EE1FE5">
              <w:t xml:space="preserve"> visning i styrsystem</w:t>
            </w:r>
          </w:p>
        </w:tc>
      </w:tr>
      <w:tr w:rsidR="00EE1FE5" w:rsidRPr="00EE1FE5" w14:paraId="6BFF66D6" w14:textId="77777777" w:rsidTr="001D046D">
        <w:tc>
          <w:tcPr>
            <w:tcW w:w="1537" w:type="dxa"/>
          </w:tcPr>
          <w:p w14:paraId="6748543E" w14:textId="77777777" w:rsidR="00E37BF5" w:rsidRPr="00EE1FE5" w:rsidRDefault="00E37BF5" w:rsidP="001D046D">
            <w:pPr>
              <w:pStyle w:val="Brdtext"/>
              <w:ind w:left="0"/>
            </w:pPr>
            <w:r w:rsidRPr="00EE1FE5">
              <w:t>P</w:t>
            </w:r>
          </w:p>
        </w:tc>
        <w:tc>
          <w:tcPr>
            <w:tcW w:w="2002" w:type="dxa"/>
          </w:tcPr>
          <w:p w14:paraId="5CD4B8D8" w14:textId="55A91BC8" w:rsidR="00E37BF5" w:rsidRPr="00EE1FE5" w:rsidRDefault="00E37BF5" w:rsidP="00C0558A">
            <w:pPr>
              <w:pStyle w:val="Brdtext"/>
              <w:ind w:left="0"/>
            </w:pPr>
            <w:r w:rsidRPr="00EE1FE5">
              <w:t>3</w:t>
            </w:r>
            <w:r w:rsidR="00C0558A" w:rsidRPr="00EE1FE5">
              <w:t>54</w:t>
            </w:r>
            <w:r w:rsidRPr="00EE1FE5">
              <w:t>PI</w:t>
            </w:r>
            <w:r w:rsidR="00C0558A" w:rsidRPr="00EE1FE5">
              <w:t>540</w:t>
            </w:r>
          </w:p>
        </w:tc>
        <w:tc>
          <w:tcPr>
            <w:tcW w:w="4394" w:type="dxa"/>
          </w:tcPr>
          <w:p w14:paraId="67C42D01" w14:textId="77777777" w:rsidR="00E37BF5" w:rsidRPr="00EE1FE5" w:rsidRDefault="00E37BF5" w:rsidP="001D046D">
            <w:pPr>
              <w:pStyle w:val="Brdtext"/>
              <w:ind w:left="0"/>
            </w:pPr>
          </w:p>
        </w:tc>
      </w:tr>
      <w:tr w:rsidR="00EE1FE5" w:rsidRPr="00EE1FE5" w14:paraId="56ABB65D" w14:textId="77777777" w:rsidTr="001D046D">
        <w:tc>
          <w:tcPr>
            <w:tcW w:w="1537" w:type="dxa"/>
          </w:tcPr>
          <w:p w14:paraId="4E6ED952" w14:textId="148004DA" w:rsidR="00E31362" w:rsidRPr="00EE1FE5" w:rsidRDefault="00E31362" w:rsidP="001D046D">
            <w:pPr>
              <w:pStyle w:val="Brdtext"/>
              <w:ind w:left="0"/>
            </w:pPr>
            <w:proofErr w:type="spellStart"/>
            <w:r w:rsidRPr="00EE1FE5">
              <w:t>P_atm</w:t>
            </w:r>
            <w:proofErr w:type="spellEnd"/>
          </w:p>
        </w:tc>
        <w:tc>
          <w:tcPr>
            <w:tcW w:w="2002" w:type="dxa"/>
          </w:tcPr>
          <w:p w14:paraId="0D9400CC" w14:textId="452D5A5B" w:rsidR="00E31362" w:rsidRPr="00EE1FE5" w:rsidRDefault="00D250BD" w:rsidP="00C0558A">
            <w:pPr>
              <w:pStyle w:val="Brdtext"/>
              <w:ind w:left="0"/>
            </w:pPr>
            <w:r w:rsidRPr="00EE1FE5">
              <w:t>343PI</w:t>
            </w:r>
            <w:r w:rsidR="00420F91" w:rsidRPr="00EE1FE5">
              <w:t>400</w:t>
            </w:r>
          </w:p>
        </w:tc>
        <w:tc>
          <w:tcPr>
            <w:tcW w:w="4394" w:type="dxa"/>
          </w:tcPr>
          <w:p w14:paraId="01EF5C11" w14:textId="4F5A5327" w:rsidR="00E31362" w:rsidRPr="00EE1FE5" w:rsidRDefault="00E31362" w:rsidP="001D046D">
            <w:pPr>
              <w:pStyle w:val="Brdtext"/>
              <w:ind w:left="0"/>
            </w:pPr>
            <w:r w:rsidRPr="00EE1FE5">
              <w:t>Uppmätt atmosfärstryck</w:t>
            </w:r>
          </w:p>
        </w:tc>
      </w:tr>
      <w:tr w:rsidR="00E37BF5" w:rsidRPr="00EE1FE5" w14:paraId="5F892B4E" w14:textId="77777777" w:rsidTr="001D046D">
        <w:tc>
          <w:tcPr>
            <w:tcW w:w="1537" w:type="dxa"/>
          </w:tcPr>
          <w:p w14:paraId="40191A07" w14:textId="77777777" w:rsidR="00E37BF5" w:rsidRPr="00EE1FE5" w:rsidRDefault="00E37BF5" w:rsidP="001D046D">
            <w:pPr>
              <w:pStyle w:val="Brdtext"/>
              <w:ind w:left="0"/>
            </w:pPr>
            <w:r w:rsidRPr="00EE1FE5">
              <w:t>Out_XI_H2O</w:t>
            </w:r>
          </w:p>
        </w:tc>
        <w:tc>
          <w:tcPr>
            <w:tcW w:w="2002" w:type="dxa"/>
          </w:tcPr>
          <w:p w14:paraId="1E0842CE" w14:textId="1D442A83" w:rsidR="00E37BF5" w:rsidRPr="00EE1FE5" w:rsidRDefault="00E37BF5" w:rsidP="00C0558A">
            <w:pPr>
              <w:pStyle w:val="Brdtext"/>
              <w:ind w:left="0"/>
            </w:pPr>
            <w:r w:rsidRPr="00EE1FE5">
              <w:t>3</w:t>
            </w:r>
            <w:r w:rsidR="00C0558A" w:rsidRPr="00EE1FE5">
              <w:t>54</w:t>
            </w:r>
            <w:r w:rsidRPr="00EE1FE5">
              <w:t>XI</w:t>
            </w:r>
            <w:r w:rsidR="00C0558A" w:rsidRPr="00EE1FE5">
              <w:t>318</w:t>
            </w:r>
            <w:r w:rsidRPr="00EE1FE5">
              <w:t>_H2O</w:t>
            </w:r>
          </w:p>
        </w:tc>
        <w:tc>
          <w:tcPr>
            <w:tcW w:w="4394" w:type="dxa"/>
          </w:tcPr>
          <w:p w14:paraId="3DF79E85" w14:textId="77777777" w:rsidR="00E37BF5" w:rsidRPr="00EE1FE5" w:rsidRDefault="00E37BF5" w:rsidP="001D046D">
            <w:pPr>
              <w:pStyle w:val="Brdtext"/>
              <w:ind w:left="0"/>
            </w:pPr>
          </w:p>
        </w:tc>
      </w:tr>
    </w:tbl>
    <w:p w14:paraId="2C4F4B1E" w14:textId="77777777" w:rsidR="00E37BF5" w:rsidRPr="00EE1FE5" w:rsidRDefault="00E37BF5" w:rsidP="00E37BF5">
      <w:pPr>
        <w:pStyle w:val="Brdtext"/>
      </w:pPr>
    </w:p>
    <w:p w14:paraId="499D0EB7" w14:textId="77777777" w:rsidR="007A4005" w:rsidRPr="00EE1FE5" w:rsidRDefault="007A4005" w:rsidP="007A4005">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1B3F205E" w14:textId="77777777" w:rsidTr="00D237FF">
        <w:tc>
          <w:tcPr>
            <w:tcW w:w="1838" w:type="dxa"/>
          </w:tcPr>
          <w:p w14:paraId="294A6A08" w14:textId="77777777" w:rsidR="007A4005" w:rsidRPr="00EE1FE5" w:rsidRDefault="007A4005" w:rsidP="00D237FF">
            <w:pPr>
              <w:pStyle w:val="Brdtext"/>
              <w:ind w:left="0"/>
            </w:pPr>
            <w:r w:rsidRPr="00EE1FE5">
              <w:t>Objekt/Signal</w:t>
            </w:r>
          </w:p>
        </w:tc>
        <w:tc>
          <w:tcPr>
            <w:tcW w:w="1559" w:type="dxa"/>
          </w:tcPr>
          <w:p w14:paraId="26D28FCC" w14:textId="77777777" w:rsidR="007A4005" w:rsidRPr="00EE1FE5" w:rsidRDefault="007A4005" w:rsidP="00D237FF">
            <w:pPr>
              <w:pStyle w:val="Brdtext"/>
              <w:ind w:left="0"/>
            </w:pPr>
            <w:r w:rsidRPr="00EE1FE5">
              <w:t>Beskrivning</w:t>
            </w:r>
          </w:p>
        </w:tc>
        <w:tc>
          <w:tcPr>
            <w:tcW w:w="1560" w:type="dxa"/>
          </w:tcPr>
          <w:p w14:paraId="76E3453F" w14:textId="77777777" w:rsidR="007A4005" w:rsidRPr="00EE1FE5" w:rsidRDefault="007A4005" w:rsidP="00D237FF">
            <w:pPr>
              <w:pStyle w:val="Brdtext"/>
              <w:ind w:left="0"/>
            </w:pPr>
            <w:r w:rsidRPr="00EE1FE5">
              <w:t>Mätområde</w:t>
            </w:r>
          </w:p>
        </w:tc>
        <w:tc>
          <w:tcPr>
            <w:tcW w:w="595" w:type="dxa"/>
          </w:tcPr>
          <w:p w14:paraId="07E46E50" w14:textId="77777777" w:rsidR="007A4005" w:rsidRPr="00EE1FE5" w:rsidRDefault="007A4005" w:rsidP="00D237FF">
            <w:pPr>
              <w:pStyle w:val="Brdtext"/>
              <w:ind w:left="0"/>
            </w:pPr>
            <w:r w:rsidRPr="00EE1FE5">
              <w:t>L2</w:t>
            </w:r>
          </w:p>
        </w:tc>
        <w:tc>
          <w:tcPr>
            <w:tcW w:w="595" w:type="dxa"/>
          </w:tcPr>
          <w:p w14:paraId="6168A03E" w14:textId="77777777" w:rsidR="007A4005" w:rsidRPr="00EE1FE5" w:rsidRDefault="007A4005" w:rsidP="00D237FF">
            <w:pPr>
              <w:pStyle w:val="Brdtext"/>
              <w:ind w:left="0"/>
            </w:pPr>
            <w:r w:rsidRPr="00EE1FE5">
              <w:t>L1</w:t>
            </w:r>
          </w:p>
        </w:tc>
        <w:tc>
          <w:tcPr>
            <w:tcW w:w="595" w:type="dxa"/>
          </w:tcPr>
          <w:p w14:paraId="05D858AC" w14:textId="77777777" w:rsidR="007A4005" w:rsidRPr="00EE1FE5" w:rsidRDefault="007A4005" w:rsidP="00D237FF">
            <w:pPr>
              <w:pStyle w:val="Brdtext"/>
              <w:ind w:left="0"/>
            </w:pPr>
            <w:r w:rsidRPr="00EE1FE5">
              <w:t>H1</w:t>
            </w:r>
          </w:p>
        </w:tc>
        <w:tc>
          <w:tcPr>
            <w:tcW w:w="595" w:type="dxa"/>
          </w:tcPr>
          <w:p w14:paraId="57CE7269" w14:textId="77777777" w:rsidR="007A4005" w:rsidRPr="00EE1FE5" w:rsidRDefault="007A4005" w:rsidP="00D237FF">
            <w:pPr>
              <w:pStyle w:val="Brdtext"/>
              <w:ind w:left="0"/>
            </w:pPr>
            <w:r w:rsidRPr="00EE1FE5">
              <w:t>H2</w:t>
            </w:r>
          </w:p>
        </w:tc>
        <w:tc>
          <w:tcPr>
            <w:tcW w:w="596" w:type="dxa"/>
          </w:tcPr>
          <w:p w14:paraId="2607FB44" w14:textId="77777777" w:rsidR="007A4005" w:rsidRPr="00EE1FE5" w:rsidRDefault="007A4005" w:rsidP="00D237FF">
            <w:pPr>
              <w:pStyle w:val="Brdtext"/>
              <w:ind w:left="0"/>
            </w:pPr>
            <w:r w:rsidRPr="00EE1FE5">
              <w:t>SIL</w:t>
            </w:r>
          </w:p>
        </w:tc>
      </w:tr>
      <w:tr w:rsidR="007A4005" w:rsidRPr="00EE1FE5" w14:paraId="09E495D0" w14:textId="77777777" w:rsidTr="00D237FF">
        <w:tc>
          <w:tcPr>
            <w:tcW w:w="1838" w:type="dxa"/>
          </w:tcPr>
          <w:p w14:paraId="5FC9869F" w14:textId="63966D4F" w:rsidR="007A4005" w:rsidRPr="00EE1FE5" w:rsidRDefault="007A4005" w:rsidP="00D237FF">
            <w:pPr>
              <w:pStyle w:val="Brdtext"/>
              <w:ind w:left="0"/>
            </w:pPr>
            <w:r w:rsidRPr="00EE1FE5">
              <w:t>354XI318_H2O</w:t>
            </w:r>
          </w:p>
        </w:tc>
        <w:tc>
          <w:tcPr>
            <w:tcW w:w="1559" w:type="dxa"/>
          </w:tcPr>
          <w:p w14:paraId="513E5EBF" w14:textId="77777777" w:rsidR="007A4005" w:rsidRPr="00EE1FE5" w:rsidRDefault="007A4005" w:rsidP="00D237FF">
            <w:pPr>
              <w:pStyle w:val="Brdtext"/>
              <w:ind w:left="0"/>
            </w:pPr>
            <w:r w:rsidRPr="00EE1FE5">
              <w:t>Vattenhalt f. värmare</w:t>
            </w:r>
          </w:p>
        </w:tc>
        <w:tc>
          <w:tcPr>
            <w:tcW w:w="1560" w:type="dxa"/>
          </w:tcPr>
          <w:p w14:paraId="60C5AF2F" w14:textId="77777777" w:rsidR="007A4005" w:rsidRPr="00EE1FE5" w:rsidRDefault="007A4005" w:rsidP="00D237FF">
            <w:pPr>
              <w:pStyle w:val="Brdtext"/>
              <w:ind w:left="0"/>
            </w:pPr>
            <w:r w:rsidRPr="00EE1FE5">
              <w:t>0-5Vol%</w:t>
            </w:r>
          </w:p>
        </w:tc>
        <w:tc>
          <w:tcPr>
            <w:tcW w:w="595" w:type="dxa"/>
          </w:tcPr>
          <w:p w14:paraId="1ADE8A33" w14:textId="77777777" w:rsidR="007A4005" w:rsidRPr="00EE1FE5" w:rsidRDefault="007A4005" w:rsidP="00D237FF">
            <w:pPr>
              <w:pStyle w:val="Brdtext"/>
              <w:ind w:left="0"/>
            </w:pPr>
          </w:p>
        </w:tc>
        <w:tc>
          <w:tcPr>
            <w:tcW w:w="595" w:type="dxa"/>
          </w:tcPr>
          <w:p w14:paraId="66687E1F" w14:textId="77777777" w:rsidR="007A4005" w:rsidRPr="00EE1FE5" w:rsidRDefault="007A4005" w:rsidP="00D237FF">
            <w:pPr>
              <w:pStyle w:val="Brdtext"/>
              <w:ind w:left="0"/>
            </w:pPr>
          </w:p>
        </w:tc>
        <w:tc>
          <w:tcPr>
            <w:tcW w:w="595" w:type="dxa"/>
          </w:tcPr>
          <w:p w14:paraId="51BB62EC" w14:textId="77777777" w:rsidR="007A4005" w:rsidRPr="00EE1FE5" w:rsidRDefault="007A4005" w:rsidP="00D237FF">
            <w:pPr>
              <w:pStyle w:val="Brdtext"/>
              <w:ind w:left="0"/>
            </w:pPr>
          </w:p>
        </w:tc>
        <w:tc>
          <w:tcPr>
            <w:tcW w:w="595" w:type="dxa"/>
          </w:tcPr>
          <w:p w14:paraId="1CCED4A6" w14:textId="77777777" w:rsidR="007A4005" w:rsidRPr="00EE1FE5" w:rsidRDefault="007A4005" w:rsidP="00D237FF">
            <w:pPr>
              <w:pStyle w:val="Brdtext"/>
              <w:ind w:left="0"/>
            </w:pPr>
          </w:p>
        </w:tc>
        <w:tc>
          <w:tcPr>
            <w:tcW w:w="596" w:type="dxa"/>
          </w:tcPr>
          <w:p w14:paraId="45C0A0C6" w14:textId="77777777" w:rsidR="007A4005" w:rsidRPr="00EE1FE5" w:rsidRDefault="007A4005" w:rsidP="00D237FF">
            <w:pPr>
              <w:pStyle w:val="Brdtext"/>
              <w:ind w:left="0"/>
            </w:pPr>
          </w:p>
        </w:tc>
      </w:tr>
    </w:tbl>
    <w:p w14:paraId="425ECAF6" w14:textId="77777777" w:rsidR="007A4005" w:rsidRPr="00EE1FE5" w:rsidRDefault="007A4005" w:rsidP="00E37BF5">
      <w:pPr>
        <w:pStyle w:val="Brdtext"/>
      </w:pPr>
    </w:p>
    <w:p w14:paraId="4D8E7AAD" w14:textId="717C3AB3" w:rsidR="00E37BF5" w:rsidRPr="00EE1FE5" w:rsidRDefault="00E37BF5" w:rsidP="00445A60">
      <w:pPr>
        <w:pStyle w:val="Brdtext"/>
      </w:pPr>
      <w:r w:rsidRPr="00EE1FE5">
        <w:rPr>
          <w:i/>
        </w:rPr>
        <w:t xml:space="preserve">Beräkning andel vattenånga efter </w:t>
      </w:r>
      <w:r w:rsidR="00445A60" w:rsidRPr="00EE1FE5">
        <w:rPr>
          <w:i/>
        </w:rPr>
        <w:t>processgas</w:t>
      </w:r>
      <w:r w:rsidRPr="00EE1FE5">
        <w:rPr>
          <w:i/>
        </w:rPr>
        <w:t>mixer</w:t>
      </w:r>
      <w:r w:rsidR="00445A60" w:rsidRPr="00EE1FE5">
        <w:rPr>
          <w:i/>
        </w:rPr>
        <w:t xml:space="preserve"> (enligt ”Gasflöden Rev3”, Andel H2O e kylgasmixer)</w:t>
      </w:r>
      <w:r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2D021A1F" w14:textId="77777777" w:rsidTr="00D237FF">
        <w:tc>
          <w:tcPr>
            <w:tcW w:w="1537" w:type="dxa"/>
          </w:tcPr>
          <w:p w14:paraId="29FF66C3" w14:textId="77777777" w:rsidR="00445A60" w:rsidRPr="00EE1FE5" w:rsidRDefault="00445A60" w:rsidP="00D237FF">
            <w:pPr>
              <w:pStyle w:val="Brdtext"/>
              <w:ind w:left="0"/>
            </w:pPr>
            <w:r w:rsidRPr="00EE1FE5">
              <w:t>Namn</w:t>
            </w:r>
          </w:p>
        </w:tc>
        <w:tc>
          <w:tcPr>
            <w:tcW w:w="2002" w:type="dxa"/>
          </w:tcPr>
          <w:p w14:paraId="46160794" w14:textId="77777777" w:rsidR="00445A60" w:rsidRPr="00EE1FE5" w:rsidRDefault="00445A60" w:rsidP="00D237FF">
            <w:pPr>
              <w:pStyle w:val="Brdtext"/>
              <w:ind w:left="0"/>
            </w:pPr>
            <w:r w:rsidRPr="00EE1FE5">
              <w:t>Tag</w:t>
            </w:r>
          </w:p>
        </w:tc>
        <w:tc>
          <w:tcPr>
            <w:tcW w:w="4394" w:type="dxa"/>
          </w:tcPr>
          <w:p w14:paraId="562D9035" w14:textId="77777777" w:rsidR="00445A60" w:rsidRPr="00EE1FE5" w:rsidRDefault="00445A60" w:rsidP="00D237FF">
            <w:pPr>
              <w:pStyle w:val="Brdtext"/>
              <w:ind w:left="0"/>
            </w:pPr>
            <w:r w:rsidRPr="00EE1FE5">
              <w:t>Anmärkning</w:t>
            </w:r>
          </w:p>
        </w:tc>
      </w:tr>
      <w:tr w:rsidR="00EE1FE5" w:rsidRPr="00EE1FE5" w14:paraId="19DA6326" w14:textId="77777777" w:rsidTr="00D237FF">
        <w:tc>
          <w:tcPr>
            <w:tcW w:w="1537" w:type="dxa"/>
          </w:tcPr>
          <w:p w14:paraId="69534470" w14:textId="77777777" w:rsidR="00445A60" w:rsidRPr="00EE1FE5" w:rsidRDefault="00445A60" w:rsidP="00D237FF">
            <w:pPr>
              <w:pStyle w:val="Brdtext"/>
              <w:ind w:left="0"/>
            </w:pPr>
            <w:r w:rsidRPr="00EE1FE5">
              <w:t>Flow_CH4</w:t>
            </w:r>
          </w:p>
        </w:tc>
        <w:tc>
          <w:tcPr>
            <w:tcW w:w="2002" w:type="dxa"/>
          </w:tcPr>
          <w:p w14:paraId="3A756B95" w14:textId="324E0F5B" w:rsidR="00445A60" w:rsidRPr="00EE1FE5" w:rsidRDefault="00445A60" w:rsidP="00D237FF">
            <w:pPr>
              <w:pStyle w:val="Brdtext"/>
              <w:ind w:left="0"/>
            </w:pPr>
            <w:r w:rsidRPr="00EE1FE5">
              <w:t>252XI622</w:t>
            </w:r>
          </w:p>
        </w:tc>
        <w:tc>
          <w:tcPr>
            <w:tcW w:w="4394" w:type="dxa"/>
          </w:tcPr>
          <w:p w14:paraId="45AD0660" w14:textId="77777777" w:rsidR="00445A60" w:rsidRPr="00EE1FE5" w:rsidRDefault="00445A60" w:rsidP="00D237FF">
            <w:pPr>
              <w:pStyle w:val="Brdtext"/>
              <w:ind w:left="0"/>
            </w:pPr>
          </w:p>
        </w:tc>
      </w:tr>
      <w:tr w:rsidR="00EE1FE5" w:rsidRPr="00EE1FE5" w14:paraId="598016D5" w14:textId="77777777" w:rsidTr="00D237FF">
        <w:tc>
          <w:tcPr>
            <w:tcW w:w="1537" w:type="dxa"/>
          </w:tcPr>
          <w:p w14:paraId="6A1A6D36" w14:textId="77777777" w:rsidR="00445A60" w:rsidRPr="00EE1FE5" w:rsidRDefault="00445A60" w:rsidP="00D237FF">
            <w:pPr>
              <w:pStyle w:val="Brdtext"/>
              <w:ind w:left="0"/>
            </w:pPr>
            <w:r w:rsidRPr="00EE1FE5">
              <w:t>Flow_N2</w:t>
            </w:r>
          </w:p>
        </w:tc>
        <w:tc>
          <w:tcPr>
            <w:tcW w:w="2002" w:type="dxa"/>
          </w:tcPr>
          <w:p w14:paraId="12DCAA9B" w14:textId="7E74DA9C" w:rsidR="00445A60" w:rsidRPr="00EE1FE5" w:rsidRDefault="00445A60" w:rsidP="00D237FF">
            <w:pPr>
              <w:pStyle w:val="Brdtext"/>
              <w:ind w:left="0"/>
            </w:pPr>
            <w:r w:rsidRPr="00EE1FE5">
              <w:t>254FI590</w:t>
            </w:r>
          </w:p>
        </w:tc>
        <w:tc>
          <w:tcPr>
            <w:tcW w:w="4394" w:type="dxa"/>
          </w:tcPr>
          <w:p w14:paraId="3689A4B2" w14:textId="77777777" w:rsidR="00445A60" w:rsidRPr="00EE1FE5" w:rsidRDefault="00445A60" w:rsidP="00D237FF">
            <w:pPr>
              <w:pStyle w:val="Brdtext"/>
              <w:ind w:left="0"/>
            </w:pPr>
          </w:p>
        </w:tc>
      </w:tr>
      <w:tr w:rsidR="00EE1FE5" w:rsidRPr="00EE1FE5" w14:paraId="206A9FF0" w14:textId="77777777" w:rsidTr="00D237FF">
        <w:tc>
          <w:tcPr>
            <w:tcW w:w="1537" w:type="dxa"/>
          </w:tcPr>
          <w:p w14:paraId="21F8BEE0" w14:textId="7A0DBDEB" w:rsidR="00445A60" w:rsidRPr="00EE1FE5" w:rsidRDefault="00445A60" w:rsidP="00D237FF">
            <w:pPr>
              <w:pStyle w:val="Brdtext"/>
              <w:ind w:left="0"/>
            </w:pPr>
            <w:proofErr w:type="spellStart"/>
            <w:r w:rsidRPr="00EE1FE5">
              <w:t>Flow</w:t>
            </w:r>
            <w:proofErr w:type="spellEnd"/>
            <w:r w:rsidRPr="00EE1FE5">
              <w:t xml:space="preserve"> </w:t>
            </w:r>
            <w:proofErr w:type="spellStart"/>
            <w:r w:rsidRPr="00EE1FE5">
              <w:t>Proc.gas</w:t>
            </w:r>
            <w:proofErr w:type="spellEnd"/>
          </w:p>
        </w:tc>
        <w:tc>
          <w:tcPr>
            <w:tcW w:w="2002" w:type="dxa"/>
          </w:tcPr>
          <w:p w14:paraId="5EBF5484" w14:textId="6C4B0620" w:rsidR="00445A60" w:rsidRPr="00EE1FE5" w:rsidRDefault="00445A60" w:rsidP="00D237FF">
            <w:pPr>
              <w:pStyle w:val="Brdtext"/>
              <w:ind w:left="0"/>
            </w:pPr>
            <w:r w:rsidRPr="00EE1FE5">
              <w:t>354XI324</w:t>
            </w:r>
          </w:p>
        </w:tc>
        <w:tc>
          <w:tcPr>
            <w:tcW w:w="4394" w:type="dxa"/>
          </w:tcPr>
          <w:p w14:paraId="6D1A2E2F" w14:textId="77777777" w:rsidR="00445A60" w:rsidRPr="00EE1FE5" w:rsidRDefault="00445A60" w:rsidP="00D237FF">
            <w:pPr>
              <w:pStyle w:val="Brdtext"/>
              <w:ind w:left="0"/>
            </w:pPr>
          </w:p>
        </w:tc>
      </w:tr>
      <w:tr w:rsidR="00EE1FE5" w:rsidRPr="00EE1FE5" w14:paraId="00A1EBDF" w14:textId="77777777" w:rsidTr="00D237FF">
        <w:tc>
          <w:tcPr>
            <w:tcW w:w="1537" w:type="dxa"/>
          </w:tcPr>
          <w:p w14:paraId="35866C2A" w14:textId="77777777" w:rsidR="00445A60" w:rsidRPr="00EE1FE5" w:rsidRDefault="00445A60" w:rsidP="00D237FF">
            <w:pPr>
              <w:pStyle w:val="Brdtext"/>
              <w:ind w:left="0"/>
            </w:pPr>
            <w:proofErr w:type="spellStart"/>
            <w:r w:rsidRPr="00EE1FE5">
              <w:t>Calc</w:t>
            </w:r>
            <w:proofErr w:type="spellEnd"/>
            <w:r w:rsidRPr="00EE1FE5">
              <w:t xml:space="preserve"> </w:t>
            </w:r>
            <w:proofErr w:type="spellStart"/>
            <w:r w:rsidRPr="00EE1FE5">
              <w:t>water</w:t>
            </w:r>
            <w:proofErr w:type="spellEnd"/>
            <w:r w:rsidRPr="00EE1FE5">
              <w:t xml:space="preserve"> </w:t>
            </w:r>
            <w:proofErr w:type="spellStart"/>
            <w:r w:rsidRPr="00EE1FE5">
              <w:t>before</w:t>
            </w:r>
            <w:proofErr w:type="spellEnd"/>
            <w:r w:rsidRPr="00EE1FE5">
              <w:t xml:space="preserve"> </w:t>
            </w:r>
            <w:proofErr w:type="spellStart"/>
            <w:r w:rsidRPr="00EE1FE5">
              <w:t>heater</w:t>
            </w:r>
            <w:proofErr w:type="spellEnd"/>
          </w:p>
        </w:tc>
        <w:tc>
          <w:tcPr>
            <w:tcW w:w="2002" w:type="dxa"/>
          </w:tcPr>
          <w:p w14:paraId="00F06705" w14:textId="312D1E5F" w:rsidR="00445A60" w:rsidRPr="00EE1FE5" w:rsidRDefault="00445A60" w:rsidP="00D237FF">
            <w:pPr>
              <w:pStyle w:val="Brdtext"/>
              <w:ind w:left="0"/>
            </w:pPr>
            <w:r w:rsidRPr="00EE1FE5">
              <w:t>354XI318_H2O</w:t>
            </w:r>
          </w:p>
        </w:tc>
        <w:tc>
          <w:tcPr>
            <w:tcW w:w="4394" w:type="dxa"/>
          </w:tcPr>
          <w:p w14:paraId="21ACE38A" w14:textId="77777777" w:rsidR="00445A60" w:rsidRPr="00EE1FE5" w:rsidRDefault="00445A60" w:rsidP="00D237FF">
            <w:pPr>
              <w:pStyle w:val="Brdtext"/>
              <w:ind w:left="0"/>
            </w:pPr>
          </w:p>
        </w:tc>
      </w:tr>
      <w:tr w:rsidR="00445A60" w:rsidRPr="00EE1FE5" w14:paraId="2790732A" w14:textId="77777777" w:rsidTr="00D237FF">
        <w:tc>
          <w:tcPr>
            <w:tcW w:w="1537" w:type="dxa"/>
          </w:tcPr>
          <w:p w14:paraId="5EE2749B" w14:textId="77777777" w:rsidR="00445A60" w:rsidRPr="00EE1FE5" w:rsidRDefault="00445A60" w:rsidP="00D237FF">
            <w:pPr>
              <w:pStyle w:val="Brdtext"/>
              <w:ind w:left="0"/>
            </w:pPr>
            <w:r w:rsidRPr="00EE1FE5">
              <w:t>Out_XI_H2O</w:t>
            </w:r>
          </w:p>
        </w:tc>
        <w:tc>
          <w:tcPr>
            <w:tcW w:w="2002" w:type="dxa"/>
          </w:tcPr>
          <w:p w14:paraId="30A05569" w14:textId="6EB98A5C" w:rsidR="00445A60" w:rsidRPr="00EE1FE5" w:rsidRDefault="00445A60" w:rsidP="00D237FF">
            <w:pPr>
              <w:pStyle w:val="Brdtext"/>
              <w:ind w:left="0"/>
            </w:pPr>
            <w:r w:rsidRPr="00EE1FE5">
              <w:t>354XI322_H2O</w:t>
            </w:r>
          </w:p>
        </w:tc>
        <w:tc>
          <w:tcPr>
            <w:tcW w:w="4394" w:type="dxa"/>
          </w:tcPr>
          <w:p w14:paraId="11F9647B" w14:textId="77777777" w:rsidR="00445A60" w:rsidRPr="00EE1FE5" w:rsidRDefault="00445A60" w:rsidP="00D237FF">
            <w:pPr>
              <w:pStyle w:val="Brdtext"/>
              <w:ind w:left="0"/>
            </w:pPr>
          </w:p>
        </w:tc>
      </w:tr>
    </w:tbl>
    <w:p w14:paraId="6E051D7B" w14:textId="77777777" w:rsidR="00E37BF5" w:rsidRPr="00EE1FE5" w:rsidRDefault="00E37BF5" w:rsidP="00E37BF5">
      <w:pPr>
        <w:pStyle w:val="Brdtext"/>
      </w:pPr>
    </w:p>
    <w:p w14:paraId="344EB0F2" w14:textId="77777777" w:rsidR="007A4005" w:rsidRPr="00EE1FE5" w:rsidRDefault="007A4005" w:rsidP="007A4005">
      <w:pPr>
        <w:pStyle w:val="Brdtext"/>
        <w:rPr>
          <w:i/>
        </w:rPr>
      </w:pPr>
      <w:r w:rsidRPr="00EE1FE5">
        <w:rPr>
          <w:i/>
        </w:rPr>
        <w:lastRenderedPageBreak/>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290047CB" w14:textId="77777777" w:rsidTr="00D237FF">
        <w:tc>
          <w:tcPr>
            <w:tcW w:w="1838" w:type="dxa"/>
          </w:tcPr>
          <w:p w14:paraId="49E70A62" w14:textId="77777777" w:rsidR="007A4005" w:rsidRPr="00EE1FE5" w:rsidRDefault="007A4005" w:rsidP="00D237FF">
            <w:pPr>
              <w:pStyle w:val="Brdtext"/>
              <w:ind w:left="0"/>
            </w:pPr>
            <w:r w:rsidRPr="00EE1FE5">
              <w:t>Objekt/Signal</w:t>
            </w:r>
          </w:p>
        </w:tc>
        <w:tc>
          <w:tcPr>
            <w:tcW w:w="1559" w:type="dxa"/>
          </w:tcPr>
          <w:p w14:paraId="3F861C9B" w14:textId="77777777" w:rsidR="007A4005" w:rsidRPr="00EE1FE5" w:rsidRDefault="007A4005" w:rsidP="00D237FF">
            <w:pPr>
              <w:pStyle w:val="Brdtext"/>
              <w:ind w:left="0"/>
            </w:pPr>
            <w:r w:rsidRPr="00EE1FE5">
              <w:t>Beskrivning</w:t>
            </w:r>
          </w:p>
        </w:tc>
        <w:tc>
          <w:tcPr>
            <w:tcW w:w="1560" w:type="dxa"/>
          </w:tcPr>
          <w:p w14:paraId="17043955" w14:textId="77777777" w:rsidR="007A4005" w:rsidRPr="00EE1FE5" w:rsidRDefault="007A4005" w:rsidP="00D237FF">
            <w:pPr>
              <w:pStyle w:val="Brdtext"/>
              <w:ind w:left="0"/>
            </w:pPr>
            <w:r w:rsidRPr="00EE1FE5">
              <w:t>Mätområde</w:t>
            </w:r>
          </w:p>
        </w:tc>
        <w:tc>
          <w:tcPr>
            <w:tcW w:w="595" w:type="dxa"/>
          </w:tcPr>
          <w:p w14:paraId="18182F3F" w14:textId="77777777" w:rsidR="007A4005" w:rsidRPr="00EE1FE5" w:rsidRDefault="007A4005" w:rsidP="00D237FF">
            <w:pPr>
              <w:pStyle w:val="Brdtext"/>
              <w:ind w:left="0"/>
            </w:pPr>
            <w:r w:rsidRPr="00EE1FE5">
              <w:t>L2</w:t>
            </w:r>
          </w:p>
        </w:tc>
        <w:tc>
          <w:tcPr>
            <w:tcW w:w="595" w:type="dxa"/>
          </w:tcPr>
          <w:p w14:paraId="72D954A8" w14:textId="77777777" w:rsidR="007A4005" w:rsidRPr="00EE1FE5" w:rsidRDefault="007A4005" w:rsidP="00D237FF">
            <w:pPr>
              <w:pStyle w:val="Brdtext"/>
              <w:ind w:left="0"/>
            </w:pPr>
            <w:r w:rsidRPr="00EE1FE5">
              <w:t>L1</w:t>
            </w:r>
          </w:p>
        </w:tc>
        <w:tc>
          <w:tcPr>
            <w:tcW w:w="595" w:type="dxa"/>
          </w:tcPr>
          <w:p w14:paraId="1691A9E5" w14:textId="77777777" w:rsidR="007A4005" w:rsidRPr="00EE1FE5" w:rsidRDefault="007A4005" w:rsidP="00D237FF">
            <w:pPr>
              <w:pStyle w:val="Brdtext"/>
              <w:ind w:left="0"/>
            </w:pPr>
            <w:r w:rsidRPr="00EE1FE5">
              <w:t>H1</w:t>
            </w:r>
          </w:p>
        </w:tc>
        <w:tc>
          <w:tcPr>
            <w:tcW w:w="595" w:type="dxa"/>
          </w:tcPr>
          <w:p w14:paraId="6D2F6937" w14:textId="77777777" w:rsidR="007A4005" w:rsidRPr="00EE1FE5" w:rsidRDefault="007A4005" w:rsidP="00D237FF">
            <w:pPr>
              <w:pStyle w:val="Brdtext"/>
              <w:ind w:left="0"/>
            </w:pPr>
            <w:r w:rsidRPr="00EE1FE5">
              <w:t>H2</w:t>
            </w:r>
          </w:p>
        </w:tc>
        <w:tc>
          <w:tcPr>
            <w:tcW w:w="596" w:type="dxa"/>
          </w:tcPr>
          <w:p w14:paraId="4EE45791" w14:textId="77777777" w:rsidR="007A4005" w:rsidRPr="00EE1FE5" w:rsidRDefault="007A4005" w:rsidP="00D237FF">
            <w:pPr>
              <w:pStyle w:val="Brdtext"/>
              <w:ind w:left="0"/>
            </w:pPr>
            <w:r w:rsidRPr="00EE1FE5">
              <w:t>SIL</w:t>
            </w:r>
          </w:p>
        </w:tc>
      </w:tr>
      <w:tr w:rsidR="007A4005" w:rsidRPr="00EE1FE5" w14:paraId="4346B229" w14:textId="77777777" w:rsidTr="00D237FF">
        <w:tc>
          <w:tcPr>
            <w:tcW w:w="1838" w:type="dxa"/>
          </w:tcPr>
          <w:p w14:paraId="0ACF02BA" w14:textId="5880330D" w:rsidR="007A4005" w:rsidRPr="00EE1FE5" w:rsidRDefault="007A4005" w:rsidP="00D237FF">
            <w:pPr>
              <w:pStyle w:val="Brdtext"/>
              <w:ind w:left="0"/>
            </w:pPr>
            <w:r w:rsidRPr="00EE1FE5">
              <w:t>354XI322_H2O</w:t>
            </w:r>
          </w:p>
        </w:tc>
        <w:tc>
          <w:tcPr>
            <w:tcW w:w="1559" w:type="dxa"/>
          </w:tcPr>
          <w:p w14:paraId="42A85417" w14:textId="142E4525" w:rsidR="007A4005" w:rsidRPr="00EE1FE5" w:rsidRDefault="007A4005" w:rsidP="00D237FF">
            <w:pPr>
              <w:pStyle w:val="Brdtext"/>
              <w:ind w:left="0"/>
            </w:pPr>
            <w:r w:rsidRPr="00EE1FE5">
              <w:t>Vattenhalt e. mixer</w:t>
            </w:r>
          </w:p>
        </w:tc>
        <w:tc>
          <w:tcPr>
            <w:tcW w:w="1560" w:type="dxa"/>
          </w:tcPr>
          <w:p w14:paraId="4EAECAE0" w14:textId="77777777" w:rsidR="007A4005" w:rsidRPr="00EE1FE5" w:rsidRDefault="007A4005" w:rsidP="00D237FF">
            <w:pPr>
              <w:pStyle w:val="Brdtext"/>
              <w:ind w:left="0"/>
            </w:pPr>
            <w:r w:rsidRPr="00EE1FE5">
              <w:t>0-5Vol%</w:t>
            </w:r>
          </w:p>
        </w:tc>
        <w:tc>
          <w:tcPr>
            <w:tcW w:w="595" w:type="dxa"/>
          </w:tcPr>
          <w:p w14:paraId="22A9C905" w14:textId="77777777" w:rsidR="007A4005" w:rsidRPr="00EE1FE5" w:rsidRDefault="007A4005" w:rsidP="00D237FF">
            <w:pPr>
              <w:pStyle w:val="Brdtext"/>
              <w:ind w:left="0"/>
            </w:pPr>
          </w:p>
        </w:tc>
        <w:tc>
          <w:tcPr>
            <w:tcW w:w="595" w:type="dxa"/>
          </w:tcPr>
          <w:p w14:paraId="66918FE4" w14:textId="77777777" w:rsidR="007A4005" w:rsidRPr="00EE1FE5" w:rsidRDefault="007A4005" w:rsidP="00D237FF">
            <w:pPr>
              <w:pStyle w:val="Brdtext"/>
              <w:ind w:left="0"/>
            </w:pPr>
          </w:p>
        </w:tc>
        <w:tc>
          <w:tcPr>
            <w:tcW w:w="595" w:type="dxa"/>
          </w:tcPr>
          <w:p w14:paraId="794A1E2D" w14:textId="77777777" w:rsidR="007A4005" w:rsidRPr="00EE1FE5" w:rsidRDefault="007A4005" w:rsidP="00D237FF">
            <w:pPr>
              <w:pStyle w:val="Brdtext"/>
              <w:ind w:left="0"/>
            </w:pPr>
          </w:p>
        </w:tc>
        <w:tc>
          <w:tcPr>
            <w:tcW w:w="595" w:type="dxa"/>
          </w:tcPr>
          <w:p w14:paraId="2B74AA52" w14:textId="77777777" w:rsidR="007A4005" w:rsidRPr="00EE1FE5" w:rsidRDefault="007A4005" w:rsidP="00D237FF">
            <w:pPr>
              <w:pStyle w:val="Brdtext"/>
              <w:ind w:left="0"/>
            </w:pPr>
          </w:p>
        </w:tc>
        <w:tc>
          <w:tcPr>
            <w:tcW w:w="596" w:type="dxa"/>
          </w:tcPr>
          <w:p w14:paraId="35B6DCF0" w14:textId="77777777" w:rsidR="007A4005" w:rsidRPr="00EE1FE5" w:rsidRDefault="007A4005" w:rsidP="00D237FF">
            <w:pPr>
              <w:pStyle w:val="Brdtext"/>
              <w:ind w:left="0"/>
            </w:pPr>
          </w:p>
        </w:tc>
      </w:tr>
    </w:tbl>
    <w:p w14:paraId="1CEC6796" w14:textId="77777777" w:rsidR="007A4005" w:rsidRPr="00EE1FE5" w:rsidRDefault="007A4005" w:rsidP="00E37BF5">
      <w:pPr>
        <w:pStyle w:val="Brdtext"/>
      </w:pPr>
    </w:p>
    <w:p w14:paraId="5548E155" w14:textId="77777777" w:rsidR="00E37BF5" w:rsidRPr="00EE1FE5" w:rsidRDefault="00E37BF5" w:rsidP="00E37BF5">
      <w:pPr>
        <w:pStyle w:val="Brdtext"/>
      </w:pPr>
      <w:r w:rsidRPr="00EE1FE5">
        <w:rPr>
          <w:i/>
        </w:rPr>
        <w:t>Beräkning densitet: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0DFE6A5D" w14:textId="77777777" w:rsidTr="001D046D">
        <w:tc>
          <w:tcPr>
            <w:tcW w:w="1537" w:type="dxa"/>
          </w:tcPr>
          <w:p w14:paraId="67F95836" w14:textId="77777777" w:rsidR="00E37BF5" w:rsidRPr="00EE1FE5" w:rsidRDefault="00E37BF5" w:rsidP="001D046D">
            <w:pPr>
              <w:pStyle w:val="Brdtext"/>
              <w:ind w:left="0"/>
            </w:pPr>
            <w:r w:rsidRPr="00EE1FE5">
              <w:t>Namn</w:t>
            </w:r>
          </w:p>
        </w:tc>
        <w:tc>
          <w:tcPr>
            <w:tcW w:w="2002" w:type="dxa"/>
          </w:tcPr>
          <w:p w14:paraId="63BA03C1" w14:textId="77777777" w:rsidR="00E37BF5" w:rsidRPr="00EE1FE5" w:rsidRDefault="00E37BF5" w:rsidP="001D046D">
            <w:pPr>
              <w:pStyle w:val="Brdtext"/>
              <w:ind w:left="0"/>
            </w:pPr>
            <w:r w:rsidRPr="00EE1FE5">
              <w:t>Tag</w:t>
            </w:r>
          </w:p>
        </w:tc>
        <w:tc>
          <w:tcPr>
            <w:tcW w:w="4394" w:type="dxa"/>
          </w:tcPr>
          <w:p w14:paraId="722EF1C8" w14:textId="77777777" w:rsidR="00E37BF5" w:rsidRPr="00EE1FE5" w:rsidRDefault="00E37BF5" w:rsidP="001D046D">
            <w:pPr>
              <w:pStyle w:val="Brdtext"/>
              <w:ind w:left="0"/>
            </w:pPr>
            <w:r w:rsidRPr="00EE1FE5">
              <w:t>Anmärkning</w:t>
            </w:r>
          </w:p>
        </w:tc>
      </w:tr>
      <w:tr w:rsidR="00EE1FE5" w:rsidRPr="00EE1FE5" w14:paraId="3DEC1AA1" w14:textId="77777777" w:rsidTr="001D046D">
        <w:tc>
          <w:tcPr>
            <w:tcW w:w="1537" w:type="dxa"/>
          </w:tcPr>
          <w:p w14:paraId="74432A0E" w14:textId="77777777" w:rsidR="00E37BF5" w:rsidRPr="00EE1FE5" w:rsidRDefault="00E37BF5" w:rsidP="001D046D">
            <w:pPr>
              <w:pStyle w:val="Brdtext"/>
              <w:ind w:left="0"/>
            </w:pPr>
            <w:r w:rsidRPr="00EE1FE5">
              <w:t>AI_H2</w:t>
            </w:r>
          </w:p>
        </w:tc>
        <w:tc>
          <w:tcPr>
            <w:tcW w:w="2002" w:type="dxa"/>
          </w:tcPr>
          <w:p w14:paraId="4FB144BC" w14:textId="75C96560" w:rsidR="00E37BF5" w:rsidRPr="00EE1FE5" w:rsidRDefault="00E37BF5" w:rsidP="00C0558A">
            <w:pPr>
              <w:pStyle w:val="Brdtext"/>
              <w:ind w:left="0"/>
            </w:pPr>
            <w:r w:rsidRPr="00EE1FE5">
              <w:t>3</w:t>
            </w:r>
            <w:r w:rsidR="00C0558A" w:rsidRPr="00EE1FE5">
              <w:t>54</w:t>
            </w:r>
            <w:r w:rsidRPr="00EE1FE5">
              <w:t>AI3</w:t>
            </w:r>
            <w:r w:rsidR="00C0558A" w:rsidRPr="00EE1FE5">
              <w:t>22</w:t>
            </w:r>
            <w:r w:rsidRPr="00EE1FE5">
              <w:t>_H2</w:t>
            </w:r>
          </w:p>
        </w:tc>
        <w:tc>
          <w:tcPr>
            <w:tcW w:w="4394" w:type="dxa"/>
          </w:tcPr>
          <w:p w14:paraId="5EA6BEA1" w14:textId="77777777" w:rsidR="00E37BF5" w:rsidRPr="00EE1FE5" w:rsidRDefault="00E37BF5" w:rsidP="001D046D">
            <w:pPr>
              <w:pStyle w:val="Brdtext"/>
              <w:ind w:left="0"/>
            </w:pPr>
          </w:p>
        </w:tc>
      </w:tr>
      <w:tr w:rsidR="00EE1FE5" w:rsidRPr="00EE1FE5" w14:paraId="4D29A9CB" w14:textId="77777777" w:rsidTr="001D046D">
        <w:tc>
          <w:tcPr>
            <w:tcW w:w="1537" w:type="dxa"/>
          </w:tcPr>
          <w:p w14:paraId="25C65ACC" w14:textId="77777777" w:rsidR="00E37BF5" w:rsidRPr="00EE1FE5" w:rsidRDefault="00E37BF5" w:rsidP="001D046D">
            <w:pPr>
              <w:pStyle w:val="Brdtext"/>
              <w:ind w:left="0"/>
            </w:pPr>
            <w:r w:rsidRPr="00EE1FE5">
              <w:t>AI_CH4</w:t>
            </w:r>
          </w:p>
        </w:tc>
        <w:tc>
          <w:tcPr>
            <w:tcW w:w="2002" w:type="dxa"/>
          </w:tcPr>
          <w:p w14:paraId="45960273" w14:textId="00728664" w:rsidR="00E37BF5" w:rsidRPr="00EE1FE5" w:rsidRDefault="00C0558A" w:rsidP="001D046D">
            <w:pPr>
              <w:pStyle w:val="Brdtext"/>
              <w:ind w:left="0"/>
            </w:pPr>
            <w:r w:rsidRPr="00EE1FE5">
              <w:t>354AI322</w:t>
            </w:r>
            <w:r w:rsidR="00E37BF5" w:rsidRPr="00EE1FE5">
              <w:t>_CH4</w:t>
            </w:r>
          </w:p>
        </w:tc>
        <w:tc>
          <w:tcPr>
            <w:tcW w:w="4394" w:type="dxa"/>
          </w:tcPr>
          <w:p w14:paraId="26E8D46A" w14:textId="77777777" w:rsidR="00E37BF5" w:rsidRPr="00EE1FE5" w:rsidRDefault="00E37BF5" w:rsidP="001D046D">
            <w:pPr>
              <w:pStyle w:val="Brdtext"/>
              <w:ind w:left="0"/>
            </w:pPr>
          </w:p>
        </w:tc>
      </w:tr>
      <w:tr w:rsidR="00EE1FE5" w:rsidRPr="00EE1FE5" w14:paraId="3050EC4B" w14:textId="77777777" w:rsidTr="001D046D">
        <w:tc>
          <w:tcPr>
            <w:tcW w:w="1537" w:type="dxa"/>
          </w:tcPr>
          <w:p w14:paraId="5263AEEE" w14:textId="77777777" w:rsidR="00E37BF5" w:rsidRPr="00EE1FE5" w:rsidRDefault="00E37BF5" w:rsidP="001D046D">
            <w:pPr>
              <w:pStyle w:val="Brdtext"/>
              <w:ind w:left="0"/>
            </w:pPr>
            <w:r w:rsidRPr="00EE1FE5">
              <w:t>AI_CO</w:t>
            </w:r>
          </w:p>
        </w:tc>
        <w:tc>
          <w:tcPr>
            <w:tcW w:w="2002" w:type="dxa"/>
          </w:tcPr>
          <w:p w14:paraId="553AC6AA" w14:textId="70CB5C7B" w:rsidR="00E37BF5" w:rsidRPr="00EE1FE5" w:rsidRDefault="00C0558A" w:rsidP="001D046D">
            <w:pPr>
              <w:pStyle w:val="Brdtext"/>
              <w:ind w:left="0"/>
            </w:pPr>
            <w:r w:rsidRPr="00EE1FE5">
              <w:t>354AI322</w:t>
            </w:r>
            <w:r w:rsidR="00E37BF5" w:rsidRPr="00EE1FE5">
              <w:t>_CO</w:t>
            </w:r>
          </w:p>
        </w:tc>
        <w:tc>
          <w:tcPr>
            <w:tcW w:w="4394" w:type="dxa"/>
          </w:tcPr>
          <w:p w14:paraId="4AE4384E" w14:textId="77777777" w:rsidR="00E37BF5" w:rsidRPr="00EE1FE5" w:rsidRDefault="00E37BF5" w:rsidP="001D046D">
            <w:pPr>
              <w:pStyle w:val="Brdtext"/>
              <w:ind w:left="0"/>
            </w:pPr>
          </w:p>
        </w:tc>
      </w:tr>
      <w:tr w:rsidR="00EE1FE5" w:rsidRPr="00EE1FE5" w14:paraId="304EA340" w14:textId="77777777" w:rsidTr="001D046D">
        <w:tc>
          <w:tcPr>
            <w:tcW w:w="1537" w:type="dxa"/>
          </w:tcPr>
          <w:p w14:paraId="2B85B890" w14:textId="77777777" w:rsidR="00E37BF5" w:rsidRPr="00EE1FE5" w:rsidRDefault="00E37BF5" w:rsidP="001D046D">
            <w:pPr>
              <w:pStyle w:val="Brdtext"/>
              <w:ind w:left="0"/>
            </w:pPr>
            <w:r w:rsidRPr="00EE1FE5">
              <w:t>AI_CO2</w:t>
            </w:r>
          </w:p>
        </w:tc>
        <w:tc>
          <w:tcPr>
            <w:tcW w:w="2002" w:type="dxa"/>
          </w:tcPr>
          <w:p w14:paraId="44063272" w14:textId="7520983F" w:rsidR="00E37BF5" w:rsidRPr="00EE1FE5" w:rsidRDefault="00C0558A" w:rsidP="001D046D">
            <w:pPr>
              <w:pStyle w:val="Brdtext"/>
              <w:ind w:left="0"/>
            </w:pPr>
            <w:r w:rsidRPr="00EE1FE5">
              <w:t>354AI322</w:t>
            </w:r>
            <w:r w:rsidR="00E37BF5" w:rsidRPr="00EE1FE5">
              <w:t>_CO2</w:t>
            </w:r>
          </w:p>
        </w:tc>
        <w:tc>
          <w:tcPr>
            <w:tcW w:w="4394" w:type="dxa"/>
          </w:tcPr>
          <w:p w14:paraId="3CCA19DA" w14:textId="77777777" w:rsidR="00E37BF5" w:rsidRPr="00EE1FE5" w:rsidRDefault="00E37BF5" w:rsidP="001D046D">
            <w:pPr>
              <w:pStyle w:val="Brdtext"/>
              <w:ind w:left="0"/>
            </w:pPr>
          </w:p>
        </w:tc>
      </w:tr>
      <w:tr w:rsidR="00EE1FE5" w:rsidRPr="00EE1FE5" w14:paraId="7D61296E" w14:textId="77777777" w:rsidTr="001D046D">
        <w:tc>
          <w:tcPr>
            <w:tcW w:w="1537" w:type="dxa"/>
          </w:tcPr>
          <w:p w14:paraId="53D9AD09" w14:textId="77777777" w:rsidR="00E37BF5" w:rsidRPr="00EE1FE5" w:rsidRDefault="00E37BF5" w:rsidP="001D046D">
            <w:pPr>
              <w:pStyle w:val="Brdtext"/>
              <w:ind w:left="0"/>
            </w:pPr>
            <w:r w:rsidRPr="00EE1FE5">
              <w:t>AI_O2</w:t>
            </w:r>
          </w:p>
        </w:tc>
        <w:tc>
          <w:tcPr>
            <w:tcW w:w="2002" w:type="dxa"/>
          </w:tcPr>
          <w:p w14:paraId="60D0037D" w14:textId="32DE6AEF" w:rsidR="00E37BF5" w:rsidRPr="00EE1FE5" w:rsidRDefault="00C0558A" w:rsidP="001D046D">
            <w:pPr>
              <w:pStyle w:val="Brdtext"/>
              <w:ind w:left="0"/>
            </w:pPr>
            <w:r w:rsidRPr="00EE1FE5">
              <w:t>354AI322</w:t>
            </w:r>
            <w:r w:rsidR="00E37BF5" w:rsidRPr="00EE1FE5">
              <w:t>_O2</w:t>
            </w:r>
          </w:p>
        </w:tc>
        <w:tc>
          <w:tcPr>
            <w:tcW w:w="4394" w:type="dxa"/>
          </w:tcPr>
          <w:p w14:paraId="2722CEB8" w14:textId="77777777" w:rsidR="00E37BF5" w:rsidRPr="00EE1FE5" w:rsidRDefault="00E37BF5" w:rsidP="001D046D">
            <w:pPr>
              <w:pStyle w:val="Brdtext"/>
              <w:ind w:left="0"/>
            </w:pPr>
          </w:p>
        </w:tc>
      </w:tr>
      <w:tr w:rsidR="00EE1FE5" w:rsidRPr="00EE1FE5" w14:paraId="687B0F1B" w14:textId="77777777" w:rsidTr="001D046D">
        <w:tc>
          <w:tcPr>
            <w:tcW w:w="1537" w:type="dxa"/>
          </w:tcPr>
          <w:p w14:paraId="137F50D5" w14:textId="77777777" w:rsidR="00E37BF5" w:rsidRPr="00EE1FE5" w:rsidRDefault="00E37BF5" w:rsidP="001D046D">
            <w:pPr>
              <w:pStyle w:val="Brdtext"/>
              <w:ind w:left="0"/>
            </w:pPr>
            <w:r w:rsidRPr="00EE1FE5">
              <w:t>AI_H2O</w:t>
            </w:r>
          </w:p>
        </w:tc>
        <w:tc>
          <w:tcPr>
            <w:tcW w:w="2002" w:type="dxa"/>
          </w:tcPr>
          <w:p w14:paraId="164CB633" w14:textId="44CC2BBB" w:rsidR="00E37BF5" w:rsidRPr="00EE1FE5" w:rsidRDefault="00E37BF5" w:rsidP="00C0558A">
            <w:pPr>
              <w:pStyle w:val="Brdtext"/>
              <w:ind w:left="0"/>
            </w:pPr>
            <w:r w:rsidRPr="00EE1FE5">
              <w:t>3</w:t>
            </w:r>
            <w:r w:rsidR="00C0558A" w:rsidRPr="00EE1FE5">
              <w:t>54</w:t>
            </w:r>
            <w:r w:rsidRPr="00EE1FE5">
              <w:t>XI3</w:t>
            </w:r>
            <w:r w:rsidR="00C0558A" w:rsidRPr="00EE1FE5">
              <w:t>22</w:t>
            </w:r>
            <w:r w:rsidRPr="00EE1FE5">
              <w:t>_H2O</w:t>
            </w:r>
          </w:p>
        </w:tc>
        <w:tc>
          <w:tcPr>
            <w:tcW w:w="4394" w:type="dxa"/>
          </w:tcPr>
          <w:p w14:paraId="17F68C8F" w14:textId="77777777" w:rsidR="00E37BF5" w:rsidRPr="00EE1FE5" w:rsidRDefault="00E37BF5" w:rsidP="001D046D">
            <w:pPr>
              <w:pStyle w:val="Brdtext"/>
              <w:ind w:left="0"/>
            </w:pPr>
          </w:p>
        </w:tc>
      </w:tr>
      <w:tr w:rsidR="00EE1FE5" w:rsidRPr="00EE1FE5" w14:paraId="211A9AC5" w14:textId="77777777" w:rsidTr="001D046D">
        <w:tc>
          <w:tcPr>
            <w:tcW w:w="1537" w:type="dxa"/>
          </w:tcPr>
          <w:p w14:paraId="53FF71BF" w14:textId="77777777" w:rsidR="00E37BF5" w:rsidRPr="00EE1FE5" w:rsidRDefault="00E37BF5" w:rsidP="001D046D">
            <w:pPr>
              <w:pStyle w:val="Brdtext"/>
              <w:ind w:left="0"/>
            </w:pPr>
            <w:r w:rsidRPr="00EE1FE5">
              <w:t>Ber_N2</w:t>
            </w:r>
          </w:p>
        </w:tc>
        <w:tc>
          <w:tcPr>
            <w:tcW w:w="2002" w:type="dxa"/>
          </w:tcPr>
          <w:p w14:paraId="09BB9EA8" w14:textId="77777777" w:rsidR="00E37BF5" w:rsidRPr="00EE1FE5" w:rsidRDefault="00E37BF5" w:rsidP="001D046D">
            <w:pPr>
              <w:pStyle w:val="Brdtext"/>
              <w:ind w:left="0"/>
            </w:pPr>
            <w:proofErr w:type="spellStart"/>
            <w:r w:rsidRPr="00EE1FE5">
              <w:t>true</w:t>
            </w:r>
            <w:proofErr w:type="spellEnd"/>
          </w:p>
        </w:tc>
        <w:tc>
          <w:tcPr>
            <w:tcW w:w="4394" w:type="dxa"/>
          </w:tcPr>
          <w:p w14:paraId="7DC24694" w14:textId="77777777" w:rsidR="00E37BF5" w:rsidRPr="00EE1FE5" w:rsidRDefault="00E37BF5" w:rsidP="001D046D">
            <w:pPr>
              <w:pStyle w:val="Brdtext"/>
              <w:ind w:left="0"/>
            </w:pPr>
            <w:r w:rsidRPr="00EE1FE5">
              <w:t>Konstant</w:t>
            </w:r>
          </w:p>
        </w:tc>
      </w:tr>
      <w:tr w:rsidR="00E37BF5" w:rsidRPr="00EE1FE5" w14:paraId="300D4677" w14:textId="77777777" w:rsidTr="001D046D">
        <w:tc>
          <w:tcPr>
            <w:tcW w:w="1537" w:type="dxa"/>
          </w:tcPr>
          <w:p w14:paraId="14B04CEA" w14:textId="77777777" w:rsidR="00E37BF5" w:rsidRPr="00EE1FE5" w:rsidRDefault="00E37BF5" w:rsidP="001D046D">
            <w:pPr>
              <w:pStyle w:val="Brdtext"/>
              <w:ind w:left="0"/>
            </w:pPr>
            <w:proofErr w:type="spellStart"/>
            <w:r w:rsidRPr="00EE1FE5">
              <w:t>Out_Rho</w:t>
            </w:r>
            <w:proofErr w:type="spellEnd"/>
          </w:p>
        </w:tc>
        <w:tc>
          <w:tcPr>
            <w:tcW w:w="2002" w:type="dxa"/>
          </w:tcPr>
          <w:p w14:paraId="4A835C36" w14:textId="38BBB4EA" w:rsidR="00E37BF5" w:rsidRPr="00EE1FE5" w:rsidRDefault="00E37BF5" w:rsidP="00C0558A">
            <w:pPr>
              <w:pStyle w:val="Brdtext"/>
              <w:ind w:left="0"/>
            </w:pPr>
            <w:r w:rsidRPr="00EE1FE5">
              <w:t>3</w:t>
            </w:r>
            <w:r w:rsidR="00C0558A" w:rsidRPr="00EE1FE5">
              <w:t>54</w:t>
            </w:r>
            <w:r w:rsidRPr="00EE1FE5">
              <w:t>XI3</w:t>
            </w:r>
            <w:r w:rsidR="00C0558A" w:rsidRPr="00EE1FE5">
              <w:t>22</w:t>
            </w:r>
            <w:r w:rsidRPr="00EE1FE5">
              <w:t>_RHO</w:t>
            </w:r>
          </w:p>
        </w:tc>
        <w:tc>
          <w:tcPr>
            <w:tcW w:w="4394" w:type="dxa"/>
          </w:tcPr>
          <w:p w14:paraId="2C756E18" w14:textId="77777777" w:rsidR="00E37BF5" w:rsidRPr="00EE1FE5" w:rsidRDefault="00E37BF5" w:rsidP="001D046D">
            <w:pPr>
              <w:pStyle w:val="Brdtext"/>
              <w:ind w:left="0"/>
            </w:pPr>
          </w:p>
        </w:tc>
      </w:tr>
    </w:tbl>
    <w:p w14:paraId="08552278" w14:textId="77777777" w:rsidR="00E37BF5" w:rsidRPr="00EE1FE5" w:rsidRDefault="00E37BF5" w:rsidP="00E37BF5">
      <w:pPr>
        <w:pStyle w:val="Brdtext"/>
      </w:pPr>
    </w:p>
    <w:p w14:paraId="6F70FFB0" w14:textId="77777777" w:rsidR="00E37BF5" w:rsidRPr="00EE1FE5" w:rsidRDefault="00E37BF5" w:rsidP="00E37BF5">
      <w:pPr>
        <w:pStyle w:val="Brdtext"/>
      </w:pPr>
    </w:p>
    <w:p w14:paraId="5D0DF8E0" w14:textId="67B53C2F" w:rsidR="00E37BF5" w:rsidRPr="00EE1FE5" w:rsidRDefault="00E37BF5" w:rsidP="00E37BF5">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EE1FE5" w:rsidRPr="00EE1FE5" w14:paraId="74E3CAC3" w14:textId="77777777" w:rsidTr="001D046D">
        <w:tc>
          <w:tcPr>
            <w:tcW w:w="1838" w:type="dxa"/>
          </w:tcPr>
          <w:p w14:paraId="7C117F9D" w14:textId="77777777" w:rsidR="00E37BF5" w:rsidRPr="00EE1FE5" w:rsidRDefault="00E37BF5" w:rsidP="001D046D">
            <w:pPr>
              <w:pStyle w:val="Brdtext"/>
              <w:ind w:left="0"/>
            </w:pPr>
            <w:r w:rsidRPr="00EE1FE5">
              <w:t>Objekt/Signal</w:t>
            </w:r>
          </w:p>
        </w:tc>
        <w:tc>
          <w:tcPr>
            <w:tcW w:w="1701" w:type="dxa"/>
          </w:tcPr>
          <w:p w14:paraId="4659ACDC" w14:textId="77777777" w:rsidR="00E37BF5" w:rsidRPr="00EE1FE5" w:rsidRDefault="00E37BF5" w:rsidP="001D046D">
            <w:pPr>
              <w:pStyle w:val="Brdtext"/>
              <w:ind w:left="0"/>
            </w:pPr>
            <w:r w:rsidRPr="00EE1FE5">
              <w:t>Beskrivning</w:t>
            </w:r>
          </w:p>
        </w:tc>
        <w:tc>
          <w:tcPr>
            <w:tcW w:w="1418" w:type="dxa"/>
          </w:tcPr>
          <w:p w14:paraId="79495374" w14:textId="77777777" w:rsidR="00E37BF5" w:rsidRPr="00EE1FE5" w:rsidRDefault="00E37BF5" w:rsidP="001D046D">
            <w:pPr>
              <w:pStyle w:val="Brdtext"/>
              <w:ind w:left="0"/>
            </w:pPr>
            <w:r w:rsidRPr="00EE1FE5">
              <w:t>Mätområde</w:t>
            </w:r>
          </w:p>
        </w:tc>
        <w:tc>
          <w:tcPr>
            <w:tcW w:w="595" w:type="dxa"/>
          </w:tcPr>
          <w:p w14:paraId="0D1379B0" w14:textId="77777777" w:rsidR="00E37BF5" w:rsidRPr="00EE1FE5" w:rsidRDefault="00E37BF5" w:rsidP="001D046D">
            <w:pPr>
              <w:pStyle w:val="Brdtext"/>
              <w:ind w:left="0"/>
            </w:pPr>
            <w:r w:rsidRPr="00EE1FE5">
              <w:t>L2</w:t>
            </w:r>
          </w:p>
        </w:tc>
        <w:tc>
          <w:tcPr>
            <w:tcW w:w="595" w:type="dxa"/>
          </w:tcPr>
          <w:p w14:paraId="3F3001D2" w14:textId="77777777" w:rsidR="00E37BF5" w:rsidRPr="00EE1FE5" w:rsidRDefault="00E37BF5" w:rsidP="001D046D">
            <w:pPr>
              <w:pStyle w:val="Brdtext"/>
              <w:ind w:left="0"/>
            </w:pPr>
            <w:r w:rsidRPr="00EE1FE5">
              <w:t>L1</w:t>
            </w:r>
          </w:p>
        </w:tc>
        <w:tc>
          <w:tcPr>
            <w:tcW w:w="595" w:type="dxa"/>
          </w:tcPr>
          <w:p w14:paraId="2FC2A790" w14:textId="77777777" w:rsidR="00E37BF5" w:rsidRPr="00EE1FE5" w:rsidRDefault="00E37BF5" w:rsidP="001D046D">
            <w:pPr>
              <w:pStyle w:val="Brdtext"/>
              <w:ind w:left="0"/>
            </w:pPr>
            <w:r w:rsidRPr="00EE1FE5">
              <w:t>H1</w:t>
            </w:r>
          </w:p>
        </w:tc>
        <w:tc>
          <w:tcPr>
            <w:tcW w:w="595" w:type="dxa"/>
          </w:tcPr>
          <w:p w14:paraId="59A303B9" w14:textId="77777777" w:rsidR="00E37BF5" w:rsidRPr="00EE1FE5" w:rsidRDefault="00E37BF5" w:rsidP="001D046D">
            <w:pPr>
              <w:pStyle w:val="Brdtext"/>
              <w:ind w:left="0"/>
            </w:pPr>
            <w:r w:rsidRPr="00EE1FE5">
              <w:t>H2</w:t>
            </w:r>
          </w:p>
        </w:tc>
        <w:tc>
          <w:tcPr>
            <w:tcW w:w="596" w:type="dxa"/>
          </w:tcPr>
          <w:p w14:paraId="5DD2A3D3" w14:textId="77777777" w:rsidR="00E37BF5" w:rsidRPr="00EE1FE5" w:rsidRDefault="00E37BF5" w:rsidP="001D046D">
            <w:pPr>
              <w:pStyle w:val="Brdtext"/>
              <w:ind w:left="0"/>
            </w:pPr>
            <w:r w:rsidRPr="00EE1FE5">
              <w:t>SIL</w:t>
            </w:r>
          </w:p>
        </w:tc>
      </w:tr>
      <w:tr w:rsidR="00EE1FE5" w:rsidRPr="00EE1FE5" w14:paraId="0075CDE8" w14:textId="77777777" w:rsidTr="001D046D">
        <w:tc>
          <w:tcPr>
            <w:tcW w:w="1838" w:type="dxa"/>
          </w:tcPr>
          <w:p w14:paraId="77970CC5" w14:textId="7BE0341C" w:rsidR="00E37BF5" w:rsidRPr="00EE1FE5" w:rsidRDefault="00E37BF5" w:rsidP="00C0558A">
            <w:pPr>
              <w:pStyle w:val="Brdtext"/>
              <w:ind w:left="0"/>
            </w:pPr>
            <w:r w:rsidRPr="00EE1FE5">
              <w:t>3</w:t>
            </w:r>
            <w:r w:rsidR="00C0558A" w:rsidRPr="00EE1FE5">
              <w:t>54</w:t>
            </w:r>
            <w:r w:rsidRPr="00EE1FE5">
              <w:t>XI3</w:t>
            </w:r>
            <w:r w:rsidR="00C0558A" w:rsidRPr="00EE1FE5">
              <w:t>24</w:t>
            </w:r>
          </w:p>
        </w:tc>
        <w:tc>
          <w:tcPr>
            <w:tcW w:w="1701" w:type="dxa"/>
          </w:tcPr>
          <w:p w14:paraId="78D1D2A1" w14:textId="3EBB5482" w:rsidR="00E37BF5" w:rsidRPr="00EE1FE5" w:rsidRDefault="00C07FCB" w:rsidP="001D046D">
            <w:pPr>
              <w:pStyle w:val="Brdtext"/>
              <w:ind w:left="0"/>
            </w:pPr>
            <w:r w:rsidRPr="00EE1FE5">
              <w:t>Flöde</w:t>
            </w:r>
          </w:p>
        </w:tc>
        <w:tc>
          <w:tcPr>
            <w:tcW w:w="1418" w:type="dxa"/>
          </w:tcPr>
          <w:p w14:paraId="248A6E70" w14:textId="1458656F" w:rsidR="00E37BF5" w:rsidRPr="00EE1FE5" w:rsidRDefault="00E37BF5" w:rsidP="00C0558A">
            <w:pPr>
              <w:pStyle w:val="Brdtext"/>
              <w:ind w:left="0"/>
            </w:pPr>
            <w:r w:rsidRPr="00EE1FE5">
              <w:t>0-</w:t>
            </w:r>
            <w:r w:rsidR="00C0558A" w:rsidRPr="00EE1FE5">
              <w:t>15</w:t>
            </w:r>
            <w:r w:rsidRPr="00EE1FE5">
              <w:t>00 Nm3/h</w:t>
            </w:r>
          </w:p>
        </w:tc>
        <w:tc>
          <w:tcPr>
            <w:tcW w:w="595" w:type="dxa"/>
          </w:tcPr>
          <w:p w14:paraId="6DBB9394" w14:textId="77777777" w:rsidR="00E37BF5" w:rsidRPr="00EE1FE5" w:rsidRDefault="00E37BF5" w:rsidP="001D046D">
            <w:pPr>
              <w:pStyle w:val="Brdtext"/>
              <w:ind w:left="0"/>
            </w:pPr>
          </w:p>
        </w:tc>
        <w:tc>
          <w:tcPr>
            <w:tcW w:w="595" w:type="dxa"/>
          </w:tcPr>
          <w:p w14:paraId="50198D40" w14:textId="77777777" w:rsidR="00E37BF5" w:rsidRPr="00EE1FE5" w:rsidRDefault="00E37BF5" w:rsidP="001D046D">
            <w:pPr>
              <w:pStyle w:val="Brdtext"/>
              <w:ind w:left="0"/>
            </w:pPr>
          </w:p>
        </w:tc>
        <w:tc>
          <w:tcPr>
            <w:tcW w:w="595" w:type="dxa"/>
          </w:tcPr>
          <w:p w14:paraId="7F4CAD15" w14:textId="77777777" w:rsidR="00E37BF5" w:rsidRPr="00EE1FE5" w:rsidRDefault="00E37BF5" w:rsidP="001D046D">
            <w:pPr>
              <w:pStyle w:val="Brdtext"/>
              <w:ind w:left="0"/>
            </w:pPr>
          </w:p>
        </w:tc>
        <w:tc>
          <w:tcPr>
            <w:tcW w:w="595" w:type="dxa"/>
          </w:tcPr>
          <w:p w14:paraId="3B9900DB" w14:textId="77777777" w:rsidR="00E37BF5" w:rsidRPr="00EE1FE5" w:rsidRDefault="00E37BF5" w:rsidP="001D046D">
            <w:pPr>
              <w:pStyle w:val="Brdtext"/>
              <w:ind w:left="0"/>
            </w:pPr>
          </w:p>
        </w:tc>
        <w:tc>
          <w:tcPr>
            <w:tcW w:w="596" w:type="dxa"/>
          </w:tcPr>
          <w:p w14:paraId="77C29FB5" w14:textId="77777777" w:rsidR="00E37BF5" w:rsidRPr="00EE1FE5" w:rsidRDefault="00E37BF5" w:rsidP="001D046D">
            <w:pPr>
              <w:pStyle w:val="Brdtext"/>
              <w:ind w:left="0"/>
            </w:pPr>
          </w:p>
        </w:tc>
      </w:tr>
      <w:tr w:rsidR="00E44ED5" w:rsidRPr="00EE1FE5" w14:paraId="1B22E432" w14:textId="77777777" w:rsidTr="001D046D">
        <w:tc>
          <w:tcPr>
            <w:tcW w:w="1838" w:type="dxa"/>
          </w:tcPr>
          <w:p w14:paraId="45B56140" w14:textId="1F1263E3" w:rsidR="00E44ED5" w:rsidRPr="00EE1FE5" w:rsidRDefault="00E44ED5" w:rsidP="00E44ED5">
            <w:pPr>
              <w:pStyle w:val="Brdtext"/>
              <w:ind w:left="0"/>
            </w:pPr>
            <w:r w:rsidRPr="00EE1FE5">
              <w:t>354XI322_RHO</w:t>
            </w:r>
          </w:p>
        </w:tc>
        <w:tc>
          <w:tcPr>
            <w:tcW w:w="1701" w:type="dxa"/>
          </w:tcPr>
          <w:p w14:paraId="5A60BB93" w14:textId="6230CB82" w:rsidR="00E44ED5" w:rsidRPr="00EE1FE5" w:rsidRDefault="00E44ED5" w:rsidP="00E44ED5">
            <w:pPr>
              <w:pStyle w:val="Brdtext"/>
              <w:ind w:left="0"/>
            </w:pPr>
            <w:r w:rsidRPr="00EE1FE5">
              <w:t>Densitet</w:t>
            </w:r>
          </w:p>
        </w:tc>
        <w:tc>
          <w:tcPr>
            <w:tcW w:w="1418" w:type="dxa"/>
          </w:tcPr>
          <w:p w14:paraId="4C08E2C0" w14:textId="366C9470" w:rsidR="00E44ED5" w:rsidRPr="00EE1FE5" w:rsidRDefault="00E44ED5" w:rsidP="00E44ED5">
            <w:pPr>
              <w:pStyle w:val="Brdtext"/>
              <w:ind w:left="0"/>
            </w:pPr>
            <w:r w:rsidRPr="00EE1FE5">
              <w:t>0-</w:t>
            </w:r>
            <w:r w:rsidR="006B7F03" w:rsidRPr="00EE1FE5">
              <w:t>1,3</w:t>
            </w:r>
            <w:r w:rsidRPr="00EE1FE5">
              <w:t xml:space="preserve"> kg/</w:t>
            </w:r>
            <w:r w:rsidR="006B7F03" w:rsidRPr="00EE1FE5">
              <w:t>N</w:t>
            </w:r>
            <w:r w:rsidRPr="00EE1FE5">
              <w:t>m3</w:t>
            </w:r>
          </w:p>
        </w:tc>
        <w:tc>
          <w:tcPr>
            <w:tcW w:w="595" w:type="dxa"/>
          </w:tcPr>
          <w:p w14:paraId="0BEFAC41" w14:textId="77777777" w:rsidR="00E44ED5" w:rsidRPr="00EE1FE5" w:rsidRDefault="00E44ED5" w:rsidP="00E44ED5">
            <w:pPr>
              <w:pStyle w:val="Brdtext"/>
              <w:ind w:left="0"/>
            </w:pPr>
          </w:p>
        </w:tc>
        <w:tc>
          <w:tcPr>
            <w:tcW w:w="595" w:type="dxa"/>
          </w:tcPr>
          <w:p w14:paraId="04AFFE8D" w14:textId="77777777" w:rsidR="00E44ED5" w:rsidRPr="00EE1FE5" w:rsidRDefault="00E44ED5" w:rsidP="00E44ED5">
            <w:pPr>
              <w:pStyle w:val="Brdtext"/>
              <w:ind w:left="0"/>
            </w:pPr>
          </w:p>
        </w:tc>
        <w:tc>
          <w:tcPr>
            <w:tcW w:w="595" w:type="dxa"/>
          </w:tcPr>
          <w:p w14:paraId="6EC51EE4" w14:textId="77777777" w:rsidR="00E44ED5" w:rsidRPr="00EE1FE5" w:rsidRDefault="00E44ED5" w:rsidP="00E44ED5">
            <w:pPr>
              <w:pStyle w:val="Brdtext"/>
              <w:ind w:left="0"/>
            </w:pPr>
          </w:p>
        </w:tc>
        <w:tc>
          <w:tcPr>
            <w:tcW w:w="595" w:type="dxa"/>
          </w:tcPr>
          <w:p w14:paraId="1B3F0F76" w14:textId="77777777" w:rsidR="00E44ED5" w:rsidRPr="00EE1FE5" w:rsidRDefault="00E44ED5" w:rsidP="00E44ED5">
            <w:pPr>
              <w:pStyle w:val="Brdtext"/>
              <w:ind w:left="0"/>
            </w:pPr>
          </w:p>
        </w:tc>
        <w:tc>
          <w:tcPr>
            <w:tcW w:w="596" w:type="dxa"/>
          </w:tcPr>
          <w:p w14:paraId="5D40D471" w14:textId="77777777" w:rsidR="00E44ED5" w:rsidRPr="00EE1FE5" w:rsidRDefault="00E44ED5" w:rsidP="00E44ED5">
            <w:pPr>
              <w:pStyle w:val="Brdtext"/>
              <w:ind w:left="0"/>
            </w:pPr>
          </w:p>
        </w:tc>
      </w:tr>
    </w:tbl>
    <w:p w14:paraId="4268E72B" w14:textId="77777777" w:rsidR="00E37BF5" w:rsidRPr="00EE1FE5" w:rsidRDefault="00E37BF5" w:rsidP="00E37BF5">
      <w:pPr>
        <w:pStyle w:val="Brdtext"/>
      </w:pPr>
    </w:p>
    <w:p w14:paraId="65E0DC26" w14:textId="77777777" w:rsidR="00E44ED5" w:rsidRPr="00EE1FE5" w:rsidRDefault="00E44ED5" w:rsidP="00E37BF5">
      <w:pPr>
        <w:pStyle w:val="Brdtext"/>
      </w:pPr>
    </w:p>
    <w:p w14:paraId="4D7924B4" w14:textId="7C1C2976" w:rsidR="00E37BF5" w:rsidRPr="00EE1FE5" w:rsidRDefault="00E37BF5" w:rsidP="00E37BF5">
      <w:pPr>
        <w:pStyle w:val="Brdtext"/>
      </w:pPr>
      <w:r w:rsidRPr="00EE1FE5">
        <w:rPr>
          <w:i/>
        </w:rPr>
        <w:t>Beräkning flöde</w:t>
      </w:r>
      <w:r w:rsidR="00C0558A" w:rsidRPr="00EE1FE5">
        <w:rPr>
          <w:i/>
        </w:rPr>
        <w: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14A7CB9C" w14:textId="77777777" w:rsidTr="001D046D">
        <w:tc>
          <w:tcPr>
            <w:tcW w:w="1537" w:type="dxa"/>
          </w:tcPr>
          <w:p w14:paraId="3B81E8A7" w14:textId="77777777" w:rsidR="00E37BF5" w:rsidRPr="00EE1FE5" w:rsidRDefault="00E37BF5" w:rsidP="001D046D">
            <w:pPr>
              <w:pStyle w:val="Brdtext"/>
              <w:ind w:left="0"/>
            </w:pPr>
            <w:r w:rsidRPr="00EE1FE5">
              <w:t>Namn</w:t>
            </w:r>
          </w:p>
        </w:tc>
        <w:tc>
          <w:tcPr>
            <w:tcW w:w="2002" w:type="dxa"/>
          </w:tcPr>
          <w:p w14:paraId="01C731A7" w14:textId="77777777" w:rsidR="00E37BF5" w:rsidRPr="00EE1FE5" w:rsidRDefault="00E37BF5" w:rsidP="001D046D">
            <w:pPr>
              <w:pStyle w:val="Brdtext"/>
              <w:ind w:left="0"/>
            </w:pPr>
            <w:r w:rsidRPr="00EE1FE5">
              <w:t>Tag</w:t>
            </w:r>
          </w:p>
        </w:tc>
        <w:tc>
          <w:tcPr>
            <w:tcW w:w="4394" w:type="dxa"/>
          </w:tcPr>
          <w:p w14:paraId="51C8851F" w14:textId="77777777" w:rsidR="00E37BF5" w:rsidRPr="00EE1FE5" w:rsidRDefault="00E37BF5" w:rsidP="001D046D">
            <w:pPr>
              <w:pStyle w:val="Brdtext"/>
              <w:ind w:left="0"/>
            </w:pPr>
            <w:r w:rsidRPr="00EE1FE5">
              <w:t>Anmärkning</w:t>
            </w:r>
          </w:p>
        </w:tc>
      </w:tr>
      <w:tr w:rsidR="00EE1FE5" w:rsidRPr="00EE1FE5" w14:paraId="69215E08" w14:textId="77777777" w:rsidTr="001D046D">
        <w:tc>
          <w:tcPr>
            <w:tcW w:w="1537" w:type="dxa"/>
          </w:tcPr>
          <w:p w14:paraId="043AE5E2" w14:textId="77777777" w:rsidR="00E37BF5" w:rsidRPr="00EE1FE5" w:rsidRDefault="00E37BF5" w:rsidP="001D046D">
            <w:pPr>
              <w:pStyle w:val="Brdtext"/>
              <w:ind w:left="0"/>
            </w:pPr>
            <w:proofErr w:type="spellStart"/>
            <w:r w:rsidRPr="00EE1FE5">
              <w:t>dP</w:t>
            </w:r>
            <w:proofErr w:type="spellEnd"/>
          </w:p>
        </w:tc>
        <w:tc>
          <w:tcPr>
            <w:tcW w:w="2002" w:type="dxa"/>
          </w:tcPr>
          <w:p w14:paraId="6291CA25" w14:textId="4A3999DB" w:rsidR="00E37BF5" w:rsidRPr="00EE1FE5" w:rsidRDefault="00E37BF5" w:rsidP="00C0558A">
            <w:pPr>
              <w:pStyle w:val="Brdtext"/>
              <w:ind w:left="0"/>
            </w:pPr>
            <w:r w:rsidRPr="00EE1FE5">
              <w:t>3</w:t>
            </w:r>
            <w:r w:rsidR="00C0558A" w:rsidRPr="00EE1FE5">
              <w:t>54PD324</w:t>
            </w:r>
          </w:p>
        </w:tc>
        <w:tc>
          <w:tcPr>
            <w:tcW w:w="4394" w:type="dxa"/>
          </w:tcPr>
          <w:p w14:paraId="0E04CC61" w14:textId="77777777" w:rsidR="00E37BF5" w:rsidRPr="00EE1FE5" w:rsidRDefault="00E37BF5" w:rsidP="001D046D">
            <w:pPr>
              <w:pStyle w:val="Brdtext"/>
              <w:ind w:left="0"/>
            </w:pPr>
          </w:p>
        </w:tc>
      </w:tr>
      <w:tr w:rsidR="00EE1FE5" w:rsidRPr="00EE1FE5" w14:paraId="503B184C" w14:textId="77777777" w:rsidTr="001D046D">
        <w:tc>
          <w:tcPr>
            <w:tcW w:w="1537" w:type="dxa"/>
          </w:tcPr>
          <w:p w14:paraId="40214CF8" w14:textId="77777777" w:rsidR="00E37BF5" w:rsidRPr="00EE1FE5" w:rsidRDefault="00E37BF5" w:rsidP="001D046D">
            <w:pPr>
              <w:pStyle w:val="Brdtext"/>
              <w:ind w:left="0"/>
            </w:pPr>
            <w:r w:rsidRPr="00EE1FE5">
              <w:t>T</w:t>
            </w:r>
          </w:p>
        </w:tc>
        <w:tc>
          <w:tcPr>
            <w:tcW w:w="2002" w:type="dxa"/>
          </w:tcPr>
          <w:p w14:paraId="5892ADCB" w14:textId="67B534D6" w:rsidR="00E37BF5" w:rsidRPr="00EE1FE5" w:rsidRDefault="00E37BF5" w:rsidP="00C0558A">
            <w:pPr>
              <w:pStyle w:val="Brdtext"/>
              <w:ind w:left="0"/>
            </w:pPr>
            <w:r w:rsidRPr="00EE1FE5">
              <w:t>3</w:t>
            </w:r>
            <w:r w:rsidR="00C0558A" w:rsidRPr="00EE1FE5">
              <w:t>54</w:t>
            </w:r>
            <w:r w:rsidRPr="00EE1FE5">
              <w:t>TI</w:t>
            </w:r>
            <w:r w:rsidR="00C0558A" w:rsidRPr="00EE1FE5">
              <w:t>328</w:t>
            </w:r>
          </w:p>
        </w:tc>
        <w:tc>
          <w:tcPr>
            <w:tcW w:w="4394" w:type="dxa"/>
          </w:tcPr>
          <w:p w14:paraId="0E222D93" w14:textId="77777777" w:rsidR="00E37BF5" w:rsidRPr="00EE1FE5" w:rsidRDefault="00E37BF5" w:rsidP="001D046D">
            <w:pPr>
              <w:pStyle w:val="Brdtext"/>
              <w:ind w:left="0"/>
            </w:pPr>
          </w:p>
        </w:tc>
      </w:tr>
      <w:tr w:rsidR="00EE1FE5" w:rsidRPr="00EE1FE5" w14:paraId="7140B328" w14:textId="77777777" w:rsidTr="001D046D">
        <w:tc>
          <w:tcPr>
            <w:tcW w:w="1537" w:type="dxa"/>
          </w:tcPr>
          <w:p w14:paraId="062008C9" w14:textId="77777777" w:rsidR="00E37BF5" w:rsidRPr="00EE1FE5" w:rsidRDefault="00E37BF5" w:rsidP="001D046D">
            <w:pPr>
              <w:pStyle w:val="Brdtext"/>
              <w:ind w:left="0"/>
            </w:pPr>
            <w:r w:rsidRPr="00EE1FE5">
              <w:t>P</w:t>
            </w:r>
          </w:p>
        </w:tc>
        <w:tc>
          <w:tcPr>
            <w:tcW w:w="2002" w:type="dxa"/>
          </w:tcPr>
          <w:p w14:paraId="15FDAD16" w14:textId="6E0B5AE9" w:rsidR="00E37BF5" w:rsidRPr="00EE1FE5" w:rsidRDefault="00E37BF5" w:rsidP="002A5306">
            <w:pPr>
              <w:pStyle w:val="Brdtext"/>
              <w:ind w:left="0"/>
            </w:pPr>
            <w:r w:rsidRPr="00EE1FE5">
              <w:t>3</w:t>
            </w:r>
            <w:r w:rsidR="002A5306" w:rsidRPr="00EE1FE5">
              <w:t>54P</w:t>
            </w:r>
            <w:r w:rsidRPr="00EE1FE5">
              <w:t>I3</w:t>
            </w:r>
            <w:r w:rsidR="002A5306" w:rsidRPr="00EE1FE5">
              <w:t>26</w:t>
            </w:r>
          </w:p>
        </w:tc>
        <w:tc>
          <w:tcPr>
            <w:tcW w:w="4394" w:type="dxa"/>
          </w:tcPr>
          <w:p w14:paraId="3FE5E2F5" w14:textId="77777777" w:rsidR="00E37BF5" w:rsidRPr="00EE1FE5" w:rsidRDefault="00E37BF5" w:rsidP="001D046D">
            <w:pPr>
              <w:pStyle w:val="Brdtext"/>
              <w:ind w:left="0"/>
            </w:pPr>
          </w:p>
        </w:tc>
      </w:tr>
      <w:tr w:rsidR="00EE1FE5" w:rsidRPr="00EE1FE5" w14:paraId="6FE07CE3" w14:textId="77777777" w:rsidTr="001D046D">
        <w:tc>
          <w:tcPr>
            <w:tcW w:w="1537" w:type="dxa"/>
          </w:tcPr>
          <w:p w14:paraId="5A2603C9" w14:textId="77777777" w:rsidR="00E37BF5" w:rsidRPr="00EE1FE5" w:rsidRDefault="00E37BF5" w:rsidP="001D046D">
            <w:pPr>
              <w:pStyle w:val="Brdtext"/>
              <w:ind w:left="0"/>
            </w:pPr>
            <w:proofErr w:type="spellStart"/>
            <w:r w:rsidRPr="00EE1FE5">
              <w:t>Rho</w:t>
            </w:r>
            <w:proofErr w:type="spellEnd"/>
          </w:p>
        </w:tc>
        <w:tc>
          <w:tcPr>
            <w:tcW w:w="2002" w:type="dxa"/>
          </w:tcPr>
          <w:p w14:paraId="7F6C1267" w14:textId="01C99221" w:rsidR="00E37BF5" w:rsidRPr="00EE1FE5" w:rsidRDefault="00E37BF5" w:rsidP="002A5306">
            <w:pPr>
              <w:pStyle w:val="Brdtext"/>
              <w:ind w:left="0"/>
            </w:pPr>
            <w:r w:rsidRPr="00EE1FE5">
              <w:t>3</w:t>
            </w:r>
            <w:r w:rsidR="002A5306" w:rsidRPr="00EE1FE5">
              <w:t>54</w:t>
            </w:r>
            <w:r w:rsidRPr="00EE1FE5">
              <w:t>XI3</w:t>
            </w:r>
            <w:r w:rsidR="002A5306" w:rsidRPr="00EE1FE5">
              <w:t>22</w:t>
            </w:r>
            <w:r w:rsidRPr="00EE1FE5">
              <w:t>_RHO</w:t>
            </w:r>
          </w:p>
        </w:tc>
        <w:tc>
          <w:tcPr>
            <w:tcW w:w="4394" w:type="dxa"/>
          </w:tcPr>
          <w:p w14:paraId="700AF832" w14:textId="2CF7B828" w:rsidR="00E37BF5" w:rsidRPr="00EE1FE5" w:rsidRDefault="00E37BF5" w:rsidP="001D046D">
            <w:pPr>
              <w:pStyle w:val="Brdtext"/>
              <w:ind w:left="0"/>
            </w:pPr>
          </w:p>
        </w:tc>
      </w:tr>
      <w:tr w:rsidR="00EE1FE5" w:rsidRPr="00EE1FE5" w14:paraId="41E39413" w14:textId="77777777" w:rsidTr="001D046D">
        <w:tc>
          <w:tcPr>
            <w:tcW w:w="1537" w:type="dxa"/>
          </w:tcPr>
          <w:p w14:paraId="122411DE" w14:textId="77777777" w:rsidR="00E37BF5" w:rsidRPr="00EE1FE5" w:rsidRDefault="00E37BF5" w:rsidP="001D046D">
            <w:pPr>
              <w:pStyle w:val="Brdtext"/>
              <w:ind w:left="0"/>
            </w:pPr>
            <w:proofErr w:type="spellStart"/>
            <w:r w:rsidRPr="00EE1FE5">
              <w:t>dPdes</w:t>
            </w:r>
            <w:proofErr w:type="spellEnd"/>
          </w:p>
        </w:tc>
        <w:tc>
          <w:tcPr>
            <w:tcW w:w="2002" w:type="dxa"/>
          </w:tcPr>
          <w:p w14:paraId="0CCE3FCD" w14:textId="77777777" w:rsidR="00E37BF5" w:rsidRPr="00EE1FE5" w:rsidRDefault="00E37BF5" w:rsidP="001D046D">
            <w:pPr>
              <w:pStyle w:val="Brdtext"/>
              <w:ind w:left="0"/>
            </w:pPr>
          </w:p>
        </w:tc>
        <w:tc>
          <w:tcPr>
            <w:tcW w:w="4394" w:type="dxa"/>
          </w:tcPr>
          <w:p w14:paraId="5F726041" w14:textId="77777777" w:rsidR="00E37BF5" w:rsidRPr="00EE1FE5" w:rsidRDefault="00E37BF5" w:rsidP="001D046D">
            <w:pPr>
              <w:pStyle w:val="Brdtext"/>
              <w:ind w:left="0"/>
            </w:pPr>
            <w:r w:rsidRPr="00EE1FE5">
              <w:rPr>
                <w:highlight w:val="yellow"/>
              </w:rPr>
              <w:t>Från leverantör</w:t>
            </w:r>
          </w:p>
        </w:tc>
      </w:tr>
      <w:tr w:rsidR="00EE1FE5" w:rsidRPr="00EE1FE5" w14:paraId="5C99DF81" w14:textId="77777777" w:rsidTr="001D046D">
        <w:tc>
          <w:tcPr>
            <w:tcW w:w="1537" w:type="dxa"/>
          </w:tcPr>
          <w:p w14:paraId="52B47D69" w14:textId="77777777" w:rsidR="00E37BF5" w:rsidRPr="00EE1FE5" w:rsidRDefault="00E37BF5" w:rsidP="001D046D">
            <w:pPr>
              <w:pStyle w:val="Brdtext"/>
              <w:ind w:left="0"/>
            </w:pPr>
            <w:proofErr w:type="spellStart"/>
            <w:r w:rsidRPr="00EE1FE5">
              <w:t>Fdes</w:t>
            </w:r>
            <w:proofErr w:type="spellEnd"/>
          </w:p>
        </w:tc>
        <w:tc>
          <w:tcPr>
            <w:tcW w:w="2002" w:type="dxa"/>
          </w:tcPr>
          <w:p w14:paraId="713BFD2F" w14:textId="77777777" w:rsidR="00E37BF5" w:rsidRPr="00EE1FE5" w:rsidRDefault="00E37BF5" w:rsidP="001D046D">
            <w:pPr>
              <w:pStyle w:val="Brdtext"/>
              <w:ind w:left="0"/>
            </w:pPr>
          </w:p>
        </w:tc>
        <w:tc>
          <w:tcPr>
            <w:tcW w:w="4394" w:type="dxa"/>
          </w:tcPr>
          <w:p w14:paraId="256CDE53" w14:textId="77777777" w:rsidR="00E37BF5" w:rsidRPr="00EE1FE5" w:rsidRDefault="00E37BF5" w:rsidP="001D046D">
            <w:pPr>
              <w:pStyle w:val="Brdtext"/>
              <w:ind w:left="0"/>
            </w:pPr>
            <w:r w:rsidRPr="00EE1FE5">
              <w:t>Från leverantör</w:t>
            </w:r>
          </w:p>
        </w:tc>
      </w:tr>
      <w:tr w:rsidR="00EE1FE5" w:rsidRPr="00EE1FE5" w14:paraId="461759E3" w14:textId="77777777" w:rsidTr="001D046D">
        <w:tc>
          <w:tcPr>
            <w:tcW w:w="1537" w:type="dxa"/>
          </w:tcPr>
          <w:p w14:paraId="16205166" w14:textId="77777777" w:rsidR="00E37BF5" w:rsidRPr="00EE1FE5" w:rsidRDefault="00E37BF5" w:rsidP="001D046D">
            <w:pPr>
              <w:pStyle w:val="Brdtext"/>
              <w:ind w:left="0"/>
            </w:pPr>
            <w:proofErr w:type="spellStart"/>
            <w:r w:rsidRPr="00EE1FE5">
              <w:t>Tdes</w:t>
            </w:r>
            <w:proofErr w:type="spellEnd"/>
          </w:p>
        </w:tc>
        <w:tc>
          <w:tcPr>
            <w:tcW w:w="2002" w:type="dxa"/>
          </w:tcPr>
          <w:p w14:paraId="70DF815B" w14:textId="77777777" w:rsidR="00E37BF5" w:rsidRPr="00EE1FE5" w:rsidRDefault="00E37BF5" w:rsidP="001D046D">
            <w:pPr>
              <w:pStyle w:val="Brdtext"/>
              <w:ind w:left="0"/>
            </w:pPr>
          </w:p>
        </w:tc>
        <w:tc>
          <w:tcPr>
            <w:tcW w:w="4394" w:type="dxa"/>
          </w:tcPr>
          <w:p w14:paraId="49726EF4" w14:textId="77777777" w:rsidR="00E37BF5" w:rsidRPr="00EE1FE5" w:rsidRDefault="00E37BF5" w:rsidP="001D046D">
            <w:pPr>
              <w:pStyle w:val="Brdtext"/>
              <w:ind w:left="0"/>
            </w:pPr>
            <w:r w:rsidRPr="00EE1FE5">
              <w:t>Från leverantör</w:t>
            </w:r>
          </w:p>
        </w:tc>
      </w:tr>
      <w:tr w:rsidR="00EE1FE5" w:rsidRPr="00EE1FE5" w14:paraId="4ED187A5" w14:textId="77777777" w:rsidTr="001D046D">
        <w:tc>
          <w:tcPr>
            <w:tcW w:w="1537" w:type="dxa"/>
          </w:tcPr>
          <w:p w14:paraId="08E02BBD" w14:textId="77777777" w:rsidR="00E37BF5" w:rsidRPr="00EE1FE5" w:rsidRDefault="00E37BF5" w:rsidP="001D046D">
            <w:pPr>
              <w:pStyle w:val="Brdtext"/>
              <w:ind w:left="0"/>
            </w:pPr>
            <w:proofErr w:type="spellStart"/>
            <w:r w:rsidRPr="00EE1FE5">
              <w:t>Pdes</w:t>
            </w:r>
            <w:proofErr w:type="spellEnd"/>
          </w:p>
        </w:tc>
        <w:tc>
          <w:tcPr>
            <w:tcW w:w="2002" w:type="dxa"/>
          </w:tcPr>
          <w:p w14:paraId="1AFAB613" w14:textId="77777777" w:rsidR="00E37BF5" w:rsidRPr="00EE1FE5" w:rsidRDefault="00E37BF5" w:rsidP="001D046D">
            <w:pPr>
              <w:pStyle w:val="Brdtext"/>
              <w:ind w:left="0"/>
            </w:pPr>
          </w:p>
        </w:tc>
        <w:tc>
          <w:tcPr>
            <w:tcW w:w="4394" w:type="dxa"/>
          </w:tcPr>
          <w:p w14:paraId="1F27A429" w14:textId="77777777" w:rsidR="00E37BF5" w:rsidRPr="00EE1FE5" w:rsidRDefault="00E37BF5" w:rsidP="001D046D">
            <w:pPr>
              <w:pStyle w:val="Brdtext"/>
              <w:ind w:left="0"/>
            </w:pPr>
            <w:r w:rsidRPr="00EE1FE5">
              <w:t>Från leverantör</w:t>
            </w:r>
          </w:p>
        </w:tc>
      </w:tr>
      <w:tr w:rsidR="00EE1FE5" w:rsidRPr="00EE1FE5" w14:paraId="4BFA3B92" w14:textId="77777777" w:rsidTr="001D046D">
        <w:tc>
          <w:tcPr>
            <w:tcW w:w="1537" w:type="dxa"/>
          </w:tcPr>
          <w:p w14:paraId="574D9B1C" w14:textId="77777777" w:rsidR="00E37BF5" w:rsidRPr="00EE1FE5" w:rsidRDefault="00E37BF5" w:rsidP="001D046D">
            <w:pPr>
              <w:pStyle w:val="Brdtext"/>
              <w:ind w:left="0"/>
            </w:pPr>
            <w:r w:rsidRPr="00EE1FE5">
              <w:t>Rhodes</w:t>
            </w:r>
          </w:p>
        </w:tc>
        <w:tc>
          <w:tcPr>
            <w:tcW w:w="2002" w:type="dxa"/>
          </w:tcPr>
          <w:p w14:paraId="574456AA" w14:textId="77777777" w:rsidR="00E37BF5" w:rsidRPr="00EE1FE5" w:rsidRDefault="00E37BF5" w:rsidP="001D046D">
            <w:pPr>
              <w:pStyle w:val="Brdtext"/>
              <w:ind w:left="0"/>
            </w:pPr>
          </w:p>
        </w:tc>
        <w:tc>
          <w:tcPr>
            <w:tcW w:w="4394" w:type="dxa"/>
          </w:tcPr>
          <w:p w14:paraId="73BD9B42" w14:textId="77777777" w:rsidR="00E37BF5" w:rsidRPr="00EE1FE5" w:rsidRDefault="00E37BF5" w:rsidP="001D046D">
            <w:pPr>
              <w:pStyle w:val="Brdtext"/>
              <w:ind w:left="0"/>
            </w:pPr>
            <w:r w:rsidRPr="00EE1FE5">
              <w:t>Från leverantör</w:t>
            </w:r>
          </w:p>
        </w:tc>
      </w:tr>
      <w:tr w:rsidR="00E37BF5" w:rsidRPr="00EE1FE5" w14:paraId="089A22C9" w14:textId="77777777" w:rsidTr="001D046D">
        <w:tc>
          <w:tcPr>
            <w:tcW w:w="1537" w:type="dxa"/>
          </w:tcPr>
          <w:p w14:paraId="59CC2EF9" w14:textId="77777777" w:rsidR="00E37BF5" w:rsidRPr="00EE1FE5" w:rsidRDefault="00E37BF5" w:rsidP="001D046D">
            <w:pPr>
              <w:pStyle w:val="Brdtext"/>
              <w:ind w:left="0"/>
            </w:pPr>
            <w:proofErr w:type="spellStart"/>
            <w:r w:rsidRPr="00EE1FE5">
              <w:lastRenderedPageBreak/>
              <w:t>Out_F_Comp</w:t>
            </w:r>
            <w:proofErr w:type="spellEnd"/>
          </w:p>
        </w:tc>
        <w:tc>
          <w:tcPr>
            <w:tcW w:w="2002" w:type="dxa"/>
          </w:tcPr>
          <w:p w14:paraId="0932E59F" w14:textId="0FD60317" w:rsidR="00E37BF5" w:rsidRPr="00EE1FE5" w:rsidRDefault="00E37BF5" w:rsidP="002A5306">
            <w:pPr>
              <w:pStyle w:val="Brdtext"/>
              <w:ind w:left="0"/>
            </w:pPr>
            <w:r w:rsidRPr="00EE1FE5">
              <w:t>3</w:t>
            </w:r>
            <w:r w:rsidR="002A5306" w:rsidRPr="00EE1FE5">
              <w:t>54</w:t>
            </w:r>
            <w:r w:rsidRPr="00EE1FE5">
              <w:t>XI3</w:t>
            </w:r>
            <w:r w:rsidR="002A5306" w:rsidRPr="00EE1FE5">
              <w:t>24</w:t>
            </w:r>
          </w:p>
        </w:tc>
        <w:tc>
          <w:tcPr>
            <w:tcW w:w="4394" w:type="dxa"/>
          </w:tcPr>
          <w:p w14:paraId="009FAC1A" w14:textId="77777777" w:rsidR="00E37BF5" w:rsidRPr="00EE1FE5" w:rsidRDefault="00E37BF5" w:rsidP="001D046D">
            <w:pPr>
              <w:pStyle w:val="Brdtext"/>
              <w:ind w:left="0"/>
            </w:pPr>
          </w:p>
        </w:tc>
      </w:tr>
    </w:tbl>
    <w:p w14:paraId="1C353B7C" w14:textId="77777777" w:rsidR="00E37BF5" w:rsidRPr="00EE1FE5" w:rsidRDefault="00E37BF5" w:rsidP="00E37BF5">
      <w:pPr>
        <w:pStyle w:val="Brdtext"/>
      </w:pPr>
    </w:p>
    <w:p w14:paraId="4137C772" w14:textId="2322C0D0" w:rsidR="00E37BF5" w:rsidRPr="006E4C42" w:rsidRDefault="00E37BF5" w:rsidP="00E37BF5">
      <w:pPr>
        <w:pStyle w:val="Rubrik3"/>
        <w:rPr>
          <w:strike/>
          <w:color w:val="FF0000"/>
        </w:rPr>
      </w:pPr>
      <w:bookmarkStart w:id="53" w:name="_Toc34188995"/>
      <w:r w:rsidRPr="006E4C42">
        <w:rPr>
          <w:strike/>
          <w:color w:val="FF0000"/>
        </w:rPr>
        <w:t xml:space="preserve">Värmare </w:t>
      </w:r>
      <w:proofErr w:type="spellStart"/>
      <w:r w:rsidR="00431706" w:rsidRPr="006E4C42">
        <w:rPr>
          <w:strike/>
          <w:color w:val="FF0000"/>
        </w:rPr>
        <w:t>process</w:t>
      </w:r>
      <w:r w:rsidRPr="006E4C42">
        <w:rPr>
          <w:strike/>
          <w:color w:val="FF0000"/>
        </w:rPr>
        <w:t>gas</w:t>
      </w:r>
      <w:bookmarkEnd w:id="53"/>
      <w:proofErr w:type="spellEnd"/>
    </w:p>
    <w:p w14:paraId="13EB35DF" w14:textId="2331B8B4" w:rsidR="00E37BF5" w:rsidRPr="006E4C42" w:rsidRDefault="00E37BF5" w:rsidP="00E37BF5">
      <w:pPr>
        <w:pStyle w:val="Brdtext"/>
        <w:rPr>
          <w:strike/>
          <w:color w:val="FF0000"/>
        </w:rPr>
      </w:pPr>
      <w:r w:rsidRPr="006E4C42">
        <w:rPr>
          <w:strike/>
          <w:color w:val="FF0000"/>
        </w:rPr>
        <w:t>Elektrisk värmare 3</w:t>
      </w:r>
      <w:r w:rsidR="00F1243C" w:rsidRPr="006E4C42">
        <w:rPr>
          <w:strike/>
          <w:color w:val="FF0000"/>
        </w:rPr>
        <w:t>54</w:t>
      </w:r>
      <w:r w:rsidRPr="006E4C42">
        <w:rPr>
          <w:strike/>
          <w:color w:val="FF0000"/>
        </w:rPr>
        <w:t xml:space="preserve">HE204 värmer </w:t>
      </w:r>
      <w:r w:rsidR="00431706" w:rsidRPr="006E4C42">
        <w:rPr>
          <w:strike/>
          <w:color w:val="FF0000"/>
        </w:rPr>
        <w:t>proces</w:t>
      </w:r>
      <w:r w:rsidRPr="006E4C42">
        <w:rPr>
          <w:strike/>
          <w:color w:val="FF0000"/>
        </w:rPr>
        <w:t xml:space="preserve">sgasen efter </w:t>
      </w:r>
      <w:r w:rsidR="00F1243C" w:rsidRPr="006E4C42">
        <w:rPr>
          <w:strike/>
          <w:color w:val="FF0000"/>
        </w:rPr>
        <w:t>kondens</w:t>
      </w:r>
      <w:r w:rsidRPr="006E4C42">
        <w:rPr>
          <w:strike/>
          <w:color w:val="FF0000"/>
        </w:rPr>
        <w:t>-avskiljare.</w:t>
      </w:r>
      <w:r w:rsidR="006E4C42">
        <w:rPr>
          <w:strike/>
          <w:color w:val="FF0000"/>
        </w:rPr>
        <w:br/>
      </w:r>
      <w:bookmarkStart w:id="54" w:name="_Hlk34188610"/>
      <w:r w:rsidR="006E4C42" w:rsidRPr="006E4C42">
        <w:rPr>
          <w:color w:val="FF0000"/>
        </w:rPr>
        <w:t>345HE204 Utgår</w:t>
      </w:r>
      <w:bookmarkEnd w:id="54"/>
      <w:r w:rsidR="006E4C42">
        <w:rPr>
          <w:color w:val="FF0000"/>
        </w:rPr>
        <w:t>!</w:t>
      </w:r>
    </w:p>
    <w:p w14:paraId="1332C07E" w14:textId="73342036" w:rsidR="00AA7CD5" w:rsidRPr="006E4C42" w:rsidRDefault="00AA7CD5" w:rsidP="00AA7CD5">
      <w:pPr>
        <w:pStyle w:val="Brdtext"/>
        <w:rPr>
          <w:strike/>
          <w:color w:val="FF0000"/>
        </w:rPr>
      </w:pPr>
      <w:r w:rsidRPr="006E4C42">
        <w:rPr>
          <w:strike/>
          <w:color w:val="FF0000"/>
        </w:rPr>
        <w:t>Värmaren skyddas av temperaturvakt 354TS204.</w:t>
      </w:r>
    </w:p>
    <w:p w14:paraId="417E78E3" w14:textId="77777777" w:rsidR="00E37BF5" w:rsidRPr="006E4C42" w:rsidRDefault="00E37BF5" w:rsidP="00E37BF5">
      <w:pPr>
        <w:pStyle w:val="Brdtext"/>
        <w:rPr>
          <w:strike/>
          <w:color w:val="FF0000"/>
        </w:rPr>
      </w:pPr>
    </w:p>
    <w:p w14:paraId="329276D8" w14:textId="7C7FC486" w:rsidR="00AA7CD5" w:rsidRPr="006E4C42" w:rsidRDefault="00E37BF5" w:rsidP="00E37BF5">
      <w:pPr>
        <w:pStyle w:val="Brdtext"/>
        <w:rPr>
          <w:strike/>
          <w:color w:val="FF0000"/>
        </w:rPr>
      </w:pPr>
      <w:r w:rsidRPr="006E4C42">
        <w:rPr>
          <w:strike/>
          <w:color w:val="FF0000"/>
        </w:rPr>
        <w:t>PI-regulator 3</w:t>
      </w:r>
      <w:r w:rsidR="001D046D" w:rsidRPr="006E4C42">
        <w:rPr>
          <w:strike/>
          <w:color w:val="FF0000"/>
        </w:rPr>
        <w:t>54</w:t>
      </w:r>
      <w:r w:rsidRPr="006E4C42">
        <w:rPr>
          <w:strike/>
          <w:color w:val="FF0000"/>
        </w:rPr>
        <w:t xml:space="preserve">TC204 reglerar </w:t>
      </w:r>
      <w:r w:rsidR="00431706" w:rsidRPr="006E4C42">
        <w:rPr>
          <w:strike/>
          <w:color w:val="FF0000"/>
        </w:rPr>
        <w:t>process</w:t>
      </w:r>
      <w:r w:rsidRPr="006E4C42">
        <w:rPr>
          <w:strike/>
          <w:color w:val="FF0000"/>
        </w:rPr>
        <w:t xml:space="preserve">gasens temperatur efter </w:t>
      </w:r>
      <w:r w:rsidR="001D046D" w:rsidRPr="006E4C42">
        <w:rPr>
          <w:strike/>
          <w:color w:val="FF0000"/>
        </w:rPr>
        <w:t>kondens</w:t>
      </w:r>
      <w:r w:rsidRPr="006E4C42">
        <w:rPr>
          <w:strike/>
          <w:color w:val="FF0000"/>
        </w:rPr>
        <w:t>-avskiljare, 3</w:t>
      </w:r>
      <w:r w:rsidR="001D046D" w:rsidRPr="006E4C42">
        <w:rPr>
          <w:strike/>
          <w:color w:val="FF0000"/>
        </w:rPr>
        <w:t>54</w:t>
      </w:r>
      <w:r w:rsidRPr="006E4C42">
        <w:rPr>
          <w:strike/>
          <w:color w:val="FF0000"/>
        </w:rPr>
        <w:t>TI204. Regulatorns utsignal styr 3</w:t>
      </w:r>
      <w:r w:rsidR="001D046D" w:rsidRPr="006E4C42">
        <w:rPr>
          <w:strike/>
          <w:color w:val="FF0000"/>
        </w:rPr>
        <w:t>54</w:t>
      </w:r>
      <w:r w:rsidR="00AA7CD5" w:rsidRPr="006E4C42">
        <w:rPr>
          <w:strike/>
          <w:color w:val="FF0000"/>
        </w:rPr>
        <w:t>HE</w:t>
      </w:r>
      <w:r w:rsidRPr="006E4C42">
        <w:rPr>
          <w:strike/>
          <w:color w:val="FF0000"/>
        </w:rPr>
        <w:t>204. Minskar temperaturen så ökar effekten på värmaren.</w:t>
      </w:r>
      <w:r w:rsidRPr="006E4C42">
        <w:rPr>
          <w:strike/>
          <w:color w:val="FF0000"/>
        </w:rPr>
        <w:br/>
        <w:t>Utsignalområde 0-</w:t>
      </w:r>
      <w:r w:rsidR="00AA7CD5" w:rsidRPr="006E4C42">
        <w:rPr>
          <w:strike/>
          <w:color w:val="FF0000"/>
        </w:rPr>
        <w:t>100%</w:t>
      </w:r>
      <w:r w:rsidRPr="006E4C42">
        <w:rPr>
          <w:strike/>
          <w:color w:val="FF0000"/>
        </w:rPr>
        <w:t xml:space="preserve">. </w:t>
      </w:r>
      <w:r w:rsidRPr="006E4C42">
        <w:rPr>
          <w:strike/>
          <w:color w:val="FF0000"/>
        </w:rPr>
        <w:br/>
        <w:t xml:space="preserve">Internt </w:t>
      </w:r>
      <w:proofErr w:type="spellStart"/>
      <w:r w:rsidRPr="006E4C42">
        <w:rPr>
          <w:strike/>
          <w:color w:val="FF0000"/>
        </w:rPr>
        <w:t>börvärde</w:t>
      </w:r>
      <w:proofErr w:type="spellEnd"/>
      <w:r w:rsidRPr="006E4C42">
        <w:rPr>
          <w:strike/>
          <w:color w:val="FF0000"/>
        </w:rPr>
        <w:t xml:space="preserve"> </w:t>
      </w:r>
      <w:r w:rsidR="00F65BB3" w:rsidRPr="006E4C42">
        <w:rPr>
          <w:strike/>
          <w:color w:val="FF0000"/>
        </w:rPr>
        <w:t>42</w:t>
      </w:r>
      <w:r w:rsidRPr="006E4C42">
        <w:rPr>
          <w:strike/>
          <w:color w:val="FF0000"/>
        </w:rPr>
        <w:t xml:space="preserve"> °C.</w:t>
      </w:r>
      <w:r w:rsidRPr="006E4C42">
        <w:rPr>
          <w:strike/>
          <w:color w:val="FF0000"/>
        </w:rPr>
        <w:br/>
        <w:t>Reverserad regulator (MV&gt;SP minska utsignal, MV&lt;SP öka utsignal).</w:t>
      </w:r>
      <w:r w:rsidRPr="006E4C42">
        <w:rPr>
          <w:strike/>
          <w:color w:val="FF0000"/>
        </w:rPr>
        <w:br/>
        <w:t xml:space="preserve">IB1 = </w:t>
      </w:r>
      <w:r w:rsidR="00AA7CD5" w:rsidRPr="006E4C42">
        <w:rPr>
          <w:strike/>
          <w:color w:val="FF0000"/>
        </w:rPr>
        <w:t>354XI324_L2_N</w:t>
      </w:r>
      <w:r w:rsidRPr="006E4C42">
        <w:rPr>
          <w:strike/>
          <w:color w:val="FF0000"/>
          <w:highlight w:val="yellow"/>
        </w:rPr>
        <w:br/>
      </w:r>
      <w:r w:rsidRPr="006E4C42">
        <w:rPr>
          <w:strike/>
          <w:color w:val="FF0000"/>
        </w:rPr>
        <w:t>IB1Ref = 0</w:t>
      </w:r>
      <w:r w:rsidR="00F069A1" w:rsidRPr="006E4C42">
        <w:rPr>
          <w:strike/>
          <w:color w:val="FF0000"/>
        </w:rPr>
        <w:br/>
      </w:r>
      <w:proofErr w:type="spellStart"/>
      <w:r w:rsidR="00AA7CD5" w:rsidRPr="006E4C42">
        <w:rPr>
          <w:strike/>
          <w:color w:val="FF0000"/>
        </w:rPr>
        <w:t>FeedFw</w:t>
      </w:r>
      <w:r w:rsidR="00F069A1" w:rsidRPr="006E4C42">
        <w:rPr>
          <w:strike/>
          <w:color w:val="FF0000"/>
        </w:rPr>
        <w:t>d</w:t>
      </w:r>
      <w:proofErr w:type="spellEnd"/>
    </w:p>
    <w:p w14:paraId="2BF0843E" w14:textId="2E835F9C" w:rsidR="00E37BF5" w:rsidRPr="006E4C42" w:rsidRDefault="00E37BF5" w:rsidP="00E37BF5">
      <w:pPr>
        <w:pStyle w:val="Brdtext"/>
        <w:rPr>
          <w:strike/>
          <w:color w:val="FF0000"/>
        </w:rPr>
      </w:pPr>
      <w:r w:rsidRPr="006E4C42">
        <w:rPr>
          <w:strike/>
          <w:color w:val="FF0000"/>
        </w:rPr>
        <w:br/>
        <w:t xml:space="preserve">Framkoppling av flöde </w:t>
      </w:r>
      <w:proofErr w:type="spellStart"/>
      <w:r w:rsidR="00431706" w:rsidRPr="006E4C42">
        <w:rPr>
          <w:strike/>
          <w:color w:val="FF0000"/>
        </w:rPr>
        <w:t>process</w:t>
      </w:r>
      <w:r w:rsidRPr="006E4C42">
        <w:rPr>
          <w:strike/>
          <w:color w:val="FF0000"/>
        </w:rPr>
        <w:t>gas</w:t>
      </w:r>
      <w:proofErr w:type="spellEnd"/>
      <w:r w:rsidRPr="006E4C42">
        <w:rPr>
          <w:strike/>
          <w:color w:val="FF0000"/>
        </w:rPr>
        <w:t>. Ökar flödet så ska utsignalen öka.</w:t>
      </w:r>
      <w:r w:rsidR="00AA7CD5" w:rsidRPr="006E4C42">
        <w:rPr>
          <w:strike/>
          <w:color w:val="FF0000"/>
        </w:rPr>
        <w:t xml:space="preserve"> </w:t>
      </w:r>
      <w:r w:rsidR="00AA7CD5" w:rsidRPr="006E4C42">
        <w:rPr>
          <w:strike/>
          <w:color w:val="FF0000"/>
          <w:highlight w:val="yellow"/>
        </w:rPr>
        <w:t>Lägg till en variabel för framkopplingsfaktor.</w:t>
      </w:r>
    </w:p>
    <w:p w14:paraId="50DAC103" w14:textId="77777777" w:rsidR="00E37BF5" w:rsidRPr="006E4C42" w:rsidRDefault="00E37BF5" w:rsidP="00E37BF5">
      <w:pPr>
        <w:pStyle w:val="Brdtext"/>
        <w:rPr>
          <w:strike/>
          <w:color w:val="FF0000"/>
        </w:rPr>
      </w:pPr>
    </w:p>
    <w:p w14:paraId="732B5FD0" w14:textId="77777777" w:rsidR="00E37BF5" w:rsidRPr="006E4C42" w:rsidRDefault="00E37BF5" w:rsidP="00E37BF5">
      <w:pPr>
        <w:pStyle w:val="Brdtext"/>
        <w:rPr>
          <w:i/>
          <w:strike/>
          <w:color w:val="FF0000"/>
        </w:rPr>
      </w:pPr>
      <w:r w:rsidRPr="006E4C42">
        <w:rPr>
          <w:i/>
          <w:strike/>
          <w:color w:val="FF0000"/>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6E4C42" w14:paraId="1117423F" w14:textId="77777777" w:rsidTr="001D046D">
        <w:tc>
          <w:tcPr>
            <w:tcW w:w="1551" w:type="dxa"/>
          </w:tcPr>
          <w:p w14:paraId="62079297" w14:textId="77777777" w:rsidR="00E37BF5" w:rsidRPr="006E4C42" w:rsidRDefault="00E37BF5" w:rsidP="001D046D">
            <w:pPr>
              <w:pStyle w:val="Brdtext"/>
              <w:ind w:left="0"/>
              <w:rPr>
                <w:strike/>
                <w:color w:val="FF0000"/>
              </w:rPr>
            </w:pPr>
            <w:r w:rsidRPr="006E4C42">
              <w:rPr>
                <w:strike/>
                <w:color w:val="FF0000"/>
              </w:rPr>
              <w:t>Objekt/Signal</w:t>
            </w:r>
          </w:p>
        </w:tc>
        <w:tc>
          <w:tcPr>
            <w:tcW w:w="1705" w:type="dxa"/>
          </w:tcPr>
          <w:p w14:paraId="578F9793" w14:textId="77777777" w:rsidR="00E37BF5" w:rsidRPr="006E4C42" w:rsidRDefault="00E37BF5" w:rsidP="001D046D">
            <w:pPr>
              <w:pStyle w:val="Brdtext"/>
              <w:ind w:left="0"/>
              <w:rPr>
                <w:strike/>
                <w:color w:val="FF0000"/>
              </w:rPr>
            </w:pPr>
            <w:r w:rsidRPr="006E4C42">
              <w:rPr>
                <w:strike/>
                <w:color w:val="FF0000"/>
              </w:rPr>
              <w:t>Beskrivning</w:t>
            </w:r>
          </w:p>
        </w:tc>
        <w:tc>
          <w:tcPr>
            <w:tcW w:w="1559" w:type="dxa"/>
          </w:tcPr>
          <w:p w14:paraId="3AB6D1BF" w14:textId="77777777" w:rsidR="00E37BF5" w:rsidRPr="006E4C42" w:rsidRDefault="00E37BF5" w:rsidP="001D046D">
            <w:pPr>
              <w:pStyle w:val="Brdtext"/>
              <w:ind w:left="0"/>
              <w:rPr>
                <w:strike/>
                <w:color w:val="FF0000"/>
              </w:rPr>
            </w:pPr>
            <w:r w:rsidRPr="006E4C42">
              <w:rPr>
                <w:strike/>
                <w:color w:val="FF0000"/>
              </w:rPr>
              <w:t>Mätområde</w:t>
            </w:r>
          </w:p>
        </w:tc>
        <w:tc>
          <w:tcPr>
            <w:tcW w:w="709" w:type="dxa"/>
          </w:tcPr>
          <w:p w14:paraId="12996315" w14:textId="77777777" w:rsidR="00E37BF5" w:rsidRPr="006E4C42" w:rsidRDefault="00E37BF5" w:rsidP="001D046D">
            <w:pPr>
              <w:pStyle w:val="Brdtext"/>
              <w:ind w:left="0"/>
              <w:rPr>
                <w:strike/>
                <w:color w:val="FF0000"/>
              </w:rPr>
            </w:pPr>
            <w:r w:rsidRPr="006E4C42">
              <w:rPr>
                <w:strike/>
                <w:color w:val="FF0000"/>
              </w:rPr>
              <w:t>L2</w:t>
            </w:r>
          </w:p>
        </w:tc>
        <w:tc>
          <w:tcPr>
            <w:tcW w:w="651" w:type="dxa"/>
          </w:tcPr>
          <w:p w14:paraId="217AD62D" w14:textId="77777777" w:rsidR="00E37BF5" w:rsidRPr="006E4C42" w:rsidRDefault="00E37BF5" w:rsidP="001D046D">
            <w:pPr>
              <w:pStyle w:val="Brdtext"/>
              <w:ind w:left="0"/>
              <w:rPr>
                <w:strike/>
                <w:color w:val="FF0000"/>
              </w:rPr>
            </w:pPr>
            <w:r w:rsidRPr="006E4C42">
              <w:rPr>
                <w:strike/>
                <w:color w:val="FF0000"/>
              </w:rPr>
              <w:t>L1</w:t>
            </w:r>
          </w:p>
        </w:tc>
        <w:tc>
          <w:tcPr>
            <w:tcW w:w="586" w:type="dxa"/>
          </w:tcPr>
          <w:p w14:paraId="00774302" w14:textId="77777777" w:rsidR="00E37BF5" w:rsidRPr="006E4C42" w:rsidRDefault="00E37BF5" w:rsidP="001D046D">
            <w:pPr>
              <w:pStyle w:val="Brdtext"/>
              <w:ind w:left="0"/>
              <w:rPr>
                <w:strike/>
                <w:color w:val="FF0000"/>
              </w:rPr>
            </w:pPr>
            <w:r w:rsidRPr="006E4C42">
              <w:rPr>
                <w:strike/>
                <w:color w:val="FF0000"/>
              </w:rPr>
              <w:t>H1</w:t>
            </w:r>
          </w:p>
        </w:tc>
        <w:tc>
          <w:tcPr>
            <w:tcW w:w="586" w:type="dxa"/>
          </w:tcPr>
          <w:p w14:paraId="7A526237" w14:textId="77777777" w:rsidR="00E37BF5" w:rsidRPr="006E4C42" w:rsidRDefault="00E37BF5" w:rsidP="001D046D">
            <w:pPr>
              <w:pStyle w:val="Brdtext"/>
              <w:ind w:left="0"/>
              <w:rPr>
                <w:strike/>
                <w:color w:val="FF0000"/>
              </w:rPr>
            </w:pPr>
            <w:r w:rsidRPr="006E4C42">
              <w:rPr>
                <w:strike/>
                <w:color w:val="FF0000"/>
              </w:rPr>
              <w:t>H2</w:t>
            </w:r>
          </w:p>
        </w:tc>
        <w:tc>
          <w:tcPr>
            <w:tcW w:w="586" w:type="dxa"/>
          </w:tcPr>
          <w:p w14:paraId="458EC48D" w14:textId="77777777" w:rsidR="00E37BF5" w:rsidRPr="006E4C42" w:rsidRDefault="00E37BF5" w:rsidP="001D046D">
            <w:pPr>
              <w:pStyle w:val="Brdtext"/>
              <w:ind w:left="0"/>
              <w:rPr>
                <w:strike/>
                <w:color w:val="FF0000"/>
              </w:rPr>
            </w:pPr>
            <w:r w:rsidRPr="006E4C42">
              <w:rPr>
                <w:strike/>
                <w:color w:val="FF0000"/>
              </w:rPr>
              <w:t>SIL</w:t>
            </w:r>
          </w:p>
        </w:tc>
      </w:tr>
      <w:tr w:rsidR="00E37BF5" w:rsidRPr="006E4C42" w14:paraId="0E7CA958" w14:textId="77777777" w:rsidTr="001D046D">
        <w:tc>
          <w:tcPr>
            <w:tcW w:w="1551" w:type="dxa"/>
          </w:tcPr>
          <w:p w14:paraId="44552961" w14:textId="2314A7D9" w:rsidR="00E37BF5" w:rsidRPr="006E4C42" w:rsidRDefault="00E37BF5" w:rsidP="001D046D">
            <w:pPr>
              <w:pStyle w:val="Brdtext"/>
              <w:ind w:left="0"/>
              <w:rPr>
                <w:strike/>
                <w:color w:val="FF0000"/>
              </w:rPr>
            </w:pPr>
            <w:r w:rsidRPr="006E4C42">
              <w:rPr>
                <w:strike/>
                <w:color w:val="FF0000"/>
              </w:rPr>
              <w:t>3</w:t>
            </w:r>
            <w:r w:rsidR="001D046D" w:rsidRPr="006E4C42">
              <w:rPr>
                <w:strike/>
                <w:color w:val="FF0000"/>
              </w:rPr>
              <w:t>54</w:t>
            </w:r>
            <w:r w:rsidRPr="006E4C42">
              <w:rPr>
                <w:strike/>
                <w:color w:val="FF0000"/>
              </w:rPr>
              <w:t>TI204</w:t>
            </w:r>
          </w:p>
        </w:tc>
        <w:tc>
          <w:tcPr>
            <w:tcW w:w="1705" w:type="dxa"/>
          </w:tcPr>
          <w:p w14:paraId="12213473" w14:textId="77777777" w:rsidR="00E37BF5" w:rsidRPr="006E4C42" w:rsidRDefault="00E37BF5" w:rsidP="001D046D">
            <w:pPr>
              <w:pStyle w:val="Brdtext"/>
              <w:ind w:left="0"/>
              <w:rPr>
                <w:strike/>
                <w:color w:val="FF0000"/>
              </w:rPr>
            </w:pPr>
            <w:r w:rsidRPr="006E4C42">
              <w:rPr>
                <w:strike/>
                <w:color w:val="FF0000"/>
              </w:rPr>
              <w:t>Temp värmare</w:t>
            </w:r>
          </w:p>
        </w:tc>
        <w:tc>
          <w:tcPr>
            <w:tcW w:w="1559" w:type="dxa"/>
          </w:tcPr>
          <w:p w14:paraId="1EE5DAD3" w14:textId="77777777" w:rsidR="00E37BF5" w:rsidRPr="006E4C42" w:rsidRDefault="00E37BF5" w:rsidP="001D046D">
            <w:pPr>
              <w:pStyle w:val="Brdtext"/>
              <w:ind w:left="0"/>
              <w:rPr>
                <w:strike/>
                <w:color w:val="FF0000"/>
              </w:rPr>
            </w:pPr>
            <w:r w:rsidRPr="006E4C42">
              <w:rPr>
                <w:strike/>
                <w:color w:val="FF0000"/>
              </w:rPr>
              <w:t>0 - 200°C</w:t>
            </w:r>
          </w:p>
        </w:tc>
        <w:tc>
          <w:tcPr>
            <w:tcW w:w="709" w:type="dxa"/>
          </w:tcPr>
          <w:p w14:paraId="73088938" w14:textId="77777777" w:rsidR="00E37BF5" w:rsidRPr="006E4C42" w:rsidRDefault="00E37BF5" w:rsidP="001D046D">
            <w:pPr>
              <w:pStyle w:val="Brdtext"/>
              <w:ind w:left="0"/>
              <w:rPr>
                <w:strike/>
                <w:color w:val="FF0000"/>
              </w:rPr>
            </w:pPr>
          </w:p>
        </w:tc>
        <w:tc>
          <w:tcPr>
            <w:tcW w:w="651" w:type="dxa"/>
          </w:tcPr>
          <w:p w14:paraId="29852EDE" w14:textId="6D50BB26" w:rsidR="00E37BF5" w:rsidRPr="006E4C42" w:rsidRDefault="00E31362" w:rsidP="001D046D">
            <w:pPr>
              <w:pStyle w:val="Brdtext"/>
              <w:ind w:left="0"/>
              <w:rPr>
                <w:strike/>
                <w:color w:val="FF0000"/>
              </w:rPr>
            </w:pPr>
            <w:r w:rsidRPr="006E4C42">
              <w:rPr>
                <w:strike/>
                <w:color w:val="FF0000"/>
              </w:rPr>
              <w:t>35</w:t>
            </w:r>
          </w:p>
        </w:tc>
        <w:tc>
          <w:tcPr>
            <w:tcW w:w="586" w:type="dxa"/>
          </w:tcPr>
          <w:p w14:paraId="7563C87F" w14:textId="165C485C" w:rsidR="00E37BF5" w:rsidRPr="006E4C42" w:rsidRDefault="00E31362" w:rsidP="001D046D">
            <w:pPr>
              <w:pStyle w:val="Brdtext"/>
              <w:ind w:left="0"/>
              <w:rPr>
                <w:strike/>
                <w:color w:val="FF0000"/>
              </w:rPr>
            </w:pPr>
            <w:r w:rsidRPr="006E4C42">
              <w:rPr>
                <w:strike/>
                <w:color w:val="FF0000"/>
              </w:rPr>
              <w:t>45</w:t>
            </w:r>
          </w:p>
        </w:tc>
        <w:tc>
          <w:tcPr>
            <w:tcW w:w="586" w:type="dxa"/>
          </w:tcPr>
          <w:p w14:paraId="100FA5C7" w14:textId="47F4D355" w:rsidR="00E37BF5" w:rsidRPr="006E4C42" w:rsidRDefault="00E31362" w:rsidP="001D046D">
            <w:pPr>
              <w:pStyle w:val="Brdtext"/>
              <w:ind w:left="0"/>
              <w:rPr>
                <w:strike/>
                <w:color w:val="FF0000"/>
              </w:rPr>
            </w:pPr>
            <w:r w:rsidRPr="006E4C42">
              <w:rPr>
                <w:strike/>
                <w:color w:val="FF0000"/>
              </w:rPr>
              <w:t>55</w:t>
            </w:r>
          </w:p>
        </w:tc>
        <w:tc>
          <w:tcPr>
            <w:tcW w:w="586" w:type="dxa"/>
          </w:tcPr>
          <w:p w14:paraId="43577DAA" w14:textId="77777777" w:rsidR="00E37BF5" w:rsidRPr="006E4C42" w:rsidRDefault="00E37BF5" w:rsidP="001D046D">
            <w:pPr>
              <w:pStyle w:val="Brdtext"/>
              <w:ind w:left="0"/>
              <w:rPr>
                <w:strike/>
                <w:color w:val="FF0000"/>
              </w:rPr>
            </w:pPr>
          </w:p>
        </w:tc>
      </w:tr>
    </w:tbl>
    <w:p w14:paraId="5F794C7D" w14:textId="77777777" w:rsidR="00E37BF5" w:rsidRPr="006E4C42" w:rsidRDefault="00E37BF5" w:rsidP="00E37BF5">
      <w:pPr>
        <w:pStyle w:val="Brdtext"/>
        <w:rPr>
          <w:strike/>
          <w:color w:val="FF0000"/>
        </w:rPr>
      </w:pPr>
    </w:p>
    <w:p w14:paraId="63339E8C" w14:textId="3CE3F8A7" w:rsidR="00DC735C" w:rsidRPr="006E4C42" w:rsidRDefault="00DC735C" w:rsidP="00DC735C">
      <w:pPr>
        <w:pStyle w:val="Brdtext"/>
        <w:rPr>
          <w:i/>
          <w:strike/>
          <w:color w:val="FF0000"/>
        </w:rPr>
      </w:pPr>
      <w:r w:rsidRPr="006E4C42">
        <w:rPr>
          <w:i/>
          <w:strike/>
          <w:color w:val="FF0000"/>
        </w:rPr>
        <w:t>Processgasvärmare 354HE204</w:t>
      </w:r>
    </w:p>
    <w:tbl>
      <w:tblPr>
        <w:tblStyle w:val="Tabellrutnt"/>
        <w:tblW w:w="0" w:type="auto"/>
        <w:tblInd w:w="1134" w:type="dxa"/>
        <w:tblLook w:val="04A0" w:firstRow="1" w:lastRow="0" w:firstColumn="1" w:lastColumn="0" w:noHBand="0" w:noVBand="1"/>
      </w:tblPr>
      <w:tblGrid>
        <w:gridCol w:w="1516"/>
        <w:gridCol w:w="1702"/>
        <w:gridCol w:w="1111"/>
        <w:gridCol w:w="1477"/>
        <w:gridCol w:w="2122"/>
      </w:tblGrid>
      <w:tr w:rsidR="00EE1FE5" w:rsidRPr="006E4C42" w14:paraId="5F37F74D" w14:textId="77777777" w:rsidTr="00D237FF">
        <w:tc>
          <w:tcPr>
            <w:tcW w:w="1812" w:type="dxa"/>
          </w:tcPr>
          <w:p w14:paraId="4E564E41" w14:textId="77777777" w:rsidR="00DC735C" w:rsidRPr="006E4C42" w:rsidRDefault="00DC735C" w:rsidP="00D237FF">
            <w:pPr>
              <w:pStyle w:val="Brdtext"/>
              <w:ind w:left="0"/>
              <w:rPr>
                <w:strike/>
                <w:color w:val="FF0000"/>
              </w:rPr>
            </w:pPr>
            <w:r w:rsidRPr="006E4C42">
              <w:rPr>
                <w:strike/>
                <w:color w:val="FF0000"/>
              </w:rPr>
              <w:t>Objekttyp</w:t>
            </w:r>
          </w:p>
        </w:tc>
        <w:tc>
          <w:tcPr>
            <w:tcW w:w="1812" w:type="dxa"/>
          </w:tcPr>
          <w:p w14:paraId="6004F4F2" w14:textId="77777777" w:rsidR="00DC735C" w:rsidRPr="006E4C42" w:rsidRDefault="00DC735C" w:rsidP="00D237FF">
            <w:pPr>
              <w:pStyle w:val="Brdtext"/>
              <w:ind w:left="0"/>
              <w:rPr>
                <w:strike/>
                <w:color w:val="FF0000"/>
              </w:rPr>
            </w:pPr>
            <w:r w:rsidRPr="006E4C42">
              <w:rPr>
                <w:strike/>
                <w:color w:val="FF0000"/>
              </w:rPr>
              <w:t>Ställverksgupp</w:t>
            </w:r>
          </w:p>
        </w:tc>
        <w:tc>
          <w:tcPr>
            <w:tcW w:w="1812" w:type="dxa"/>
          </w:tcPr>
          <w:p w14:paraId="3935BFE1" w14:textId="77777777" w:rsidR="00DC735C" w:rsidRPr="006E4C42" w:rsidRDefault="00DC735C" w:rsidP="00D237FF">
            <w:pPr>
              <w:pStyle w:val="Brdtext"/>
              <w:ind w:left="0"/>
              <w:rPr>
                <w:strike/>
                <w:color w:val="FF0000"/>
              </w:rPr>
            </w:pPr>
            <w:r w:rsidRPr="006E4C42">
              <w:rPr>
                <w:strike/>
                <w:color w:val="FF0000"/>
              </w:rPr>
              <w:t>Effekt</w:t>
            </w:r>
          </w:p>
        </w:tc>
        <w:tc>
          <w:tcPr>
            <w:tcW w:w="1813" w:type="dxa"/>
          </w:tcPr>
          <w:p w14:paraId="5E0EFE04" w14:textId="77777777" w:rsidR="00DC735C" w:rsidRPr="006E4C42" w:rsidRDefault="00DC735C" w:rsidP="00D237FF">
            <w:pPr>
              <w:pStyle w:val="Brdtext"/>
              <w:ind w:left="0"/>
              <w:rPr>
                <w:strike/>
                <w:color w:val="FF0000"/>
              </w:rPr>
            </w:pPr>
            <w:r w:rsidRPr="006E4C42">
              <w:rPr>
                <w:strike/>
                <w:color w:val="FF0000"/>
              </w:rPr>
              <w:t xml:space="preserve">Styrområde </w:t>
            </w:r>
          </w:p>
        </w:tc>
        <w:tc>
          <w:tcPr>
            <w:tcW w:w="1813" w:type="dxa"/>
          </w:tcPr>
          <w:p w14:paraId="0033D326" w14:textId="77777777" w:rsidR="00DC735C" w:rsidRPr="006E4C42" w:rsidRDefault="00DC735C" w:rsidP="00D237FF">
            <w:pPr>
              <w:pStyle w:val="Brdtext"/>
              <w:ind w:left="0"/>
              <w:rPr>
                <w:strike/>
                <w:color w:val="FF0000"/>
              </w:rPr>
            </w:pPr>
            <w:r w:rsidRPr="006E4C42">
              <w:rPr>
                <w:strike/>
                <w:color w:val="FF0000"/>
              </w:rPr>
              <w:t>Hastighet/Kapacitet</w:t>
            </w:r>
          </w:p>
        </w:tc>
      </w:tr>
      <w:tr w:rsidR="00DC735C" w:rsidRPr="006E4C42" w14:paraId="73F9CA09" w14:textId="77777777" w:rsidTr="00D237FF">
        <w:tc>
          <w:tcPr>
            <w:tcW w:w="1812" w:type="dxa"/>
          </w:tcPr>
          <w:p w14:paraId="01171C0C" w14:textId="255282C4" w:rsidR="00DC735C" w:rsidRPr="006E4C42" w:rsidRDefault="00DC735C" w:rsidP="00D237FF">
            <w:pPr>
              <w:pStyle w:val="Brdtext"/>
              <w:ind w:left="0"/>
              <w:rPr>
                <w:strike/>
                <w:color w:val="FF0000"/>
              </w:rPr>
            </w:pPr>
            <w:r w:rsidRPr="006E4C42">
              <w:rPr>
                <w:strike/>
                <w:color w:val="FF0000"/>
              </w:rPr>
              <w:t>TYRISTOR</w:t>
            </w:r>
          </w:p>
        </w:tc>
        <w:tc>
          <w:tcPr>
            <w:tcW w:w="1812" w:type="dxa"/>
          </w:tcPr>
          <w:p w14:paraId="6E9B9667" w14:textId="36F959AC" w:rsidR="00DC735C" w:rsidRPr="006E4C42" w:rsidRDefault="00DC735C" w:rsidP="00D237FF">
            <w:pPr>
              <w:pStyle w:val="Brdtext"/>
              <w:ind w:left="0"/>
              <w:rPr>
                <w:strike/>
                <w:color w:val="FF0000"/>
              </w:rPr>
            </w:pPr>
            <w:r w:rsidRPr="006E4C42">
              <w:rPr>
                <w:strike/>
                <w:color w:val="FF0000"/>
              </w:rPr>
              <w:t>DOL</w:t>
            </w:r>
          </w:p>
        </w:tc>
        <w:tc>
          <w:tcPr>
            <w:tcW w:w="1812" w:type="dxa"/>
          </w:tcPr>
          <w:p w14:paraId="61E5E767" w14:textId="71475991" w:rsidR="00DC735C" w:rsidRPr="006E4C42" w:rsidRDefault="00DC735C" w:rsidP="00D237FF">
            <w:pPr>
              <w:pStyle w:val="Brdtext"/>
              <w:ind w:left="0"/>
              <w:rPr>
                <w:strike/>
                <w:color w:val="FF0000"/>
              </w:rPr>
            </w:pPr>
            <w:r w:rsidRPr="006E4C42">
              <w:rPr>
                <w:strike/>
                <w:color w:val="FF0000"/>
              </w:rPr>
              <w:t>??kW</w:t>
            </w:r>
          </w:p>
        </w:tc>
        <w:tc>
          <w:tcPr>
            <w:tcW w:w="1813" w:type="dxa"/>
          </w:tcPr>
          <w:p w14:paraId="4BEB34B5" w14:textId="3897B166" w:rsidR="00DC735C" w:rsidRPr="006E4C42" w:rsidRDefault="00DC735C" w:rsidP="00D237FF">
            <w:pPr>
              <w:pStyle w:val="Brdtext"/>
              <w:ind w:left="0"/>
              <w:rPr>
                <w:strike/>
                <w:color w:val="FF0000"/>
              </w:rPr>
            </w:pPr>
            <w:r w:rsidRPr="006E4C42">
              <w:rPr>
                <w:strike/>
                <w:color w:val="FF0000"/>
              </w:rPr>
              <w:t xml:space="preserve">0-100% via </w:t>
            </w:r>
            <w:proofErr w:type="spellStart"/>
            <w:r w:rsidRPr="006E4C42">
              <w:rPr>
                <w:strike/>
                <w:color w:val="FF0000"/>
              </w:rPr>
              <w:t>profinet</w:t>
            </w:r>
            <w:proofErr w:type="spellEnd"/>
            <w:r w:rsidRPr="006E4C42">
              <w:rPr>
                <w:strike/>
                <w:color w:val="FF0000"/>
              </w:rPr>
              <w:t xml:space="preserve"> </w:t>
            </w:r>
          </w:p>
        </w:tc>
        <w:tc>
          <w:tcPr>
            <w:tcW w:w="1813" w:type="dxa"/>
          </w:tcPr>
          <w:p w14:paraId="1951D8E0" w14:textId="1F4AE8B8" w:rsidR="00DC735C" w:rsidRPr="006E4C42" w:rsidRDefault="00DC735C" w:rsidP="00D237FF">
            <w:pPr>
              <w:pStyle w:val="Brdtext"/>
              <w:ind w:left="0"/>
              <w:rPr>
                <w:strike/>
                <w:color w:val="FF0000"/>
              </w:rPr>
            </w:pPr>
          </w:p>
        </w:tc>
      </w:tr>
    </w:tbl>
    <w:p w14:paraId="4B78481A" w14:textId="77777777" w:rsidR="00E37BF5" w:rsidRPr="006E4C42" w:rsidRDefault="00E37BF5" w:rsidP="00E37BF5">
      <w:pPr>
        <w:pStyle w:val="Brdtext"/>
        <w:rPr>
          <w:strike/>
          <w:color w:val="FF0000"/>
        </w:rPr>
      </w:pPr>
    </w:p>
    <w:p w14:paraId="6072EE7A" w14:textId="77777777" w:rsidR="00E37BF5" w:rsidRPr="006E4C42" w:rsidRDefault="00E37BF5" w:rsidP="00E37BF5">
      <w:pPr>
        <w:pStyle w:val="Brdtext"/>
        <w:rPr>
          <w:strike/>
          <w:color w:val="FF0000"/>
        </w:rPr>
      </w:pPr>
      <w:r w:rsidRPr="006E4C42">
        <w:rPr>
          <w:i/>
          <w:strike/>
          <w:color w:val="FF0000"/>
        </w:rPr>
        <w:t xml:space="preserve">Startförreglingar för värmare (Gäller ej under drift): </w:t>
      </w:r>
    </w:p>
    <w:tbl>
      <w:tblPr>
        <w:tblStyle w:val="Tabellrutnt"/>
        <w:tblW w:w="7933" w:type="dxa"/>
        <w:tblInd w:w="1134" w:type="dxa"/>
        <w:tblLayout w:type="fixed"/>
        <w:tblLook w:val="04A0" w:firstRow="1" w:lastRow="0" w:firstColumn="1" w:lastColumn="0" w:noHBand="0" w:noVBand="1"/>
      </w:tblPr>
      <w:tblGrid>
        <w:gridCol w:w="2547"/>
        <w:gridCol w:w="2977"/>
        <w:gridCol w:w="425"/>
        <w:gridCol w:w="425"/>
        <w:gridCol w:w="425"/>
        <w:gridCol w:w="1134"/>
      </w:tblGrid>
      <w:tr w:rsidR="00EE1FE5" w:rsidRPr="006E4C42" w14:paraId="342345D4" w14:textId="77777777" w:rsidTr="001D046D">
        <w:tc>
          <w:tcPr>
            <w:tcW w:w="2547" w:type="dxa"/>
          </w:tcPr>
          <w:p w14:paraId="3433A0C7" w14:textId="77777777" w:rsidR="00E37BF5" w:rsidRPr="006E4C42" w:rsidRDefault="00E37BF5" w:rsidP="001D046D">
            <w:pPr>
              <w:pStyle w:val="Brdtext"/>
              <w:ind w:left="0"/>
              <w:rPr>
                <w:strike/>
                <w:color w:val="FF0000"/>
              </w:rPr>
            </w:pPr>
            <w:r w:rsidRPr="006E4C42">
              <w:rPr>
                <w:strike/>
                <w:color w:val="FF0000"/>
              </w:rPr>
              <w:t>Objekt/signal</w:t>
            </w:r>
          </w:p>
        </w:tc>
        <w:tc>
          <w:tcPr>
            <w:tcW w:w="2977" w:type="dxa"/>
          </w:tcPr>
          <w:p w14:paraId="3BABBFB2" w14:textId="77777777" w:rsidR="00E37BF5" w:rsidRPr="006E4C42" w:rsidRDefault="00E37BF5" w:rsidP="001D046D">
            <w:pPr>
              <w:pStyle w:val="Brdtext"/>
              <w:ind w:left="0"/>
              <w:rPr>
                <w:strike/>
                <w:color w:val="FF0000"/>
              </w:rPr>
            </w:pPr>
            <w:r w:rsidRPr="006E4C42">
              <w:rPr>
                <w:strike/>
                <w:color w:val="FF0000"/>
              </w:rPr>
              <w:t>Beskrivning</w:t>
            </w:r>
          </w:p>
        </w:tc>
        <w:tc>
          <w:tcPr>
            <w:tcW w:w="425" w:type="dxa"/>
          </w:tcPr>
          <w:p w14:paraId="46E5DB7E" w14:textId="77777777" w:rsidR="00E37BF5" w:rsidRPr="006E4C42" w:rsidRDefault="00E37BF5" w:rsidP="001D046D">
            <w:pPr>
              <w:pStyle w:val="Brdtext"/>
              <w:ind w:left="0"/>
              <w:rPr>
                <w:strike/>
                <w:color w:val="FF0000"/>
              </w:rPr>
            </w:pPr>
            <w:r w:rsidRPr="006E4C42">
              <w:rPr>
                <w:strike/>
                <w:color w:val="FF0000"/>
              </w:rPr>
              <w:t>A</w:t>
            </w:r>
          </w:p>
        </w:tc>
        <w:tc>
          <w:tcPr>
            <w:tcW w:w="425" w:type="dxa"/>
          </w:tcPr>
          <w:p w14:paraId="7B2243B7" w14:textId="77777777" w:rsidR="00E37BF5" w:rsidRPr="006E4C42" w:rsidRDefault="00E37BF5" w:rsidP="001D046D">
            <w:pPr>
              <w:pStyle w:val="Brdtext"/>
              <w:ind w:left="0"/>
              <w:rPr>
                <w:strike/>
                <w:color w:val="FF0000"/>
              </w:rPr>
            </w:pPr>
            <w:r w:rsidRPr="006E4C42">
              <w:rPr>
                <w:strike/>
                <w:color w:val="FF0000"/>
              </w:rPr>
              <w:t>B</w:t>
            </w:r>
          </w:p>
        </w:tc>
        <w:tc>
          <w:tcPr>
            <w:tcW w:w="425" w:type="dxa"/>
          </w:tcPr>
          <w:p w14:paraId="6C8CC69A" w14:textId="77777777" w:rsidR="00E37BF5" w:rsidRPr="006E4C42" w:rsidRDefault="00E37BF5" w:rsidP="001D046D">
            <w:pPr>
              <w:pStyle w:val="Brdtext"/>
              <w:ind w:left="0"/>
              <w:rPr>
                <w:strike/>
                <w:color w:val="FF0000"/>
              </w:rPr>
            </w:pPr>
            <w:r w:rsidRPr="006E4C42">
              <w:rPr>
                <w:strike/>
                <w:color w:val="FF0000"/>
              </w:rPr>
              <w:t>C</w:t>
            </w:r>
          </w:p>
        </w:tc>
        <w:tc>
          <w:tcPr>
            <w:tcW w:w="1134" w:type="dxa"/>
          </w:tcPr>
          <w:p w14:paraId="6FABFD5A" w14:textId="77777777" w:rsidR="00E37BF5" w:rsidRPr="006E4C42" w:rsidRDefault="00E37BF5" w:rsidP="001D046D">
            <w:pPr>
              <w:pStyle w:val="Brdtext"/>
              <w:ind w:left="0"/>
              <w:rPr>
                <w:strike/>
                <w:color w:val="FF0000"/>
              </w:rPr>
            </w:pPr>
            <w:r w:rsidRPr="006E4C42">
              <w:rPr>
                <w:strike/>
                <w:color w:val="FF0000"/>
              </w:rPr>
              <w:t>Runint1</w:t>
            </w:r>
          </w:p>
        </w:tc>
      </w:tr>
      <w:tr w:rsidR="00E37BF5" w:rsidRPr="006E4C42" w14:paraId="53292857" w14:textId="77777777" w:rsidTr="001D046D">
        <w:tc>
          <w:tcPr>
            <w:tcW w:w="2547" w:type="dxa"/>
          </w:tcPr>
          <w:p w14:paraId="483AB1A7" w14:textId="77777777" w:rsidR="00E37BF5" w:rsidRPr="006E4C42" w:rsidRDefault="00E37BF5" w:rsidP="001D046D">
            <w:pPr>
              <w:pStyle w:val="Brdtext"/>
              <w:ind w:left="0"/>
              <w:rPr>
                <w:strike/>
                <w:color w:val="FF0000"/>
              </w:rPr>
            </w:pPr>
          </w:p>
        </w:tc>
        <w:tc>
          <w:tcPr>
            <w:tcW w:w="2977" w:type="dxa"/>
          </w:tcPr>
          <w:p w14:paraId="0EBE3321" w14:textId="77777777" w:rsidR="00E37BF5" w:rsidRPr="006E4C42" w:rsidRDefault="00E37BF5" w:rsidP="001D046D">
            <w:pPr>
              <w:pStyle w:val="Brdtext"/>
              <w:ind w:left="0"/>
              <w:rPr>
                <w:strike/>
                <w:color w:val="FF0000"/>
              </w:rPr>
            </w:pPr>
          </w:p>
        </w:tc>
        <w:tc>
          <w:tcPr>
            <w:tcW w:w="425" w:type="dxa"/>
          </w:tcPr>
          <w:p w14:paraId="31BC3C33" w14:textId="77777777" w:rsidR="00E37BF5" w:rsidRPr="006E4C42" w:rsidRDefault="00E37BF5" w:rsidP="001D046D">
            <w:pPr>
              <w:pStyle w:val="Brdtext"/>
              <w:ind w:left="0"/>
              <w:rPr>
                <w:strike/>
                <w:color w:val="FF0000"/>
              </w:rPr>
            </w:pPr>
          </w:p>
        </w:tc>
        <w:tc>
          <w:tcPr>
            <w:tcW w:w="425" w:type="dxa"/>
          </w:tcPr>
          <w:p w14:paraId="1D5E47BF" w14:textId="77777777" w:rsidR="00E37BF5" w:rsidRPr="006E4C42" w:rsidRDefault="00E37BF5" w:rsidP="001D046D">
            <w:pPr>
              <w:pStyle w:val="Brdtext"/>
              <w:ind w:left="0"/>
              <w:rPr>
                <w:strike/>
                <w:color w:val="FF0000"/>
              </w:rPr>
            </w:pPr>
          </w:p>
        </w:tc>
        <w:tc>
          <w:tcPr>
            <w:tcW w:w="425" w:type="dxa"/>
          </w:tcPr>
          <w:p w14:paraId="44F32E59" w14:textId="77777777" w:rsidR="00E37BF5" w:rsidRPr="006E4C42" w:rsidRDefault="00E37BF5" w:rsidP="001D046D">
            <w:pPr>
              <w:pStyle w:val="Brdtext"/>
              <w:ind w:left="0"/>
              <w:rPr>
                <w:strike/>
                <w:color w:val="FF0000"/>
              </w:rPr>
            </w:pPr>
          </w:p>
        </w:tc>
        <w:tc>
          <w:tcPr>
            <w:tcW w:w="1134" w:type="dxa"/>
          </w:tcPr>
          <w:p w14:paraId="4045DC81" w14:textId="77777777" w:rsidR="00E37BF5" w:rsidRPr="006E4C42" w:rsidRDefault="00E37BF5" w:rsidP="001D046D">
            <w:pPr>
              <w:pStyle w:val="Brdtext"/>
              <w:ind w:left="0"/>
              <w:rPr>
                <w:strike/>
                <w:color w:val="FF0000"/>
              </w:rPr>
            </w:pPr>
          </w:p>
        </w:tc>
      </w:tr>
    </w:tbl>
    <w:p w14:paraId="6CFD6586" w14:textId="77777777" w:rsidR="00E37BF5" w:rsidRPr="006E4C42" w:rsidRDefault="00E37BF5" w:rsidP="00E37BF5">
      <w:pPr>
        <w:pStyle w:val="Brdtext"/>
        <w:rPr>
          <w:i/>
          <w:strike/>
          <w:color w:val="FF0000"/>
        </w:rPr>
      </w:pPr>
    </w:p>
    <w:p w14:paraId="502CB04D" w14:textId="77777777" w:rsidR="00E37BF5" w:rsidRPr="006E4C42" w:rsidRDefault="00E37BF5" w:rsidP="00E37BF5">
      <w:pPr>
        <w:pStyle w:val="Brdtext"/>
        <w:rPr>
          <w:i/>
          <w:strike/>
          <w:color w:val="FF0000"/>
        </w:rPr>
      </w:pPr>
    </w:p>
    <w:p w14:paraId="5D746618" w14:textId="77777777" w:rsidR="00E37BF5" w:rsidRPr="006E4C42" w:rsidRDefault="00E37BF5" w:rsidP="00E37BF5">
      <w:pPr>
        <w:pStyle w:val="Brdtext"/>
        <w:rPr>
          <w:strike/>
          <w:color w:val="FF0000"/>
        </w:rPr>
      </w:pPr>
      <w:r w:rsidRPr="006E4C42">
        <w:rPr>
          <w:i/>
          <w:strike/>
          <w:color w:val="FF0000"/>
        </w:rPr>
        <w:t xml:space="preserve">Drift och startförreglingar för värmare: </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6E4C42" w14:paraId="2D4ECE73" w14:textId="77777777" w:rsidTr="001D046D">
        <w:tc>
          <w:tcPr>
            <w:tcW w:w="2405" w:type="dxa"/>
          </w:tcPr>
          <w:p w14:paraId="557D84AE" w14:textId="77777777" w:rsidR="00E37BF5" w:rsidRPr="006E4C42" w:rsidRDefault="00E37BF5" w:rsidP="001D046D">
            <w:pPr>
              <w:pStyle w:val="Brdtext"/>
              <w:ind w:left="0"/>
              <w:rPr>
                <w:strike/>
                <w:color w:val="FF0000"/>
              </w:rPr>
            </w:pPr>
            <w:r w:rsidRPr="006E4C42">
              <w:rPr>
                <w:strike/>
                <w:color w:val="FF0000"/>
              </w:rPr>
              <w:t>Objekt/signal</w:t>
            </w:r>
          </w:p>
        </w:tc>
        <w:tc>
          <w:tcPr>
            <w:tcW w:w="3119" w:type="dxa"/>
          </w:tcPr>
          <w:p w14:paraId="4B57D882" w14:textId="77777777" w:rsidR="00E37BF5" w:rsidRPr="006E4C42" w:rsidRDefault="00E37BF5" w:rsidP="001D046D">
            <w:pPr>
              <w:pStyle w:val="Brdtext"/>
              <w:ind w:left="0"/>
              <w:rPr>
                <w:strike/>
                <w:color w:val="FF0000"/>
              </w:rPr>
            </w:pPr>
            <w:r w:rsidRPr="006E4C42">
              <w:rPr>
                <w:strike/>
                <w:color w:val="FF0000"/>
              </w:rPr>
              <w:t>Beskrivning</w:t>
            </w:r>
          </w:p>
        </w:tc>
        <w:tc>
          <w:tcPr>
            <w:tcW w:w="425" w:type="dxa"/>
          </w:tcPr>
          <w:p w14:paraId="0419D024" w14:textId="77777777" w:rsidR="00E37BF5" w:rsidRPr="006E4C42" w:rsidRDefault="00E37BF5" w:rsidP="001D046D">
            <w:pPr>
              <w:pStyle w:val="Brdtext"/>
              <w:ind w:left="0"/>
              <w:rPr>
                <w:strike/>
                <w:color w:val="FF0000"/>
              </w:rPr>
            </w:pPr>
            <w:r w:rsidRPr="006E4C42">
              <w:rPr>
                <w:strike/>
                <w:color w:val="FF0000"/>
              </w:rPr>
              <w:t>A</w:t>
            </w:r>
          </w:p>
        </w:tc>
        <w:tc>
          <w:tcPr>
            <w:tcW w:w="425" w:type="dxa"/>
          </w:tcPr>
          <w:p w14:paraId="6D52B18B" w14:textId="77777777" w:rsidR="00E37BF5" w:rsidRPr="006E4C42" w:rsidRDefault="00E37BF5" w:rsidP="001D046D">
            <w:pPr>
              <w:pStyle w:val="Brdtext"/>
              <w:ind w:left="0"/>
              <w:rPr>
                <w:strike/>
                <w:color w:val="FF0000"/>
              </w:rPr>
            </w:pPr>
            <w:r w:rsidRPr="006E4C42">
              <w:rPr>
                <w:strike/>
                <w:color w:val="FF0000"/>
              </w:rPr>
              <w:t>B</w:t>
            </w:r>
          </w:p>
        </w:tc>
        <w:tc>
          <w:tcPr>
            <w:tcW w:w="425" w:type="dxa"/>
          </w:tcPr>
          <w:p w14:paraId="187211BE" w14:textId="77777777" w:rsidR="00E37BF5" w:rsidRPr="006E4C42" w:rsidRDefault="00E37BF5" w:rsidP="001D046D">
            <w:pPr>
              <w:pStyle w:val="Brdtext"/>
              <w:ind w:left="0"/>
              <w:rPr>
                <w:strike/>
                <w:color w:val="FF0000"/>
              </w:rPr>
            </w:pPr>
            <w:r w:rsidRPr="006E4C42">
              <w:rPr>
                <w:strike/>
                <w:color w:val="FF0000"/>
              </w:rPr>
              <w:t>C</w:t>
            </w:r>
          </w:p>
        </w:tc>
        <w:tc>
          <w:tcPr>
            <w:tcW w:w="1134" w:type="dxa"/>
          </w:tcPr>
          <w:p w14:paraId="6B1F5D65" w14:textId="77777777" w:rsidR="00E37BF5" w:rsidRPr="006E4C42" w:rsidRDefault="00E37BF5" w:rsidP="001D046D">
            <w:pPr>
              <w:pStyle w:val="Brdtext"/>
              <w:ind w:left="0"/>
              <w:rPr>
                <w:strike/>
                <w:color w:val="FF0000"/>
              </w:rPr>
            </w:pPr>
            <w:r w:rsidRPr="006E4C42">
              <w:rPr>
                <w:strike/>
                <w:color w:val="FF0000"/>
              </w:rPr>
              <w:t>Runint1</w:t>
            </w:r>
          </w:p>
        </w:tc>
      </w:tr>
      <w:tr w:rsidR="00EE1FE5" w:rsidRPr="006E4C42" w14:paraId="46CE3BB8" w14:textId="77777777" w:rsidTr="001D046D">
        <w:tc>
          <w:tcPr>
            <w:tcW w:w="2405" w:type="dxa"/>
          </w:tcPr>
          <w:p w14:paraId="4352D4D7" w14:textId="77777777" w:rsidR="00E37BF5" w:rsidRPr="006E4C42" w:rsidRDefault="00E37BF5" w:rsidP="001D046D">
            <w:pPr>
              <w:pStyle w:val="Brdtext"/>
              <w:ind w:left="0"/>
              <w:rPr>
                <w:strike/>
                <w:color w:val="FF0000"/>
              </w:rPr>
            </w:pPr>
          </w:p>
        </w:tc>
        <w:tc>
          <w:tcPr>
            <w:tcW w:w="3119" w:type="dxa"/>
          </w:tcPr>
          <w:p w14:paraId="5BBC0562" w14:textId="6B1BAD83" w:rsidR="00E37BF5" w:rsidRPr="006E4C42" w:rsidRDefault="0014076C" w:rsidP="001D046D">
            <w:pPr>
              <w:pStyle w:val="Brdtext"/>
              <w:ind w:left="0"/>
              <w:rPr>
                <w:strike/>
                <w:color w:val="FF0000"/>
              </w:rPr>
            </w:pPr>
            <w:r w:rsidRPr="006E4C42">
              <w:rPr>
                <w:strike/>
                <w:color w:val="FF0000"/>
              </w:rPr>
              <w:t>Säkerhetssystem/processnödstopp</w:t>
            </w:r>
          </w:p>
        </w:tc>
        <w:tc>
          <w:tcPr>
            <w:tcW w:w="425" w:type="dxa"/>
          </w:tcPr>
          <w:p w14:paraId="5727732A" w14:textId="77777777" w:rsidR="00E37BF5" w:rsidRPr="006E4C42" w:rsidRDefault="00E37BF5" w:rsidP="001D046D">
            <w:pPr>
              <w:pStyle w:val="Brdtext"/>
              <w:ind w:left="0"/>
              <w:rPr>
                <w:strike/>
                <w:color w:val="FF0000"/>
              </w:rPr>
            </w:pPr>
          </w:p>
        </w:tc>
        <w:tc>
          <w:tcPr>
            <w:tcW w:w="425" w:type="dxa"/>
          </w:tcPr>
          <w:p w14:paraId="1F7A080C" w14:textId="77777777" w:rsidR="00E37BF5" w:rsidRPr="006E4C42" w:rsidRDefault="00E37BF5" w:rsidP="001D046D">
            <w:pPr>
              <w:pStyle w:val="Brdtext"/>
              <w:ind w:left="0"/>
              <w:rPr>
                <w:strike/>
                <w:color w:val="FF0000"/>
              </w:rPr>
            </w:pPr>
          </w:p>
        </w:tc>
        <w:tc>
          <w:tcPr>
            <w:tcW w:w="425" w:type="dxa"/>
          </w:tcPr>
          <w:p w14:paraId="27937C84" w14:textId="77777777" w:rsidR="00E37BF5" w:rsidRPr="006E4C42" w:rsidRDefault="00E37BF5" w:rsidP="001D046D">
            <w:pPr>
              <w:pStyle w:val="Brdtext"/>
              <w:ind w:left="0"/>
              <w:rPr>
                <w:strike/>
                <w:color w:val="FF0000"/>
              </w:rPr>
            </w:pPr>
            <w:r w:rsidRPr="006E4C42">
              <w:rPr>
                <w:strike/>
                <w:color w:val="FF0000"/>
              </w:rPr>
              <w:t>X</w:t>
            </w:r>
          </w:p>
        </w:tc>
        <w:tc>
          <w:tcPr>
            <w:tcW w:w="1134" w:type="dxa"/>
          </w:tcPr>
          <w:p w14:paraId="601CAAB8" w14:textId="77777777" w:rsidR="00E37BF5" w:rsidRPr="006E4C42" w:rsidRDefault="00E37BF5" w:rsidP="001D046D">
            <w:pPr>
              <w:pStyle w:val="Brdtext"/>
              <w:ind w:left="0"/>
              <w:rPr>
                <w:strike/>
                <w:color w:val="FF0000"/>
              </w:rPr>
            </w:pPr>
          </w:p>
        </w:tc>
      </w:tr>
      <w:tr w:rsidR="00EE1FE5" w:rsidRPr="006E4C42" w14:paraId="330D429F" w14:textId="77777777" w:rsidTr="001D046D">
        <w:tc>
          <w:tcPr>
            <w:tcW w:w="2405" w:type="dxa"/>
          </w:tcPr>
          <w:p w14:paraId="70D5EABE" w14:textId="04B619C4" w:rsidR="00AA7CD5" w:rsidRPr="006E4C42" w:rsidRDefault="00AA7CD5" w:rsidP="00AA7CD5">
            <w:pPr>
              <w:pStyle w:val="Brdtext"/>
              <w:ind w:left="0"/>
              <w:rPr>
                <w:strike/>
                <w:color w:val="FF0000"/>
              </w:rPr>
            </w:pPr>
            <w:r w:rsidRPr="006E4C42">
              <w:rPr>
                <w:strike/>
                <w:color w:val="FF0000"/>
              </w:rPr>
              <w:t>354TS204</w:t>
            </w:r>
          </w:p>
        </w:tc>
        <w:tc>
          <w:tcPr>
            <w:tcW w:w="3119" w:type="dxa"/>
          </w:tcPr>
          <w:p w14:paraId="599B6040" w14:textId="62F7E548" w:rsidR="00AA7CD5" w:rsidRPr="006E4C42" w:rsidRDefault="00AA7CD5" w:rsidP="00AA7CD5">
            <w:pPr>
              <w:pStyle w:val="Brdtext"/>
              <w:ind w:left="0"/>
              <w:rPr>
                <w:strike/>
                <w:color w:val="FF0000"/>
              </w:rPr>
            </w:pPr>
            <w:r w:rsidRPr="006E4C42">
              <w:rPr>
                <w:strike/>
                <w:color w:val="FF0000"/>
              </w:rPr>
              <w:t>Överhettningsskydd</w:t>
            </w:r>
          </w:p>
        </w:tc>
        <w:tc>
          <w:tcPr>
            <w:tcW w:w="425" w:type="dxa"/>
          </w:tcPr>
          <w:p w14:paraId="38C86060" w14:textId="77777777" w:rsidR="00AA7CD5" w:rsidRPr="006E4C42" w:rsidRDefault="00AA7CD5" w:rsidP="00AA7CD5">
            <w:pPr>
              <w:pStyle w:val="Brdtext"/>
              <w:ind w:left="0"/>
              <w:rPr>
                <w:strike/>
                <w:color w:val="FF0000"/>
              </w:rPr>
            </w:pPr>
          </w:p>
        </w:tc>
        <w:tc>
          <w:tcPr>
            <w:tcW w:w="425" w:type="dxa"/>
          </w:tcPr>
          <w:p w14:paraId="7A2616A4" w14:textId="77777777" w:rsidR="00AA7CD5" w:rsidRPr="006E4C42" w:rsidRDefault="00AA7CD5" w:rsidP="00AA7CD5">
            <w:pPr>
              <w:pStyle w:val="Brdtext"/>
              <w:ind w:left="0"/>
              <w:rPr>
                <w:strike/>
                <w:color w:val="FF0000"/>
              </w:rPr>
            </w:pPr>
          </w:p>
        </w:tc>
        <w:tc>
          <w:tcPr>
            <w:tcW w:w="425" w:type="dxa"/>
          </w:tcPr>
          <w:p w14:paraId="223F94A1" w14:textId="5B23F6A3" w:rsidR="00AA7CD5" w:rsidRPr="006E4C42" w:rsidRDefault="00AA7CD5" w:rsidP="00AA7CD5">
            <w:pPr>
              <w:pStyle w:val="Brdtext"/>
              <w:ind w:left="0"/>
              <w:rPr>
                <w:strike/>
                <w:color w:val="FF0000"/>
              </w:rPr>
            </w:pPr>
            <w:r w:rsidRPr="006E4C42">
              <w:rPr>
                <w:strike/>
                <w:color w:val="FF0000"/>
              </w:rPr>
              <w:t>X</w:t>
            </w:r>
          </w:p>
        </w:tc>
        <w:tc>
          <w:tcPr>
            <w:tcW w:w="1134" w:type="dxa"/>
          </w:tcPr>
          <w:p w14:paraId="7C35B27C" w14:textId="77777777" w:rsidR="00AA7CD5" w:rsidRPr="006E4C42" w:rsidRDefault="00AA7CD5" w:rsidP="00AA7CD5">
            <w:pPr>
              <w:pStyle w:val="Brdtext"/>
              <w:ind w:left="0"/>
              <w:rPr>
                <w:strike/>
                <w:color w:val="FF0000"/>
              </w:rPr>
            </w:pPr>
          </w:p>
        </w:tc>
      </w:tr>
      <w:tr w:rsidR="00EE1FE5" w:rsidRPr="006E4C42" w14:paraId="28970C0B" w14:textId="77777777" w:rsidTr="001D046D">
        <w:tc>
          <w:tcPr>
            <w:tcW w:w="2405" w:type="dxa"/>
          </w:tcPr>
          <w:p w14:paraId="5F99A1CC" w14:textId="34261F7F" w:rsidR="00AA7CD5" w:rsidRPr="006E4C42" w:rsidRDefault="00AA7CD5" w:rsidP="00AA7CD5">
            <w:pPr>
              <w:pStyle w:val="Brdtext"/>
              <w:ind w:left="0"/>
              <w:rPr>
                <w:strike/>
                <w:color w:val="FF0000"/>
              </w:rPr>
            </w:pPr>
            <w:r w:rsidRPr="006E4C42">
              <w:rPr>
                <w:strike/>
                <w:color w:val="FF0000"/>
              </w:rPr>
              <w:t>354XI324_L2</w:t>
            </w:r>
            <w:r w:rsidR="005B0107" w:rsidRPr="006E4C42">
              <w:rPr>
                <w:strike/>
                <w:color w:val="FF0000"/>
              </w:rPr>
              <w:t>_N</w:t>
            </w:r>
          </w:p>
        </w:tc>
        <w:tc>
          <w:tcPr>
            <w:tcW w:w="3119" w:type="dxa"/>
          </w:tcPr>
          <w:p w14:paraId="23E0EC19" w14:textId="115016AC" w:rsidR="00AA7CD5" w:rsidRPr="006E4C42" w:rsidRDefault="00097844" w:rsidP="00AA7CD5">
            <w:pPr>
              <w:pStyle w:val="Brdtext"/>
              <w:ind w:left="0"/>
              <w:rPr>
                <w:strike/>
                <w:color w:val="FF0000"/>
              </w:rPr>
            </w:pPr>
            <w:r w:rsidRPr="006E4C42">
              <w:rPr>
                <w:strike/>
                <w:color w:val="FF0000"/>
              </w:rPr>
              <w:t>354XI324&lt;L2</w:t>
            </w:r>
          </w:p>
        </w:tc>
        <w:tc>
          <w:tcPr>
            <w:tcW w:w="425" w:type="dxa"/>
          </w:tcPr>
          <w:p w14:paraId="06CE3E85" w14:textId="77777777" w:rsidR="00AA7CD5" w:rsidRPr="006E4C42" w:rsidRDefault="00AA7CD5" w:rsidP="00AA7CD5">
            <w:pPr>
              <w:pStyle w:val="Brdtext"/>
              <w:ind w:left="0"/>
              <w:rPr>
                <w:strike/>
                <w:color w:val="FF0000"/>
              </w:rPr>
            </w:pPr>
          </w:p>
        </w:tc>
        <w:tc>
          <w:tcPr>
            <w:tcW w:w="425" w:type="dxa"/>
          </w:tcPr>
          <w:p w14:paraId="31413A13" w14:textId="2BC300C2" w:rsidR="00AA7CD5" w:rsidRPr="006E4C42" w:rsidRDefault="00AA7CD5" w:rsidP="00AA7CD5">
            <w:pPr>
              <w:pStyle w:val="Brdtext"/>
              <w:ind w:left="0"/>
              <w:rPr>
                <w:strike/>
                <w:color w:val="FF0000"/>
              </w:rPr>
            </w:pPr>
            <w:r w:rsidRPr="006E4C42">
              <w:rPr>
                <w:strike/>
                <w:color w:val="FF0000"/>
              </w:rPr>
              <w:t>X</w:t>
            </w:r>
          </w:p>
        </w:tc>
        <w:tc>
          <w:tcPr>
            <w:tcW w:w="425" w:type="dxa"/>
          </w:tcPr>
          <w:p w14:paraId="2E5DC8DD" w14:textId="77777777" w:rsidR="00AA7CD5" w:rsidRPr="006E4C42" w:rsidRDefault="00AA7CD5" w:rsidP="00AA7CD5">
            <w:pPr>
              <w:pStyle w:val="Brdtext"/>
              <w:ind w:left="0"/>
              <w:rPr>
                <w:strike/>
                <w:color w:val="FF0000"/>
              </w:rPr>
            </w:pPr>
          </w:p>
        </w:tc>
        <w:tc>
          <w:tcPr>
            <w:tcW w:w="1134" w:type="dxa"/>
          </w:tcPr>
          <w:p w14:paraId="5EEF9795" w14:textId="77777777" w:rsidR="00AA7CD5" w:rsidRPr="006E4C42" w:rsidRDefault="00AA7CD5" w:rsidP="00AA7CD5">
            <w:pPr>
              <w:pStyle w:val="Brdtext"/>
              <w:ind w:left="0"/>
              <w:rPr>
                <w:strike/>
                <w:color w:val="FF0000"/>
              </w:rPr>
            </w:pPr>
          </w:p>
        </w:tc>
      </w:tr>
      <w:tr w:rsidR="00E31362" w:rsidRPr="006E4C42" w14:paraId="564F1D0D" w14:textId="77777777" w:rsidTr="001D046D">
        <w:tc>
          <w:tcPr>
            <w:tcW w:w="2405" w:type="dxa"/>
          </w:tcPr>
          <w:p w14:paraId="3F0D4C19" w14:textId="68CD7EB0" w:rsidR="00E31362" w:rsidRPr="006E4C42" w:rsidRDefault="00E31362" w:rsidP="00E31362">
            <w:pPr>
              <w:pStyle w:val="Brdtext"/>
              <w:ind w:left="0"/>
              <w:rPr>
                <w:strike/>
                <w:color w:val="FF0000"/>
              </w:rPr>
            </w:pPr>
            <w:r w:rsidRPr="006E4C42">
              <w:rPr>
                <w:strike/>
                <w:color w:val="FF0000"/>
              </w:rPr>
              <w:lastRenderedPageBreak/>
              <w:t>354TI204_H2</w:t>
            </w:r>
            <w:r w:rsidR="005B0107" w:rsidRPr="006E4C42">
              <w:rPr>
                <w:strike/>
                <w:color w:val="FF0000"/>
              </w:rPr>
              <w:t>_N</w:t>
            </w:r>
          </w:p>
        </w:tc>
        <w:tc>
          <w:tcPr>
            <w:tcW w:w="3119" w:type="dxa"/>
          </w:tcPr>
          <w:p w14:paraId="7C2D2303" w14:textId="295D6CB7" w:rsidR="00E31362" w:rsidRPr="006E4C42" w:rsidRDefault="00097844" w:rsidP="00E31362">
            <w:pPr>
              <w:pStyle w:val="Brdtext"/>
              <w:ind w:left="0"/>
              <w:rPr>
                <w:strike/>
                <w:color w:val="FF0000"/>
              </w:rPr>
            </w:pPr>
            <w:r w:rsidRPr="006E4C42">
              <w:rPr>
                <w:strike/>
                <w:color w:val="FF0000"/>
              </w:rPr>
              <w:t>354TI204&gt;H2</w:t>
            </w:r>
          </w:p>
        </w:tc>
        <w:tc>
          <w:tcPr>
            <w:tcW w:w="425" w:type="dxa"/>
          </w:tcPr>
          <w:p w14:paraId="6AA51250" w14:textId="77777777" w:rsidR="00E31362" w:rsidRPr="006E4C42" w:rsidRDefault="00E31362" w:rsidP="00E31362">
            <w:pPr>
              <w:pStyle w:val="Brdtext"/>
              <w:ind w:left="0"/>
              <w:rPr>
                <w:strike/>
                <w:color w:val="FF0000"/>
              </w:rPr>
            </w:pPr>
          </w:p>
        </w:tc>
        <w:tc>
          <w:tcPr>
            <w:tcW w:w="425" w:type="dxa"/>
          </w:tcPr>
          <w:p w14:paraId="59BC7A60" w14:textId="568AD939" w:rsidR="00E31362" w:rsidRPr="006E4C42" w:rsidRDefault="00E31362" w:rsidP="00E31362">
            <w:pPr>
              <w:pStyle w:val="Brdtext"/>
              <w:ind w:left="0"/>
              <w:rPr>
                <w:strike/>
                <w:color w:val="FF0000"/>
              </w:rPr>
            </w:pPr>
            <w:r w:rsidRPr="006E4C42">
              <w:rPr>
                <w:strike/>
                <w:color w:val="FF0000"/>
              </w:rPr>
              <w:t>X</w:t>
            </w:r>
          </w:p>
        </w:tc>
        <w:tc>
          <w:tcPr>
            <w:tcW w:w="425" w:type="dxa"/>
          </w:tcPr>
          <w:p w14:paraId="2EAFA39F" w14:textId="77777777" w:rsidR="00E31362" w:rsidRPr="006E4C42" w:rsidRDefault="00E31362" w:rsidP="00E31362">
            <w:pPr>
              <w:pStyle w:val="Brdtext"/>
              <w:ind w:left="0"/>
              <w:rPr>
                <w:strike/>
                <w:color w:val="FF0000"/>
              </w:rPr>
            </w:pPr>
          </w:p>
        </w:tc>
        <w:tc>
          <w:tcPr>
            <w:tcW w:w="1134" w:type="dxa"/>
          </w:tcPr>
          <w:p w14:paraId="2324D013" w14:textId="77777777" w:rsidR="00E31362" w:rsidRPr="006E4C42" w:rsidRDefault="00E31362" w:rsidP="00E31362">
            <w:pPr>
              <w:pStyle w:val="Brdtext"/>
              <w:ind w:left="0"/>
              <w:rPr>
                <w:strike/>
                <w:color w:val="FF0000"/>
              </w:rPr>
            </w:pPr>
          </w:p>
        </w:tc>
      </w:tr>
    </w:tbl>
    <w:p w14:paraId="6A67FC72" w14:textId="77777777" w:rsidR="00E37BF5" w:rsidRPr="00EE1FE5" w:rsidRDefault="00E37BF5" w:rsidP="00E37BF5">
      <w:pPr>
        <w:pStyle w:val="Brdtext"/>
      </w:pPr>
    </w:p>
    <w:p w14:paraId="324C8332" w14:textId="77777777" w:rsidR="00E37BF5" w:rsidRPr="00EE1FE5" w:rsidRDefault="00E37BF5" w:rsidP="00E37BF5">
      <w:pPr>
        <w:pStyle w:val="Brdtext"/>
      </w:pPr>
    </w:p>
    <w:p w14:paraId="3C51F094" w14:textId="18BEECAE" w:rsidR="00E37BF5" w:rsidRPr="00EE1FE5" w:rsidRDefault="00E37BF5" w:rsidP="00E37BF5">
      <w:pPr>
        <w:pStyle w:val="Rubrik3"/>
      </w:pPr>
      <w:bookmarkStart w:id="55" w:name="_Toc34188996"/>
      <w:r w:rsidRPr="00EE1FE5">
        <w:t xml:space="preserve">Tryck efter </w:t>
      </w:r>
      <w:r w:rsidR="001D046D" w:rsidRPr="00EE1FE5">
        <w:t>kondens</w:t>
      </w:r>
      <w:r w:rsidRPr="00EE1FE5">
        <w:t>-avskiljning</w:t>
      </w:r>
      <w:bookmarkEnd w:id="55"/>
    </w:p>
    <w:p w14:paraId="2E872852" w14:textId="5F3F6F81" w:rsidR="00E37BF5" w:rsidRPr="00EE1FE5" w:rsidRDefault="00E37BF5" w:rsidP="00E37BF5">
      <w:pPr>
        <w:pStyle w:val="Brdtext"/>
      </w:pPr>
      <w:r w:rsidRPr="00EE1FE5">
        <w:t>Ventil 3</w:t>
      </w:r>
      <w:r w:rsidR="001D046D" w:rsidRPr="00EE1FE5">
        <w:t>54</w:t>
      </w:r>
      <w:r w:rsidR="007960E1" w:rsidRPr="00EE1FE5">
        <w:t>RV540</w:t>
      </w:r>
      <w:r w:rsidRPr="00EE1FE5">
        <w:t xml:space="preserve"> används vid uppstart och under</w:t>
      </w:r>
      <w:r w:rsidR="007527A6" w:rsidRPr="00EE1FE5">
        <w:t xml:space="preserve"> </w:t>
      </w:r>
      <w:r w:rsidRPr="00EE1FE5">
        <w:t xml:space="preserve">drift för att säkerställa lägsta tryck för </w:t>
      </w:r>
      <w:r w:rsidR="00F65BB3" w:rsidRPr="00EE1FE5">
        <w:t>kompressorn</w:t>
      </w:r>
      <w:r w:rsidRPr="00EE1FE5">
        <w:t>.</w:t>
      </w:r>
    </w:p>
    <w:p w14:paraId="1222A15E" w14:textId="77777777" w:rsidR="00E37BF5" w:rsidRPr="00EE1FE5" w:rsidRDefault="00E37BF5" w:rsidP="00E37BF5">
      <w:pPr>
        <w:pStyle w:val="Brdtext"/>
      </w:pPr>
    </w:p>
    <w:p w14:paraId="4B58736F" w14:textId="644BB258" w:rsidR="009233EF" w:rsidRPr="00EE1FE5" w:rsidRDefault="00E37BF5" w:rsidP="009233EF">
      <w:pPr>
        <w:pStyle w:val="Brdtext"/>
      </w:pPr>
      <w:r w:rsidRPr="00EE1FE5">
        <w:t>PI-regulator 3</w:t>
      </w:r>
      <w:r w:rsidR="007960E1" w:rsidRPr="00EE1FE5">
        <w:t>54</w:t>
      </w:r>
      <w:r w:rsidRPr="00EE1FE5">
        <w:t>PC5</w:t>
      </w:r>
      <w:r w:rsidR="001D046D" w:rsidRPr="00EE1FE5">
        <w:t>40</w:t>
      </w:r>
      <w:r w:rsidRPr="00EE1FE5">
        <w:t xml:space="preserve"> reglerar </w:t>
      </w:r>
      <w:r w:rsidR="001D046D" w:rsidRPr="00EE1FE5">
        <w:t>kyl</w:t>
      </w:r>
      <w:r w:rsidR="009233EF" w:rsidRPr="00EE1FE5">
        <w:t>/process</w:t>
      </w:r>
      <w:r w:rsidRPr="00EE1FE5">
        <w:t xml:space="preserve">gasens tryck efter </w:t>
      </w:r>
      <w:r w:rsidR="001D046D" w:rsidRPr="00EE1FE5">
        <w:t>kondens</w:t>
      </w:r>
      <w:r w:rsidRPr="00EE1FE5">
        <w:t>-avskiljare, 3</w:t>
      </w:r>
      <w:r w:rsidR="001D046D" w:rsidRPr="00EE1FE5">
        <w:t>54</w:t>
      </w:r>
      <w:r w:rsidRPr="00EE1FE5">
        <w:t>PI5</w:t>
      </w:r>
      <w:r w:rsidR="001D046D" w:rsidRPr="00EE1FE5">
        <w:t>40</w:t>
      </w:r>
      <w:r w:rsidRPr="00EE1FE5">
        <w:t>. Regulatorns utsignal styr 3</w:t>
      </w:r>
      <w:r w:rsidR="007960E1" w:rsidRPr="00EE1FE5">
        <w:t>54</w:t>
      </w:r>
      <w:r w:rsidRPr="00EE1FE5">
        <w:t>RV5</w:t>
      </w:r>
      <w:r w:rsidR="001D046D" w:rsidRPr="00EE1FE5">
        <w:t>40</w:t>
      </w:r>
      <w:r w:rsidRPr="00EE1FE5">
        <w:t>. Minskar trycket så stryper ventilen.</w:t>
      </w:r>
      <w:r w:rsidRPr="00EE1FE5">
        <w:br/>
        <w:t xml:space="preserve">Utsignalområde 0-100%. </w:t>
      </w:r>
      <w:r w:rsidRPr="00EE1FE5">
        <w:br/>
        <w:t xml:space="preserve">Internt </w:t>
      </w:r>
      <w:proofErr w:type="spellStart"/>
      <w:r w:rsidRPr="00EE1FE5">
        <w:t>börvärde</w:t>
      </w:r>
      <w:proofErr w:type="spellEnd"/>
      <w:r w:rsidRPr="00EE1FE5">
        <w:t xml:space="preserve"> </w:t>
      </w:r>
      <w:r w:rsidR="00097844" w:rsidRPr="00EE1FE5">
        <w:t>2</w:t>
      </w:r>
      <w:r w:rsidR="001D046D" w:rsidRPr="00EE1FE5">
        <w:t xml:space="preserve"> </w:t>
      </w:r>
      <w:r w:rsidRPr="00EE1FE5">
        <w:t>bar(g).</w:t>
      </w:r>
      <w:r w:rsidRPr="00EE1FE5">
        <w:br/>
        <w:t>Direkt regulator (MV&gt;SP öka utsignal, MV&lt;SP minska utsignal).</w:t>
      </w:r>
    </w:p>
    <w:p w14:paraId="559542E0" w14:textId="1B515812" w:rsidR="00E37BF5" w:rsidRPr="00EE1FE5" w:rsidRDefault="009233EF" w:rsidP="009233EF">
      <w:pPr>
        <w:pStyle w:val="Brdtext"/>
      </w:pPr>
      <w:r w:rsidRPr="00EE1FE5">
        <w:t>IB1 = säkerhetssystem</w:t>
      </w:r>
      <w:r w:rsidRPr="00EE1FE5">
        <w:rPr>
          <w:highlight w:val="yellow"/>
        </w:rPr>
        <w:br/>
      </w:r>
      <w:r w:rsidRPr="00EE1FE5">
        <w:t>IB1Ref = 100</w:t>
      </w:r>
      <w:r w:rsidR="00E37BF5" w:rsidRPr="00EE1FE5">
        <w:br/>
      </w:r>
      <w:r w:rsidR="00E37BF5" w:rsidRPr="00EE1FE5">
        <w:br/>
      </w:r>
    </w:p>
    <w:p w14:paraId="5A338043" w14:textId="77777777" w:rsidR="00E37BF5" w:rsidRPr="00EE1FE5" w:rsidRDefault="00E37BF5" w:rsidP="00E37BF5">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2C6C93F0" w14:textId="77777777" w:rsidTr="001D046D">
        <w:tc>
          <w:tcPr>
            <w:tcW w:w="1551" w:type="dxa"/>
          </w:tcPr>
          <w:p w14:paraId="04CC71F8" w14:textId="77777777" w:rsidR="00E37BF5" w:rsidRPr="00EE1FE5" w:rsidRDefault="00E37BF5" w:rsidP="001D046D">
            <w:pPr>
              <w:pStyle w:val="Brdtext"/>
              <w:ind w:left="0"/>
            </w:pPr>
            <w:r w:rsidRPr="00EE1FE5">
              <w:t>Objekt/Signal</w:t>
            </w:r>
          </w:p>
        </w:tc>
        <w:tc>
          <w:tcPr>
            <w:tcW w:w="1705" w:type="dxa"/>
          </w:tcPr>
          <w:p w14:paraId="323CF297" w14:textId="77777777" w:rsidR="00E37BF5" w:rsidRPr="00EE1FE5" w:rsidRDefault="00E37BF5" w:rsidP="001D046D">
            <w:pPr>
              <w:pStyle w:val="Brdtext"/>
              <w:ind w:left="0"/>
            </w:pPr>
            <w:r w:rsidRPr="00EE1FE5">
              <w:t>Beskrivning</w:t>
            </w:r>
          </w:p>
        </w:tc>
        <w:tc>
          <w:tcPr>
            <w:tcW w:w="1559" w:type="dxa"/>
          </w:tcPr>
          <w:p w14:paraId="673346DF" w14:textId="77777777" w:rsidR="00E37BF5" w:rsidRPr="00EE1FE5" w:rsidRDefault="00E37BF5" w:rsidP="001D046D">
            <w:pPr>
              <w:pStyle w:val="Brdtext"/>
              <w:ind w:left="0"/>
            </w:pPr>
            <w:r w:rsidRPr="00EE1FE5">
              <w:t>Mätområde</w:t>
            </w:r>
          </w:p>
        </w:tc>
        <w:tc>
          <w:tcPr>
            <w:tcW w:w="709" w:type="dxa"/>
          </w:tcPr>
          <w:p w14:paraId="3532C5CF" w14:textId="77777777" w:rsidR="00E37BF5" w:rsidRPr="00EE1FE5" w:rsidRDefault="00E37BF5" w:rsidP="001D046D">
            <w:pPr>
              <w:pStyle w:val="Brdtext"/>
              <w:ind w:left="0"/>
            </w:pPr>
            <w:r w:rsidRPr="00EE1FE5">
              <w:t>L2</w:t>
            </w:r>
          </w:p>
        </w:tc>
        <w:tc>
          <w:tcPr>
            <w:tcW w:w="651" w:type="dxa"/>
          </w:tcPr>
          <w:p w14:paraId="77DB6625" w14:textId="77777777" w:rsidR="00E37BF5" w:rsidRPr="00EE1FE5" w:rsidRDefault="00E37BF5" w:rsidP="001D046D">
            <w:pPr>
              <w:pStyle w:val="Brdtext"/>
              <w:ind w:left="0"/>
            </w:pPr>
            <w:r w:rsidRPr="00EE1FE5">
              <w:t>L1</w:t>
            </w:r>
          </w:p>
        </w:tc>
        <w:tc>
          <w:tcPr>
            <w:tcW w:w="586" w:type="dxa"/>
          </w:tcPr>
          <w:p w14:paraId="36EA9260" w14:textId="77777777" w:rsidR="00E37BF5" w:rsidRPr="00EE1FE5" w:rsidRDefault="00E37BF5" w:rsidP="001D046D">
            <w:pPr>
              <w:pStyle w:val="Brdtext"/>
              <w:ind w:left="0"/>
            </w:pPr>
            <w:r w:rsidRPr="00EE1FE5">
              <w:t>H1</w:t>
            </w:r>
          </w:p>
        </w:tc>
        <w:tc>
          <w:tcPr>
            <w:tcW w:w="586" w:type="dxa"/>
          </w:tcPr>
          <w:p w14:paraId="5FFE4D4E" w14:textId="77777777" w:rsidR="00E37BF5" w:rsidRPr="00EE1FE5" w:rsidRDefault="00E37BF5" w:rsidP="001D046D">
            <w:pPr>
              <w:pStyle w:val="Brdtext"/>
              <w:ind w:left="0"/>
            </w:pPr>
            <w:r w:rsidRPr="00EE1FE5">
              <w:t>H2</w:t>
            </w:r>
          </w:p>
        </w:tc>
        <w:tc>
          <w:tcPr>
            <w:tcW w:w="586" w:type="dxa"/>
          </w:tcPr>
          <w:p w14:paraId="39E8A0C6" w14:textId="77777777" w:rsidR="00E37BF5" w:rsidRPr="00EE1FE5" w:rsidRDefault="00E37BF5" w:rsidP="001D046D">
            <w:pPr>
              <w:pStyle w:val="Brdtext"/>
              <w:ind w:left="0"/>
            </w:pPr>
            <w:r w:rsidRPr="00EE1FE5">
              <w:t>SIL</w:t>
            </w:r>
          </w:p>
        </w:tc>
      </w:tr>
      <w:tr w:rsidR="00E37BF5" w:rsidRPr="00EE1FE5" w14:paraId="6C43AA88" w14:textId="77777777" w:rsidTr="001D046D">
        <w:tc>
          <w:tcPr>
            <w:tcW w:w="1551" w:type="dxa"/>
          </w:tcPr>
          <w:p w14:paraId="5C742704" w14:textId="63DC5CCC" w:rsidR="00E37BF5" w:rsidRPr="00EE1FE5" w:rsidRDefault="00E37BF5" w:rsidP="001D046D">
            <w:pPr>
              <w:pStyle w:val="Brdtext"/>
              <w:ind w:left="0"/>
            </w:pPr>
            <w:r w:rsidRPr="00EE1FE5">
              <w:t>3</w:t>
            </w:r>
            <w:r w:rsidR="001D046D" w:rsidRPr="00EE1FE5">
              <w:t>54</w:t>
            </w:r>
            <w:r w:rsidRPr="00EE1FE5">
              <w:t>PI5</w:t>
            </w:r>
            <w:r w:rsidR="001D046D" w:rsidRPr="00EE1FE5">
              <w:t>40</w:t>
            </w:r>
          </w:p>
        </w:tc>
        <w:tc>
          <w:tcPr>
            <w:tcW w:w="1705" w:type="dxa"/>
          </w:tcPr>
          <w:p w14:paraId="6F09B392" w14:textId="77777777" w:rsidR="00E37BF5" w:rsidRPr="00EE1FE5" w:rsidRDefault="00E37BF5" w:rsidP="001D046D">
            <w:pPr>
              <w:pStyle w:val="Brdtext"/>
              <w:ind w:left="0"/>
            </w:pPr>
            <w:r w:rsidRPr="00EE1FE5">
              <w:t>Tryck gas</w:t>
            </w:r>
          </w:p>
        </w:tc>
        <w:tc>
          <w:tcPr>
            <w:tcW w:w="1559" w:type="dxa"/>
          </w:tcPr>
          <w:p w14:paraId="623AD030" w14:textId="2CFF7530" w:rsidR="00E37BF5" w:rsidRPr="00EE1FE5" w:rsidRDefault="00E37BF5" w:rsidP="00AA7CD5">
            <w:pPr>
              <w:pStyle w:val="Brdtext"/>
              <w:ind w:left="0"/>
            </w:pPr>
            <w:r w:rsidRPr="00EE1FE5">
              <w:t xml:space="preserve">0 </w:t>
            </w:r>
            <w:r w:rsidR="007527A6" w:rsidRPr="00EE1FE5">
              <w:t>- 8</w:t>
            </w:r>
            <w:r w:rsidR="00AA7CD5" w:rsidRPr="00EE1FE5">
              <w:t>bar</w:t>
            </w:r>
          </w:p>
        </w:tc>
        <w:tc>
          <w:tcPr>
            <w:tcW w:w="709" w:type="dxa"/>
          </w:tcPr>
          <w:p w14:paraId="0551ADDD" w14:textId="77777777" w:rsidR="00E37BF5" w:rsidRPr="00EE1FE5" w:rsidRDefault="00E37BF5" w:rsidP="001D046D">
            <w:pPr>
              <w:pStyle w:val="Brdtext"/>
              <w:ind w:left="0"/>
            </w:pPr>
          </w:p>
        </w:tc>
        <w:tc>
          <w:tcPr>
            <w:tcW w:w="651" w:type="dxa"/>
          </w:tcPr>
          <w:p w14:paraId="2987A465" w14:textId="7A040DF9" w:rsidR="00E37BF5" w:rsidRPr="00EE1FE5" w:rsidRDefault="00E37BF5" w:rsidP="001D046D">
            <w:pPr>
              <w:pStyle w:val="Brdtext"/>
              <w:ind w:left="0"/>
            </w:pPr>
          </w:p>
        </w:tc>
        <w:tc>
          <w:tcPr>
            <w:tcW w:w="586" w:type="dxa"/>
          </w:tcPr>
          <w:p w14:paraId="53BA7781" w14:textId="43A3B282" w:rsidR="00E37BF5" w:rsidRPr="00EE1FE5" w:rsidRDefault="00E37BF5" w:rsidP="001D046D">
            <w:pPr>
              <w:pStyle w:val="Brdtext"/>
              <w:ind w:left="0"/>
              <w:rPr>
                <w:highlight w:val="yellow"/>
              </w:rPr>
            </w:pPr>
          </w:p>
        </w:tc>
        <w:tc>
          <w:tcPr>
            <w:tcW w:w="586" w:type="dxa"/>
          </w:tcPr>
          <w:p w14:paraId="33876E46" w14:textId="3F29DA2C" w:rsidR="00E37BF5" w:rsidRPr="00EE1FE5" w:rsidRDefault="00E37BF5" w:rsidP="001D046D">
            <w:pPr>
              <w:pStyle w:val="Brdtext"/>
              <w:ind w:left="0"/>
              <w:rPr>
                <w:highlight w:val="yellow"/>
              </w:rPr>
            </w:pPr>
          </w:p>
        </w:tc>
        <w:tc>
          <w:tcPr>
            <w:tcW w:w="586" w:type="dxa"/>
          </w:tcPr>
          <w:p w14:paraId="6D9E482C" w14:textId="77777777" w:rsidR="00E37BF5" w:rsidRPr="00EE1FE5" w:rsidRDefault="00E37BF5" w:rsidP="001D046D">
            <w:pPr>
              <w:pStyle w:val="Brdtext"/>
              <w:ind w:left="0"/>
            </w:pPr>
          </w:p>
        </w:tc>
      </w:tr>
    </w:tbl>
    <w:p w14:paraId="7AF208A2" w14:textId="77777777" w:rsidR="00E37BF5" w:rsidRPr="00EE1FE5" w:rsidRDefault="00E37BF5" w:rsidP="00E37BF5">
      <w:pPr>
        <w:pStyle w:val="Brdtext"/>
      </w:pPr>
    </w:p>
    <w:p w14:paraId="6FF47C5B" w14:textId="77777777" w:rsidR="008C3C1C" w:rsidRPr="00EE1FE5" w:rsidRDefault="008C3C1C" w:rsidP="008C3C1C">
      <w:pPr>
        <w:pStyle w:val="Brdtext"/>
      </w:pPr>
    </w:p>
    <w:p w14:paraId="0CB4884D" w14:textId="77777777" w:rsidR="007B1600" w:rsidRPr="00EE1FE5" w:rsidRDefault="007B1600" w:rsidP="007B1600">
      <w:pPr>
        <w:pStyle w:val="Rubrik3"/>
      </w:pPr>
      <w:bookmarkStart w:id="56" w:name="_Toc34188997"/>
      <w:r w:rsidRPr="00EE1FE5">
        <w:t>Naturgas</w:t>
      </w:r>
      <w:bookmarkEnd w:id="56"/>
    </w:p>
    <w:p w14:paraId="04DDB4E3" w14:textId="77777777" w:rsidR="007B1600" w:rsidRPr="00EE1FE5" w:rsidRDefault="007B1600" w:rsidP="007B1600">
      <w:pPr>
        <w:pStyle w:val="Brdtext"/>
      </w:pPr>
      <w:r w:rsidRPr="00EE1FE5">
        <w:t>Tillsats naturgas.</w:t>
      </w:r>
    </w:p>
    <w:p w14:paraId="487123CF" w14:textId="3BE01E7C" w:rsidR="007B1600" w:rsidRPr="00EE1FE5" w:rsidRDefault="007B1600" w:rsidP="007B1600">
      <w:pPr>
        <w:pStyle w:val="Brdtext"/>
      </w:pPr>
      <w:r w:rsidRPr="00EE1FE5">
        <w:t>Flöde 252XI</w:t>
      </w:r>
      <w:r w:rsidR="006F485C" w:rsidRPr="00EE1FE5">
        <w:t>622</w:t>
      </w:r>
      <w:r w:rsidRPr="00EE1FE5">
        <w:t xml:space="preserve"> beräknas från givarens grunddata, temperatur, tryck och tryckdifferens. </w:t>
      </w:r>
      <w:r w:rsidR="00834824" w:rsidRPr="00EE1FE5">
        <w:t>Se modul beräkning flöde.</w:t>
      </w:r>
    </w:p>
    <w:p w14:paraId="377790A5" w14:textId="77777777" w:rsidR="007B1600" w:rsidRPr="00EE1FE5" w:rsidRDefault="007B1600" w:rsidP="007B1600">
      <w:pPr>
        <w:pStyle w:val="Brdtext"/>
      </w:pPr>
    </w:p>
    <w:p w14:paraId="3BFC4A05" w14:textId="1F1154B9" w:rsidR="00120E8A" w:rsidRPr="00EE1FE5" w:rsidRDefault="0033420D" w:rsidP="00120E8A">
      <w:pPr>
        <w:pStyle w:val="Brdtext"/>
      </w:pPr>
      <w:r w:rsidRPr="00EE1FE5">
        <w:t>Avstängnings</w:t>
      </w:r>
      <w:r w:rsidR="001D046D" w:rsidRPr="00EE1FE5">
        <w:t>ventil</w:t>
      </w:r>
      <w:r w:rsidR="007B1600" w:rsidRPr="00EE1FE5">
        <w:t xml:space="preserve"> 252SV614.</w:t>
      </w:r>
      <w:r w:rsidR="00120E8A" w:rsidRPr="00EE1FE5">
        <w:t xml:space="preserve"> Stänger vid högt eller lågt toppgastryck</w:t>
      </w:r>
      <w:r w:rsidR="00CC6738" w:rsidRPr="00EE1FE5">
        <w:t>, processnödstopp</w:t>
      </w:r>
      <w:r w:rsidR="00120E8A" w:rsidRPr="00EE1FE5">
        <w:t xml:space="preserve"> samt vid risk för backflöde </w:t>
      </w:r>
      <w:proofErr w:type="spellStart"/>
      <w:r w:rsidR="00120E8A" w:rsidRPr="00EE1FE5">
        <w:t>pga</w:t>
      </w:r>
      <w:proofErr w:type="spellEnd"/>
      <w:r w:rsidR="00120E8A" w:rsidRPr="00EE1FE5">
        <w:t xml:space="preserve"> låg tryckskillnad. </w:t>
      </w:r>
    </w:p>
    <w:p w14:paraId="63BCDD98" w14:textId="0F7BD710" w:rsidR="00D67F8E" w:rsidRPr="00EE1FE5" w:rsidRDefault="00D67F8E" w:rsidP="00D67F8E">
      <w:pPr>
        <w:pStyle w:val="Brdtext"/>
        <w:rPr>
          <w:i/>
        </w:rPr>
      </w:pPr>
      <w:r w:rsidRPr="00EE1FE5">
        <w:rPr>
          <w:i/>
        </w:rPr>
        <w:t>252SV614</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59A946D0" w14:textId="77777777" w:rsidTr="00D212F4">
        <w:trPr>
          <w:trHeight w:val="417"/>
        </w:trPr>
        <w:tc>
          <w:tcPr>
            <w:tcW w:w="1686" w:type="dxa"/>
          </w:tcPr>
          <w:p w14:paraId="5F8E0DDF" w14:textId="77777777" w:rsidR="00D67F8E" w:rsidRPr="00EE1FE5" w:rsidRDefault="00D67F8E" w:rsidP="00D212F4">
            <w:pPr>
              <w:pStyle w:val="Brdtext"/>
              <w:ind w:left="0"/>
            </w:pPr>
            <w:r w:rsidRPr="00EE1FE5">
              <w:t>Objekttyp</w:t>
            </w:r>
          </w:p>
        </w:tc>
        <w:tc>
          <w:tcPr>
            <w:tcW w:w="2741" w:type="dxa"/>
          </w:tcPr>
          <w:p w14:paraId="67B7154D" w14:textId="77777777" w:rsidR="00D67F8E" w:rsidRPr="00EE1FE5" w:rsidRDefault="00D67F8E" w:rsidP="00D212F4">
            <w:pPr>
              <w:pStyle w:val="Brdtext"/>
              <w:ind w:left="0"/>
            </w:pPr>
            <w:r w:rsidRPr="00EE1FE5">
              <w:t>Objekt/signal</w:t>
            </w:r>
          </w:p>
        </w:tc>
        <w:tc>
          <w:tcPr>
            <w:tcW w:w="3446" w:type="dxa"/>
          </w:tcPr>
          <w:p w14:paraId="75B91D63" w14:textId="77777777" w:rsidR="00D67F8E" w:rsidRPr="00EE1FE5" w:rsidRDefault="00D67F8E" w:rsidP="00D212F4">
            <w:pPr>
              <w:pStyle w:val="Brdtext"/>
              <w:ind w:left="0"/>
            </w:pPr>
            <w:r w:rsidRPr="00EE1FE5">
              <w:t>Beskrivning</w:t>
            </w:r>
          </w:p>
        </w:tc>
      </w:tr>
      <w:tr w:rsidR="00D67F8E" w:rsidRPr="00EE1FE5" w14:paraId="182C834A" w14:textId="77777777" w:rsidTr="00D212F4">
        <w:trPr>
          <w:trHeight w:val="417"/>
        </w:trPr>
        <w:tc>
          <w:tcPr>
            <w:tcW w:w="1686" w:type="dxa"/>
          </w:tcPr>
          <w:p w14:paraId="4E0E9079" w14:textId="77777777" w:rsidR="00D67F8E" w:rsidRPr="00EE1FE5" w:rsidRDefault="00D67F8E" w:rsidP="00D212F4">
            <w:pPr>
              <w:pStyle w:val="Brdtext"/>
              <w:ind w:left="0"/>
            </w:pPr>
            <w:r w:rsidRPr="00EE1FE5">
              <w:t>VAL</w:t>
            </w:r>
          </w:p>
        </w:tc>
        <w:tc>
          <w:tcPr>
            <w:tcW w:w="2741" w:type="dxa"/>
          </w:tcPr>
          <w:p w14:paraId="1FC955EA" w14:textId="31195ED6" w:rsidR="00D67F8E" w:rsidRPr="00EE1FE5" w:rsidRDefault="00D67F8E" w:rsidP="00D212F4">
            <w:pPr>
              <w:pStyle w:val="Brdtext"/>
              <w:ind w:left="0"/>
            </w:pPr>
            <w:r w:rsidRPr="00EE1FE5">
              <w:t>252SV614</w:t>
            </w:r>
          </w:p>
        </w:tc>
        <w:tc>
          <w:tcPr>
            <w:tcW w:w="3446" w:type="dxa"/>
          </w:tcPr>
          <w:p w14:paraId="09F1B153" w14:textId="77777777" w:rsidR="00D67F8E" w:rsidRPr="00EE1FE5" w:rsidRDefault="00D67F8E" w:rsidP="00D212F4">
            <w:pPr>
              <w:pStyle w:val="Brdtext"/>
              <w:ind w:left="0"/>
            </w:pPr>
            <w:r w:rsidRPr="00EE1FE5">
              <w:t>Avstängningsventil CH4</w:t>
            </w:r>
          </w:p>
        </w:tc>
      </w:tr>
    </w:tbl>
    <w:p w14:paraId="4D7FD431" w14:textId="77777777" w:rsidR="00120E8A" w:rsidRPr="00EE1FE5" w:rsidRDefault="00120E8A" w:rsidP="00CC6738">
      <w:pPr>
        <w:pStyle w:val="Brdtext"/>
        <w:ind w:left="0"/>
      </w:pPr>
    </w:p>
    <w:p w14:paraId="431E826F" w14:textId="1497E14C" w:rsidR="00CC6738" w:rsidRPr="00EE1FE5" w:rsidRDefault="00CC6738" w:rsidP="00CC6738">
      <w:pPr>
        <w:pStyle w:val="Brdtext"/>
      </w:pPr>
      <w:proofErr w:type="spellStart"/>
      <w:r w:rsidRPr="00EE1FE5">
        <w:rPr>
          <w:i/>
        </w:rPr>
        <w:t>Förreglingar</w:t>
      </w:r>
      <w:proofErr w:type="spellEnd"/>
      <w:r w:rsidRPr="00EE1FE5">
        <w:rPr>
          <w:i/>
        </w:rPr>
        <w:t xml:space="preserve"> 252SV614 stängd:</w:t>
      </w:r>
    </w:p>
    <w:tbl>
      <w:tblPr>
        <w:tblStyle w:val="Tabellrutnt"/>
        <w:tblW w:w="7933" w:type="dxa"/>
        <w:tblInd w:w="1134" w:type="dxa"/>
        <w:tblLayout w:type="fixed"/>
        <w:tblLook w:val="04A0" w:firstRow="1" w:lastRow="0" w:firstColumn="1" w:lastColumn="0" w:noHBand="0" w:noVBand="1"/>
      </w:tblPr>
      <w:tblGrid>
        <w:gridCol w:w="1980"/>
        <w:gridCol w:w="3544"/>
        <w:gridCol w:w="425"/>
        <w:gridCol w:w="425"/>
        <w:gridCol w:w="425"/>
        <w:gridCol w:w="1134"/>
      </w:tblGrid>
      <w:tr w:rsidR="00EE1FE5" w:rsidRPr="00EE1FE5" w14:paraId="610F887D" w14:textId="77777777" w:rsidTr="00D212F4">
        <w:trPr>
          <w:trHeight w:val="56"/>
        </w:trPr>
        <w:tc>
          <w:tcPr>
            <w:tcW w:w="1980" w:type="dxa"/>
          </w:tcPr>
          <w:p w14:paraId="047EA1DD" w14:textId="77777777" w:rsidR="00CC6738" w:rsidRPr="00EE1FE5" w:rsidRDefault="00CC6738" w:rsidP="00D212F4">
            <w:pPr>
              <w:pStyle w:val="Brdtext"/>
              <w:ind w:left="0"/>
            </w:pPr>
            <w:r w:rsidRPr="00EE1FE5">
              <w:t>Objekt/signal</w:t>
            </w:r>
          </w:p>
        </w:tc>
        <w:tc>
          <w:tcPr>
            <w:tcW w:w="3544" w:type="dxa"/>
          </w:tcPr>
          <w:p w14:paraId="09143DFB" w14:textId="77777777" w:rsidR="00CC6738" w:rsidRPr="00EE1FE5" w:rsidRDefault="00CC6738" w:rsidP="00D212F4">
            <w:pPr>
              <w:pStyle w:val="Brdtext"/>
              <w:ind w:left="0"/>
            </w:pPr>
            <w:r w:rsidRPr="00EE1FE5">
              <w:t>Beskrivning</w:t>
            </w:r>
          </w:p>
        </w:tc>
        <w:tc>
          <w:tcPr>
            <w:tcW w:w="425" w:type="dxa"/>
          </w:tcPr>
          <w:p w14:paraId="689A7D7B" w14:textId="77777777" w:rsidR="00CC6738" w:rsidRPr="00EE1FE5" w:rsidRDefault="00CC6738" w:rsidP="00D212F4">
            <w:pPr>
              <w:pStyle w:val="Brdtext"/>
              <w:ind w:left="0"/>
            </w:pPr>
            <w:r w:rsidRPr="00EE1FE5">
              <w:t>A</w:t>
            </w:r>
          </w:p>
        </w:tc>
        <w:tc>
          <w:tcPr>
            <w:tcW w:w="425" w:type="dxa"/>
          </w:tcPr>
          <w:p w14:paraId="09CCB379" w14:textId="77777777" w:rsidR="00CC6738" w:rsidRPr="00EE1FE5" w:rsidRDefault="00CC6738" w:rsidP="00D212F4">
            <w:pPr>
              <w:pStyle w:val="Brdtext"/>
              <w:ind w:left="0"/>
            </w:pPr>
            <w:r w:rsidRPr="00EE1FE5">
              <w:t>B</w:t>
            </w:r>
          </w:p>
        </w:tc>
        <w:tc>
          <w:tcPr>
            <w:tcW w:w="425" w:type="dxa"/>
          </w:tcPr>
          <w:p w14:paraId="0D0DEFFE" w14:textId="77777777" w:rsidR="00CC6738" w:rsidRPr="00EE1FE5" w:rsidRDefault="00CC6738" w:rsidP="00D212F4">
            <w:pPr>
              <w:pStyle w:val="Brdtext"/>
              <w:ind w:left="0"/>
            </w:pPr>
            <w:r w:rsidRPr="00EE1FE5">
              <w:t>C</w:t>
            </w:r>
          </w:p>
        </w:tc>
        <w:tc>
          <w:tcPr>
            <w:tcW w:w="1134" w:type="dxa"/>
          </w:tcPr>
          <w:p w14:paraId="6ABC9E3D" w14:textId="77777777" w:rsidR="00CC6738" w:rsidRPr="00EE1FE5" w:rsidRDefault="00CC6738" w:rsidP="00D212F4">
            <w:pPr>
              <w:pStyle w:val="Brdtext"/>
              <w:ind w:left="0"/>
            </w:pPr>
            <w:r w:rsidRPr="00EE1FE5">
              <w:t>Runint1</w:t>
            </w:r>
          </w:p>
        </w:tc>
      </w:tr>
      <w:tr w:rsidR="00EE1FE5" w:rsidRPr="00EE1FE5" w14:paraId="376E2ABD" w14:textId="77777777" w:rsidTr="00D212F4">
        <w:trPr>
          <w:trHeight w:val="56"/>
        </w:trPr>
        <w:tc>
          <w:tcPr>
            <w:tcW w:w="1980" w:type="dxa"/>
          </w:tcPr>
          <w:p w14:paraId="2BF406B1" w14:textId="77777777" w:rsidR="00CC6738" w:rsidRPr="00EE1FE5" w:rsidRDefault="00CC6738" w:rsidP="00D212F4">
            <w:pPr>
              <w:pStyle w:val="Brdtext"/>
              <w:ind w:left="0"/>
            </w:pPr>
          </w:p>
        </w:tc>
        <w:tc>
          <w:tcPr>
            <w:tcW w:w="3544" w:type="dxa"/>
          </w:tcPr>
          <w:p w14:paraId="4BB181A0" w14:textId="77777777" w:rsidR="00CC6738" w:rsidRPr="00EE1FE5" w:rsidRDefault="00CC6738" w:rsidP="00D212F4">
            <w:pPr>
              <w:pStyle w:val="Brdtext"/>
              <w:ind w:left="0"/>
            </w:pPr>
            <w:r w:rsidRPr="00EE1FE5">
              <w:t>Säkerhetssystem/processnödstopp</w:t>
            </w:r>
          </w:p>
        </w:tc>
        <w:tc>
          <w:tcPr>
            <w:tcW w:w="425" w:type="dxa"/>
          </w:tcPr>
          <w:p w14:paraId="73C6C258" w14:textId="77777777" w:rsidR="00CC6738" w:rsidRPr="00EE1FE5" w:rsidRDefault="00CC6738" w:rsidP="00D212F4">
            <w:pPr>
              <w:pStyle w:val="Brdtext"/>
              <w:ind w:left="0"/>
            </w:pPr>
          </w:p>
        </w:tc>
        <w:tc>
          <w:tcPr>
            <w:tcW w:w="425" w:type="dxa"/>
          </w:tcPr>
          <w:p w14:paraId="2B1AA766" w14:textId="77777777" w:rsidR="00CC6738" w:rsidRPr="00EE1FE5" w:rsidRDefault="00CC6738" w:rsidP="00D212F4">
            <w:pPr>
              <w:pStyle w:val="Brdtext"/>
              <w:ind w:left="0"/>
            </w:pPr>
          </w:p>
        </w:tc>
        <w:tc>
          <w:tcPr>
            <w:tcW w:w="425" w:type="dxa"/>
          </w:tcPr>
          <w:p w14:paraId="3894D098" w14:textId="77777777" w:rsidR="00CC6738" w:rsidRPr="00EE1FE5" w:rsidRDefault="00CC6738" w:rsidP="00D212F4">
            <w:pPr>
              <w:pStyle w:val="Brdtext"/>
              <w:ind w:left="0"/>
            </w:pPr>
            <w:r w:rsidRPr="00EE1FE5">
              <w:t>X</w:t>
            </w:r>
          </w:p>
        </w:tc>
        <w:tc>
          <w:tcPr>
            <w:tcW w:w="1134" w:type="dxa"/>
          </w:tcPr>
          <w:p w14:paraId="40131735" w14:textId="77777777" w:rsidR="00CC6738" w:rsidRPr="00EE1FE5" w:rsidRDefault="00CC6738" w:rsidP="00D212F4">
            <w:pPr>
              <w:pStyle w:val="Brdtext"/>
              <w:ind w:left="0"/>
            </w:pPr>
          </w:p>
        </w:tc>
      </w:tr>
      <w:tr w:rsidR="00EE1FE5" w:rsidRPr="00EE1FE5" w14:paraId="7586969B" w14:textId="77777777" w:rsidTr="00D212F4">
        <w:trPr>
          <w:trHeight w:val="56"/>
        </w:trPr>
        <w:tc>
          <w:tcPr>
            <w:tcW w:w="1980" w:type="dxa"/>
          </w:tcPr>
          <w:p w14:paraId="186A7060" w14:textId="60E61748" w:rsidR="00CC6738" w:rsidRPr="00EE1FE5" w:rsidRDefault="000902F2" w:rsidP="00D212F4">
            <w:pPr>
              <w:pStyle w:val="Brdtext"/>
              <w:ind w:left="0"/>
            </w:pPr>
            <w:r w:rsidRPr="00EE1FE5">
              <w:t>354</w:t>
            </w:r>
            <w:r w:rsidR="00CC6738" w:rsidRPr="00EE1FE5">
              <w:t>XI326_L2</w:t>
            </w:r>
          </w:p>
        </w:tc>
        <w:tc>
          <w:tcPr>
            <w:tcW w:w="3544" w:type="dxa"/>
          </w:tcPr>
          <w:p w14:paraId="4665D2F0" w14:textId="51F52A3D" w:rsidR="00CC6738" w:rsidRPr="00EE1FE5" w:rsidRDefault="000902F2" w:rsidP="00D212F4">
            <w:pPr>
              <w:pStyle w:val="Brdtext"/>
              <w:ind w:left="0"/>
              <w:rPr>
                <w:sz w:val="22"/>
              </w:rPr>
            </w:pPr>
            <w:r w:rsidRPr="00EE1FE5">
              <w:t>DP</w:t>
            </w:r>
            <w:r w:rsidR="00CC6738" w:rsidRPr="00EE1FE5">
              <w:t xml:space="preserve"> CH4-reduktionsgas</w:t>
            </w:r>
          </w:p>
        </w:tc>
        <w:tc>
          <w:tcPr>
            <w:tcW w:w="425" w:type="dxa"/>
          </w:tcPr>
          <w:p w14:paraId="4B5A26A4" w14:textId="77777777" w:rsidR="00CC6738" w:rsidRPr="00EE1FE5" w:rsidRDefault="00CC6738" w:rsidP="00D212F4">
            <w:pPr>
              <w:pStyle w:val="Brdtext"/>
              <w:ind w:left="0"/>
            </w:pPr>
          </w:p>
        </w:tc>
        <w:tc>
          <w:tcPr>
            <w:tcW w:w="425" w:type="dxa"/>
          </w:tcPr>
          <w:p w14:paraId="5C89392B" w14:textId="77777777" w:rsidR="00CC6738" w:rsidRPr="00EE1FE5" w:rsidRDefault="00CC6738" w:rsidP="00D212F4">
            <w:pPr>
              <w:pStyle w:val="Brdtext"/>
              <w:ind w:left="0"/>
            </w:pPr>
            <w:r w:rsidRPr="00EE1FE5">
              <w:t>X</w:t>
            </w:r>
          </w:p>
        </w:tc>
        <w:tc>
          <w:tcPr>
            <w:tcW w:w="425" w:type="dxa"/>
          </w:tcPr>
          <w:p w14:paraId="17630D6D" w14:textId="77777777" w:rsidR="00CC6738" w:rsidRPr="00EE1FE5" w:rsidRDefault="00CC6738" w:rsidP="00D212F4">
            <w:pPr>
              <w:pStyle w:val="Brdtext"/>
              <w:ind w:left="0"/>
            </w:pPr>
          </w:p>
        </w:tc>
        <w:tc>
          <w:tcPr>
            <w:tcW w:w="1134" w:type="dxa"/>
          </w:tcPr>
          <w:p w14:paraId="4E06CA2A" w14:textId="77777777" w:rsidR="00CC6738" w:rsidRPr="00EE1FE5" w:rsidRDefault="00CC6738" w:rsidP="00D212F4">
            <w:pPr>
              <w:pStyle w:val="Brdtext"/>
              <w:ind w:left="0"/>
            </w:pPr>
          </w:p>
        </w:tc>
      </w:tr>
      <w:tr w:rsidR="00EE1FE5" w:rsidRPr="00EE1FE5" w14:paraId="77837955" w14:textId="77777777" w:rsidTr="00D212F4">
        <w:trPr>
          <w:trHeight w:val="56"/>
        </w:trPr>
        <w:tc>
          <w:tcPr>
            <w:tcW w:w="1980" w:type="dxa"/>
          </w:tcPr>
          <w:p w14:paraId="474CA0FC" w14:textId="2027B8AF" w:rsidR="00CC6738" w:rsidRPr="00EE1FE5" w:rsidRDefault="00740F00" w:rsidP="00D212F4">
            <w:pPr>
              <w:pStyle w:val="Brdtext"/>
              <w:ind w:left="0"/>
            </w:pPr>
            <w:r w:rsidRPr="00EE1FE5">
              <w:t>320XI320_H2_N</w:t>
            </w:r>
          </w:p>
        </w:tc>
        <w:tc>
          <w:tcPr>
            <w:tcW w:w="3544" w:type="dxa"/>
          </w:tcPr>
          <w:p w14:paraId="61C8B3F1" w14:textId="3D1732DC" w:rsidR="00CC6738" w:rsidRPr="00EE1FE5" w:rsidRDefault="00740F00" w:rsidP="00D212F4">
            <w:pPr>
              <w:pStyle w:val="Brdtext"/>
              <w:ind w:left="0"/>
            </w:pPr>
            <w:r w:rsidRPr="00EE1FE5">
              <w:t>320XI320</w:t>
            </w:r>
            <w:r w:rsidR="00CC6738" w:rsidRPr="00EE1FE5">
              <w:t xml:space="preserve"> ≥ H2</w:t>
            </w:r>
          </w:p>
        </w:tc>
        <w:tc>
          <w:tcPr>
            <w:tcW w:w="425" w:type="dxa"/>
          </w:tcPr>
          <w:p w14:paraId="6BAC20EE" w14:textId="77777777" w:rsidR="00CC6738" w:rsidRPr="00EE1FE5" w:rsidRDefault="00CC6738" w:rsidP="00D212F4">
            <w:pPr>
              <w:pStyle w:val="Brdtext"/>
              <w:ind w:left="0"/>
            </w:pPr>
          </w:p>
        </w:tc>
        <w:tc>
          <w:tcPr>
            <w:tcW w:w="425" w:type="dxa"/>
          </w:tcPr>
          <w:p w14:paraId="45783861" w14:textId="77777777" w:rsidR="00CC6738" w:rsidRPr="00EE1FE5" w:rsidRDefault="00CC6738" w:rsidP="00D212F4">
            <w:pPr>
              <w:pStyle w:val="Brdtext"/>
              <w:ind w:left="0"/>
            </w:pPr>
            <w:r w:rsidRPr="00EE1FE5">
              <w:t>X</w:t>
            </w:r>
          </w:p>
        </w:tc>
        <w:tc>
          <w:tcPr>
            <w:tcW w:w="425" w:type="dxa"/>
          </w:tcPr>
          <w:p w14:paraId="3017CD10" w14:textId="77777777" w:rsidR="00CC6738" w:rsidRPr="00EE1FE5" w:rsidRDefault="00CC6738" w:rsidP="00D212F4">
            <w:pPr>
              <w:pStyle w:val="Brdtext"/>
              <w:ind w:left="0"/>
            </w:pPr>
          </w:p>
        </w:tc>
        <w:tc>
          <w:tcPr>
            <w:tcW w:w="1134" w:type="dxa"/>
          </w:tcPr>
          <w:p w14:paraId="1C22A0E7" w14:textId="77777777" w:rsidR="00CC6738" w:rsidRPr="00EE1FE5" w:rsidRDefault="00CC6738" w:rsidP="00D212F4">
            <w:pPr>
              <w:pStyle w:val="Brdtext"/>
              <w:ind w:left="0"/>
            </w:pPr>
          </w:p>
        </w:tc>
      </w:tr>
      <w:tr w:rsidR="00EE1FE5" w:rsidRPr="00EE1FE5" w14:paraId="209349D7" w14:textId="77777777" w:rsidTr="00D212F4">
        <w:trPr>
          <w:trHeight w:val="56"/>
        </w:trPr>
        <w:tc>
          <w:tcPr>
            <w:tcW w:w="1980" w:type="dxa"/>
          </w:tcPr>
          <w:p w14:paraId="09D2B3A9" w14:textId="04207165" w:rsidR="00CC6738" w:rsidRPr="00EE1FE5" w:rsidRDefault="00740F00" w:rsidP="00D212F4">
            <w:pPr>
              <w:pStyle w:val="Brdtext"/>
              <w:ind w:left="0"/>
            </w:pPr>
            <w:r w:rsidRPr="00EE1FE5">
              <w:t>320XI320_L2_N</w:t>
            </w:r>
          </w:p>
        </w:tc>
        <w:tc>
          <w:tcPr>
            <w:tcW w:w="3544" w:type="dxa"/>
          </w:tcPr>
          <w:p w14:paraId="7342FE95" w14:textId="67E451E4" w:rsidR="00CC6738" w:rsidRPr="00EE1FE5" w:rsidRDefault="00740F00" w:rsidP="00D212F4">
            <w:pPr>
              <w:pStyle w:val="Brdtext"/>
              <w:ind w:left="0"/>
            </w:pPr>
            <w:r w:rsidRPr="00EE1FE5">
              <w:t>320XI320</w:t>
            </w:r>
            <w:r w:rsidR="00CC6738" w:rsidRPr="00EE1FE5">
              <w:t xml:space="preserve"> ≤ L2</w:t>
            </w:r>
          </w:p>
        </w:tc>
        <w:tc>
          <w:tcPr>
            <w:tcW w:w="425" w:type="dxa"/>
          </w:tcPr>
          <w:p w14:paraId="6C2D9010" w14:textId="77777777" w:rsidR="00CC6738" w:rsidRPr="00EE1FE5" w:rsidRDefault="00CC6738" w:rsidP="00D212F4">
            <w:pPr>
              <w:pStyle w:val="Brdtext"/>
              <w:ind w:left="0"/>
            </w:pPr>
          </w:p>
        </w:tc>
        <w:tc>
          <w:tcPr>
            <w:tcW w:w="425" w:type="dxa"/>
          </w:tcPr>
          <w:p w14:paraId="2AFCB26B" w14:textId="77777777" w:rsidR="00CC6738" w:rsidRPr="00EE1FE5" w:rsidRDefault="00CC6738" w:rsidP="00D212F4">
            <w:pPr>
              <w:pStyle w:val="Brdtext"/>
              <w:ind w:left="0"/>
            </w:pPr>
            <w:r w:rsidRPr="00EE1FE5">
              <w:t>X</w:t>
            </w:r>
          </w:p>
        </w:tc>
        <w:tc>
          <w:tcPr>
            <w:tcW w:w="425" w:type="dxa"/>
          </w:tcPr>
          <w:p w14:paraId="3B558F68" w14:textId="77777777" w:rsidR="00CC6738" w:rsidRPr="00EE1FE5" w:rsidRDefault="00CC6738" w:rsidP="00D212F4">
            <w:pPr>
              <w:pStyle w:val="Brdtext"/>
              <w:ind w:left="0"/>
            </w:pPr>
          </w:p>
        </w:tc>
        <w:tc>
          <w:tcPr>
            <w:tcW w:w="1134" w:type="dxa"/>
          </w:tcPr>
          <w:p w14:paraId="5C6B6F22" w14:textId="77777777" w:rsidR="00CC6738" w:rsidRPr="00EE1FE5" w:rsidRDefault="00CC6738" w:rsidP="00D212F4">
            <w:pPr>
              <w:pStyle w:val="Brdtext"/>
              <w:ind w:left="0"/>
            </w:pPr>
          </w:p>
        </w:tc>
      </w:tr>
      <w:tr w:rsidR="00EE1FE5" w:rsidRPr="00EE1FE5" w14:paraId="34104791" w14:textId="77777777" w:rsidTr="00D212F4">
        <w:trPr>
          <w:trHeight w:val="56"/>
        </w:trPr>
        <w:tc>
          <w:tcPr>
            <w:tcW w:w="1980" w:type="dxa"/>
          </w:tcPr>
          <w:p w14:paraId="7E5EDF2F" w14:textId="17BCB4BC" w:rsidR="00D57430" w:rsidRPr="00EE1FE5" w:rsidRDefault="00D57430" w:rsidP="00D57430">
            <w:pPr>
              <w:pStyle w:val="Brdtext"/>
              <w:ind w:left="0"/>
            </w:pPr>
            <w:r w:rsidRPr="00EE1FE5">
              <w:lastRenderedPageBreak/>
              <w:t>320XI323_H2_N</w:t>
            </w:r>
          </w:p>
        </w:tc>
        <w:tc>
          <w:tcPr>
            <w:tcW w:w="3544" w:type="dxa"/>
          </w:tcPr>
          <w:p w14:paraId="18A519D1" w14:textId="4DE249CB" w:rsidR="00D57430" w:rsidRPr="00EE1FE5" w:rsidRDefault="00D57430" w:rsidP="00D57430">
            <w:pPr>
              <w:pStyle w:val="Brdtext"/>
              <w:ind w:left="0"/>
            </w:pPr>
            <w:r w:rsidRPr="00EE1FE5">
              <w:t>320XI323 ≥ H2</w:t>
            </w:r>
          </w:p>
        </w:tc>
        <w:tc>
          <w:tcPr>
            <w:tcW w:w="425" w:type="dxa"/>
          </w:tcPr>
          <w:p w14:paraId="10DC37A0" w14:textId="77777777" w:rsidR="00D57430" w:rsidRPr="00EE1FE5" w:rsidRDefault="00D57430" w:rsidP="00D57430">
            <w:pPr>
              <w:pStyle w:val="Brdtext"/>
              <w:ind w:left="0"/>
            </w:pPr>
          </w:p>
        </w:tc>
        <w:tc>
          <w:tcPr>
            <w:tcW w:w="425" w:type="dxa"/>
          </w:tcPr>
          <w:p w14:paraId="6B4EC0A7" w14:textId="7D35DB24" w:rsidR="00D57430" w:rsidRPr="00EE1FE5" w:rsidRDefault="00D57430" w:rsidP="00D57430">
            <w:pPr>
              <w:pStyle w:val="Brdtext"/>
              <w:ind w:left="0"/>
            </w:pPr>
            <w:r w:rsidRPr="00EE1FE5">
              <w:t>X</w:t>
            </w:r>
          </w:p>
        </w:tc>
        <w:tc>
          <w:tcPr>
            <w:tcW w:w="425" w:type="dxa"/>
          </w:tcPr>
          <w:p w14:paraId="4741A41A" w14:textId="77777777" w:rsidR="00D57430" w:rsidRPr="00EE1FE5" w:rsidRDefault="00D57430" w:rsidP="00D57430">
            <w:pPr>
              <w:pStyle w:val="Brdtext"/>
              <w:ind w:left="0"/>
            </w:pPr>
          </w:p>
        </w:tc>
        <w:tc>
          <w:tcPr>
            <w:tcW w:w="1134" w:type="dxa"/>
          </w:tcPr>
          <w:p w14:paraId="3C4166C4" w14:textId="77777777" w:rsidR="00D57430" w:rsidRPr="00EE1FE5" w:rsidRDefault="00D57430" w:rsidP="00D57430">
            <w:pPr>
              <w:pStyle w:val="Brdtext"/>
              <w:ind w:left="0"/>
            </w:pPr>
          </w:p>
        </w:tc>
      </w:tr>
      <w:tr w:rsidR="00EE1FE5" w:rsidRPr="00EE1FE5" w14:paraId="61EF2D61" w14:textId="77777777" w:rsidTr="00D212F4">
        <w:trPr>
          <w:trHeight w:val="56"/>
        </w:trPr>
        <w:tc>
          <w:tcPr>
            <w:tcW w:w="1980" w:type="dxa"/>
          </w:tcPr>
          <w:p w14:paraId="41F404D2" w14:textId="4128D88F" w:rsidR="00D57430" w:rsidRPr="00EE1FE5" w:rsidRDefault="00D57430" w:rsidP="00D57430">
            <w:pPr>
              <w:pStyle w:val="Brdtext"/>
              <w:ind w:left="0"/>
            </w:pPr>
            <w:r w:rsidRPr="00EE1FE5">
              <w:t>253XI323_L2_N</w:t>
            </w:r>
          </w:p>
        </w:tc>
        <w:tc>
          <w:tcPr>
            <w:tcW w:w="3544" w:type="dxa"/>
          </w:tcPr>
          <w:p w14:paraId="4969C155" w14:textId="02A0CA66" w:rsidR="00D57430" w:rsidRPr="00EE1FE5" w:rsidRDefault="00D57430" w:rsidP="00D57430">
            <w:pPr>
              <w:pStyle w:val="Brdtext"/>
              <w:ind w:left="0"/>
            </w:pPr>
            <w:r w:rsidRPr="00EE1FE5">
              <w:t>253XI323 ≤ L2</w:t>
            </w:r>
          </w:p>
        </w:tc>
        <w:tc>
          <w:tcPr>
            <w:tcW w:w="425" w:type="dxa"/>
          </w:tcPr>
          <w:p w14:paraId="792AB9EF" w14:textId="77777777" w:rsidR="00D57430" w:rsidRPr="00EE1FE5" w:rsidRDefault="00D57430" w:rsidP="00D57430">
            <w:pPr>
              <w:pStyle w:val="Brdtext"/>
              <w:ind w:left="0"/>
            </w:pPr>
          </w:p>
        </w:tc>
        <w:tc>
          <w:tcPr>
            <w:tcW w:w="425" w:type="dxa"/>
          </w:tcPr>
          <w:p w14:paraId="772C00C7" w14:textId="28672B4E" w:rsidR="00D57430" w:rsidRPr="00EE1FE5" w:rsidRDefault="00D57430" w:rsidP="00D57430">
            <w:pPr>
              <w:pStyle w:val="Brdtext"/>
              <w:ind w:left="0"/>
            </w:pPr>
            <w:r w:rsidRPr="00EE1FE5">
              <w:t>X</w:t>
            </w:r>
          </w:p>
        </w:tc>
        <w:tc>
          <w:tcPr>
            <w:tcW w:w="425" w:type="dxa"/>
          </w:tcPr>
          <w:p w14:paraId="6E26D557" w14:textId="77777777" w:rsidR="00D57430" w:rsidRPr="00EE1FE5" w:rsidRDefault="00D57430" w:rsidP="00D57430">
            <w:pPr>
              <w:pStyle w:val="Brdtext"/>
              <w:ind w:left="0"/>
            </w:pPr>
          </w:p>
        </w:tc>
        <w:tc>
          <w:tcPr>
            <w:tcW w:w="1134" w:type="dxa"/>
          </w:tcPr>
          <w:p w14:paraId="62D35EF8" w14:textId="77777777" w:rsidR="00D57430" w:rsidRPr="00EE1FE5" w:rsidRDefault="00D57430" w:rsidP="00D57430">
            <w:pPr>
              <w:pStyle w:val="Brdtext"/>
              <w:ind w:left="0"/>
            </w:pPr>
          </w:p>
        </w:tc>
      </w:tr>
      <w:tr w:rsidR="00D57430" w:rsidRPr="00EE1FE5" w14:paraId="1E493ACF" w14:textId="77777777" w:rsidTr="00D212F4">
        <w:trPr>
          <w:trHeight w:val="56"/>
        </w:trPr>
        <w:tc>
          <w:tcPr>
            <w:tcW w:w="1980" w:type="dxa"/>
          </w:tcPr>
          <w:p w14:paraId="4D847274" w14:textId="77777777" w:rsidR="00D57430" w:rsidRPr="00EE1FE5" w:rsidRDefault="00D57430" w:rsidP="00D57430">
            <w:pPr>
              <w:pStyle w:val="Brdtext"/>
              <w:ind w:left="0"/>
            </w:pPr>
          </w:p>
        </w:tc>
        <w:tc>
          <w:tcPr>
            <w:tcW w:w="3544" w:type="dxa"/>
          </w:tcPr>
          <w:p w14:paraId="6D27B291" w14:textId="77777777" w:rsidR="00D57430" w:rsidRPr="00EE1FE5" w:rsidRDefault="00D57430" w:rsidP="00D57430">
            <w:pPr>
              <w:pStyle w:val="Brdtext"/>
              <w:ind w:left="0"/>
            </w:pPr>
            <w:r w:rsidRPr="00EE1FE5">
              <w:t>Processnödstopp</w:t>
            </w:r>
          </w:p>
        </w:tc>
        <w:tc>
          <w:tcPr>
            <w:tcW w:w="425" w:type="dxa"/>
          </w:tcPr>
          <w:p w14:paraId="26FA4A21" w14:textId="77777777" w:rsidR="00D57430" w:rsidRPr="00EE1FE5" w:rsidRDefault="00D57430" w:rsidP="00D57430">
            <w:pPr>
              <w:pStyle w:val="Brdtext"/>
              <w:ind w:left="0"/>
            </w:pPr>
          </w:p>
        </w:tc>
        <w:tc>
          <w:tcPr>
            <w:tcW w:w="425" w:type="dxa"/>
          </w:tcPr>
          <w:p w14:paraId="6AFAABBA" w14:textId="77777777" w:rsidR="00D57430" w:rsidRPr="00EE1FE5" w:rsidRDefault="00D57430" w:rsidP="00D57430">
            <w:pPr>
              <w:pStyle w:val="Brdtext"/>
              <w:ind w:left="0"/>
            </w:pPr>
            <w:r w:rsidRPr="00EE1FE5">
              <w:t>X</w:t>
            </w:r>
          </w:p>
        </w:tc>
        <w:tc>
          <w:tcPr>
            <w:tcW w:w="425" w:type="dxa"/>
          </w:tcPr>
          <w:p w14:paraId="2D9AF34F" w14:textId="77777777" w:rsidR="00D57430" w:rsidRPr="00EE1FE5" w:rsidRDefault="00D57430" w:rsidP="00D57430">
            <w:pPr>
              <w:pStyle w:val="Brdtext"/>
              <w:ind w:left="0"/>
            </w:pPr>
          </w:p>
        </w:tc>
        <w:tc>
          <w:tcPr>
            <w:tcW w:w="1134" w:type="dxa"/>
          </w:tcPr>
          <w:p w14:paraId="2C74F78A" w14:textId="77777777" w:rsidR="00D57430" w:rsidRPr="00EE1FE5" w:rsidRDefault="00D57430" w:rsidP="00D57430">
            <w:pPr>
              <w:pStyle w:val="Brdtext"/>
              <w:ind w:left="0"/>
            </w:pPr>
          </w:p>
        </w:tc>
      </w:tr>
    </w:tbl>
    <w:p w14:paraId="4C7F1A3D" w14:textId="77777777" w:rsidR="00CC6738" w:rsidRPr="00EE1FE5" w:rsidRDefault="00CC6738" w:rsidP="007B1600">
      <w:pPr>
        <w:pStyle w:val="Brdtext"/>
      </w:pPr>
    </w:p>
    <w:p w14:paraId="08B694D3" w14:textId="306C747F" w:rsidR="00CC6738" w:rsidRPr="00EE1FE5" w:rsidRDefault="00CC6738" w:rsidP="00CC6738">
      <w:pPr>
        <w:pStyle w:val="Brdtext"/>
        <w:rPr>
          <w:i/>
        </w:rPr>
      </w:pPr>
      <w:r w:rsidRPr="00EE1FE5">
        <w:rPr>
          <w:i/>
        </w:rPr>
        <w:t>SIL-klassad säkerhetskrets för 252SV614-MV1 och 252RV618-MV1 (Order till stängd):</w:t>
      </w:r>
    </w:p>
    <w:p w14:paraId="5F7812D4" w14:textId="2F24D31C" w:rsidR="00CC6738" w:rsidRPr="00EE1FE5" w:rsidRDefault="00CC6738" w:rsidP="00CC6738">
      <w:pPr>
        <w:pStyle w:val="Brdtext"/>
      </w:pPr>
      <w:r w:rsidRPr="00EE1FE5">
        <w:t xml:space="preserve">Högt topptryck </w:t>
      </w:r>
      <w:r w:rsidR="00740F00" w:rsidRPr="00EE1FE5">
        <w:t>320XI320</w:t>
      </w:r>
      <w:r w:rsidRPr="00EE1FE5">
        <w:t>_H2 (2oo3) stänger 252SV614 &amp; 252RV618 (utgång FALSE).</w:t>
      </w:r>
    </w:p>
    <w:p w14:paraId="1C77475A" w14:textId="1683E51D" w:rsidR="00CC6738" w:rsidRPr="00EE1FE5" w:rsidRDefault="00CC6738" w:rsidP="00CC6738">
      <w:pPr>
        <w:pStyle w:val="Brdtext"/>
      </w:pPr>
      <w:r w:rsidRPr="00EE1FE5">
        <w:t xml:space="preserve">Lågt topptryck </w:t>
      </w:r>
      <w:r w:rsidR="00740F00" w:rsidRPr="00EE1FE5">
        <w:t>320XI320</w:t>
      </w:r>
      <w:r w:rsidRPr="00EE1FE5">
        <w:t>_L2 (2oo3) stänger 252SV614 &amp; 252RV618 (utgång FALSE).</w:t>
      </w:r>
    </w:p>
    <w:p w14:paraId="2254C490" w14:textId="0C6C81E9" w:rsidR="00D57430" w:rsidRPr="00EE1FE5" w:rsidRDefault="00D57430" w:rsidP="00CC6738">
      <w:pPr>
        <w:pStyle w:val="Brdtext"/>
      </w:pPr>
      <w:r w:rsidRPr="00EE1FE5">
        <w:t>Hög toppgastemp 320XI323_H2 (2oo3) stänger 252SV614 &amp; 252RV618 (utgång FALSE).</w:t>
      </w:r>
    </w:p>
    <w:p w14:paraId="18F51A58" w14:textId="5B9C8C0E" w:rsidR="00011446" w:rsidRPr="00EE1FE5" w:rsidRDefault="00011446" w:rsidP="00CC6738">
      <w:pPr>
        <w:pStyle w:val="Brdtext"/>
      </w:pPr>
      <w:r w:rsidRPr="00EE1FE5">
        <w:t xml:space="preserve">Lågt kvävgastryck </w:t>
      </w:r>
      <w:r w:rsidR="00C40903" w:rsidRPr="00EE1FE5">
        <w:t>253XI323</w:t>
      </w:r>
      <w:r w:rsidRPr="00EE1FE5">
        <w:t>_L2 stänger 252SV614 &amp; 252RV618 (utgång FALSE).</w:t>
      </w:r>
    </w:p>
    <w:p w14:paraId="3CE4A953" w14:textId="7B8DD85A" w:rsidR="00CC6738" w:rsidRPr="00EE1FE5" w:rsidRDefault="00CC6738" w:rsidP="00CC6738">
      <w:pPr>
        <w:pStyle w:val="Brdtext"/>
      </w:pPr>
      <w:r w:rsidRPr="00EE1FE5">
        <w:t xml:space="preserve">Process-nödstopp (se </w:t>
      </w:r>
      <w:r w:rsidRPr="00EE1FE5">
        <w:fldChar w:fldCharType="begin"/>
      </w:r>
      <w:r w:rsidRPr="00EE1FE5">
        <w:instrText xml:space="preserve"> REF _Ref25546299 \r \h </w:instrText>
      </w:r>
      <w:r w:rsidRPr="00EE1FE5">
        <w:fldChar w:fldCharType="separate"/>
      </w:r>
      <w:r w:rsidR="0090239C">
        <w:t>2.4</w:t>
      </w:r>
      <w:r w:rsidRPr="00EE1FE5">
        <w:fldChar w:fldCharType="end"/>
      </w:r>
      <w:r w:rsidRPr="00EE1FE5">
        <w:t>) stänger 252SV614 &amp; 252RV618 (utgång FALSE).</w:t>
      </w:r>
    </w:p>
    <w:p w14:paraId="7BF1DCF5" w14:textId="77777777" w:rsidR="00CC6738" w:rsidRPr="00EE1FE5" w:rsidRDefault="00CC6738" w:rsidP="007B1600">
      <w:pPr>
        <w:pStyle w:val="Brdtext"/>
      </w:pPr>
    </w:p>
    <w:p w14:paraId="0D826B33" w14:textId="3884030C" w:rsidR="007B1600" w:rsidRPr="00EE1FE5" w:rsidRDefault="007B1600" w:rsidP="007B1600">
      <w:pPr>
        <w:pStyle w:val="Brdtext"/>
      </w:pPr>
      <w:r w:rsidRPr="00EE1FE5">
        <w:t>PI-regulator 252FC622 reglerar gasens flöde i Nm3/h. Regulatorns utsignal styr 252RV618.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131A6F" w:rsidRPr="00EE1FE5">
        <w:t>100</w:t>
      </w:r>
      <w:r w:rsidRPr="00EE1FE5">
        <w:t>Nm3/h.</w:t>
      </w:r>
      <w:r w:rsidRPr="00EE1FE5">
        <w:br/>
        <w:t>Reverserad regulator (MV&gt;SP minska utsignal, MV&lt;SP öka utsignal).</w:t>
      </w:r>
      <w:r w:rsidRPr="00EE1FE5">
        <w:br/>
      </w:r>
    </w:p>
    <w:p w14:paraId="2405D0F6" w14:textId="5AE52854" w:rsidR="00CC6738" w:rsidRPr="00EE1FE5" w:rsidRDefault="00CC6738" w:rsidP="00CC6738">
      <w:pPr>
        <w:pStyle w:val="Brdtext"/>
        <w:rPr>
          <w:i/>
        </w:rPr>
      </w:pPr>
      <w:r w:rsidRPr="00EE1FE5">
        <w:rPr>
          <w:i/>
        </w:rPr>
        <w:t xml:space="preserve">252FC622 (PID01) </w:t>
      </w:r>
      <w:proofErr w:type="spellStart"/>
      <w:r w:rsidRPr="00EE1FE5">
        <w:rPr>
          <w:i/>
        </w:rPr>
        <w:t>förreglingar</w:t>
      </w:r>
      <w:proofErr w:type="spellEnd"/>
      <w:r w:rsidRPr="00EE1FE5">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EE1FE5" w:rsidRPr="00EE1FE5" w14:paraId="408D2433" w14:textId="77777777" w:rsidTr="00D212F4">
        <w:trPr>
          <w:trHeight w:val="396"/>
        </w:trPr>
        <w:tc>
          <w:tcPr>
            <w:tcW w:w="2639" w:type="dxa"/>
          </w:tcPr>
          <w:p w14:paraId="0E2E2E7C" w14:textId="77777777" w:rsidR="00CC6738" w:rsidRPr="00EE1FE5" w:rsidRDefault="00CC6738" w:rsidP="00D212F4">
            <w:pPr>
              <w:pStyle w:val="Brdtext"/>
              <w:ind w:left="0"/>
            </w:pPr>
            <w:r w:rsidRPr="00EE1FE5">
              <w:t>Objekt/signal</w:t>
            </w:r>
          </w:p>
        </w:tc>
        <w:tc>
          <w:tcPr>
            <w:tcW w:w="3423" w:type="dxa"/>
          </w:tcPr>
          <w:p w14:paraId="1CB9F89B" w14:textId="77777777" w:rsidR="00CC6738" w:rsidRPr="00EE1FE5" w:rsidRDefault="00CC6738" w:rsidP="00D212F4">
            <w:pPr>
              <w:pStyle w:val="Brdtext"/>
              <w:ind w:left="0"/>
            </w:pPr>
            <w:r w:rsidRPr="00EE1FE5">
              <w:t>Beskrivning</w:t>
            </w:r>
          </w:p>
        </w:tc>
        <w:tc>
          <w:tcPr>
            <w:tcW w:w="777" w:type="dxa"/>
          </w:tcPr>
          <w:p w14:paraId="25831692" w14:textId="77777777" w:rsidR="00CC6738" w:rsidRPr="00EE1FE5" w:rsidRDefault="00CC6738" w:rsidP="00D212F4">
            <w:pPr>
              <w:pStyle w:val="Brdtext"/>
              <w:ind w:left="0"/>
            </w:pPr>
            <w:r w:rsidRPr="00EE1FE5">
              <w:t>IB</w:t>
            </w:r>
          </w:p>
        </w:tc>
        <w:tc>
          <w:tcPr>
            <w:tcW w:w="1089" w:type="dxa"/>
          </w:tcPr>
          <w:p w14:paraId="3105A4B9" w14:textId="77777777" w:rsidR="00CC6738" w:rsidRPr="00EE1FE5" w:rsidRDefault="00CC6738" w:rsidP="00D212F4">
            <w:pPr>
              <w:pStyle w:val="Brdtext"/>
              <w:ind w:left="0"/>
            </w:pPr>
            <w:proofErr w:type="spellStart"/>
            <w:r w:rsidRPr="00EE1FE5">
              <w:t>IBRef</w:t>
            </w:r>
            <w:proofErr w:type="spellEnd"/>
          </w:p>
        </w:tc>
      </w:tr>
      <w:tr w:rsidR="00EE1FE5" w:rsidRPr="00EE1FE5" w14:paraId="232274F8" w14:textId="77777777" w:rsidTr="00D212F4">
        <w:trPr>
          <w:trHeight w:val="396"/>
        </w:trPr>
        <w:tc>
          <w:tcPr>
            <w:tcW w:w="2639" w:type="dxa"/>
          </w:tcPr>
          <w:p w14:paraId="01B28DF3" w14:textId="368632B1" w:rsidR="00CC6738" w:rsidRPr="00EE1FE5" w:rsidRDefault="00C63F7A" w:rsidP="00D212F4">
            <w:pPr>
              <w:pStyle w:val="Brdtext"/>
              <w:ind w:left="0"/>
            </w:pPr>
            <w:r w:rsidRPr="00EE1FE5">
              <w:t>252SV614</w:t>
            </w:r>
            <w:r w:rsidR="00CC6738" w:rsidRPr="00EE1FE5">
              <w:t>-MV1</w:t>
            </w:r>
          </w:p>
        </w:tc>
        <w:tc>
          <w:tcPr>
            <w:tcW w:w="3423" w:type="dxa"/>
          </w:tcPr>
          <w:p w14:paraId="39FC5974" w14:textId="77777777" w:rsidR="00CC6738" w:rsidRPr="00EE1FE5" w:rsidRDefault="00CC6738" w:rsidP="00D212F4">
            <w:pPr>
              <w:pStyle w:val="Brdtext"/>
              <w:ind w:left="0"/>
            </w:pPr>
            <w:r w:rsidRPr="00EE1FE5">
              <w:t>Säkerhetssystem</w:t>
            </w:r>
          </w:p>
        </w:tc>
        <w:tc>
          <w:tcPr>
            <w:tcW w:w="777" w:type="dxa"/>
          </w:tcPr>
          <w:p w14:paraId="21007722" w14:textId="77777777" w:rsidR="00CC6738" w:rsidRPr="00EE1FE5" w:rsidRDefault="00CC6738" w:rsidP="00D212F4">
            <w:pPr>
              <w:pStyle w:val="Brdtext"/>
              <w:ind w:left="0"/>
            </w:pPr>
            <w:r w:rsidRPr="00EE1FE5">
              <w:t>IB1</w:t>
            </w:r>
          </w:p>
        </w:tc>
        <w:tc>
          <w:tcPr>
            <w:tcW w:w="1089" w:type="dxa"/>
          </w:tcPr>
          <w:p w14:paraId="29E7227A" w14:textId="77777777" w:rsidR="00CC6738" w:rsidRPr="00EE1FE5" w:rsidRDefault="00CC6738" w:rsidP="00D212F4">
            <w:pPr>
              <w:pStyle w:val="Brdtext"/>
              <w:ind w:left="0"/>
            </w:pPr>
            <w:r w:rsidRPr="00EE1FE5">
              <w:t>0,0</w:t>
            </w:r>
          </w:p>
        </w:tc>
      </w:tr>
      <w:tr w:rsidR="00EE1FE5" w:rsidRPr="00EE1FE5" w14:paraId="4C4535C7" w14:textId="77777777" w:rsidTr="00D212F4">
        <w:trPr>
          <w:trHeight w:val="396"/>
        </w:trPr>
        <w:tc>
          <w:tcPr>
            <w:tcW w:w="2639" w:type="dxa"/>
          </w:tcPr>
          <w:p w14:paraId="7BEE0EFA" w14:textId="695DE772" w:rsidR="00CC6738" w:rsidRPr="00EE1FE5" w:rsidRDefault="00C63F7A" w:rsidP="00D212F4">
            <w:pPr>
              <w:pStyle w:val="Brdtext"/>
              <w:ind w:left="0"/>
            </w:pPr>
            <w:r w:rsidRPr="00EE1FE5">
              <w:t>252RV618</w:t>
            </w:r>
            <w:r w:rsidR="00CC6738" w:rsidRPr="00EE1FE5">
              <w:t>-MV1</w:t>
            </w:r>
          </w:p>
        </w:tc>
        <w:tc>
          <w:tcPr>
            <w:tcW w:w="3423" w:type="dxa"/>
          </w:tcPr>
          <w:p w14:paraId="76C1988F" w14:textId="77777777" w:rsidR="00CC6738" w:rsidRPr="00EE1FE5" w:rsidRDefault="00CC6738" w:rsidP="00D212F4">
            <w:pPr>
              <w:pStyle w:val="Brdtext"/>
              <w:ind w:left="0"/>
            </w:pPr>
            <w:r w:rsidRPr="00EE1FE5">
              <w:t>Säkerhetssystem</w:t>
            </w:r>
          </w:p>
        </w:tc>
        <w:tc>
          <w:tcPr>
            <w:tcW w:w="777" w:type="dxa"/>
          </w:tcPr>
          <w:p w14:paraId="7C069D02" w14:textId="77777777" w:rsidR="00CC6738" w:rsidRPr="00EE1FE5" w:rsidRDefault="00CC6738" w:rsidP="00D212F4">
            <w:pPr>
              <w:pStyle w:val="Brdtext"/>
              <w:ind w:left="0"/>
            </w:pPr>
            <w:r w:rsidRPr="00EE1FE5">
              <w:t>IB2</w:t>
            </w:r>
          </w:p>
        </w:tc>
        <w:tc>
          <w:tcPr>
            <w:tcW w:w="1089" w:type="dxa"/>
          </w:tcPr>
          <w:p w14:paraId="24C247B2" w14:textId="77777777" w:rsidR="00CC6738" w:rsidRPr="00EE1FE5" w:rsidRDefault="00CC6738" w:rsidP="00D212F4">
            <w:pPr>
              <w:pStyle w:val="Brdtext"/>
              <w:ind w:left="0"/>
            </w:pPr>
            <w:r w:rsidRPr="00EE1FE5">
              <w:t>0,0</w:t>
            </w:r>
          </w:p>
        </w:tc>
      </w:tr>
      <w:tr w:rsidR="00CC6738" w:rsidRPr="00EE1FE5" w14:paraId="6444721F" w14:textId="77777777" w:rsidTr="00D212F4">
        <w:trPr>
          <w:trHeight w:val="686"/>
        </w:trPr>
        <w:tc>
          <w:tcPr>
            <w:tcW w:w="2639" w:type="dxa"/>
          </w:tcPr>
          <w:p w14:paraId="162D0363" w14:textId="47878F13" w:rsidR="00CC6738" w:rsidRPr="00EE1FE5" w:rsidRDefault="00C63F7A" w:rsidP="00D212F4">
            <w:pPr>
              <w:pStyle w:val="Brdtext"/>
              <w:ind w:left="0"/>
            </w:pPr>
            <w:r w:rsidRPr="00EE1FE5">
              <w:t>252SV614</w:t>
            </w:r>
            <w:r w:rsidR="00CC6738" w:rsidRPr="00EE1FE5">
              <w:t>-GSO</w:t>
            </w:r>
          </w:p>
        </w:tc>
        <w:tc>
          <w:tcPr>
            <w:tcW w:w="3423" w:type="dxa"/>
          </w:tcPr>
          <w:p w14:paraId="57E7BC9D" w14:textId="31936F7C" w:rsidR="00CC6738" w:rsidRPr="00EE1FE5" w:rsidRDefault="00C63F7A" w:rsidP="00D212F4">
            <w:pPr>
              <w:pStyle w:val="Brdtext"/>
              <w:ind w:left="0"/>
            </w:pPr>
            <w:r w:rsidRPr="00EE1FE5">
              <w:t>252SV614</w:t>
            </w:r>
            <w:r w:rsidR="00CC6738" w:rsidRPr="00EE1FE5">
              <w:t xml:space="preserve"> ej öppen</w:t>
            </w:r>
          </w:p>
        </w:tc>
        <w:tc>
          <w:tcPr>
            <w:tcW w:w="777" w:type="dxa"/>
          </w:tcPr>
          <w:p w14:paraId="703BB018" w14:textId="77777777" w:rsidR="00CC6738" w:rsidRPr="00EE1FE5" w:rsidRDefault="00CC6738" w:rsidP="00D212F4">
            <w:pPr>
              <w:pStyle w:val="Brdtext"/>
              <w:ind w:left="0"/>
            </w:pPr>
            <w:r w:rsidRPr="00EE1FE5">
              <w:t>IB3</w:t>
            </w:r>
          </w:p>
        </w:tc>
        <w:tc>
          <w:tcPr>
            <w:tcW w:w="1089" w:type="dxa"/>
          </w:tcPr>
          <w:p w14:paraId="3CDF797D" w14:textId="77777777" w:rsidR="00CC6738" w:rsidRPr="00EE1FE5" w:rsidRDefault="00CC6738" w:rsidP="00D212F4">
            <w:pPr>
              <w:pStyle w:val="Brdtext"/>
              <w:ind w:left="0"/>
            </w:pPr>
            <w:r w:rsidRPr="00EE1FE5">
              <w:t>0,0</w:t>
            </w:r>
          </w:p>
        </w:tc>
      </w:tr>
    </w:tbl>
    <w:p w14:paraId="67A4455C" w14:textId="77777777" w:rsidR="00CC6738" w:rsidRPr="00EE1FE5" w:rsidRDefault="00CC6738" w:rsidP="007B1600">
      <w:pPr>
        <w:pStyle w:val="Brdtext"/>
      </w:pPr>
    </w:p>
    <w:p w14:paraId="5F574BC2" w14:textId="77777777" w:rsidR="007B1600" w:rsidRPr="00EE1FE5" w:rsidRDefault="007B1600" w:rsidP="007B1600">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70624AD5" w14:textId="77777777" w:rsidTr="00597C94">
        <w:tc>
          <w:tcPr>
            <w:tcW w:w="1551" w:type="dxa"/>
          </w:tcPr>
          <w:p w14:paraId="33022F37" w14:textId="77777777" w:rsidR="007B1600" w:rsidRPr="00EE1FE5" w:rsidRDefault="007B1600" w:rsidP="00597C94">
            <w:pPr>
              <w:pStyle w:val="Brdtext"/>
              <w:ind w:left="0"/>
            </w:pPr>
            <w:r w:rsidRPr="00EE1FE5">
              <w:t>Objekt/Signal</w:t>
            </w:r>
          </w:p>
        </w:tc>
        <w:tc>
          <w:tcPr>
            <w:tcW w:w="1705" w:type="dxa"/>
          </w:tcPr>
          <w:p w14:paraId="75DA0D5F" w14:textId="77777777" w:rsidR="007B1600" w:rsidRPr="00EE1FE5" w:rsidRDefault="007B1600" w:rsidP="00597C94">
            <w:pPr>
              <w:pStyle w:val="Brdtext"/>
              <w:ind w:left="0"/>
            </w:pPr>
            <w:r w:rsidRPr="00EE1FE5">
              <w:t>Beskrivning</w:t>
            </w:r>
          </w:p>
        </w:tc>
        <w:tc>
          <w:tcPr>
            <w:tcW w:w="1559" w:type="dxa"/>
          </w:tcPr>
          <w:p w14:paraId="493FDEC9" w14:textId="77777777" w:rsidR="007B1600" w:rsidRPr="00EE1FE5" w:rsidRDefault="007B1600" w:rsidP="00597C94">
            <w:pPr>
              <w:pStyle w:val="Brdtext"/>
              <w:ind w:left="0"/>
            </w:pPr>
            <w:r w:rsidRPr="00EE1FE5">
              <w:t>Mätområde</w:t>
            </w:r>
          </w:p>
        </w:tc>
        <w:tc>
          <w:tcPr>
            <w:tcW w:w="709" w:type="dxa"/>
          </w:tcPr>
          <w:p w14:paraId="3252A6CD" w14:textId="77777777" w:rsidR="007B1600" w:rsidRPr="00EE1FE5" w:rsidRDefault="007B1600" w:rsidP="00597C94">
            <w:pPr>
              <w:pStyle w:val="Brdtext"/>
              <w:ind w:left="0"/>
            </w:pPr>
            <w:r w:rsidRPr="00EE1FE5">
              <w:t>L2</w:t>
            </w:r>
          </w:p>
        </w:tc>
        <w:tc>
          <w:tcPr>
            <w:tcW w:w="651" w:type="dxa"/>
          </w:tcPr>
          <w:p w14:paraId="27D5E1E3" w14:textId="77777777" w:rsidR="007B1600" w:rsidRPr="00EE1FE5" w:rsidRDefault="007B1600" w:rsidP="00597C94">
            <w:pPr>
              <w:pStyle w:val="Brdtext"/>
              <w:ind w:left="0"/>
            </w:pPr>
            <w:r w:rsidRPr="00EE1FE5">
              <w:t>L1</w:t>
            </w:r>
          </w:p>
        </w:tc>
        <w:tc>
          <w:tcPr>
            <w:tcW w:w="586" w:type="dxa"/>
          </w:tcPr>
          <w:p w14:paraId="53478C05" w14:textId="77777777" w:rsidR="007B1600" w:rsidRPr="00EE1FE5" w:rsidRDefault="007B1600" w:rsidP="00597C94">
            <w:pPr>
              <w:pStyle w:val="Brdtext"/>
              <w:ind w:left="0"/>
            </w:pPr>
            <w:r w:rsidRPr="00EE1FE5">
              <w:t>H1</w:t>
            </w:r>
          </w:p>
        </w:tc>
        <w:tc>
          <w:tcPr>
            <w:tcW w:w="586" w:type="dxa"/>
          </w:tcPr>
          <w:p w14:paraId="7AD36B63" w14:textId="77777777" w:rsidR="007B1600" w:rsidRPr="00EE1FE5" w:rsidRDefault="007B1600" w:rsidP="00597C94">
            <w:pPr>
              <w:pStyle w:val="Brdtext"/>
              <w:ind w:left="0"/>
            </w:pPr>
            <w:r w:rsidRPr="00EE1FE5">
              <w:t>H2</w:t>
            </w:r>
          </w:p>
        </w:tc>
        <w:tc>
          <w:tcPr>
            <w:tcW w:w="586" w:type="dxa"/>
          </w:tcPr>
          <w:p w14:paraId="1BCBB16C" w14:textId="77777777" w:rsidR="007B1600" w:rsidRPr="00EE1FE5" w:rsidRDefault="007B1600" w:rsidP="00597C94">
            <w:pPr>
              <w:pStyle w:val="Brdtext"/>
              <w:ind w:left="0"/>
            </w:pPr>
            <w:r w:rsidRPr="00EE1FE5">
              <w:t>SIL</w:t>
            </w:r>
          </w:p>
        </w:tc>
      </w:tr>
      <w:tr w:rsidR="00EE1FE5" w:rsidRPr="00EE1FE5" w14:paraId="6A84D4A4" w14:textId="77777777" w:rsidTr="00597C94">
        <w:tc>
          <w:tcPr>
            <w:tcW w:w="1551" w:type="dxa"/>
          </w:tcPr>
          <w:p w14:paraId="05DDBBFA" w14:textId="03D37356" w:rsidR="007B1600" w:rsidRPr="00EE1FE5" w:rsidRDefault="007B1600" w:rsidP="00936BC2">
            <w:pPr>
              <w:pStyle w:val="Brdtext"/>
              <w:ind w:left="0"/>
            </w:pPr>
            <w:r w:rsidRPr="00EE1FE5">
              <w:t>252PI</w:t>
            </w:r>
            <w:r w:rsidR="00936BC2" w:rsidRPr="00EE1FE5">
              <w:t>340</w:t>
            </w:r>
          </w:p>
        </w:tc>
        <w:tc>
          <w:tcPr>
            <w:tcW w:w="1705" w:type="dxa"/>
          </w:tcPr>
          <w:p w14:paraId="26811D32" w14:textId="4B766E40" w:rsidR="007B1600" w:rsidRPr="00EE1FE5" w:rsidRDefault="00707835" w:rsidP="00597C94">
            <w:pPr>
              <w:pStyle w:val="Brdtext"/>
              <w:ind w:left="0"/>
            </w:pPr>
            <w:r w:rsidRPr="00EE1FE5">
              <w:t xml:space="preserve">CH4 till </w:t>
            </w:r>
            <w:proofErr w:type="spellStart"/>
            <w:r w:rsidRPr="00EE1FE5">
              <w:t>kylkrets</w:t>
            </w:r>
            <w:proofErr w:type="spellEnd"/>
          </w:p>
        </w:tc>
        <w:tc>
          <w:tcPr>
            <w:tcW w:w="1559" w:type="dxa"/>
          </w:tcPr>
          <w:p w14:paraId="4249C38E" w14:textId="65A18603" w:rsidR="007B1600" w:rsidRPr="00EE1FE5" w:rsidRDefault="007B1600" w:rsidP="00AA7CD5">
            <w:pPr>
              <w:pStyle w:val="Brdtext"/>
              <w:ind w:left="0"/>
            </w:pPr>
            <w:r w:rsidRPr="00EE1FE5">
              <w:t xml:space="preserve">0 </w:t>
            </w:r>
            <w:r w:rsidR="00AA7CD5" w:rsidRPr="00EE1FE5">
              <w:t>–</w:t>
            </w:r>
            <w:r w:rsidRPr="00EE1FE5">
              <w:t xml:space="preserve"> </w:t>
            </w:r>
            <w:r w:rsidR="007527A6" w:rsidRPr="00EE1FE5">
              <w:t>10</w:t>
            </w:r>
            <w:r w:rsidR="00AA7CD5" w:rsidRPr="00EE1FE5">
              <w:t>bar</w:t>
            </w:r>
          </w:p>
        </w:tc>
        <w:tc>
          <w:tcPr>
            <w:tcW w:w="709" w:type="dxa"/>
          </w:tcPr>
          <w:p w14:paraId="22E007DD" w14:textId="77777777" w:rsidR="007B1600" w:rsidRPr="00EE1FE5" w:rsidRDefault="007B1600" w:rsidP="00597C94">
            <w:pPr>
              <w:pStyle w:val="Brdtext"/>
              <w:ind w:left="0"/>
            </w:pPr>
          </w:p>
        </w:tc>
        <w:tc>
          <w:tcPr>
            <w:tcW w:w="651" w:type="dxa"/>
          </w:tcPr>
          <w:p w14:paraId="079A64A2" w14:textId="77777777" w:rsidR="007B1600" w:rsidRPr="00EE1FE5" w:rsidRDefault="007B1600" w:rsidP="00597C94">
            <w:pPr>
              <w:pStyle w:val="Brdtext"/>
              <w:ind w:left="0"/>
            </w:pPr>
          </w:p>
        </w:tc>
        <w:tc>
          <w:tcPr>
            <w:tcW w:w="586" w:type="dxa"/>
          </w:tcPr>
          <w:p w14:paraId="491348EF" w14:textId="77777777" w:rsidR="007B1600" w:rsidRPr="00EE1FE5" w:rsidRDefault="007B1600" w:rsidP="00597C94">
            <w:pPr>
              <w:pStyle w:val="Brdtext"/>
              <w:ind w:left="0"/>
            </w:pPr>
          </w:p>
        </w:tc>
        <w:tc>
          <w:tcPr>
            <w:tcW w:w="586" w:type="dxa"/>
          </w:tcPr>
          <w:p w14:paraId="03E1C781" w14:textId="77777777" w:rsidR="007B1600" w:rsidRPr="00EE1FE5" w:rsidRDefault="007B1600" w:rsidP="00597C94">
            <w:pPr>
              <w:pStyle w:val="Brdtext"/>
              <w:ind w:left="0"/>
            </w:pPr>
          </w:p>
        </w:tc>
        <w:tc>
          <w:tcPr>
            <w:tcW w:w="586" w:type="dxa"/>
          </w:tcPr>
          <w:p w14:paraId="07AF48B4" w14:textId="5B0371F0" w:rsidR="007B1600" w:rsidRPr="00EE1FE5" w:rsidRDefault="007B1600" w:rsidP="00597C94">
            <w:pPr>
              <w:pStyle w:val="Brdtext"/>
              <w:ind w:left="0"/>
            </w:pPr>
          </w:p>
        </w:tc>
      </w:tr>
      <w:tr w:rsidR="00EE1FE5" w:rsidRPr="00EE1FE5" w14:paraId="5258DDE6" w14:textId="77777777" w:rsidTr="00597C94">
        <w:tc>
          <w:tcPr>
            <w:tcW w:w="1551" w:type="dxa"/>
          </w:tcPr>
          <w:p w14:paraId="04DE7AB6" w14:textId="1EE4702F" w:rsidR="007B1600" w:rsidRPr="00EE1FE5" w:rsidRDefault="007B1600" w:rsidP="007B1600">
            <w:pPr>
              <w:pStyle w:val="Brdtext"/>
              <w:ind w:left="0"/>
            </w:pPr>
            <w:r w:rsidRPr="00EE1FE5">
              <w:t>252PD622</w:t>
            </w:r>
          </w:p>
        </w:tc>
        <w:tc>
          <w:tcPr>
            <w:tcW w:w="1705" w:type="dxa"/>
          </w:tcPr>
          <w:p w14:paraId="66165781" w14:textId="67E675C1" w:rsidR="007B1600" w:rsidRPr="00EE1FE5" w:rsidRDefault="00707835" w:rsidP="00597C94">
            <w:pPr>
              <w:pStyle w:val="Brdtext"/>
              <w:ind w:left="0"/>
            </w:pPr>
            <w:r w:rsidRPr="00EE1FE5">
              <w:t xml:space="preserve">DP CH4 till </w:t>
            </w:r>
            <w:proofErr w:type="spellStart"/>
            <w:r w:rsidRPr="00EE1FE5">
              <w:t>kylkrets</w:t>
            </w:r>
            <w:proofErr w:type="spellEnd"/>
          </w:p>
        </w:tc>
        <w:tc>
          <w:tcPr>
            <w:tcW w:w="1559" w:type="dxa"/>
          </w:tcPr>
          <w:p w14:paraId="0227E355" w14:textId="7EE22A1B" w:rsidR="007B1600" w:rsidRPr="00EE1FE5" w:rsidRDefault="00AA7CD5" w:rsidP="00597C94">
            <w:pPr>
              <w:pStyle w:val="Brdtext"/>
              <w:ind w:left="0"/>
            </w:pPr>
            <w:r w:rsidRPr="00EE1FE5">
              <w:t>0</w:t>
            </w:r>
            <w:r w:rsidR="007527A6" w:rsidRPr="00EE1FE5">
              <w:t xml:space="preserve"> </w:t>
            </w:r>
            <w:r w:rsidRPr="00EE1FE5">
              <w:t>-</w:t>
            </w:r>
            <w:r w:rsidR="007527A6" w:rsidRPr="00EE1FE5">
              <w:t xml:space="preserve"> 100</w:t>
            </w:r>
            <w:r w:rsidRPr="00EE1FE5">
              <w:t>mbar</w:t>
            </w:r>
          </w:p>
        </w:tc>
        <w:tc>
          <w:tcPr>
            <w:tcW w:w="709" w:type="dxa"/>
          </w:tcPr>
          <w:p w14:paraId="4F48E3D5" w14:textId="77777777" w:rsidR="007B1600" w:rsidRPr="00EE1FE5" w:rsidRDefault="007B1600" w:rsidP="00597C94">
            <w:pPr>
              <w:pStyle w:val="Brdtext"/>
              <w:ind w:left="0"/>
            </w:pPr>
          </w:p>
        </w:tc>
        <w:tc>
          <w:tcPr>
            <w:tcW w:w="651" w:type="dxa"/>
          </w:tcPr>
          <w:p w14:paraId="3A5945D0" w14:textId="77777777" w:rsidR="007B1600" w:rsidRPr="00EE1FE5" w:rsidRDefault="007B1600" w:rsidP="00597C94">
            <w:pPr>
              <w:pStyle w:val="Brdtext"/>
              <w:ind w:left="0"/>
            </w:pPr>
          </w:p>
        </w:tc>
        <w:tc>
          <w:tcPr>
            <w:tcW w:w="586" w:type="dxa"/>
          </w:tcPr>
          <w:p w14:paraId="0DD80878" w14:textId="77777777" w:rsidR="007B1600" w:rsidRPr="00EE1FE5" w:rsidRDefault="007B1600" w:rsidP="00597C94">
            <w:pPr>
              <w:pStyle w:val="Brdtext"/>
              <w:ind w:left="0"/>
            </w:pPr>
          </w:p>
        </w:tc>
        <w:tc>
          <w:tcPr>
            <w:tcW w:w="586" w:type="dxa"/>
          </w:tcPr>
          <w:p w14:paraId="33C99725" w14:textId="77777777" w:rsidR="007B1600" w:rsidRPr="00EE1FE5" w:rsidRDefault="007B1600" w:rsidP="00597C94">
            <w:pPr>
              <w:pStyle w:val="Brdtext"/>
              <w:ind w:left="0"/>
            </w:pPr>
          </w:p>
        </w:tc>
        <w:tc>
          <w:tcPr>
            <w:tcW w:w="586" w:type="dxa"/>
          </w:tcPr>
          <w:p w14:paraId="57B83F15" w14:textId="77777777" w:rsidR="007B1600" w:rsidRPr="00EE1FE5" w:rsidRDefault="007B1600" w:rsidP="00597C94">
            <w:pPr>
              <w:pStyle w:val="Brdtext"/>
              <w:ind w:left="0"/>
            </w:pPr>
          </w:p>
        </w:tc>
      </w:tr>
      <w:tr w:rsidR="007B1600" w:rsidRPr="00EE1FE5" w14:paraId="6BC47044" w14:textId="77777777" w:rsidTr="00597C94">
        <w:tc>
          <w:tcPr>
            <w:tcW w:w="1551" w:type="dxa"/>
          </w:tcPr>
          <w:p w14:paraId="36458F28" w14:textId="583A6122" w:rsidR="007B1600" w:rsidRPr="00EE1FE5" w:rsidRDefault="007B1600" w:rsidP="007B1600">
            <w:pPr>
              <w:pStyle w:val="Brdtext"/>
              <w:ind w:left="0"/>
            </w:pPr>
            <w:r w:rsidRPr="00EE1FE5">
              <w:t>252TI622</w:t>
            </w:r>
          </w:p>
        </w:tc>
        <w:tc>
          <w:tcPr>
            <w:tcW w:w="1705" w:type="dxa"/>
          </w:tcPr>
          <w:p w14:paraId="2591B9C4" w14:textId="28971D80" w:rsidR="007B1600" w:rsidRPr="00EE1FE5" w:rsidRDefault="00707835" w:rsidP="008F7E8C">
            <w:pPr>
              <w:pStyle w:val="Brdtext"/>
              <w:ind w:left="0"/>
            </w:pPr>
            <w:r w:rsidRPr="00EE1FE5">
              <w:t xml:space="preserve">CH4 till </w:t>
            </w:r>
            <w:proofErr w:type="spellStart"/>
            <w:r w:rsidRPr="00EE1FE5">
              <w:t>kylkrets</w:t>
            </w:r>
            <w:proofErr w:type="spellEnd"/>
          </w:p>
        </w:tc>
        <w:tc>
          <w:tcPr>
            <w:tcW w:w="1559" w:type="dxa"/>
          </w:tcPr>
          <w:p w14:paraId="62904B93" w14:textId="77777777" w:rsidR="007B1600" w:rsidRPr="00EE1FE5" w:rsidRDefault="007B1600" w:rsidP="00597C94">
            <w:pPr>
              <w:pStyle w:val="Brdtext"/>
              <w:ind w:left="0"/>
            </w:pPr>
            <w:r w:rsidRPr="00EE1FE5">
              <w:t>0 - 200°C</w:t>
            </w:r>
          </w:p>
        </w:tc>
        <w:tc>
          <w:tcPr>
            <w:tcW w:w="709" w:type="dxa"/>
          </w:tcPr>
          <w:p w14:paraId="54B02928" w14:textId="77777777" w:rsidR="007B1600" w:rsidRPr="00EE1FE5" w:rsidRDefault="007B1600" w:rsidP="00597C94">
            <w:pPr>
              <w:pStyle w:val="Brdtext"/>
              <w:ind w:left="0"/>
            </w:pPr>
          </w:p>
        </w:tc>
        <w:tc>
          <w:tcPr>
            <w:tcW w:w="651" w:type="dxa"/>
          </w:tcPr>
          <w:p w14:paraId="0527CCCF" w14:textId="77777777" w:rsidR="007B1600" w:rsidRPr="00EE1FE5" w:rsidRDefault="007B1600" w:rsidP="00597C94">
            <w:pPr>
              <w:pStyle w:val="Brdtext"/>
              <w:ind w:left="0"/>
            </w:pPr>
          </w:p>
        </w:tc>
        <w:tc>
          <w:tcPr>
            <w:tcW w:w="586" w:type="dxa"/>
          </w:tcPr>
          <w:p w14:paraId="62E8DC8A" w14:textId="77777777" w:rsidR="007B1600" w:rsidRPr="00EE1FE5" w:rsidRDefault="007B1600" w:rsidP="00597C94">
            <w:pPr>
              <w:pStyle w:val="Brdtext"/>
              <w:ind w:left="0"/>
            </w:pPr>
          </w:p>
        </w:tc>
        <w:tc>
          <w:tcPr>
            <w:tcW w:w="586" w:type="dxa"/>
          </w:tcPr>
          <w:p w14:paraId="1A6194F1" w14:textId="77777777" w:rsidR="007B1600" w:rsidRPr="00EE1FE5" w:rsidRDefault="007B1600" w:rsidP="00597C94">
            <w:pPr>
              <w:pStyle w:val="Brdtext"/>
              <w:ind w:left="0"/>
            </w:pPr>
          </w:p>
        </w:tc>
        <w:tc>
          <w:tcPr>
            <w:tcW w:w="586" w:type="dxa"/>
          </w:tcPr>
          <w:p w14:paraId="2C9BB03A" w14:textId="77777777" w:rsidR="007B1600" w:rsidRPr="00EE1FE5" w:rsidRDefault="007B1600" w:rsidP="00597C94">
            <w:pPr>
              <w:pStyle w:val="Brdtext"/>
              <w:ind w:left="0"/>
            </w:pPr>
          </w:p>
        </w:tc>
      </w:tr>
    </w:tbl>
    <w:p w14:paraId="6C5B7C18" w14:textId="77777777" w:rsidR="007B1600" w:rsidRPr="00EE1FE5" w:rsidRDefault="007B1600" w:rsidP="008C3C1C">
      <w:pPr>
        <w:pStyle w:val="Brdtext"/>
      </w:pPr>
    </w:p>
    <w:p w14:paraId="0DBBD3E6" w14:textId="77777777" w:rsidR="001D046D" w:rsidRPr="00EE1FE5" w:rsidRDefault="001D046D" w:rsidP="001D046D">
      <w:pPr>
        <w:pStyle w:val="Brdtext"/>
        <w:rPr>
          <w:i/>
        </w:rPr>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5C35C0CA" w14:textId="77777777" w:rsidTr="00131A6F">
        <w:tc>
          <w:tcPr>
            <w:tcW w:w="1838" w:type="dxa"/>
          </w:tcPr>
          <w:p w14:paraId="79BCCA3C" w14:textId="77777777" w:rsidR="001D046D" w:rsidRPr="00EE1FE5" w:rsidRDefault="001D046D" w:rsidP="001D046D">
            <w:pPr>
              <w:pStyle w:val="Brdtext"/>
              <w:ind w:left="0"/>
            </w:pPr>
            <w:r w:rsidRPr="00EE1FE5">
              <w:lastRenderedPageBreak/>
              <w:t>Objekt/Signal</w:t>
            </w:r>
          </w:p>
        </w:tc>
        <w:tc>
          <w:tcPr>
            <w:tcW w:w="1559" w:type="dxa"/>
          </w:tcPr>
          <w:p w14:paraId="5AA75C07" w14:textId="77777777" w:rsidR="001D046D" w:rsidRPr="00EE1FE5" w:rsidRDefault="001D046D" w:rsidP="001D046D">
            <w:pPr>
              <w:pStyle w:val="Brdtext"/>
              <w:ind w:left="0"/>
            </w:pPr>
            <w:r w:rsidRPr="00EE1FE5">
              <w:t>Beskrivning</w:t>
            </w:r>
          </w:p>
        </w:tc>
        <w:tc>
          <w:tcPr>
            <w:tcW w:w="1560" w:type="dxa"/>
          </w:tcPr>
          <w:p w14:paraId="618258AD" w14:textId="77777777" w:rsidR="001D046D" w:rsidRPr="00EE1FE5" w:rsidRDefault="001D046D" w:rsidP="001D046D">
            <w:pPr>
              <w:pStyle w:val="Brdtext"/>
              <w:ind w:left="0"/>
            </w:pPr>
            <w:r w:rsidRPr="00EE1FE5">
              <w:t>Mätområde</w:t>
            </w:r>
          </w:p>
        </w:tc>
        <w:tc>
          <w:tcPr>
            <w:tcW w:w="595" w:type="dxa"/>
          </w:tcPr>
          <w:p w14:paraId="6090C069" w14:textId="77777777" w:rsidR="001D046D" w:rsidRPr="00EE1FE5" w:rsidRDefault="001D046D" w:rsidP="001D046D">
            <w:pPr>
              <w:pStyle w:val="Brdtext"/>
              <w:ind w:left="0"/>
            </w:pPr>
            <w:r w:rsidRPr="00EE1FE5">
              <w:t>L2</w:t>
            </w:r>
          </w:p>
        </w:tc>
        <w:tc>
          <w:tcPr>
            <w:tcW w:w="595" w:type="dxa"/>
          </w:tcPr>
          <w:p w14:paraId="2C3254A3" w14:textId="77777777" w:rsidR="001D046D" w:rsidRPr="00EE1FE5" w:rsidRDefault="001D046D" w:rsidP="001D046D">
            <w:pPr>
              <w:pStyle w:val="Brdtext"/>
              <w:ind w:left="0"/>
            </w:pPr>
            <w:r w:rsidRPr="00EE1FE5">
              <w:t>L1</w:t>
            </w:r>
          </w:p>
        </w:tc>
        <w:tc>
          <w:tcPr>
            <w:tcW w:w="595" w:type="dxa"/>
          </w:tcPr>
          <w:p w14:paraId="21E5B88C" w14:textId="77777777" w:rsidR="001D046D" w:rsidRPr="00EE1FE5" w:rsidRDefault="001D046D" w:rsidP="001D046D">
            <w:pPr>
              <w:pStyle w:val="Brdtext"/>
              <w:ind w:left="0"/>
            </w:pPr>
            <w:r w:rsidRPr="00EE1FE5">
              <w:t>H1</w:t>
            </w:r>
          </w:p>
        </w:tc>
        <w:tc>
          <w:tcPr>
            <w:tcW w:w="595" w:type="dxa"/>
          </w:tcPr>
          <w:p w14:paraId="04E5A9B5" w14:textId="77777777" w:rsidR="001D046D" w:rsidRPr="00EE1FE5" w:rsidRDefault="001D046D" w:rsidP="001D046D">
            <w:pPr>
              <w:pStyle w:val="Brdtext"/>
              <w:ind w:left="0"/>
            </w:pPr>
            <w:r w:rsidRPr="00EE1FE5">
              <w:t>H2</w:t>
            </w:r>
          </w:p>
        </w:tc>
        <w:tc>
          <w:tcPr>
            <w:tcW w:w="596" w:type="dxa"/>
          </w:tcPr>
          <w:p w14:paraId="79AC25DE" w14:textId="77777777" w:rsidR="001D046D" w:rsidRPr="00EE1FE5" w:rsidRDefault="001D046D" w:rsidP="001D046D">
            <w:pPr>
              <w:pStyle w:val="Brdtext"/>
              <w:ind w:left="0"/>
            </w:pPr>
            <w:r w:rsidRPr="00EE1FE5">
              <w:t>SIL</w:t>
            </w:r>
          </w:p>
        </w:tc>
      </w:tr>
      <w:tr w:rsidR="00EE1FE5" w:rsidRPr="00EE1FE5" w14:paraId="61E9F333" w14:textId="77777777" w:rsidTr="00131A6F">
        <w:tc>
          <w:tcPr>
            <w:tcW w:w="1838" w:type="dxa"/>
          </w:tcPr>
          <w:p w14:paraId="1531EB10" w14:textId="70C4B971" w:rsidR="00B1025B" w:rsidRPr="00EE1FE5" w:rsidRDefault="00B1025B" w:rsidP="00B1025B">
            <w:pPr>
              <w:pStyle w:val="Brdtext"/>
              <w:ind w:left="0"/>
            </w:pPr>
            <w:r w:rsidRPr="00EE1FE5">
              <w:t>252XI622</w:t>
            </w:r>
          </w:p>
        </w:tc>
        <w:tc>
          <w:tcPr>
            <w:tcW w:w="1559" w:type="dxa"/>
          </w:tcPr>
          <w:p w14:paraId="37138AF2" w14:textId="1C8B541D" w:rsidR="00B1025B" w:rsidRPr="00EE1FE5" w:rsidRDefault="00B1025B" w:rsidP="00B1025B">
            <w:pPr>
              <w:pStyle w:val="Brdtext"/>
              <w:ind w:left="0"/>
            </w:pPr>
            <w:r w:rsidRPr="00EE1FE5">
              <w:t>Flöde</w:t>
            </w:r>
            <w:r w:rsidR="00A75E25" w:rsidRPr="00EE1FE5">
              <w:t xml:space="preserve"> CH4</w:t>
            </w:r>
          </w:p>
        </w:tc>
        <w:tc>
          <w:tcPr>
            <w:tcW w:w="1560" w:type="dxa"/>
          </w:tcPr>
          <w:p w14:paraId="03C6405B" w14:textId="7FFFDAA2" w:rsidR="00B1025B" w:rsidRPr="00EE1FE5" w:rsidRDefault="00131A6F" w:rsidP="00B1025B">
            <w:pPr>
              <w:pStyle w:val="Brdtext"/>
              <w:ind w:left="0"/>
            </w:pPr>
            <w:r w:rsidRPr="00EE1FE5">
              <w:t>0</w:t>
            </w:r>
            <w:r w:rsidR="007527A6" w:rsidRPr="00EE1FE5">
              <w:t xml:space="preserve"> </w:t>
            </w:r>
            <w:r w:rsidRPr="00EE1FE5">
              <w:t>-</w:t>
            </w:r>
            <w:r w:rsidR="007527A6" w:rsidRPr="00EE1FE5">
              <w:t xml:space="preserve"> </w:t>
            </w:r>
            <w:r w:rsidRPr="00EE1FE5">
              <w:t>100</w:t>
            </w:r>
            <w:r w:rsidR="00B1025B" w:rsidRPr="00EE1FE5">
              <w:t>Nm3/h</w:t>
            </w:r>
          </w:p>
        </w:tc>
        <w:tc>
          <w:tcPr>
            <w:tcW w:w="595" w:type="dxa"/>
          </w:tcPr>
          <w:p w14:paraId="679F9FC0" w14:textId="50E8EDBA" w:rsidR="00B1025B" w:rsidRPr="00EE1FE5" w:rsidRDefault="00403856" w:rsidP="00B1025B">
            <w:pPr>
              <w:pStyle w:val="Brdtext"/>
              <w:ind w:left="0"/>
            </w:pPr>
            <w:r w:rsidRPr="00403856">
              <w:rPr>
                <w:color w:val="FF0000"/>
              </w:rPr>
              <w:t>25</w:t>
            </w:r>
          </w:p>
        </w:tc>
        <w:tc>
          <w:tcPr>
            <w:tcW w:w="595" w:type="dxa"/>
          </w:tcPr>
          <w:p w14:paraId="71C06788" w14:textId="77777777" w:rsidR="00B1025B" w:rsidRPr="00EE1FE5" w:rsidRDefault="00B1025B" w:rsidP="00B1025B">
            <w:pPr>
              <w:pStyle w:val="Brdtext"/>
              <w:ind w:left="0"/>
            </w:pPr>
          </w:p>
        </w:tc>
        <w:tc>
          <w:tcPr>
            <w:tcW w:w="595" w:type="dxa"/>
          </w:tcPr>
          <w:p w14:paraId="7D50C3FD" w14:textId="77777777" w:rsidR="00B1025B" w:rsidRPr="00EE1FE5" w:rsidRDefault="00B1025B" w:rsidP="00B1025B">
            <w:pPr>
              <w:pStyle w:val="Brdtext"/>
              <w:ind w:left="0"/>
            </w:pPr>
          </w:p>
        </w:tc>
        <w:tc>
          <w:tcPr>
            <w:tcW w:w="595" w:type="dxa"/>
          </w:tcPr>
          <w:p w14:paraId="1E7BBD38" w14:textId="77777777" w:rsidR="00B1025B" w:rsidRPr="00EE1FE5" w:rsidRDefault="00B1025B" w:rsidP="00B1025B">
            <w:pPr>
              <w:pStyle w:val="Brdtext"/>
              <w:ind w:left="0"/>
            </w:pPr>
          </w:p>
        </w:tc>
        <w:tc>
          <w:tcPr>
            <w:tcW w:w="596" w:type="dxa"/>
          </w:tcPr>
          <w:p w14:paraId="0C16CE03" w14:textId="77777777" w:rsidR="00B1025B" w:rsidRPr="00EE1FE5" w:rsidRDefault="00B1025B" w:rsidP="00B1025B">
            <w:pPr>
              <w:pStyle w:val="Brdtext"/>
              <w:ind w:left="0"/>
            </w:pPr>
          </w:p>
        </w:tc>
      </w:tr>
      <w:tr w:rsidR="008F7E8C" w:rsidRPr="00EE1FE5" w14:paraId="3E0DEDF6" w14:textId="77777777" w:rsidTr="00131A6F">
        <w:tc>
          <w:tcPr>
            <w:tcW w:w="1838" w:type="dxa"/>
          </w:tcPr>
          <w:p w14:paraId="785C7C8F" w14:textId="309B19E9" w:rsidR="008F7E8C" w:rsidRPr="00EE1FE5" w:rsidRDefault="008F7E8C" w:rsidP="008F7E8C">
            <w:pPr>
              <w:pStyle w:val="Brdtext"/>
              <w:ind w:left="0"/>
            </w:pPr>
            <w:r w:rsidRPr="00EE1FE5">
              <w:t>354XI326</w:t>
            </w:r>
          </w:p>
        </w:tc>
        <w:tc>
          <w:tcPr>
            <w:tcW w:w="1559" w:type="dxa"/>
          </w:tcPr>
          <w:p w14:paraId="0F23737C" w14:textId="4763C8BB" w:rsidR="008F7E8C" w:rsidRPr="00EE1FE5" w:rsidRDefault="00A75E25" w:rsidP="00936BC2">
            <w:pPr>
              <w:pStyle w:val="Brdtext"/>
              <w:ind w:left="0"/>
            </w:pPr>
            <w:r w:rsidRPr="00EE1FE5">
              <w:t>DP</w:t>
            </w:r>
            <w:r w:rsidR="008F7E8C" w:rsidRPr="00EE1FE5">
              <w:t xml:space="preserve"> 252PI</w:t>
            </w:r>
            <w:r w:rsidR="00936BC2" w:rsidRPr="00EE1FE5">
              <w:t>340</w:t>
            </w:r>
            <w:r w:rsidR="008F7E8C" w:rsidRPr="00EE1FE5">
              <w:t>-354PI326</w:t>
            </w:r>
          </w:p>
        </w:tc>
        <w:tc>
          <w:tcPr>
            <w:tcW w:w="1560" w:type="dxa"/>
          </w:tcPr>
          <w:p w14:paraId="5E122780" w14:textId="6FF8D804" w:rsidR="008F7E8C" w:rsidRPr="00EE1FE5" w:rsidRDefault="005F6940" w:rsidP="008F7E8C">
            <w:pPr>
              <w:pStyle w:val="Brdtext"/>
              <w:ind w:left="0"/>
              <w:rPr>
                <w:highlight w:val="yellow"/>
              </w:rPr>
            </w:pPr>
            <w:r w:rsidRPr="00EE1FE5">
              <w:t xml:space="preserve">-1 </w:t>
            </w:r>
            <w:r w:rsidR="007527A6" w:rsidRPr="00EE1FE5">
              <w:t>-10</w:t>
            </w:r>
            <w:r w:rsidR="008F7E8C" w:rsidRPr="00EE1FE5">
              <w:t>bar</w:t>
            </w:r>
          </w:p>
        </w:tc>
        <w:tc>
          <w:tcPr>
            <w:tcW w:w="595" w:type="dxa"/>
          </w:tcPr>
          <w:p w14:paraId="79822FF7" w14:textId="3D31067D" w:rsidR="008F7E8C" w:rsidRPr="00EE1FE5" w:rsidRDefault="008F7E8C" w:rsidP="008F7E8C">
            <w:pPr>
              <w:pStyle w:val="Brdtext"/>
              <w:ind w:left="0"/>
            </w:pPr>
            <w:r w:rsidRPr="00EE1FE5">
              <w:t>0,5</w:t>
            </w:r>
          </w:p>
        </w:tc>
        <w:tc>
          <w:tcPr>
            <w:tcW w:w="595" w:type="dxa"/>
          </w:tcPr>
          <w:p w14:paraId="1277081A" w14:textId="77777777" w:rsidR="008F7E8C" w:rsidRPr="00EE1FE5" w:rsidRDefault="008F7E8C" w:rsidP="008F7E8C">
            <w:pPr>
              <w:pStyle w:val="Brdtext"/>
              <w:ind w:left="0"/>
            </w:pPr>
          </w:p>
        </w:tc>
        <w:tc>
          <w:tcPr>
            <w:tcW w:w="595" w:type="dxa"/>
          </w:tcPr>
          <w:p w14:paraId="7B7E7A2D" w14:textId="77777777" w:rsidR="008F7E8C" w:rsidRPr="00EE1FE5" w:rsidRDefault="008F7E8C" w:rsidP="008F7E8C">
            <w:pPr>
              <w:pStyle w:val="Brdtext"/>
              <w:ind w:left="0"/>
            </w:pPr>
          </w:p>
        </w:tc>
        <w:tc>
          <w:tcPr>
            <w:tcW w:w="595" w:type="dxa"/>
          </w:tcPr>
          <w:p w14:paraId="3E21FB0C" w14:textId="77777777" w:rsidR="008F7E8C" w:rsidRPr="00EE1FE5" w:rsidRDefault="008F7E8C" w:rsidP="008F7E8C">
            <w:pPr>
              <w:pStyle w:val="Brdtext"/>
              <w:ind w:left="0"/>
            </w:pPr>
          </w:p>
        </w:tc>
        <w:tc>
          <w:tcPr>
            <w:tcW w:w="596" w:type="dxa"/>
          </w:tcPr>
          <w:p w14:paraId="38A8C803" w14:textId="77777777" w:rsidR="008F7E8C" w:rsidRPr="00EE1FE5" w:rsidRDefault="008F7E8C" w:rsidP="008F7E8C">
            <w:pPr>
              <w:pStyle w:val="Brdtext"/>
              <w:ind w:left="0"/>
            </w:pPr>
          </w:p>
        </w:tc>
      </w:tr>
    </w:tbl>
    <w:p w14:paraId="6723C883" w14:textId="77777777" w:rsidR="001D046D" w:rsidRPr="00EE1FE5" w:rsidRDefault="001D046D" w:rsidP="001D046D">
      <w:pPr>
        <w:pStyle w:val="Brdtext"/>
      </w:pPr>
    </w:p>
    <w:p w14:paraId="36D1219D" w14:textId="77777777" w:rsidR="008F7E8C" w:rsidRPr="00EE1FE5" w:rsidRDefault="008F7E8C" w:rsidP="001D046D">
      <w:pPr>
        <w:pStyle w:val="Brdtext"/>
      </w:pPr>
    </w:p>
    <w:p w14:paraId="62D03363" w14:textId="77777777" w:rsidR="001D046D" w:rsidRPr="00EE1FE5" w:rsidRDefault="001D046D" w:rsidP="001D046D">
      <w:pPr>
        <w:pStyle w:val="Brdtext"/>
      </w:pPr>
      <w:r w:rsidRPr="00EE1FE5">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0315AF2D" w14:textId="77777777" w:rsidTr="001D046D">
        <w:tc>
          <w:tcPr>
            <w:tcW w:w="1537" w:type="dxa"/>
          </w:tcPr>
          <w:p w14:paraId="68504916" w14:textId="77777777" w:rsidR="001D046D" w:rsidRPr="00EE1FE5" w:rsidRDefault="001D046D" w:rsidP="001D046D">
            <w:pPr>
              <w:pStyle w:val="Brdtext"/>
              <w:ind w:left="0"/>
            </w:pPr>
            <w:r w:rsidRPr="00EE1FE5">
              <w:t>Namn</w:t>
            </w:r>
          </w:p>
        </w:tc>
        <w:tc>
          <w:tcPr>
            <w:tcW w:w="2002" w:type="dxa"/>
          </w:tcPr>
          <w:p w14:paraId="6B10AEF3" w14:textId="77777777" w:rsidR="001D046D" w:rsidRPr="00EE1FE5" w:rsidRDefault="001D046D" w:rsidP="001D046D">
            <w:pPr>
              <w:pStyle w:val="Brdtext"/>
              <w:ind w:left="0"/>
            </w:pPr>
            <w:r w:rsidRPr="00EE1FE5">
              <w:t>Tag</w:t>
            </w:r>
          </w:p>
        </w:tc>
        <w:tc>
          <w:tcPr>
            <w:tcW w:w="4394" w:type="dxa"/>
          </w:tcPr>
          <w:p w14:paraId="7A1497EF" w14:textId="77777777" w:rsidR="001D046D" w:rsidRPr="00EE1FE5" w:rsidRDefault="001D046D" w:rsidP="001D046D">
            <w:pPr>
              <w:pStyle w:val="Brdtext"/>
              <w:ind w:left="0"/>
            </w:pPr>
            <w:r w:rsidRPr="00EE1FE5">
              <w:t>Anmärkning</w:t>
            </w:r>
          </w:p>
        </w:tc>
      </w:tr>
      <w:tr w:rsidR="00EE1FE5" w:rsidRPr="00EE1FE5" w14:paraId="26C18F48" w14:textId="77777777" w:rsidTr="001D046D">
        <w:tc>
          <w:tcPr>
            <w:tcW w:w="1537" w:type="dxa"/>
          </w:tcPr>
          <w:p w14:paraId="71EE14DB" w14:textId="77777777" w:rsidR="001D046D" w:rsidRPr="00EE1FE5" w:rsidRDefault="001D046D" w:rsidP="001D046D">
            <w:pPr>
              <w:pStyle w:val="Brdtext"/>
              <w:ind w:left="0"/>
            </w:pPr>
            <w:proofErr w:type="spellStart"/>
            <w:r w:rsidRPr="00EE1FE5">
              <w:t>dP</w:t>
            </w:r>
            <w:proofErr w:type="spellEnd"/>
          </w:p>
        </w:tc>
        <w:tc>
          <w:tcPr>
            <w:tcW w:w="2002" w:type="dxa"/>
          </w:tcPr>
          <w:p w14:paraId="55A308A6" w14:textId="41515582" w:rsidR="001D046D" w:rsidRPr="00EE1FE5" w:rsidRDefault="00B1025B" w:rsidP="001D046D">
            <w:pPr>
              <w:pStyle w:val="Brdtext"/>
              <w:ind w:left="0"/>
            </w:pPr>
            <w:r w:rsidRPr="00EE1FE5">
              <w:t>252PD622</w:t>
            </w:r>
          </w:p>
        </w:tc>
        <w:tc>
          <w:tcPr>
            <w:tcW w:w="4394" w:type="dxa"/>
          </w:tcPr>
          <w:p w14:paraId="6A8FB938" w14:textId="77777777" w:rsidR="001D046D" w:rsidRPr="00EE1FE5" w:rsidRDefault="001D046D" w:rsidP="001D046D">
            <w:pPr>
              <w:pStyle w:val="Brdtext"/>
              <w:ind w:left="0"/>
            </w:pPr>
          </w:p>
        </w:tc>
      </w:tr>
      <w:tr w:rsidR="00EE1FE5" w:rsidRPr="00EE1FE5" w14:paraId="3496BC85" w14:textId="77777777" w:rsidTr="001D046D">
        <w:tc>
          <w:tcPr>
            <w:tcW w:w="1537" w:type="dxa"/>
          </w:tcPr>
          <w:p w14:paraId="6AA2933F" w14:textId="77777777" w:rsidR="001D046D" w:rsidRPr="00EE1FE5" w:rsidRDefault="001D046D" w:rsidP="001D046D">
            <w:pPr>
              <w:pStyle w:val="Brdtext"/>
              <w:ind w:left="0"/>
            </w:pPr>
            <w:r w:rsidRPr="00EE1FE5">
              <w:t>T</w:t>
            </w:r>
          </w:p>
        </w:tc>
        <w:tc>
          <w:tcPr>
            <w:tcW w:w="2002" w:type="dxa"/>
          </w:tcPr>
          <w:p w14:paraId="79F7CCC6" w14:textId="4AEAE2F7" w:rsidR="001D046D" w:rsidRPr="00EE1FE5" w:rsidRDefault="00B1025B" w:rsidP="001D046D">
            <w:pPr>
              <w:pStyle w:val="Brdtext"/>
              <w:ind w:left="0"/>
            </w:pPr>
            <w:r w:rsidRPr="00EE1FE5">
              <w:t>252TI622</w:t>
            </w:r>
          </w:p>
        </w:tc>
        <w:tc>
          <w:tcPr>
            <w:tcW w:w="4394" w:type="dxa"/>
          </w:tcPr>
          <w:p w14:paraId="3277AF8F" w14:textId="77777777" w:rsidR="001D046D" w:rsidRPr="00EE1FE5" w:rsidRDefault="001D046D" w:rsidP="001D046D">
            <w:pPr>
              <w:pStyle w:val="Brdtext"/>
              <w:ind w:left="0"/>
            </w:pPr>
          </w:p>
        </w:tc>
      </w:tr>
      <w:tr w:rsidR="00EE1FE5" w:rsidRPr="00EE1FE5" w14:paraId="79F05289" w14:textId="77777777" w:rsidTr="001D046D">
        <w:tc>
          <w:tcPr>
            <w:tcW w:w="1537" w:type="dxa"/>
          </w:tcPr>
          <w:p w14:paraId="15CAFD4E" w14:textId="77777777" w:rsidR="001D046D" w:rsidRPr="00EE1FE5" w:rsidRDefault="001D046D" w:rsidP="001D046D">
            <w:pPr>
              <w:pStyle w:val="Brdtext"/>
              <w:ind w:left="0"/>
            </w:pPr>
            <w:r w:rsidRPr="00EE1FE5">
              <w:t>P</w:t>
            </w:r>
          </w:p>
        </w:tc>
        <w:tc>
          <w:tcPr>
            <w:tcW w:w="2002" w:type="dxa"/>
          </w:tcPr>
          <w:p w14:paraId="27645BA6" w14:textId="1E86660A" w:rsidR="001D046D" w:rsidRPr="00EE1FE5" w:rsidRDefault="00B1025B" w:rsidP="00936BC2">
            <w:pPr>
              <w:pStyle w:val="Brdtext"/>
              <w:ind w:left="0"/>
            </w:pPr>
            <w:r w:rsidRPr="00EE1FE5">
              <w:t>252PI</w:t>
            </w:r>
            <w:r w:rsidR="00936BC2" w:rsidRPr="00EE1FE5">
              <w:t>340</w:t>
            </w:r>
          </w:p>
        </w:tc>
        <w:tc>
          <w:tcPr>
            <w:tcW w:w="4394" w:type="dxa"/>
          </w:tcPr>
          <w:p w14:paraId="501CBFA1" w14:textId="77777777" w:rsidR="001D046D" w:rsidRPr="00EE1FE5" w:rsidRDefault="001D046D" w:rsidP="001D046D">
            <w:pPr>
              <w:pStyle w:val="Brdtext"/>
              <w:ind w:left="0"/>
            </w:pPr>
          </w:p>
        </w:tc>
      </w:tr>
      <w:tr w:rsidR="00EE1FE5" w:rsidRPr="00EE1FE5" w14:paraId="39B0FAEC" w14:textId="77777777" w:rsidTr="001D046D">
        <w:tc>
          <w:tcPr>
            <w:tcW w:w="1537" w:type="dxa"/>
          </w:tcPr>
          <w:p w14:paraId="139B43D0" w14:textId="77777777" w:rsidR="001D046D" w:rsidRPr="00EE1FE5" w:rsidRDefault="001D046D" w:rsidP="001D046D">
            <w:pPr>
              <w:pStyle w:val="Brdtext"/>
              <w:ind w:left="0"/>
            </w:pPr>
            <w:proofErr w:type="spellStart"/>
            <w:r w:rsidRPr="00EE1FE5">
              <w:t>Rho</w:t>
            </w:r>
            <w:proofErr w:type="spellEnd"/>
          </w:p>
        </w:tc>
        <w:tc>
          <w:tcPr>
            <w:tcW w:w="2002" w:type="dxa"/>
          </w:tcPr>
          <w:p w14:paraId="468547B9" w14:textId="65E68ABC" w:rsidR="001D046D" w:rsidRPr="00EE1FE5" w:rsidRDefault="00131A6F" w:rsidP="001D046D">
            <w:pPr>
              <w:pStyle w:val="Brdtext"/>
              <w:ind w:left="0"/>
            </w:pPr>
            <w:r w:rsidRPr="00EE1FE5">
              <w:t>RHO_NG</w:t>
            </w:r>
          </w:p>
        </w:tc>
        <w:tc>
          <w:tcPr>
            <w:tcW w:w="4394" w:type="dxa"/>
          </w:tcPr>
          <w:p w14:paraId="021D50CA" w14:textId="6E023635" w:rsidR="001D046D" w:rsidRPr="00EE1FE5" w:rsidRDefault="00131A6F" w:rsidP="001D046D">
            <w:pPr>
              <w:pStyle w:val="Brdtext"/>
              <w:ind w:left="0"/>
            </w:pPr>
            <w:r w:rsidRPr="00EE1FE5">
              <w:t xml:space="preserve">Variabel, parameter från HMI, </w:t>
            </w:r>
            <w:r w:rsidRPr="00EE1FE5">
              <w:br/>
              <w:t>default enligt leverantör av naturgas</w:t>
            </w:r>
          </w:p>
        </w:tc>
      </w:tr>
      <w:tr w:rsidR="00EE1FE5" w:rsidRPr="00EE1FE5" w14:paraId="0B81901C" w14:textId="77777777" w:rsidTr="001D046D">
        <w:tc>
          <w:tcPr>
            <w:tcW w:w="1537" w:type="dxa"/>
          </w:tcPr>
          <w:p w14:paraId="559709A6" w14:textId="77777777" w:rsidR="001D046D" w:rsidRPr="00EE1FE5" w:rsidRDefault="001D046D" w:rsidP="001D046D">
            <w:pPr>
              <w:pStyle w:val="Brdtext"/>
              <w:ind w:left="0"/>
            </w:pPr>
            <w:proofErr w:type="spellStart"/>
            <w:r w:rsidRPr="00EE1FE5">
              <w:t>dPdes</w:t>
            </w:r>
            <w:proofErr w:type="spellEnd"/>
          </w:p>
        </w:tc>
        <w:tc>
          <w:tcPr>
            <w:tcW w:w="2002" w:type="dxa"/>
          </w:tcPr>
          <w:p w14:paraId="1E5A14F3" w14:textId="77777777" w:rsidR="001D046D" w:rsidRPr="00EE1FE5" w:rsidRDefault="001D046D" w:rsidP="001D046D">
            <w:pPr>
              <w:pStyle w:val="Brdtext"/>
              <w:ind w:left="0"/>
            </w:pPr>
          </w:p>
        </w:tc>
        <w:tc>
          <w:tcPr>
            <w:tcW w:w="4394" w:type="dxa"/>
          </w:tcPr>
          <w:p w14:paraId="00E27A7C" w14:textId="77777777" w:rsidR="001D046D" w:rsidRPr="00EE1FE5" w:rsidRDefault="001D046D" w:rsidP="001D046D">
            <w:pPr>
              <w:pStyle w:val="Brdtext"/>
              <w:ind w:left="0"/>
            </w:pPr>
            <w:r w:rsidRPr="00EE1FE5">
              <w:rPr>
                <w:highlight w:val="yellow"/>
              </w:rPr>
              <w:t>Från leverantör</w:t>
            </w:r>
          </w:p>
        </w:tc>
      </w:tr>
      <w:tr w:rsidR="00EE1FE5" w:rsidRPr="00EE1FE5" w14:paraId="53F2EE06" w14:textId="77777777" w:rsidTr="001D046D">
        <w:tc>
          <w:tcPr>
            <w:tcW w:w="1537" w:type="dxa"/>
          </w:tcPr>
          <w:p w14:paraId="04824A55" w14:textId="77777777" w:rsidR="001D046D" w:rsidRPr="00EE1FE5" w:rsidRDefault="001D046D" w:rsidP="001D046D">
            <w:pPr>
              <w:pStyle w:val="Brdtext"/>
              <w:ind w:left="0"/>
            </w:pPr>
            <w:proofErr w:type="spellStart"/>
            <w:r w:rsidRPr="00EE1FE5">
              <w:t>Fdes</w:t>
            </w:r>
            <w:proofErr w:type="spellEnd"/>
          </w:p>
        </w:tc>
        <w:tc>
          <w:tcPr>
            <w:tcW w:w="2002" w:type="dxa"/>
          </w:tcPr>
          <w:p w14:paraId="156A5AC9" w14:textId="77777777" w:rsidR="001D046D" w:rsidRPr="00EE1FE5" w:rsidRDefault="001D046D" w:rsidP="001D046D">
            <w:pPr>
              <w:pStyle w:val="Brdtext"/>
              <w:ind w:left="0"/>
            </w:pPr>
          </w:p>
        </w:tc>
        <w:tc>
          <w:tcPr>
            <w:tcW w:w="4394" w:type="dxa"/>
          </w:tcPr>
          <w:p w14:paraId="2C29A02F" w14:textId="77777777" w:rsidR="001D046D" w:rsidRPr="00EE1FE5" w:rsidRDefault="001D046D" w:rsidP="001D046D">
            <w:pPr>
              <w:pStyle w:val="Brdtext"/>
              <w:ind w:left="0"/>
            </w:pPr>
            <w:r w:rsidRPr="00EE1FE5">
              <w:t>Från leverantör</w:t>
            </w:r>
          </w:p>
        </w:tc>
      </w:tr>
      <w:tr w:rsidR="00EE1FE5" w:rsidRPr="00EE1FE5" w14:paraId="4127A974" w14:textId="77777777" w:rsidTr="001D046D">
        <w:tc>
          <w:tcPr>
            <w:tcW w:w="1537" w:type="dxa"/>
          </w:tcPr>
          <w:p w14:paraId="29A22E31" w14:textId="77777777" w:rsidR="001D046D" w:rsidRPr="00EE1FE5" w:rsidRDefault="001D046D" w:rsidP="001D046D">
            <w:pPr>
              <w:pStyle w:val="Brdtext"/>
              <w:ind w:left="0"/>
            </w:pPr>
            <w:proofErr w:type="spellStart"/>
            <w:r w:rsidRPr="00EE1FE5">
              <w:t>Tdes</w:t>
            </w:r>
            <w:proofErr w:type="spellEnd"/>
          </w:p>
        </w:tc>
        <w:tc>
          <w:tcPr>
            <w:tcW w:w="2002" w:type="dxa"/>
          </w:tcPr>
          <w:p w14:paraId="4DD2CD0A" w14:textId="77777777" w:rsidR="001D046D" w:rsidRPr="00EE1FE5" w:rsidRDefault="001D046D" w:rsidP="001D046D">
            <w:pPr>
              <w:pStyle w:val="Brdtext"/>
              <w:ind w:left="0"/>
            </w:pPr>
          </w:p>
        </w:tc>
        <w:tc>
          <w:tcPr>
            <w:tcW w:w="4394" w:type="dxa"/>
          </w:tcPr>
          <w:p w14:paraId="2B10DE2A" w14:textId="77777777" w:rsidR="001D046D" w:rsidRPr="00EE1FE5" w:rsidRDefault="001D046D" w:rsidP="001D046D">
            <w:pPr>
              <w:pStyle w:val="Brdtext"/>
              <w:ind w:left="0"/>
            </w:pPr>
            <w:r w:rsidRPr="00EE1FE5">
              <w:t>Från leverantör</w:t>
            </w:r>
          </w:p>
        </w:tc>
      </w:tr>
      <w:tr w:rsidR="00EE1FE5" w:rsidRPr="00EE1FE5" w14:paraId="7C0E7080" w14:textId="77777777" w:rsidTr="001D046D">
        <w:tc>
          <w:tcPr>
            <w:tcW w:w="1537" w:type="dxa"/>
          </w:tcPr>
          <w:p w14:paraId="299CA9D3" w14:textId="77777777" w:rsidR="001D046D" w:rsidRPr="00EE1FE5" w:rsidRDefault="001D046D" w:rsidP="001D046D">
            <w:pPr>
              <w:pStyle w:val="Brdtext"/>
              <w:ind w:left="0"/>
            </w:pPr>
            <w:proofErr w:type="spellStart"/>
            <w:r w:rsidRPr="00EE1FE5">
              <w:t>Pdes</w:t>
            </w:r>
            <w:proofErr w:type="spellEnd"/>
          </w:p>
        </w:tc>
        <w:tc>
          <w:tcPr>
            <w:tcW w:w="2002" w:type="dxa"/>
          </w:tcPr>
          <w:p w14:paraId="7A2BBF97" w14:textId="77777777" w:rsidR="001D046D" w:rsidRPr="00EE1FE5" w:rsidRDefault="001D046D" w:rsidP="001D046D">
            <w:pPr>
              <w:pStyle w:val="Brdtext"/>
              <w:ind w:left="0"/>
            </w:pPr>
          </w:p>
        </w:tc>
        <w:tc>
          <w:tcPr>
            <w:tcW w:w="4394" w:type="dxa"/>
          </w:tcPr>
          <w:p w14:paraId="7B62100B" w14:textId="77777777" w:rsidR="001D046D" w:rsidRPr="00EE1FE5" w:rsidRDefault="001D046D" w:rsidP="001D046D">
            <w:pPr>
              <w:pStyle w:val="Brdtext"/>
              <w:ind w:left="0"/>
            </w:pPr>
            <w:r w:rsidRPr="00EE1FE5">
              <w:t>Från leverantör</w:t>
            </w:r>
          </w:p>
        </w:tc>
      </w:tr>
      <w:tr w:rsidR="00EE1FE5" w:rsidRPr="00EE1FE5" w14:paraId="5B641D62" w14:textId="77777777" w:rsidTr="001D046D">
        <w:tc>
          <w:tcPr>
            <w:tcW w:w="1537" w:type="dxa"/>
          </w:tcPr>
          <w:p w14:paraId="50FEDE1A" w14:textId="77777777" w:rsidR="001D046D" w:rsidRPr="00EE1FE5" w:rsidRDefault="001D046D" w:rsidP="001D046D">
            <w:pPr>
              <w:pStyle w:val="Brdtext"/>
              <w:ind w:left="0"/>
            </w:pPr>
            <w:r w:rsidRPr="00EE1FE5">
              <w:t>Rhodes</w:t>
            </w:r>
          </w:p>
        </w:tc>
        <w:tc>
          <w:tcPr>
            <w:tcW w:w="2002" w:type="dxa"/>
          </w:tcPr>
          <w:p w14:paraId="5C9B722C" w14:textId="77777777" w:rsidR="001D046D" w:rsidRPr="00EE1FE5" w:rsidRDefault="001D046D" w:rsidP="001D046D">
            <w:pPr>
              <w:pStyle w:val="Brdtext"/>
              <w:ind w:left="0"/>
            </w:pPr>
          </w:p>
        </w:tc>
        <w:tc>
          <w:tcPr>
            <w:tcW w:w="4394" w:type="dxa"/>
          </w:tcPr>
          <w:p w14:paraId="5277DCF2" w14:textId="77777777" w:rsidR="001D046D" w:rsidRPr="00EE1FE5" w:rsidRDefault="001D046D" w:rsidP="001D046D">
            <w:pPr>
              <w:pStyle w:val="Brdtext"/>
              <w:ind w:left="0"/>
            </w:pPr>
            <w:r w:rsidRPr="00EE1FE5">
              <w:t>Från leverantör</w:t>
            </w:r>
          </w:p>
        </w:tc>
      </w:tr>
      <w:tr w:rsidR="001D046D" w:rsidRPr="00EE1FE5" w14:paraId="762956F0" w14:textId="77777777" w:rsidTr="001D046D">
        <w:tc>
          <w:tcPr>
            <w:tcW w:w="1537" w:type="dxa"/>
          </w:tcPr>
          <w:p w14:paraId="2AC820E7" w14:textId="77777777" w:rsidR="001D046D" w:rsidRPr="00EE1FE5" w:rsidRDefault="001D046D" w:rsidP="001D046D">
            <w:pPr>
              <w:pStyle w:val="Brdtext"/>
              <w:ind w:left="0"/>
            </w:pPr>
            <w:proofErr w:type="spellStart"/>
            <w:r w:rsidRPr="00EE1FE5">
              <w:t>Out_F_Comp</w:t>
            </w:r>
            <w:proofErr w:type="spellEnd"/>
          </w:p>
        </w:tc>
        <w:tc>
          <w:tcPr>
            <w:tcW w:w="2002" w:type="dxa"/>
          </w:tcPr>
          <w:p w14:paraId="5AA311C3" w14:textId="59E60D36" w:rsidR="001D046D" w:rsidRPr="00EE1FE5" w:rsidRDefault="00B1025B" w:rsidP="001D046D">
            <w:pPr>
              <w:pStyle w:val="Brdtext"/>
              <w:ind w:left="0"/>
            </w:pPr>
            <w:r w:rsidRPr="00EE1FE5">
              <w:t>252XI622</w:t>
            </w:r>
          </w:p>
        </w:tc>
        <w:tc>
          <w:tcPr>
            <w:tcW w:w="4394" w:type="dxa"/>
          </w:tcPr>
          <w:p w14:paraId="3CED497F" w14:textId="77777777" w:rsidR="001D046D" w:rsidRPr="00EE1FE5" w:rsidRDefault="001D046D" w:rsidP="001D046D">
            <w:pPr>
              <w:pStyle w:val="Brdtext"/>
              <w:ind w:left="0"/>
            </w:pPr>
          </w:p>
        </w:tc>
      </w:tr>
    </w:tbl>
    <w:p w14:paraId="4F731A11" w14:textId="77777777" w:rsidR="001D046D" w:rsidRPr="00EE1FE5" w:rsidRDefault="001D046D" w:rsidP="008C3C1C">
      <w:pPr>
        <w:pStyle w:val="Brdtext"/>
      </w:pPr>
    </w:p>
    <w:p w14:paraId="4D622934" w14:textId="77777777" w:rsidR="002F6F94" w:rsidRPr="00EE1FE5" w:rsidRDefault="002F6F94" w:rsidP="008C3C1C">
      <w:pPr>
        <w:pStyle w:val="Brdtext"/>
      </w:pPr>
    </w:p>
    <w:p w14:paraId="5CCA4E42" w14:textId="77777777" w:rsidR="008C3C1C" w:rsidRPr="00EE1FE5" w:rsidRDefault="008C3C1C" w:rsidP="008C3C1C">
      <w:pPr>
        <w:pStyle w:val="Rubrik3"/>
      </w:pPr>
      <w:bookmarkStart w:id="57" w:name="_Toc34188998"/>
      <w:r w:rsidRPr="00EE1FE5">
        <w:t>Kvävgas</w:t>
      </w:r>
      <w:bookmarkEnd w:id="57"/>
    </w:p>
    <w:p w14:paraId="58292BB7" w14:textId="77777777" w:rsidR="008C3C1C" w:rsidRPr="00EE1FE5" w:rsidRDefault="008C3C1C" w:rsidP="008C3C1C">
      <w:pPr>
        <w:pStyle w:val="Brdtext"/>
      </w:pPr>
      <w:r w:rsidRPr="00EE1FE5">
        <w:t xml:space="preserve">Tillsats kvävgas. </w:t>
      </w:r>
    </w:p>
    <w:p w14:paraId="0ABE6D74" w14:textId="18E71378" w:rsidR="001D046D" w:rsidRPr="00EE1FE5" w:rsidRDefault="0033420D" w:rsidP="008C3C1C">
      <w:pPr>
        <w:pStyle w:val="Brdtext"/>
      </w:pPr>
      <w:r w:rsidRPr="00EE1FE5">
        <w:t>Avstängnings</w:t>
      </w:r>
      <w:r w:rsidR="001D046D" w:rsidRPr="00EE1FE5">
        <w:t xml:space="preserve">ventil </w:t>
      </w:r>
      <w:bookmarkStart w:id="58" w:name="_Hlk34188684"/>
      <w:r w:rsidR="001D046D" w:rsidRPr="00EE1FE5">
        <w:t>254SV594</w:t>
      </w:r>
      <w:bookmarkEnd w:id="58"/>
      <w:r w:rsidR="001D046D" w:rsidRPr="00EE1FE5">
        <w:t>.</w:t>
      </w:r>
      <w:r w:rsidR="00AC55DE" w:rsidRPr="00EE1FE5">
        <w:t xml:space="preserve"> Stänger vid högt toppgastryck eller lågt kvävgastryck (backflödesskydd)</w:t>
      </w:r>
      <w:r w:rsidR="006A6CD4">
        <w:t xml:space="preserve"> </w:t>
      </w:r>
      <w:r w:rsidR="006A6CD4" w:rsidRPr="006A6CD4">
        <w:rPr>
          <w:color w:val="FF0000"/>
        </w:rPr>
        <w:t xml:space="preserve">samt triggas till stängd via stängorder från </w:t>
      </w:r>
      <w:proofErr w:type="spellStart"/>
      <w:r w:rsidR="006A6CD4" w:rsidRPr="006A6CD4">
        <w:rPr>
          <w:color w:val="FF0000"/>
        </w:rPr>
        <w:t>nödstoppar</w:t>
      </w:r>
      <w:proofErr w:type="spellEnd"/>
      <w:r w:rsidR="006A6CD4" w:rsidRPr="006A6CD4">
        <w:rPr>
          <w:color w:val="FF0000"/>
        </w:rPr>
        <w:t xml:space="preserve"> 308HZ300/301 (Det skall vara möjligt att åter öppna 254SV5</w:t>
      </w:r>
      <w:r w:rsidR="00541015">
        <w:rPr>
          <w:color w:val="FF0000"/>
        </w:rPr>
        <w:t>94</w:t>
      </w:r>
      <w:r w:rsidR="006A6CD4" w:rsidRPr="006A6CD4">
        <w:rPr>
          <w:color w:val="FF0000"/>
        </w:rPr>
        <w:t xml:space="preserve"> även om någon av nödstopparna är utlöst och/eller ej kvitterade)</w:t>
      </w:r>
    </w:p>
    <w:p w14:paraId="4C3AA9A7" w14:textId="1A6E3319" w:rsidR="00C63F7A" w:rsidRPr="00EE1FE5" w:rsidRDefault="00C63F7A" w:rsidP="00C63F7A">
      <w:pPr>
        <w:pStyle w:val="Brdtext"/>
        <w:rPr>
          <w:i/>
        </w:rPr>
      </w:pPr>
      <w:r w:rsidRPr="00EE1FE5">
        <w:rPr>
          <w:i/>
        </w:rPr>
        <w:t>254SV594</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725FCFD6" w14:textId="77777777" w:rsidTr="00D212F4">
        <w:trPr>
          <w:trHeight w:val="417"/>
        </w:trPr>
        <w:tc>
          <w:tcPr>
            <w:tcW w:w="1686" w:type="dxa"/>
          </w:tcPr>
          <w:p w14:paraId="018B5C24" w14:textId="77777777" w:rsidR="00C63F7A" w:rsidRPr="00EE1FE5" w:rsidRDefault="00C63F7A" w:rsidP="00D212F4">
            <w:pPr>
              <w:pStyle w:val="Brdtext"/>
              <w:ind w:left="0"/>
            </w:pPr>
            <w:r w:rsidRPr="00EE1FE5">
              <w:t>Objekttyp</w:t>
            </w:r>
          </w:p>
        </w:tc>
        <w:tc>
          <w:tcPr>
            <w:tcW w:w="2741" w:type="dxa"/>
          </w:tcPr>
          <w:p w14:paraId="5A5A76D7" w14:textId="77777777" w:rsidR="00C63F7A" w:rsidRPr="00EE1FE5" w:rsidRDefault="00C63F7A" w:rsidP="00D212F4">
            <w:pPr>
              <w:pStyle w:val="Brdtext"/>
              <w:ind w:left="0"/>
            </w:pPr>
            <w:r w:rsidRPr="00EE1FE5">
              <w:t>Objekt/signal</w:t>
            </w:r>
          </w:p>
        </w:tc>
        <w:tc>
          <w:tcPr>
            <w:tcW w:w="3446" w:type="dxa"/>
          </w:tcPr>
          <w:p w14:paraId="5B8E04ED" w14:textId="77777777" w:rsidR="00C63F7A" w:rsidRPr="00EE1FE5" w:rsidRDefault="00C63F7A" w:rsidP="00D212F4">
            <w:pPr>
              <w:pStyle w:val="Brdtext"/>
              <w:ind w:left="0"/>
            </w:pPr>
            <w:r w:rsidRPr="00EE1FE5">
              <w:t>Beskrivning</w:t>
            </w:r>
          </w:p>
        </w:tc>
      </w:tr>
      <w:tr w:rsidR="00C63F7A" w:rsidRPr="00EE1FE5" w14:paraId="66FB8915" w14:textId="77777777" w:rsidTr="00D212F4">
        <w:trPr>
          <w:trHeight w:val="417"/>
        </w:trPr>
        <w:tc>
          <w:tcPr>
            <w:tcW w:w="1686" w:type="dxa"/>
          </w:tcPr>
          <w:p w14:paraId="60B5397B" w14:textId="77777777" w:rsidR="00C63F7A" w:rsidRPr="00EE1FE5" w:rsidRDefault="00C63F7A" w:rsidP="00D212F4">
            <w:pPr>
              <w:pStyle w:val="Brdtext"/>
              <w:ind w:left="0"/>
            </w:pPr>
            <w:r w:rsidRPr="00EE1FE5">
              <w:t>VAL</w:t>
            </w:r>
          </w:p>
        </w:tc>
        <w:tc>
          <w:tcPr>
            <w:tcW w:w="2741" w:type="dxa"/>
          </w:tcPr>
          <w:p w14:paraId="236AFD86" w14:textId="57D345B2" w:rsidR="00C63F7A" w:rsidRPr="00EE1FE5" w:rsidRDefault="00C63F7A" w:rsidP="00D212F4">
            <w:pPr>
              <w:pStyle w:val="Brdtext"/>
              <w:ind w:left="0"/>
            </w:pPr>
            <w:r w:rsidRPr="00EE1FE5">
              <w:t>254SV594</w:t>
            </w:r>
          </w:p>
        </w:tc>
        <w:tc>
          <w:tcPr>
            <w:tcW w:w="3446" w:type="dxa"/>
          </w:tcPr>
          <w:p w14:paraId="5A8CCF5A" w14:textId="43BE58AB" w:rsidR="00C63F7A" w:rsidRPr="00EE1FE5" w:rsidRDefault="00C63F7A" w:rsidP="00D212F4">
            <w:pPr>
              <w:pStyle w:val="Brdtext"/>
              <w:ind w:left="0"/>
            </w:pPr>
            <w:r w:rsidRPr="00EE1FE5">
              <w:t xml:space="preserve">N2 till </w:t>
            </w:r>
            <w:proofErr w:type="spellStart"/>
            <w:r w:rsidRPr="00EE1FE5">
              <w:t>processgas</w:t>
            </w:r>
            <w:proofErr w:type="spellEnd"/>
          </w:p>
        </w:tc>
      </w:tr>
    </w:tbl>
    <w:p w14:paraId="27B744F6" w14:textId="77777777" w:rsidR="00AC55DE" w:rsidRPr="00EE1FE5" w:rsidRDefault="00AC55DE" w:rsidP="008C3C1C">
      <w:pPr>
        <w:pStyle w:val="Brdtext"/>
      </w:pPr>
    </w:p>
    <w:p w14:paraId="44598D24" w14:textId="77777777" w:rsidR="00AC55DE" w:rsidRPr="00EE1FE5" w:rsidRDefault="00AC55DE" w:rsidP="008C3C1C">
      <w:pPr>
        <w:pStyle w:val="Brdtext"/>
      </w:pPr>
    </w:p>
    <w:p w14:paraId="52A2D2AF" w14:textId="71BFBD7F" w:rsidR="00C63F7A" w:rsidRPr="00EE1FE5" w:rsidRDefault="00C63F7A" w:rsidP="00C63F7A">
      <w:pPr>
        <w:pStyle w:val="Brdtext"/>
      </w:pPr>
      <w:proofErr w:type="spellStart"/>
      <w:r w:rsidRPr="00EE1FE5">
        <w:rPr>
          <w:i/>
        </w:rPr>
        <w:t>Förreglingar</w:t>
      </w:r>
      <w:proofErr w:type="spellEnd"/>
      <w:r w:rsidRPr="00EE1FE5">
        <w:rPr>
          <w:i/>
        </w:rPr>
        <w:t xml:space="preserve"> 254SV594 stängd:</w:t>
      </w:r>
    </w:p>
    <w:tbl>
      <w:tblPr>
        <w:tblStyle w:val="Tabellrutnt"/>
        <w:tblW w:w="7933" w:type="dxa"/>
        <w:tblInd w:w="1134" w:type="dxa"/>
        <w:tblLayout w:type="fixed"/>
        <w:tblLook w:val="04A0" w:firstRow="1" w:lastRow="0" w:firstColumn="1" w:lastColumn="0" w:noHBand="0" w:noVBand="1"/>
      </w:tblPr>
      <w:tblGrid>
        <w:gridCol w:w="1980"/>
        <w:gridCol w:w="3544"/>
        <w:gridCol w:w="425"/>
        <w:gridCol w:w="425"/>
        <w:gridCol w:w="425"/>
        <w:gridCol w:w="1134"/>
      </w:tblGrid>
      <w:tr w:rsidR="00EE1FE5" w:rsidRPr="00EE1FE5" w14:paraId="09E27BA4" w14:textId="77777777" w:rsidTr="00D212F4">
        <w:trPr>
          <w:trHeight w:val="56"/>
        </w:trPr>
        <w:tc>
          <w:tcPr>
            <w:tcW w:w="1980" w:type="dxa"/>
          </w:tcPr>
          <w:p w14:paraId="4B796B80" w14:textId="77777777" w:rsidR="00C63F7A" w:rsidRPr="00EE1FE5" w:rsidRDefault="00C63F7A" w:rsidP="00D212F4">
            <w:pPr>
              <w:pStyle w:val="Brdtext"/>
              <w:ind w:left="0"/>
            </w:pPr>
            <w:r w:rsidRPr="00EE1FE5">
              <w:t>Objekt/signal</w:t>
            </w:r>
          </w:p>
        </w:tc>
        <w:tc>
          <w:tcPr>
            <w:tcW w:w="3544" w:type="dxa"/>
          </w:tcPr>
          <w:p w14:paraId="0C1DE4DF" w14:textId="77777777" w:rsidR="00C63F7A" w:rsidRPr="00EE1FE5" w:rsidRDefault="00C63F7A" w:rsidP="00D212F4">
            <w:pPr>
              <w:pStyle w:val="Brdtext"/>
              <w:ind w:left="0"/>
            </w:pPr>
            <w:r w:rsidRPr="00EE1FE5">
              <w:t>Beskrivning</w:t>
            </w:r>
          </w:p>
        </w:tc>
        <w:tc>
          <w:tcPr>
            <w:tcW w:w="425" w:type="dxa"/>
          </w:tcPr>
          <w:p w14:paraId="71E1EA8B" w14:textId="77777777" w:rsidR="00C63F7A" w:rsidRPr="00EE1FE5" w:rsidRDefault="00C63F7A" w:rsidP="00D212F4">
            <w:pPr>
              <w:pStyle w:val="Brdtext"/>
              <w:ind w:left="0"/>
            </w:pPr>
            <w:r w:rsidRPr="00EE1FE5">
              <w:t>A</w:t>
            </w:r>
          </w:p>
        </w:tc>
        <w:tc>
          <w:tcPr>
            <w:tcW w:w="425" w:type="dxa"/>
          </w:tcPr>
          <w:p w14:paraId="02EFC4CB" w14:textId="77777777" w:rsidR="00C63F7A" w:rsidRPr="00EE1FE5" w:rsidRDefault="00C63F7A" w:rsidP="00D212F4">
            <w:pPr>
              <w:pStyle w:val="Brdtext"/>
              <w:ind w:left="0"/>
            </w:pPr>
            <w:r w:rsidRPr="00EE1FE5">
              <w:t>B</w:t>
            </w:r>
          </w:p>
        </w:tc>
        <w:tc>
          <w:tcPr>
            <w:tcW w:w="425" w:type="dxa"/>
          </w:tcPr>
          <w:p w14:paraId="435D619C" w14:textId="77777777" w:rsidR="00C63F7A" w:rsidRPr="00EE1FE5" w:rsidRDefault="00C63F7A" w:rsidP="00D212F4">
            <w:pPr>
              <w:pStyle w:val="Brdtext"/>
              <w:ind w:left="0"/>
            </w:pPr>
            <w:r w:rsidRPr="00EE1FE5">
              <w:t>C</w:t>
            </w:r>
          </w:p>
        </w:tc>
        <w:tc>
          <w:tcPr>
            <w:tcW w:w="1134" w:type="dxa"/>
          </w:tcPr>
          <w:p w14:paraId="70766A8C" w14:textId="77777777" w:rsidR="00C63F7A" w:rsidRPr="00EE1FE5" w:rsidRDefault="00C63F7A" w:rsidP="00D212F4">
            <w:pPr>
              <w:pStyle w:val="Brdtext"/>
              <w:ind w:left="0"/>
            </w:pPr>
            <w:r w:rsidRPr="00EE1FE5">
              <w:t>Runint1</w:t>
            </w:r>
          </w:p>
        </w:tc>
      </w:tr>
      <w:tr w:rsidR="00EE1FE5" w:rsidRPr="00EE1FE5" w14:paraId="13F56A0E" w14:textId="77777777" w:rsidTr="00D212F4">
        <w:trPr>
          <w:trHeight w:val="56"/>
        </w:trPr>
        <w:tc>
          <w:tcPr>
            <w:tcW w:w="1980" w:type="dxa"/>
          </w:tcPr>
          <w:p w14:paraId="50AE02F1" w14:textId="77777777" w:rsidR="00C63F7A" w:rsidRPr="00EE1FE5" w:rsidRDefault="00C63F7A" w:rsidP="00D212F4">
            <w:pPr>
              <w:pStyle w:val="Brdtext"/>
              <w:ind w:left="0"/>
            </w:pPr>
          </w:p>
        </w:tc>
        <w:tc>
          <w:tcPr>
            <w:tcW w:w="3544" w:type="dxa"/>
          </w:tcPr>
          <w:p w14:paraId="3EB3B284" w14:textId="77777777" w:rsidR="00C63F7A" w:rsidRPr="00EE1FE5" w:rsidRDefault="00C63F7A" w:rsidP="00D212F4">
            <w:pPr>
              <w:pStyle w:val="Brdtext"/>
              <w:ind w:left="0"/>
            </w:pPr>
            <w:r w:rsidRPr="00EE1FE5">
              <w:t>Säkerhetssystem</w:t>
            </w:r>
          </w:p>
        </w:tc>
        <w:tc>
          <w:tcPr>
            <w:tcW w:w="425" w:type="dxa"/>
          </w:tcPr>
          <w:p w14:paraId="0ED43910" w14:textId="77777777" w:rsidR="00C63F7A" w:rsidRPr="00EE1FE5" w:rsidRDefault="00C63F7A" w:rsidP="00D212F4">
            <w:pPr>
              <w:pStyle w:val="Brdtext"/>
              <w:ind w:left="0"/>
            </w:pPr>
          </w:p>
        </w:tc>
        <w:tc>
          <w:tcPr>
            <w:tcW w:w="425" w:type="dxa"/>
          </w:tcPr>
          <w:p w14:paraId="7E9DDCBF" w14:textId="77777777" w:rsidR="00C63F7A" w:rsidRPr="00EE1FE5" w:rsidRDefault="00C63F7A" w:rsidP="00D212F4">
            <w:pPr>
              <w:pStyle w:val="Brdtext"/>
              <w:ind w:left="0"/>
            </w:pPr>
          </w:p>
        </w:tc>
        <w:tc>
          <w:tcPr>
            <w:tcW w:w="425" w:type="dxa"/>
          </w:tcPr>
          <w:p w14:paraId="092A8599" w14:textId="77777777" w:rsidR="00C63F7A" w:rsidRPr="00EE1FE5" w:rsidRDefault="00C63F7A" w:rsidP="00D212F4">
            <w:pPr>
              <w:pStyle w:val="Brdtext"/>
              <w:ind w:left="0"/>
            </w:pPr>
            <w:r w:rsidRPr="00EE1FE5">
              <w:t>X</w:t>
            </w:r>
          </w:p>
        </w:tc>
        <w:tc>
          <w:tcPr>
            <w:tcW w:w="1134" w:type="dxa"/>
          </w:tcPr>
          <w:p w14:paraId="3F53FBF3" w14:textId="77777777" w:rsidR="00C63F7A" w:rsidRPr="00EE1FE5" w:rsidRDefault="00C63F7A" w:rsidP="00D212F4">
            <w:pPr>
              <w:pStyle w:val="Brdtext"/>
              <w:ind w:left="0"/>
            </w:pPr>
          </w:p>
        </w:tc>
      </w:tr>
      <w:tr w:rsidR="00EE1FE5" w:rsidRPr="00EE1FE5" w14:paraId="1E30252C" w14:textId="77777777" w:rsidTr="00D212F4">
        <w:trPr>
          <w:trHeight w:val="56"/>
        </w:trPr>
        <w:tc>
          <w:tcPr>
            <w:tcW w:w="1980" w:type="dxa"/>
          </w:tcPr>
          <w:p w14:paraId="48F24738" w14:textId="41C4457F" w:rsidR="00011446" w:rsidRPr="00EE1FE5" w:rsidRDefault="007B14CD" w:rsidP="00011446">
            <w:pPr>
              <w:pStyle w:val="Brdtext"/>
              <w:ind w:left="0"/>
            </w:pPr>
            <w:r w:rsidRPr="00EE1FE5">
              <w:lastRenderedPageBreak/>
              <w:t>253XI323_L2_N</w:t>
            </w:r>
          </w:p>
        </w:tc>
        <w:tc>
          <w:tcPr>
            <w:tcW w:w="3544" w:type="dxa"/>
          </w:tcPr>
          <w:p w14:paraId="11A308A9" w14:textId="05CCF581" w:rsidR="00011446" w:rsidRPr="00EE1FE5" w:rsidRDefault="007B14CD" w:rsidP="00011446">
            <w:pPr>
              <w:pStyle w:val="Brdtext"/>
              <w:ind w:left="0"/>
            </w:pPr>
            <w:r w:rsidRPr="00EE1FE5">
              <w:t xml:space="preserve">253XI323 </w:t>
            </w:r>
            <w:r w:rsidR="00011446" w:rsidRPr="00EE1FE5">
              <w:t>≤ L2</w:t>
            </w:r>
          </w:p>
        </w:tc>
        <w:tc>
          <w:tcPr>
            <w:tcW w:w="425" w:type="dxa"/>
          </w:tcPr>
          <w:p w14:paraId="369002A7" w14:textId="77777777" w:rsidR="00011446" w:rsidRPr="00EE1FE5" w:rsidRDefault="00011446" w:rsidP="00011446">
            <w:pPr>
              <w:pStyle w:val="Brdtext"/>
              <w:ind w:left="0"/>
            </w:pPr>
          </w:p>
        </w:tc>
        <w:tc>
          <w:tcPr>
            <w:tcW w:w="425" w:type="dxa"/>
          </w:tcPr>
          <w:p w14:paraId="4DC2908A" w14:textId="50C0F117" w:rsidR="00011446" w:rsidRPr="00EE1FE5" w:rsidRDefault="00011446" w:rsidP="00011446">
            <w:pPr>
              <w:pStyle w:val="Brdtext"/>
              <w:ind w:left="0"/>
            </w:pPr>
            <w:r w:rsidRPr="00EE1FE5">
              <w:t>X</w:t>
            </w:r>
          </w:p>
        </w:tc>
        <w:tc>
          <w:tcPr>
            <w:tcW w:w="425" w:type="dxa"/>
          </w:tcPr>
          <w:p w14:paraId="3C2FF019" w14:textId="77777777" w:rsidR="00011446" w:rsidRPr="00EE1FE5" w:rsidRDefault="00011446" w:rsidP="00011446">
            <w:pPr>
              <w:pStyle w:val="Brdtext"/>
              <w:ind w:left="0"/>
            </w:pPr>
          </w:p>
        </w:tc>
        <w:tc>
          <w:tcPr>
            <w:tcW w:w="1134" w:type="dxa"/>
          </w:tcPr>
          <w:p w14:paraId="161AD37D" w14:textId="77777777" w:rsidR="00011446" w:rsidRPr="00EE1FE5" w:rsidRDefault="00011446" w:rsidP="00011446">
            <w:pPr>
              <w:pStyle w:val="Brdtext"/>
              <w:ind w:left="0"/>
            </w:pPr>
          </w:p>
        </w:tc>
      </w:tr>
      <w:tr w:rsidR="00C63F7A" w:rsidRPr="00EE1FE5" w14:paraId="47A0D257" w14:textId="77777777" w:rsidTr="00D212F4">
        <w:trPr>
          <w:trHeight w:val="56"/>
        </w:trPr>
        <w:tc>
          <w:tcPr>
            <w:tcW w:w="1980" w:type="dxa"/>
          </w:tcPr>
          <w:p w14:paraId="380EDCC1" w14:textId="5D4E4ACF" w:rsidR="00C63F7A" w:rsidRPr="00EE1FE5" w:rsidRDefault="00740F00" w:rsidP="00D212F4">
            <w:pPr>
              <w:pStyle w:val="Brdtext"/>
              <w:ind w:left="0"/>
            </w:pPr>
            <w:r w:rsidRPr="00EE1FE5">
              <w:t>320XI320_H2_N</w:t>
            </w:r>
          </w:p>
        </w:tc>
        <w:tc>
          <w:tcPr>
            <w:tcW w:w="3544" w:type="dxa"/>
          </w:tcPr>
          <w:p w14:paraId="2D37B4CD" w14:textId="14BDA91F" w:rsidR="00C63F7A" w:rsidRPr="00EE1FE5" w:rsidRDefault="00740F00" w:rsidP="00D212F4">
            <w:pPr>
              <w:pStyle w:val="Brdtext"/>
              <w:ind w:left="0"/>
            </w:pPr>
            <w:r w:rsidRPr="00EE1FE5">
              <w:t>320XI320</w:t>
            </w:r>
            <w:r w:rsidR="00C63F7A" w:rsidRPr="00EE1FE5">
              <w:t xml:space="preserve"> ≥ H2</w:t>
            </w:r>
          </w:p>
        </w:tc>
        <w:tc>
          <w:tcPr>
            <w:tcW w:w="425" w:type="dxa"/>
          </w:tcPr>
          <w:p w14:paraId="4D1FEA66" w14:textId="77777777" w:rsidR="00C63F7A" w:rsidRPr="00EE1FE5" w:rsidRDefault="00C63F7A" w:rsidP="00D212F4">
            <w:pPr>
              <w:pStyle w:val="Brdtext"/>
              <w:ind w:left="0"/>
            </w:pPr>
          </w:p>
        </w:tc>
        <w:tc>
          <w:tcPr>
            <w:tcW w:w="425" w:type="dxa"/>
          </w:tcPr>
          <w:p w14:paraId="5C70214C" w14:textId="77777777" w:rsidR="00C63F7A" w:rsidRPr="00EE1FE5" w:rsidRDefault="00C63F7A" w:rsidP="00D212F4">
            <w:pPr>
              <w:pStyle w:val="Brdtext"/>
              <w:ind w:left="0"/>
            </w:pPr>
            <w:r w:rsidRPr="00EE1FE5">
              <w:t>X</w:t>
            </w:r>
          </w:p>
        </w:tc>
        <w:tc>
          <w:tcPr>
            <w:tcW w:w="425" w:type="dxa"/>
          </w:tcPr>
          <w:p w14:paraId="54BA3D12" w14:textId="77777777" w:rsidR="00C63F7A" w:rsidRPr="00EE1FE5" w:rsidRDefault="00C63F7A" w:rsidP="00D212F4">
            <w:pPr>
              <w:pStyle w:val="Brdtext"/>
              <w:ind w:left="0"/>
            </w:pPr>
          </w:p>
        </w:tc>
        <w:tc>
          <w:tcPr>
            <w:tcW w:w="1134" w:type="dxa"/>
          </w:tcPr>
          <w:p w14:paraId="07C5BAED" w14:textId="77777777" w:rsidR="00C63F7A" w:rsidRPr="00EE1FE5" w:rsidRDefault="00C63F7A" w:rsidP="00D212F4">
            <w:pPr>
              <w:pStyle w:val="Brdtext"/>
              <w:ind w:left="0"/>
            </w:pPr>
          </w:p>
        </w:tc>
      </w:tr>
    </w:tbl>
    <w:p w14:paraId="33DA23F9" w14:textId="77777777" w:rsidR="00C63F7A" w:rsidRPr="00EE1FE5" w:rsidRDefault="00C63F7A" w:rsidP="008C3C1C">
      <w:pPr>
        <w:pStyle w:val="Brdtext"/>
      </w:pPr>
    </w:p>
    <w:p w14:paraId="316B93EC" w14:textId="1A3397A7" w:rsidR="00C63F7A" w:rsidRPr="00EE1FE5" w:rsidRDefault="00C63F7A" w:rsidP="00C63F7A">
      <w:pPr>
        <w:pStyle w:val="Brdtext"/>
        <w:rPr>
          <w:i/>
        </w:rPr>
      </w:pPr>
      <w:r w:rsidRPr="00EE1FE5">
        <w:rPr>
          <w:i/>
        </w:rPr>
        <w:t xml:space="preserve">SIL-klassad säkerhetskrets för 254SV594-MV1 </w:t>
      </w:r>
      <w:r w:rsidRPr="00541015">
        <w:rPr>
          <w:i/>
          <w:strike/>
          <w:color w:val="FF0000"/>
        </w:rPr>
        <w:t>och 254</w:t>
      </w:r>
      <w:r w:rsidR="00FA7847" w:rsidRPr="00541015">
        <w:rPr>
          <w:i/>
          <w:strike/>
          <w:color w:val="FF0000"/>
        </w:rPr>
        <w:t>RV595</w:t>
      </w:r>
      <w:r w:rsidRPr="00541015">
        <w:rPr>
          <w:i/>
          <w:strike/>
          <w:color w:val="FF0000"/>
        </w:rPr>
        <w:t>-MV1</w:t>
      </w:r>
      <w:r w:rsidR="00541015">
        <w:rPr>
          <w:i/>
        </w:rPr>
        <w:t> </w:t>
      </w:r>
      <w:proofErr w:type="spellStart"/>
      <w:r w:rsidR="00541015" w:rsidRPr="00541015">
        <w:rPr>
          <w:i/>
          <w:color w:val="FF0000"/>
        </w:rPr>
        <w:t>254RV595-MV1</w:t>
      </w:r>
      <w:proofErr w:type="spellEnd"/>
      <w:r w:rsidR="00541015" w:rsidRPr="00541015">
        <w:rPr>
          <w:i/>
          <w:color w:val="FF0000"/>
        </w:rPr>
        <w:t xml:space="preserve"> Utgår!</w:t>
      </w:r>
      <w:r w:rsidR="00541015">
        <w:rPr>
          <w:i/>
        </w:rPr>
        <w:t xml:space="preserve"> </w:t>
      </w:r>
      <w:r w:rsidRPr="00EE1FE5">
        <w:rPr>
          <w:i/>
        </w:rPr>
        <w:t>(Order till stängd):</w:t>
      </w:r>
    </w:p>
    <w:p w14:paraId="07169882" w14:textId="0249898E" w:rsidR="00C63F7A" w:rsidRPr="00EE1FE5" w:rsidRDefault="00C63F7A" w:rsidP="00C63F7A">
      <w:pPr>
        <w:pStyle w:val="Brdtext"/>
      </w:pPr>
      <w:r w:rsidRPr="00EE1FE5">
        <w:t xml:space="preserve">Högt topptryck </w:t>
      </w:r>
      <w:r w:rsidR="00740F00" w:rsidRPr="00EE1FE5">
        <w:t>320XI320</w:t>
      </w:r>
      <w:r w:rsidRPr="00EE1FE5">
        <w:t xml:space="preserve">_H2 (2oo3) stänger </w:t>
      </w:r>
      <w:r w:rsidR="00FA7847" w:rsidRPr="00EE1FE5">
        <w:t>254SV594</w:t>
      </w:r>
      <w:r w:rsidRPr="00EE1FE5">
        <w:t xml:space="preserve"> </w:t>
      </w:r>
      <w:r w:rsidRPr="00541015">
        <w:rPr>
          <w:strike/>
          <w:color w:val="FF0000"/>
        </w:rPr>
        <w:t>&amp; 254RV</w:t>
      </w:r>
      <w:r w:rsidR="00FA7847" w:rsidRPr="00541015">
        <w:rPr>
          <w:strike/>
          <w:color w:val="FF0000"/>
        </w:rPr>
        <w:t>595</w:t>
      </w:r>
      <w:r w:rsidR="00541015">
        <w:t> </w:t>
      </w:r>
      <w:bookmarkStart w:id="59" w:name="_Hlk34188737"/>
      <w:r w:rsidR="00541015" w:rsidRPr="00541015">
        <w:rPr>
          <w:color w:val="FF0000"/>
        </w:rPr>
        <w:t>254RV595-MV1 Utgår</w:t>
      </w:r>
      <w:bookmarkEnd w:id="59"/>
      <w:r w:rsidR="00541015" w:rsidRPr="00541015">
        <w:rPr>
          <w:color w:val="FF0000"/>
        </w:rPr>
        <w:t>!</w:t>
      </w:r>
      <w:r w:rsidR="00541015">
        <w:t xml:space="preserve"> </w:t>
      </w:r>
      <w:r w:rsidRPr="00EE1FE5">
        <w:t>(utgång FALSE).</w:t>
      </w:r>
    </w:p>
    <w:p w14:paraId="1CE048DA" w14:textId="2B393431" w:rsidR="00C63F7A" w:rsidRPr="00EE1FE5" w:rsidRDefault="00FA7847" w:rsidP="00FA7847">
      <w:pPr>
        <w:pStyle w:val="Brdtext"/>
      </w:pPr>
      <w:r w:rsidRPr="00EE1FE5">
        <w:t xml:space="preserve">Lågt kvävgastryck </w:t>
      </w:r>
      <w:r w:rsidR="007B14CD" w:rsidRPr="00EE1FE5">
        <w:t>253XI323</w:t>
      </w:r>
      <w:r w:rsidR="00C63F7A" w:rsidRPr="00EE1FE5">
        <w:t xml:space="preserve">_L2 stänger </w:t>
      </w:r>
      <w:r w:rsidRPr="00EE1FE5">
        <w:t xml:space="preserve">254SV594 </w:t>
      </w:r>
      <w:r w:rsidRPr="00541015">
        <w:rPr>
          <w:strike/>
        </w:rPr>
        <w:t>&amp; 254RV595</w:t>
      </w:r>
      <w:r w:rsidR="00C63F7A" w:rsidRPr="00EE1FE5">
        <w:t xml:space="preserve"> </w:t>
      </w:r>
      <w:r w:rsidR="00541015" w:rsidRPr="00541015">
        <w:rPr>
          <w:color w:val="FF0000"/>
        </w:rPr>
        <w:t>254RV595-MV1 Utgår!</w:t>
      </w:r>
      <w:r w:rsidR="00541015" w:rsidRPr="00EE1FE5">
        <w:t xml:space="preserve"> </w:t>
      </w:r>
      <w:r w:rsidR="00C63F7A" w:rsidRPr="00EE1FE5">
        <w:t>(utgång FALSE).</w:t>
      </w:r>
    </w:p>
    <w:p w14:paraId="5FE3F195" w14:textId="77777777" w:rsidR="00FA7847" w:rsidRPr="00EE1FE5" w:rsidRDefault="00FA7847" w:rsidP="00FA7847">
      <w:pPr>
        <w:pStyle w:val="Brdtext"/>
      </w:pPr>
    </w:p>
    <w:p w14:paraId="29635C18" w14:textId="0F89BE0C" w:rsidR="008C3C1C" w:rsidRPr="00EE1FE5" w:rsidRDefault="008C3C1C" w:rsidP="008C3C1C">
      <w:pPr>
        <w:pStyle w:val="Brdtext"/>
      </w:pPr>
      <w:r w:rsidRPr="00EE1FE5">
        <w:t>PI-regulator 254FC590 reglerar gasens flöde i Nm3/h. Regulatorns utsignal styr 254RV595.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131A6F" w:rsidRPr="00EE1FE5">
        <w:t>15</w:t>
      </w:r>
      <w:r w:rsidR="006F485C" w:rsidRPr="00EE1FE5">
        <w:t>0</w:t>
      </w:r>
      <w:r w:rsidRPr="00EE1FE5">
        <w:t xml:space="preserve"> Nm3/h.</w:t>
      </w:r>
      <w:r w:rsidRPr="00EE1FE5">
        <w:br/>
        <w:t>Reverserad regulator (MV&gt;SP minska utsignal, MV&lt;SP öka utsignal).</w:t>
      </w:r>
      <w:r w:rsidRPr="00EE1FE5">
        <w:br/>
      </w:r>
    </w:p>
    <w:p w14:paraId="1421B006" w14:textId="3EE2DD6C" w:rsidR="00FA7847" w:rsidRPr="00EE1FE5" w:rsidRDefault="00FA7847" w:rsidP="00FA7847">
      <w:pPr>
        <w:pStyle w:val="Brdtext"/>
        <w:rPr>
          <w:i/>
        </w:rPr>
      </w:pPr>
      <w:r w:rsidRPr="00EE1FE5">
        <w:rPr>
          <w:i/>
        </w:rPr>
        <w:t xml:space="preserve">254FC590 (PID01) </w:t>
      </w:r>
      <w:proofErr w:type="spellStart"/>
      <w:r w:rsidRPr="00EE1FE5">
        <w:rPr>
          <w:i/>
        </w:rPr>
        <w:t>förreglingar</w:t>
      </w:r>
      <w:proofErr w:type="spellEnd"/>
      <w:r w:rsidRPr="00EE1FE5">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EE1FE5" w:rsidRPr="00EE1FE5" w14:paraId="0FBA21A5" w14:textId="77777777" w:rsidTr="00D212F4">
        <w:trPr>
          <w:trHeight w:val="396"/>
        </w:trPr>
        <w:tc>
          <w:tcPr>
            <w:tcW w:w="2639" w:type="dxa"/>
          </w:tcPr>
          <w:p w14:paraId="6B6A9471" w14:textId="77777777" w:rsidR="00FA7847" w:rsidRPr="00EE1FE5" w:rsidRDefault="00FA7847" w:rsidP="00D212F4">
            <w:pPr>
              <w:pStyle w:val="Brdtext"/>
              <w:ind w:left="0"/>
            </w:pPr>
            <w:r w:rsidRPr="00EE1FE5">
              <w:t>Objekt/signal</w:t>
            </w:r>
          </w:p>
        </w:tc>
        <w:tc>
          <w:tcPr>
            <w:tcW w:w="3423" w:type="dxa"/>
          </w:tcPr>
          <w:p w14:paraId="72CDB114" w14:textId="77777777" w:rsidR="00FA7847" w:rsidRPr="00EE1FE5" w:rsidRDefault="00FA7847" w:rsidP="00D212F4">
            <w:pPr>
              <w:pStyle w:val="Brdtext"/>
              <w:ind w:left="0"/>
            </w:pPr>
            <w:r w:rsidRPr="00EE1FE5">
              <w:t>Beskrivning</w:t>
            </w:r>
          </w:p>
        </w:tc>
        <w:tc>
          <w:tcPr>
            <w:tcW w:w="777" w:type="dxa"/>
          </w:tcPr>
          <w:p w14:paraId="580F3A2F" w14:textId="77777777" w:rsidR="00FA7847" w:rsidRPr="00EE1FE5" w:rsidRDefault="00FA7847" w:rsidP="00D212F4">
            <w:pPr>
              <w:pStyle w:val="Brdtext"/>
              <w:ind w:left="0"/>
            </w:pPr>
            <w:r w:rsidRPr="00EE1FE5">
              <w:t>IB</w:t>
            </w:r>
          </w:p>
        </w:tc>
        <w:tc>
          <w:tcPr>
            <w:tcW w:w="1089" w:type="dxa"/>
          </w:tcPr>
          <w:p w14:paraId="5B3808E5" w14:textId="77777777" w:rsidR="00FA7847" w:rsidRPr="00EE1FE5" w:rsidRDefault="00FA7847" w:rsidP="00D212F4">
            <w:pPr>
              <w:pStyle w:val="Brdtext"/>
              <w:ind w:left="0"/>
            </w:pPr>
            <w:proofErr w:type="spellStart"/>
            <w:r w:rsidRPr="00EE1FE5">
              <w:t>IBRef</w:t>
            </w:r>
            <w:proofErr w:type="spellEnd"/>
          </w:p>
        </w:tc>
      </w:tr>
      <w:tr w:rsidR="00EE1FE5" w:rsidRPr="00EE1FE5" w14:paraId="2FEE6A2B" w14:textId="77777777" w:rsidTr="00D212F4">
        <w:trPr>
          <w:trHeight w:val="396"/>
        </w:trPr>
        <w:tc>
          <w:tcPr>
            <w:tcW w:w="2639" w:type="dxa"/>
          </w:tcPr>
          <w:p w14:paraId="72A9725B" w14:textId="2C1DD767" w:rsidR="00FA7847" w:rsidRPr="00EE1FE5" w:rsidRDefault="00FA7847" w:rsidP="00D212F4">
            <w:pPr>
              <w:pStyle w:val="Brdtext"/>
              <w:ind w:left="0"/>
            </w:pPr>
            <w:r w:rsidRPr="00EE1FE5">
              <w:t>254SV594-MV1</w:t>
            </w:r>
          </w:p>
        </w:tc>
        <w:tc>
          <w:tcPr>
            <w:tcW w:w="3423" w:type="dxa"/>
          </w:tcPr>
          <w:p w14:paraId="69950ED5" w14:textId="77777777" w:rsidR="00FA7847" w:rsidRPr="00EE1FE5" w:rsidRDefault="00FA7847" w:rsidP="00D212F4">
            <w:pPr>
              <w:pStyle w:val="Brdtext"/>
              <w:ind w:left="0"/>
            </w:pPr>
            <w:r w:rsidRPr="00EE1FE5">
              <w:t>Säkerhetssystem</w:t>
            </w:r>
          </w:p>
        </w:tc>
        <w:tc>
          <w:tcPr>
            <w:tcW w:w="777" w:type="dxa"/>
          </w:tcPr>
          <w:p w14:paraId="1666F24C" w14:textId="77777777" w:rsidR="00FA7847" w:rsidRPr="00EE1FE5" w:rsidRDefault="00FA7847" w:rsidP="00D212F4">
            <w:pPr>
              <w:pStyle w:val="Brdtext"/>
              <w:ind w:left="0"/>
            </w:pPr>
            <w:r w:rsidRPr="00EE1FE5">
              <w:t>IB1</w:t>
            </w:r>
          </w:p>
        </w:tc>
        <w:tc>
          <w:tcPr>
            <w:tcW w:w="1089" w:type="dxa"/>
          </w:tcPr>
          <w:p w14:paraId="066A1D30" w14:textId="77777777" w:rsidR="00FA7847" w:rsidRPr="00EE1FE5" w:rsidRDefault="00FA7847" w:rsidP="00D212F4">
            <w:pPr>
              <w:pStyle w:val="Brdtext"/>
              <w:ind w:left="0"/>
            </w:pPr>
            <w:r w:rsidRPr="00EE1FE5">
              <w:t>0,0</w:t>
            </w:r>
          </w:p>
        </w:tc>
      </w:tr>
      <w:tr w:rsidR="00EE1FE5" w:rsidRPr="00EE1FE5" w14:paraId="50E27D64" w14:textId="77777777" w:rsidTr="00D212F4">
        <w:trPr>
          <w:trHeight w:val="396"/>
        </w:trPr>
        <w:tc>
          <w:tcPr>
            <w:tcW w:w="2639" w:type="dxa"/>
          </w:tcPr>
          <w:p w14:paraId="686BC225" w14:textId="2C09D053" w:rsidR="00FA7847" w:rsidRPr="00541015" w:rsidRDefault="00FA7847" w:rsidP="00D212F4">
            <w:pPr>
              <w:pStyle w:val="Brdtext"/>
              <w:ind w:left="0"/>
              <w:rPr>
                <w:strike/>
                <w:color w:val="FF0000"/>
              </w:rPr>
            </w:pPr>
            <w:r w:rsidRPr="00541015">
              <w:rPr>
                <w:strike/>
                <w:color w:val="FF0000"/>
              </w:rPr>
              <w:t>254RV595-MV1</w:t>
            </w:r>
          </w:p>
        </w:tc>
        <w:tc>
          <w:tcPr>
            <w:tcW w:w="3423" w:type="dxa"/>
          </w:tcPr>
          <w:p w14:paraId="0903ED12" w14:textId="67850C75" w:rsidR="00FA7847" w:rsidRPr="00541015" w:rsidRDefault="00FA7847" w:rsidP="00D212F4">
            <w:pPr>
              <w:pStyle w:val="Brdtext"/>
              <w:ind w:left="0"/>
              <w:rPr>
                <w:strike/>
                <w:color w:val="FF0000"/>
              </w:rPr>
            </w:pPr>
            <w:r w:rsidRPr="00541015">
              <w:rPr>
                <w:strike/>
                <w:color w:val="FF0000"/>
              </w:rPr>
              <w:t>Säkerhetssystem</w:t>
            </w:r>
            <w:r w:rsidR="00541015">
              <w:rPr>
                <w:strike/>
                <w:color w:val="FF0000"/>
              </w:rPr>
              <w:t xml:space="preserve"> </w:t>
            </w:r>
            <w:r w:rsidR="00541015" w:rsidRPr="00541015">
              <w:rPr>
                <w:color w:val="FF0000"/>
              </w:rPr>
              <w:t>254RV595-MV1 Utgår!</w:t>
            </w:r>
          </w:p>
        </w:tc>
        <w:tc>
          <w:tcPr>
            <w:tcW w:w="777" w:type="dxa"/>
          </w:tcPr>
          <w:p w14:paraId="76AA8707" w14:textId="77777777" w:rsidR="00FA7847" w:rsidRPr="00541015" w:rsidRDefault="00FA7847" w:rsidP="00D212F4">
            <w:pPr>
              <w:pStyle w:val="Brdtext"/>
              <w:ind w:left="0"/>
              <w:rPr>
                <w:strike/>
                <w:color w:val="FF0000"/>
              </w:rPr>
            </w:pPr>
            <w:r w:rsidRPr="00541015">
              <w:rPr>
                <w:strike/>
                <w:color w:val="FF0000"/>
              </w:rPr>
              <w:t>IB2</w:t>
            </w:r>
          </w:p>
        </w:tc>
        <w:tc>
          <w:tcPr>
            <w:tcW w:w="1089" w:type="dxa"/>
          </w:tcPr>
          <w:p w14:paraId="070B204A" w14:textId="77777777" w:rsidR="00FA7847" w:rsidRPr="00541015" w:rsidRDefault="00FA7847" w:rsidP="00D212F4">
            <w:pPr>
              <w:pStyle w:val="Brdtext"/>
              <w:ind w:left="0"/>
              <w:rPr>
                <w:strike/>
                <w:color w:val="FF0000"/>
              </w:rPr>
            </w:pPr>
            <w:r w:rsidRPr="00541015">
              <w:rPr>
                <w:strike/>
                <w:color w:val="FF0000"/>
              </w:rPr>
              <w:t>0,0</w:t>
            </w:r>
          </w:p>
        </w:tc>
      </w:tr>
      <w:tr w:rsidR="00FA7847" w:rsidRPr="00EE1FE5" w14:paraId="01125E6B" w14:textId="77777777" w:rsidTr="00D212F4">
        <w:trPr>
          <w:trHeight w:val="686"/>
        </w:trPr>
        <w:tc>
          <w:tcPr>
            <w:tcW w:w="2639" w:type="dxa"/>
          </w:tcPr>
          <w:p w14:paraId="1BF13C3F" w14:textId="3B5C09A6" w:rsidR="00FA7847" w:rsidRPr="00EE1FE5" w:rsidRDefault="00FA7847" w:rsidP="00D212F4">
            <w:pPr>
              <w:pStyle w:val="Brdtext"/>
              <w:ind w:left="0"/>
            </w:pPr>
            <w:r w:rsidRPr="00EE1FE5">
              <w:t>254SV594-GSO</w:t>
            </w:r>
          </w:p>
        </w:tc>
        <w:tc>
          <w:tcPr>
            <w:tcW w:w="3423" w:type="dxa"/>
          </w:tcPr>
          <w:p w14:paraId="10A10B57" w14:textId="5639C0E3" w:rsidR="00FA7847" w:rsidRPr="00EE1FE5" w:rsidRDefault="00FA7847" w:rsidP="00D212F4">
            <w:pPr>
              <w:pStyle w:val="Brdtext"/>
              <w:ind w:left="0"/>
            </w:pPr>
            <w:r w:rsidRPr="00EE1FE5">
              <w:t>254SV594 ej öppen</w:t>
            </w:r>
          </w:p>
        </w:tc>
        <w:tc>
          <w:tcPr>
            <w:tcW w:w="777" w:type="dxa"/>
          </w:tcPr>
          <w:p w14:paraId="0D3CC2E7" w14:textId="77777777" w:rsidR="00FA7847" w:rsidRPr="00EE1FE5" w:rsidRDefault="00FA7847" w:rsidP="00D212F4">
            <w:pPr>
              <w:pStyle w:val="Brdtext"/>
              <w:ind w:left="0"/>
            </w:pPr>
            <w:r w:rsidRPr="00EE1FE5">
              <w:t>IB3</w:t>
            </w:r>
          </w:p>
        </w:tc>
        <w:tc>
          <w:tcPr>
            <w:tcW w:w="1089" w:type="dxa"/>
          </w:tcPr>
          <w:p w14:paraId="6F0DD788" w14:textId="77777777" w:rsidR="00FA7847" w:rsidRPr="00EE1FE5" w:rsidRDefault="00FA7847" w:rsidP="00D212F4">
            <w:pPr>
              <w:pStyle w:val="Brdtext"/>
              <w:ind w:left="0"/>
            </w:pPr>
            <w:r w:rsidRPr="00EE1FE5">
              <w:t>0,0</w:t>
            </w:r>
          </w:p>
        </w:tc>
      </w:tr>
    </w:tbl>
    <w:p w14:paraId="46B7CC34" w14:textId="77777777" w:rsidR="00FA7847" w:rsidRPr="00EE1FE5" w:rsidRDefault="00FA7847" w:rsidP="008C3C1C">
      <w:pPr>
        <w:pStyle w:val="Brdtext"/>
      </w:pPr>
    </w:p>
    <w:p w14:paraId="63D0D75D" w14:textId="77777777" w:rsidR="008C3C1C" w:rsidRPr="00EE1FE5" w:rsidRDefault="008C3C1C" w:rsidP="008C3C1C">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701"/>
        <w:gridCol w:w="567"/>
        <w:gridCol w:w="651"/>
        <w:gridCol w:w="586"/>
        <w:gridCol w:w="586"/>
        <w:gridCol w:w="586"/>
      </w:tblGrid>
      <w:tr w:rsidR="00EE1FE5" w:rsidRPr="00EE1FE5" w14:paraId="4F383ADC" w14:textId="77777777" w:rsidTr="008111EF">
        <w:tc>
          <w:tcPr>
            <w:tcW w:w="1551" w:type="dxa"/>
          </w:tcPr>
          <w:p w14:paraId="5DE2F209" w14:textId="77777777" w:rsidR="008C3C1C" w:rsidRPr="00EE1FE5" w:rsidRDefault="008C3C1C" w:rsidP="008C3C1C">
            <w:pPr>
              <w:pStyle w:val="Brdtext"/>
              <w:ind w:left="0"/>
            </w:pPr>
            <w:r w:rsidRPr="00EE1FE5">
              <w:t>Objekt/Signal</w:t>
            </w:r>
          </w:p>
        </w:tc>
        <w:tc>
          <w:tcPr>
            <w:tcW w:w="1705" w:type="dxa"/>
          </w:tcPr>
          <w:p w14:paraId="666C28A5" w14:textId="77777777" w:rsidR="008C3C1C" w:rsidRPr="00EE1FE5" w:rsidRDefault="008C3C1C" w:rsidP="008C3C1C">
            <w:pPr>
              <w:pStyle w:val="Brdtext"/>
              <w:ind w:left="0"/>
            </w:pPr>
            <w:r w:rsidRPr="00EE1FE5">
              <w:t>Beskrivning</w:t>
            </w:r>
          </w:p>
        </w:tc>
        <w:tc>
          <w:tcPr>
            <w:tcW w:w="1701" w:type="dxa"/>
          </w:tcPr>
          <w:p w14:paraId="5E6038ED" w14:textId="77777777" w:rsidR="008C3C1C" w:rsidRPr="00EE1FE5" w:rsidRDefault="008C3C1C" w:rsidP="008C3C1C">
            <w:pPr>
              <w:pStyle w:val="Brdtext"/>
              <w:ind w:left="0"/>
            </w:pPr>
            <w:r w:rsidRPr="00EE1FE5">
              <w:t>Mätområde</w:t>
            </w:r>
          </w:p>
        </w:tc>
        <w:tc>
          <w:tcPr>
            <w:tcW w:w="567" w:type="dxa"/>
          </w:tcPr>
          <w:p w14:paraId="2C74C706" w14:textId="77777777" w:rsidR="008C3C1C" w:rsidRPr="00EE1FE5" w:rsidRDefault="008C3C1C" w:rsidP="008C3C1C">
            <w:pPr>
              <w:pStyle w:val="Brdtext"/>
              <w:ind w:left="0"/>
            </w:pPr>
            <w:r w:rsidRPr="00EE1FE5">
              <w:t>L2</w:t>
            </w:r>
          </w:p>
        </w:tc>
        <w:tc>
          <w:tcPr>
            <w:tcW w:w="651" w:type="dxa"/>
          </w:tcPr>
          <w:p w14:paraId="1703EC60" w14:textId="77777777" w:rsidR="008C3C1C" w:rsidRPr="00EE1FE5" w:rsidRDefault="008C3C1C" w:rsidP="008C3C1C">
            <w:pPr>
              <w:pStyle w:val="Brdtext"/>
              <w:ind w:left="0"/>
            </w:pPr>
            <w:r w:rsidRPr="00EE1FE5">
              <w:t>L1</w:t>
            </w:r>
          </w:p>
        </w:tc>
        <w:tc>
          <w:tcPr>
            <w:tcW w:w="586" w:type="dxa"/>
          </w:tcPr>
          <w:p w14:paraId="0C8FE563" w14:textId="77777777" w:rsidR="008C3C1C" w:rsidRPr="00EE1FE5" w:rsidRDefault="008C3C1C" w:rsidP="008C3C1C">
            <w:pPr>
              <w:pStyle w:val="Brdtext"/>
              <w:ind w:left="0"/>
            </w:pPr>
            <w:r w:rsidRPr="00EE1FE5">
              <w:t>H1</w:t>
            </w:r>
          </w:p>
        </w:tc>
        <w:tc>
          <w:tcPr>
            <w:tcW w:w="586" w:type="dxa"/>
          </w:tcPr>
          <w:p w14:paraId="075FB786" w14:textId="77777777" w:rsidR="008C3C1C" w:rsidRPr="00EE1FE5" w:rsidRDefault="008C3C1C" w:rsidP="008C3C1C">
            <w:pPr>
              <w:pStyle w:val="Brdtext"/>
              <w:ind w:left="0"/>
            </w:pPr>
            <w:r w:rsidRPr="00EE1FE5">
              <w:t>H2</w:t>
            </w:r>
          </w:p>
        </w:tc>
        <w:tc>
          <w:tcPr>
            <w:tcW w:w="586" w:type="dxa"/>
          </w:tcPr>
          <w:p w14:paraId="7E1037C3" w14:textId="77777777" w:rsidR="008C3C1C" w:rsidRPr="00EE1FE5" w:rsidRDefault="008C3C1C" w:rsidP="008C3C1C">
            <w:pPr>
              <w:pStyle w:val="Brdtext"/>
              <w:ind w:left="0"/>
            </w:pPr>
            <w:r w:rsidRPr="00EE1FE5">
              <w:t>SIL</w:t>
            </w:r>
          </w:p>
        </w:tc>
      </w:tr>
      <w:tr w:rsidR="00EE1FE5" w:rsidRPr="00EE1FE5" w14:paraId="3F9794B0" w14:textId="77777777" w:rsidTr="008111EF">
        <w:tc>
          <w:tcPr>
            <w:tcW w:w="1551" w:type="dxa"/>
          </w:tcPr>
          <w:p w14:paraId="3B36F00D" w14:textId="06291150" w:rsidR="008C3C1C" w:rsidRPr="00EE1FE5" w:rsidRDefault="008C3C1C" w:rsidP="006F485C">
            <w:pPr>
              <w:pStyle w:val="Brdtext"/>
              <w:ind w:left="0"/>
            </w:pPr>
            <w:r w:rsidRPr="00EE1FE5">
              <w:t>254PI</w:t>
            </w:r>
            <w:r w:rsidR="006F485C" w:rsidRPr="00EE1FE5">
              <w:t>380</w:t>
            </w:r>
          </w:p>
        </w:tc>
        <w:tc>
          <w:tcPr>
            <w:tcW w:w="1705" w:type="dxa"/>
          </w:tcPr>
          <w:p w14:paraId="45A3EC4D" w14:textId="10D0FD8E" w:rsidR="008C3C1C" w:rsidRPr="00EE1FE5" w:rsidRDefault="008C3C1C" w:rsidP="008C3C1C">
            <w:pPr>
              <w:pStyle w:val="Brdtext"/>
              <w:ind w:left="0"/>
            </w:pPr>
            <w:r w:rsidRPr="00EE1FE5">
              <w:t xml:space="preserve">Tryck </w:t>
            </w:r>
            <w:r w:rsidR="00131A6F" w:rsidRPr="00EE1FE5">
              <w:t>kväv</w:t>
            </w:r>
            <w:r w:rsidRPr="00EE1FE5">
              <w:t>gas</w:t>
            </w:r>
          </w:p>
        </w:tc>
        <w:tc>
          <w:tcPr>
            <w:tcW w:w="1701" w:type="dxa"/>
          </w:tcPr>
          <w:p w14:paraId="3CAD2E0C" w14:textId="0141FE17" w:rsidR="008C3C1C" w:rsidRPr="00EE1FE5" w:rsidRDefault="008C3C1C" w:rsidP="00131A6F">
            <w:pPr>
              <w:pStyle w:val="Brdtext"/>
              <w:ind w:left="0"/>
            </w:pPr>
            <w:r w:rsidRPr="00EE1FE5">
              <w:t xml:space="preserve">0 </w:t>
            </w:r>
            <w:r w:rsidR="00131A6F" w:rsidRPr="00EE1FE5">
              <w:t>–</w:t>
            </w:r>
            <w:r w:rsidRPr="00EE1FE5">
              <w:t xml:space="preserve"> </w:t>
            </w:r>
            <w:r w:rsidR="007240F3" w:rsidRPr="00EE1FE5">
              <w:t>16</w:t>
            </w:r>
            <w:r w:rsidR="00131A6F" w:rsidRPr="00EE1FE5">
              <w:t>bar</w:t>
            </w:r>
          </w:p>
        </w:tc>
        <w:tc>
          <w:tcPr>
            <w:tcW w:w="567" w:type="dxa"/>
          </w:tcPr>
          <w:p w14:paraId="5ACC67A9" w14:textId="77777777" w:rsidR="008C3C1C" w:rsidRPr="00EE1FE5" w:rsidRDefault="008C3C1C" w:rsidP="008C3C1C">
            <w:pPr>
              <w:pStyle w:val="Brdtext"/>
              <w:ind w:left="0"/>
            </w:pPr>
          </w:p>
        </w:tc>
        <w:tc>
          <w:tcPr>
            <w:tcW w:w="651" w:type="dxa"/>
          </w:tcPr>
          <w:p w14:paraId="6EB1AE69" w14:textId="77777777" w:rsidR="008C3C1C" w:rsidRPr="00EE1FE5" w:rsidRDefault="008C3C1C" w:rsidP="008C3C1C">
            <w:pPr>
              <w:pStyle w:val="Brdtext"/>
              <w:ind w:left="0"/>
            </w:pPr>
          </w:p>
        </w:tc>
        <w:tc>
          <w:tcPr>
            <w:tcW w:w="586" w:type="dxa"/>
          </w:tcPr>
          <w:p w14:paraId="317CE131" w14:textId="77777777" w:rsidR="008C3C1C" w:rsidRPr="00EE1FE5" w:rsidRDefault="008C3C1C" w:rsidP="008C3C1C">
            <w:pPr>
              <w:pStyle w:val="Brdtext"/>
              <w:ind w:left="0"/>
            </w:pPr>
          </w:p>
        </w:tc>
        <w:tc>
          <w:tcPr>
            <w:tcW w:w="586" w:type="dxa"/>
          </w:tcPr>
          <w:p w14:paraId="1ED7CFC6" w14:textId="77777777" w:rsidR="008C3C1C" w:rsidRPr="00EE1FE5" w:rsidRDefault="008C3C1C" w:rsidP="008C3C1C">
            <w:pPr>
              <w:pStyle w:val="Brdtext"/>
              <w:ind w:left="0"/>
            </w:pPr>
          </w:p>
        </w:tc>
        <w:tc>
          <w:tcPr>
            <w:tcW w:w="586" w:type="dxa"/>
          </w:tcPr>
          <w:p w14:paraId="584A9088" w14:textId="77777777" w:rsidR="008C3C1C" w:rsidRPr="00EE1FE5" w:rsidRDefault="008C3C1C" w:rsidP="008C3C1C">
            <w:pPr>
              <w:pStyle w:val="Brdtext"/>
              <w:ind w:left="0"/>
            </w:pPr>
          </w:p>
        </w:tc>
      </w:tr>
      <w:tr w:rsidR="00EE1FE5" w:rsidRPr="00EE1FE5" w14:paraId="4DEE5E6A" w14:textId="77777777" w:rsidTr="008111EF">
        <w:tc>
          <w:tcPr>
            <w:tcW w:w="1551" w:type="dxa"/>
          </w:tcPr>
          <w:p w14:paraId="352FF144" w14:textId="7D14FBA6" w:rsidR="008C3C1C" w:rsidRPr="00EE1FE5" w:rsidRDefault="008C3C1C" w:rsidP="008C3C1C">
            <w:pPr>
              <w:pStyle w:val="Brdtext"/>
              <w:ind w:left="0"/>
            </w:pPr>
            <w:r w:rsidRPr="00EE1FE5">
              <w:t>254TI590</w:t>
            </w:r>
          </w:p>
        </w:tc>
        <w:tc>
          <w:tcPr>
            <w:tcW w:w="1705" w:type="dxa"/>
          </w:tcPr>
          <w:p w14:paraId="0B478291" w14:textId="3C9BED21" w:rsidR="008C3C1C" w:rsidRPr="00EE1FE5" w:rsidRDefault="008C3C1C" w:rsidP="00AC55DE">
            <w:pPr>
              <w:pStyle w:val="Brdtext"/>
              <w:ind w:left="0"/>
            </w:pPr>
            <w:r w:rsidRPr="00EE1FE5">
              <w:t>Temp</w:t>
            </w:r>
            <w:r w:rsidR="00131A6F" w:rsidRPr="00EE1FE5">
              <w:t xml:space="preserve"> kvävgas</w:t>
            </w:r>
          </w:p>
        </w:tc>
        <w:tc>
          <w:tcPr>
            <w:tcW w:w="1701" w:type="dxa"/>
          </w:tcPr>
          <w:p w14:paraId="5168A561" w14:textId="1B7BB355" w:rsidR="008C3C1C" w:rsidRPr="00EE1FE5" w:rsidRDefault="00131A6F" w:rsidP="008C3C1C">
            <w:pPr>
              <w:pStyle w:val="Brdtext"/>
              <w:ind w:left="0"/>
            </w:pPr>
            <w:r w:rsidRPr="00EE1FE5">
              <w:t>-40 - 1</w:t>
            </w:r>
            <w:r w:rsidR="008C3C1C" w:rsidRPr="00EE1FE5">
              <w:t>00°C</w:t>
            </w:r>
          </w:p>
        </w:tc>
        <w:tc>
          <w:tcPr>
            <w:tcW w:w="567" w:type="dxa"/>
          </w:tcPr>
          <w:p w14:paraId="369D56A0" w14:textId="77777777" w:rsidR="008C3C1C" w:rsidRPr="00EE1FE5" w:rsidRDefault="008C3C1C" w:rsidP="008C3C1C">
            <w:pPr>
              <w:pStyle w:val="Brdtext"/>
              <w:ind w:left="0"/>
            </w:pPr>
          </w:p>
        </w:tc>
        <w:tc>
          <w:tcPr>
            <w:tcW w:w="651" w:type="dxa"/>
          </w:tcPr>
          <w:p w14:paraId="4D11108A" w14:textId="77777777" w:rsidR="008C3C1C" w:rsidRPr="00EE1FE5" w:rsidRDefault="008C3C1C" w:rsidP="008C3C1C">
            <w:pPr>
              <w:pStyle w:val="Brdtext"/>
              <w:ind w:left="0"/>
            </w:pPr>
          </w:p>
        </w:tc>
        <w:tc>
          <w:tcPr>
            <w:tcW w:w="586" w:type="dxa"/>
          </w:tcPr>
          <w:p w14:paraId="22B464DD" w14:textId="77777777" w:rsidR="008C3C1C" w:rsidRPr="00EE1FE5" w:rsidRDefault="008C3C1C" w:rsidP="008C3C1C">
            <w:pPr>
              <w:pStyle w:val="Brdtext"/>
              <w:ind w:left="0"/>
            </w:pPr>
          </w:p>
        </w:tc>
        <w:tc>
          <w:tcPr>
            <w:tcW w:w="586" w:type="dxa"/>
          </w:tcPr>
          <w:p w14:paraId="7D8E26E2" w14:textId="77777777" w:rsidR="008C3C1C" w:rsidRPr="00EE1FE5" w:rsidRDefault="008C3C1C" w:rsidP="008C3C1C">
            <w:pPr>
              <w:pStyle w:val="Brdtext"/>
              <w:ind w:left="0"/>
            </w:pPr>
          </w:p>
        </w:tc>
        <w:tc>
          <w:tcPr>
            <w:tcW w:w="586" w:type="dxa"/>
          </w:tcPr>
          <w:p w14:paraId="51769992" w14:textId="77777777" w:rsidR="008C3C1C" w:rsidRPr="00EE1FE5" w:rsidRDefault="008C3C1C" w:rsidP="008C3C1C">
            <w:pPr>
              <w:pStyle w:val="Brdtext"/>
              <w:ind w:left="0"/>
            </w:pPr>
          </w:p>
        </w:tc>
      </w:tr>
      <w:tr w:rsidR="008C3C1C" w:rsidRPr="00EE1FE5" w14:paraId="5E889902" w14:textId="77777777" w:rsidTr="008111EF">
        <w:tc>
          <w:tcPr>
            <w:tcW w:w="1551" w:type="dxa"/>
          </w:tcPr>
          <w:p w14:paraId="4CA8E352" w14:textId="2E7113E6" w:rsidR="008C3C1C" w:rsidRPr="00EE1FE5" w:rsidRDefault="00B1025B" w:rsidP="008C3C1C">
            <w:pPr>
              <w:pStyle w:val="Brdtext"/>
              <w:ind w:left="0"/>
            </w:pPr>
            <w:r w:rsidRPr="00EE1FE5">
              <w:t>254F</w:t>
            </w:r>
            <w:r w:rsidR="008C3C1C" w:rsidRPr="00EE1FE5">
              <w:t>I590</w:t>
            </w:r>
          </w:p>
        </w:tc>
        <w:tc>
          <w:tcPr>
            <w:tcW w:w="1705" w:type="dxa"/>
          </w:tcPr>
          <w:p w14:paraId="0625A054" w14:textId="20C804DD" w:rsidR="008C3C1C" w:rsidRPr="00EE1FE5" w:rsidRDefault="00B1025B" w:rsidP="008C3C1C">
            <w:pPr>
              <w:pStyle w:val="Brdtext"/>
              <w:ind w:left="0"/>
            </w:pPr>
            <w:r w:rsidRPr="00EE1FE5">
              <w:t>Flöde</w:t>
            </w:r>
          </w:p>
        </w:tc>
        <w:tc>
          <w:tcPr>
            <w:tcW w:w="1701" w:type="dxa"/>
          </w:tcPr>
          <w:p w14:paraId="6C845A54" w14:textId="05BAF744" w:rsidR="008C3C1C" w:rsidRPr="00EE1FE5" w:rsidRDefault="00131A6F" w:rsidP="008C3C1C">
            <w:pPr>
              <w:pStyle w:val="Brdtext"/>
              <w:ind w:left="0"/>
            </w:pPr>
            <w:r w:rsidRPr="00EE1FE5">
              <w:t>0</w:t>
            </w:r>
            <w:r w:rsidR="008111EF" w:rsidRPr="00EE1FE5">
              <w:t xml:space="preserve"> </w:t>
            </w:r>
            <w:r w:rsidRPr="00EE1FE5">
              <w:t>-</w:t>
            </w:r>
            <w:r w:rsidR="008111EF" w:rsidRPr="00EE1FE5">
              <w:t xml:space="preserve"> </w:t>
            </w:r>
            <w:r w:rsidRPr="00EE1FE5">
              <w:t>15</w:t>
            </w:r>
            <w:r w:rsidR="006F485C" w:rsidRPr="00EE1FE5">
              <w:t>0</w:t>
            </w:r>
            <w:r w:rsidR="008C3C1C" w:rsidRPr="00EE1FE5">
              <w:t>Nm3/h</w:t>
            </w:r>
          </w:p>
        </w:tc>
        <w:tc>
          <w:tcPr>
            <w:tcW w:w="567" w:type="dxa"/>
          </w:tcPr>
          <w:p w14:paraId="2C8A41FA" w14:textId="77777777" w:rsidR="008C3C1C" w:rsidRPr="00EE1FE5" w:rsidRDefault="008C3C1C" w:rsidP="008C3C1C">
            <w:pPr>
              <w:pStyle w:val="Brdtext"/>
              <w:ind w:left="0"/>
            </w:pPr>
          </w:p>
        </w:tc>
        <w:tc>
          <w:tcPr>
            <w:tcW w:w="651" w:type="dxa"/>
          </w:tcPr>
          <w:p w14:paraId="4F11D83B" w14:textId="77777777" w:rsidR="008C3C1C" w:rsidRPr="00EE1FE5" w:rsidRDefault="008C3C1C" w:rsidP="008C3C1C">
            <w:pPr>
              <w:pStyle w:val="Brdtext"/>
              <w:ind w:left="0"/>
            </w:pPr>
          </w:p>
        </w:tc>
        <w:tc>
          <w:tcPr>
            <w:tcW w:w="586" w:type="dxa"/>
          </w:tcPr>
          <w:p w14:paraId="7AA1230D" w14:textId="77777777" w:rsidR="008C3C1C" w:rsidRPr="00EE1FE5" w:rsidRDefault="008C3C1C" w:rsidP="008C3C1C">
            <w:pPr>
              <w:pStyle w:val="Brdtext"/>
              <w:ind w:left="0"/>
            </w:pPr>
          </w:p>
        </w:tc>
        <w:tc>
          <w:tcPr>
            <w:tcW w:w="586" w:type="dxa"/>
          </w:tcPr>
          <w:p w14:paraId="12CA9ED7" w14:textId="77777777" w:rsidR="008C3C1C" w:rsidRPr="00EE1FE5" w:rsidRDefault="008C3C1C" w:rsidP="008C3C1C">
            <w:pPr>
              <w:pStyle w:val="Brdtext"/>
              <w:ind w:left="0"/>
            </w:pPr>
          </w:p>
        </w:tc>
        <w:tc>
          <w:tcPr>
            <w:tcW w:w="586" w:type="dxa"/>
          </w:tcPr>
          <w:p w14:paraId="023C4DFD" w14:textId="77777777" w:rsidR="008C3C1C" w:rsidRPr="00EE1FE5" w:rsidRDefault="008C3C1C" w:rsidP="008C3C1C">
            <w:pPr>
              <w:pStyle w:val="Brdtext"/>
              <w:ind w:left="0"/>
            </w:pPr>
          </w:p>
        </w:tc>
      </w:tr>
    </w:tbl>
    <w:p w14:paraId="1153B0EA" w14:textId="77777777" w:rsidR="008C3C1C" w:rsidRPr="00EE1FE5" w:rsidRDefault="008C3C1C" w:rsidP="008C3C1C">
      <w:pPr>
        <w:pStyle w:val="Brdtext"/>
      </w:pPr>
    </w:p>
    <w:p w14:paraId="4945882E" w14:textId="77777777" w:rsidR="00AC55DE" w:rsidRPr="00EE1FE5" w:rsidRDefault="00AC55DE" w:rsidP="00FA7847">
      <w:pPr>
        <w:pStyle w:val="Brdtext"/>
        <w:ind w:left="0"/>
      </w:pPr>
    </w:p>
    <w:p w14:paraId="26D77B23" w14:textId="0B43C2B3" w:rsidR="00507EDD" w:rsidRPr="00EE1FE5" w:rsidRDefault="00507EDD" w:rsidP="00507EDD">
      <w:pPr>
        <w:pStyle w:val="Rubrik3"/>
      </w:pPr>
      <w:bookmarkStart w:id="60" w:name="_Toc34188999"/>
      <w:r w:rsidRPr="00EE1FE5">
        <w:t xml:space="preserve">Flöde från </w:t>
      </w:r>
      <w:proofErr w:type="spellStart"/>
      <w:r w:rsidRPr="00EE1FE5">
        <w:t>elfilter</w:t>
      </w:r>
      <w:proofErr w:type="spellEnd"/>
      <w:r w:rsidRPr="00EE1FE5">
        <w:t xml:space="preserve"> via fackla</w:t>
      </w:r>
      <w:bookmarkEnd w:id="60"/>
    </w:p>
    <w:p w14:paraId="339BB160" w14:textId="77777777" w:rsidR="00507EDD" w:rsidRPr="00EE1FE5" w:rsidRDefault="00507EDD" w:rsidP="00507EDD">
      <w:pPr>
        <w:pStyle w:val="Brdtext"/>
      </w:pPr>
    </w:p>
    <w:p w14:paraId="04FFA1BC" w14:textId="63988120" w:rsidR="00507EDD" w:rsidRPr="00EE1FE5" w:rsidRDefault="00507EDD" w:rsidP="00507EDD">
      <w:pPr>
        <w:pStyle w:val="Brdtext"/>
      </w:pPr>
      <w:r w:rsidRPr="00EE1FE5">
        <w:lastRenderedPageBreak/>
        <w:t>PI-reg</w:t>
      </w:r>
      <w:r w:rsidR="006B47F9" w:rsidRPr="00EE1FE5">
        <w:t>ulator 353FC597 reglerar flöde mot internt auto-</w:t>
      </w:r>
      <w:proofErr w:type="spellStart"/>
      <w:r w:rsidR="006B47F9" w:rsidRPr="00EE1FE5">
        <w:t>börvärde</w:t>
      </w:r>
      <w:proofErr w:type="spellEnd"/>
      <w:r w:rsidR="006B47F9" w:rsidRPr="00EE1FE5">
        <w:t xml:space="preserve"> </w:t>
      </w:r>
      <w:proofErr w:type="spellStart"/>
      <w:r w:rsidR="006B47F9" w:rsidRPr="00EE1FE5">
        <w:t>mha</w:t>
      </w:r>
      <w:proofErr w:type="spellEnd"/>
      <w:r w:rsidR="006B47F9" w:rsidRPr="00EE1FE5">
        <w:t xml:space="preserve">. </w:t>
      </w:r>
      <w:proofErr w:type="spellStart"/>
      <w:r w:rsidR="006B47F9" w:rsidRPr="00EE1FE5">
        <w:t>ärvärde</w:t>
      </w:r>
      <w:proofErr w:type="spellEnd"/>
      <w:r w:rsidR="006B47F9" w:rsidRPr="00EE1FE5">
        <w:t xml:space="preserve"> 353XI597</w:t>
      </w:r>
      <w:r w:rsidRPr="00EE1FE5">
        <w:t>. Regulatorns utsignal styr 353RV597. Minskar flödet så öppnar ventilen mer.</w:t>
      </w:r>
      <w:r w:rsidRPr="00EE1FE5">
        <w:br/>
        <w:t xml:space="preserve">Utsignalområde 0-100%. </w:t>
      </w:r>
      <w:r w:rsidRPr="00EE1FE5">
        <w:br/>
        <w:t xml:space="preserve">Internt </w:t>
      </w:r>
      <w:proofErr w:type="spellStart"/>
      <w:r w:rsidRPr="00EE1FE5">
        <w:t>börvärde</w:t>
      </w:r>
      <w:proofErr w:type="spellEnd"/>
      <w:r w:rsidRPr="00EE1FE5">
        <w:t xml:space="preserve"> 0-</w:t>
      </w:r>
      <w:r w:rsidR="00865A3A" w:rsidRPr="00EE1FE5">
        <w:t>100</w:t>
      </w:r>
      <w:r w:rsidRPr="00EE1FE5">
        <w:t xml:space="preserve"> Nm3/h.</w:t>
      </w:r>
      <w:r w:rsidRPr="00EE1FE5">
        <w:br/>
        <w:t>Reverserad regulator (MV&gt;SP minska utsignal, MV&lt;SP öka utsignal).</w:t>
      </w:r>
      <w:r w:rsidRPr="00EE1FE5">
        <w:br/>
        <w:t xml:space="preserve">IB1 = </w:t>
      </w:r>
      <w:r w:rsidR="006B47F9" w:rsidRPr="00EE1FE5">
        <w:t>320XI320_L2_N</w:t>
      </w:r>
      <w:r w:rsidRPr="00EE1FE5">
        <w:rPr>
          <w:highlight w:val="yellow"/>
        </w:rPr>
        <w:br/>
      </w:r>
      <w:r w:rsidRPr="00EE1FE5">
        <w:t>IB1Ref = 0</w:t>
      </w:r>
      <w:r w:rsidRPr="00EE1FE5">
        <w:br/>
      </w:r>
    </w:p>
    <w:p w14:paraId="4E963646" w14:textId="77777777" w:rsidR="00507EDD" w:rsidRPr="00EE1FE5" w:rsidRDefault="00507EDD" w:rsidP="00507EDD">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1127B431" w14:textId="77777777" w:rsidTr="001D046D">
        <w:tc>
          <w:tcPr>
            <w:tcW w:w="1551" w:type="dxa"/>
          </w:tcPr>
          <w:p w14:paraId="73AD090C" w14:textId="77777777" w:rsidR="00507EDD" w:rsidRPr="00EE1FE5" w:rsidRDefault="00507EDD" w:rsidP="001D046D">
            <w:pPr>
              <w:pStyle w:val="Brdtext"/>
              <w:ind w:left="0"/>
            </w:pPr>
            <w:r w:rsidRPr="00EE1FE5">
              <w:t>Objekt/Signal</w:t>
            </w:r>
          </w:p>
        </w:tc>
        <w:tc>
          <w:tcPr>
            <w:tcW w:w="1705" w:type="dxa"/>
          </w:tcPr>
          <w:p w14:paraId="50410798" w14:textId="77777777" w:rsidR="00507EDD" w:rsidRPr="00EE1FE5" w:rsidRDefault="00507EDD" w:rsidP="001D046D">
            <w:pPr>
              <w:pStyle w:val="Brdtext"/>
              <w:ind w:left="0"/>
            </w:pPr>
            <w:r w:rsidRPr="00EE1FE5">
              <w:t>Beskrivning</w:t>
            </w:r>
          </w:p>
        </w:tc>
        <w:tc>
          <w:tcPr>
            <w:tcW w:w="1559" w:type="dxa"/>
          </w:tcPr>
          <w:p w14:paraId="69CD4455" w14:textId="77777777" w:rsidR="00507EDD" w:rsidRPr="00EE1FE5" w:rsidRDefault="00507EDD" w:rsidP="001D046D">
            <w:pPr>
              <w:pStyle w:val="Brdtext"/>
              <w:ind w:left="0"/>
            </w:pPr>
            <w:r w:rsidRPr="00EE1FE5">
              <w:t>Mätområde</w:t>
            </w:r>
          </w:p>
        </w:tc>
        <w:tc>
          <w:tcPr>
            <w:tcW w:w="709" w:type="dxa"/>
          </w:tcPr>
          <w:p w14:paraId="02C36339" w14:textId="77777777" w:rsidR="00507EDD" w:rsidRPr="00EE1FE5" w:rsidRDefault="00507EDD" w:rsidP="001D046D">
            <w:pPr>
              <w:pStyle w:val="Brdtext"/>
              <w:ind w:left="0"/>
            </w:pPr>
            <w:r w:rsidRPr="00EE1FE5">
              <w:t>L2</w:t>
            </w:r>
          </w:p>
        </w:tc>
        <w:tc>
          <w:tcPr>
            <w:tcW w:w="651" w:type="dxa"/>
          </w:tcPr>
          <w:p w14:paraId="1CC23C3A" w14:textId="77777777" w:rsidR="00507EDD" w:rsidRPr="00EE1FE5" w:rsidRDefault="00507EDD" w:rsidP="001D046D">
            <w:pPr>
              <w:pStyle w:val="Brdtext"/>
              <w:ind w:left="0"/>
            </w:pPr>
            <w:r w:rsidRPr="00EE1FE5">
              <w:t>L1</w:t>
            </w:r>
          </w:p>
        </w:tc>
        <w:tc>
          <w:tcPr>
            <w:tcW w:w="586" w:type="dxa"/>
          </w:tcPr>
          <w:p w14:paraId="628D5197" w14:textId="77777777" w:rsidR="00507EDD" w:rsidRPr="00EE1FE5" w:rsidRDefault="00507EDD" w:rsidP="001D046D">
            <w:pPr>
              <w:pStyle w:val="Brdtext"/>
              <w:ind w:left="0"/>
            </w:pPr>
            <w:r w:rsidRPr="00EE1FE5">
              <w:t>H1</w:t>
            </w:r>
          </w:p>
        </w:tc>
        <w:tc>
          <w:tcPr>
            <w:tcW w:w="586" w:type="dxa"/>
          </w:tcPr>
          <w:p w14:paraId="627FFA80" w14:textId="77777777" w:rsidR="00507EDD" w:rsidRPr="00EE1FE5" w:rsidRDefault="00507EDD" w:rsidP="001D046D">
            <w:pPr>
              <w:pStyle w:val="Brdtext"/>
              <w:ind w:left="0"/>
            </w:pPr>
            <w:r w:rsidRPr="00EE1FE5">
              <w:t>H2</w:t>
            </w:r>
          </w:p>
        </w:tc>
        <w:tc>
          <w:tcPr>
            <w:tcW w:w="586" w:type="dxa"/>
          </w:tcPr>
          <w:p w14:paraId="62B9E8E0" w14:textId="77777777" w:rsidR="00507EDD" w:rsidRPr="00EE1FE5" w:rsidRDefault="00507EDD" w:rsidP="001D046D">
            <w:pPr>
              <w:pStyle w:val="Brdtext"/>
              <w:ind w:left="0"/>
            </w:pPr>
            <w:r w:rsidRPr="00EE1FE5">
              <w:t>SIL</w:t>
            </w:r>
          </w:p>
        </w:tc>
      </w:tr>
      <w:tr w:rsidR="00507EDD" w:rsidRPr="00EE1FE5" w14:paraId="1716239F" w14:textId="77777777" w:rsidTr="001D046D">
        <w:tc>
          <w:tcPr>
            <w:tcW w:w="1551" w:type="dxa"/>
          </w:tcPr>
          <w:p w14:paraId="3B3874F9" w14:textId="384623FC" w:rsidR="00507EDD" w:rsidRPr="00EE1FE5" w:rsidRDefault="00507EDD" w:rsidP="00635FD3">
            <w:pPr>
              <w:pStyle w:val="Brdtext"/>
              <w:ind w:left="0"/>
            </w:pPr>
            <w:r w:rsidRPr="00EE1FE5">
              <w:t>3</w:t>
            </w:r>
            <w:r w:rsidR="00635FD3" w:rsidRPr="00EE1FE5">
              <w:t>53</w:t>
            </w:r>
            <w:r w:rsidR="00865A3A" w:rsidRPr="00EE1FE5">
              <w:t>PD</w:t>
            </w:r>
            <w:r w:rsidR="00635FD3" w:rsidRPr="00EE1FE5">
              <w:t>597</w:t>
            </w:r>
          </w:p>
        </w:tc>
        <w:tc>
          <w:tcPr>
            <w:tcW w:w="1705" w:type="dxa"/>
          </w:tcPr>
          <w:p w14:paraId="7FEC3EA2" w14:textId="550636EE" w:rsidR="00507EDD" w:rsidRPr="00EE1FE5" w:rsidRDefault="003F58FC" w:rsidP="001D046D">
            <w:pPr>
              <w:pStyle w:val="Brdtext"/>
              <w:ind w:left="0"/>
            </w:pPr>
            <w:r w:rsidRPr="00EE1FE5">
              <w:t xml:space="preserve">DP </w:t>
            </w:r>
            <w:proofErr w:type="spellStart"/>
            <w:r w:rsidRPr="00EE1FE5">
              <w:t>processgas</w:t>
            </w:r>
            <w:proofErr w:type="spellEnd"/>
            <w:r w:rsidRPr="00EE1FE5">
              <w:t xml:space="preserve"> till fackla</w:t>
            </w:r>
          </w:p>
        </w:tc>
        <w:tc>
          <w:tcPr>
            <w:tcW w:w="1559" w:type="dxa"/>
          </w:tcPr>
          <w:p w14:paraId="252BC650" w14:textId="7AFFC2F5" w:rsidR="00507EDD" w:rsidRPr="00EE1FE5" w:rsidRDefault="00507EDD" w:rsidP="001D046D">
            <w:pPr>
              <w:pStyle w:val="Brdtext"/>
              <w:ind w:left="0"/>
            </w:pPr>
            <w:r w:rsidRPr="00EE1FE5">
              <w:t xml:space="preserve">0 </w:t>
            </w:r>
            <w:r w:rsidR="00865A3A" w:rsidRPr="00EE1FE5">
              <w:t>–</w:t>
            </w:r>
            <w:r w:rsidRPr="00EE1FE5">
              <w:t xml:space="preserve"> </w:t>
            </w:r>
            <w:r w:rsidR="00865A3A" w:rsidRPr="00EE1FE5">
              <w:rPr>
                <w:highlight w:val="yellow"/>
              </w:rPr>
              <w:t>100m</w:t>
            </w:r>
            <w:r w:rsidR="00865A3A" w:rsidRPr="00EE1FE5">
              <w:t>bar</w:t>
            </w:r>
          </w:p>
        </w:tc>
        <w:tc>
          <w:tcPr>
            <w:tcW w:w="709" w:type="dxa"/>
          </w:tcPr>
          <w:p w14:paraId="1B63AF79" w14:textId="77777777" w:rsidR="00507EDD" w:rsidRPr="00EE1FE5" w:rsidRDefault="00507EDD" w:rsidP="001D046D">
            <w:pPr>
              <w:pStyle w:val="Brdtext"/>
              <w:ind w:left="0"/>
            </w:pPr>
          </w:p>
        </w:tc>
        <w:tc>
          <w:tcPr>
            <w:tcW w:w="651" w:type="dxa"/>
          </w:tcPr>
          <w:p w14:paraId="5A4F8893" w14:textId="77777777" w:rsidR="00507EDD" w:rsidRPr="00EE1FE5" w:rsidRDefault="00507EDD" w:rsidP="001D046D">
            <w:pPr>
              <w:pStyle w:val="Brdtext"/>
              <w:ind w:left="0"/>
            </w:pPr>
          </w:p>
        </w:tc>
        <w:tc>
          <w:tcPr>
            <w:tcW w:w="586" w:type="dxa"/>
          </w:tcPr>
          <w:p w14:paraId="38376484" w14:textId="77777777" w:rsidR="00507EDD" w:rsidRPr="00EE1FE5" w:rsidRDefault="00507EDD" w:rsidP="001D046D">
            <w:pPr>
              <w:pStyle w:val="Brdtext"/>
              <w:ind w:left="0"/>
            </w:pPr>
          </w:p>
        </w:tc>
        <w:tc>
          <w:tcPr>
            <w:tcW w:w="586" w:type="dxa"/>
          </w:tcPr>
          <w:p w14:paraId="4017F21F" w14:textId="77777777" w:rsidR="00507EDD" w:rsidRPr="00EE1FE5" w:rsidRDefault="00507EDD" w:rsidP="001D046D">
            <w:pPr>
              <w:pStyle w:val="Brdtext"/>
              <w:ind w:left="0"/>
            </w:pPr>
          </w:p>
        </w:tc>
        <w:tc>
          <w:tcPr>
            <w:tcW w:w="586" w:type="dxa"/>
          </w:tcPr>
          <w:p w14:paraId="71B064C1" w14:textId="77777777" w:rsidR="00507EDD" w:rsidRPr="00EE1FE5" w:rsidRDefault="00507EDD" w:rsidP="001D046D">
            <w:pPr>
              <w:pStyle w:val="Brdtext"/>
              <w:ind w:left="0"/>
            </w:pPr>
          </w:p>
        </w:tc>
      </w:tr>
    </w:tbl>
    <w:p w14:paraId="476146A1" w14:textId="77777777" w:rsidR="00507EDD" w:rsidRPr="00EE1FE5" w:rsidRDefault="00507EDD" w:rsidP="00507EDD">
      <w:pPr>
        <w:pStyle w:val="Brdtext"/>
      </w:pPr>
    </w:p>
    <w:p w14:paraId="2C0F89C5" w14:textId="6B2527A0" w:rsidR="00865A3A" w:rsidRPr="00EE1FE5" w:rsidRDefault="00865A3A" w:rsidP="00507EDD">
      <w:pPr>
        <w:pStyle w:val="Brdtext"/>
      </w:pPr>
      <w:r w:rsidRPr="00EE1FE5">
        <w:rPr>
          <w:i/>
        </w:rPr>
        <w:t>Beräkningar (variabler):</w:t>
      </w:r>
    </w:p>
    <w:tbl>
      <w:tblPr>
        <w:tblStyle w:val="Tabellrutnt"/>
        <w:tblW w:w="7933" w:type="dxa"/>
        <w:tblInd w:w="1134" w:type="dxa"/>
        <w:tblLayout w:type="fixed"/>
        <w:tblLook w:val="04A0" w:firstRow="1" w:lastRow="0" w:firstColumn="1" w:lastColumn="0" w:noHBand="0" w:noVBand="1"/>
      </w:tblPr>
      <w:tblGrid>
        <w:gridCol w:w="1838"/>
        <w:gridCol w:w="1559"/>
        <w:gridCol w:w="1560"/>
        <w:gridCol w:w="595"/>
        <w:gridCol w:w="595"/>
        <w:gridCol w:w="595"/>
        <w:gridCol w:w="595"/>
        <w:gridCol w:w="596"/>
      </w:tblGrid>
      <w:tr w:rsidR="00EE1FE5" w:rsidRPr="00EE1FE5" w14:paraId="625FA39B" w14:textId="77777777" w:rsidTr="00DA3B91">
        <w:tc>
          <w:tcPr>
            <w:tcW w:w="1838" w:type="dxa"/>
          </w:tcPr>
          <w:p w14:paraId="094C5C36" w14:textId="77777777" w:rsidR="00865A3A" w:rsidRPr="00EE1FE5" w:rsidRDefault="00865A3A" w:rsidP="00DA3B91">
            <w:pPr>
              <w:pStyle w:val="Brdtext"/>
              <w:ind w:left="0"/>
            </w:pPr>
            <w:r w:rsidRPr="00EE1FE5">
              <w:t>Objekt/Signal</w:t>
            </w:r>
          </w:p>
        </w:tc>
        <w:tc>
          <w:tcPr>
            <w:tcW w:w="1559" w:type="dxa"/>
          </w:tcPr>
          <w:p w14:paraId="517A38D1" w14:textId="77777777" w:rsidR="00865A3A" w:rsidRPr="00EE1FE5" w:rsidRDefault="00865A3A" w:rsidP="00DA3B91">
            <w:pPr>
              <w:pStyle w:val="Brdtext"/>
              <w:ind w:left="0"/>
            </w:pPr>
            <w:r w:rsidRPr="00EE1FE5">
              <w:t>Beskrivning</w:t>
            </w:r>
          </w:p>
        </w:tc>
        <w:tc>
          <w:tcPr>
            <w:tcW w:w="1560" w:type="dxa"/>
          </w:tcPr>
          <w:p w14:paraId="58E2826A" w14:textId="77777777" w:rsidR="00865A3A" w:rsidRPr="00EE1FE5" w:rsidRDefault="00865A3A" w:rsidP="00DA3B91">
            <w:pPr>
              <w:pStyle w:val="Brdtext"/>
              <w:ind w:left="0"/>
            </w:pPr>
            <w:r w:rsidRPr="00EE1FE5">
              <w:t>Mätområde</w:t>
            </w:r>
          </w:p>
        </w:tc>
        <w:tc>
          <w:tcPr>
            <w:tcW w:w="595" w:type="dxa"/>
          </w:tcPr>
          <w:p w14:paraId="04B20A35" w14:textId="77777777" w:rsidR="00865A3A" w:rsidRPr="00EE1FE5" w:rsidRDefault="00865A3A" w:rsidP="00DA3B91">
            <w:pPr>
              <w:pStyle w:val="Brdtext"/>
              <w:ind w:left="0"/>
            </w:pPr>
            <w:r w:rsidRPr="00EE1FE5">
              <w:t>L2</w:t>
            </w:r>
          </w:p>
        </w:tc>
        <w:tc>
          <w:tcPr>
            <w:tcW w:w="595" w:type="dxa"/>
          </w:tcPr>
          <w:p w14:paraId="3D3E43BC" w14:textId="77777777" w:rsidR="00865A3A" w:rsidRPr="00EE1FE5" w:rsidRDefault="00865A3A" w:rsidP="00DA3B91">
            <w:pPr>
              <w:pStyle w:val="Brdtext"/>
              <w:ind w:left="0"/>
            </w:pPr>
            <w:r w:rsidRPr="00EE1FE5">
              <w:t>L1</w:t>
            </w:r>
          </w:p>
        </w:tc>
        <w:tc>
          <w:tcPr>
            <w:tcW w:w="595" w:type="dxa"/>
          </w:tcPr>
          <w:p w14:paraId="18B94AC8" w14:textId="77777777" w:rsidR="00865A3A" w:rsidRPr="00EE1FE5" w:rsidRDefault="00865A3A" w:rsidP="00DA3B91">
            <w:pPr>
              <w:pStyle w:val="Brdtext"/>
              <w:ind w:left="0"/>
            </w:pPr>
            <w:r w:rsidRPr="00EE1FE5">
              <w:t>H1</w:t>
            </w:r>
          </w:p>
        </w:tc>
        <w:tc>
          <w:tcPr>
            <w:tcW w:w="595" w:type="dxa"/>
          </w:tcPr>
          <w:p w14:paraId="17769913" w14:textId="77777777" w:rsidR="00865A3A" w:rsidRPr="00EE1FE5" w:rsidRDefault="00865A3A" w:rsidP="00DA3B91">
            <w:pPr>
              <w:pStyle w:val="Brdtext"/>
              <w:ind w:left="0"/>
            </w:pPr>
            <w:r w:rsidRPr="00EE1FE5">
              <w:t>H2</w:t>
            </w:r>
          </w:p>
        </w:tc>
        <w:tc>
          <w:tcPr>
            <w:tcW w:w="596" w:type="dxa"/>
          </w:tcPr>
          <w:p w14:paraId="3BDB2D24" w14:textId="77777777" w:rsidR="00865A3A" w:rsidRPr="00EE1FE5" w:rsidRDefault="00865A3A" w:rsidP="00DA3B91">
            <w:pPr>
              <w:pStyle w:val="Brdtext"/>
              <w:ind w:left="0"/>
            </w:pPr>
            <w:r w:rsidRPr="00EE1FE5">
              <w:t>SIL</w:t>
            </w:r>
          </w:p>
        </w:tc>
      </w:tr>
      <w:tr w:rsidR="00865A3A" w:rsidRPr="00EE1FE5" w14:paraId="23E144FE" w14:textId="77777777" w:rsidTr="00DA3B91">
        <w:tc>
          <w:tcPr>
            <w:tcW w:w="1838" w:type="dxa"/>
          </w:tcPr>
          <w:p w14:paraId="0A144FDF" w14:textId="4C675283" w:rsidR="00865A3A" w:rsidRPr="00EE1FE5" w:rsidRDefault="00865A3A" w:rsidP="00DA3B91">
            <w:pPr>
              <w:pStyle w:val="Brdtext"/>
              <w:ind w:left="0"/>
            </w:pPr>
            <w:r w:rsidRPr="00EE1FE5">
              <w:t>353XI597</w:t>
            </w:r>
          </w:p>
        </w:tc>
        <w:tc>
          <w:tcPr>
            <w:tcW w:w="1559" w:type="dxa"/>
          </w:tcPr>
          <w:p w14:paraId="4848DA54" w14:textId="51E64BF2" w:rsidR="00865A3A" w:rsidRPr="00EE1FE5" w:rsidRDefault="00865A3A" w:rsidP="00DA3B91">
            <w:pPr>
              <w:pStyle w:val="Brdtext"/>
              <w:ind w:left="0"/>
            </w:pPr>
            <w:r w:rsidRPr="00EE1FE5">
              <w:t xml:space="preserve">Flöde </w:t>
            </w:r>
            <w:proofErr w:type="spellStart"/>
            <w:r w:rsidRPr="00EE1FE5">
              <w:t>p</w:t>
            </w:r>
            <w:r w:rsidR="003F58FC" w:rsidRPr="00EE1FE5">
              <w:t>roces</w:t>
            </w:r>
            <w:r w:rsidRPr="00EE1FE5">
              <w:t>sgas</w:t>
            </w:r>
            <w:proofErr w:type="spellEnd"/>
            <w:r w:rsidRPr="00EE1FE5">
              <w:t xml:space="preserve"> till fackla</w:t>
            </w:r>
          </w:p>
        </w:tc>
        <w:tc>
          <w:tcPr>
            <w:tcW w:w="1560" w:type="dxa"/>
          </w:tcPr>
          <w:p w14:paraId="2DECAAD3" w14:textId="77777777" w:rsidR="00865A3A" w:rsidRPr="00EE1FE5" w:rsidRDefault="00865A3A" w:rsidP="00DA3B91">
            <w:pPr>
              <w:pStyle w:val="Brdtext"/>
              <w:ind w:left="0"/>
            </w:pPr>
            <w:r w:rsidRPr="00EE1FE5">
              <w:t>0 - 100Nm3/h</w:t>
            </w:r>
          </w:p>
        </w:tc>
        <w:tc>
          <w:tcPr>
            <w:tcW w:w="595" w:type="dxa"/>
          </w:tcPr>
          <w:p w14:paraId="6B62201D" w14:textId="77777777" w:rsidR="00865A3A" w:rsidRPr="00EE1FE5" w:rsidRDefault="00865A3A" w:rsidP="00DA3B91">
            <w:pPr>
              <w:pStyle w:val="Brdtext"/>
              <w:ind w:left="0"/>
            </w:pPr>
          </w:p>
        </w:tc>
        <w:tc>
          <w:tcPr>
            <w:tcW w:w="595" w:type="dxa"/>
          </w:tcPr>
          <w:p w14:paraId="2E76F2F8" w14:textId="77777777" w:rsidR="00865A3A" w:rsidRPr="00EE1FE5" w:rsidRDefault="00865A3A" w:rsidP="00DA3B91">
            <w:pPr>
              <w:pStyle w:val="Brdtext"/>
              <w:ind w:left="0"/>
            </w:pPr>
          </w:p>
        </w:tc>
        <w:tc>
          <w:tcPr>
            <w:tcW w:w="595" w:type="dxa"/>
          </w:tcPr>
          <w:p w14:paraId="2453E671" w14:textId="77777777" w:rsidR="00865A3A" w:rsidRPr="00EE1FE5" w:rsidRDefault="00865A3A" w:rsidP="00DA3B91">
            <w:pPr>
              <w:pStyle w:val="Brdtext"/>
              <w:ind w:left="0"/>
            </w:pPr>
          </w:p>
        </w:tc>
        <w:tc>
          <w:tcPr>
            <w:tcW w:w="595" w:type="dxa"/>
          </w:tcPr>
          <w:p w14:paraId="41BC486E" w14:textId="77777777" w:rsidR="00865A3A" w:rsidRPr="00EE1FE5" w:rsidRDefault="00865A3A" w:rsidP="00DA3B91">
            <w:pPr>
              <w:pStyle w:val="Brdtext"/>
              <w:ind w:left="0"/>
            </w:pPr>
          </w:p>
        </w:tc>
        <w:tc>
          <w:tcPr>
            <w:tcW w:w="596" w:type="dxa"/>
          </w:tcPr>
          <w:p w14:paraId="6F337375" w14:textId="77777777" w:rsidR="00865A3A" w:rsidRPr="00EE1FE5" w:rsidRDefault="00865A3A" w:rsidP="00DA3B91">
            <w:pPr>
              <w:pStyle w:val="Brdtext"/>
              <w:ind w:left="0"/>
            </w:pPr>
          </w:p>
        </w:tc>
      </w:tr>
    </w:tbl>
    <w:p w14:paraId="6E53FB2A" w14:textId="77777777" w:rsidR="00507EDD" w:rsidRPr="00EE1FE5" w:rsidRDefault="00507EDD" w:rsidP="008C3C1C">
      <w:pPr>
        <w:pStyle w:val="Brdtext"/>
      </w:pPr>
    </w:p>
    <w:p w14:paraId="7D0F38F4" w14:textId="77777777" w:rsidR="003F58FC" w:rsidRPr="00EE1FE5" w:rsidRDefault="003F58FC" w:rsidP="003F58FC">
      <w:pPr>
        <w:pStyle w:val="Brdtext"/>
      </w:pPr>
      <w:r w:rsidRPr="00EE1FE5">
        <w:rPr>
          <w:i/>
        </w:rPr>
        <w:t>Beräkning flöde:</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5EDFFB71" w14:textId="77777777" w:rsidTr="00DA3B91">
        <w:tc>
          <w:tcPr>
            <w:tcW w:w="1537" w:type="dxa"/>
          </w:tcPr>
          <w:p w14:paraId="4C08EC70" w14:textId="77777777" w:rsidR="003F58FC" w:rsidRPr="00EE1FE5" w:rsidRDefault="003F58FC" w:rsidP="00DA3B91">
            <w:pPr>
              <w:pStyle w:val="Brdtext"/>
              <w:ind w:left="0"/>
            </w:pPr>
            <w:r w:rsidRPr="00EE1FE5">
              <w:t>Namn</w:t>
            </w:r>
          </w:p>
        </w:tc>
        <w:tc>
          <w:tcPr>
            <w:tcW w:w="2002" w:type="dxa"/>
          </w:tcPr>
          <w:p w14:paraId="0D637203" w14:textId="77777777" w:rsidR="003F58FC" w:rsidRPr="00EE1FE5" w:rsidRDefault="003F58FC" w:rsidP="00DA3B91">
            <w:pPr>
              <w:pStyle w:val="Brdtext"/>
              <w:ind w:left="0"/>
            </w:pPr>
            <w:r w:rsidRPr="00EE1FE5">
              <w:t>Tag</w:t>
            </w:r>
          </w:p>
        </w:tc>
        <w:tc>
          <w:tcPr>
            <w:tcW w:w="4394" w:type="dxa"/>
          </w:tcPr>
          <w:p w14:paraId="3B199117" w14:textId="77777777" w:rsidR="003F58FC" w:rsidRPr="00EE1FE5" w:rsidRDefault="003F58FC" w:rsidP="00DA3B91">
            <w:pPr>
              <w:pStyle w:val="Brdtext"/>
              <w:ind w:left="0"/>
            </w:pPr>
            <w:r w:rsidRPr="00EE1FE5">
              <w:t>Anmärkning</w:t>
            </w:r>
          </w:p>
        </w:tc>
      </w:tr>
      <w:tr w:rsidR="00EE1FE5" w:rsidRPr="00EE1FE5" w14:paraId="688B1B96" w14:textId="77777777" w:rsidTr="00DA3B91">
        <w:tc>
          <w:tcPr>
            <w:tcW w:w="1537" w:type="dxa"/>
          </w:tcPr>
          <w:p w14:paraId="51BE00F5" w14:textId="77777777" w:rsidR="003F58FC" w:rsidRPr="00EE1FE5" w:rsidRDefault="003F58FC" w:rsidP="00DA3B91">
            <w:pPr>
              <w:pStyle w:val="Brdtext"/>
              <w:ind w:left="0"/>
            </w:pPr>
            <w:proofErr w:type="spellStart"/>
            <w:r w:rsidRPr="00EE1FE5">
              <w:t>dP</w:t>
            </w:r>
            <w:proofErr w:type="spellEnd"/>
          </w:p>
        </w:tc>
        <w:tc>
          <w:tcPr>
            <w:tcW w:w="2002" w:type="dxa"/>
          </w:tcPr>
          <w:p w14:paraId="013787DB" w14:textId="1DBF1EF4" w:rsidR="003F58FC" w:rsidRPr="00EE1FE5" w:rsidRDefault="003F58FC" w:rsidP="00DA3B91">
            <w:pPr>
              <w:pStyle w:val="Brdtext"/>
              <w:ind w:left="0"/>
            </w:pPr>
            <w:r w:rsidRPr="00EE1FE5">
              <w:t>353PD597</w:t>
            </w:r>
          </w:p>
        </w:tc>
        <w:tc>
          <w:tcPr>
            <w:tcW w:w="4394" w:type="dxa"/>
          </w:tcPr>
          <w:p w14:paraId="4A638FA9" w14:textId="77777777" w:rsidR="003F58FC" w:rsidRPr="00EE1FE5" w:rsidRDefault="003F58FC" w:rsidP="00DA3B91">
            <w:pPr>
              <w:pStyle w:val="Brdtext"/>
              <w:ind w:left="0"/>
            </w:pPr>
          </w:p>
        </w:tc>
      </w:tr>
      <w:tr w:rsidR="00EE1FE5" w:rsidRPr="00EE1FE5" w14:paraId="170989D5" w14:textId="77777777" w:rsidTr="00DA3B91">
        <w:tc>
          <w:tcPr>
            <w:tcW w:w="1537" w:type="dxa"/>
          </w:tcPr>
          <w:p w14:paraId="3BAE42F4" w14:textId="77777777" w:rsidR="003F58FC" w:rsidRPr="00EE1FE5" w:rsidRDefault="003F58FC" w:rsidP="00DA3B91">
            <w:pPr>
              <w:pStyle w:val="Brdtext"/>
              <w:ind w:left="0"/>
            </w:pPr>
            <w:r w:rsidRPr="00EE1FE5">
              <w:t>T</w:t>
            </w:r>
          </w:p>
        </w:tc>
        <w:tc>
          <w:tcPr>
            <w:tcW w:w="2002" w:type="dxa"/>
          </w:tcPr>
          <w:p w14:paraId="274B4EFA" w14:textId="3462463B" w:rsidR="003F58FC" w:rsidRPr="00EE1FE5" w:rsidRDefault="003F58FC" w:rsidP="00DA3B91">
            <w:pPr>
              <w:pStyle w:val="Brdtext"/>
              <w:ind w:left="0"/>
            </w:pPr>
            <w:r w:rsidRPr="00EE1FE5">
              <w:t>353TI360</w:t>
            </w:r>
          </w:p>
        </w:tc>
        <w:tc>
          <w:tcPr>
            <w:tcW w:w="4394" w:type="dxa"/>
          </w:tcPr>
          <w:p w14:paraId="0F21997A" w14:textId="57ECCD5C" w:rsidR="003F58FC" w:rsidRPr="00EE1FE5" w:rsidRDefault="0007650D" w:rsidP="00DA3B91">
            <w:pPr>
              <w:pStyle w:val="Brdtext"/>
              <w:ind w:left="0"/>
            </w:pPr>
            <w:r w:rsidRPr="00EE1FE5">
              <w:t>AIS i beskrivning processgasrening</w:t>
            </w:r>
          </w:p>
        </w:tc>
      </w:tr>
      <w:tr w:rsidR="00EE1FE5" w:rsidRPr="00EE1FE5" w14:paraId="7F775C00" w14:textId="77777777" w:rsidTr="00DA3B91">
        <w:tc>
          <w:tcPr>
            <w:tcW w:w="1537" w:type="dxa"/>
          </w:tcPr>
          <w:p w14:paraId="63F95FCF" w14:textId="77777777" w:rsidR="003F58FC" w:rsidRPr="00EE1FE5" w:rsidRDefault="003F58FC" w:rsidP="00DA3B91">
            <w:pPr>
              <w:pStyle w:val="Brdtext"/>
              <w:ind w:left="0"/>
            </w:pPr>
            <w:r w:rsidRPr="00EE1FE5">
              <w:t>P</w:t>
            </w:r>
          </w:p>
        </w:tc>
        <w:tc>
          <w:tcPr>
            <w:tcW w:w="2002" w:type="dxa"/>
          </w:tcPr>
          <w:p w14:paraId="70DD6136" w14:textId="452FFFE5" w:rsidR="003F58FC" w:rsidRPr="00EE1FE5" w:rsidRDefault="003F58FC" w:rsidP="00DA3B91">
            <w:pPr>
              <w:pStyle w:val="Brdtext"/>
              <w:ind w:left="0"/>
            </w:pPr>
            <w:r w:rsidRPr="00EE1FE5">
              <w:t>353PI361</w:t>
            </w:r>
          </w:p>
        </w:tc>
        <w:tc>
          <w:tcPr>
            <w:tcW w:w="4394" w:type="dxa"/>
          </w:tcPr>
          <w:p w14:paraId="77E74CB9" w14:textId="6E3FD9A9" w:rsidR="003F58FC" w:rsidRPr="00EE1FE5" w:rsidRDefault="00323C58" w:rsidP="00DA3B91">
            <w:pPr>
              <w:pStyle w:val="Brdtext"/>
              <w:ind w:left="0"/>
            </w:pPr>
            <w:proofErr w:type="spellStart"/>
            <w:r w:rsidRPr="00EE1FE5">
              <w:t>SDReal_In</w:t>
            </w:r>
            <w:proofErr w:type="spellEnd"/>
            <w:r w:rsidR="0007650D" w:rsidRPr="00EE1FE5">
              <w:t xml:space="preserve"> i beskrivning processgasrening</w:t>
            </w:r>
          </w:p>
        </w:tc>
      </w:tr>
      <w:tr w:rsidR="00EE1FE5" w:rsidRPr="00EE1FE5" w14:paraId="269B0AFD" w14:textId="77777777" w:rsidTr="00DA3B91">
        <w:tc>
          <w:tcPr>
            <w:tcW w:w="1537" w:type="dxa"/>
          </w:tcPr>
          <w:p w14:paraId="21116383" w14:textId="77777777" w:rsidR="003F58FC" w:rsidRPr="00EE1FE5" w:rsidRDefault="003F58FC" w:rsidP="00DA3B91">
            <w:pPr>
              <w:pStyle w:val="Brdtext"/>
              <w:ind w:left="0"/>
            </w:pPr>
            <w:proofErr w:type="spellStart"/>
            <w:r w:rsidRPr="00EE1FE5">
              <w:t>Rho</w:t>
            </w:r>
            <w:proofErr w:type="spellEnd"/>
          </w:p>
        </w:tc>
        <w:tc>
          <w:tcPr>
            <w:tcW w:w="2002" w:type="dxa"/>
          </w:tcPr>
          <w:p w14:paraId="332367A4" w14:textId="5B7C3F74" w:rsidR="003F58FC" w:rsidRPr="00EE1FE5" w:rsidRDefault="00950907" w:rsidP="00DA3B91">
            <w:pPr>
              <w:pStyle w:val="Brdtext"/>
              <w:ind w:left="0"/>
            </w:pPr>
            <w:r w:rsidRPr="00EE1FE5">
              <w:t>353XI367_RHO</w:t>
            </w:r>
          </w:p>
        </w:tc>
        <w:tc>
          <w:tcPr>
            <w:tcW w:w="4394" w:type="dxa"/>
          </w:tcPr>
          <w:p w14:paraId="704BCA41" w14:textId="731D86D7" w:rsidR="003F58FC" w:rsidRPr="00EE1FE5" w:rsidRDefault="00950907" w:rsidP="00DA3B91">
            <w:pPr>
              <w:pStyle w:val="Brdtext"/>
              <w:ind w:left="0"/>
            </w:pPr>
            <w:r w:rsidRPr="00EE1FE5">
              <w:t>Från beräkning densitet</w:t>
            </w:r>
          </w:p>
        </w:tc>
      </w:tr>
      <w:tr w:rsidR="00EE1FE5" w:rsidRPr="00EE1FE5" w14:paraId="5A08CEF3" w14:textId="77777777" w:rsidTr="00DA3B91">
        <w:tc>
          <w:tcPr>
            <w:tcW w:w="1537" w:type="dxa"/>
          </w:tcPr>
          <w:p w14:paraId="25014AA1" w14:textId="77777777" w:rsidR="003F58FC" w:rsidRPr="00EE1FE5" w:rsidRDefault="003F58FC" w:rsidP="00DA3B91">
            <w:pPr>
              <w:pStyle w:val="Brdtext"/>
              <w:ind w:left="0"/>
            </w:pPr>
            <w:proofErr w:type="spellStart"/>
            <w:r w:rsidRPr="00EE1FE5">
              <w:t>dPdes</w:t>
            </w:r>
            <w:proofErr w:type="spellEnd"/>
          </w:p>
        </w:tc>
        <w:tc>
          <w:tcPr>
            <w:tcW w:w="2002" w:type="dxa"/>
          </w:tcPr>
          <w:p w14:paraId="3D98B73D" w14:textId="77777777" w:rsidR="003F58FC" w:rsidRPr="00EE1FE5" w:rsidRDefault="003F58FC" w:rsidP="00DA3B91">
            <w:pPr>
              <w:pStyle w:val="Brdtext"/>
              <w:ind w:left="0"/>
            </w:pPr>
          </w:p>
        </w:tc>
        <w:tc>
          <w:tcPr>
            <w:tcW w:w="4394" w:type="dxa"/>
          </w:tcPr>
          <w:p w14:paraId="26BA7435" w14:textId="77777777" w:rsidR="003F58FC" w:rsidRPr="00EE1FE5" w:rsidRDefault="003F58FC" w:rsidP="00DA3B91">
            <w:pPr>
              <w:pStyle w:val="Brdtext"/>
              <w:ind w:left="0"/>
            </w:pPr>
            <w:r w:rsidRPr="00EE1FE5">
              <w:t>Från leverantör</w:t>
            </w:r>
          </w:p>
        </w:tc>
      </w:tr>
      <w:tr w:rsidR="00EE1FE5" w:rsidRPr="00EE1FE5" w14:paraId="4D493FFE" w14:textId="77777777" w:rsidTr="00DA3B91">
        <w:tc>
          <w:tcPr>
            <w:tcW w:w="1537" w:type="dxa"/>
          </w:tcPr>
          <w:p w14:paraId="1EF814E0" w14:textId="77777777" w:rsidR="003F58FC" w:rsidRPr="00EE1FE5" w:rsidRDefault="003F58FC" w:rsidP="00DA3B91">
            <w:pPr>
              <w:pStyle w:val="Brdtext"/>
              <w:ind w:left="0"/>
            </w:pPr>
            <w:proofErr w:type="spellStart"/>
            <w:r w:rsidRPr="00EE1FE5">
              <w:t>Fdes</w:t>
            </w:r>
            <w:proofErr w:type="spellEnd"/>
          </w:p>
        </w:tc>
        <w:tc>
          <w:tcPr>
            <w:tcW w:w="2002" w:type="dxa"/>
          </w:tcPr>
          <w:p w14:paraId="2E458BA0" w14:textId="77777777" w:rsidR="003F58FC" w:rsidRPr="00EE1FE5" w:rsidRDefault="003F58FC" w:rsidP="00DA3B91">
            <w:pPr>
              <w:pStyle w:val="Brdtext"/>
              <w:ind w:left="0"/>
            </w:pPr>
          </w:p>
        </w:tc>
        <w:tc>
          <w:tcPr>
            <w:tcW w:w="4394" w:type="dxa"/>
          </w:tcPr>
          <w:p w14:paraId="3D0A4015" w14:textId="77777777" w:rsidR="003F58FC" w:rsidRPr="00EE1FE5" w:rsidRDefault="003F58FC" w:rsidP="00DA3B91">
            <w:pPr>
              <w:pStyle w:val="Brdtext"/>
              <w:ind w:left="0"/>
            </w:pPr>
            <w:r w:rsidRPr="00EE1FE5">
              <w:t>Från leverantör</w:t>
            </w:r>
          </w:p>
        </w:tc>
      </w:tr>
      <w:tr w:rsidR="00EE1FE5" w:rsidRPr="00EE1FE5" w14:paraId="4B104B40" w14:textId="77777777" w:rsidTr="00DA3B91">
        <w:tc>
          <w:tcPr>
            <w:tcW w:w="1537" w:type="dxa"/>
          </w:tcPr>
          <w:p w14:paraId="0E28CF5D" w14:textId="77777777" w:rsidR="003F58FC" w:rsidRPr="00EE1FE5" w:rsidRDefault="003F58FC" w:rsidP="00DA3B91">
            <w:pPr>
              <w:pStyle w:val="Brdtext"/>
              <w:ind w:left="0"/>
            </w:pPr>
            <w:proofErr w:type="spellStart"/>
            <w:r w:rsidRPr="00EE1FE5">
              <w:t>Tdes</w:t>
            </w:r>
            <w:proofErr w:type="spellEnd"/>
          </w:p>
        </w:tc>
        <w:tc>
          <w:tcPr>
            <w:tcW w:w="2002" w:type="dxa"/>
          </w:tcPr>
          <w:p w14:paraId="4EA7DF54" w14:textId="77777777" w:rsidR="003F58FC" w:rsidRPr="00EE1FE5" w:rsidRDefault="003F58FC" w:rsidP="00DA3B91">
            <w:pPr>
              <w:pStyle w:val="Brdtext"/>
              <w:ind w:left="0"/>
            </w:pPr>
          </w:p>
        </w:tc>
        <w:tc>
          <w:tcPr>
            <w:tcW w:w="4394" w:type="dxa"/>
          </w:tcPr>
          <w:p w14:paraId="192F6A5E" w14:textId="77777777" w:rsidR="003F58FC" w:rsidRPr="00EE1FE5" w:rsidRDefault="003F58FC" w:rsidP="00DA3B91">
            <w:pPr>
              <w:pStyle w:val="Brdtext"/>
              <w:ind w:left="0"/>
            </w:pPr>
            <w:r w:rsidRPr="00EE1FE5">
              <w:t>Från leverantör</w:t>
            </w:r>
          </w:p>
        </w:tc>
      </w:tr>
      <w:tr w:rsidR="00EE1FE5" w:rsidRPr="00EE1FE5" w14:paraId="19EB377B" w14:textId="77777777" w:rsidTr="00DA3B91">
        <w:tc>
          <w:tcPr>
            <w:tcW w:w="1537" w:type="dxa"/>
          </w:tcPr>
          <w:p w14:paraId="4B23AB71" w14:textId="77777777" w:rsidR="003F58FC" w:rsidRPr="00EE1FE5" w:rsidRDefault="003F58FC" w:rsidP="00DA3B91">
            <w:pPr>
              <w:pStyle w:val="Brdtext"/>
              <w:ind w:left="0"/>
            </w:pPr>
            <w:proofErr w:type="spellStart"/>
            <w:r w:rsidRPr="00EE1FE5">
              <w:t>Pdes</w:t>
            </w:r>
            <w:proofErr w:type="spellEnd"/>
          </w:p>
        </w:tc>
        <w:tc>
          <w:tcPr>
            <w:tcW w:w="2002" w:type="dxa"/>
          </w:tcPr>
          <w:p w14:paraId="3274FC0C" w14:textId="77777777" w:rsidR="003F58FC" w:rsidRPr="00EE1FE5" w:rsidRDefault="003F58FC" w:rsidP="00DA3B91">
            <w:pPr>
              <w:pStyle w:val="Brdtext"/>
              <w:ind w:left="0"/>
            </w:pPr>
          </w:p>
        </w:tc>
        <w:tc>
          <w:tcPr>
            <w:tcW w:w="4394" w:type="dxa"/>
          </w:tcPr>
          <w:p w14:paraId="4CF624B6" w14:textId="77777777" w:rsidR="003F58FC" w:rsidRPr="00EE1FE5" w:rsidRDefault="003F58FC" w:rsidP="00DA3B91">
            <w:pPr>
              <w:pStyle w:val="Brdtext"/>
              <w:ind w:left="0"/>
            </w:pPr>
            <w:r w:rsidRPr="00EE1FE5">
              <w:t>Från leverantör</w:t>
            </w:r>
          </w:p>
        </w:tc>
      </w:tr>
      <w:tr w:rsidR="00EE1FE5" w:rsidRPr="00EE1FE5" w14:paraId="13E8D710" w14:textId="77777777" w:rsidTr="00DA3B91">
        <w:tc>
          <w:tcPr>
            <w:tcW w:w="1537" w:type="dxa"/>
          </w:tcPr>
          <w:p w14:paraId="6FBC2998" w14:textId="77777777" w:rsidR="003F58FC" w:rsidRPr="00EE1FE5" w:rsidRDefault="003F58FC" w:rsidP="00DA3B91">
            <w:pPr>
              <w:pStyle w:val="Brdtext"/>
              <w:ind w:left="0"/>
            </w:pPr>
            <w:r w:rsidRPr="00EE1FE5">
              <w:t>Rhodes</w:t>
            </w:r>
          </w:p>
        </w:tc>
        <w:tc>
          <w:tcPr>
            <w:tcW w:w="2002" w:type="dxa"/>
          </w:tcPr>
          <w:p w14:paraId="2094AA1A" w14:textId="77777777" w:rsidR="003F58FC" w:rsidRPr="00EE1FE5" w:rsidRDefault="003F58FC" w:rsidP="00DA3B91">
            <w:pPr>
              <w:pStyle w:val="Brdtext"/>
              <w:ind w:left="0"/>
            </w:pPr>
          </w:p>
        </w:tc>
        <w:tc>
          <w:tcPr>
            <w:tcW w:w="4394" w:type="dxa"/>
          </w:tcPr>
          <w:p w14:paraId="024E60EB" w14:textId="77777777" w:rsidR="003F58FC" w:rsidRPr="00EE1FE5" w:rsidRDefault="003F58FC" w:rsidP="00DA3B91">
            <w:pPr>
              <w:pStyle w:val="Brdtext"/>
              <w:ind w:left="0"/>
            </w:pPr>
            <w:r w:rsidRPr="00EE1FE5">
              <w:t>Från leverantör</w:t>
            </w:r>
          </w:p>
        </w:tc>
      </w:tr>
      <w:tr w:rsidR="003F58FC" w:rsidRPr="00EE1FE5" w14:paraId="21795671" w14:textId="77777777" w:rsidTr="00DA3B91">
        <w:tc>
          <w:tcPr>
            <w:tcW w:w="1537" w:type="dxa"/>
          </w:tcPr>
          <w:p w14:paraId="668F436D" w14:textId="77777777" w:rsidR="003F58FC" w:rsidRPr="00EE1FE5" w:rsidRDefault="003F58FC" w:rsidP="00DA3B91">
            <w:pPr>
              <w:pStyle w:val="Brdtext"/>
              <w:ind w:left="0"/>
            </w:pPr>
            <w:proofErr w:type="spellStart"/>
            <w:r w:rsidRPr="00EE1FE5">
              <w:t>Out_F_Comp</w:t>
            </w:r>
            <w:proofErr w:type="spellEnd"/>
          </w:p>
        </w:tc>
        <w:tc>
          <w:tcPr>
            <w:tcW w:w="2002" w:type="dxa"/>
          </w:tcPr>
          <w:p w14:paraId="211A8970" w14:textId="331338F3" w:rsidR="003F58FC" w:rsidRPr="00EE1FE5" w:rsidRDefault="003F58FC" w:rsidP="00DA3B91">
            <w:pPr>
              <w:pStyle w:val="Brdtext"/>
              <w:ind w:left="0"/>
            </w:pPr>
            <w:r w:rsidRPr="00EE1FE5">
              <w:t>353XI597</w:t>
            </w:r>
          </w:p>
        </w:tc>
        <w:tc>
          <w:tcPr>
            <w:tcW w:w="4394" w:type="dxa"/>
          </w:tcPr>
          <w:p w14:paraId="12174330" w14:textId="77777777" w:rsidR="003F58FC" w:rsidRPr="00EE1FE5" w:rsidRDefault="003F58FC" w:rsidP="00DA3B91">
            <w:pPr>
              <w:pStyle w:val="Brdtext"/>
              <w:ind w:left="0"/>
            </w:pPr>
          </w:p>
        </w:tc>
      </w:tr>
    </w:tbl>
    <w:p w14:paraId="3C78B046" w14:textId="77777777" w:rsidR="003F58FC" w:rsidRPr="00EE1FE5" w:rsidRDefault="003F58FC" w:rsidP="008C3C1C">
      <w:pPr>
        <w:pStyle w:val="Brdtext"/>
      </w:pPr>
    </w:p>
    <w:p w14:paraId="65EF4260" w14:textId="77777777" w:rsidR="003F58FC" w:rsidRPr="00EE1FE5" w:rsidRDefault="003F58FC" w:rsidP="003F58FC">
      <w:pPr>
        <w:pStyle w:val="Brdtext"/>
      </w:pPr>
      <w:r w:rsidRPr="00EE1FE5">
        <w:rPr>
          <w:i/>
        </w:rPr>
        <w:t>Beräkning densitet:</w:t>
      </w:r>
    </w:p>
    <w:tbl>
      <w:tblPr>
        <w:tblStyle w:val="Tabellrutnt"/>
        <w:tblW w:w="7933" w:type="dxa"/>
        <w:tblInd w:w="1134" w:type="dxa"/>
        <w:tblLook w:val="04A0" w:firstRow="1" w:lastRow="0" w:firstColumn="1" w:lastColumn="0" w:noHBand="0" w:noVBand="1"/>
      </w:tblPr>
      <w:tblGrid>
        <w:gridCol w:w="1537"/>
        <w:gridCol w:w="2002"/>
        <w:gridCol w:w="4394"/>
      </w:tblGrid>
      <w:tr w:rsidR="00EE1FE5" w:rsidRPr="00EE1FE5" w14:paraId="3AE37793" w14:textId="77777777" w:rsidTr="00DA3B91">
        <w:tc>
          <w:tcPr>
            <w:tcW w:w="1537" w:type="dxa"/>
          </w:tcPr>
          <w:p w14:paraId="26D25523" w14:textId="77777777" w:rsidR="003F58FC" w:rsidRPr="00EE1FE5" w:rsidRDefault="003F58FC" w:rsidP="00DA3B91">
            <w:pPr>
              <w:pStyle w:val="Brdtext"/>
              <w:ind w:left="0"/>
            </w:pPr>
            <w:r w:rsidRPr="00EE1FE5">
              <w:t>Namn</w:t>
            </w:r>
          </w:p>
        </w:tc>
        <w:tc>
          <w:tcPr>
            <w:tcW w:w="2002" w:type="dxa"/>
          </w:tcPr>
          <w:p w14:paraId="6E18E7A5" w14:textId="77777777" w:rsidR="003F58FC" w:rsidRPr="00EE1FE5" w:rsidRDefault="003F58FC" w:rsidP="00DA3B91">
            <w:pPr>
              <w:pStyle w:val="Brdtext"/>
              <w:ind w:left="0"/>
            </w:pPr>
            <w:r w:rsidRPr="00EE1FE5">
              <w:t>Tag</w:t>
            </w:r>
          </w:p>
        </w:tc>
        <w:tc>
          <w:tcPr>
            <w:tcW w:w="4394" w:type="dxa"/>
          </w:tcPr>
          <w:p w14:paraId="4C7B8D2B" w14:textId="77777777" w:rsidR="003F58FC" w:rsidRPr="00EE1FE5" w:rsidRDefault="003F58FC" w:rsidP="00DA3B91">
            <w:pPr>
              <w:pStyle w:val="Brdtext"/>
              <w:ind w:left="0"/>
            </w:pPr>
            <w:r w:rsidRPr="00EE1FE5">
              <w:t>Anmärkning</w:t>
            </w:r>
          </w:p>
        </w:tc>
      </w:tr>
      <w:tr w:rsidR="00EE1FE5" w:rsidRPr="00EE1FE5" w14:paraId="240E3992" w14:textId="77777777" w:rsidTr="00DA3B91">
        <w:tc>
          <w:tcPr>
            <w:tcW w:w="1537" w:type="dxa"/>
          </w:tcPr>
          <w:p w14:paraId="436F0AC8" w14:textId="77777777" w:rsidR="003F58FC" w:rsidRPr="00EE1FE5" w:rsidRDefault="003F58FC" w:rsidP="00DA3B91">
            <w:pPr>
              <w:pStyle w:val="Brdtext"/>
              <w:ind w:left="0"/>
            </w:pPr>
            <w:r w:rsidRPr="00EE1FE5">
              <w:t>AI_H2</w:t>
            </w:r>
          </w:p>
        </w:tc>
        <w:tc>
          <w:tcPr>
            <w:tcW w:w="2002" w:type="dxa"/>
          </w:tcPr>
          <w:p w14:paraId="15FD8655" w14:textId="62B92DC4" w:rsidR="003F58FC" w:rsidRPr="00EE1FE5" w:rsidRDefault="003F58FC" w:rsidP="00DA3B91">
            <w:pPr>
              <w:pStyle w:val="Brdtext"/>
              <w:ind w:left="0"/>
            </w:pPr>
            <w:r w:rsidRPr="00EE1FE5">
              <w:t>3</w:t>
            </w:r>
            <w:r w:rsidR="00A912FC" w:rsidRPr="00EE1FE5">
              <w:t>53</w:t>
            </w:r>
            <w:r w:rsidRPr="00EE1FE5">
              <w:t>AI3</w:t>
            </w:r>
            <w:r w:rsidR="00A912FC" w:rsidRPr="00EE1FE5">
              <w:t>67</w:t>
            </w:r>
            <w:r w:rsidRPr="00EE1FE5">
              <w:t>_H2</w:t>
            </w:r>
          </w:p>
        </w:tc>
        <w:tc>
          <w:tcPr>
            <w:tcW w:w="4394" w:type="dxa"/>
          </w:tcPr>
          <w:p w14:paraId="3A171F08" w14:textId="62C3A8D0"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67803D68" w14:textId="77777777" w:rsidTr="00DA3B91">
        <w:tc>
          <w:tcPr>
            <w:tcW w:w="1537" w:type="dxa"/>
          </w:tcPr>
          <w:p w14:paraId="50C34A57" w14:textId="77777777" w:rsidR="003F58FC" w:rsidRPr="00EE1FE5" w:rsidRDefault="003F58FC" w:rsidP="00DA3B91">
            <w:pPr>
              <w:pStyle w:val="Brdtext"/>
              <w:ind w:left="0"/>
            </w:pPr>
            <w:r w:rsidRPr="00EE1FE5">
              <w:t>AI_CH4</w:t>
            </w:r>
          </w:p>
        </w:tc>
        <w:tc>
          <w:tcPr>
            <w:tcW w:w="2002" w:type="dxa"/>
          </w:tcPr>
          <w:p w14:paraId="6F07BD33" w14:textId="089D6EF5" w:rsidR="003F58FC" w:rsidRPr="00EE1FE5" w:rsidRDefault="00A912FC" w:rsidP="00DA3B91">
            <w:pPr>
              <w:pStyle w:val="Brdtext"/>
              <w:ind w:left="0"/>
            </w:pPr>
            <w:r w:rsidRPr="00EE1FE5">
              <w:t>353AI367</w:t>
            </w:r>
            <w:r w:rsidR="003F58FC" w:rsidRPr="00EE1FE5">
              <w:t>_CH4</w:t>
            </w:r>
          </w:p>
        </w:tc>
        <w:tc>
          <w:tcPr>
            <w:tcW w:w="4394" w:type="dxa"/>
          </w:tcPr>
          <w:p w14:paraId="16F24651" w14:textId="65363050"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5D515F63" w14:textId="77777777" w:rsidTr="00DA3B91">
        <w:tc>
          <w:tcPr>
            <w:tcW w:w="1537" w:type="dxa"/>
          </w:tcPr>
          <w:p w14:paraId="3DC0B086" w14:textId="77777777" w:rsidR="003F58FC" w:rsidRPr="00EE1FE5" w:rsidRDefault="003F58FC" w:rsidP="00DA3B91">
            <w:pPr>
              <w:pStyle w:val="Brdtext"/>
              <w:ind w:left="0"/>
            </w:pPr>
            <w:r w:rsidRPr="00EE1FE5">
              <w:t>AI_CO</w:t>
            </w:r>
          </w:p>
        </w:tc>
        <w:tc>
          <w:tcPr>
            <w:tcW w:w="2002" w:type="dxa"/>
          </w:tcPr>
          <w:p w14:paraId="2440D42E" w14:textId="64A55D91" w:rsidR="003F58FC" w:rsidRPr="00EE1FE5" w:rsidRDefault="00A912FC" w:rsidP="00DA3B91">
            <w:pPr>
              <w:pStyle w:val="Brdtext"/>
              <w:ind w:left="0"/>
            </w:pPr>
            <w:r w:rsidRPr="00EE1FE5">
              <w:t>353AI367</w:t>
            </w:r>
            <w:r w:rsidR="003F58FC" w:rsidRPr="00EE1FE5">
              <w:t>_CO</w:t>
            </w:r>
          </w:p>
        </w:tc>
        <w:tc>
          <w:tcPr>
            <w:tcW w:w="4394" w:type="dxa"/>
          </w:tcPr>
          <w:p w14:paraId="6618B7D5" w14:textId="6AE85E5A"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28DE3DEC" w14:textId="77777777" w:rsidTr="00DA3B91">
        <w:tc>
          <w:tcPr>
            <w:tcW w:w="1537" w:type="dxa"/>
          </w:tcPr>
          <w:p w14:paraId="15C54038" w14:textId="77777777" w:rsidR="003F58FC" w:rsidRPr="00EE1FE5" w:rsidRDefault="003F58FC" w:rsidP="00DA3B91">
            <w:pPr>
              <w:pStyle w:val="Brdtext"/>
              <w:ind w:left="0"/>
            </w:pPr>
            <w:r w:rsidRPr="00EE1FE5">
              <w:lastRenderedPageBreak/>
              <w:t>AI_CO2</w:t>
            </w:r>
          </w:p>
        </w:tc>
        <w:tc>
          <w:tcPr>
            <w:tcW w:w="2002" w:type="dxa"/>
          </w:tcPr>
          <w:p w14:paraId="4B3D635C" w14:textId="17AE7C8D" w:rsidR="003F58FC" w:rsidRPr="00EE1FE5" w:rsidRDefault="00A912FC" w:rsidP="00DA3B91">
            <w:pPr>
              <w:pStyle w:val="Brdtext"/>
              <w:ind w:left="0"/>
            </w:pPr>
            <w:r w:rsidRPr="00EE1FE5">
              <w:t>353AI367</w:t>
            </w:r>
            <w:r w:rsidR="003F58FC" w:rsidRPr="00EE1FE5">
              <w:t>_CO2</w:t>
            </w:r>
          </w:p>
        </w:tc>
        <w:tc>
          <w:tcPr>
            <w:tcW w:w="4394" w:type="dxa"/>
          </w:tcPr>
          <w:p w14:paraId="0D19910C" w14:textId="6F78951C"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5EC3B369" w14:textId="77777777" w:rsidTr="00DA3B91">
        <w:tc>
          <w:tcPr>
            <w:tcW w:w="1537" w:type="dxa"/>
          </w:tcPr>
          <w:p w14:paraId="70FA41ED" w14:textId="77777777" w:rsidR="003F58FC" w:rsidRPr="00EE1FE5" w:rsidRDefault="003F58FC" w:rsidP="00DA3B91">
            <w:pPr>
              <w:pStyle w:val="Brdtext"/>
              <w:ind w:left="0"/>
            </w:pPr>
            <w:r w:rsidRPr="00EE1FE5">
              <w:t>AI_O2</w:t>
            </w:r>
          </w:p>
        </w:tc>
        <w:tc>
          <w:tcPr>
            <w:tcW w:w="2002" w:type="dxa"/>
          </w:tcPr>
          <w:p w14:paraId="4BC00DF8" w14:textId="691BE8B5" w:rsidR="003F58FC" w:rsidRPr="00EE1FE5" w:rsidRDefault="00A912FC" w:rsidP="00DA3B91">
            <w:pPr>
              <w:pStyle w:val="Brdtext"/>
              <w:ind w:left="0"/>
            </w:pPr>
            <w:r w:rsidRPr="00EE1FE5">
              <w:t>353AI367</w:t>
            </w:r>
            <w:r w:rsidR="003F58FC" w:rsidRPr="00EE1FE5">
              <w:t>_O2</w:t>
            </w:r>
          </w:p>
        </w:tc>
        <w:tc>
          <w:tcPr>
            <w:tcW w:w="4394" w:type="dxa"/>
          </w:tcPr>
          <w:p w14:paraId="21E4BA16" w14:textId="7FFD3B18"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132273D3" w14:textId="77777777" w:rsidTr="00DA3B91">
        <w:tc>
          <w:tcPr>
            <w:tcW w:w="1537" w:type="dxa"/>
          </w:tcPr>
          <w:p w14:paraId="14C69FAF" w14:textId="77777777" w:rsidR="003F58FC" w:rsidRPr="00EE1FE5" w:rsidRDefault="003F58FC" w:rsidP="00DA3B91">
            <w:pPr>
              <w:pStyle w:val="Brdtext"/>
              <w:ind w:left="0"/>
            </w:pPr>
            <w:r w:rsidRPr="00EE1FE5">
              <w:t>AI_H2O</w:t>
            </w:r>
          </w:p>
        </w:tc>
        <w:tc>
          <w:tcPr>
            <w:tcW w:w="2002" w:type="dxa"/>
          </w:tcPr>
          <w:p w14:paraId="22E8BC91" w14:textId="68E60606" w:rsidR="003F58FC" w:rsidRPr="00EE1FE5" w:rsidRDefault="00A912FC" w:rsidP="00DA3B91">
            <w:pPr>
              <w:pStyle w:val="Brdtext"/>
              <w:ind w:left="0"/>
            </w:pPr>
            <w:r w:rsidRPr="00EE1FE5">
              <w:t>353</w:t>
            </w:r>
            <w:r w:rsidR="00950907" w:rsidRPr="00EE1FE5">
              <w:t>AI</w:t>
            </w:r>
            <w:r w:rsidRPr="00EE1FE5">
              <w:t>36</w:t>
            </w:r>
            <w:r w:rsidR="00950907" w:rsidRPr="00EE1FE5">
              <w:t>7</w:t>
            </w:r>
            <w:r w:rsidR="003F58FC" w:rsidRPr="00EE1FE5">
              <w:t>_H2O</w:t>
            </w:r>
          </w:p>
        </w:tc>
        <w:tc>
          <w:tcPr>
            <w:tcW w:w="4394" w:type="dxa"/>
          </w:tcPr>
          <w:p w14:paraId="5596BECC" w14:textId="30D10586" w:rsidR="003F58FC"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0ECC0917" w14:textId="77777777" w:rsidTr="00DA3B91">
        <w:tc>
          <w:tcPr>
            <w:tcW w:w="1537" w:type="dxa"/>
          </w:tcPr>
          <w:p w14:paraId="6CF915F9" w14:textId="2D569613" w:rsidR="00950907" w:rsidRPr="00EE1FE5" w:rsidRDefault="00950907" w:rsidP="00DA3B91">
            <w:pPr>
              <w:pStyle w:val="Brdtext"/>
              <w:ind w:left="0"/>
            </w:pPr>
            <w:r w:rsidRPr="00EE1FE5">
              <w:t>AI_N2</w:t>
            </w:r>
          </w:p>
        </w:tc>
        <w:tc>
          <w:tcPr>
            <w:tcW w:w="2002" w:type="dxa"/>
          </w:tcPr>
          <w:p w14:paraId="2ACCE2D3" w14:textId="5596611C" w:rsidR="00950907" w:rsidRPr="00EE1FE5" w:rsidRDefault="00950907" w:rsidP="00DA3B91">
            <w:pPr>
              <w:pStyle w:val="Brdtext"/>
              <w:ind w:left="0"/>
            </w:pPr>
            <w:r w:rsidRPr="00EE1FE5">
              <w:t>353AI367_N2</w:t>
            </w:r>
          </w:p>
        </w:tc>
        <w:tc>
          <w:tcPr>
            <w:tcW w:w="4394" w:type="dxa"/>
          </w:tcPr>
          <w:p w14:paraId="11268BC0" w14:textId="5DCDBE9E" w:rsidR="00950907" w:rsidRPr="00EE1FE5" w:rsidRDefault="006B47F9" w:rsidP="00DA3B91">
            <w:pPr>
              <w:pStyle w:val="Brdtext"/>
              <w:ind w:left="0"/>
            </w:pPr>
            <w:proofErr w:type="spellStart"/>
            <w:r w:rsidRPr="00EE1FE5">
              <w:t>Gasanalys</w:t>
            </w:r>
            <w:proofErr w:type="spellEnd"/>
            <w:r w:rsidRPr="00EE1FE5">
              <w:t xml:space="preserve"> från MS</w:t>
            </w:r>
          </w:p>
        </w:tc>
      </w:tr>
      <w:tr w:rsidR="00EE1FE5" w:rsidRPr="00EE1FE5" w14:paraId="40E1234F" w14:textId="77777777" w:rsidTr="00DA3B91">
        <w:tc>
          <w:tcPr>
            <w:tcW w:w="1537" w:type="dxa"/>
          </w:tcPr>
          <w:p w14:paraId="2BC225B8" w14:textId="77777777" w:rsidR="003F58FC" w:rsidRPr="00EE1FE5" w:rsidRDefault="003F58FC" w:rsidP="00DA3B91">
            <w:pPr>
              <w:pStyle w:val="Brdtext"/>
              <w:ind w:left="0"/>
            </w:pPr>
            <w:r w:rsidRPr="00EE1FE5">
              <w:t>Ber_N2</w:t>
            </w:r>
          </w:p>
        </w:tc>
        <w:tc>
          <w:tcPr>
            <w:tcW w:w="2002" w:type="dxa"/>
          </w:tcPr>
          <w:p w14:paraId="522DC2EF" w14:textId="6856637F" w:rsidR="003F58FC" w:rsidRPr="00EE1FE5" w:rsidRDefault="00950907" w:rsidP="00DA3B91">
            <w:pPr>
              <w:pStyle w:val="Brdtext"/>
              <w:ind w:left="0"/>
            </w:pPr>
            <w:proofErr w:type="spellStart"/>
            <w:r w:rsidRPr="00EE1FE5">
              <w:t>False</w:t>
            </w:r>
            <w:proofErr w:type="spellEnd"/>
          </w:p>
        </w:tc>
        <w:tc>
          <w:tcPr>
            <w:tcW w:w="4394" w:type="dxa"/>
          </w:tcPr>
          <w:p w14:paraId="409C226A" w14:textId="77777777" w:rsidR="003F58FC" w:rsidRPr="00EE1FE5" w:rsidRDefault="003F58FC" w:rsidP="00DA3B91">
            <w:pPr>
              <w:pStyle w:val="Brdtext"/>
              <w:ind w:left="0"/>
            </w:pPr>
            <w:r w:rsidRPr="00EE1FE5">
              <w:t>Konstant</w:t>
            </w:r>
          </w:p>
        </w:tc>
      </w:tr>
      <w:tr w:rsidR="006B47F9" w:rsidRPr="00EE1FE5" w14:paraId="7266E731" w14:textId="77777777" w:rsidTr="00DA3B91">
        <w:tc>
          <w:tcPr>
            <w:tcW w:w="1537" w:type="dxa"/>
          </w:tcPr>
          <w:p w14:paraId="18146FA2" w14:textId="77777777" w:rsidR="003F58FC" w:rsidRPr="00EE1FE5" w:rsidRDefault="003F58FC" w:rsidP="00DA3B91">
            <w:pPr>
              <w:pStyle w:val="Brdtext"/>
              <w:ind w:left="0"/>
            </w:pPr>
            <w:proofErr w:type="spellStart"/>
            <w:r w:rsidRPr="00EE1FE5">
              <w:t>Out_Rho</w:t>
            </w:r>
            <w:proofErr w:type="spellEnd"/>
          </w:p>
        </w:tc>
        <w:tc>
          <w:tcPr>
            <w:tcW w:w="2002" w:type="dxa"/>
          </w:tcPr>
          <w:p w14:paraId="630B5CD6" w14:textId="340AC8A2" w:rsidR="003F58FC" w:rsidRPr="00EE1FE5" w:rsidRDefault="003F58FC" w:rsidP="00DA3B91">
            <w:pPr>
              <w:pStyle w:val="Brdtext"/>
              <w:ind w:left="0"/>
            </w:pPr>
            <w:r w:rsidRPr="00EE1FE5">
              <w:t>3</w:t>
            </w:r>
            <w:r w:rsidR="00950907" w:rsidRPr="00EE1FE5">
              <w:t>53XI367</w:t>
            </w:r>
            <w:r w:rsidRPr="00EE1FE5">
              <w:t>_RHO</w:t>
            </w:r>
          </w:p>
        </w:tc>
        <w:tc>
          <w:tcPr>
            <w:tcW w:w="4394" w:type="dxa"/>
          </w:tcPr>
          <w:p w14:paraId="45F5666B" w14:textId="77777777" w:rsidR="003F58FC" w:rsidRPr="00EE1FE5" w:rsidRDefault="003F58FC" w:rsidP="00DA3B91">
            <w:pPr>
              <w:pStyle w:val="Brdtext"/>
              <w:ind w:left="0"/>
            </w:pPr>
          </w:p>
        </w:tc>
      </w:tr>
    </w:tbl>
    <w:p w14:paraId="27B500DF" w14:textId="77777777" w:rsidR="003F58FC" w:rsidRPr="00EE1FE5" w:rsidRDefault="003F58FC" w:rsidP="008C3C1C">
      <w:pPr>
        <w:pStyle w:val="Brdtext"/>
      </w:pPr>
    </w:p>
    <w:p w14:paraId="58F96230" w14:textId="7238BBE7" w:rsidR="005545B8" w:rsidRPr="00EE1FE5" w:rsidRDefault="005545B8" w:rsidP="005545B8">
      <w:pPr>
        <w:pStyle w:val="Rubrik1"/>
      </w:pPr>
      <w:bookmarkStart w:id="61" w:name="_Toc34189000"/>
      <w:r w:rsidRPr="00EE1FE5">
        <w:t>Kvävgas</w:t>
      </w:r>
      <w:bookmarkEnd w:id="61"/>
    </w:p>
    <w:p w14:paraId="784720FF" w14:textId="77777777" w:rsidR="005545B8" w:rsidRPr="00EE1FE5" w:rsidRDefault="005545B8" w:rsidP="005545B8">
      <w:pPr>
        <w:pStyle w:val="Rubrik2"/>
      </w:pPr>
      <w:bookmarkStart w:id="62" w:name="_Toc34189001"/>
      <w:r w:rsidRPr="00EE1FE5">
        <w:t>Ingående styrda objekt</w:t>
      </w:r>
      <w:bookmarkEnd w:id="62"/>
      <w:r w:rsidRPr="00EE1FE5">
        <w:t xml:space="preserve"> </w:t>
      </w:r>
    </w:p>
    <w:p w14:paraId="5BC9CF0C" w14:textId="77777777" w:rsidR="005545B8" w:rsidRPr="00EE1FE5" w:rsidRDefault="005545B8" w:rsidP="005545B8">
      <w:pPr>
        <w:pStyle w:val="Brdtext"/>
      </w:pPr>
    </w:p>
    <w:p w14:paraId="6818D54D" w14:textId="2A6034AA" w:rsidR="005545B8" w:rsidRPr="00EE1FE5" w:rsidRDefault="00C90C22" w:rsidP="005545B8">
      <w:pPr>
        <w:pStyle w:val="Rubrik3"/>
      </w:pPr>
      <w:bookmarkStart w:id="63" w:name="_Toc34189002"/>
      <w:r w:rsidRPr="00EE1FE5">
        <w:t>Bufferttank 254TA003</w:t>
      </w:r>
      <w:bookmarkEnd w:id="63"/>
    </w:p>
    <w:p w14:paraId="13A948EB" w14:textId="4745E801" w:rsidR="00C90C22" w:rsidRPr="00EE1FE5" w:rsidRDefault="00C90C22" w:rsidP="00C90C22">
      <w:pPr>
        <w:pStyle w:val="Brdtext"/>
      </w:pPr>
      <w:r w:rsidRPr="00EE1FE5">
        <w:t>Ventil 254RV503 används för att h</w:t>
      </w:r>
      <w:r w:rsidR="00556F06" w:rsidRPr="00EE1FE5">
        <w:t>ålla trycket efter</w:t>
      </w:r>
      <w:r w:rsidRPr="00EE1FE5">
        <w:t xml:space="preserve"> bufferttank 254TA003</w:t>
      </w:r>
      <w:r w:rsidR="00556F06" w:rsidRPr="00EE1FE5">
        <w:t xml:space="preserve"> till vätgasproduktion</w:t>
      </w:r>
      <w:r w:rsidRPr="00EE1FE5">
        <w:t>.</w:t>
      </w:r>
    </w:p>
    <w:p w14:paraId="605F25F4" w14:textId="0E351D42" w:rsidR="00C90C22" w:rsidRPr="00EE1FE5" w:rsidRDefault="00C90C22" w:rsidP="00C90C22">
      <w:pPr>
        <w:pStyle w:val="Brdtext"/>
      </w:pPr>
      <w:r w:rsidRPr="00EE1FE5">
        <w:t>Säkerhetsventil 254HV509. Öppningstryck 11 bar(g).</w:t>
      </w:r>
    </w:p>
    <w:p w14:paraId="3D3FDF87" w14:textId="5CA1E1A6" w:rsidR="00C90C22" w:rsidRPr="00EE1FE5" w:rsidRDefault="00C90C22" w:rsidP="00C90C22">
      <w:pPr>
        <w:pStyle w:val="Brdtext"/>
      </w:pPr>
      <w:r w:rsidRPr="00EE1FE5">
        <w:t>PI-regulator 254PC503 reglerar tryck efter bufferttank, 254PI503. Regulatorns utsignal styr 254RV503. Minskar trycket så öppnar ventilen.</w:t>
      </w:r>
      <w:r w:rsidRPr="00EE1FE5">
        <w:br/>
        <w:t xml:space="preserve">Utsignalområde 0-100%. </w:t>
      </w:r>
      <w:r w:rsidRPr="00EE1FE5">
        <w:br/>
        <w:t xml:space="preserve">Internt </w:t>
      </w:r>
      <w:proofErr w:type="spellStart"/>
      <w:r w:rsidRPr="00EE1FE5">
        <w:t>börvärde</w:t>
      </w:r>
      <w:proofErr w:type="spellEnd"/>
      <w:r w:rsidRPr="00EE1FE5">
        <w:t xml:space="preserve"> </w:t>
      </w:r>
      <w:r w:rsidR="00313A02" w:rsidRPr="00EE1FE5">
        <w:t>9</w:t>
      </w:r>
      <w:r w:rsidRPr="00EE1FE5">
        <w:t xml:space="preserve"> bar(g).</w:t>
      </w:r>
      <w:r w:rsidRPr="00EE1FE5">
        <w:br/>
        <w:t>Reverserad regulator (MV&gt;SP minska utsignal, MV&lt;SP öka utsignal).</w:t>
      </w:r>
      <w:r w:rsidRPr="00EE1FE5">
        <w:br/>
      </w:r>
      <w:r w:rsidRPr="00EE1FE5">
        <w:br/>
      </w:r>
    </w:p>
    <w:p w14:paraId="566F085F" w14:textId="77777777" w:rsidR="00C90C22" w:rsidRPr="00EE1FE5" w:rsidRDefault="00C90C22" w:rsidP="00C90C22">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1F7206AB" w14:textId="77777777" w:rsidTr="00283B01">
        <w:tc>
          <w:tcPr>
            <w:tcW w:w="1551" w:type="dxa"/>
          </w:tcPr>
          <w:p w14:paraId="7CA1058A" w14:textId="77777777" w:rsidR="00C90C22" w:rsidRPr="00EE1FE5" w:rsidRDefault="00C90C22" w:rsidP="00283B01">
            <w:pPr>
              <w:pStyle w:val="Brdtext"/>
              <w:ind w:left="0"/>
            </w:pPr>
            <w:r w:rsidRPr="00EE1FE5">
              <w:t>Objekt/Signal</w:t>
            </w:r>
          </w:p>
        </w:tc>
        <w:tc>
          <w:tcPr>
            <w:tcW w:w="1705" w:type="dxa"/>
          </w:tcPr>
          <w:p w14:paraId="485E87F4" w14:textId="77777777" w:rsidR="00C90C22" w:rsidRPr="00EE1FE5" w:rsidRDefault="00C90C22" w:rsidP="00283B01">
            <w:pPr>
              <w:pStyle w:val="Brdtext"/>
              <w:ind w:left="0"/>
            </w:pPr>
            <w:r w:rsidRPr="00EE1FE5">
              <w:t>Beskrivning</w:t>
            </w:r>
          </w:p>
        </w:tc>
        <w:tc>
          <w:tcPr>
            <w:tcW w:w="1559" w:type="dxa"/>
          </w:tcPr>
          <w:p w14:paraId="6D926930" w14:textId="77777777" w:rsidR="00C90C22" w:rsidRPr="00EE1FE5" w:rsidRDefault="00C90C22" w:rsidP="00283B01">
            <w:pPr>
              <w:pStyle w:val="Brdtext"/>
              <w:ind w:left="0"/>
            </w:pPr>
            <w:r w:rsidRPr="00EE1FE5">
              <w:t>Mätområde</w:t>
            </w:r>
          </w:p>
        </w:tc>
        <w:tc>
          <w:tcPr>
            <w:tcW w:w="709" w:type="dxa"/>
          </w:tcPr>
          <w:p w14:paraId="24DA5691" w14:textId="77777777" w:rsidR="00C90C22" w:rsidRPr="00EE1FE5" w:rsidRDefault="00C90C22" w:rsidP="00283B01">
            <w:pPr>
              <w:pStyle w:val="Brdtext"/>
              <w:ind w:left="0"/>
            </w:pPr>
            <w:r w:rsidRPr="00EE1FE5">
              <w:t>L2</w:t>
            </w:r>
          </w:p>
        </w:tc>
        <w:tc>
          <w:tcPr>
            <w:tcW w:w="651" w:type="dxa"/>
          </w:tcPr>
          <w:p w14:paraId="6737C387" w14:textId="77777777" w:rsidR="00C90C22" w:rsidRPr="00EE1FE5" w:rsidRDefault="00C90C22" w:rsidP="00283B01">
            <w:pPr>
              <w:pStyle w:val="Brdtext"/>
              <w:ind w:left="0"/>
            </w:pPr>
            <w:r w:rsidRPr="00EE1FE5">
              <w:t>L1</w:t>
            </w:r>
          </w:p>
        </w:tc>
        <w:tc>
          <w:tcPr>
            <w:tcW w:w="586" w:type="dxa"/>
          </w:tcPr>
          <w:p w14:paraId="6154FD7D" w14:textId="77777777" w:rsidR="00C90C22" w:rsidRPr="00EE1FE5" w:rsidRDefault="00C90C22" w:rsidP="00283B01">
            <w:pPr>
              <w:pStyle w:val="Brdtext"/>
              <w:ind w:left="0"/>
            </w:pPr>
            <w:r w:rsidRPr="00EE1FE5">
              <w:t>H1</w:t>
            </w:r>
          </w:p>
        </w:tc>
        <w:tc>
          <w:tcPr>
            <w:tcW w:w="586" w:type="dxa"/>
          </w:tcPr>
          <w:p w14:paraId="148D9063" w14:textId="77777777" w:rsidR="00C90C22" w:rsidRPr="00EE1FE5" w:rsidRDefault="00C90C22" w:rsidP="00283B01">
            <w:pPr>
              <w:pStyle w:val="Brdtext"/>
              <w:ind w:left="0"/>
            </w:pPr>
            <w:r w:rsidRPr="00EE1FE5">
              <w:t>H2</w:t>
            </w:r>
          </w:p>
        </w:tc>
        <w:tc>
          <w:tcPr>
            <w:tcW w:w="586" w:type="dxa"/>
          </w:tcPr>
          <w:p w14:paraId="15E8CFA1" w14:textId="77777777" w:rsidR="00C90C22" w:rsidRPr="00EE1FE5" w:rsidRDefault="00C90C22" w:rsidP="00283B01">
            <w:pPr>
              <w:pStyle w:val="Brdtext"/>
              <w:ind w:left="0"/>
            </w:pPr>
            <w:r w:rsidRPr="00EE1FE5">
              <w:t>SIL</w:t>
            </w:r>
          </w:p>
        </w:tc>
      </w:tr>
      <w:tr w:rsidR="00EE1FE5" w:rsidRPr="00EE1FE5" w14:paraId="0E9C8195" w14:textId="77777777" w:rsidTr="00283B01">
        <w:tc>
          <w:tcPr>
            <w:tcW w:w="1551" w:type="dxa"/>
          </w:tcPr>
          <w:p w14:paraId="747683EB" w14:textId="34DFFE8A" w:rsidR="00C90C22" w:rsidRPr="00EE1FE5" w:rsidRDefault="00C90C22" w:rsidP="00C90C22">
            <w:pPr>
              <w:pStyle w:val="Brdtext"/>
              <w:ind w:left="0"/>
            </w:pPr>
            <w:r w:rsidRPr="00EE1FE5">
              <w:t>254PI503</w:t>
            </w:r>
          </w:p>
        </w:tc>
        <w:tc>
          <w:tcPr>
            <w:tcW w:w="1705" w:type="dxa"/>
          </w:tcPr>
          <w:p w14:paraId="01AFB840" w14:textId="77777777" w:rsidR="00C90C22" w:rsidRPr="00EE1FE5" w:rsidRDefault="00C90C22" w:rsidP="00283B01">
            <w:pPr>
              <w:pStyle w:val="Brdtext"/>
              <w:ind w:left="0"/>
            </w:pPr>
            <w:r w:rsidRPr="00EE1FE5">
              <w:t>Tryck gas</w:t>
            </w:r>
          </w:p>
        </w:tc>
        <w:tc>
          <w:tcPr>
            <w:tcW w:w="1559" w:type="dxa"/>
          </w:tcPr>
          <w:p w14:paraId="4D3C15B0" w14:textId="1CA3CAF1" w:rsidR="00C90C22" w:rsidRPr="00EE1FE5" w:rsidRDefault="00C90C22" w:rsidP="00313A02">
            <w:pPr>
              <w:pStyle w:val="Brdtext"/>
              <w:ind w:left="0"/>
            </w:pPr>
            <w:r w:rsidRPr="00EE1FE5">
              <w:t xml:space="preserve">0 </w:t>
            </w:r>
            <w:r w:rsidR="00556F06" w:rsidRPr="00EE1FE5">
              <w:t xml:space="preserve">- </w:t>
            </w:r>
            <w:r w:rsidR="00313A02" w:rsidRPr="00EE1FE5">
              <w:t>16</w:t>
            </w:r>
            <w:r w:rsidRPr="00EE1FE5">
              <w:t xml:space="preserve"> bar</w:t>
            </w:r>
          </w:p>
        </w:tc>
        <w:tc>
          <w:tcPr>
            <w:tcW w:w="709" w:type="dxa"/>
          </w:tcPr>
          <w:p w14:paraId="1518E1C0" w14:textId="77777777" w:rsidR="00C90C22" w:rsidRPr="00EE1FE5" w:rsidRDefault="00C90C22" w:rsidP="00283B01">
            <w:pPr>
              <w:pStyle w:val="Brdtext"/>
              <w:ind w:left="0"/>
            </w:pPr>
          </w:p>
        </w:tc>
        <w:tc>
          <w:tcPr>
            <w:tcW w:w="651" w:type="dxa"/>
          </w:tcPr>
          <w:p w14:paraId="769940F0" w14:textId="031D5EAF" w:rsidR="00C90C22" w:rsidRPr="00EE1FE5" w:rsidRDefault="00865FC1" w:rsidP="00283B01">
            <w:pPr>
              <w:pStyle w:val="Brdtext"/>
              <w:ind w:left="0"/>
            </w:pPr>
            <w:r w:rsidRPr="00865FC1">
              <w:rPr>
                <w:color w:val="FF0000"/>
              </w:rPr>
              <w:t>7,0</w:t>
            </w:r>
          </w:p>
        </w:tc>
        <w:tc>
          <w:tcPr>
            <w:tcW w:w="586" w:type="dxa"/>
          </w:tcPr>
          <w:p w14:paraId="705D2E3F" w14:textId="38E56763" w:rsidR="00C90C22" w:rsidRPr="00EE1FE5" w:rsidRDefault="00C90C22" w:rsidP="00283B01">
            <w:pPr>
              <w:pStyle w:val="Brdtext"/>
              <w:ind w:left="0"/>
              <w:rPr>
                <w:highlight w:val="yellow"/>
              </w:rPr>
            </w:pPr>
          </w:p>
        </w:tc>
        <w:tc>
          <w:tcPr>
            <w:tcW w:w="586" w:type="dxa"/>
          </w:tcPr>
          <w:p w14:paraId="41C418DA" w14:textId="53BC0200" w:rsidR="00C90C22" w:rsidRPr="00EE1FE5" w:rsidRDefault="00C90C22" w:rsidP="00283B01">
            <w:pPr>
              <w:pStyle w:val="Brdtext"/>
              <w:ind w:left="0"/>
              <w:rPr>
                <w:highlight w:val="yellow"/>
              </w:rPr>
            </w:pPr>
          </w:p>
        </w:tc>
        <w:tc>
          <w:tcPr>
            <w:tcW w:w="586" w:type="dxa"/>
          </w:tcPr>
          <w:p w14:paraId="1AFA47AD" w14:textId="77777777" w:rsidR="00C90C22" w:rsidRPr="00EE1FE5" w:rsidRDefault="00C90C22" w:rsidP="00283B01">
            <w:pPr>
              <w:pStyle w:val="Brdtext"/>
              <w:ind w:left="0"/>
            </w:pPr>
          </w:p>
        </w:tc>
      </w:tr>
      <w:tr w:rsidR="00EE1FE5" w:rsidRPr="00EE1FE5" w14:paraId="33C56195" w14:textId="77777777" w:rsidTr="00283B01">
        <w:tc>
          <w:tcPr>
            <w:tcW w:w="1551" w:type="dxa"/>
          </w:tcPr>
          <w:p w14:paraId="019F4F40" w14:textId="363D72FC" w:rsidR="00556F06" w:rsidRPr="00EE1FE5" w:rsidRDefault="00556F06" w:rsidP="00C90C22">
            <w:pPr>
              <w:pStyle w:val="Brdtext"/>
              <w:ind w:left="0"/>
            </w:pPr>
            <w:r w:rsidRPr="00EE1FE5">
              <w:t>254TI303</w:t>
            </w:r>
          </w:p>
        </w:tc>
        <w:tc>
          <w:tcPr>
            <w:tcW w:w="1705" w:type="dxa"/>
          </w:tcPr>
          <w:p w14:paraId="57B00644" w14:textId="027CE3E6" w:rsidR="00556F06" w:rsidRPr="00EE1FE5" w:rsidRDefault="00556F06" w:rsidP="00283B01">
            <w:pPr>
              <w:pStyle w:val="Brdtext"/>
              <w:ind w:left="0"/>
            </w:pPr>
            <w:r w:rsidRPr="00EE1FE5">
              <w:t>Temp gas</w:t>
            </w:r>
          </w:p>
        </w:tc>
        <w:tc>
          <w:tcPr>
            <w:tcW w:w="1559" w:type="dxa"/>
          </w:tcPr>
          <w:p w14:paraId="16ED4B81" w14:textId="7A6A22E2" w:rsidR="00556F06" w:rsidRPr="00EE1FE5" w:rsidRDefault="00313A02" w:rsidP="00556F06">
            <w:pPr>
              <w:pStyle w:val="Brdtext"/>
              <w:ind w:left="0"/>
            </w:pPr>
            <w:r w:rsidRPr="00EE1FE5">
              <w:t>-40 - 1</w:t>
            </w:r>
            <w:r w:rsidR="00556F06" w:rsidRPr="00EE1FE5">
              <w:t>00°C</w:t>
            </w:r>
          </w:p>
        </w:tc>
        <w:tc>
          <w:tcPr>
            <w:tcW w:w="709" w:type="dxa"/>
          </w:tcPr>
          <w:p w14:paraId="287648EA" w14:textId="77777777" w:rsidR="00556F06" w:rsidRPr="00EE1FE5" w:rsidRDefault="00556F06" w:rsidP="00283B01">
            <w:pPr>
              <w:pStyle w:val="Brdtext"/>
              <w:ind w:left="0"/>
            </w:pPr>
          </w:p>
        </w:tc>
        <w:tc>
          <w:tcPr>
            <w:tcW w:w="651" w:type="dxa"/>
          </w:tcPr>
          <w:p w14:paraId="5CD8038F" w14:textId="77777777" w:rsidR="00556F06" w:rsidRPr="00EE1FE5" w:rsidRDefault="00556F06" w:rsidP="00283B01">
            <w:pPr>
              <w:pStyle w:val="Brdtext"/>
              <w:ind w:left="0"/>
            </w:pPr>
          </w:p>
        </w:tc>
        <w:tc>
          <w:tcPr>
            <w:tcW w:w="586" w:type="dxa"/>
          </w:tcPr>
          <w:p w14:paraId="660D7AE2" w14:textId="77777777" w:rsidR="00556F06" w:rsidRPr="00EE1FE5" w:rsidRDefault="00556F06" w:rsidP="00283B01">
            <w:pPr>
              <w:pStyle w:val="Brdtext"/>
              <w:ind w:left="0"/>
              <w:rPr>
                <w:highlight w:val="yellow"/>
              </w:rPr>
            </w:pPr>
          </w:p>
        </w:tc>
        <w:tc>
          <w:tcPr>
            <w:tcW w:w="586" w:type="dxa"/>
          </w:tcPr>
          <w:p w14:paraId="2E302C8F" w14:textId="77777777" w:rsidR="00556F06" w:rsidRPr="00EE1FE5" w:rsidRDefault="00556F06" w:rsidP="00283B01">
            <w:pPr>
              <w:pStyle w:val="Brdtext"/>
              <w:ind w:left="0"/>
              <w:rPr>
                <w:highlight w:val="yellow"/>
              </w:rPr>
            </w:pPr>
          </w:p>
        </w:tc>
        <w:tc>
          <w:tcPr>
            <w:tcW w:w="586" w:type="dxa"/>
          </w:tcPr>
          <w:p w14:paraId="092A387A" w14:textId="77777777" w:rsidR="00556F06" w:rsidRPr="00EE1FE5" w:rsidRDefault="00556F06" w:rsidP="00283B01">
            <w:pPr>
              <w:pStyle w:val="Brdtext"/>
              <w:ind w:left="0"/>
            </w:pPr>
          </w:p>
        </w:tc>
      </w:tr>
      <w:tr w:rsidR="00556F06" w:rsidRPr="00EE1FE5" w14:paraId="228B5EA1" w14:textId="77777777" w:rsidTr="00283B01">
        <w:tc>
          <w:tcPr>
            <w:tcW w:w="1551" w:type="dxa"/>
          </w:tcPr>
          <w:p w14:paraId="4DCA4D0F" w14:textId="57B9FF6F" w:rsidR="00556F06" w:rsidRPr="00EE1FE5" w:rsidRDefault="00556F06" w:rsidP="00C90C22">
            <w:pPr>
              <w:pStyle w:val="Brdtext"/>
              <w:ind w:left="0"/>
            </w:pPr>
            <w:r w:rsidRPr="00EE1FE5">
              <w:t>254FI302</w:t>
            </w:r>
          </w:p>
        </w:tc>
        <w:tc>
          <w:tcPr>
            <w:tcW w:w="1705" w:type="dxa"/>
          </w:tcPr>
          <w:p w14:paraId="64FB0B65" w14:textId="158920F7" w:rsidR="00556F06" w:rsidRPr="00EE1FE5" w:rsidRDefault="00556F06" w:rsidP="00283B01">
            <w:pPr>
              <w:pStyle w:val="Brdtext"/>
              <w:ind w:left="0"/>
            </w:pPr>
            <w:r w:rsidRPr="00EE1FE5">
              <w:t>Flöde gas</w:t>
            </w:r>
          </w:p>
        </w:tc>
        <w:tc>
          <w:tcPr>
            <w:tcW w:w="1559" w:type="dxa"/>
          </w:tcPr>
          <w:p w14:paraId="0DF0FE75" w14:textId="4086081F" w:rsidR="00556F06" w:rsidRPr="00EE1FE5" w:rsidRDefault="00556F06" w:rsidP="00556F06">
            <w:pPr>
              <w:pStyle w:val="Brdtext"/>
              <w:ind w:left="0"/>
            </w:pPr>
            <w:r w:rsidRPr="00EE1FE5">
              <w:t>0-</w:t>
            </w:r>
            <w:r w:rsidR="00313A02" w:rsidRPr="00EE1FE5">
              <w:t>700</w:t>
            </w:r>
            <w:r w:rsidRPr="00EE1FE5">
              <w:t xml:space="preserve"> Nm3/h</w:t>
            </w:r>
          </w:p>
        </w:tc>
        <w:tc>
          <w:tcPr>
            <w:tcW w:w="709" w:type="dxa"/>
          </w:tcPr>
          <w:p w14:paraId="715E7D08" w14:textId="77777777" w:rsidR="00556F06" w:rsidRPr="00EE1FE5" w:rsidRDefault="00556F06" w:rsidP="00283B01">
            <w:pPr>
              <w:pStyle w:val="Brdtext"/>
              <w:ind w:left="0"/>
            </w:pPr>
          </w:p>
        </w:tc>
        <w:tc>
          <w:tcPr>
            <w:tcW w:w="651" w:type="dxa"/>
          </w:tcPr>
          <w:p w14:paraId="50EF9464" w14:textId="77777777" w:rsidR="00556F06" w:rsidRPr="00EE1FE5" w:rsidRDefault="00556F06" w:rsidP="00283B01">
            <w:pPr>
              <w:pStyle w:val="Brdtext"/>
              <w:ind w:left="0"/>
            </w:pPr>
          </w:p>
        </w:tc>
        <w:tc>
          <w:tcPr>
            <w:tcW w:w="586" w:type="dxa"/>
          </w:tcPr>
          <w:p w14:paraId="121C9D2B" w14:textId="77777777" w:rsidR="00556F06" w:rsidRPr="00EE1FE5" w:rsidRDefault="00556F06" w:rsidP="00283B01">
            <w:pPr>
              <w:pStyle w:val="Brdtext"/>
              <w:ind w:left="0"/>
              <w:rPr>
                <w:highlight w:val="yellow"/>
              </w:rPr>
            </w:pPr>
          </w:p>
        </w:tc>
        <w:tc>
          <w:tcPr>
            <w:tcW w:w="586" w:type="dxa"/>
          </w:tcPr>
          <w:p w14:paraId="6EC6301E" w14:textId="77777777" w:rsidR="00556F06" w:rsidRPr="00EE1FE5" w:rsidRDefault="00556F06" w:rsidP="00283B01">
            <w:pPr>
              <w:pStyle w:val="Brdtext"/>
              <w:ind w:left="0"/>
              <w:rPr>
                <w:highlight w:val="yellow"/>
              </w:rPr>
            </w:pPr>
          </w:p>
        </w:tc>
        <w:tc>
          <w:tcPr>
            <w:tcW w:w="586" w:type="dxa"/>
          </w:tcPr>
          <w:p w14:paraId="4430E343" w14:textId="77777777" w:rsidR="00556F06" w:rsidRPr="00EE1FE5" w:rsidRDefault="00556F06" w:rsidP="00283B01">
            <w:pPr>
              <w:pStyle w:val="Brdtext"/>
              <w:ind w:left="0"/>
            </w:pPr>
          </w:p>
        </w:tc>
      </w:tr>
    </w:tbl>
    <w:p w14:paraId="74DBABF1" w14:textId="77777777" w:rsidR="00C90C22" w:rsidRPr="00EE1FE5" w:rsidRDefault="00C90C22" w:rsidP="00C90C22">
      <w:pPr>
        <w:pStyle w:val="Brdtext"/>
      </w:pPr>
    </w:p>
    <w:p w14:paraId="60AF2F6B" w14:textId="02C93307" w:rsidR="00556F06" w:rsidRPr="00EE1FE5" w:rsidRDefault="00556F06" w:rsidP="00556F06">
      <w:pPr>
        <w:pStyle w:val="Rubrik3"/>
      </w:pPr>
      <w:bookmarkStart w:id="64" w:name="_Toc34189003"/>
      <w:r w:rsidRPr="00EE1FE5">
        <w:t>Bufferttank 254TA004</w:t>
      </w:r>
      <w:bookmarkEnd w:id="64"/>
    </w:p>
    <w:p w14:paraId="3BBB103C" w14:textId="1D3FDF52" w:rsidR="00556F06" w:rsidRPr="00EE1FE5" w:rsidRDefault="00556F06" w:rsidP="00556F06">
      <w:pPr>
        <w:pStyle w:val="Brdtext"/>
      </w:pPr>
      <w:r w:rsidRPr="00EE1FE5">
        <w:t>Ventil 254RV523 används för att hålla trycket efter bufferttank 254TA004 till produkthantering.</w:t>
      </w:r>
    </w:p>
    <w:p w14:paraId="126AAB03" w14:textId="2C0899C5" w:rsidR="00556F06" w:rsidRPr="00EE1FE5" w:rsidRDefault="00556F06" w:rsidP="00556F06">
      <w:pPr>
        <w:pStyle w:val="Brdtext"/>
      </w:pPr>
      <w:r w:rsidRPr="00EE1FE5">
        <w:t>Säkerhetsventil 254HV529. Öppningstryck 11 bar(g).</w:t>
      </w:r>
    </w:p>
    <w:p w14:paraId="212F4412" w14:textId="07057A69" w:rsidR="00556F06" w:rsidRPr="00EE1FE5" w:rsidRDefault="00556F06" w:rsidP="00556F06">
      <w:pPr>
        <w:pStyle w:val="Brdtext"/>
      </w:pPr>
      <w:r w:rsidRPr="00EE1FE5">
        <w:t>PI-regulator 254PC523 reglerar tryck efter bufferttank, 254PI523. Regulatorns utsignal styr 254RV523. Minskar trycket så öppnar ventilen.</w:t>
      </w:r>
      <w:r w:rsidRPr="00EE1FE5">
        <w:br/>
        <w:t xml:space="preserve">Utsignalområde 0-100%. </w:t>
      </w:r>
      <w:r w:rsidRPr="00EE1FE5">
        <w:br/>
        <w:t xml:space="preserve">Internt </w:t>
      </w:r>
      <w:proofErr w:type="spellStart"/>
      <w:r w:rsidRPr="00EE1FE5">
        <w:t>börvärde</w:t>
      </w:r>
      <w:proofErr w:type="spellEnd"/>
      <w:r w:rsidRPr="00EE1FE5">
        <w:t xml:space="preserve"> </w:t>
      </w:r>
      <w:r w:rsidR="00313A02" w:rsidRPr="00EE1FE5">
        <w:t>9</w:t>
      </w:r>
      <w:r w:rsidRPr="00EE1FE5">
        <w:t xml:space="preserve"> bar(g).</w:t>
      </w:r>
      <w:r w:rsidRPr="00EE1FE5">
        <w:br/>
        <w:t>Reverserad regulator (MV&gt;SP minska utsignal, MV&lt;SP öka utsignal).</w:t>
      </w:r>
      <w:r w:rsidRPr="00EE1FE5">
        <w:br/>
      </w:r>
      <w:r w:rsidRPr="00EE1FE5">
        <w:br/>
      </w:r>
    </w:p>
    <w:p w14:paraId="2D531FF0" w14:textId="77777777" w:rsidR="00556F06" w:rsidRPr="00EE1FE5" w:rsidRDefault="00556F06" w:rsidP="00556F06">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563"/>
        <w:gridCol w:w="1701"/>
        <w:gridCol w:w="709"/>
        <w:gridCol w:w="651"/>
        <w:gridCol w:w="586"/>
        <w:gridCol w:w="586"/>
        <w:gridCol w:w="586"/>
      </w:tblGrid>
      <w:tr w:rsidR="00EE1FE5" w:rsidRPr="00EE1FE5" w14:paraId="3D248230" w14:textId="77777777" w:rsidTr="00313A02">
        <w:tc>
          <w:tcPr>
            <w:tcW w:w="1551" w:type="dxa"/>
          </w:tcPr>
          <w:p w14:paraId="68FCF2E8" w14:textId="77777777" w:rsidR="00556F06" w:rsidRPr="00EE1FE5" w:rsidRDefault="00556F06" w:rsidP="00283B01">
            <w:pPr>
              <w:pStyle w:val="Brdtext"/>
              <w:ind w:left="0"/>
            </w:pPr>
            <w:r w:rsidRPr="00EE1FE5">
              <w:t>Objekt/Signal</w:t>
            </w:r>
          </w:p>
        </w:tc>
        <w:tc>
          <w:tcPr>
            <w:tcW w:w="1563" w:type="dxa"/>
          </w:tcPr>
          <w:p w14:paraId="4AFF9B60" w14:textId="77777777" w:rsidR="00556F06" w:rsidRPr="00EE1FE5" w:rsidRDefault="00556F06" w:rsidP="00283B01">
            <w:pPr>
              <w:pStyle w:val="Brdtext"/>
              <w:ind w:left="0"/>
            </w:pPr>
            <w:r w:rsidRPr="00EE1FE5">
              <w:t>Beskrivning</w:t>
            </w:r>
          </w:p>
        </w:tc>
        <w:tc>
          <w:tcPr>
            <w:tcW w:w="1701" w:type="dxa"/>
          </w:tcPr>
          <w:p w14:paraId="4AF89DB2" w14:textId="77777777" w:rsidR="00556F06" w:rsidRPr="00EE1FE5" w:rsidRDefault="00556F06" w:rsidP="00283B01">
            <w:pPr>
              <w:pStyle w:val="Brdtext"/>
              <w:ind w:left="0"/>
            </w:pPr>
            <w:r w:rsidRPr="00EE1FE5">
              <w:t>Mätområde</w:t>
            </w:r>
          </w:p>
        </w:tc>
        <w:tc>
          <w:tcPr>
            <w:tcW w:w="709" w:type="dxa"/>
          </w:tcPr>
          <w:p w14:paraId="3EC69E1D" w14:textId="77777777" w:rsidR="00556F06" w:rsidRPr="00EE1FE5" w:rsidRDefault="00556F06" w:rsidP="00283B01">
            <w:pPr>
              <w:pStyle w:val="Brdtext"/>
              <w:ind w:left="0"/>
            </w:pPr>
            <w:r w:rsidRPr="00EE1FE5">
              <w:t>L2</w:t>
            </w:r>
          </w:p>
        </w:tc>
        <w:tc>
          <w:tcPr>
            <w:tcW w:w="651" w:type="dxa"/>
          </w:tcPr>
          <w:p w14:paraId="64ACA051" w14:textId="77777777" w:rsidR="00556F06" w:rsidRPr="00EE1FE5" w:rsidRDefault="00556F06" w:rsidP="00283B01">
            <w:pPr>
              <w:pStyle w:val="Brdtext"/>
              <w:ind w:left="0"/>
            </w:pPr>
            <w:r w:rsidRPr="00EE1FE5">
              <w:t>L1</w:t>
            </w:r>
          </w:p>
        </w:tc>
        <w:tc>
          <w:tcPr>
            <w:tcW w:w="586" w:type="dxa"/>
          </w:tcPr>
          <w:p w14:paraId="4D8F1ED6" w14:textId="77777777" w:rsidR="00556F06" w:rsidRPr="00EE1FE5" w:rsidRDefault="00556F06" w:rsidP="00283B01">
            <w:pPr>
              <w:pStyle w:val="Brdtext"/>
              <w:ind w:left="0"/>
            </w:pPr>
            <w:r w:rsidRPr="00EE1FE5">
              <w:t>H1</w:t>
            </w:r>
          </w:p>
        </w:tc>
        <w:tc>
          <w:tcPr>
            <w:tcW w:w="586" w:type="dxa"/>
          </w:tcPr>
          <w:p w14:paraId="069EE8AA" w14:textId="77777777" w:rsidR="00556F06" w:rsidRPr="00EE1FE5" w:rsidRDefault="00556F06" w:rsidP="00283B01">
            <w:pPr>
              <w:pStyle w:val="Brdtext"/>
              <w:ind w:left="0"/>
            </w:pPr>
            <w:r w:rsidRPr="00EE1FE5">
              <w:t>H2</w:t>
            </w:r>
          </w:p>
        </w:tc>
        <w:tc>
          <w:tcPr>
            <w:tcW w:w="586" w:type="dxa"/>
          </w:tcPr>
          <w:p w14:paraId="19506AF9" w14:textId="77777777" w:rsidR="00556F06" w:rsidRPr="00EE1FE5" w:rsidRDefault="00556F06" w:rsidP="00283B01">
            <w:pPr>
              <w:pStyle w:val="Brdtext"/>
              <w:ind w:left="0"/>
            </w:pPr>
            <w:r w:rsidRPr="00EE1FE5">
              <w:t>SIL</w:t>
            </w:r>
          </w:p>
        </w:tc>
      </w:tr>
      <w:tr w:rsidR="00EE1FE5" w:rsidRPr="00EE1FE5" w14:paraId="2310B29B" w14:textId="77777777" w:rsidTr="00313A02">
        <w:tc>
          <w:tcPr>
            <w:tcW w:w="1551" w:type="dxa"/>
          </w:tcPr>
          <w:p w14:paraId="3CA339F6" w14:textId="3C1C62E6" w:rsidR="00556F06" w:rsidRPr="00EE1FE5" w:rsidRDefault="00556F06" w:rsidP="00283B01">
            <w:pPr>
              <w:pStyle w:val="Brdtext"/>
              <w:ind w:left="0"/>
            </w:pPr>
            <w:r w:rsidRPr="00EE1FE5">
              <w:lastRenderedPageBreak/>
              <w:t>254PI523</w:t>
            </w:r>
          </w:p>
        </w:tc>
        <w:tc>
          <w:tcPr>
            <w:tcW w:w="1563" w:type="dxa"/>
          </w:tcPr>
          <w:p w14:paraId="5CF379FE" w14:textId="77777777" w:rsidR="00556F06" w:rsidRPr="00EE1FE5" w:rsidRDefault="00556F06" w:rsidP="00283B01">
            <w:pPr>
              <w:pStyle w:val="Brdtext"/>
              <w:ind w:left="0"/>
            </w:pPr>
            <w:r w:rsidRPr="00EE1FE5">
              <w:t>Tryck gas</w:t>
            </w:r>
          </w:p>
        </w:tc>
        <w:tc>
          <w:tcPr>
            <w:tcW w:w="1701" w:type="dxa"/>
          </w:tcPr>
          <w:p w14:paraId="039BE722" w14:textId="257C23D9" w:rsidR="00556F06" w:rsidRPr="00EE1FE5" w:rsidRDefault="00556F06" w:rsidP="00283B01">
            <w:pPr>
              <w:pStyle w:val="Brdtext"/>
              <w:ind w:left="0"/>
            </w:pPr>
            <w:r w:rsidRPr="00EE1FE5">
              <w:t xml:space="preserve">0 - </w:t>
            </w:r>
            <w:r w:rsidR="00313A02" w:rsidRPr="00EE1FE5">
              <w:t>16</w:t>
            </w:r>
            <w:r w:rsidRPr="00EE1FE5">
              <w:t xml:space="preserve"> bar</w:t>
            </w:r>
          </w:p>
        </w:tc>
        <w:tc>
          <w:tcPr>
            <w:tcW w:w="709" w:type="dxa"/>
          </w:tcPr>
          <w:p w14:paraId="0EFEBF5F" w14:textId="77777777" w:rsidR="00556F06" w:rsidRPr="00EE1FE5" w:rsidRDefault="00556F06" w:rsidP="00283B01">
            <w:pPr>
              <w:pStyle w:val="Brdtext"/>
              <w:ind w:left="0"/>
            </w:pPr>
          </w:p>
        </w:tc>
        <w:tc>
          <w:tcPr>
            <w:tcW w:w="651" w:type="dxa"/>
          </w:tcPr>
          <w:p w14:paraId="5E0065F1" w14:textId="12C3AD6E" w:rsidR="00556F06" w:rsidRPr="00EE1FE5" w:rsidRDefault="00865FC1" w:rsidP="00283B01">
            <w:pPr>
              <w:pStyle w:val="Brdtext"/>
              <w:ind w:left="0"/>
            </w:pPr>
            <w:r w:rsidRPr="00865FC1">
              <w:rPr>
                <w:color w:val="FF0000"/>
              </w:rPr>
              <w:t>7,0</w:t>
            </w:r>
          </w:p>
        </w:tc>
        <w:tc>
          <w:tcPr>
            <w:tcW w:w="586" w:type="dxa"/>
          </w:tcPr>
          <w:p w14:paraId="5053C4DD" w14:textId="77777777" w:rsidR="00556F06" w:rsidRPr="00EE1FE5" w:rsidRDefault="00556F06" w:rsidP="00283B01">
            <w:pPr>
              <w:pStyle w:val="Brdtext"/>
              <w:ind w:left="0"/>
              <w:rPr>
                <w:highlight w:val="yellow"/>
              </w:rPr>
            </w:pPr>
          </w:p>
        </w:tc>
        <w:tc>
          <w:tcPr>
            <w:tcW w:w="586" w:type="dxa"/>
          </w:tcPr>
          <w:p w14:paraId="38B424DB" w14:textId="77777777" w:rsidR="00556F06" w:rsidRPr="00EE1FE5" w:rsidRDefault="00556F06" w:rsidP="00283B01">
            <w:pPr>
              <w:pStyle w:val="Brdtext"/>
              <w:ind w:left="0"/>
              <w:rPr>
                <w:highlight w:val="yellow"/>
              </w:rPr>
            </w:pPr>
          </w:p>
        </w:tc>
        <w:tc>
          <w:tcPr>
            <w:tcW w:w="586" w:type="dxa"/>
          </w:tcPr>
          <w:p w14:paraId="71F6C5D7" w14:textId="77777777" w:rsidR="00556F06" w:rsidRPr="00EE1FE5" w:rsidRDefault="00556F06" w:rsidP="00283B01">
            <w:pPr>
              <w:pStyle w:val="Brdtext"/>
              <w:ind w:left="0"/>
            </w:pPr>
          </w:p>
        </w:tc>
      </w:tr>
      <w:tr w:rsidR="00EE1FE5" w:rsidRPr="00EE1FE5" w14:paraId="54BBC71B" w14:textId="77777777" w:rsidTr="00313A02">
        <w:tc>
          <w:tcPr>
            <w:tcW w:w="1551" w:type="dxa"/>
          </w:tcPr>
          <w:p w14:paraId="52A0B48E" w14:textId="47038735" w:rsidR="00556F06" w:rsidRPr="00EE1FE5" w:rsidRDefault="00556F06" w:rsidP="00283B01">
            <w:pPr>
              <w:pStyle w:val="Brdtext"/>
              <w:ind w:left="0"/>
            </w:pPr>
            <w:r w:rsidRPr="00EE1FE5">
              <w:t>254TI313</w:t>
            </w:r>
          </w:p>
        </w:tc>
        <w:tc>
          <w:tcPr>
            <w:tcW w:w="1563" w:type="dxa"/>
          </w:tcPr>
          <w:p w14:paraId="7A3B9A07" w14:textId="77777777" w:rsidR="00556F06" w:rsidRPr="00EE1FE5" w:rsidRDefault="00556F06" w:rsidP="00283B01">
            <w:pPr>
              <w:pStyle w:val="Brdtext"/>
              <w:ind w:left="0"/>
            </w:pPr>
            <w:r w:rsidRPr="00EE1FE5">
              <w:t>Temp gas</w:t>
            </w:r>
          </w:p>
        </w:tc>
        <w:tc>
          <w:tcPr>
            <w:tcW w:w="1701" w:type="dxa"/>
          </w:tcPr>
          <w:p w14:paraId="5B90F4B4" w14:textId="2677F681" w:rsidR="00556F06" w:rsidRPr="00EE1FE5" w:rsidRDefault="00313A02" w:rsidP="00283B01">
            <w:pPr>
              <w:pStyle w:val="Brdtext"/>
              <w:ind w:left="0"/>
            </w:pPr>
            <w:r w:rsidRPr="00EE1FE5">
              <w:t>-40 - 1</w:t>
            </w:r>
            <w:r w:rsidR="00556F06" w:rsidRPr="00EE1FE5">
              <w:t>00°C</w:t>
            </w:r>
          </w:p>
        </w:tc>
        <w:tc>
          <w:tcPr>
            <w:tcW w:w="709" w:type="dxa"/>
          </w:tcPr>
          <w:p w14:paraId="63088876" w14:textId="77777777" w:rsidR="00556F06" w:rsidRPr="00EE1FE5" w:rsidRDefault="00556F06" w:rsidP="00283B01">
            <w:pPr>
              <w:pStyle w:val="Brdtext"/>
              <w:ind w:left="0"/>
            </w:pPr>
          </w:p>
        </w:tc>
        <w:tc>
          <w:tcPr>
            <w:tcW w:w="651" w:type="dxa"/>
          </w:tcPr>
          <w:p w14:paraId="5968065C" w14:textId="77777777" w:rsidR="00556F06" w:rsidRPr="00EE1FE5" w:rsidRDefault="00556F06" w:rsidP="00283B01">
            <w:pPr>
              <w:pStyle w:val="Brdtext"/>
              <w:ind w:left="0"/>
            </w:pPr>
          </w:p>
        </w:tc>
        <w:tc>
          <w:tcPr>
            <w:tcW w:w="586" w:type="dxa"/>
          </w:tcPr>
          <w:p w14:paraId="06C8DC0E" w14:textId="77777777" w:rsidR="00556F06" w:rsidRPr="00EE1FE5" w:rsidRDefault="00556F06" w:rsidP="00283B01">
            <w:pPr>
              <w:pStyle w:val="Brdtext"/>
              <w:ind w:left="0"/>
              <w:rPr>
                <w:highlight w:val="yellow"/>
              </w:rPr>
            </w:pPr>
          </w:p>
        </w:tc>
        <w:tc>
          <w:tcPr>
            <w:tcW w:w="586" w:type="dxa"/>
          </w:tcPr>
          <w:p w14:paraId="62AEB663" w14:textId="77777777" w:rsidR="00556F06" w:rsidRPr="00EE1FE5" w:rsidRDefault="00556F06" w:rsidP="00283B01">
            <w:pPr>
              <w:pStyle w:val="Brdtext"/>
              <w:ind w:left="0"/>
              <w:rPr>
                <w:highlight w:val="yellow"/>
              </w:rPr>
            </w:pPr>
          </w:p>
        </w:tc>
        <w:tc>
          <w:tcPr>
            <w:tcW w:w="586" w:type="dxa"/>
          </w:tcPr>
          <w:p w14:paraId="6397E1BC" w14:textId="77777777" w:rsidR="00556F06" w:rsidRPr="00EE1FE5" w:rsidRDefault="00556F06" w:rsidP="00283B01">
            <w:pPr>
              <w:pStyle w:val="Brdtext"/>
              <w:ind w:left="0"/>
            </w:pPr>
          </w:p>
        </w:tc>
      </w:tr>
      <w:tr w:rsidR="00072D61" w:rsidRPr="00EE1FE5" w14:paraId="01380A3F" w14:textId="77777777" w:rsidTr="00313A02">
        <w:tc>
          <w:tcPr>
            <w:tcW w:w="1551" w:type="dxa"/>
          </w:tcPr>
          <w:p w14:paraId="42D24088" w14:textId="1C8F2FA3" w:rsidR="00556F06" w:rsidRPr="00EE1FE5" w:rsidRDefault="00556F06" w:rsidP="00283B01">
            <w:pPr>
              <w:pStyle w:val="Brdtext"/>
              <w:ind w:left="0"/>
            </w:pPr>
            <w:r w:rsidRPr="00EE1FE5">
              <w:t>254FI312</w:t>
            </w:r>
          </w:p>
        </w:tc>
        <w:tc>
          <w:tcPr>
            <w:tcW w:w="1563" w:type="dxa"/>
          </w:tcPr>
          <w:p w14:paraId="17028690" w14:textId="77777777" w:rsidR="00556F06" w:rsidRPr="00EE1FE5" w:rsidRDefault="00556F06" w:rsidP="00283B01">
            <w:pPr>
              <w:pStyle w:val="Brdtext"/>
              <w:ind w:left="0"/>
            </w:pPr>
            <w:r w:rsidRPr="00EE1FE5">
              <w:t>Flöde gas</w:t>
            </w:r>
          </w:p>
        </w:tc>
        <w:tc>
          <w:tcPr>
            <w:tcW w:w="1701" w:type="dxa"/>
          </w:tcPr>
          <w:p w14:paraId="56F0FE07" w14:textId="0ED48672" w:rsidR="00556F06" w:rsidRPr="00EE1FE5" w:rsidRDefault="00556F06" w:rsidP="00313A02">
            <w:pPr>
              <w:pStyle w:val="Brdtext"/>
              <w:ind w:left="0"/>
            </w:pPr>
            <w:r w:rsidRPr="00EE1FE5">
              <w:t>0-</w:t>
            </w:r>
            <w:r w:rsidR="00313A02" w:rsidRPr="00EE1FE5">
              <w:t>1200</w:t>
            </w:r>
            <w:r w:rsidRPr="00EE1FE5">
              <w:t xml:space="preserve"> Nm3/h</w:t>
            </w:r>
          </w:p>
        </w:tc>
        <w:tc>
          <w:tcPr>
            <w:tcW w:w="709" w:type="dxa"/>
          </w:tcPr>
          <w:p w14:paraId="764E49D3" w14:textId="77777777" w:rsidR="00556F06" w:rsidRPr="00EE1FE5" w:rsidRDefault="00556F06" w:rsidP="00283B01">
            <w:pPr>
              <w:pStyle w:val="Brdtext"/>
              <w:ind w:left="0"/>
            </w:pPr>
          </w:p>
        </w:tc>
        <w:tc>
          <w:tcPr>
            <w:tcW w:w="651" w:type="dxa"/>
          </w:tcPr>
          <w:p w14:paraId="34732A73" w14:textId="77777777" w:rsidR="00556F06" w:rsidRPr="00EE1FE5" w:rsidRDefault="00556F06" w:rsidP="00283B01">
            <w:pPr>
              <w:pStyle w:val="Brdtext"/>
              <w:ind w:left="0"/>
            </w:pPr>
          </w:p>
        </w:tc>
        <w:tc>
          <w:tcPr>
            <w:tcW w:w="586" w:type="dxa"/>
          </w:tcPr>
          <w:p w14:paraId="41304EED" w14:textId="77777777" w:rsidR="00556F06" w:rsidRPr="00EE1FE5" w:rsidRDefault="00556F06" w:rsidP="00283B01">
            <w:pPr>
              <w:pStyle w:val="Brdtext"/>
              <w:ind w:left="0"/>
              <w:rPr>
                <w:highlight w:val="yellow"/>
              </w:rPr>
            </w:pPr>
          </w:p>
        </w:tc>
        <w:tc>
          <w:tcPr>
            <w:tcW w:w="586" w:type="dxa"/>
          </w:tcPr>
          <w:p w14:paraId="7550A912" w14:textId="77777777" w:rsidR="00556F06" w:rsidRPr="00EE1FE5" w:rsidRDefault="00556F06" w:rsidP="00283B01">
            <w:pPr>
              <w:pStyle w:val="Brdtext"/>
              <w:ind w:left="0"/>
              <w:rPr>
                <w:highlight w:val="yellow"/>
              </w:rPr>
            </w:pPr>
          </w:p>
        </w:tc>
        <w:tc>
          <w:tcPr>
            <w:tcW w:w="586" w:type="dxa"/>
          </w:tcPr>
          <w:p w14:paraId="3273029D" w14:textId="77777777" w:rsidR="00556F06" w:rsidRPr="00EE1FE5" w:rsidRDefault="00556F06" w:rsidP="00283B01">
            <w:pPr>
              <w:pStyle w:val="Brdtext"/>
              <w:ind w:left="0"/>
            </w:pPr>
          </w:p>
        </w:tc>
      </w:tr>
    </w:tbl>
    <w:p w14:paraId="47D117D4" w14:textId="77777777" w:rsidR="00C90C22" w:rsidRPr="00EE1FE5" w:rsidRDefault="00C90C22" w:rsidP="00C90C22">
      <w:pPr>
        <w:pStyle w:val="Brdtext"/>
      </w:pPr>
    </w:p>
    <w:p w14:paraId="30FC66E0" w14:textId="5BCE7893" w:rsidR="000A2853" w:rsidRPr="00EE1FE5" w:rsidRDefault="000A2853" w:rsidP="000A2853">
      <w:pPr>
        <w:pStyle w:val="Rubrik3"/>
      </w:pPr>
      <w:bookmarkStart w:id="65" w:name="_Toc34189004"/>
      <w:r w:rsidRPr="00EE1FE5">
        <w:t>Bufferttank 253TA005</w:t>
      </w:r>
      <w:bookmarkEnd w:id="65"/>
    </w:p>
    <w:p w14:paraId="5E03783D" w14:textId="48668A80" w:rsidR="000A2853" w:rsidRPr="00EE1FE5" w:rsidRDefault="000A2853" w:rsidP="000A2853">
      <w:pPr>
        <w:pStyle w:val="Brdtext"/>
      </w:pPr>
      <w:r w:rsidRPr="00EE1FE5">
        <w:t xml:space="preserve">Ventil 253RV535 används för att hålla trycket efter bufferttank 253TA005 till </w:t>
      </w:r>
      <w:r w:rsidR="00725CDF" w:rsidRPr="00EE1FE5">
        <w:t xml:space="preserve">fackla, mixer, processgasmixer, CO2-avskiljning, gasrening, </w:t>
      </w:r>
      <w:proofErr w:type="spellStart"/>
      <w:r w:rsidR="00725CDF" w:rsidRPr="00EE1FE5">
        <w:t>gasanalys</w:t>
      </w:r>
      <w:proofErr w:type="spellEnd"/>
      <w:r w:rsidR="00725CDF" w:rsidRPr="00EE1FE5">
        <w:t>, kompressorer mm</w:t>
      </w:r>
      <w:r w:rsidRPr="00EE1FE5">
        <w:t>.</w:t>
      </w:r>
    </w:p>
    <w:p w14:paraId="4628A655" w14:textId="0DD6F751" w:rsidR="000A2853" w:rsidRPr="00EE1FE5" w:rsidRDefault="00725CDF" w:rsidP="000A2853">
      <w:pPr>
        <w:pStyle w:val="Brdtext"/>
      </w:pPr>
      <w:r w:rsidRPr="00EE1FE5">
        <w:t>Säkerhetsventil 253HV542. Öppningstryck 12,83</w:t>
      </w:r>
      <w:r w:rsidR="000A2853" w:rsidRPr="00EE1FE5">
        <w:t xml:space="preserve"> bar(g).</w:t>
      </w:r>
    </w:p>
    <w:p w14:paraId="2081F37B" w14:textId="3CE60403" w:rsidR="000A2853" w:rsidRPr="00EE1FE5" w:rsidRDefault="000A2853" w:rsidP="000A2853">
      <w:pPr>
        <w:pStyle w:val="Brdtext"/>
      </w:pPr>
      <w:r w:rsidRPr="00EE1FE5">
        <w:t xml:space="preserve">PI-regulator </w:t>
      </w:r>
      <w:r w:rsidR="00725CDF" w:rsidRPr="00EE1FE5">
        <w:t>253</w:t>
      </w:r>
      <w:r w:rsidRPr="00EE1FE5">
        <w:t>PC</w:t>
      </w:r>
      <w:r w:rsidR="00725CDF" w:rsidRPr="00EE1FE5">
        <w:t>535</w:t>
      </w:r>
      <w:r w:rsidRPr="00EE1FE5">
        <w:t xml:space="preserve"> reglerar tryck efter bufferttank, </w:t>
      </w:r>
      <w:r w:rsidR="00725CDF" w:rsidRPr="00EE1FE5">
        <w:t>253X</w:t>
      </w:r>
      <w:r w:rsidRPr="00EE1FE5">
        <w:t>I</w:t>
      </w:r>
      <w:r w:rsidR="00725CDF" w:rsidRPr="00EE1FE5">
        <w:t>3</w:t>
      </w:r>
      <w:r w:rsidRPr="00EE1FE5">
        <w:t xml:space="preserve">23. Regulatorns utsignal styr </w:t>
      </w:r>
      <w:r w:rsidR="00725CDF" w:rsidRPr="00EE1FE5">
        <w:t>253</w:t>
      </w:r>
      <w:r w:rsidRPr="00EE1FE5">
        <w:t>RV</w:t>
      </w:r>
      <w:r w:rsidR="00725CDF" w:rsidRPr="00EE1FE5">
        <w:t>5</w:t>
      </w:r>
      <w:r w:rsidRPr="00EE1FE5">
        <w:t>3</w:t>
      </w:r>
      <w:r w:rsidR="00725CDF" w:rsidRPr="00EE1FE5">
        <w:t>5</w:t>
      </w:r>
      <w:r w:rsidRPr="00EE1FE5">
        <w:t>. Minskar trycket så öppnar ventilen.</w:t>
      </w:r>
      <w:r w:rsidRPr="00EE1FE5">
        <w:br/>
        <w:t xml:space="preserve">Utsignalområde 0-100%. </w:t>
      </w:r>
      <w:r w:rsidRPr="00EE1FE5">
        <w:br/>
        <w:t xml:space="preserve">Internt </w:t>
      </w:r>
      <w:proofErr w:type="spellStart"/>
      <w:r w:rsidRPr="00EE1FE5">
        <w:t>börvärde</w:t>
      </w:r>
      <w:proofErr w:type="spellEnd"/>
      <w:r w:rsidRPr="00EE1FE5">
        <w:t xml:space="preserve"> </w:t>
      </w:r>
      <w:r w:rsidR="00313A02" w:rsidRPr="00EE1FE5">
        <w:t>9,5</w:t>
      </w:r>
      <w:r w:rsidRPr="00EE1FE5">
        <w:t xml:space="preserve"> bar(g).</w:t>
      </w:r>
      <w:r w:rsidRPr="00EE1FE5">
        <w:br/>
        <w:t>Reverserad regulator (MV&gt;SP minska utsignal, MV&lt;SP öka utsignal).</w:t>
      </w:r>
      <w:r w:rsidRPr="00EE1FE5">
        <w:br/>
      </w:r>
      <w:r w:rsidRPr="00EE1FE5">
        <w:br/>
      </w:r>
    </w:p>
    <w:p w14:paraId="34667F0A" w14:textId="77777777" w:rsidR="000A2853" w:rsidRPr="00EE1FE5" w:rsidRDefault="000A2853" w:rsidP="000A2853">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563"/>
        <w:gridCol w:w="1701"/>
        <w:gridCol w:w="709"/>
        <w:gridCol w:w="651"/>
        <w:gridCol w:w="586"/>
        <w:gridCol w:w="586"/>
        <w:gridCol w:w="586"/>
      </w:tblGrid>
      <w:tr w:rsidR="00EE1FE5" w:rsidRPr="00EE1FE5" w14:paraId="7DC84083" w14:textId="77777777" w:rsidTr="00313A02">
        <w:tc>
          <w:tcPr>
            <w:tcW w:w="1551" w:type="dxa"/>
          </w:tcPr>
          <w:p w14:paraId="5B2475CD" w14:textId="77777777" w:rsidR="000A2853" w:rsidRPr="00EE1FE5" w:rsidRDefault="000A2853" w:rsidP="00283B01">
            <w:pPr>
              <w:pStyle w:val="Brdtext"/>
              <w:ind w:left="0"/>
            </w:pPr>
            <w:r w:rsidRPr="00EE1FE5">
              <w:t>Objekt/Signal</w:t>
            </w:r>
          </w:p>
        </w:tc>
        <w:tc>
          <w:tcPr>
            <w:tcW w:w="1563" w:type="dxa"/>
          </w:tcPr>
          <w:p w14:paraId="20C82B24" w14:textId="77777777" w:rsidR="000A2853" w:rsidRPr="00EE1FE5" w:rsidRDefault="000A2853" w:rsidP="00283B01">
            <w:pPr>
              <w:pStyle w:val="Brdtext"/>
              <w:ind w:left="0"/>
            </w:pPr>
            <w:r w:rsidRPr="00EE1FE5">
              <w:t>Beskrivning</w:t>
            </w:r>
          </w:p>
        </w:tc>
        <w:tc>
          <w:tcPr>
            <w:tcW w:w="1701" w:type="dxa"/>
          </w:tcPr>
          <w:p w14:paraId="3A2BCC9C" w14:textId="77777777" w:rsidR="000A2853" w:rsidRPr="00EE1FE5" w:rsidRDefault="000A2853" w:rsidP="00283B01">
            <w:pPr>
              <w:pStyle w:val="Brdtext"/>
              <w:ind w:left="0"/>
            </w:pPr>
            <w:r w:rsidRPr="00EE1FE5">
              <w:t>Mätområde</w:t>
            </w:r>
          </w:p>
        </w:tc>
        <w:tc>
          <w:tcPr>
            <w:tcW w:w="709" w:type="dxa"/>
          </w:tcPr>
          <w:p w14:paraId="3D554FEB" w14:textId="77777777" w:rsidR="000A2853" w:rsidRPr="00EE1FE5" w:rsidRDefault="000A2853" w:rsidP="00283B01">
            <w:pPr>
              <w:pStyle w:val="Brdtext"/>
              <w:ind w:left="0"/>
            </w:pPr>
            <w:r w:rsidRPr="00EE1FE5">
              <w:t>L2</w:t>
            </w:r>
          </w:p>
        </w:tc>
        <w:tc>
          <w:tcPr>
            <w:tcW w:w="651" w:type="dxa"/>
          </w:tcPr>
          <w:p w14:paraId="0CE7BCA5" w14:textId="77777777" w:rsidR="000A2853" w:rsidRPr="00EE1FE5" w:rsidRDefault="000A2853" w:rsidP="00283B01">
            <w:pPr>
              <w:pStyle w:val="Brdtext"/>
              <w:ind w:left="0"/>
            </w:pPr>
            <w:r w:rsidRPr="00EE1FE5">
              <w:t>L1</w:t>
            </w:r>
          </w:p>
        </w:tc>
        <w:tc>
          <w:tcPr>
            <w:tcW w:w="586" w:type="dxa"/>
          </w:tcPr>
          <w:p w14:paraId="313CCA5A" w14:textId="77777777" w:rsidR="000A2853" w:rsidRPr="00EE1FE5" w:rsidRDefault="000A2853" w:rsidP="00283B01">
            <w:pPr>
              <w:pStyle w:val="Brdtext"/>
              <w:ind w:left="0"/>
            </w:pPr>
            <w:r w:rsidRPr="00EE1FE5">
              <w:t>H1</w:t>
            </w:r>
          </w:p>
        </w:tc>
        <w:tc>
          <w:tcPr>
            <w:tcW w:w="586" w:type="dxa"/>
          </w:tcPr>
          <w:p w14:paraId="042BB252" w14:textId="77777777" w:rsidR="000A2853" w:rsidRPr="00EE1FE5" w:rsidRDefault="000A2853" w:rsidP="00283B01">
            <w:pPr>
              <w:pStyle w:val="Brdtext"/>
              <w:ind w:left="0"/>
            </w:pPr>
            <w:r w:rsidRPr="00EE1FE5">
              <w:t>H2</w:t>
            </w:r>
          </w:p>
        </w:tc>
        <w:tc>
          <w:tcPr>
            <w:tcW w:w="586" w:type="dxa"/>
          </w:tcPr>
          <w:p w14:paraId="1B649C2E" w14:textId="77777777" w:rsidR="000A2853" w:rsidRPr="00EE1FE5" w:rsidRDefault="000A2853" w:rsidP="00283B01">
            <w:pPr>
              <w:pStyle w:val="Brdtext"/>
              <w:ind w:left="0"/>
            </w:pPr>
            <w:r w:rsidRPr="00EE1FE5">
              <w:t>SIL</w:t>
            </w:r>
          </w:p>
        </w:tc>
      </w:tr>
      <w:tr w:rsidR="00EE1FE5" w:rsidRPr="00EE1FE5" w14:paraId="62A431C2" w14:textId="77777777" w:rsidTr="00313A02">
        <w:tc>
          <w:tcPr>
            <w:tcW w:w="1551" w:type="dxa"/>
          </w:tcPr>
          <w:p w14:paraId="7089AF05" w14:textId="1BC3CF35" w:rsidR="000A2853" w:rsidRPr="00EE1FE5" w:rsidRDefault="00725CDF" w:rsidP="00283B01">
            <w:pPr>
              <w:pStyle w:val="Brdtext"/>
              <w:ind w:left="0"/>
            </w:pPr>
            <w:r w:rsidRPr="00EE1FE5">
              <w:t>253TI321</w:t>
            </w:r>
          </w:p>
        </w:tc>
        <w:tc>
          <w:tcPr>
            <w:tcW w:w="1563" w:type="dxa"/>
          </w:tcPr>
          <w:p w14:paraId="6D0C3A37" w14:textId="38FB3F7A" w:rsidR="000A2853" w:rsidRPr="00EE1FE5" w:rsidRDefault="00FA7847" w:rsidP="00283B01">
            <w:pPr>
              <w:pStyle w:val="Brdtext"/>
              <w:ind w:left="0"/>
            </w:pPr>
            <w:r w:rsidRPr="00EE1FE5">
              <w:t xml:space="preserve">N2 </w:t>
            </w:r>
            <w:proofErr w:type="spellStart"/>
            <w:r w:rsidRPr="00EE1FE5">
              <w:t>eft</w:t>
            </w:r>
            <w:proofErr w:type="spellEnd"/>
            <w:r w:rsidRPr="00EE1FE5">
              <w:t>. TA005</w:t>
            </w:r>
          </w:p>
        </w:tc>
        <w:tc>
          <w:tcPr>
            <w:tcW w:w="1701" w:type="dxa"/>
          </w:tcPr>
          <w:p w14:paraId="0922434C" w14:textId="30F9441F" w:rsidR="000A2853" w:rsidRPr="00EE1FE5" w:rsidRDefault="00313A02" w:rsidP="00283B01">
            <w:pPr>
              <w:pStyle w:val="Brdtext"/>
              <w:ind w:left="0"/>
            </w:pPr>
            <w:r w:rsidRPr="00EE1FE5">
              <w:t>-40 - 1</w:t>
            </w:r>
            <w:r w:rsidR="000A2853" w:rsidRPr="00EE1FE5">
              <w:t>00°C</w:t>
            </w:r>
          </w:p>
        </w:tc>
        <w:tc>
          <w:tcPr>
            <w:tcW w:w="709" w:type="dxa"/>
          </w:tcPr>
          <w:p w14:paraId="027C8312" w14:textId="77777777" w:rsidR="000A2853" w:rsidRPr="00EE1FE5" w:rsidRDefault="000A2853" w:rsidP="00283B01">
            <w:pPr>
              <w:pStyle w:val="Brdtext"/>
              <w:ind w:left="0"/>
            </w:pPr>
          </w:p>
        </w:tc>
        <w:tc>
          <w:tcPr>
            <w:tcW w:w="651" w:type="dxa"/>
          </w:tcPr>
          <w:p w14:paraId="7DBCEF73" w14:textId="77777777" w:rsidR="000A2853" w:rsidRPr="00EE1FE5" w:rsidRDefault="000A2853" w:rsidP="00283B01">
            <w:pPr>
              <w:pStyle w:val="Brdtext"/>
              <w:ind w:left="0"/>
            </w:pPr>
          </w:p>
        </w:tc>
        <w:tc>
          <w:tcPr>
            <w:tcW w:w="586" w:type="dxa"/>
          </w:tcPr>
          <w:p w14:paraId="543B0B89" w14:textId="77777777" w:rsidR="000A2853" w:rsidRPr="00EE1FE5" w:rsidRDefault="000A2853" w:rsidP="00283B01">
            <w:pPr>
              <w:pStyle w:val="Brdtext"/>
              <w:ind w:left="0"/>
              <w:rPr>
                <w:highlight w:val="yellow"/>
              </w:rPr>
            </w:pPr>
          </w:p>
        </w:tc>
        <w:tc>
          <w:tcPr>
            <w:tcW w:w="586" w:type="dxa"/>
          </w:tcPr>
          <w:p w14:paraId="783661CE" w14:textId="77777777" w:rsidR="000A2853" w:rsidRPr="00EE1FE5" w:rsidRDefault="000A2853" w:rsidP="00283B01">
            <w:pPr>
              <w:pStyle w:val="Brdtext"/>
              <w:ind w:left="0"/>
              <w:rPr>
                <w:highlight w:val="yellow"/>
              </w:rPr>
            </w:pPr>
          </w:p>
        </w:tc>
        <w:tc>
          <w:tcPr>
            <w:tcW w:w="586" w:type="dxa"/>
          </w:tcPr>
          <w:p w14:paraId="59531046" w14:textId="77777777" w:rsidR="000A2853" w:rsidRPr="00EE1FE5" w:rsidRDefault="000A2853" w:rsidP="00283B01">
            <w:pPr>
              <w:pStyle w:val="Brdtext"/>
              <w:ind w:left="0"/>
            </w:pPr>
          </w:p>
        </w:tc>
      </w:tr>
      <w:tr w:rsidR="00072D61" w:rsidRPr="00EE1FE5" w14:paraId="6C814BEC" w14:textId="77777777" w:rsidTr="00313A02">
        <w:tc>
          <w:tcPr>
            <w:tcW w:w="1551" w:type="dxa"/>
          </w:tcPr>
          <w:p w14:paraId="5015C1A2" w14:textId="628A22D6" w:rsidR="000A2853" w:rsidRPr="00EE1FE5" w:rsidRDefault="00725CDF" w:rsidP="00283B01">
            <w:pPr>
              <w:pStyle w:val="Brdtext"/>
              <w:ind w:left="0"/>
            </w:pPr>
            <w:r w:rsidRPr="00EE1FE5">
              <w:t>253FI320</w:t>
            </w:r>
          </w:p>
        </w:tc>
        <w:tc>
          <w:tcPr>
            <w:tcW w:w="1563" w:type="dxa"/>
          </w:tcPr>
          <w:p w14:paraId="6DB23BBD" w14:textId="5F760F9C" w:rsidR="000A2853" w:rsidRPr="00EE1FE5" w:rsidRDefault="00FA7847" w:rsidP="00283B01">
            <w:pPr>
              <w:pStyle w:val="Brdtext"/>
              <w:ind w:left="0"/>
            </w:pPr>
            <w:r w:rsidRPr="00EE1FE5">
              <w:t xml:space="preserve">N2 </w:t>
            </w:r>
            <w:proofErr w:type="spellStart"/>
            <w:r w:rsidRPr="00EE1FE5">
              <w:t>eft</w:t>
            </w:r>
            <w:proofErr w:type="spellEnd"/>
            <w:r w:rsidRPr="00EE1FE5">
              <w:t>. TA005</w:t>
            </w:r>
          </w:p>
        </w:tc>
        <w:tc>
          <w:tcPr>
            <w:tcW w:w="1701" w:type="dxa"/>
          </w:tcPr>
          <w:p w14:paraId="69AAC455" w14:textId="3F383A9E" w:rsidR="000A2853" w:rsidRPr="00EE1FE5" w:rsidRDefault="000A2853" w:rsidP="00313A02">
            <w:pPr>
              <w:pStyle w:val="Brdtext"/>
              <w:ind w:left="0"/>
            </w:pPr>
            <w:r w:rsidRPr="00EE1FE5">
              <w:t>0-</w:t>
            </w:r>
            <w:r w:rsidR="00313A02" w:rsidRPr="00EE1FE5">
              <w:t>1500</w:t>
            </w:r>
            <w:r w:rsidRPr="00EE1FE5">
              <w:t xml:space="preserve"> Nm3/h</w:t>
            </w:r>
          </w:p>
        </w:tc>
        <w:tc>
          <w:tcPr>
            <w:tcW w:w="709" w:type="dxa"/>
          </w:tcPr>
          <w:p w14:paraId="573AE8B0" w14:textId="77777777" w:rsidR="000A2853" w:rsidRPr="00EE1FE5" w:rsidRDefault="000A2853" w:rsidP="00283B01">
            <w:pPr>
              <w:pStyle w:val="Brdtext"/>
              <w:ind w:left="0"/>
            </w:pPr>
          </w:p>
        </w:tc>
        <w:tc>
          <w:tcPr>
            <w:tcW w:w="651" w:type="dxa"/>
          </w:tcPr>
          <w:p w14:paraId="09FD92CA" w14:textId="77777777" w:rsidR="000A2853" w:rsidRPr="00EE1FE5" w:rsidRDefault="000A2853" w:rsidP="00283B01">
            <w:pPr>
              <w:pStyle w:val="Brdtext"/>
              <w:ind w:left="0"/>
            </w:pPr>
          </w:p>
        </w:tc>
        <w:tc>
          <w:tcPr>
            <w:tcW w:w="586" w:type="dxa"/>
          </w:tcPr>
          <w:p w14:paraId="5FF5039B" w14:textId="77777777" w:rsidR="000A2853" w:rsidRPr="00EE1FE5" w:rsidRDefault="000A2853" w:rsidP="00283B01">
            <w:pPr>
              <w:pStyle w:val="Brdtext"/>
              <w:ind w:left="0"/>
              <w:rPr>
                <w:highlight w:val="yellow"/>
              </w:rPr>
            </w:pPr>
          </w:p>
        </w:tc>
        <w:tc>
          <w:tcPr>
            <w:tcW w:w="586" w:type="dxa"/>
          </w:tcPr>
          <w:p w14:paraId="5598424D" w14:textId="77777777" w:rsidR="000A2853" w:rsidRPr="00EE1FE5" w:rsidRDefault="000A2853" w:rsidP="00283B01">
            <w:pPr>
              <w:pStyle w:val="Brdtext"/>
              <w:ind w:left="0"/>
              <w:rPr>
                <w:highlight w:val="yellow"/>
              </w:rPr>
            </w:pPr>
          </w:p>
        </w:tc>
        <w:tc>
          <w:tcPr>
            <w:tcW w:w="586" w:type="dxa"/>
          </w:tcPr>
          <w:p w14:paraId="4D345A84" w14:textId="77777777" w:rsidR="000A2853" w:rsidRPr="00EE1FE5" w:rsidRDefault="000A2853" w:rsidP="00283B01">
            <w:pPr>
              <w:pStyle w:val="Brdtext"/>
              <w:ind w:left="0"/>
            </w:pPr>
          </w:p>
        </w:tc>
      </w:tr>
    </w:tbl>
    <w:p w14:paraId="5AA6183B" w14:textId="77777777" w:rsidR="000A2853" w:rsidRPr="00EE1FE5" w:rsidRDefault="000A2853" w:rsidP="00C90C22">
      <w:pPr>
        <w:pStyle w:val="Brdtext"/>
      </w:pPr>
    </w:p>
    <w:p w14:paraId="56A395E9" w14:textId="77777777" w:rsidR="00F91FB9" w:rsidRPr="00EE1FE5" w:rsidRDefault="00F91FB9" w:rsidP="00C90C22">
      <w:pPr>
        <w:pStyle w:val="Brdtext"/>
      </w:pPr>
    </w:p>
    <w:p w14:paraId="39557378" w14:textId="155D91DB" w:rsidR="00F91FB9" w:rsidRPr="00EE1FE5" w:rsidRDefault="00F91FB9" w:rsidP="00F91FB9">
      <w:pPr>
        <w:pStyle w:val="Brdtext"/>
        <w:rPr>
          <w:i/>
        </w:rPr>
      </w:pPr>
      <w:r w:rsidRPr="00EE1FE5">
        <w:rPr>
          <w:i/>
        </w:rPr>
        <w:t>Mätningar (</w:t>
      </w:r>
      <w:proofErr w:type="spellStart"/>
      <w:r w:rsidR="00D2307D" w:rsidRPr="00EE1FE5">
        <w:rPr>
          <w:i/>
        </w:rPr>
        <w:t>SDInReal</w:t>
      </w:r>
      <w:proofErr w:type="spellEnd"/>
      <w:r w:rsidR="00D2307D" w:rsidRPr="00EE1FE5">
        <w:rPr>
          <w:i/>
        </w:rPr>
        <w:t xml:space="preserve"> via säkerhetssystem</w:t>
      </w:r>
      <w:r w:rsidRPr="00EE1FE5">
        <w:rPr>
          <w:i/>
        </w:rPr>
        <w:t>):</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EE1FE5" w:rsidRPr="00EE1FE5" w14:paraId="6A6FE21B" w14:textId="77777777" w:rsidTr="00283B01">
        <w:tc>
          <w:tcPr>
            <w:tcW w:w="1838" w:type="dxa"/>
          </w:tcPr>
          <w:p w14:paraId="1E3B88CE" w14:textId="77777777" w:rsidR="00F91FB9" w:rsidRPr="00EE1FE5" w:rsidRDefault="00F91FB9" w:rsidP="00283B01">
            <w:pPr>
              <w:pStyle w:val="Brdtext"/>
              <w:ind w:left="0"/>
            </w:pPr>
            <w:r w:rsidRPr="00EE1FE5">
              <w:t>Objekt/Signal</w:t>
            </w:r>
          </w:p>
        </w:tc>
        <w:tc>
          <w:tcPr>
            <w:tcW w:w="1701" w:type="dxa"/>
          </w:tcPr>
          <w:p w14:paraId="6CFC01E1" w14:textId="77777777" w:rsidR="00F91FB9" w:rsidRPr="00EE1FE5" w:rsidRDefault="00F91FB9" w:rsidP="00283B01">
            <w:pPr>
              <w:pStyle w:val="Brdtext"/>
              <w:ind w:left="0"/>
            </w:pPr>
            <w:r w:rsidRPr="00EE1FE5">
              <w:t>Beskrivning</w:t>
            </w:r>
          </w:p>
        </w:tc>
        <w:tc>
          <w:tcPr>
            <w:tcW w:w="1418" w:type="dxa"/>
          </w:tcPr>
          <w:p w14:paraId="1AE0F3AD" w14:textId="77777777" w:rsidR="00F91FB9" w:rsidRPr="00EE1FE5" w:rsidRDefault="00F91FB9" w:rsidP="00283B01">
            <w:pPr>
              <w:pStyle w:val="Brdtext"/>
              <w:ind w:left="0"/>
            </w:pPr>
            <w:r w:rsidRPr="00EE1FE5">
              <w:t>Mätområde</w:t>
            </w:r>
          </w:p>
        </w:tc>
        <w:tc>
          <w:tcPr>
            <w:tcW w:w="595" w:type="dxa"/>
          </w:tcPr>
          <w:p w14:paraId="42F0ECB8" w14:textId="77777777" w:rsidR="00F91FB9" w:rsidRPr="00EE1FE5" w:rsidRDefault="00F91FB9" w:rsidP="00283B01">
            <w:pPr>
              <w:pStyle w:val="Brdtext"/>
              <w:ind w:left="0"/>
            </w:pPr>
            <w:r w:rsidRPr="00EE1FE5">
              <w:t>L2</w:t>
            </w:r>
          </w:p>
        </w:tc>
        <w:tc>
          <w:tcPr>
            <w:tcW w:w="595" w:type="dxa"/>
          </w:tcPr>
          <w:p w14:paraId="2FB62384" w14:textId="77777777" w:rsidR="00F91FB9" w:rsidRPr="00EE1FE5" w:rsidRDefault="00F91FB9" w:rsidP="00283B01">
            <w:pPr>
              <w:pStyle w:val="Brdtext"/>
              <w:ind w:left="0"/>
            </w:pPr>
            <w:r w:rsidRPr="00EE1FE5">
              <w:t>L1</w:t>
            </w:r>
          </w:p>
        </w:tc>
        <w:tc>
          <w:tcPr>
            <w:tcW w:w="595" w:type="dxa"/>
          </w:tcPr>
          <w:p w14:paraId="797D3C2B" w14:textId="77777777" w:rsidR="00F91FB9" w:rsidRPr="00EE1FE5" w:rsidRDefault="00F91FB9" w:rsidP="00283B01">
            <w:pPr>
              <w:pStyle w:val="Brdtext"/>
              <w:ind w:left="0"/>
            </w:pPr>
            <w:r w:rsidRPr="00EE1FE5">
              <w:t>H1</w:t>
            </w:r>
          </w:p>
        </w:tc>
        <w:tc>
          <w:tcPr>
            <w:tcW w:w="595" w:type="dxa"/>
          </w:tcPr>
          <w:p w14:paraId="547A26D2" w14:textId="77777777" w:rsidR="00F91FB9" w:rsidRPr="00EE1FE5" w:rsidRDefault="00F91FB9" w:rsidP="00283B01">
            <w:pPr>
              <w:pStyle w:val="Brdtext"/>
              <w:ind w:left="0"/>
            </w:pPr>
            <w:r w:rsidRPr="00EE1FE5">
              <w:t>H2</w:t>
            </w:r>
          </w:p>
        </w:tc>
        <w:tc>
          <w:tcPr>
            <w:tcW w:w="596" w:type="dxa"/>
          </w:tcPr>
          <w:p w14:paraId="6D302106" w14:textId="77777777" w:rsidR="00F91FB9" w:rsidRPr="00EE1FE5" w:rsidRDefault="00F91FB9" w:rsidP="00283B01">
            <w:pPr>
              <w:pStyle w:val="Brdtext"/>
              <w:ind w:left="0"/>
            </w:pPr>
            <w:r w:rsidRPr="00EE1FE5">
              <w:t>SIL</w:t>
            </w:r>
          </w:p>
        </w:tc>
      </w:tr>
      <w:tr w:rsidR="00EE1FE5" w:rsidRPr="00EE1FE5" w14:paraId="08E61353" w14:textId="77777777" w:rsidTr="00283B01">
        <w:tc>
          <w:tcPr>
            <w:tcW w:w="1838" w:type="dxa"/>
          </w:tcPr>
          <w:p w14:paraId="61421A9F" w14:textId="77777777" w:rsidR="00F91FB9" w:rsidRPr="00EE1FE5" w:rsidRDefault="00F91FB9" w:rsidP="00283B01">
            <w:pPr>
              <w:pStyle w:val="Brdtext"/>
              <w:ind w:left="0"/>
            </w:pPr>
            <w:r w:rsidRPr="00EE1FE5">
              <w:t>253PZ323</w:t>
            </w:r>
          </w:p>
        </w:tc>
        <w:tc>
          <w:tcPr>
            <w:tcW w:w="1701" w:type="dxa"/>
          </w:tcPr>
          <w:p w14:paraId="4004266B" w14:textId="0C75CEC0" w:rsidR="00F91FB9" w:rsidRPr="00EE1FE5" w:rsidRDefault="00FA7847" w:rsidP="00283B01">
            <w:pPr>
              <w:pStyle w:val="Brdtext"/>
              <w:ind w:left="0"/>
            </w:pPr>
            <w:r w:rsidRPr="00EE1FE5">
              <w:t>N2 TA005</w:t>
            </w:r>
          </w:p>
        </w:tc>
        <w:tc>
          <w:tcPr>
            <w:tcW w:w="1418" w:type="dxa"/>
          </w:tcPr>
          <w:p w14:paraId="7A42BCD8" w14:textId="77777777" w:rsidR="00F91FB9" w:rsidRPr="00EE1FE5" w:rsidRDefault="00F91FB9" w:rsidP="00283B01">
            <w:pPr>
              <w:pStyle w:val="Brdtext"/>
              <w:ind w:left="0"/>
            </w:pPr>
            <w:r w:rsidRPr="00EE1FE5">
              <w:t>0 - 16 bar</w:t>
            </w:r>
          </w:p>
        </w:tc>
        <w:tc>
          <w:tcPr>
            <w:tcW w:w="595" w:type="dxa"/>
            <w:shd w:val="clear" w:color="auto" w:fill="auto"/>
          </w:tcPr>
          <w:p w14:paraId="6D53B2D6" w14:textId="706A9903" w:rsidR="00F91FB9" w:rsidRPr="00EE1FE5" w:rsidRDefault="00F91FB9" w:rsidP="00283B01">
            <w:pPr>
              <w:pStyle w:val="Brdtext"/>
              <w:ind w:left="0"/>
              <w:rPr>
                <w:highlight w:val="yellow"/>
              </w:rPr>
            </w:pPr>
          </w:p>
        </w:tc>
        <w:tc>
          <w:tcPr>
            <w:tcW w:w="595" w:type="dxa"/>
          </w:tcPr>
          <w:p w14:paraId="3F00AC0F" w14:textId="593F674B" w:rsidR="00F91FB9" w:rsidRPr="00EE1FE5" w:rsidRDefault="00F91FB9" w:rsidP="00283B01">
            <w:pPr>
              <w:pStyle w:val="Brdtext"/>
              <w:ind w:left="0"/>
            </w:pPr>
          </w:p>
        </w:tc>
        <w:tc>
          <w:tcPr>
            <w:tcW w:w="595" w:type="dxa"/>
          </w:tcPr>
          <w:p w14:paraId="17D5A015" w14:textId="1A70176D" w:rsidR="00F91FB9" w:rsidRPr="00EE1FE5" w:rsidRDefault="00F91FB9" w:rsidP="00283B01">
            <w:pPr>
              <w:pStyle w:val="Brdtext"/>
              <w:ind w:left="0"/>
            </w:pPr>
          </w:p>
        </w:tc>
        <w:tc>
          <w:tcPr>
            <w:tcW w:w="595" w:type="dxa"/>
          </w:tcPr>
          <w:p w14:paraId="796AF6EE" w14:textId="77777777" w:rsidR="00F91FB9" w:rsidRPr="00EE1FE5" w:rsidRDefault="00F91FB9" w:rsidP="00283B01">
            <w:pPr>
              <w:pStyle w:val="Brdtext"/>
              <w:ind w:left="0"/>
            </w:pPr>
          </w:p>
        </w:tc>
        <w:tc>
          <w:tcPr>
            <w:tcW w:w="596" w:type="dxa"/>
          </w:tcPr>
          <w:p w14:paraId="178FF63C" w14:textId="77777777" w:rsidR="00F91FB9" w:rsidRPr="00EE1FE5" w:rsidRDefault="00F91FB9" w:rsidP="00283B01">
            <w:pPr>
              <w:pStyle w:val="Brdtext"/>
              <w:ind w:left="0"/>
            </w:pPr>
            <w:r w:rsidRPr="00EE1FE5">
              <w:t>2</w:t>
            </w:r>
          </w:p>
        </w:tc>
      </w:tr>
      <w:tr w:rsidR="00EE1FE5" w:rsidRPr="00EE1FE5" w14:paraId="60C58BE2" w14:textId="77777777" w:rsidTr="00283B01">
        <w:tc>
          <w:tcPr>
            <w:tcW w:w="1838" w:type="dxa"/>
          </w:tcPr>
          <w:p w14:paraId="7D7FFB1D" w14:textId="77777777" w:rsidR="00F91FB9" w:rsidRPr="00EE1FE5" w:rsidRDefault="00F91FB9" w:rsidP="00283B01">
            <w:pPr>
              <w:pStyle w:val="Brdtext"/>
              <w:ind w:left="0"/>
            </w:pPr>
            <w:r w:rsidRPr="00EE1FE5">
              <w:t>253PZ324</w:t>
            </w:r>
          </w:p>
        </w:tc>
        <w:tc>
          <w:tcPr>
            <w:tcW w:w="1701" w:type="dxa"/>
          </w:tcPr>
          <w:p w14:paraId="31D18EEF" w14:textId="3396AF3D" w:rsidR="00F91FB9" w:rsidRPr="00EE1FE5" w:rsidRDefault="00FA7847" w:rsidP="00283B01">
            <w:pPr>
              <w:pStyle w:val="Brdtext"/>
              <w:ind w:left="0"/>
            </w:pPr>
            <w:r w:rsidRPr="00EE1FE5">
              <w:t>N2 TA005</w:t>
            </w:r>
          </w:p>
        </w:tc>
        <w:tc>
          <w:tcPr>
            <w:tcW w:w="1418" w:type="dxa"/>
          </w:tcPr>
          <w:p w14:paraId="4F6522FE" w14:textId="77777777" w:rsidR="00F91FB9" w:rsidRPr="00EE1FE5" w:rsidRDefault="00F91FB9" w:rsidP="00283B01">
            <w:pPr>
              <w:pStyle w:val="Brdtext"/>
              <w:ind w:left="0"/>
            </w:pPr>
            <w:r w:rsidRPr="00EE1FE5">
              <w:t>0 - 16 bar</w:t>
            </w:r>
          </w:p>
        </w:tc>
        <w:tc>
          <w:tcPr>
            <w:tcW w:w="595" w:type="dxa"/>
          </w:tcPr>
          <w:p w14:paraId="75FC3EA4" w14:textId="6F3CD413" w:rsidR="00F91FB9" w:rsidRPr="00EE1FE5" w:rsidRDefault="00F91FB9" w:rsidP="00283B01">
            <w:pPr>
              <w:pStyle w:val="Brdtext"/>
              <w:ind w:left="0"/>
            </w:pPr>
          </w:p>
        </w:tc>
        <w:tc>
          <w:tcPr>
            <w:tcW w:w="595" w:type="dxa"/>
          </w:tcPr>
          <w:p w14:paraId="68FC07A5" w14:textId="081380B2" w:rsidR="00F91FB9" w:rsidRPr="00EE1FE5" w:rsidRDefault="00F91FB9" w:rsidP="00283B01">
            <w:pPr>
              <w:pStyle w:val="Brdtext"/>
              <w:ind w:left="0"/>
            </w:pPr>
          </w:p>
        </w:tc>
        <w:tc>
          <w:tcPr>
            <w:tcW w:w="595" w:type="dxa"/>
          </w:tcPr>
          <w:p w14:paraId="27BE3EB4" w14:textId="447CF017" w:rsidR="00F91FB9" w:rsidRPr="00EE1FE5" w:rsidRDefault="00F91FB9" w:rsidP="00283B01">
            <w:pPr>
              <w:pStyle w:val="Brdtext"/>
              <w:ind w:left="0"/>
            </w:pPr>
          </w:p>
        </w:tc>
        <w:tc>
          <w:tcPr>
            <w:tcW w:w="595" w:type="dxa"/>
          </w:tcPr>
          <w:p w14:paraId="4878393C" w14:textId="77777777" w:rsidR="00F91FB9" w:rsidRPr="00EE1FE5" w:rsidRDefault="00F91FB9" w:rsidP="00283B01">
            <w:pPr>
              <w:pStyle w:val="Brdtext"/>
              <w:ind w:left="0"/>
            </w:pPr>
          </w:p>
        </w:tc>
        <w:tc>
          <w:tcPr>
            <w:tcW w:w="596" w:type="dxa"/>
          </w:tcPr>
          <w:p w14:paraId="47389554" w14:textId="77777777" w:rsidR="00F91FB9" w:rsidRPr="00EE1FE5" w:rsidRDefault="00F91FB9" w:rsidP="00283B01">
            <w:pPr>
              <w:pStyle w:val="Brdtext"/>
              <w:ind w:left="0"/>
            </w:pPr>
            <w:r w:rsidRPr="00EE1FE5">
              <w:t>2</w:t>
            </w:r>
          </w:p>
        </w:tc>
      </w:tr>
      <w:tr w:rsidR="00F91FB9" w:rsidRPr="00EE1FE5" w14:paraId="51C66150" w14:textId="77777777" w:rsidTr="00283B01">
        <w:tc>
          <w:tcPr>
            <w:tcW w:w="1838" w:type="dxa"/>
          </w:tcPr>
          <w:p w14:paraId="15944B2D" w14:textId="77777777" w:rsidR="00F91FB9" w:rsidRPr="00EE1FE5" w:rsidRDefault="00F91FB9" w:rsidP="00283B01">
            <w:pPr>
              <w:pStyle w:val="Brdtext"/>
              <w:ind w:left="0"/>
            </w:pPr>
            <w:r w:rsidRPr="00EE1FE5">
              <w:t>253PZ325</w:t>
            </w:r>
          </w:p>
        </w:tc>
        <w:tc>
          <w:tcPr>
            <w:tcW w:w="1701" w:type="dxa"/>
          </w:tcPr>
          <w:p w14:paraId="7514AA4D" w14:textId="02DC913E" w:rsidR="00F91FB9" w:rsidRPr="00EE1FE5" w:rsidRDefault="00FA7847" w:rsidP="00283B01">
            <w:pPr>
              <w:pStyle w:val="Brdtext"/>
              <w:ind w:left="0"/>
            </w:pPr>
            <w:r w:rsidRPr="00EE1FE5">
              <w:t>N2 TA005</w:t>
            </w:r>
          </w:p>
        </w:tc>
        <w:tc>
          <w:tcPr>
            <w:tcW w:w="1418" w:type="dxa"/>
          </w:tcPr>
          <w:p w14:paraId="34D64B94" w14:textId="77777777" w:rsidR="00F91FB9" w:rsidRPr="00EE1FE5" w:rsidRDefault="00F91FB9" w:rsidP="00283B01">
            <w:pPr>
              <w:pStyle w:val="Brdtext"/>
              <w:ind w:left="0"/>
            </w:pPr>
            <w:r w:rsidRPr="00EE1FE5">
              <w:t>0 - 16 bar</w:t>
            </w:r>
          </w:p>
        </w:tc>
        <w:tc>
          <w:tcPr>
            <w:tcW w:w="595" w:type="dxa"/>
          </w:tcPr>
          <w:p w14:paraId="1C1E2D22" w14:textId="6C2A2B87" w:rsidR="00F91FB9" w:rsidRPr="00EE1FE5" w:rsidRDefault="00F91FB9" w:rsidP="00283B01">
            <w:pPr>
              <w:pStyle w:val="Brdtext"/>
              <w:ind w:left="0"/>
            </w:pPr>
          </w:p>
        </w:tc>
        <w:tc>
          <w:tcPr>
            <w:tcW w:w="595" w:type="dxa"/>
          </w:tcPr>
          <w:p w14:paraId="4CB625F3" w14:textId="32AE84D2" w:rsidR="00F91FB9" w:rsidRPr="00EE1FE5" w:rsidRDefault="00F91FB9" w:rsidP="00283B01">
            <w:pPr>
              <w:pStyle w:val="Brdtext"/>
              <w:ind w:left="0"/>
            </w:pPr>
          </w:p>
        </w:tc>
        <w:tc>
          <w:tcPr>
            <w:tcW w:w="595" w:type="dxa"/>
          </w:tcPr>
          <w:p w14:paraId="02DAC8C0" w14:textId="0BA0CB93" w:rsidR="00F91FB9" w:rsidRPr="00EE1FE5" w:rsidRDefault="00F91FB9" w:rsidP="00283B01">
            <w:pPr>
              <w:pStyle w:val="Brdtext"/>
              <w:ind w:left="0"/>
            </w:pPr>
          </w:p>
        </w:tc>
        <w:tc>
          <w:tcPr>
            <w:tcW w:w="595" w:type="dxa"/>
          </w:tcPr>
          <w:p w14:paraId="1E542FB0" w14:textId="77777777" w:rsidR="00F91FB9" w:rsidRPr="00EE1FE5" w:rsidRDefault="00F91FB9" w:rsidP="00283B01">
            <w:pPr>
              <w:pStyle w:val="Brdtext"/>
              <w:ind w:left="0"/>
            </w:pPr>
          </w:p>
        </w:tc>
        <w:tc>
          <w:tcPr>
            <w:tcW w:w="596" w:type="dxa"/>
          </w:tcPr>
          <w:p w14:paraId="1EB646C9" w14:textId="77777777" w:rsidR="00F91FB9" w:rsidRPr="00EE1FE5" w:rsidRDefault="00F91FB9" w:rsidP="00283B01">
            <w:pPr>
              <w:pStyle w:val="Brdtext"/>
              <w:ind w:left="0"/>
            </w:pPr>
            <w:r w:rsidRPr="00EE1FE5">
              <w:t>2</w:t>
            </w:r>
          </w:p>
        </w:tc>
      </w:tr>
    </w:tbl>
    <w:p w14:paraId="4290212A" w14:textId="77777777" w:rsidR="00F91FB9" w:rsidRPr="00EE1FE5" w:rsidRDefault="00F91FB9" w:rsidP="00F91FB9">
      <w:pPr>
        <w:pStyle w:val="Brdtext"/>
      </w:pPr>
    </w:p>
    <w:p w14:paraId="2E551FB3" w14:textId="65FF9E7D" w:rsidR="00F91FB9" w:rsidRPr="00EE1FE5" w:rsidRDefault="00D2307D" w:rsidP="00F91FB9">
      <w:pPr>
        <w:pStyle w:val="Brdtext"/>
        <w:rPr>
          <w:i/>
        </w:rPr>
      </w:pPr>
      <w:r w:rsidRPr="00EE1FE5">
        <w:rPr>
          <w:i/>
        </w:rPr>
        <w:t>Beräkningar (</w:t>
      </w:r>
      <w:r w:rsidR="00C40903" w:rsidRPr="00EE1FE5">
        <w:rPr>
          <w:i/>
        </w:rPr>
        <w:t>RealIn2oo3 i säkerhetssystem</w:t>
      </w:r>
      <w:r w:rsidR="00F91FB9" w:rsidRPr="00EE1FE5">
        <w:rPr>
          <w:i/>
        </w:rPr>
        <w:t>):</w:t>
      </w:r>
    </w:p>
    <w:tbl>
      <w:tblPr>
        <w:tblStyle w:val="Tabellrutnt"/>
        <w:tblW w:w="7933" w:type="dxa"/>
        <w:tblInd w:w="1134" w:type="dxa"/>
        <w:tblLayout w:type="fixed"/>
        <w:tblLook w:val="04A0" w:firstRow="1" w:lastRow="0" w:firstColumn="1" w:lastColumn="0" w:noHBand="0" w:noVBand="1"/>
      </w:tblPr>
      <w:tblGrid>
        <w:gridCol w:w="1838"/>
        <w:gridCol w:w="1701"/>
        <w:gridCol w:w="1418"/>
        <w:gridCol w:w="595"/>
        <w:gridCol w:w="595"/>
        <w:gridCol w:w="595"/>
        <w:gridCol w:w="595"/>
        <w:gridCol w:w="596"/>
      </w:tblGrid>
      <w:tr w:rsidR="00EE1FE5" w:rsidRPr="00EE1FE5" w14:paraId="794843AB" w14:textId="77777777" w:rsidTr="00283B01">
        <w:tc>
          <w:tcPr>
            <w:tcW w:w="1838" w:type="dxa"/>
          </w:tcPr>
          <w:p w14:paraId="12ADEEE5" w14:textId="77777777" w:rsidR="00F91FB9" w:rsidRPr="00EE1FE5" w:rsidRDefault="00F91FB9" w:rsidP="00283B01">
            <w:pPr>
              <w:pStyle w:val="Brdtext"/>
              <w:ind w:left="0"/>
            </w:pPr>
            <w:r w:rsidRPr="00EE1FE5">
              <w:t>Objekt/Signal</w:t>
            </w:r>
          </w:p>
        </w:tc>
        <w:tc>
          <w:tcPr>
            <w:tcW w:w="1701" w:type="dxa"/>
          </w:tcPr>
          <w:p w14:paraId="35B28B01" w14:textId="77777777" w:rsidR="00F91FB9" w:rsidRPr="00EE1FE5" w:rsidRDefault="00F91FB9" w:rsidP="00283B01">
            <w:pPr>
              <w:pStyle w:val="Brdtext"/>
              <w:ind w:left="0"/>
            </w:pPr>
            <w:r w:rsidRPr="00EE1FE5">
              <w:t>Beskrivning</w:t>
            </w:r>
          </w:p>
        </w:tc>
        <w:tc>
          <w:tcPr>
            <w:tcW w:w="1418" w:type="dxa"/>
          </w:tcPr>
          <w:p w14:paraId="1D8B679A" w14:textId="77777777" w:rsidR="00F91FB9" w:rsidRPr="00EE1FE5" w:rsidRDefault="00F91FB9" w:rsidP="00283B01">
            <w:pPr>
              <w:pStyle w:val="Brdtext"/>
              <w:ind w:left="0"/>
            </w:pPr>
            <w:r w:rsidRPr="00EE1FE5">
              <w:t>Mätområde</w:t>
            </w:r>
          </w:p>
        </w:tc>
        <w:tc>
          <w:tcPr>
            <w:tcW w:w="595" w:type="dxa"/>
          </w:tcPr>
          <w:p w14:paraId="0812484E" w14:textId="77777777" w:rsidR="00F91FB9" w:rsidRPr="00EE1FE5" w:rsidRDefault="00F91FB9" w:rsidP="00283B01">
            <w:pPr>
              <w:pStyle w:val="Brdtext"/>
              <w:ind w:left="0"/>
            </w:pPr>
            <w:r w:rsidRPr="00EE1FE5">
              <w:t>L2</w:t>
            </w:r>
          </w:p>
        </w:tc>
        <w:tc>
          <w:tcPr>
            <w:tcW w:w="595" w:type="dxa"/>
          </w:tcPr>
          <w:p w14:paraId="406C8525" w14:textId="77777777" w:rsidR="00F91FB9" w:rsidRPr="00EE1FE5" w:rsidRDefault="00F91FB9" w:rsidP="00283B01">
            <w:pPr>
              <w:pStyle w:val="Brdtext"/>
              <w:ind w:left="0"/>
            </w:pPr>
            <w:r w:rsidRPr="00EE1FE5">
              <w:t>L1</w:t>
            </w:r>
          </w:p>
        </w:tc>
        <w:tc>
          <w:tcPr>
            <w:tcW w:w="595" w:type="dxa"/>
          </w:tcPr>
          <w:p w14:paraId="1E3CA7BF" w14:textId="77777777" w:rsidR="00F91FB9" w:rsidRPr="00EE1FE5" w:rsidRDefault="00F91FB9" w:rsidP="00283B01">
            <w:pPr>
              <w:pStyle w:val="Brdtext"/>
              <w:ind w:left="0"/>
            </w:pPr>
            <w:r w:rsidRPr="00EE1FE5">
              <w:t>H1</w:t>
            </w:r>
          </w:p>
        </w:tc>
        <w:tc>
          <w:tcPr>
            <w:tcW w:w="595" w:type="dxa"/>
          </w:tcPr>
          <w:p w14:paraId="17FC12EC" w14:textId="77777777" w:rsidR="00F91FB9" w:rsidRPr="00EE1FE5" w:rsidRDefault="00F91FB9" w:rsidP="00283B01">
            <w:pPr>
              <w:pStyle w:val="Brdtext"/>
              <w:ind w:left="0"/>
            </w:pPr>
            <w:r w:rsidRPr="00EE1FE5">
              <w:t>H2</w:t>
            </w:r>
          </w:p>
        </w:tc>
        <w:tc>
          <w:tcPr>
            <w:tcW w:w="596" w:type="dxa"/>
          </w:tcPr>
          <w:p w14:paraId="3C6E949E" w14:textId="77777777" w:rsidR="00F91FB9" w:rsidRPr="00EE1FE5" w:rsidRDefault="00F91FB9" w:rsidP="00283B01">
            <w:pPr>
              <w:pStyle w:val="Brdtext"/>
              <w:ind w:left="0"/>
            </w:pPr>
            <w:r w:rsidRPr="00EE1FE5">
              <w:t>SIL</w:t>
            </w:r>
          </w:p>
        </w:tc>
      </w:tr>
      <w:tr w:rsidR="00072D61" w:rsidRPr="00EE1FE5" w14:paraId="36CE4A5E" w14:textId="77777777" w:rsidTr="00283B01">
        <w:tc>
          <w:tcPr>
            <w:tcW w:w="1838" w:type="dxa"/>
          </w:tcPr>
          <w:p w14:paraId="6458E1E4" w14:textId="77777777" w:rsidR="00F91FB9" w:rsidRPr="00EE1FE5" w:rsidRDefault="00F91FB9" w:rsidP="00283B01">
            <w:pPr>
              <w:pStyle w:val="Brdtext"/>
              <w:ind w:left="0"/>
            </w:pPr>
            <w:r w:rsidRPr="00EE1FE5">
              <w:t>253XI323</w:t>
            </w:r>
          </w:p>
        </w:tc>
        <w:tc>
          <w:tcPr>
            <w:tcW w:w="1701" w:type="dxa"/>
          </w:tcPr>
          <w:p w14:paraId="40DEE1E3" w14:textId="13D5D56D" w:rsidR="00F91FB9" w:rsidRPr="00EE1FE5" w:rsidRDefault="00FA7847" w:rsidP="00283B01">
            <w:pPr>
              <w:pStyle w:val="Brdtext"/>
              <w:ind w:left="0"/>
            </w:pPr>
            <w:r w:rsidRPr="00EE1FE5">
              <w:t>Tryck N2 TA005</w:t>
            </w:r>
            <w:r w:rsidR="00F91FB9" w:rsidRPr="00EE1FE5">
              <w:t xml:space="preserve"> majoritetsval</w:t>
            </w:r>
          </w:p>
        </w:tc>
        <w:tc>
          <w:tcPr>
            <w:tcW w:w="1418" w:type="dxa"/>
          </w:tcPr>
          <w:p w14:paraId="418C972F" w14:textId="77777777" w:rsidR="00F91FB9" w:rsidRPr="00EE1FE5" w:rsidRDefault="00F91FB9" w:rsidP="00283B01">
            <w:pPr>
              <w:pStyle w:val="Brdtext"/>
              <w:ind w:left="0"/>
            </w:pPr>
            <w:r w:rsidRPr="00EE1FE5">
              <w:t>0 - 16 bar</w:t>
            </w:r>
          </w:p>
        </w:tc>
        <w:tc>
          <w:tcPr>
            <w:tcW w:w="595" w:type="dxa"/>
            <w:shd w:val="clear" w:color="auto" w:fill="auto"/>
          </w:tcPr>
          <w:p w14:paraId="4990B81F" w14:textId="52367417" w:rsidR="00F91FB9" w:rsidRPr="00EE1FE5" w:rsidRDefault="003D37BE" w:rsidP="00283B01">
            <w:pPr>
              <w:pStyle w:val="Brdtext"/>
              <w:ind w:left="0"/>
              <w:rPr>
                <w:highlight w:val="yellow"/>
              </w:rPr>
            </w:pPr>
            <w:r w:rsidRPr="00EE1FE5">
              <w:t>6</w:t>
            </w:r>
          </w:p>
        </w:tc>
        <w:tc>
          <w:tcPr>
            <w:tcW w:w="595" w:type="dxa"/>
          </w:tcPr>
          <w:p w14:paraId="4FF45321" w14:textId="77777777" w:rsidR="00F91FB9" w:rsidRPr="00EE1FE5" w:rsidRDefault="00F91FB9" w:rsidP="00283B01">
            <w:pPr>
              <w:pStyle w:val="Brdtext"/>
              <w:ind w:left="0"/>
            </w:pPr>
            <w:r w:rsidRPr="00EE1FE5">
              <w:t>8</w:t>
            </w:r>
          </w:p>
        </w:tc>
        <w:tc>
          <w:tcPr>
            <w:tcW w:w="595" w:type="dxa"/>
          </w:tcPr>
          <w:p w14:paraId="6B25F8F8" w14:textId="77777777" w:rsidR="00F91FB9" w:rsidRPr="00EE1FE5" w:rsidRDefault="00F91FB9" w:rsidP="00283B01">
            <w:pPr>
              <w:pStyle w:val="Brdtext"/>
              <w:ind w:left="0"/>
            </w:pPr>
            <w:r w:rsidRPr="00EE1FE5">
              <w:t>12</w:t>
            </w:r>
          </w:p>
        </w:tc>
        <w:tc>
          <w:tcPr>
            <w:tcW w:w="595" w:type="dxa"/>
          </w:tcPr>
          <w:p w14:paraId="2ACD3616" w14:textId="77777777" w:rsidR="00F91FB9" w:rsidRPr="00EE1FE5" w:rsidRDefault="00F91FB9" w:rsidP="00283B01">
            <w:pPr>
              <w:pStyle w:val="Brdtext"/>
              <w:ind w:left="0"/>
            </w:pPr>
          </w:p>
        </w:tc>
        <w:tc>
          <w:tcPr>
            <w:tcW w:w="596" w:type="dxa"/>
          </w:tcPr>
          <w:p w14:paraId="1DA0A45D" w14:textId="0C0CA02E" w:rsidR="00F91FB9" w:rsidRPr="00EE1FE5" w:rsidRDefault="00D2307D" w:rsidP="00283B01">
            <w:pPr>
              <w:pStyle w:val="Brdtext"/>
              <w:ind w:left="0"/>
            </w:pPr>
            <w:r w:rsidRPr="00EE1FE5">
              <w:t>2</w:t>
            </w:r>
          </w:p>
        </w:tc>
      </w:tr>
    </w:tbl>
    <w:p w14:paraId="5D8B0541" w14:textId="77777777" w:rsidR="00F91FB9" w:rsidRPr="00EE1FE5" w:rsidRDefault="00F91FB9" w:rsidP="00C90C22">
      <w:pPr>
        <w:pStyle w:val="Brdtext"/>
      </w:pPr>
    </w:p>
    <w:p w14:paraId="7E028AD2" w14:textId="77777777" w:rsidR="005545B8" w:rsidRPr="00EE1FE5" w:rsidRDefault="005545B8" w:rsidP="005545B8">
      <w:pPr>
        <w:pStyle w:val="Brdtext"/>
      </w:pPr>
    </w:p>
    <w:p w14:paraId="0D40C948" w14:textId="0145A646" w:rsidR="00BB179C" w:rsidRPr="00EE1FE5" w:rsidRDefault="00BB179C" w:rsidP="00BB179C">
      <w:pPr>
        <w:pStyle w:val="Rubrik3"/>
      </w:pPr>
      <w:bookmarkStart w:id="66" w:name="_Toc34189005"/>
      <w:r w:rsidRPr="00EE1FE5">
        <w:t>Bufferttank 253TA006</w:t>
      </w:r>
      <w:bookmarkEnd w:id="66"/>
    </w:p>
    <w:p w14:paraId="097682C9" w14:textId="21E73D4E" w:rsidR="00BB179C" w:rsidRPr="00EE1FE5" w:rsidRDefault="00967EDD" w:rsidP="00BB179C">
      <w:pPr>
        <w:pStyle w:val="Brdtext"/>
      </w:pPr>
      <w:r w:rsidRPr="00EE1FE5">
        <w:t xml:space="preserve">Mekanisk </w:t>
      </w:r>
      <w:proofErr w:type="spellStart"/>
      <w:r w:rsidRPr="00EE1FE5">
        <w:t>tryckreducerv</w:t>
      </w:r>
      <w:r w:rsidR="00BB179C" w:rsidRPr="00EE1FE5">
        <w:t>entil</w:t>
      </w:r>
      <w:proofErr w:type="spellEnd"/>
      <w:r w:rsidR="00BB179C" w:rsidRPr="00EE1FE5">
        <w:t xml:space="preserve"> 253RV566 används för att hålla trycket efter bufferttank 253TA006 till reaktor.</w:t>
      </w:r>
      <w:r w:rsidRPr="00EE1FE5">
        <w:t xml:space="preserve"> Lokalt </w:t>
      </w:r>
      <w:proofErr w:type="spellStart"/>
      <w:r w:rsidRPr="00EE1FE5">
        <w:t>börvärde</w:t>
      </w:r>
      <w:proofErr w:type="spellEnd"/>
      <w:r w:rsidRPr="00EE1FE5">
        <w:t xml:space="preserve"> </w:t>
      </w:r>
      <w:r w:rsidR="00FF5425" w:rsidRPr="00EE1FE5">
        <w:rPr>
          <w:highlight w:val="yellow"/>
        </w:rPr>
        <w:t>7</w:t>
      </w:r>
      <w:r w:rsidRPr="00EE1FE5">
        <w:t xml:space="preserve"> bar(g).</w:t>
      </w:r>
    </w:p>
    <w:p w14:paraId="22841244" w14:textId="4438F88E" w:rsidR="00BB179C" w:rsidRPr="00EE1FE5" w:rsidRDefault="00BB179C" w:rsidP="00BB179C">
      <w:pPr>
        <w:pStyle w:val="Brdtext"/>
      </w:pPr>
      <w:r w:rsidRPr="00EE1FE5">
        <w:lastRenderedPageBreak/>
        <w:t xml:space="preserve">Säkerhetsventil </w:t>
      </w:r>
      <w:bookmarkStart w:id="67" w:name="_Hlk34186575"/>
      <w:r w:rsidRPr="00EE1FE5">
        <w:t>253HV5</w:t>
      </w:r>
      <w:r w:rsidR="00967EDD" w:rsidRPr="00EE1FE5">
        <w:t>68</w:t>
      </w:r>
      <w:bookmarkEnd w:id="67"/>
      <w:r w:rsidRPr="00EE1FE5">
        <w:t xml:space="preserve">. Öppningstryck </w:t>
      </w:r>
      <w:r w:rsidR="00967EDD" w:rsidRPr="00EE1FE5">
        <w:t>8,5</w:t>
      </w:r>
      <w:r w:rsidRPr="00EE1FE5">
        <w:t xml:space="preserve"> bar(g).</w:t>
      </w:r>
    </w:p>
    <w:p w14:paraId="3FBD8BDA" w14:textId="1B7969E0" w:rsidR="00BB179C" w:rsidRPr="00EE1FE5" w:rsidRDefault="00BB179C" w:rsidP="00BB179C">
      <w:pPr>
        <w:pStyle w:val="Brdtext"/>
      </w:pPr>
    </w:p>
    <w:p w14:paraId="65AAF92B" w14:textId="77777777" w:rsidR="00BB179C" w:rsidRPr="00EE1FE5" w:rsidRDefault="00BB179C" w:rsidP="00BB179C">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41A8D423" w14:textId="77777777" w:rsidTr="00283B01">
        <w:tc>
          <w:tcPr>
            <w:tcW w:w="1551" w:type="dxa"/>
          </w:tcPr>
          <w:p w14:paraId="6B25D1B1" w14:textId="77777777" w:rsidR="00BB179C" w:rsidRPr="00EE1FE5" w:rsidRDefault="00BB179C" w:rsidP="00283B01">
            <w:pPr>
              <w:pStyle w:val="Brdtext"/>
              <w:ind w:left="0"/>
            </w:pPr>
            <w:r w:rsidRPr="00EE1FE5">
              <w:t>Objekt/Signal</w:t>
            </w:r>
          </w:p>
        </w:tc>
        <w:tc>
          <w:tcPr>
            <w:tcW w:w="1705" w:type="dxa"/>
          </w:tcPr>
          <w:p w14:paraId="24EA62CC" w14:textId="77777777" w:rsidR="00BB179C" w:rsidRPr="00EE1FE5" w:rsidRDefault="00BB179C" w:rsidP="00283B01">
            <w:pPr>
              <w:pStyle w:val="Brdtext"/>
              <w:ind w:left="0"/>
            </w:pPr>
            <w:r w:rsidRPr="00EE1FE5">
              <w:t>Beskrivning</w:t>
            </w:r>
          </w:p>
        </w:tc>
        <w:tc>
          <w:tcPr>
            <w:tcW w:w="1559" w:type="dxa"/>
          </w:tcPr>
          <w:p w14:paraId="4EDCEA60" w14:textId="77777777" w:rsidR="00BB179C" w:rsidRPr="00EE1FE5" w:rsidRDefault="00BB179C" w:rsidP="00283B01">
            <w:pPr>
              <w:pStyle w:val="Brdtext"/>
              <w:ind w:left="0"/>
            </w:pPr>
            <w:r w:rsidRPr="00EE1FE5">
              <w:t>Mätområde</w:t>
            </w:r>
          </w:p>
        </w:tc>
        <w:tc>
          <w:tcPr>
            <w:tcW w:w="709" w:type="dxa"/>
          </w:tcPr>
          <w:p w14:paraId="0C183C8B" w14:textId="77777777" w:rsidR="00BB179C" w:rsidRPr="00EE1FE5" w:rsidRDefault="00BB179C" w:rsidP="00283B01">
            <w:pPr>
              <w:pStyle w:val="Brdtext"/>
              <w:ind w:left="0"/>
            </w:pPr>
            <w:r w:rsidRPr="00EE1FE5">
              <w:t>L2</w:t>
            </w:r>
          </w:p>
        </w:tc>
        <w:tc>
          <w:tcPr>
            <w:tcW w:w="651" w:type="dxa"/>
          </w:tcPr>
          <w:p w14:paraId="18D767E8" w14:textId="77777777" w:rsidR="00BB179C" w:rsidRPr="00EE1FE5" w:rsidRDefault="00BB179C" w:rsidP="00283B01">
            <w:pPr>
              <w:pStyle w:val="Brdtext"/>
              <w:ind w:left="0"/>
            </w:pPr>
            <w:r w:rsidRPr="00EE1FE5">
              <w:t>L1</w:t>
            </w:r>
          </w:p>
        </w:tc>
        <w:tc>
          <w:tcPr>
            <w:tcW w:w="586" w:type="dxa"/>
          </w:tcPr>
          <w:p w14:paraId="1AB9E6BB" w14:textId="77777777" w:rsidR="00BB179C" w:rsidRPr="00EE1FE5" w:rsidRDefault="00BB179C" w:rsidP="00283B01">
            <w:pPr>
              <w:pStyle w:val="Brdtext"/>
              <w:ind w:left="0"/>
            </w:pPr>
            <w:r w:rsidRPr="00EE1FE5">
              <w:t>H1</w:t>
            </w:r>
          </w:p>
        </w:tc>
        <w:tc>
          <w:tcPr>
            <w:tcW w:w="586" w:type="dxa"/>
          </w:tcPr>
          <w:p w14:paraId="68D5574B" w14:textId="77777777" w:rsidR="00BB179C" w:rsidRPr="00EE1FE5" w:rsidRDefault="00BB179C" w:rsidP="00283B01">
            <w:pPr>
              <w:pStyle w:val="Brdtext"/>
              <w:ind w:left="0"/>
            </w:pPr>
            <w:r w:rsidRPr="00EE1FE5">
              <w:t>H2</w:t>
            </w:r>
          </w:p>
        </w:tc>
        <w:tc>
          <w:tcPr>
            <w:tcW w:w="586" w:type="dxa"/>
          </w:tcPr>
          <w:p w14:paraId="5B82BD66" w14:textId="77777777" w:rsidR="00BB179C" w:rsidRPr="00EE1FE5" w:rsidRDefault="00BB179C" w:rsidP="00283B01">
            <w:pPr>
              <w:pStyle w:val="Brdtext"/>
              <w:ind w:left="0"/>
            </w:pPr>
            <w:r w:rsidRPr="00EE1FE5">
              <w:t>SIL</w:t>
            </w:r>
          </w:p>
        </w:tc>
      </w:tr>
      <w:tr w:rsidR="00072D61" w:rsidRPr="00EE1FE5" w14:paraId="09B5A77F" w14:textId="77777777" w:rsidTr="00283B01">
        <w:tc>
          <w:tcPr>
            <w:tcW w:w="1551" w:type="dxa"/>
          </w:tcPr>
          <w:p w14:paraId="04DF13A4" w14:textId="61DD9E86" w:rsidR="00BB179C" w:rsidRPr="00EE1FE5" w:rsidRDefault="00BB179C" w:rsidP="00967EDD">
            <w:pPr>
              <w:pStyle w:val="Brdtext"/>
              <w:ind w:left="0"/>
            </w:pPr>
            <w:r w:rsidRPr="00EE1FE5">
              <w:t>253</w:t>
            </w:r>
            <w:r w:rsidR="00967EDD" w:rsidRPr="00EE1FE5">
              <w:t>PI330</w:t>
            </w:r>
          </w:p>
        </w:tc>
        <w:tc>
          <w:tcPr>
            <w:tcW w:w="1705" w:type="dxa"/>
          </w:tcPr>
          <w:p w14:paraId="7D0134A5" w14:textId="32038D9E" w:rsidR="00BB179C" w:rsidRPr="00EE1FE5" w:rsidRDefault="00BB179C" w:rsidP="00967EDD">
            <w:pPr>
              <w:pStyle w:val="Brdtext"/>
              <w:ind w:left="0"/>
            </w:pPr>
            <w:r w:rsidRPr="00EE1FE5">
              <w:t>T</w:t>
            </w:r>
            <w:r w:rsidR="00967EDD" w:rsidRPr="00EE1FE5">
              <w:t>ryck</w:t>
            </w:r>
            <w:r w:rsidRPr="00EE1FE5">
              <w:t xml:space="preserve"> gas</w:t>
            </w:r>
          </w:p>
        </w:tc>
        <w:tc>
          <w:tcPr>
            <w:tcW w:w="1559" w:type="dxa"/>
          </w:tcPr>
          <w:p w14:paraId="324D9561" w14:textId="18008819" w:rsidR="00BB179C" w:rsidRPr="00EE1FE5" w:rsidRDefault="00BB179C" w:rsidP="00967EDD">
            <w:pPr>
              <w:pStyle w:val="Brdtext"/>
              <w:ind w:left="0"/>
            </w:pPr>
            <w:r w:rsidRPr="00EE1FE5">
              <w:t xml:space="preserve">0 </w:t>
            </w:r>
            <w:r w:rsidR="00967EDD" w:rsidRPr="00EE1FE5">
              <w:t xml:space="preserve">- </w:t>
            </w:r>
            <w:r w:rsidR="007240F3" w:rsidRPr="00EE1FE5">
              <w:t>10</w:t>
            </w:r>
            <w:r w:rsidR="00967EDD" w:rsidRPr="00EE1FE5">
              <w:t xml:space="preserve"> bar</w:t>
            </w:r>
          </w:p>
        </w:tc>
        <w:tc>
          <w:tcPr>
            <w:tcW w:w="709" w:type="dxa"/>
          </w:tcPr>
          <w:p w14:paraId="65687264" w14:textId="77777777" w:rsidR="00BB179C" w:rsidRPr="00EE1FE5" w:rsidRDefault="00BB179C" w:rsidP="00283B01">
            <w:pPr>
              <w:pStyle w:val="Brdtext"/>
              <w:ind w:left="0"/>
            </w:pPr>
          </w:p>
        </w:tc>
        <w:tc>
          <w:tcPr>
            <w:tcW w:w="651" w:type="dxa"/>
          </w:tcPr>
          <w:p w14:paraId="72F96375" w14:textId="6526519A" w:rsidR="00BB179C" w:rsidRPr="00EE1FE5" w:rsidRDefault="000C402A" w:rsidP="00283B01">
            <w:pPr>
              <w:pStyle w:val="Brdtext"/>
              <w:ind w:left="0"/>
            </w:pPr>
            <w:r>
              <w:rPr>
                <w:color w:val="FF0000"/>
              </w:rPr>
              <w:t>6</w:t>
            </w:r>
            <w:r w:rsidR="001B16E3" w:rsidRPr="001B16E3">
              <w:rPr>
                <w:color w:val="FF0000"/>
              </w:rPr>
              <w:t>,0</w:t>
            </w:r>
          </w:p>
        </w:tc>
        <w:tc>
          <w:tcPr>
            <w:tcW w:w="586" w:type="dxa"/>
          </w:tcPr>
          <w:p w14:paraId="64696661" w14:textId="409B2254" w:rsidR="00BB179C" w:rsidRPr="00EE1FE5" w:rsidRDefault="000C402A" w:rsidP="00283B01">
            <w:pPr>
              <w:pStyle w:val="Brdtext"/>
              <w:ind w:left="0"/>
              <w:rPr>
                <w:highlight w:val="yellow"/>
              </w:rPr>
            </w:pPr>
            <w:r w:rsidRPr="000C402A">
              <w:rPr>
                <w:color w:val="FF0000"/>
              </w:rPr>
              <w:t>8,0</w:t>
            </w:r>
          </w:p>
        </w:tc>
        <w:tc>
          <w:tcPr>
            <w:tcW w:w="586" w:type="dxa"/>
          </w:tcPr>
          <w:p w14:paraId="3A898037" w14:textId="77777777" w:rsidR="00BB179C" w:rsidRPr="00EE1FE5" w:rsidRDefault="00BB179C" w:rsidP="00283B01">
            <w:pPr>
              <w:pStyle w:val="Brdtext"/>
              <w:ind w:left="0"/>
              <w:rPr>
                <w:highlight w:val="yellow"/>
              </w:rPr>
            </w:pPr>
          </w:p>
        </w:tc>
        <w:tc>
          <w:tcPr>
            <w:tcW w:w="586" w:type="dxa"/>
          </w:tcPr>
          <w:p w14:paraId="480883D0" w14:textId="77777777" w:rsidR="00BB179C" w:rsidRPr="00EE1FE5" w:rsidRDefault="00BB179C" w:rsidP="00283B01">
            <w:pPr>
              <w:pStyle w:val="Brdtext"/>
              <w:ind w:left="0"/>
            </w:pPr>
          </w:p>
        </w:tc>
      </w:tr>
    </w:tbl>
    <w:p w14:paraId="7EDD5CDF" w14:textId="77777777" w:rsidR="00BB179C" w:rsidRPr="00EE1FE5" w:rsidRDefault="00BB179C" w:rsidP="005545B8">
      <w:pPr>
        <w:pStyle w:val="Brdtext"/>
      </w:pPr>
    </w:p>
    <w:p w14:paraId="04DD1720" w14:textId="3EFA990A" w:rsidR="00967EDD" w:rsidRPr="00EE1FE5" w:rsidRDefault="00967EDD" w:rsidP="00967EDD">
      <w:pPr>
        <w:pStyle w:val="Rubrik3"/>
      </w:pPr>
      <w:bookmarkStart w:id="68" w:name="_Toc34189006"/>
      <w:r w:rsidRPr="00EE1FE5">
        <w:t>Bufferttank 253TA007</w:t>
      </w:r>
      <w:bookmarkEnd w:id="68"/>
    </w:p>
    <w:p w14:paraId="30CCE677" w14:textId="703CE096" w:rsidR="00967EDD" w:rsidRPr="00EE1FE5" w:rsidRDefault="00967EDD" w:rsidP="00967EDD">
      <w:pPr>
        <w:pStyle w:val="Brdtext"/>
      </w:pPr>
      <w:r w:rsidRPr="00EE1FE5">
        <w:t xml:space="preserve">Mekanisk </w:t>
      </w:r>
      <w:proofErr w:type="spellStart"/>
      <w:r w:rsidRPr="00EE1FE5">
        <w:t>tryckreducerventil</w:t>
      </w:r>
      <w:proofErr w:type="spellEnd"/>
      <w:r w:rsidRPr="00EE1FE5">
        <w:t xml:space="preserve"> 253RV581 används för att hålla trycket efter bufferttank 253TA007 till reaktor. Lokalt </w:t>
      </w:r>
      <w:proofErr w:type="spellStart"/>
      <w:r w:rsidRPr="00EE1FE5">
        <w:t>börvärde</w:t>
      </w:r>
      <w:proofErr w:type="spellEnd"/>
      <w:r w:rsidRPr="00EE1FE5">
        <w:t xml:space="preserve"> </w:t>
      </w:r>
      <w:r w:rsidR="00FF5425" w:rsidRPr="00EE1FE5">
        <w:rPr>
          <w:highlight w:val="yellow"/>
        </w:rPr>
        <w:t>7</w:t>
      </w:r>
      <w:r w:rsidRPr="00EE1FE5">
        <w:t xml:space="preserve"> bar(g).</w:t>
      </w:r>
    </w:p>
    <w:p w14:paraId="3FB233C7" w14:textId="3C6D7E41" w:rsidR="00967EDD" w:rsidRPr="00EE1FE5" w:rsidRDefault="00967EDD" w:rsidP="00967EDD">
      <w:pPr>
        <w:pStyle w:val="Brdtext"/>
      </w:pPr>
      <w:r w:rsidRPr="00EE1FE5">
        <w:t>Säkerhetsventil 253HV583. Öppningstryck 8,5 bar(g).</w:t>
      </w:r>
    </w:p>
    <w:p w14:paraId="32793D40" w14:textId="77777777" w:rsidR="00967EDD" w:rsidRPr="00EE1FE5" w:rsidRDefault="00967EDD" w:rsidP="00967EDD">
      <w:pPr>
        <w:pStyle w:val="Brdtext"/>
      </w:pPr>
    </w:p>
    <w:p w14:paraId="702F7F90" w14:textId="77777777" w:rsidR="00967EDD" w:rsidRPr="00EE1FE5" w:rsidRDefault="00967EDD" w:rsidP="00967EDD">
      <w:pPr>
        <w:pStyle w:val="Brdtext"/>
        <w:rPr>
          <w:i/>
        </w:rPr>
      </w:pPr>
      <w:r w:rsidRPr="00EE1FE5">
        <w:rPr>
          <w:i/>
        </w:rPr>
        <w:t>Mätningar (AIS):</w:t>
      </w:r>
    </w:p>
    <w:tbl>
      <w:tblPr>
        <w:tblStyle w:val="Tabellrutnt"/>
        <w:tblW w:w="7933" w:type="dxa"/>
        <w:tblInd w:w="1134" w:type="dxa"/>
        <w:tblLayout w:type="fixed"/>
        <w:tblLook w:val="04A0" w:firstRow="1" w:lastRow="0" w:firstColumn="1" w:lastColumn="0" w:noHBand="0" w:noVBand="1"/>
      </w:tblPr>
      <w:tblGrid>
        <w:gridCol w:w="1551"/>
        <w:gridCol w:w="1705"/>
        <w:gridCol w:w="1559"/>
        <w:gridCol w:w="709"/>
        <w:gridCol w:w="651"/>
        <w:gridCol w:w="586"/>
        <w:gridCol w:w="586"/>
        <w:gridCol w:w="586"/>
      </w:tblGrid>
      <w:tr w:rsidR="00EE1FE5" w:rsidRPr="00EE1FE5" w14:paraId="02F2FF6E" w14:textId="77777777" w:rsidTr="00283B01">
        <w:tc>
          <w:tcPr>
            <w:tcW w:w="1551" w:type="dxa"/>
          </w:tcPr>
          <w:p w14:paraId="693DA3CE" w14:textId="77777777" w:rsidR="00967EDD" w:rsidRPr="00EE1FE5" w:rsidRDefault="00967EDD" w:rsidP="00283B01">
            <w:pPr>
              <w:pStyle w:val="Brdtext"/>
              <w:ind w:left="0"/>
            </w:pPr>
            <w:r w:rsidRPr="00EE1FE5">
              <w:t>Objekt/Signal</w:t>
            </w:r>
          </w:p>
        </w:tc>
        <w:tc>
          <w:tcPr>
            <w:tcW w:w="1705" w:type="dxa"/>
          </w:tcPr>
          <w:p w14:paraId="7CC216A2" w14:textId="77777777" w:rsidR="00967EDD" w:rsidRPr="00EE1FE5" w:rsidRDefault="00967EDD" w:rsidP="00283B01">
            <w:pPr>
              <w:pStyle w:val="Brdtext"/>
              <w:ind w:left="0"/>
            </w:pPr>
            <w:r w:rsidRPr="00EE1FE5">
              <w:t>Beskrivning</w:t>
            </w:r>
          </w:p>
        </w:tc>
        <w:tc>
          <w:tcPr>
            <w:tcW w:w="1559" w:type="dxa"/>
          </w:tcPr>
          <w:p w14:paraId="3CEB4E45" w14:textId="77777777" w:rsidR="00967EDD" w:rsidRPr="00EE1FE5" w:rsidRDefault="00967EDD" w:rsidP="00283B01">
            <w:pPr>
              <w:pStyle w:val="Brdtext"/>
              <w:ind w:left="0"/>
            </w:pPr>
            <w:r w:rsidRPr="00EE1FE5">
              <w:t>Mätområde</w:t>
            </w:r>
          </w:p>
        </w:tc>
        <w:tc>
          <w:tcPr>
            <w:tcW w:w="709" w:type="dxa"/>
          </w:tcPr>
          <w:p w14:paraId="2A268C01" w14:textId="77777777" w:rsidR="00967EDD" w:rsidRPr="00EE1FE5" w:rsidRDefault="00967EDD" w:rsidP="00283B01">
            <w:pPr>
              <w:pStyle w:val="Brdtext"/>
              <w:ind w:left="0"/>
            </w:pPr>
            <w:r w:rsidRPr="00EE1FE5">
              <w:t>L2</w:t>
            </w:r>
          </w:p>
        </w:tc>
        <w:tc>
          <w:tcPr>
            <w:tcW w:w="651" w:type="dxa"/>
          </w:tcPr>
          <w:p w14:paraId="23D5BB29" w14:textId="77777777" w:rsidR="00967EDD" w:rsidRPr="00EE1FE5" w:rsidRDefault="00967EDD" w:rsidP="00283B01">
            <w:pPr>
              <w:pStyle w:val="Brdtext"/>
              <w:ind w:left="0"/>
            </w:pPr>
            <w:r w:rsidRPr="00EE1FE5">
              <w:t>L1</w:t>
            </w:r>
          </w:p>
        </w:tc>
        <w:tc>
          <w:tcPr>
            <w:tcW w:w="586" w:type="dxa"/>
          </w:tcPr>
          <w:p w14:paraId="5979E198" w14:textId="77777777" w:rsidR="00967EDD" w:rsidRPr="00EE1FE5" w:rsidRDefault="00967EDD" w:rsidP="00283B01">
            <w:pPr>
              <w:pStyle w:val="Brdtext"/>
              <w:ind w:left="0"/>
            </w:pPr>
            <w:r w:rsidRPr="00EE1FE5">
              <w:t>H1</w:t>
            </w:r>
          </w:p>
        </w:tc>
        <w:tc>
          <w:tcPr>
            <w:tcW w:w="586" w:type="dxa"/>
          </w:tcPr>
          <w:p w14:paraId="33D06BEC" w14:textId="77777777" w:rsidR="00967EDD" w:rsidRPr="00EE1FE5" w:rsidRDefault="00967EDD" w:rsidP="00283B01">
            <w:pPr>
              <w:pStyle w:val="Brdtext"/>
              <w:ind w:left="0"/>
            </w:pPr>
            <w:r w:rsidRPr="00EE1FE5">
              <w:t>H2</w:t>
            </w:r>
          </w:p>
        </w:tc>
        <w:tc>
          <w:tcPr>
            <w:tcW w:w="586" w:type="dxa"/>
          </w:tcPr>
          <w:p w14:paraId="5DC8FF32" w14:textId="77777777" w:rsidR="00967EDD" w:rsidRPr="00EE1FE5" w:rsidRDefault="00967EDD" w:rsidP="00283B01">
            <w:pPr>
              <w:pStyle w:val="Brdtext"/>
              <w:ind w:left="0"/>
            </w:pPr>
            <w:r w:rsidRPr="00EE1FE5">
              <w:t>SIL</w:t>
            </w:r>
          </w:p>
        </w:tc>
      </w:tr>
      <w:tr w:rsidR="00072D61" w:rsidRPr="00EE1FE5" w14:paraId="04210BB6" w14:textId="77777777" w:rsidTr="00283B01">
        <w:tc>
          <w:tcPr>
            <w:tcW w:w="1551" w:type="dxa"/>
          </w:tcPr>
          <w:p w14:paraId="3F3DBF68" w14:textId="0CA0FFC2" w:rsidR="00967EDD" w:rsidRPr="00EE1FE5" w:rsidRDefault="00967EDD" w:rsidP="00283B01">
            <w:pPr>
              <w:pStyle w:val="Brdtext"/>
              <w:ind w:left="0"/>
            </w:pPr>
            <w:bookmarkStart w:id="69" w:name="_Hlk34188796"/>
            <w:r w:rsidRPr="001B16E3">
              <w:rPr>
                <w:color w:val="FF0000"/>
              </w:rPr>
              <w:t>253PI33</w:t>
            </w:r>
            <w:r w:rsidR="001B16E3" w:rsidRPr="001B16E3">
              <w:rPr>
                <w:color w:val="FF0000"/>
              </w:rPr>
              <w:t>2</w:t>
            </w:r>
            <w:bookmarkEnd w:id="69"/>
          </w:p>
        </w:tc>
        <w:tc>
          <w:tcPr>
            <w:tcW w:w="1705" w:type="dxa"/>
          </w:tcPr>
          <w:p w14:paraId="3EE4C536" w14:textId="77777777" w:rsidR="00967EDD" w:rsidRPr="00EE1FE5" w:rsidRDefault="00967EDD" w:rsidP="00283B01">
            <w:pPr>
              <w:pStyle w:val="Brdtext"/>
              <w:ind w:left="0"/>
            </w:pPr>
            <w:r w:rsidRPr="00EE1FE5">
              <w:t>Tryck gas</w:t>
            </w:r>
          </w:p>
        </w:tc>
        <w:tc>
          <w:tcPr>
            <w:tcW w:w="1559" w:type="dxa"/>
          </w:tcPr>
          <w:p w14:paraId="696E7D95" w14:textId="0C3DF25F" w:rsidR="00967EDD" w:rsidRPr="00EE1FE5" w:rsidRDefault="00967EDD" w:rsidP="00313A02">
            <w:pPr>
              <w:pStyle w:val="Brdtext"/>
              <w:ind w:left="0"/>
            </w:pPr>
            <w:r w:rsidRPr="00EE1FE5">
              <w:t>0 -</w:t>
            </w:r>
            <w:r w:rsidR="00313A02" w:rsidRPr="00EE1FE5">
              <w:t>10</w:t>
            </w:r>
            <w:r w:rsidRPr="00EE1FE5">
              <w:t xml:space="preserve"> bar</w:t>
            </w:r>
          </w:p>
        </w:tc>
        <w:tc>
          <w:tcPr>
            <w:tcW w:w="709" w:type="dxa"/>
          </w:tcPr>
          <w:p w14:paraId="4ED4BC95" w14:textId="77777777" w:rsidR="00967EDD" w:rsidRPr="00EE1FE5" w:rsidRDefault="00967EDD" w:rsidP="00283B01">
            <w:pPr>
              <w:pStyle w:val="Brdtext"/>
              <w:ind w:left="0"/>
            </w:pPr>
          </w:p>
        </w:tc>
        <w:tc>
          <w:tcPr>
            <w:tcW w:w="651" w:type="dxa"/>
          </w:tcPr>
          <w:p w14:paraId="525378D8" w14:textId="6EE0AA94" w:rsidR="00967EDD" w:rsidRPr="00EE1FE5" w:rsidRDefault="000C402A" w:rsidP="00283B01">
            <w:pPr>
              <w:pStyle w:val="Brdtext"/>
              <w:ind w:left="0"/>
            </w:pPr>
            <w:r>
              <w:rPr>
                <w:color w:val="FF0000"/>
              </w:rPr>
              <w:t>6</w:t>
            </w:r>
            <w:r w:rsidR="001B16E3" w:rsidRPr="001B16E3">
              <w:rPr>
                <w:color w:val="FF0000"/>
              </w:rPr>
              <w:t>,0</w:t>
            </w:r>
          </w:p>
        </w:tc>
        <w:tc>
          <w:tcPr>
            <w:tcW w:w="586" w:type="dxa"/>
          </w:tcPr>
          <w:p w14:paraId="674FD2B4" w14:textId="5D7F1D4B" w:rsidR="00967EDD" w:rsidRPr="00EE1FE5" w:rsidRDefault="000C402A" w:rsidP="00283B01">
            <w:pPr>
              <w:pStyle w:val="Brdtext"/>
              <w:ind w:left="0"/>
              <w:rPr>
                <w:highlight w:val="yellow"/>
              </w:rPr>
            </w:pPr>
            <w:r w:rsidRPr="000C402A">
              <w:rPr>
                <w:color w:val="FF0000"/>
              </w:rPr>
              <w:t>8,0</w:t>
            </w:r>
          </w:p>
        </w:tc>
        <w:tc>
          <w:tcPr>
            <w:tcW w:w="586" w:type="dxa"/>
          </w:tcPr>
          <w:p w14:paraId="7C53343B" w14:textId="77777777" w:rsidR="00967EDD" w:rsidRPr="00EE1FE5" w:rsidRDefault="00967EDD" w:rsidP="00283B01">
            <w:pPr>
              <w:pStyle w:val="Brdtext"/>
              <w:ind w:left="0"/>
              <w:rPr>
                <w:highlight w:val="yellow"/>
              </w:rPr>
            </w:pPr>
          </w:p>
        </w:tc>
        <w:tc>
          <w:tcPr>
            <w:tcW w:w="586" w:type="dxa"/>
          </w:tcPr>
          <w:p w14:paraId="1F07AA68" w14:textId="77777777" w:rsidR="00967EDD" w:rsidRPr="00EE1FE5" w:rsidRDefault="00967EDD" w:rsidP="00283B01">
            <w:pPr>
              <w:pStyle w:val="Brdtext"/>
              <w:ind w:left="0"/>
            </w:pPr>
          </w:p>
        </w:tc>
      </w:tr>
    </w:tbl>
    <w:p w14:paraId="605DADB0" w14:textId="77777777" w:rsidR="00967EDD" w:rsidRPr="00EE1FE5" w:rsidRDefault="00967EDD" w:rsidP="005545B8">
      <w:pPr>
        <w:pStyle w:val="Brdtext"/>
      </w:pPr>
    </w:p>
    <w:p w14:paraId="7D145BC4" w14:textId="6BB73FE3" w:rsidR="00967EDD" w:rsidRPr="00EE1FE5" w:rsidRDefault="00967EDD" w:rsidP="00967EDD">
      <w:pPr>
        <w:pStyle w:val="Rubrik3"/>
      </w:pPr>
      <w:bookmarkStart w:id="70" w:name="_Toc34189007"/>
      <w:r w:rsidRPr="00EE1FE5">
        <w:t xml:space="preserve">Trycksättningsbehållare </w:t>
      </w:r>
      <w:r w:rsidR="00DC4ED8" w:rsidRPr="00EE1FE5">
        <w:t xml:space="preserve">före </w:t>
      </w:r>
      <w:r w:rsidRPr="00EE1FE5">
        <w:t>reaktor</w:t>
      </w:r>
      <w:bookmarkEnd w:id="70"/>
    </w:p>
    <w:p w14:paraId="11115D06" w14:textId="313EA245" w:rsidR="00967EDD" w:rsidRPr="00EE1FE5" w:rsidRDefault="00967EDD" w:rsidP="00967EDD">
      <w:pPr>
        <w:pStyle w:val="Brdtext"/>
      </w:pPr>
      <w:r w:rsidRPr="00EE1FE5">
        <w:t xml:space="preserve">Mekanisk </w:t>
      </w:r>
      <w:proofErr w:type="spellStart"/>
      <w:r w:rsidRPr="00EE1FE5">
        <w:t>tryckreducerventil</w:t>
      </w:r>
      <w:proofErr w:type="spellEnd"/>
      <w:r w:rsidRPr="00EE1FE5">
        <w:t xml:space="preserve"> 253RV5</w:t>
      </w:r>
      <w:r w:rsidR="00DC4ED8" w:rsidRPr="00EE1FE5">
        <w:t>94</w:t>
      </w:r>
      <w:r w:rsidRPr="00EE1FE5">
        <w:t xml:space="preserve"> används för att h</w:t>
      </w:r>
      <w:r w:rsidR="00DC4ED8" w:rsidRPr="00EE1FE5">
        <w:t xml:space="preserve">ålla trycket </w:t>
      </w:r>
      <w:r w:rsidRPr="00EE1FE5">
        <w:t xml:space="preserve">till </w:t>
      </w:r>
      <w:r w:rsidR="00DC4ED8" w:rsidRPr="00EE1FE5">
        <w:t xml:space="preserve">trycksättningsbehållare före </w:t>
      </w:r>
      <w:r w:rsidRPr="00EE1FE5">
        <w:t xml:space="preserve">reaktor. Lokalt </w:t>
      </w:r>
      <w:proofErr w:type="spellStart"/>
      <w:r w:rsidRPr="00EE1FE5">
        <w:t>börvärde</w:t>
      </w:r>
      <w:proofErr w:type="spellEnd"/>
      <w:r w:rsidRPr="00EE1FE5">
        <w:t xml:space="preserve"> </w:t>
      </w:r>
      <w:r w:rsidRPr="00EE1FE5">
        <w:rPr>
          <w:highlight w:val="yellow"/>
        </w:rPr>
        <w:t>??</w:t>
      </w:r>
      <w:r w:rsidRPr="00EE1FE5">
        <w:t xml:space="preserve"> bar(g).</w:t>
      </w:r>
    </w:p>
    <w:p w14:paraId="12D1EDC5" w14:textId="77777777" w:rsidR="00967EDD" w:rsidRPr="00EE1FE5" w:rsidRDefault="00967EDD" w:rsidP="00967EDD">
      <w:pPr>
        <w:pStyle w:val="Brdtext"/>
      </w:pPr>
    </w:p>
    <w:p w14:paraId="52843186" w14:textId="3B34821A" w:rsidR="00DC4ED8" w:rsidRPr="00EE1FE5" w:rsidRDefault="00DC4ED8" w:rsidP="00DC4ED8">
      <w:pPr>
        <w:pStyle w:val="Rubrik3"/>
      </w:pPr>
      <w:bookmarkStart w:id="71" w:name="_Toc34189008"/>
      <w:r w:rsidRPr="00EE1FE5">
        <w:t>Bufferttank 253TA008</w:t>
      </w:r>
      <w:bookmarkEnd w:id="71"/>
    </w:p>
    <w:p w14:paraId="346CCF00" w14:textId="264B5E4C" w:rsidR="00DC4ED8" w:rsidRPr="00EE1FE5" w:rsidRDefault="00DC4ED8" w:rsidP="00DC4ED8">
      <w:pPr>
        <w:pStyle w:val="Brdtext"/>
      </w:pPr>
      <w:r w:rsidRPr="00EE1FE5">
        <w:t xml:space="preserve">Bufferttank 253TA008 håller kvävgas till syrgasspetsning. </w:t>
      </w:r>
    </w:p>
    <w:p w14:paraId="76025502" w14:textId="77777777" w:rsidR="00DC4ED8" w:rsidRPr="00EE1FE5" w:rsidRDefault="00DC4ED8" w:rsidP="00967EDD">
      <w:pPr>
        <w:pStyle w:val="Brdtext"/>
      </w:pPr>
    </w:p>
    <w:p w14:paraId="2E46EFB2" w14:textId="2CDD012B" w:rsidR="00DC4ED8" w:rsidRPr="00EE1FE5" w:rsidRDefault="00DC4ED8" w:rsidP="00DC4ED8">
      <w:pPr>
        <w:pStyle w:val="Rubrik3"/>
      </w:pPr>
      <w:bookmarkStart w:id="72" w:name="_Toc34189009"/>
      <w:proofErr w:type="spellStart"/>
      <w:r w:rsidRPr="00EE1FE5">
        <w:t>Atm</w:t>
      </w:r>
      <w:proofErr w:type="spellEnd"/>
      <w:r w:rsidRPr="00EE1FE5">
        <w:t xml:space="preserve"> behållare efter reaktor</w:t>
      </w:r>
      <w:bookmarkEnd w:id="72"/>
    </w:p>
    <w:p w14:paraId="72664139" w14:textId="7229B5E7" w:rsidR="00DC4ED8" w:rsidRPr="00EE1FE5" w:rsidRDefault="00DC4ED8" w:rsidP="00DC4ED8">
      <w:pPr>
        <w:pStyle w:val="Brdtext"/>
      </w:pPr>
      <w:r w:rsidRPr="00EE1FE5">
        <w:t xml:space="preserve">Mekanisk </w:t>
      </w:r>
      <w:proofErr w:type="spellStart"/>
      <w:r w:rsidRPr="00EE1FE5">
        <w:t>tryckreducerventil</w:t>
      </w:r>
      <w:proofErr w:type="spellEnd"/>
      <w:r w:rsidRPr="00EE1FE5">
        <w:t xml:space="preserve"> 253RV</w:t>
      </w:r>
      <w:r w:rsidR="005909FB" w:rsidRPr="00EE1FE5">
        <w:t>686</w:t>
      </w:r>
      <w:r w:rsidRPr="00EE1FE5">
        <w:t xml:space="preserve"> används för att hålla trycket till </w:t>
      </w:r>
      <w:proofErr w:type="spellStart"/>
      <w:r w:rsidR="005909FB" w:rsidRPr="00EE1FE5">
        <w:t>atm</w:t>
      </w:r>
      <w:proofErr w:type="spellEnd"/>
      <w:r w:rsidR="005909FB" w:rsidRPr="00EE1FE5">
        <w:t xml:space="preserve"> </w:t>
      </w:r>
      <w:r w:rsidRPr="00EE1FE5">
        <w:t xml:space="preserve">behållare </w:t>
      </w:r>
      <w:r w:rsidR="005909FB" w:rsidRPr="00EE1FE5">
        <w:t>efter</w:t>
      </w:r>
      <w:r w:rsidRPr="00EE1FE5">
        <w:t xml:space="preserve"> reaktor. Lokalt </w:t>
      </w:r>
      <w:proofErr w:type="spellStart"/>
      <w:r w:rsidRPr="00EE1FE5">
        <w:t>börvärde</w:t>
      </w:r>
      <w:proofErr w:type="spellEnd"/>
      <w:r w:rsidRPr="00EE1FE5">
        <w:t xml:space="preserve"> </w:t>
      </w:r>
      <w:r w:rsidRPr="00EE1FE5">
        <w:rPr>
          <w:highlight w:val="yellow"/>
        </w:rPr>
        <w:t>??</w:t>
      </w:r>
      <w:r w:rsidRPr="00EE1FE5">
        <w:t xml:space="preserve"> bar(g).</w:t>
      </w:r>
    </w:p>
    <w:p w14:paraId="7362BF04" w14:textId="77777777" w:rsidR="00DC4ED8" w:rsidRPr="00EE1FE5" w:rsidRDefault="00DC4ED8" w:rsidP="00967EDD">
      <w:pPr>
        <w:pStyle w:val="Brdtext"/>
      </w:pPr>
    </w:p>
    <w:p w14:paraId="21B6E65F" w14:textId="4B71D61A" w:rsidR="005909FB" w:rsidRPr="00EE1FE5" w:rsidRDefault="005909FB" w:rsidP="005909FB">
      <w:pPr>
        <w:pStyle w:val="Rubrik3"/>
      </w:pPr>
      <w:bookmarkStart w:id="73" w:name="_Toc34189010"/>
      <w:r w:rsidRPr="00EE1FE5">
        <w:t>Trycksänkningsbehållare efter reaktor</w:t>
      </w:r>
      <w:bookmarkEnd w:id="73"/>
    </w:p>
    <w:p w14:paraId="00B08D2A" w14:textId="7C23023A" w:rsidR="005909FB" w:rsidRPr="00EE1FE5" w:rsidRDefault="005909FB" w:rsidP="005909FB">
      <w:pPr>
        <w:pStyle w:val="Brdtext"/>
      </w:pPr>
      <w:r w:rsidRPr="00EE1FE5">
        <w:t xml:space="preserve">Mekanisk </w:t>
      </w:r>
      <w:proofErr w:type="spellStart"/>
      <w:r w:rsidRPr="00EE1FE5">
        <w:t>tryckreducerventil</w:t>
      </w:r>
      <w:proofErr w:type="spellEnd"/>
      <w:r w:rsidRPr="00EE1FE5">
        <w:t xml:space="preserve"> 253RV691 används för att hålla trycket till trycksänkningsbehållare efter reaktor. Lokalt </w:t>
      </w:r>
      <w:proofErr w:type="spellStart"/>
      <w:r w:rsidRPr="00EE1FE5">
        <w:t>börvärde</w:t>
      </w:r>
      <w:proofErr w:type="spellEnd"/>
      <w:r w:rsidRPr="00EE1FE5">
        <w:t xml:space="preserve"> </w:t>
      </w:r>
      <w:r w:rsidRPr="00EE1FE5">
        <w:rPr>
          <w:highlight w:val="yellow"/>
        </w:rPr>
        <w:t>??</w:t>
      </w:r>
      <w:r w:rsidRPr="00EE1FE5">
        <w:t xml:space="preserve"> bar(g).</w:t>
      </w:r>
    </w:p>
    <w:p w14:paraId="29183BB2" w14:textId="77777777" w:rsidR="005909FB" w:rsidRPr="00EE1FE5" w:rsidRDefault="005909FB" w:rsidP="00967EDD">
      <w:pPr>
        <w:pStyle w:val="Brdtext"/>
      </w:pPr>
    </w:p>
    <w:p w14:paraId="62F65CB3" w14:textId="37711061" w:rsidR="00F069A1" w:rsidRPr="00EE1FE5" w:rsidRDefault="00F069A1" w:rsidP="00F069A1">
      <w:pPr>
        <w:pStyle w:val="Rubrik1"/>
      </w:pPr>
      <w:bookmarkStart w:id="74" w:name="_Toc34189011"/>
      <w:r w:rsidRPr="00EE1FE5">
        <w:t>Tryckavlastning</w:t>
      </w:r>
      <w:bookmarkEnd w:id="74"/>
    </w:p>
    <w:p w14:paraId="4EEE1437" w14:textId="58BF11DA" w:rsidR="00C97695" w:rsidRPr="00EE1FE5" w:rsidRDefault="00C97695" w:rsidP="00C97695">
      <w:pPr>
        <w:pStyle w:val="Brdtext"/>
      </w:pPr>
      <w:r w:rsidRPr="00EE1FE5">
        <w:t>Tryckavlastningens huvudsakliga uppgift är att säkerställa att tryck över design för reaktorkärl, processgasreningar, gasförande ledningar, kompressorer och CO</w:t>
      </w:r>
      <w:r w:rsidRPr="00EE1FE5">
        <w:rPr>
          <w:vertAlign w:val="subscript"/>
        </w:rPr>
        <w:t>2</w:t>
      </w:r>
      <w:r w:rsidRPr="00EE1FE5">
        <w:t>-tvätt mm. inte överskrids. Tryckavlastning sker dels genom tryckgivare i processen som öppnar avluftning mot fackla och dels med fysisk tryckavlastning i form av sprängbleck och säkerhetsventiler. Instrumenterade funktioner är satta lägre än sprängbleck och säkerhetsventiler för att säkerställa att användningsfrekvensen av sprängbleck respektive säkerhetsventiler minimeras.</w:t>
      </w:r>
    </w:p>
    <w:p w14:paraId="18D82786" w14:textId="29E0E9B1" w:rsidR="00F069A1" w:rsidRPr="00EE1FE5" w:rsidRDefault="00C97695" w:rsidP="00C97695">
      <w:pPr>
        <w:pStyle w:val="Brdtext"/>
      </w:pPr>
      <w:r w:rsidRPr="00EE1FE5">
        <w:t>Sprängbleck utgör yttersta skydd mot tryck över design för hela systemet. Sprängblecken förutsetts ha en avvikelse på 10% i noggrannhet. Tryckavlastning sker till en kontinuerligt stödeldad fackla.</w:t>
      </w:r>
    </w:p>
    <w:p w14:paraId="6DD0165A" w14:textId="06655495" w:rsidR="00F069A1" w:rsidRPr="00EE1FE5" w:rsidRDefault="008A2B01" w:rsidP="008A2B01">
      <w:pPr>
        <w:pStyle w:val="Rubrik2"/>
      </w:pPr>
      <w:bookmarkStart w:id="75" w:name="_Toc34189012"/>
      <w:r w:rsidRPr="00EE1FE5">
        <w:lastRenderedPageBreak/>
        <w:t>Ingående styrda objekt</w:t>
      </w:r>
      <w:bookmarkEnd w:id="75"/>
    </w:p>
    <w:p w14:paraId="23094B81" w14:textId="77777777" w:rsidR="008A2B01" w:rsidRPr="00EE1FE5" w:rsidRDefault="008A2B01" w:rsidP="008A2B01">
      <w:pPr>
        <w:pStyle w:val="Brdtext"/>
      </w:pPr>
    </w:p>
    <w:p w14:paraId="4F0177FF" w14:textId="15CD3D52" w:rsidR="008A2B01" w:rsidRPr="00EE1FE5" w:rsidRDefault="008A2B01" w:rsidP="008A2B01">
      <w:pPr>
        <w:pStyle w:val="Rubrik3"/>
      </w:pPr>
      <w:bookmarkStart w:id="76" w:name="_Toc34189013"/>
      <w:r w:rsidRPr="00EE1FE5">
        <w:t xml:space="preserve">Mätningar </w:t>
      </w:r>
      <w:r w:rsidR="001F25EA" w:rsidRPr="00EE1FE5">
        <w:t>reaktor</w:t>
      </w:r>
      <w:r w:rsidRPr="00EE1FE5">
        <w:t>tryck</w:t>
      </w:r>
      <w:r w:rsidR="001F25EA" w:rsidRPr="00EE1FE5">
        <w:t xml:space="preserve"> och toppgastemperatur</w:t>
      </w:r>
      <w:bookmarkEnd w:id="76"/>
    </w:p>
    <w:p w14:paraId="43610BF4" w14:textId="2C8D8C16" w:rsidR="00967EDD" w:rsidRPr="00EE1FE5" w:rsidRDefault="008A2B01" w:rsidP="005545B8">
      <w:pPr>
        <w:pStyle w:val="Brdtext"/>
      </w:pPr>
      <w:r w:rsidRPr="00EE1FE5">
        <w:t>Reaktorns topptryck mäts av 3st trycktransmittrar kopplade 2oo3 med majo</w:t>
      </w:r>
      <w:r w:rsidR="00230B86" w:rsidRPr="00EE1FE5">
        <w:t>ritetsval och medelvärdesberäkning. För att uppnå önskad funktionalitet så är det nödvändigt att tillfoga gränserna H3 och H4</w:t>
      </w:r>
    </w:p>
    <w:p w14:paraId="14817012" w14:textId="708076D2" w:rsidR="00230B86" w:rsidRPr="00EE1FE5" w:rsidRDefault="00230B86" w:rsidP="00230B86">
      <w:pPr>
        <w:pStyle w:val="Brdtext"/>
        <w:rPr>
          <w:i/>
        </w:rPr>
      </w:pPr>
      <w:r w:rsidRPr="00EE1FE5">
        <w:rPr>
          <w:i/>
        </w:rPr>
        <w:t>Mätningar (</w:t>
      </w:r>
      <w:proofErr w:type="spellStart"/>
      <w:r w:rsidR="00D2307D" w:rsidRPr="00EE1FE5">
        <w:rPr>
          <w:i/>
        </w:rPr>
        <w:t>SDInReal</w:t>
      </w:r>
      <w:proofErr w:type="spellEnd"/>
      <w:r w:rsidR="00D2307D" w:rsidRPr="00EE1FE5">
        <w:rPr>
          <w:i/>
        </w:rPr>
        <w:t xml:space="preserve"> via säkerhetssystem</w:t>
      </w:r>
      <w:r w:rsidRPr="00EE1FE5">
        <w:rPr>
          <w:i/>
        </w:rPr>
        <w:t>):</w:t>
      </w:r>
    </w:p>
    <w:tbl>
      <w:tblPr>
        <w:tblStyle w:val="Tabellrutnt"/>
        <w:tblW w:w="8642" w:type="dxa"/>
        <w:tblInd w:w="1134" w:type="dxa"/>
        <w:tblLayout w:type="fixed"/>
        <w:tblLook w:val="04A0" w:firstRow="1" w:lastRow="0" w:firstColumn="1" w:lastColumn="0" w:noHBand="0" w:noVBand="1"/>
      </w:tblPr>
      <w:tblGrid>
        <w:gridCol w:w="1555"/>
        <w:gridCol w:w="1417"/>
        <w:gridCol w:w="1418"/>
        <w:gridCol w:w="567"/>
        <w:gridCol w:w="567"/>
        <w:gridCol w:w="567"/>
        <w:gridCol w:w="567"/>
        <w:gridCol w:w="708"/>
        <w:gridCol w:w="567"/>
        <w:gridCol w:w="709"/>
      </w:tblGrid>
      <w:tr w:rsidR="00EE1FE5" w:rsidRPr="00EE1FE5" w14:paraId="35F63A04" w14:textId="77777777" w:rsidTr="00230B86">
        <w:tc>
          <w:tcPr>
            <w:tcW w:w="1555" w:type="dxa"/>
          </w:tcPr>
          <w:p w14:paraId="44B5151E" w14:textId="77777777" w:rsidR="00230B86" w:rsidRPr="00EE1FE5" w:rsidRDefault="00230B86" w:rsidP="0077682B">
            <w:pPr>
              <w:pStyle w:val="Brdtext"/>
              <w:ind w:left="0"/>
            </w:pPr>
            <w:r w:rsidRPr="00EE1FE5">
              <w:t>Objekt/Signal</w:t>
            </w:r>
          </w:p>
        </w:tc>
        <w:tc>
          <w:tcPr>
            <w:tcW w:w="1417" w:type="dxa"/>
          </w:tcPr>
          <w:p w14:paraId="71F7EAAD" w14:textId="77777777" w:rsidR="00230B86" w:rsidRPr="00EE1FE5" w:rsidRDefault="00230B86" w:rsidP="0077682B">
            <w:pPr>
              <w:pStyle w:val="Brdtext"/>
              <w:ind w:left="0"/>
            </w:pPr>
            <w:r w:rsidRPr="00EE1FE5">
              <w:t>Beskrivning</w:t>
            </w:r>
          </w:p>
        </w:tc>
        <w:tc>
          <w:tcPr>
            <w:tcW w:w="1418" w:type="dxa"/>
          </w:tcPr>
          <w:p w14:paraId="4EF2D353" w14:textId="77777777" w:rsidR="00230B86" w:rsidRPr="00EE1FE5" w:rsidRDefault="00230B86" w:rsidP="0077682B">
            <w:pPr>
              <w:pStyle w:val="Brdtext"/>
              <w:ind w:left="0"/>
            </w:pPr>
            <w:r w:rsidRPr="00EE1FE5">
              <w:t>Mätområde</w:t>
            </w:r>
          </w:p>
        </w:tc>
        <w:tc>
          <w:tcPr>
            <w:tcW w:w="567" w:type="dxa"/>
          </w:tcPr>
          <w:p w14:paraId="54A20752" w14:textId="77777777" w:rsidR="00230B86" w:rsidRPr="00EE1FE5" w:rsidRDefault="00230B86" w:rsidP="0077682B">
            <w:pPr>
              <w:pStyle w:val="Brdtext"/>
              <w:ind w:left="0"/>
            </w:pPr>
            <w:r w:rsidRPr="00EE1FE5">
              <w:t>L2</w:t>
            </w:r>
          </w:p>
        </w:tc>
        <w:tc>
          <w:tcPr>
            <w:tcW w:w="567" w:type="dxa"/>
          </w:tcPr>
          <w:p w14:paraId="66FFAB67" w14:textId="77777777" w:rsidR="00230B86" w:rsidRPr="00EE1FE5" w:rsidRDefault="00230B86" w:rsidP="0077682B">
            <w:pPr>
              <w:pStyle w:val="Brdtext"/>
              <w:ind w:left="0"/>
            </w:pPr>
            <w:r w:rsidRPr="00EE1FE5">
              <w:t>L1</w:t>
            </w:r>
          </w:p>
        </w:tc>
        <w:tc>
          <w:tcPr>
            <w:tcW w:w="567" w:type="dxa"/>
          </w:tcPr>
          <w:p w14:paraId="795F8DB8" w14:textId="77777777" w:rsidR="00230B86" w:rsidRPr="00EE1FE5" w:rsidRDefault="00230B86" w:rsidP="0077682B">
            <w:pPr>
              <w:pStyle w:val="Brdtext"/>
              <w:ind w:left="0"/>
            </w:pPr>
            <w:r w:rsidRPr="00EE1FE5">
              <w:t>H1</w:t>
            </w:r>
          </w:p>
        </w:tc>
        <w:tc>
          <w:tcPr>
            <w:tcW w:w="567" w:type="dxa"/>
          </w:tcPr>
          <w:p w14:paraId="61CCBCFC" w14:textId="77777777" w:rsidR="00230B86" w:rsidRPr="00EE1FE5" w:rsidRDefault="00230B86" w:rsidP="0077682B">
            <w:pPr>
              <w:pStyle w:val="Brdtext"/>
              <w:ind w:left="0"/>
            </w:pPr>
            <w:r w:rsidRPr="00EE1FE5">
              <w:t>H2</w:t>
            </w:r>
          </w:p>
        </w:tc>
        <w:tc>
          <w:tcPr>
            <w:tcW w:w="708" w:type="dxa"/>
          </w:tcPr>
          <w:p w14:paraId="694E7A98" w14:textId="1F91AC52" w:rsidR="00230B86" w:rsidRPr="00EE1FE5" w:rsidRDefault="00230B86" w:rsidP="0077682B">
            <w:pPr>
              <w:pStyle w:val="Brdtext"/>
              <w:ind w:left="0"/>
            </w:pPr>
            <w:r w:rsidRPr="00EE1FE5">
              <w:t>H3</w:t>
            </w:r>
          </w:p>
        </w:tc>
        <w:tc>
          <w:tcPr>
            <w:tcW w:w="567" w:type="dxa"/>
          </w:tcPr>
          <w:p w14:paraId="2953DCC0" w14:textId="13F44FA8" w:rsidR="00230B86" w:rsidRPr="00EE1FE5" w:rsidRDefault="00230B86" w:rsidP="0077682B">
            <w:pPr>
              <w:pStyle w:val="Brdtext"/>
              <w:ind w:left="0"/>
            </w:pPr>
            <w:r w:rsidRPr="00EE1FE5">
              <w:t>H4</w:t>
            </w:r>
          </w:p>
        </w:tc>
        <w:tc>
          <w:tcPr>
            <w:tcW w:w="709" w:type="dxa"/>
          </w:tcPr>
          <w:p w14:paraId="067AF42E" w14:textId="601539B6" w:rsidR="00230B86" w:rsidRPr="00EE1FE5" w:rsidRDefault="00230B86" w:rsidP="0077682B">
            <w:pPr>
              <w:pStyle w:val="Brdtext"/>
              <w:ind w:left="0"/>
            </w:pPr>
            <w:r w:rsidRPr="00EE1FE5">
              <w:t>SIL</w:t>
            </w:r>
          </w:p>
        </w:tc>
      </w:tr>
      <w:tr w:rsidR="00EE1FE5" w:rsidRPr="00EE1FE5" w14:paraId="15400E54" w14:textId="77777777" w:rsidTr="00230B86">
        <w:tc>
          <w:tcPr>
            <w:tcW w:w="1555" w:type="dxa"/>
          </w:tcPr>
          <w:p w14:paraId="421C72DC" w14:textId="77777777" w:rsidR="00230B86" w:rsidRPr="00EE1FE5" w:rsidRDefault="00230B86" w:rsidP="0077682B">
            <w:pPr>
              <w:pStyle w:val="Brdtext"/>
              <w:ind w:left="0"/>
            </w:pPr>
            <w:r w:rsidRPr="00EE1FE5">
              <w:t>320PZ320</w:t>
            </w:r>
          </w:p>
        </w:tc>
        <w:tc>
          <w:tcPr>
            <w:tcW w:w="1417" w:type="dxa"/>
          </w:tcPr>
          <w:p w14:paraId="586F3FBB" w14:textId="77777777" w:rsidR="00230B86" w:rsidRPr="00EE1FE5" w:rsidRDefault="00230B86" w:rsidP="0077682B">
            <w:pPr>
              <w:pStyle w:val="Brdtext"/>
              <w:ind w:left="0"/>
            </w:pPr>
            <w:r w:rsidRPr="00EE1FE5">
              <w:t xml:space="preserve">Topptryck </w:t>
            </w:r>
          </w:p>
        </w:tc>
        <w:tc>
          <w:tcPr>
            <w:tcW w:w="1418" w:type="dxa"/>
          </w:tcPr>
          <w:p w14:paraId="3EECD2A8" w14:textId="69D1D026" w:rsidR="00230B86" w:rsidRPr="00EE1FE5" w:rsidRDefault="00230B86" w:rsidP="0077682B">
            <w:pPr>
              <w:pStyle w:val="Brdtext"/>
              <w:ind w:left="0"/>
            </w:pPr>
            <w:r w:rsidRPr="00EE1FE5">
              <w:t xml:space="preserve">0 </w:t>
            </w:r>
            <w:r w:rsidR="001F25EA" w:rsidRPr="00EE1FE5">
              <w:t>–</w:t>
            </w:r>
            <w:r w:rsidRPr="00EE1FE5">
              <w:t xml:space="preserve"> 8 bar</w:t>
            </w:r>
          </w:p>
        </w:tc>
        <w:tc>
          <w:tcPr>
            <w:tcW w:w="567" w:type="dxa"/>
            <w:shd w:val="clear" w:color="auto" w:fill="auto"/>
          </w:tcPr>
          <w:p w14:paraId="1E5A5C30" w14:textId="198B4B28" w:rsidR="00230B86" w:rsidRPr="00EE1FE5" w:rsidRDefault="00230B86" w:rsidP="0077682B">
            <w:pPr>
              <w:pStyle w:val="Brdtext"/>
              <w:ind w:left="0"/>
            </w:pPr>
          </w:p>
        </w:tc>
        <w:tc>
          <w:tcPr>
            <w:tcW w:w="567" w:type="dxa"/>
          </w:tcPr>
          <w:p w14:paraId="0B8F5929" w14:textId="5CB1515D" w:rsidR="00230B86" w:rsidRPr="00EE1FE5" w:rsidRDefault="00230B86" w:rsidP="0077682B">
            <w:pPr>
              <w:pStyle w:val="Brdtext"/>
              <w:ind w:left="0"/>
            </w:pPr>
          </w:p>
        </w:tc>
        <w:tc>
          <w:tcPr>
            <w:tcW w:w="567" w:type="dxa"/>
          </w:tcPr>
          <w:p w14:paraId="155C2475" w14:textId="3CCE9831" w:rsidR="00230B86" w:rsidRPr="00EE1FE5" w:rsidRDefault="00230B86" w:rsidP="0077682B">
            <w:pPr>
              <w:pStyle w:val="Brdtext"/>
              <w:ind w:left="0"/>
            </w:pPr>
          </w:p>
        </w:tc>
        <w:tc>
          <w:tcPr>
            <w:tcW w:w="567" w:type="dxa"/>
          </w:tcPr>
          <w:p w14:paraId="0AEF5694" w14:textId="029F856F" w:rsidR="00230B86" w:rsidRPr="00EE1FE5" w:rsidRDefault="00230B86" w:rsidP="0077682B">
            <w:pPr>
              <w:pStyle w:val="Brdtext"/>
              <w:ind w:left="0"/>
            </w:pPr>
          </w:p>
        </w:tc>
        <w:tc>
          <w:tcPr>
            <w:tcW w:w="708" w:type="dxa"/>
          </w:tcPr>
          <w:p w14:paraId="6B8413D6" w14:textId="321FA23B" w:rsidR="00230B86" w:rsidRPr="00EE1FE5" w:rsidRDefault="00230B86" w:rsidP="0077682B">
            <w:pPr>
              <w:pStyle w:val="Brdtext"/>
              <w:ind w:left="0"/>
            </w:pPr>
          </w:p>
        </w:tc>
        <w:tc>
          <w:tcPr>
            <w:tcW w:w="567" w:type="dxa"/>
          </w:tcPr>
          <w:p w14:paraId="2545A6DE" w14:textId="19F048A5" w:rsidR="00230B86" w:rsidRPr="00EE1FE5" w:rsidRDefault="00230B86" w:rsidP="0077682B">
            <w:pPr>
              <w:pStyle w:val="Brdtext"/>
              <w:ind w:left="0"/>
            </w:pPr>
          </w:p>
        </w:tc>
        <w:tc>
          <w:tcPr>
            <w:tcW w:w="709" w:type="dxa"/>
          </w:tcPr>
          <w:p w14:paraId="1AD9167A" w14:textId="11487F3B" w:rsidR="00230B86" w:rsidRPr="00EE1FE5" w:rsidRDefault="00230B86" w:rsidP="0077682B">
            <w:pPr>
              <w:pStyle w:val="Brdtext"/>
              <w:ind w:left="0"/>
            </w:pPr>
            <w:r w:rsidRPr="00EE1FE5">
              <w:t>2</w:t>
            </w:r>
          </w:p>
        </w:tc>
      </w:tr>
      <w:tr w:rsidR="00EE1FE5" w:rsidRPr="00EE1FE5" w14:paraId="6CB1478C" w14:textId="77777777" w:rsidTr="00230B86">
        <w:tc>
          <w:tcPr>
            <w:tcW w:w="1555" w:type="dxa"/>
          </w:tcPr>
          <w:p w14:paraId="55727558" w14:textId="77777777" w:rsidR="00230B86" w:rsidRPr="00EE1FE5" w:rsidRDefault="00230B86" w:rsidP="0077682B">
            <w:pPr>
              <w:pStyle w:val="Brdtext"/>
              <w:ind w:left="0"/>
            </w:pPr>
            <w:r w:rsidRPr="00EE1FE5">
              <w:t>320PZ321</w:t>
            </w:r>
          </w:p>
        </w:tc>
        <w:tc>
          <w:tcPr>
            <w:tcW w:w="1417" w:type="dxa"/>
          </w:tcPr>
          <w:p w14:paraId="230CA017" w14:textId="77777777" w:rsidR="00230B86" w:rsidRPr="00EE1FE5" w:rsidRDefault="00230B86" w:rsidP="0077682B">
            <w:pPr>
              <w:pStyle w:val="Brdtext"/>
              <w:ind w:left="0"/>
            </w:pPr>
            <w:r w:rsidRPr="00EE1FE5">
              <w:t>Topptryck</w:t>
            </w:r>
          </w:p>
        </w:tc>
        <w:tc>
          <w:tcPr>
            <w:tcW w:w="1418" w:type="dxa"/>
          </w:tcPr>
          <w:p w14:paraId="36665425" w14:textId="5F7127DC" w:rsidR="00230B86" w:rsidRPr="00EE1FE5" w:rsidRDefault="00230B86" w:rsidP="0077682B">
            <w:pPr>
              <w:pStyle w:val="Brdtext"/>
              <w:ind w:left="0"/>
            </w:pPr>
            <w:r w:rsidRPr="00EE1FE5">
              <w:t xml:space="preserve">0 </w:t>
            </w:r>
            <w:r w:rsidR="001F25EA" w:rsidRPr="00EE1FE5">
              <w:t>–</w:t>
            </w:r>
            <w:r w:rsidRPr="00EE1FE5">
              <w:t xml:space="preserve"> 8 bar</w:t>
            </w:r>
          </w:p>
        </w:tc>
        <w:tc>
          <w:tcPr>
            <w:tcW w:w="567" w:type="dxa"/>
          </w:tcPr>
          <w:p w14:paraId="0EB6D55A" w14:textId="64230831" w:rsidR="00230B86" w:rsidRPr="00EE1FE5" w:rsidRDefault="00230B86" w:rsidP="0077682B">
            <w:pPr>
              <w:pStyle w:val="Brdtext"/>
              <w:ind w:left="0"/>
            </w:pPr>
          </w:p>
        </w:tc>
        <w:tc>
          <w:tcPr>
            <w:tcW w:w="567" w:type="dxa"/>
          </w:tcPr>
          <w:p w14:paraId="1723A33B" w14:textId="7D8EA37E" w:rsidR="00230B86" w:rsidRPr="00EE1FE5" w:rsidRDefault="00230B86" w:rsidP="0077682B">
            <w:pPr>
              <w:pStyle w:val="Brdtext"/>
              <w:ind w:left="0"/>
            </w:pPr>
          </w:p>
        </w:tc>
        <w:tc>
          <w:tcPr>
            <w:tcW w:w="567" w:type="dxa"/>
          </w:tcPr>
          <w:p w14:paraId="4D39D77D" w14:textId="3A1CCA6E" w:rsidR="00230B86" w:rsidRPr="00EE1FE5" w:rsidRDefault="00230B86" w:rsidP="0077682B">
            <w:pPr>
              <w:pStyle w:val="Brdtext"/>
              <w:ind w:left="0"/>
            </w:pPr>
          </w:p>
        </w:tc>
        <w:tc>
          <w:tcPr>
            <w:tcW w:w="567" w:type="dxa"/>
          </w:tcPr>
          <w:p w14:paraId="3F0CB412" w14:textId="26202449" w:rsidR="00230B86" w:rsidRPr="00EE1FE5" w:rsidRDefault="00230B86" w:rsidP="0077682B">
            <w:pPr>
              <w:pStyle w:val="Brdtext"/>
              <w:ind w:left="0"/>
            </w:pPr>
          </w:p>
        </w:tc>
        <w:tc>
          <w:tcPr>
            <w:tcW w:w="708" w:type="dxa"/>
          </w:tcPr>
          <w:p w14:paraId="409D34F5" w14:textId="1433E68B" w:rsidR="00230B86" w:rsidRPr="00EE1FE5" w:rsidRDefault="00230B86" w:rsidP="0077682B">
            <w:pPr>
              <w:pStyle w:val="Brdtext"/>
              <w:ind w:left="0"/>
            </w:pPr>
          </w:p>
        </w:tc>
        <w:tc>
          <w:tcPr>
            <w:tcW w:w="567" w:type="dxa"/>
          </w:tcPr>
          <w:p w14:paraId="5AEB3C17" w14:textId="0FCF065D" w:rsidR="00230B86" w:rsidRPr="00EE1FE5" w:rsidRDefault="00230B86" w:rsidP="0077682B">
            <w:pPr>
              <w:pStyle w:val="Brdtext"/>
              <w:ind w:left="0"/>
            </w:pPr>
          </w:p>
        </w:tc>
        <w:tc>
          <w:tcPr>
            <w:tcW w:w="709" w:type="dxa"/>
          </w:tcPr>
          <w:p w14:paraId="6564F253" w14:textId="7C1F6178" w:rsidR="00230B86" w:rsidRPr="00EE1FE5" w:rsidRDefault="00230B86" w:rsidP="0077682B">
            <w:pPr>
              <w:pStyle w:val="Brdtext"/>
              <w:ind w:left="0"/>
            </w:pPr>
            <w:r w:rsidRPr="00EE1FE5">
              <w:t>2</w:t>
            </w:r>
          </w:p>
        </w:tc>
      </w:tr>
      <w:tr w:rsidR="00EE1FE5" w:rsidRPr="00EE1FE5" w14:paraId="1A14ACC8" w14:textId="77777777" w:rsidTr="00230B86">
        <w:tc>
          <w:tcPr>
            <w:tcW w:w="1555" w:type="dxa"/>
          </w:tcPr>
          <w:p w14:paraId="6812A730" w14:textId="77777777" w:rsidR="00230B86" w:rsidRPr="00EE1FE5" w:rsidRDefault="00230B86" w:rsidP="0077682B">
            <w:pPr>
              <w:pStyle w:val="Brdtext"/>
              <w:ind w:left="0"/>
            </w:pPr>
            <w:r w:rsidRPr="00EE1FE5">
              <w:t>320PZ322</w:t>
            </w:r>
          </w:p>
        </w:tc>
        <w:tc>
          <w:tcPr>
            <w:tcW w:w="1417" w:type="dxa"/>
          </w:tcPr>
          <w:p w14:paraId="2EA4DAD8" w14:textId="77777777" w:rsidR="00230B86" w:rsidRPr="00EE1FE5" w:rsidRDefault="00230B86" w:rsidP="0077682B">
            <w:pPr>
              <w:pStyle w:val="Brdtext"/>
              <w:ind w:left="0"/>
            </w:pPr>
            <w:r w:rsidRPr="00EE1FE5">
              <w:t>Topptryck</w:t>
            </w:r>
          </w:p>
        </w:tc>
        <w:tc>
          <w:tcPr>
            <w:tcW w:w="1418" w:type="dxa"/>
          </w:tcPr>
          <w:p w14:paraId="056C545C" w14:textId="5CD61B39" w:rsidR="00230B86" w:rsidRPr="00EE1FE5" w:rsidRDefault="00230B86" w:rsidP="0077682B">
            <w:pPr>
              <w:pStyle w:val="Brdtext"/>
              <w:ind w:left="0"/>
            </w:pPr>
            <w:r w:rsidRPr="00EE1FE5">
              <w:t xml:space="preserve">0 </w:t>
            </w:r>
            <w:r w:rsidR="001F25EA" w:rsidRPr="00EE1FE5">
              <w:t>–</w:t>
            </w:r>
            <w:r w:rsidRPr="00EE1FE5">
              <w:t xml:space="preserve"> 8 bar</w:t>
            </w:r>
          </w:p>
        </w:tc>
        <w:tc>
          <w:tcPr>
            <w:tcW w:w="567" w:type="dxa"/>
          </w:tcPr>
          <w:p w14:paraId="27ECF044" w14:textId="3FABB8F8" w:rsidR="00230B86" w:rsidRPr="00EE1FE5" w:rsidRDefault="00230B86" w:rsidP="0077682B">
            <w:pPr>
              <w:pStyle w:val="Brdtext"/>
              <w:ind w:left="0"/>
            </w:pPr>
          </w:p>
        </w:tc>
        <w:tc>
          <w:tcPr>
            <w:tcW w:w="567" w:type="dxa"/>
          </w:tcPr>
          <w:p w14:paraId="47CA25F0" w14:textId="7943F8C6" w:rsidR="00230B86" w:rsidRPr="00EE1FE5" w:rsidRDefault="00230B86" w:rsidP="0077682B">
            <w:pPr>
              <w:pStyle w:val="Brdtext"/>
              <w:ind w:left="0"/>
            </w:pPr>
          </w:p>
        </w:tc>
        <w:tc>
          <w:tcPr>
            <w:tcW w:w="567" w:type="dxa"/>
          </w:tcPr>
          <w:p w14:paraId="311E3BBC" w14:textId="42D82659" w:rsidR="00230B86" w:rsidRPr="00EE1FE5" w:rsidRDefault="00230B86" w:rsidP="0077682B">
            <w:pPr>
              <w:pStyle w:val="Brdtext"/>
              <w:ind w:left="0"/>
            </w:pPr>
          </w:p>
        </w:tc>
        <w:tc>
          <w:tcPr>
            <w:tcW w:w="567" w:type="dxa"/>
          </w:tcPr>
          <w:p w14:paraId="6FE66313" w14:textId="0FEE44F5" w:rsidR="00230B86" w:rsidRPr="00EE1FE5" w:rsidRDefault="00230B86" w:rsidP="0077682B">
            <w:pPr>
              <w:pStyle w:val="Brdtext"/>
              <w:ind w:left="0"/>
            </w:pPr>
          </w:p>
        </w:tc>
        <w:tc>
          <w:tcPr>
            <w:tcW w:w="708" w:type="dxa"/>
          </w:tcPr>
          <w:p w14:paraId="6DF5F8EC" w14:textId="65BFF386" w:rsidR="00230B86" w:rsidRPr="00EE1FE5" w:rsidRDefault="00230B86" w:rsidP="0077682B">
            <w:pPr>
              <w:pStyle w:val="Brdtext"/>
              <w:ind w:left="0"/>
            </w:pPr>
          </w:p>
        </w:tc>
        <w:tc>
          <w:tcPr>
            <w:tcW w:w="567" w:type="dxa"/>
          </w:tcPr>
          <w:p w14:paraId="31C3D41B" w14:textId="2EFE1D8A" w:rsidR="00230B86" w:rsidRPr="00EE1FE5" w:rsidRDefault="00230B86" w:rsidP="0077682B">
            <w:pPr>
              <w:pStyle w:val="Brdtext"/>
              <w:ind w:left="0"/>
            </w:pPr>
          </w:p>
        </w:tc>
        <w:tc>
          <w:tcPr>
            <w:tcW w:w="709" w:type="dxa"/>
          </w:tcPr>
          <w:p w14:paraId="7473D08D" w14:textId="0D6D362B" w:rsidR="00230B86" w:rsidRPr="00EE1FE5" w:rsidRDefault="00230B86" w:rsidP="0077682B">
            <w:pPr>
              <w:pStyle w:val="Brdtext"/>
              <w:ind w:left="0"/>
            </w:pPr>
            <w:r w:rsidRPr="00EE1FE5">
              <w:t>2</w:t>
            </w:r>
          </w:p>
        </w:tc>
      </w:tr>
      <w:tr w:rsidR="00EE1FE5" w:rsidRPr="00EE1FE5" w14:paraId="12D2EA9C" w14:textId="77777777" w:rsidTr="00230B86">
        <w:tc>
          <w:tcPr>
            <w:tcW w:w="1555" w:type="dxa"/>
          </w:tcPr>
          <w:p w14:paraId="631EAF73" w14:textId="0EF8A1C2" w:rsidR="001F25EA" w:rsidRPr="00EE1FE5" w:rsidRDefault="001F25EA" w:rsidP="0077682B">
            <w:pPr>
              <w:pStyle w:val="Brdtext"/>
              <w:ind w:left="0"/>
            </w:pPr>
            <w:r w:rsidRPr="00EE1FE5">
              <w:t>320TZ323</w:t>
            </w:r>
          </w:p>
        </w:tc>
        <w:tc>
          <w:tcPr>
            <w:tcW w:w="1417" w:type="dxa"/>
          </w:tcPr>
          <w:p w14:paraId="2B3DAAA4" w14:textId="1D7587E2" w:rsidR="001F25EA" w:rsidRPr="00EE1FE5" w:rsidRDefault="001F25EA" w:rsidP="0077682B">
            <w:pPr>
              <w:pStyle w:val="Brdtext"/>
              <w:ind w:left="0"/>
            </w:pPr>
            <w:r w:rsidRPr="00EE1FE5">
              <w:t>Topptemp</w:t>
            </w:r>
          </w:p>
        </w:tc>
        <w:tc>
          <w:tcPr>
            <w:tcW w:w="1418" w:type="dxa"/>
          </w:tcPr>
          <w:p w14:paraId="77C82393" w14:textId="45A205FA" w:rsidR="001F25EA" w:rsidRPr="00EE1FE5" w:rsidRDefault="001F25EA" w:rsidP="001F25EA">
            <w:pPr>
              <w:pStyle w:val="Brdtext"/>
              <w:ind w:left="0"/>
            </w:pPr>
            <w:r w:rsidRPr="00EE1FE5">
              <w:t>0 - 1000°C</w:t>
            </w:r>
          </w:p>
        </w:tc>
        <w:tc>
          <w:tcPr>
            <w:tcW w:w="567" w:type="dxa"/>
          </w:tcPr>
          <w:p w14:paraId="5409C1FA" w14:textId="77777777" w:rsidR="001F25EA" w:rsidRPr="00EE1FE5" w:rsidRDefault="001F25EA" w:rsidP="0077682B">
            <w:pPr>
              <w:pStyle w:val="Brdtext"/>
              <w:ind w:left="0"/>
            </w:pPr>
          </w:p>
        </w:tc>
        <w:tc>
          <w:tcPr>
            <w:tcW w:w="567" w:type="dxa"/>
          </w:tcPr>
          <w:p w14:paraId="15636C2A" w14:textId="77777777" w:rsidR="001F25EA" w:rsidRPr="00EE1FE5" w:rsidRDefault="001F25EA" w:rsidP="0077682B">
            <w:pPr>
              <w:pStyle w:val="Brdtext"/>
              <w:ind w:left="0"/>
            </w:pPr>
          </w:p>
        </w:tc>
        <w:tc>
          <w:tcPr>
            <w:tcW w:w="567" w:type="dxa"/>
          </w:tcPr>
          <w:p w14:paraId="223940A8" w14:textId="77777777" w:rsidR="001F25EA" w:rsidRPr="00EE1FE5" w:rsidRDefault="001F25EA" w:rsidP="0077682B">
            <w:pPr>
              <w:pStyle w:val="Brdtext"/>
              <w:ind w:left="0"/>
            </w:pPr>
          </w:p>
        </w:tc>
        <w:tc>
          <w:tcPr>
            <w:tcW w:w="567" w:type="dxa"/>
          </w:tcPr>
          <w:p w14:paraId="097225C1" w14:textId="77777777" w:rsidR="001F25EA" w:rsidRPr="00EE1FE5" w:rsidRDefault="001F25EA" w:rsidP="0077682B">
            <w:pPr>
              <w:pStyle w:val="Brdtext"/>
              <w:ind w:left="0"/>
            </w:pPr>
          </w:p>
        </w:tc>
        <w:tc>
          <w:tcPr>
            <w:tcW w:w="708" w:type="dxa"/>
          </w:tcPr>
          <w:p w14:paraId="7B1F23D8" w14:textId="77777777" w:rsidR="001F25EA" w:rsidRPr="00EE1FE5" w:rsidRDefault="001F25EA" w:rsidP="0077682B">
            <w:pPr>
              <w:pStyle w:val="Brdtext"/>
              <w:ind w:left="0"/>
            </w:pPr>
          </w:p>
        </w:tc>
        <w:tc>
          <w:tcPr>
            <w:tcW w:w="567" w:type="dxa"/>
          </w:tcPr>
          <w:p w14:paraId="74AF014A" w14:textId="77777777" w:rsidR="001F25EA" w:rsidRPr="00EE1FE5" w:rsidRDefault="001F25EA" w:rsidP="0077682B">
            <w:pPr>
              <w:pStyle w:val="Brdtext"/>
              <w:ind w:left="0"/>
            </w:pPr>
          </w:p>
        </w:tc>
        <w:tc>
          <w:tcPr>
            <w:tcW w:w="709" w:type="dxa"/>
          </w:tcPr>
          <w:p w14:paraId="78D15C68" w14:textId="73CC3450" w:rsidR="001F25EA" w:rsidRPr="00EE1FE5" w:rsidRDefault="001F25EA" w:rsidP="0077682B">
            <w:pPr>
              <w:pStyle w:val="Brdtext"/>
              <w:ind w:left="0"/>
            </w:pPr>
            <w:r w:rsidRPr="00EE1FE5">
              <w:t>2</w:t>
            </w:r>
          </w:p>
        </w:tc>
      </w:tr>
      <w:tr w:rsidR="00EE1FE5" w:rsidRPr="00EE1FE5" w14:paraId="1A413B63" w14:textId="77777777" w:rsidTr="00230B86">
        <w:tc>
          <w:tcPr>
            <w:tcW w:w="1555" w:type="dxa"/>
          </w:tcPr>
          <w:p w14:paraId="72682D98" w14:textId="489BCEF8" w:rsidR="001F25EA" w:rsidRPr="00EE1FE5" w:rsidRDefault="001F25EA" w:rsidP="001F25EA">
            <w:pPr>
              <w:pStyle w:val="Brdtext"/>
              <w:ind w:left="0"/>
            </w:pPr>
            <w:r w:rsidRPr="00EE1FE5">
              <w:t>320TZ324</w:t>
            </w:r>
          </w:p>
        </w:tc>
        <w:tc>
          <w:tcPr>
            <w:tcW w:w="1417" w:type="dxa"/>
          </w:tcPr>
          <w:p w14:paraId="21AA1F39" w14:textId="597DA2F1" w:rsidR="001F25EA" w:rsidRPr="00EE1FE5" w:rsidRDefault="001F25EA" w:rsidP="001F25EA">
            <w:pPr>
              <w:pStyle w:val="Brdtext"/>
              <w:ind w:left="0"/>
            </w:pPr>
            <w:r w:rsidRPr="00EE1FE5">
              <w:t>Topptemp</w:t>
            </w:r>
          </w:p>
        </w:tc>
        <w:tc>
          <w:tcPr>
            <w:tcW w:w="1418" w:type="dxa"/>
          </w:tcPr>
          <w:p w14:paraId="167CA30E" w14:textId="43E0D5E3" w:rsidR="001F25EA" w:rsidRPr="00EE1FE5" w:rsidRDefault="001F25EA" w:rsidP="001F25EA">
            <w:pPr>
              <w:pStyle w:val="Brdtext"/>
              <w:ind w:left="0"/>
            </w:pPr>
            <w:r w:rsidRPr="00EE1FE5">
              <w:t>0 - 1000°C</w:t>
            </w:r>
          </w:p>
        </w:tc>
        <w:tc>
          <w:tcPr>
            <w:tcW w:w="567" w:type="dxa"/>
          </w:tcPr>
          <w:p w14:paraId="4687FF4A" w14:textId="77777777" w:rsidR="001F25EA" w:rsidRPr="00EE1FE5" w:rsidRDefault="001F25EA" w:rsidP="001F25EA">
            <w:pPr>
              <w:pStyle w:val="Brdtext"/>
              <w:ind w:left="0"/>
            </w:pPr>
          </w:p>
        </w:tc>
        <w:tc>
          <w:tcPr>
            <w:tcW w:w="567" w:type="dxa"/>
          </w:tcPr>
          <w:p w14:paraId="6A59A45B" w14:textId="77777777" w:rsidR="001F25EA" w:rsidRPr="00EE1FE5" w:rsidRDefault="001F25EA" w:rsidP="001F25EA">
            <w:pPr>
              <w:pStyle w:val="Brdtext"/>
              <w:ind w:left="0"/>
            </w:pPr>
          </w:p>
        </w:tc>
        <w:tc>
          <w:tcPr>
            <w:tcW w:w="567" w:type="dxa"/>
          </w:tcPr>
          <w:p w14:paraId="0C03152C" w14:textId="77777777" w:rsidR="001F25EA" w:rsidRPr="00EE1FE5" w:rsidRDefault="001F25EA" w:rsidP="001F25EA">
            <w:pPr>
              <w:pStyle w:val="Brdtext"/>
              <w:ind w:left="0"/>
            </w:pPr>
          </w:p>
        </w:tc>
        <w:tc>
          <w:tcPr>
            <w:tcW w:w="567" w:type="dxa"/>
          </w:tcPr>
          <w:p w14:paraId="6D4FF1DA" w14:textId="77777777" w:rsidR="001F25EA" w:rsidRPr="00EE1FE5" w:rsidRDefault="001F25EA" w:rsidP="001F25EA">
            <w:pPr>
              <w:pStyle w:val="Brdtext"/>
              <w:ind w:left="0"/>
            </w:pPr>
          </w:p>
        </w:tc>
        <w:tc>
          <w:tcPr>
            <w:tcW w:w="708" w:type="dxa"/>
          </w:tcPr>
          <w:p w14:paraId="2EFE333B" w14:textId="77777777" w:rsidR="001F25EA" w:rsidRPr="00EE1FE5" w:rsidRDefault="001F25EA" w:rsidP="001F25EA">
            <w:pPr>
              <w:pStyle w:val="Brdtext"/>
              <w:ind w:left="0"/>
            </w:pPr>
          </w:p>
        </w:tc>
        <w:tc>
          <w:tcPr>
            <w:tcW w:w="567" w:type="dxa"/>
          </w:tcPr>
          <w:p w14:paraId="69001BCC" w14:textId="77777777" w:rsidR="001F25EA" w:rsidRPr="00EE1FE5" w:rsidRDefault="001F25EA" w:rsidP="001F25EA">
            <w:pPr>
              <w:pStyle w:val="Brdtext"/>
              <w:ind w:left="0"/>
            </w:pPr>
          </w:p>
        </w:tc>
        <w:tc>
          <w:tcPr>
            <w:tcW w:w="709" w:type="dxa"/>
          </w:tcPr>
          <w:p w14:paraId="4437583F" w14:textId="237A333E" w:rsidR="001F25EA" w:rsidRPr="00EE1FE5" w:rsidRDefault="001F25EA" w:rsidP="001F25EA">
            <w:pPr>
              <w:pStyle w:val="Brdtext"/>
              <w:ind w:left="0"/>
            </w:pPr>
            <w:r w:rsidRPr="00EE1FE5">
              <w:t>2</w:t>
            </w:r>
          </w:p>
        </w:tc>
      </w:tr>
      <w:tr w:rsidR="001F25EA" w:rsidRPr="00EE1FE5" w14:paraId="2D9C0E1A" w14:textId="77777777" w:rsidTr="00230B86">
        <w:tc>
          <w:tcPr>
            <w:tcW w:w="1555" w:type="dxa"/>
          </w:tcPr>
          <w:p w14:paraId="76770C35" w14:textId="24581613" w:rsidR="001F25EA" w:rsidRPr="00EE1FE5" w:rsidRDefault="001F25EA" w:rsidP="001F25EA">
            <w:pPr>
              <w:pStyle w:val="Brdtext"/>
              <w:ind w:left="0"/>
            </w:pPr>
            <w:r w:rsidRPr="00EE1FE5">
              <w:t>320TZ325</w:t>
            </w:r>
          </w:p>
        </w:tc>
        <w:tc>
          <w:tcPr>
            <w:tcW w:w="1417" w:type="dxa"/>
          </w:tcPr>
          <w:p w14:paraId="501C54CC" w14:textId="2F898667" w:rsidR="001F25EA" w:rsidRPr="00EE1FE5" w:rsidRDefault="001F25EA" w:rsidP="001F25EA">
            <w:pPr>
              <w:pStyle w:val="Brdtext"/>
              <w:ind w:left="0"/>
            </w:pPr>
            <w:r w:rsidRPr="00EE1FE5">
              <w:t>Topptemp</w:t>
            </w:r>
          </w:p>
        </w:tc>
        <w:tc>
          <w:tcPr>
            <w:tcW w:w="1418" w:type="dxa"/>
          </w:tcPr>
          <w:p w14:paraId="69EE0693" w14:textId="49F5FCCD" w:rsidR="001F25EA" w:rsidRPr="00EE1FE5" w:rsidRDefault="001F25EA" w:rsidP="001F25EA">
            <w:pPr>
              <w:pStyle w:val="Brdtext"/>
              <w:ind w:left="0"/>
            </w:pPr>
            <w:r w:rsidRPr="00EE1FE5">
              <w:t>0 - 1000°C</w:t>
            </w:r>
          </w:p>
        </w:tc>
        <w:tc>
          <w:tcPr>
            <w:tcW w:w="567" w:type="dxa"/>
          </w:tcPr>
          <w:p w14:paraId="6B7F27E4" w14:textId="77777777" w:rsidR="001F25EA" w:rsidRPr="00EE1FE5" w:rsidRDefault="001F25EA" w:rsidP="001F25EA">
            <w:pPr>
              <w:pStyle w:val="Brdtext"/>
              <w:ind w:left="0"/>
            </w:pPr>
          </w:p>
        </w:tc>
        <w:tc>
          <w:tcPr>
            <w:tcW w:w="567" w:type="dxa"/>
          </w:tcPr>
          <w:p w14:paraId="082A44A7" w14:textId="77777777" w:rsidR="001F25EA" w:rsidRPr="00EE1FE5" w:rsidRDefault="001F25EA" w:rsidP="001F25EA">
            <w:pPr>
              <w:pStyle w:val="Brdtext"/>
              <w:ind w:left="0"/>
            </w:pPr>
          </w:p>
        </w:tc>
        <w:tc>
          <w:tcPr>
            <w:tcW w:w="567" w:type="dxa"/>
          </w:tcPr>
          <w:p w14:paraId="589860A8" w14:textId="77777777" w:rsidR="001F25EA" w:rsidRPr="00EE1FE5" w:rsidRDefault="001F25EA" w:rsidP="001F25EA">
            <w:pPr>
              <w:pStyle w:val="Brdtext"/>
              <w:ind w:left="0"/>
            </w:pPr>
          </w:p>
        </w:tc>
        <w:tc>
          <w:tcPr>
            <w:tcW w:w="567" w:type="dxa"/>
          </w:tcPr>
          <w:p w14:paraId="68C0EA64" w14:textId="77777777" w:rsidR="001F25EA" w:rsidRPr="00EE1FE5" w:rsidRDefault="001F25EA" w:rsidP="001F25EA">
            <w:pPr>
              <w:pStyle w:val="Brdtext"/>
              <w:ind w:left="0"/>
            </w:pPr>
          </w:p>
        </w:tc>
        <w:tc>
          <w:tcPr>
            <w:tcW w:w="708" w:type="dxa"/>
          </w:tcPr>
          <w:p w14:paraId="4BECE49B" w14:textId="77777777" w:rsidR="001F25EA" w:rsidRPr="00EE1FE5" w:rsidRDefault="001F25EA" w:rsidP="001F25EA">
            <w:pPr>
              <w:pStyle w:val="Brdtext"/>
              <w:ind w:left="0"/>
            </w:pPr>
          </w:p>
        </w:tc>
        <w:tc>
          <w:tcPr>
            <w:tcW w:w="567" w:type="dxa"/>
          </w:tcPr>
          <w:p w14:paraId="5A0AE5D3" w14:textId="77777777" w:rsidR="001F25EA" w:rsidRPr="00EE1FE5" w:rsidRDefault="001F25EA" w:rsidP="001F25EA">
            <w:pPr>
              <w:pStyle w:val="Brdtext"/>
              <w:ind w:left="0"/>
            </w:pPr>
          </w:p>
        </w:tc>
        <w:tc>
          <w:tcPr>
            <w:tcW w:w="709" w:type="dxa"/>
          </w:tcPr>
          <w:p w14:paraId="6F1FAF7C" w14:textId="7CF02713" w:rsidR="001F25EA" w:rsidRPr="00EE1FE5" w:rsidRDefault="001F25EA" w:rsidP="001F25EA">
            <w:pPr>
              <w:pStyle w:val="Brdtext"/>
              <w:ind w:left="0"/>
            </w:pPr>
            <w:r w:rsidRPr="00EE1FE5">
              <w:t>2</w:t>
            </w:r>
          </w:p>
        </w:tc>
      </w:tr>
    </w:tbl>
    <w:p w14:paraId="26353C5D" w14:textId="77777777" w:rsidR="00230B86" w:rsidRPr="00EE1FE5" w:rsidRDefault="00230B86" w:rsidP="00230B86">
      <w:pPr>
        <w:pStyle w:val="Brdtext"/>
        <w:rPr>
          <w:i/>
        </w:rPr>
      </w:pPr>
    </w:p>
    <w:p w14:paraId="63598F1B" w14:textId="155C8894" w:rsidR="00230B86" w:rsidRPr="00EE1FE5" w:rsidRDefault="00D2307D" w:rsidP="00230B86">
      <w:pPr>
        <w:pStyle w:val="Brdtext"/>
        <w:rPr>
          <w:i/>
        </w:rPr>
      </w:pPr>
      <w:r w:rsidRPr="00EE1FE5">
        <w:rPr>
          <w:i/>
        </w:rPr>
        <w:t>Beräkningar (</w:t>
      </w:r>
      <w:r w:rsidR="00A2558E" w:rsidRPr="00EE1FE5">
        <w:rPr>
          <w:i/>
        </w:rPr>
        <w:t>RealIn2oo3</w:t>
      </w:r>
      <w:r w:rsidRPr="00EE1FE5">
        <w:rPr>
          <w:i/>
        </w:rPr>
        <w:t xml:space="preserve"> </w:t>
      </w:r>
      <w:r w:rsidR="00230B86" w:rsidRPr="00EE1FE5">
        <w:rPr>
          <w:i/>
        </w:rPr>
        <w:t>i säkerhetssystem):</w:t>
      </w:r>
    </w:p>
    <w:tbl>
      <w:tblPr>
        <w:tblStyle w:val="Tabellrutnt"/>
        <w:tblW w:w="8642" w:type="dxa"/>
        <w:tblInd w:w="1134" w:type="dxa"/>
        <w:tblLayout w:type="fixed"/>
        <w:tblLook w:val="04A0" w:firstRow="1" w:lastRow="0" w:firstColumn="1" w:lastColumn="0" w:noHBand="0" w:noVBand="1"/>
      </w:tblPr>
      <w:tblGrid>
        <w:gridCol w:w="1555"/>
        <w:gridCol w:w="1417"/>
        <w:gridCol w:w="1418"/>
        <w:gridCol w:w="567"/>
        <w:gridCol w:w="567"/>
        <w:gridCol w:w="567"/>
        <w:gridCol w:w="567"/>
        <w:gridCol w:w="708"/>
        <w:gridCol w:w="567"/>
        <w:gridCol w:w="709"/>
      </w:tblGrid>
      <w:tr w:rsidR="00EE1FE5" w:rsidRPr="00EE1FE5" w14:paraId="759A4511" w14:textId="77777777" w:rsidTr="00DA3B91">
        <w:tc>
          <w:tcPr>
            <w:tcW w:w="1555" w:type="dxa"/>
          </w:tcPr>
          <w:p w14:paraId="6201CF70" w14:textId="77777777" w:rsidR="00C90C26" w:rsidRPr="00EE1FE5" w:rsidRDefault="00C90C26" w:rsidP="00DA3B91">
            <w:pPr>
              <w:pStyle w:val="Brdtext"/>
              <w:ind w:left="0"/>
            </w:pPr>
            <w:r w:rsidRPr="00EE1FE5">
              <w:t>Objekt/Signal</w:t>
            </w:r>
          </w:p>
        </w:tc>
        <w:tc>
          <w:tcPr>
            <w:tcW w:w="1417" w:type="dxa"/>
          </w:tcPr>
          <w:p w14:paraId="7A7FDA2B" w14:textId="77777777" w:rsidR="00C90C26" w:rsidRPr="00EE1FE5" w:rsidRDefault="00C90C26" w:rsidP="00DA3B91">
            <w:pPr>
              <w:pStyle w:val="Brdtext"/>
              <w:ind w:left="0"/>
            </w:pPr>
            <w:r w:rsidRPr="00EE1FE5">
              <w:t>Beskrivning</w:t>
            </w:r>
          </w:p>
        </w:tc>
        <w:tc>
          <w:tcPr>
            <w:tcW w:w="1418" w:type="dxa"/>
          </w:tcPr>
          <w:p w14:paraId="15E1A5B3" w14:textId="77777777" w:rsidR="00C90C26" w:rsidRPr="00EE1FE5" w:rsidRDefault="00C90C26" w:rsidP="00DA3B91">
            <w:pPr>
              <w:pStyle w:val="Brdtext"/>
              <w:ind w:left="0"/>
            </w:pPr>
            <w:r w:rsidRPr="00EE1FE5">
              <w:t>Mätområde</w:t>
            </w:r>
          </w:p>
        </w:tc>
        <w:tc>
          <w:tcPr>
            <w:tcW w:w="567" w:type="dxa"/>
          </w:tcPr>
          <w:p w14:paraId="0C9E8418" w14:textId="77777777" w:rsidR="00C90C26" w:rsidRPr="00EE1FE5" w:rsidRDefault="00C90C26" w:rsidP="00DA3B91">
            <w:pPr>
              <w:pStyle w:val="Brdtext"/>
              <w:ind w:left="0"/>
            </w:pPr>
            <w:r w:rsidRPr="00EE1FE5">
              <w:t>L2</w:t>
            </w:r>
          </w:p>
        </w:tc>
        <w:tc>
          <w:tcPr>
            <w:tcW w:w="567" w:type="dxa"/>
          </w:tcPr>
          <w:p w14:paraId="383E4BCF" w14:textId="77777777" w:rsidR="00C90C26" w:rsidRPr="00EE1FE5" w:rsidRDefault="00C90C26" w:rsidP="00DA3B91">
            <w:pPr>
              <w:pStyle w:val="Brdtext"/>
              <w:ind w:left="0"/>
            </w:pPr>
            <w:r w:rsidRPr="00EE1FE5">
              <w:t>L1</w:t>
            </w:r>
          </w:p>
        </w:tc>
        <w:tc>
          <w:tcPr>
            <w:tcW w:w="567" w:type="dxa"/>
          </w:tcPr>
          <w:p w14:paraId="48EF1BCA" w14:textId="77777777" w:rsidR="00C90C26" w:rsidRPr="00EE1FE5" w:rsidRDefault="00C90C26" w:rsidP="00DA3B91">
            <w:pPr>
              <w:pStyle w:val="Brdtext"/>
              <w:ind w:left="0"/>
            </w:pPr>
            <w:r w:rsidRPr="00EE1FE5">
              <w:t>H1</w:t>
            </w:r>
          </w:p>
        </w:tc>
        <w:tc>
          <w:tcPr>
            <w:tcW w:w="567" w:type="dxa"/>
          </w:tcPr>
          <w:p w14:paraId="1809FB30" w14:textId="77777777" w:rsidR="00C90C26" w:rsidRPr="00EE1FE5" w:rsidRDefault="00C90C26" w:rsidP="00DA3B91">
            <w:pPr>
              <w:pStyle w:val="Brdtext"/>
              <w:ind w:left="0"/>
            </w:pPr>
            <w:r w:rsidRPr="00EE1FE5">
              <w:t>H2</w:t>
            </w:r>
          </w:p>
        </w:tc>
        <w:tc>
          <w:tcPr>
            <w:tcW w:w="708" w:type="dxa"/>
          </w:tcPr>
          <w:p w14:paraId="51F61C01" w14:textId="77777777" w:rsidR="00C90C26" w:rsidRPr="00EE1FE5" w:rsidRDefault="00C90C26" w:rsidP="00DA3B91">
            <w:pPr>
              <w:pStyle w:val="Brdtext"/>
              <w:ind w:left="0"/>
            </w:pPr>
            <w:r w:rsidRPr="00EE1FE5">
              <w:t>H3</w:t>
            </w:r>
          </w:p>
        </w:tc>
        <w:tc>
          <w:tcPr>
            <w:tcW w:w="567" w:type="dxa"/>
          </w:tcPr>
          <w:p w14:paraId="699D3BB6" w14:textId="77777777" w:rsidR="00C90C26" w:rsidRPr="00EE1FE5" w:rsidRDefault="00C90C26" w:rsidP="00DA3B91">
            <w:pPr>
              <w:pStyle w:val="Brdtext"/>
              <w:ind w:left="0"/>
            </w:pPr>
            <w:r w:rsidRPr="00EE1FE5">
              <w:t>H4</w:t>
            </w:r>
          </w:p>
        </w:tc>
        <w:tc>
          <w:tcPr>
            <w:tcW w:w="709" w:type="dxa"/>
          </w:tcPr>
          <w:p w14:paraId="50089DCB" w14:textId="77777777" w:rsidR="00C90C26" w:rsidRPr="00EE1FE5" w:rsidRDefault="00C90C26" w:rsidP="00DA3B91">
            <w:pPr>
              <w:pStyle w:val="Brdtext"/>
              <w:ind w:left="0"/>
            </w:pPr>
            <w:r w:rsidRPr="00EE1FE5">
              <w:t>SIL</w:t>
            </w:r>
          </w:p>
        </w:tc>
      </w:tr>
      <w:tr w:rsidR="00EE1FE5" w:rsidRPr="00EE1FE5" w14:paraId="5FC90E37" w14:textId="77777777" w:rsidTr="00DA3B91">
        <w:tc>
          <w:tcPr>
            <w:tcW w:w="1555" w:type="dxa"/>
          </w:tcPr>
          <w:p w14:paraId="3A589297" w14:textId="0EAD2BD5" w:rsidR="00C90C26" w:rsidRPr="00EE1FE5" w:rsidRDefault="00C90C26" w:rsidP="00DA3B91">
            <w:pPr>
              <w:pStyle w:val="Brdtext"/>
              <w:ind w:left="0"/>
            </w:pPr>
            <w:r w:rsidRPr="00EE1FE5">
              <w:t>320XI320</w:t>
            </w:r>
          </w:p>
        </w:tc>
        <w:tc>
          <w:tcPr>
            <w:tcW w:w="1417" w:type="dxa"/>
          </w:tcPr>
          <w:p w14:paraId="72FC769B" w14:textId="3DA1F3FF" w:rsidR="00C90C26" w:rsidRPr="00EE1FE5" w:rsidRDefault="00C90C26" w:rsidP="00DA3B91">
            <w:pPr>
              <w:pStyle w:val="Brdtext"/>
              <w:ind w:left="0"/>
            </w:pPr>
            <w:r w:rsidRPr="00EE1FE5">
              <w:t>Topp</w:t>
            </w:r>
            <w:r w:rsidR="00D57430" w:rsidRPr="00EE1FE5">
              <w:t>gas</w:t>
            </w:r>
            <w:r w:rsidRPr="00EE1FE5">
              <w:t xml:space="preserve">tryck 2oo3 </w:t>
            </w:r>
          </w:p>
        </w:tc>
        <w:tc>
          <w:tcPr>
            <w:tcW w:w="1418" w:type="dxa"/>
          </w:tcPr>
          <w:p w14:paraId="5A5F0AA6" w14:textId="77777777" w:rsidR="00C90C26" w:rsidRPr="00EE1FE5" w:rsidRDefault="00C90C26" w:rsidP="00DA3B91">
            <w:pPr>
              <w:pStyle w:val="Brdtext"/>
              <w:ind w:left="0"/>
            </w:pPr>
            <w:r w:rsidRPr="00EE1FE5">
              <w:t>0 - 8 bar</w:t>
            </w:r>
          </w:p>
        </w:tc>
        <w:tc>
          <w:tcPr>
            <w:tcW w:w="567" w:type="dxa"/>
            <w:shd w:val="clear" w:color="auto" w:fill="auto"/>
          </w:tcPr>
          <w:p w14:paraId="0B286357" w14:textId="77777777" w:rsidR="00C90C26" w:rsidRPr="00EE1FE5" w:rsidRDefault="00C90C26" w:rsidP="00DA3B91">
            <w:pPr>
              <w:pStyle w:val="Brdtext"/>
              <w:ind w:left="0"/>
            </w:pPr>
            <w:r w:rsidRPr="00EE1FE5">
              <w:t>0,1</w:t>
            </w:r>
          </w:p>
        </w:tc>
        <w:tc>
          <w:tcPr>
            <w:tcW w:w="567" w:type="dxa"/>
          </w:tcPr>
          <w:p w14:paraId="2777BCB3" w14:textId="77777777" w:rsidR="00C90C26" w:rsidRPr="00EE1FE5" w:rsidRDefault="00C90C26" w:rsidP="00DA3B91">
            <w:pPr>
              <w:pStyle w:val="Brdtext"/>
              <w:ind w:left="0"/>
            </w:pPr>
            <w:r w:rsidRPr="00EE1FE5">
              <w:t>1,5</w:t>
            </w:r>
          </w:p>
        </w:tc>
        <w:tc>
          <w:tcPr>
            <w:tcW w:w="567" w:type="dxa"/>
          </w:tcPr>
          <w:p w14:paraId="378EEC6E" w14:textId="77777777" w:rsidR="00C90C26" w:rsidRPr="00EE1FE5" w:rsidRDefault="00C90C26" w:rsidP="00DA3B91">
            <w:pPr>
              <w:pStyle w:val="Brdtext"/>
              <w:ind w:left="0"/>
            </w:pPr>
            <w:r w:rsidRPr="00EE1FE5">
              <w:t>4,2</w:t>
            </w:r>
          </w:p>
        </w:tc>
        <w:tc>
          <w:tcPr>
            <w:tcW w:w="567" w:type="dxa"/>
          </w:tcPr>
          <w:p w14:paraId="011103CB" w14:textId="77777777" w:rsidR="00C90C26" w:rsidRPr="00EE1FE5" w:rsidRDefault="00C90C26" w:rsidP="00DA3B91">
            <w:pPr>
              <w:pStyle w:val="Brdtext"/>
              <w:ind w:left="0"/>
            </w:pPr>
            <w:r w:rsidRPr="00EE1FE5">
              <w:t>4,5</w:t>
            </w:r>
          </w:p>
        </w:tc>
        <w:tc>
          <w:tcPr>
            <w:tcW w:w="708" w:type="dxa"/>
          </w:tcPr>
          <w:p w14:paraId="04CB2F55" w14:textId="77777777" w:rsidR="00C90C26" w:rsidRPr="00EE1FE5" w:rsidRDefault="00C90C26" w:rsidP="00DA3B91">
            <w:pPr>
              <w:pStyle w:val="Brdtext"/>
              <w:ind w:left="0"/>
            </w:pPr>
            <w:r w:rsidRPr="00EE1FE5">
              <w:t>4,75</w:t>
            </w:r>
          </w:p>
        </w:tc>
        <w:tc>
          <w:tcPr>
            <w:tcW w:w="567" w:type="dxa"/>
          </w:tcPr>
          <w:p w14:paraId="01E38648" w14:textId="77777777" w:rsidR="00C90C26" w:rsidRPr="00EE1FE5" w:rsidRDefault="00C90C26" w:rsidP="00DA3B91">
            <w:pPr>
              <w:pStyle w:val="Brdtext"/>
              <w:ind w:left="0"/>
            </w:pPr>
            <w:r w:rsidRPr="00EE1FE5">
              <w:t>4,9</w:t>
            </w:r>
          </w:p>
        </w:tc>
        <w:tc>
          <w:tcPr>
            <w:tcW w:w="709" w:type="dxa"/>
          </w:tcPr>
          <w:p w14:paraId="10A33230" w14:textId="77777777" w:rsidR="00C90C26" w:rsidRPr="00EE1FE5" w:rsidRDefault="00C90C26" w:rsidP="00DA3B91">
            <w:pPr>
              <w:pStyle w:val="Brdtext"/>
              <w:ind w:left="0"/>
            </w:pPr>
            <w:r w:rsidRPr="00EE1FE5">
              <w:t>2</w:t>
            </w:r>
          </w:p>
        </w:tc>
      </w:tr>
      <w:tr w:rsidR="001F25EA" w:rsidRPr="00EE1FE5" w14:paraId="2156A302" w14:textId="77777777" w:rsidTr="00DA3B91">
        <w:tc>
          <w:tcPr>
            <w:tcW w:w="1555" w:type="dxa"/>
          </w:tcPr>
          <w:p w14:paraId="3BAFB729" w14:textId="04B52E5A" w:rsidR="001F25EA" w:rsidRPr="00EE1FE5" w:rsidRDefault="001F25EA" w:rsidP="001F25EA">
            <w:pPr>
              <w:pStyle w:val="Brdtext"/>
              <w:ind w:left="0"/>
            </w:pPr>
            <w:r w:rsidRPr="00EE1FE5">
              <w:t>320XI323</w:t>
            </w:r>
          </w:p>
        </w:tc>
        <w:tc>
          <w:tcPr>
            <w:tcW w:w="1417" w:type="dxa"/>
          </w:tcPr>
          <w:p w14:paraId="5F12668D" w14:textId="091A4E6A" w:rsidR="001F25EA" w:rsidRPr="00EE1FE5" w:rsidRDefault="001F25EA" w:rsidP="001F25EA">
            <w:pPr>
              <w:pStyle w:val="Brdtext"/>
              <w:ind w:left="0"/>
            </w:pPr>
            <w:r w:rsidRPr="00EE1FE5">
              <w:t>Topp</w:t>
            </w:r>
            <w:r w:rsidR="00D57430" w:rsidRPr="00EE1FE5">
              <w:t>gas</w:t>
            </w:r>
            <w:r w:rsidRPr="00EE1FE5">
              <w:t xml:space="preserve">temp 2oo3 </w:t>
            </w:r>
          </w:p>
        </w:tc>
        <w:tc>
          <w:tcPr>
            <w:tcW w:w="1418" w:type="dxa"/>
          </w:tcPr>
          <w:p w14:paraId="5FF51413" w14:textId="0EE639E5" w:rsidR="001F25EA" w:rsidRPr="00EE1FE5" w:rsidRDefault="001F25EA" w:rsidP="001F25EA">
            <w:pPr>
              <w:pStyle w:val="Brdtext"/>
              <w:ind w:left="0"/>
            </w:pPr>
            <w:r w:rsidRPr="00EE1FE5">
              <w:t>0 - 1000°C</w:t>
            </w:r>
          </w:p>
        </w:tc>
        <w:tc>
          <w:tcPr>
            <w:tcW w:w="567" w:type="dxa"/>
            <w:shd w:val="clear" w:color="auto" w:fill="auto"/>
          </w:tcPr>
          <w:p w14:paraId="58100979" w14:textId="3147CF53" w:rsidR="001F25EA" w:rsidRPr="00EE1FE5" w:rsidRDefault="001F25EA" w:rsidP="001F25EA">
            <w:pPr>
              <w:pStyle w:val="Brdtext"/>
              <w:ind w:left="0"/>
            </w:pPr>
          </w:p>
        </w:tc>
        <w:tc>
          <w:tcPr>
            <w:tcW w:w="567" w:type="dxa"/>
          </w:tcPr>
          <w:p w14:paraId="7A48485C" w14:textId="2AE9616B" w:rsidR="001F25EA" w:rsidRPr="00EE1FE5" w:rsidRDefault="001F25EA" w:rsidP="001F25EA">
            <w:pPr>
              <w:pStyle w:val="Brdtext"/>
              <w:ind w:left="0"/>
            </w:pPr>
          </w:p>
        </w:tc>
        <w:tc>
          <w:tcPr>
            <w:tcW w:w="567" w:type="dxa"/>
          </w:tcPr>
          <w:p w14:paraId="420CF6B8" w14:textId="4609D1F1" w:rsidR="001F25EA" w:rsidRPr="00EE1FE5" w:rsidRDefault="001F25EA" w:rsidP="001F25EA">
            <w:pPr>
              <w:pStyle w:val="Brdtext"/>
              <w:ind w:left="0"/>
            </w:pPr>
            <w:r w:rsidRPr="00EE1FE5">
              <w:t>550</w:t>
            </w:r>
          </w:p>
        </w:tc>
        <w:tc>
          <w:tcPr>
            <w:tcW w:w="567" w:type="dxa"/>
          </w:tcPr>
          <w:p w14:paraId="0661D015" w14:textId="6EF30695" w:rsidR="001F25EA" w:rsidRPr="00EE1FE5" w:rsidRDefault="001F25EA" w:rsidP="001F25EA">
            <w:pPr>
              <w:pStyle w:val="Brdtext"/>
              <w:ind w:left="0"/>
            </w:pPr>
            <w:r w:rsidRPr="00EE1FE5">
              <w:t>650</w:t>
            </w:r>
          </w:p>
        </w:tc>
        <w:tc>
          <w:tcPr>
            <w:tcW w:w="708" w:type="dxa"/>
          </w:tcPr>
          <w:p w14:paraId="717863EF" w14:textId="7C506436" w:rsidR="001F25EA" w:rsidRPr="00EE1FE5" w:rsidRDefault="001F25EA" w:rsidP="001F25EA">
            <w:pPr>
              <w:pStyle w:val="Brdtext"/>
              <w:ind w:left="0"/>
            </w:pPr>
          </w:p>
        </w:tc>
        <w:tc>
          <w:tcPr>
            <w:tcW w:w="567" w:type="dxa"/>
          </w:tcPr>
          <w:p w14:paraId="329EAB68" w14:textId="3321538B" w:rsidR="001F25EA" w:rsidRPr="00EE1FE5" w:rsidRDefault="001F25EA" w:rsidP="001F25EA">
            <w:pPr>
              <w:pStyle w:val="Brdtext"/>
              <w:ind w:left="0"/>
            </w:pPr>
          </w:p>
        </w:tc>
        <w:tc>
          <w:tcPr>
            <w:tcW w:w="709" w:type="dxa"/>
          </w:tcPr>
          <w:p w14:paraId="0C2277B2" w14:textId="20D192EB" w:rsidR="001F25EA" w:rsidRPr="00EE1FE5" w:rsidRDefault="001F25EA" w:rsidP="001F25EA">
            <w:pPr>
              <w:pStyle w:val="Brdtext"/>
              <w:ind w:left="0"/>
            </w:pPr>
            <w:r w:rsidRPr="00EE1FE5">
              <w:t>2</w:t>
            </w:r>
          </w:p>
        </w:tc>
      </w:tr>
    </w:tbl>
    <w:p w14:paraId="4F0A189B" w14:textId="77777777" w:rsidR="00C90C26" w:rsidRPr="00EE1FE5" w:rsidRDefault="00C90C26" w:rsidP="00230B86">
      <w:pPr>
        <w:pStyle w:val="Brdtext"/>
      </w:pPr>
    </w:p>
    <w:p w14:paraId="365A0BF3" w14:textId="0BD876CC" w:rsidR="00230B86" w:rsidRPr="00EE1FE5" w:rsidRDefault="00C7559D" w:rsidP="00230B86">
      <w:pPr>
        <w:pStyle w:val="Brdtext"/>
      </w:pPr>
      <w:r w:rsidRPr="00EE1FE5">
        <w:t xml:space="preserve">För funktionen i helhet så används även trycktransmittrarna 345PI361 (Tryck efter </w:t>
      </w:r>
      <w:proofErr w:type="spellStart"/>
      <w:r w:rsidRPr="00EE1FE5">
        <w:t>våtelfilter</w:t>
      </w:r>
      <w:proofErr w:type="spellEnd"/>
      <w:r w:rsidRPr="00EE1FE5">
        <w:t xml:space="preserve"> för </w:t>
      </w:r>
      <w:proofErr w:type="spellStart"/>
      <w:r w:rsidRPr="00EE1FE5">
        <w:t>reduktionsgas</w:t>
      </w:r>
      <w:proofErr w:type="spellEnd"/>
      <w:r w:rsidR="00DD6ACC" w:rsidRPr="00EE1FE5">
        <w:t xml:space="preserve">, </w:t>
      </w:r>
      <w:proofErr w:type="spellStart"/>
      <w:r w:rsidR="00DD6ACC" w:rsidRPr="00EE1FE5">
        <w:t>toppgas</w:t>
      </w:r>
      <w:proofErr w:type="spellEnd"/>
      <w:r w:rsidRPr="00EE1FE5">
        <w:t xml:space="preserve">) samt 353PI361 (Tryck efter </w:t>
      </w:r>
      <w:proofErr w:type="spellStart"/>
      <w:r w:rsidRPr="00EE1FE5">
        <w:t>våtelfilter</w:t>
      </w:r>
      <w:proofErr w:type="spellEnd"/>
      <w:r w:rsidRPr="00EE1FE5">
        <w:t xml:space="preserve"> för </w:t>
      </w:r>
      <w:proofErr w:type="spellStart"/>
      <w:r w:rsidRPr="00EE1FE5">
        <w:t>processgas</w:t>
      </w:r>
      <w:proofErr w:type="spellEnd"/>
      <w:r w:rsidR="00DD6ACC" w:rsidRPr="00EE1FE5">
        <w:t xml:space="preserve">, </w:t>
      </w:r>
      <w:proofErr w:type="spellStart"/>
      <w:r w:rsidR="00DD6ACC" w:rsidRPr="00EE1FE5">
        <w:t>kylgas</w:t>
      </w:r>
      <w:proofErr w:type="spellEnd"/>
      <w:r w:rsidRPr="00EE1FE5">
        <w:t>) Dessa är beskrivna i funktionsbeskrivningen för gasrening</w:t>
      </w:r>
      <w:r w:rsidR="00DD6ACC" w:rsidRPr="00EE1FE5">
        <w:t>.</w:t>
      </w:r>
    </w:p>
    <w:p w14:paraId="0BA4F720" w14:textId="1F774515" w:rsidR="00842553" w:rsidRPr="00EE1FE5" w:rsidRDefault="00A2558E" w:rsidP="00842553">
      <w:pPr>
        <w:pStyle w:val="Brdtext"/>
      </w:pPr>
      <w:r w:rsidRPr="00EE1FE5">
        <w:t>320XI320</w:t>
      </w:r>
      <w:r w:rsidR="0051336E" w:rsidRPr="00EE1FE5">
        <w:t xml:space="preserve"> ≥ H2 stänger även alla ingående gaser till anläggningen för att förhindra tryckuppbyggnad.</w:t>
      </w:r>
    </w:p>
    <w:p w14:paraId="306A456B" w14:textId="10D03BDB" w:rsidR="0051336E" w:rsidRPr="00EE1FE5" w:rsidRDefault="00842553" w:rsidP="00230B86">
      <w:pPr>
        <w:pStyle w:val="Brdtext"/>
      </w:pPr>
      <w:r w:rsidRPr="00EE1FE5">
        <w:t>Säkerhetsf</w:t>
      </w:r>
      <w:r w:rsidR="0051336E" w:rsidRPr="00EE1FE5">
        <w:t xml:space="preserve">unktionen </w:t>
      </w:r>
      <w:r w:rsidRPr="00EE1FE5">
        <w:t xml:space="preserve">för högt/lågt tryck </w:t>
      </w:r>
      <w:r w:rsidR="0051336E" w:rsidRPr="00EE1FE5">
        <w:t>har en gemensam kvittering i säkerhetssystemet.</w:t>
      </w:r>
    </w:p>
    <w:p w14:paraId="1F950D36" w14:textId="6158FB96" w:rsidR="00842553" w:rsidRPr="00EE1FE5" w:rsidRDefault="00842553" w:rsidP="00230B86">
      <w:pPr>
        <w:pStyle w:val="Brdtext"/>
      </w:pPr>
      <w:r w:rsidRPr="00EE1FE5">
        <w:t xml:space="preserve">320XI323 ≥ H2 stänger alla ingående gaser utom kvävgas till anläggningen för att förhindra flöde av för varm </w:t>
      </w:r>
      <w:proofErr w:type="spellStart"/>
      <w:r w:rsidRPr="00EE1FE5">
        <w:t>reduktionsgas</w:t>
      </w:r>
      <w:proofErr w:type="spellEnd"/>
      <w:r w:rsidRPr="00EE1FE5">
        <w:t xml:space="preserve"> till gasrening.</w:t>
      </w:r>
    </w:p>
    <w:p w14:paraId="339A0CEA" w14:textId="294B0AB4" w:rsidR="00E377CE" w:rsidRPr="00EE1FE5" w:rsidRDefault="00842553" w:rsidP="00230B86">
      <w:pPr>
        <w:pStyle w:val="Brdtext"/>
      </w:pPr>
      <w:r w:rsidRPr="00EE1FE5">
        <w:t>Säkerhetsfunktionen för hög toppgastemperatur har en gemensam kvittering i säkerhetssystemet.</w:t>
      </w:r>
    </w:p>
    <w:p w14:paraId="3EE65E3A" w14:textId="77777777" w:rsidR="00842553" w:rsidRPr="00EE1FE5" w:rsidRDefault="00842553" w:rsidP="00230B86">
      <w:pPr>
        <w:pStyle w:val="Brdtext"/>
      </w:pPr>
    </w:p>
    <w:p w14:paraId="0A523293" w14:textId="6B8C4F6E" w:rsidR="00DD6ACC" w:rsidRPr="00EE1FE5" w:rsidRDefault="00DD6ACC" w:rsidP="00DD6ACC">
      <w:pPr>
        <w:pStyle w:val="Rubrik3"/>
      </w:pPr>
      <w:bookmarkStart w:id="77" w:name="_Toc34189014"/>
      <w:r w:rsidRPr="00EE1FE5">
        <w:t>Bypass-ventil topptrycksreglering</w:t>
      </w:r>
      <w:bookmarkEnd w:id="77"/>
    </w:p>
    <w:p w14:paraId="3308BE0F" w14:textId="0695E5F0" w:rsidR="007D1136" w:rsidRPr="00EE1FE5" w:rsidRDefault="007D1136" w:rsidP="007D1136">
      <w:pPr>
        <w:pStyle w:val="Brdtext"/>
        <w:rPr>
          <w:i/>
        </w:rPr>
      </w:pPr>
      <w:r w:rsidRPr="00EE1FE5">
        <w:rPr>
          <w:i/>
        </w:rPr>
        <w:t>345SV599</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69DC6860" w14:textId="77777777" w:rsidTr="0077682B">
        <w:trPr>
          <w:trHeight w:val="417"/>
        </w:trPr>
        <w:tc>
          <w:tcPr>
            <w:tcW w:w="1686" w:type="dxa"/>
          </w:tcPr>
          <w:p w14:paraId="71701984" w14:textId="77777777" w:rsidR="007D1136" w:rsidRPr="00EE1FE5" w:rsidRDefault="007D1136" w:rsidP="0077682B">
            <w:pPr>
              <w:pStyle w:val="Brdtext"/>
              <w:ind w:left="0"/>
            </w:pPr>
            <w:r w:rsidRPr="00EE1FE5">
              <w:t>Objekttyp</w:t>
            </w:r>
          </w:p>
        </w:tc>
        <w:tc>
          <w:tcPr>
            <w:tcW w:w="2741" w:type="dxa"/>
          </w:tcPr>
          <w:p w14:paraId="748FD583" w14:textId="77777777" w:rsidR="007D1136" w:rsidRPr="00EE1FE5" w:rsidRDefault="007D1136" w:rsidP="0077682B">
            <w:pPr>
              <w:pStyle w:val="Brdtext"/>
              <w:ind w:left="0"/>
            </w:pPr>
            <w:r w:rsidRPr="00EE1FE5">
              <w:t>Objekt/signal</w:t>
            </w:r>
          </w:p>
        </w:tc>
        <w:tc>
          <w:tcPr>
            <w:tcW w:w="3446" w:type="dxa"/>
          </w:tcPr>
          <w:p w14:paraId="4CFEE678" w14:textId="77777777" w:rsidR="007D1136" w:rsidRPr="00EE1FE5" w:rsidRDefault="007D1136" w:rsidP="0077682B">
            <w:pPr>
              <w:pStyle w:val="Brdtext"/>
              <w:ind w:left="0"/>
            </w:pPr>
            <w:r w:rsidRPr="00EE1FE5">
              <w:t>Beskrivning</w:t>
            </w:r>
          </w:p>
        </w:tc>
      </w:tr>
      <w:tr w:rsidR="007D1136" w:rsidRPr="00EE1FE5" w14:paraId="7C1AABD2" w14:textId="77777777" w:rsidTr="0077682B">
        <w:trPr>
          <w:trHeight w:val="417"/>
        </w:trPr>
        <w:tc>
          <w:tcPr>
            <w:tcW w:w="1686" w:type="dxa"/>
          </w:tcPr>
          <w:p w14:paraId="479D2276" w14:textId="6ADC8B95" w:rsidR="007D1136" w:rsidRPr="00EE1FE5" w:rsidRDefault="007D1136" w:rsidP="0077682B">
            <w:pPr>
              <w:pStyle w:val="Brdtext"/>
              <w:ind w:left="0"/>
            </w:pPr>
            <w:r w:rsidRPr="00EE1FE5">
              <w:t>VAL</w:t>
            </w:r>
          </w:p>
        </w:tc>
        <w:tc>
          <w:tcPr>
            <w:tcW w:w="2741" w:type="dxa"/>
          </w:tcPr>
          <w:p w14:paraId="723FDECF" w14:textId="4A4FBD39" w:rsidR="007D1136" w:rsidRPr="00EE1FE5" w:rsidRDefault="007D1136" w:rsidP="0077682B">
            <w:pPr>
              <w:pStyle w:val="Brdtext"/>
              <w:ind w:left="0"/>
            </w:pPr>
            <w:r w:rsidRPr="00EE1FE5">
              <w:t>345SV599</w:t>
            </w:r>
          </w:p>
        </w:tc>
        <w:tc>
          <w:tcPr>
            <w:tcW w:w="3446" w:type="dxa"/>
          </w:tcPr>
          <w:p w14:paraId="17539227" w14:textId="3A08690C" w:rsidR="007D1136" w:rsidRPr="00EE1FE5" w:rsidRDefault="007D1136" w:rsidP="0077682B">
            <w:pPr>
              <w:pStyle w:val="Brdtext"/>
              <w:ind w:left="0"/>
            </w:pPr>
            <w:r w:rsidRPr="00EE1FE5">
              <w:t>Bypass-ventil topptrycksreglering</w:t>
            </w:r>
          </w:p>
        </w:tc>
      </w:tr>
    </w:tbl>
    <w:p w14:paraId="77B4E1CB" w14:textId="753D03F2" w:rsidR="00DD6ACC" w:rsidRPr="00EE1FE5" w:rsidRDefault="00DD6ACC" w:rsidP="00D376FA">
      <w:pPr>
        <w:pStyle w:val="Brdtext"/>
        <w:ind w:left="0"/>
        <w:rPr>
          <w:highlight w:val="yellow"/>
        </w:rPr>
      </w:pPr>
    </w:p>
    <w:p w14:paraId="453549DA" w14:textId="77777777" w:rsidR="00DD6ACC" w:rsidRPr="00EE1FE5" w:rsidRDefault="00DD6ACC" w:rsidP="00DD6ACC">
      <w:pPr>
        <w:pStyle w:val="Brdtext"/>
      </w:pPr>
    </w:p>
    <w:p w14:paraId="55E97BAC" w14:textId="78206938" w:rsidR="007D1136" w:rsidRPr="00EE1FE5" w:rsidRDefault="007D1136" w:rsidP="007D1136">
      <w:pPr>
        <w:pStyle w:val="Brdtext"/>
      </w:pPr>
      <w:proofErr w:type="spellStart"/>
      <w:r w:rsidRPr="00EE1FE5">
        <w:rPr>
          <w:i/>
        </w:rPr>
        <w:t>Förreglingar</w:t>
      </w:r>
      <w:proofErr w:type="spellEnd"/>
      <w:r w:rsidRPr="00EE1FE5">
        <w:rPr>
          <w:i/>
        </w:rPr>
        <w:t xml:space="preserve"> för 345SV599 (Förreglas till öppen):</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2C4E7BAB" w14:textId="77777777" w:rsidTr="0077682B">
        <w:tc>
          <w:tcPr>
            <w:tcW w:w="2405" w:type="dxa"/>
          </w:tcPr>
          <w:p w14:paraId="793A6520" w14:textId="77777777" w:rsidR="007D1136" w:rsidRPr="00EE1FE5" w:rsidRDefault="007D1136" w:rsidP="0077682B">
            <w:pPr>
              <w:pStyle w:val="Brdtext"/>
              <w:ind w:left="0"/>
            </w:pPr>
            <w:r w:rsidRPr="00EE1FE5">
              <w:t>Objekt/signal</w:t>
            </w:r>
          </w:p>
        </w:tc>
        <w:tc>
          <w:tcPr>
            <w:tcW w:w="3119" w:type="dxa"/>
          </w:tcPr>
          <w:p w14:paraId="50466F31" w14:textId="77777777" w:rsidR="007D1136" w:rsidRPr="00EE1FE5" w:rsidRDefault="007D1136" w:rsidP="0077682B">
            <w:pPr>
              <w:pStyle w:val="Brdtext"/>
              <w:ind w:left="0"/>
            </w:pPr>
            <w:r w:rsidRPr="00EE1FE5">
              <w:t>Beskrivning</w:t>
            </w:r>
          </w:p>
        </w:tc>
        <w:tc>
          <w:tcPr>
            <w:tcW w:w="425" w:type="dxa"/>
          </w:tcPr>
          <w:p w14:paraId="39247A4D" w14:textId="77777777" w:rsidR="007D1136" w:rsidRPr="00EE1FE5" w:rsidRDefault="007D1136" w:rsidP="0077682B">
            <w:pPr>
              <w:pStyle w:val="Brdtext"/>
              <w:ind w:left="0"/>
            </w:pPr>
            <w:r w:rsidRPr="00EE1FE5">
              <w:t>A</w:t>
            </w:r>
          </w:p>
        </w:tc>
        <w:tc>
          <w:tcPr>
            <w:tcW w:w="425" w:type="dxa"/>
          </w:tcPr>
          <w:p w14:paraId="4774AB19" w14:textId="77777777" w:rsidR="007D1136" w:rsidRPr="00EE1FE5" w:rsidRDefault="007D1136" w:rsidP="0077682B">
            <w:pPr>
              <w:pStyle w:val="Brdtext"/>
              <w:ind w:left="0"/>
            </w:pPr>
            <w:r w:rsidRPr="00EE1FE5">
              <w:t>B</w:t>
            </w:r>
          </w:p>
        </w:tc>
        <w:tc>
          <w:tcPr>
            <w:tcW w:w="425" w:type="dxa"/>
          </w:tcPr>
          <w:p w14:paraId="61D4B0BA" w14:textId="77777777" w:rsidR="007D1136" w:rsidRPr="00EE1FE5" w:rsidRDefault="007D1136" w:rsidP="0077682B">
            <w:pPr>
              <w:pStyle w:val="Brdtext"/>
              <w:ind w:left="0"/>
            </w:pPr>
            <w:r w:rsidRPr="00EE1FE5">
              <w:t>C</w:t>
            </w:r>
          </w:p>
        </w:tc>
        <w:tc>
          <w:tcPr>
            <w:tcW w:w="1134" w:type="dxa"/>
          </w:tcPr>
          <w:p w14:paraId="378CB6D3" w14:textId="77777777" w:rsidR="007D1136" w:rsidRPr="00EE1FE5" w:rsidRDefault="007D1136" w:rsidP="0077682B">
            <w:pPr>
              <w:pStyle w:val="Brdtext"/>
              <w:ind w:left="0"/>
            </w:pPr>
            <w:r w:rsidRPr="00EE1FE5">
              <w:t>Runint1</w:t>
            </w:r>
          </w:p>
        </w:tc>
      </w:tr>
      <w:tr w:rsidR="00EE1FE5" w:rsidRPr="00EE1FE5" w14:paraId="202DFF2A" w14:textId="77777777" w:rsidTr="0077682B">
        <w:tc>
          <w:tcPr>
            <w:tcW w:w="2405" w:type="dxa"/>
          </w:tcPr>
          <w:p w14:paraId="59EB1FBE" w14:textId="4CC9E957" w:rsidR="007D1136" w:rsidRPr="00EE1FE5" w:rsidRDefault="007D1136" w:rsidP="0077682B">
            <w:pPr>
              <w:pStyle w:val="Brdtext"/>
              <w:ind w:left="0"/>
            </w:pPr>
          </w:p>
        </w:tc>
        <w:tc>
          <w:tcPr>
            <w:tcW w:w="3119" w:type="dxa"/>
          </w:tcPr>
          <w:p w14:paraId="2C2DA6F3" w14:textId="329EFEDF" w:rsidR="007D1136" w:rsidRPr="00EE1FE5" w:rsidRDefault="007D1136" w:rsidP="0077682B">
            <w:pPr>
              <w:pStyle w:val="Brdtext"/>
              <w:ind w:left="0"/>
            </w:pPr>
            <w:r w:rsidRPr="00EE1FE5">
              <w:t>Säkerhetssystem/process</w:t>
            </w:r>
            <w:r w:rsidR="001E452E" w:rsidRPr="00EE1FE5">
              <w:t>-</w:t>
            </w:r>
            <w:r w:rsidRPr="00EE1FE5">
              <w:t>nödstopp</w:t>
            </w:r>
          </w:p>
        </w:tc>
        <w:tc>
          <w:tcPr>
            <w:tcW w:w="425" w:type="dxa"/>
          </w:tcPr>
          <w:p w14:paraId="6E6A7378" w14:textId="77777777" w:rsidR="007D1136" w:rsidRPr="00EE1FE5" w:rsidRDefault="007D1136" w:rsidP="0077682B">
            <w:pPr>
              <w:pStyle w:val="Brdtext"/>
              <w:ind w:left="0"/>
            </w:pPr>
          </w:p>
        </w:tc>
        <w:tc>
          <w:tcPr>
            <w:tcW w:w="425" w:type="dxa"/>
          </w:tcPr>
          <w:p w14:paraId="04DCAF78" w14:textId="10A26682" w:rsidR="007D1136" w:rsidRPr="00EE1FE5" w:rsidRDefault="007D1136" w:rsidP="0077682B">
            <w:pPr>
              <w:pStyle w:val="Brdtext"/>
              <w:ind w:left="0"/>
            </w:pPr>
          </w:p>
        </w:tc>
        <w:tc>
          <w:tcPr>
            <w:tcW w:w="425" w:type="dxa"/>
          </w:tcPr>
          <w:p w14:paraId="21443F39" w14:textId="0DA1BB7D" w:rsidR="007D1136" w:rsidRPr="00EE1FE5" w:rsidRDefault="007D1136" w:rsidP="0077682B">
            <w:pPr>
              <w:pStyle w:val="Brdtext"/>
              <w:ind w:left="0"/>
            </w:pPr>
            <w:r w:rsidRPr="00EE1FE5">
              <w:t>X</w:t>
            </w:r>
          </w:p>
        </w:tc>
        <w:tc>
          <w:tcPr>
            <w:tcW w:w="1134" w:type="dxa"/>
          </w:tcPr>
          <w:p w14:paraId="523A4320" w14:textId="77777777" w:rsidR="007D1136" w:rsidRPr="00EE1FE5" w:rsidRDefault="007D1136" w:rsidP="0077682B">
            <w:pPr>
              <w:pStyle w:val="Brdtext"/>
              <w:ind w:left="0"/>
            </w:pPr>
          </w:p>
        </w:tc>
      </w:tr>
      <w:tr w:rsidR="00EE1FE5" w:rsidRPr="00EE1FE5" w14:paraId="0752ED7A" w14:textId="77777777" w:rsidTr="0077682B">
        <w:tc>
          <w:tcPr>
            <w:tcW w:w="2405" w:type="dxa"/>
          </w:tcPr>
          <w:p w14:paraId="1FA2AE40" w14:textId="18BBCCB7" w:rsidR="007D1136" w:rsidRPr="00EE1FE5" w:rsidRDefault="00A2558E" w:rsidP="0077682B">
            <w:pPr>
              <w:pStyle w:val="Brdtext"/>
              <w:ind w:left="0"/>
            </w:pPr>
            <w:r w:rsidRPr="00EE1FE5">
              <w:t>320XI320_H2_N</w:t>
            </w:r>
          </w:p>
        </w:tc>
        <w:tc>
          <w:tcPr>
            <w:tcW w:w="3119" w:type="dxa"/>
          </w:tcPr>
          <w:p w14:paraId="3F03855F" w14:textId="496C8433" w:rsidR="007D1136" w:rsidRPr="00EE1FE5" w:rsidRDefault="00A2558E" w:rsidP="0077682B">
            <w:pPr>
              <w:pStyle w:val="Brdtext"/>
              <w:ind w:left="0"/>
            </w:pPr>
            <w:r w:rsidRPr="00EE1FE5">
              <w:t>320XI320</w:t>
            </w:r>
            <w:r w:rsidR="001E452E" w:rsidRPr="00EE1FE5">
              <w:t xml:space="preserve"> </w:t>
            </w:r>
            <w:r w:rsidR="00E377CE" w:rsidRPr="00EE1FE5">
              <w:t>≥</w:t>
            </w:r>
            <w:r w:rsidR="001E452E" w:rsidRPr="00EE1FE5">
              <w:t xml:space="preserve"> H2</w:t>
            </w:r>
          </w:p>
        </w:tc>
        <w:tc>
          <w:tcPr>
            <w:tcW w:w="425" w:type="dxa"/>
          </w:tcPr>
          <w:p w14:paraId="0520693A" w14:textId="77777777" w:rsidR="007D1136" w:rsidRPr="00EE1FE5" w:rsidRDefault="007D1136" w:rsidP="0077682B">
            <w:pPr>
              <w:pStyle w:val="Brdtext"/>
              <w:ind w:left="0"/>
            </w:pPr>
          </w:p>
        </w:tc>
        <w:tc>
          <w:tcPr>
            <w:tcW w:w="425" w:type="dxa"/>
          </w:tcPr>
          <w:p w14:paraId="47719622" w14:textId="77777777" w:rsidR="007D1136" w:rsidRPr="00EE1FE5" w:rsidRDefault="007D1136" w:rsidP="0077682B">
            <w:pPr>
              <w:pStyle w:val="Brdtext"/>
              <w:ind w:left="0"/>
            </w:pPr>
            <w:r w:rsidRPr="00EE1FE5">
              <w:t>X</w:t>
            </w:r>
          </w:p>
        </w:tc>
        <w:tc>
          <w:tcPr>
            <w:tcW w:w="425" w:type="dxa"/>
          </w:tcPr>
          <w:p w14:paraId="6B997BCD" w14:textId="77777777" w:rsidR="007D1136" w:rsidRPr="00EE1FE5" w:rsidRDefault="007D1136" w:rsidP="0077682B">
            <w:pPr>
              <w:pStyle w:val="Brdtext"/>
              <w:ind w:left="0"/>
            </w:pPr>
          </w:p>
        </w:tc>
        <w:tc>
          <w:tcPr>
            <w:tcW w:w="1134" w:type="dxa"/>
          </w:tcPr>
          <w:p w14:paraId="7A2F656D" w14:textId="77777777" w:rsidR="007D1136" w:rsidRPr="00EE1FE5" w:rsidRDefault="007D1136" w:rsidP="0077682B">
            <w:pPr>
              <w:pStyle w:val="Brdtext"/>
              <w:ind w:left="0"/>
            </w:pPr>
          </w:p>
        </w:tc>
      </w:tr>
      <w:tr w:rsidR="00EE1FE5" w:rsidRPr="00EE1FE5" w14:paraId="2EBB6F5F" w14:textId="77777777" w:rsidTr="0077682B">
        <w:tc>
          <w:tcPr>
            <w:tcW w:w="2405" w:type="dxa"/>
          </w:tcPr>
          <w:p w14:paraId="136D23EF" w14:textId="5BE6AA10" w:rsidR="007D1136" w:rsidRPr="00EE1FE5" w:rsidRDefault="001E452E" w:rsidP="0077682B">
            <w:pPr>
              <w:pStyle w:val="Brdtext"/>
              <w:ind w:left="0"/>
            </w:pPr>
            <w:r w:rsidRPr="00EE1FE5">
              <w:t>345PI361</w:t>
            </w:r>
            <w:r w:rsidR="0007650D" w:rsidRPr="00EE1FE5">
              <w:t>_H2_N</w:t>
            </w:r>
          </w:p>
        </w:tc>
        <w:tc>
          <w:tcPr>
            <w:tcW w:w="3119" w:type="dxa"/>
          </w:tcPr>
          <w:p w14:paraId="5D084DA8" w14:textId="0ED6B1EE" w:rsidR="007D1136" w:rsidRPr="00EE1FE5" w:rsidRDefault="001E452E" w:rsidP="0077682B">
            <w:pPr>
              <w:pStyle w:val="Brdtext"/>
              <w:ind w:left="0"/>
            </w:pPr>
            <w:r w:rsidRPr="00EE1FE5">
              <w:t xml:space="preserve">345PI361 </w:t>
            </w:r>
            <w:r w:rsidR="00E377CE" w:rsidRPr="00EE1FE5">
              <w:t>≥</w:t>
            </w:r>
            <w:r w:rsidRPr="00EE1FE5">
              <w:t xml:space="preserve"> H2</w:t>
            </w:r>
          </w:p>
        </w:tc>
        <w:tc>
          <w:tcPr>
            <w:tcW w:w="425" w:type="dxa"/>
          </w:tcPr>
          <w:p w14:paraId="22980AF6" w14:textId="77777777" w:rsidR="007D1136" w:rsidRPr="00EE1FE5" w:rsidRDefault="007D1136" w:rsidP="0077682B">
            <w:pPr>
              <w:pStyle w:val="Brdtext"/>
              <w:ind w:left="0"/>
            </w:pPr>
          </w:p>
        </w:tc>
        <w:tc>
          <w:tcPr>
            <w:tcW w:w="425" w:type="dxa"/>
          </w:tcPr>
          <w:p w14:paraId="3DE94C8B" w14:textId="77777777" w:rsidR="007D1136" w:rsidRPr="00EE1FE5" w:rsidRDefault="007D1136" w:rsidP="0077682B">
            <w:pPr>
              <w:pStyle w:val="Brdtext"/>
              <w:ind w:left="0"/>
            </w:pPr>
            <w:r w:rsidRPr="00EE1FE5">
              <w:t>X</w:t>
            </w:r>
          </w:p>
        </w:tc>
        <w:tc>
          <w:tcPr>
            <w:tcW w:w="425" w:type="dxa"/>
          </w:tcPr>
          <w:p w14:paraId="3A2A4DC8" w14:textId="77777777" w:rsidR="007D1136" w:rsidRPr="00EE1FE5" w:rsidRDefault="007D1136" w:rsidP="0077682B">
            <w:pPr>
              <w:pStyle w:val="Brdtext"/>
              <w:ind w:left="0"/>
            </w:pPr>
          </w:p>
        </w:tc>
        <w:tc>
          <w:tcPr>
            <w:tcW w:w="1134" w:type="dxa"/>
          </w:tcPr>
          <w:p w14:paraId="03F6D0F8" w14:textId="77777777" w:rsidR="007D1136" w:rsidRPr="00EE1FE5" w:rsidRDefault="007D1136" w:rsidP="0077682B">
            <w:pPr>
              <w:pStyle w:val="Brdtext"/>
              <w:ind w:left="0"/>
            </w:pPr>
          </w:p>
        </w:tc>
      </w:tr>
      <w:tr w:rsidR="00EE1FE5" w:rsidRPr="00EE1FE5" w14:paraId="30EF3DB4" w14:textId="77777777" w:rsidTr="0077682B">
        <w:tc>
          <w:tcPr>
            <w:tcW w:w="2405" w:type="dxa"/>
          </w:tcPr>
          <w:p w14:paraId="7FD301EB" w14:textId="7A50AC80" w:rsidR="00A7420F" w:rsidRPr="00EE1FE5" w:rsidRDefault="00A7420F" w:rsidP="0077682B">
            <w:pPr>
              <w:pStyle w:val="Brdtext"/>
              <w:ind w:left="0"/>
            </w:pPr>
            <w:r w:rsidRPr="00EE1FE5">
              <w:t>253XI323_L2_N</w:t>
            </w:r>
          </w:p>
        </w:tc>
        <w:tc>
          <w:tcPr>
            <w:tcW w:w="3119" w:type="dxa"/>
          </w:tcPr>
          <w:p w14:paraId="5CFD9D7D" w14:textId="52634297" w:rsidR="00A7420F" w:rsidRPr="00EE1FE5" w:rsidRDefault="00A7420F" w:rsidP="0077682B">
            <w:pPr>
              <w:pStyle w:val="Brdtext"/>
              <w:ind w:left="0"/>
            </w:pPr>
            <w:r w:rsidRPr="00EE1FE5">
              <w:t>253XI323 ≤ L2</w:t>
            </w:r>
          </w:p>
        </w:tc>
        <w:tc>
          <w:tcPr>
            <w:tcW w:w="425" w:type="dxa"/>
          </w:tcPr>
          <w:p w14:paraId="088FADD7" w14:textId="77777777" w:rsidR="00A7420F" w:rsidRPr="00EE1FE5" w:rsidRDefault="00A7420F" w:rsidP="0077682B">
            <w:pPr>
              <w:pStyle w:val="Brdtext"/>
              <w:ind w:left="0"/>
            </w:pPr>
          </w:p>
        </w:tc>
        <w:tc>
          <w:tcPr>
            <w:tcW w:w="425" w:type="dxa"/>
          </w:tcPr>
          <w:p w14:paraId="0B0CB407" w14:textId="44FE7CC9" w:rsidR="00A7420F" w:rsidRPr="00EE1FE5" w:rsidRDefault="00A7420F" w:rsidP="0077682B">
            <w:pPr>
              <w:pStyle w:val="Brdtext"/>
              <w:ind w:left="0"/>
            </w:pPr>
            <w:r w:rsidRPr="00EE1FE5">
              <w:t>X</w:t>
            </w:r>
          </w:p>
        </w:tc>
        <w:tc>
          <w:tcPr>
            <w:tcW w:w="425" w:type="dxa"/>
          </w:tcPr>
          <w:p w14:paraId="01631663" w14:textId="77777777" w:rsidR="00A7420F" w:rsidRPr="00EE1FE5" w:rsidRDefault="00A7420F" w:rsidP="0077682B">
            <w:pPr>
              <w:pStyle w:val="Brdtext"/>
              <w:ind w:left="0"/>
            </w:pPr>
          </w:p>
        </w:tc>
        <w:tc>
          <w:tcPr>
            <w:tcW w:w="1134" w:type="dxa"/>
          </w:tcPr>
          <w:p w14:paraId="515E7D06" w14:textId="77777777" w:rsidR="00A7420F" w:rsidRPr="00EE1FE5" w:rsidRDefault="00A7420F" w:rsidP="0077682B">
            <w:pPr>
              <w:pStyle w:val="Brdtext"/>
              <w:ind w:left="0"/>
            </w:pPr>
          </w:p>
        </w:tc>
      </w:tr>
      <w:tr w:rsidR="007D1136" w:rsidRPr="00EE1FE5" w14:paraId="3A9E2E47" w14:textId="77777777" w:rsidTr="0077682B">
        <w:tc>
          <w:tcPr>
            <w:tcW w:w="2405" w:type="dxa"/>
          </w:tcPr>
          <w:p w14:paraId="67AC489B" w14:textId="56C87C21" w:rsidR="007D1136" w:rsidRPr="00EE1FE5" w:rsidRDefault="007D1136" w:rsidP="0077682B">
            <w:pPr>
              <w:pStyle w:val="Brdtext"/>
              <w:ind w:left="0"/>
            </w:pPr>
          </w:p>
        </w:tc>
        <w:tc>
          <w:tcPr>
            <w:tcW w:w="3119" w:type="dxa"/>
          </w:tcPr>
          <w:p w14:paraId="576A4BE2" w14:textId="20668634" w:rsidR="007D1136" w:rsidRPr="00EE1FE5" w:rsidRDefault="001E452E" w:rsidP="0077682B">
            <w:pPr>
              <w:pStyle w:val="Brdtext"/>
              <w:ind w:left="0"/>
            </w:pPr>
            <w:r w:rsidRPr="00EE1FE5">
              <w:t>process-nödstopp</w:t>
            </w:r>
          </w:p>
        </w:tc>
        <w:tc>
          <w:tcPr>
            <w:tcW w:w="425" w:type="dxa"/>
          </w:tcPr>
          <w:p w14:paraId="23EDF452" w14:textId="77777777" w:rsidR="007D1136" w:rsidRPr="00EE1FE5" w:rsidRDefault="007D1136" w:rsidP="0077682B">
            <w:pPr>
              <w:pStyle w:val="Brdtext"/>
              <w:ind w:left="0"/>
            </w:pPr>
          </w:p>
        </w:tc>
        <w:tc>
          <w:tcPr>
            <w:tcW w:w="425" w:type="dxa"/>
          </w:tcPr>
          <w:p w14:paraId="7AC2B1BF" w14:textId="77777777" w:rsidR="007D1136" w:rsidRPr="00EE1FE5" w:rsidRDefault="007D1136" w:rsidP="0077682B">
            <w:pPr>
              <w:pStyle w:val="Brdtext"/>
              <w:ind w:left="0"/>
            </w:pPr>
            <w:r w:rsidRPr="00EE1FE5">
              <w:t>X</w:t>
            </w:r>
          </w:p>
        </w:tc>
        <w:tc>
          <w:tcPr>
            <w:tcW w:w="425" w:type="dxa"/>
          </w:tcPr>
          <w:p w14:paraId="1A29E2ED" w14:textId="77777777" w:rsidR="007D1136" w:rsidRPr="00EE1FE5" w:rsidRDefault="007D1136" w:rsidP="0077682B">
            <w:pPr>
              <w:pStyle w:val="Brdtext"/>
              <w:ind w:left="0"/>
            </w:pPr>
          </w:p>
        </w:tc>
        <w:tc>
          <w:tcPr>
            <w:tcW w:w="1134" w:type="dxa"/>
          </w:tcPr>
          <w:p w14:paraId="53F35F5C" w14:textId="77777777" w:rsidR="007D1136" w:rsidRPr="00EE1FE5" w:rsidRDefault="007D1136" w:rsidP="0077682B">
            <w:pPr>
              <w:pStyle w:val="Brdtext"/>
              <w:ind w:left="0"/>
            </w:pPr>
          </w:p>
        </w:tc>
      </w:tr>
    </w:tbl>
    <w:p w14:paraId="47EE9E08" w14:textId="77777777" w:rsidR="007D1136" w:rsidRPr="00EE1FE5" w:rsidRDefault="007D1136" w:rsidP="00DD6ACC">
      <w:pPr>
        <w:pStyle w:val="Brdtext"/>
      </w:pPr>
    </w:p>
    <w:p w14:paraId="7BFD71AF" w14:textId="31B396F4" w:rsidR="007D1136" w:rsidRPr="00EE1FE5" w:rsidRDefault="007D1136" w:rsidP="007D1136">
      <w:pPr>
        <w:pStyle w:val="Brdtext"/>
        <w:rPr>
          <w:i/>
        </w:rPr>
      </w:pPr>
      <w:r w:rsidRPr="00EE1FE5">
        <w:rPr>
          <w:i/>
        </w:rPr>
        <w:t xml:space="preserve">SIL-klassad säkerhetskrets för </w:t>
      </w:r>
      <w:r w:rsidR="001E452E" w:rsidRPr="00EE1FE5">
        <w:rPr>
          <w:i/>
        </w:rPr>
        <w:t>345SV599-MV1</w:t>
      </w:r>
      <w:r w:rsidRPr="00EE1FE5">
        <w:rPr>
          <w:i/>
        </w:rPr>
        <w:t xml:space="preserve"> (Order till </w:t>
      </w:r>
      <w:r w:rsidR="001E452E" w:rsidRPr="00EE1FE5">
        <w:rPr>
          <w:i/>
        </w:rPr>
        <w:t>öppen</w:t>
      </w:r>
      <w:r w:rsidRPr="00EE1FE5">
        <w:rPr>
          <w:i/>
        </w:rPr>
        <w:t>):</w:t>
      </w:r>
    </w:p>
    <w:p w14:paraId="4ABE9335" w14:textId="3559560D" w:rsidR="00230B86" w:rsidRPr="00EE1FE5" w:rsidRDefault="001E452E" w:rsidP="007D1136">
      <w:pPr>
        <w:pStyle w:val="Brdtext"/>
      </w:pPr>
      <w:r w:rsidRPr="00EE1FE5">
        <w:t xml:space="preserve">Högt tryck </w:t>
      </w:r>
      <w:r w:rsidR="00A2558E" w:rsidRPr="00EE1FE5">
        <w:t>320XI320</w:t>
      </w:r>
      <w:r w:rsidRPr="00EE1FE5">
        <w:t>_H2 (2oo3) öppnar 345SV599</w:t>
      </w:r>
      <w:r w:rsidR="007D1136" w:rsidRPr="00EE1FE5">
        <w:t xml:space="preserve"> (utgång FALSE).</w:t>
      </w:r>
    </w:p>
    <w:p w14:paraId="7F23295B" w14:textId="63BF2165" w:rsidR="001E452E" w:rsidRPr="00EE1FE5" w:rsidRDefault="001E452E" w:rsidP="007D1136">
      <w:pPr>
        <w:pStyle w:val="Brdtext"/>
      </w:pPr>
      <w:r w:rsidRPr="00EE1FE5">
        <w:t xml:space="preserve">Högt tryck 345PI361_H2 </w:t>
      </w:r>
      <w:r w:rsidR="007F7BB1" w:rsidRPr="007F7BB1">
        <w:rPr>
          <w:color w:val="FF0000"/>
        </w:rPr>
        <w:t>(4,4bar)</w:t>
      </w:r>
      <w:r w:rsidR="007F7BB1">
        <w:t xml:space="preserve"> </w:t>
      </w:r>
      <w:r w:rsidRPr="00EE1FE5">
        <w:t>öppnar 345SV599 (utgång FALSE).</w:t>
      </w:r>
    </w:p>
    <w:p w14:paraId="7206145E" w14:textId="6ADC7357" w:rsidR="00A7420F" w:rsidRPr="00EE1FE5" w:rsidRDefault="00A7420F" w:rsidP="007D1136">
      <w:pPr>
        <w:pStyle w:val="Brdtext"/>
      </w:pPr>
      <w:r w:rsidRPr="00EE1FE5">
        <w:t>Lågt tryck 253XI323_L2 (2oo3) öppnar 345SV599 (utgång FALSE).</w:t>
      </w:r>
    </w:p>
    <w:p w14:paraId="36B58776" w14:textId="44F5EE56" w:rsidR="001E452E" w:rsidRPr="00EE1FE5" w:rsidRDefault="001E452E" w:rsidP="007D1136">
      <w:pPr>
        <w:pStyle w:val="Brdtext"/>
      </w:pPr>
      <w:r w:rsidRPr="00EE1FE5">
        <w:t xml:space="preserve">Process-nödstopp (se </w:t>
      </w:r>
      <w:r w:rsidRPr="00EE1FE5">
        <w:fldChar w:fldCharType="begin"/>
      </w:r>
      <w:r w:rsidRPr="00EE1FE5">
        <w:instrText xml:space="preserve"> REF _Ref25546299 \r \h </w:instrText>
      </w:r>
      <w:r w:rsidRPr="00EE1FE5">
        <w:fldChar w:fldCharType="separate"/>
      </w:r>
      <w:r w:rsidR="0090239C">
        <w:t>2.4</w:t>
      </w:r>
      <w:r w:rsidRPr="00EE1FE5">
        <w:fldChar w:fldCharType="end"/>
      </w:r>
      <w:r w:rsidRPr="00EE1FE5">
        <w:t>) öppnar 345SV599 (utgång FALSE).</w:t>
      </w:r>
    </w:p>
    <w:p w14:paraId="40CD48AF" w14:textId="77777777" w:rsidR="00D376FA" w:rsidRPr="00EE1FE5" w:rsidRDefault="00D376FA" w:rsidP="007D1136">
      <w:pPr>
        <w:pStyle w:val="Brdtext"/>
      </w:pPr>
    </w:p>
    <w:p w14:paraId="30A8BBCE" w14:textId="55FF16D3" w:rsidR="00D376FA" w:rsidRPr="00EE1FE5" w:rsidRDefault="00D376FA" w:rsidP="00D376FA">
      <w:pPr>
        <w:pStyle w:val="Rubrik3"/>
      </w:pPr>
      <w:bookmarkStart w:id="78" w:name="_Toc34189015"/>
      <w:r w:rsidRPr="00EE1FE5">
        <w:t>Bypass-ventil sprängbleck toppgasrening</w:t>
      </w:r>
      <w:bookmarkEnd w:id="78"/>
    </w:p>
    <w:p w14:paraId="5439A49A" w14:textId="590D5561" w:rsidR="00D376FA" w:rsidRPr="00EE1FE5" w:rsidRDefault="00D376FA" w:rsidP="00D376FA">
      <w:pPr>
        <w:pStyle w:val="Brdtext"/>
        <w:rPr>
          <w:i/>
        </w:rPr>
      </w:pPr>
      <w:r w:rsidRPr="00EE1FE5">
        <w:rPr>
          <w:i/>
        </w:rPr>
        <w:t>345SV524</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0A3A4FD0" w14:textId="77777777" w:rsidTr="0077682B">
        <w:trPr>
          <w:trHeight w:val="417"/>
        </w:trPr>
        <w:tc>
          <w:tcPr>
            <w:tcW w:w="1686" w:type="dxa"/>
          </w:tcPr>
          <w:p w14:paraId="426C8ED2" w14:textId="77777777" w:rsidR="00D376FA" w:rsidRPr="00EE1FE5" w:rsidRDefault="00D376FA" w:rsidP="0077682B">
            <w:pPr>
              <w:pStyle w:val="Brdtext"/>
              <w:ind w:left="0"/>
            </w:pPr>
            <w:r w:rsidRPr="00EE1FE5">
              <w:t>Objekttyp</w:t>
            </w:r>
          </w:p>
        </w:tc>
        <w:tc>
          <w:tcPr>
            <w:tcW w:w="2741" w:type="dxa"/>
          </w:tcPr>
          <w:p w14:paraId="59AFF730" w14:textId="77777777" w:rsidR="00D376FA" w:rsidRPr="00EE1FE5" w:rsidRDefault="00D376FA" w:rsidP="0077682B">
            <w:pPr>
              <w:pStyle w:val="Brdtext"/>
              <w:ind w:left="0"/>
            </w:pPr>
            <w:r w:rsidRPr="00EE1FE5">
              <w:t>Objekt/signal</w:t>
            </w:r>
          </w:p>
        </w:tc>
        <w:tc>
          <w:tcPr>
            <w:tcW w:w="3446" w:type="dxa"/>
          </w:tcPr>
          <w:p w14:paraId="4EAAD1AA" w14:textId="77777777" w:rsidR="00D376FA" w:rsidRPr="00EE1FE5" w:rsidRDefault="00D376FA" w:rsidP="0077682B">
            <w:pPr>
              <w:pStyle w:val="Brdtext"/>
              <w:ind w:left="0"/>
            </w:pPr>
            <w:r w:rsidRPr="00EE1FE5">
              <w:t>Beskrivning</w:t>
            </w:r>
          </w:p>
        </w:tc>
      </w:tr>
      <w:tr w:rsidR="00D376FA" w:rsidRPr="00EE1FE5" w14:paraId="630B6284" w14:textId="77777777" w:rsidTr="0077682B">
        <w:trPr>
          <w:trHeight w:val="417"/>
        </w:trPr>
        <w:tc>
          <w:tcPr>
            <w:tcW w:w="1686" w:type="dxa"/>
          </w:tcPr>
          <w:p w14:paraId="7A1484FF" w14:textId="77777777" w:rsidR="00D376FA" w:rsidRPr="00EE1FE5" w:rsidRDefault="00D376FA" w:rsidP="0077682B">
            <w:pPr>
              <w:pStyle w:val="Brdtext"/>
              <w:ind w:left="0"/>
            </w:pPr>
            <w:r w:rsidRPr="00EE1FE5">
              <w:t>VAL</w:t>
            </w:r>
          </w:p>
        </w:tc>
        <w:tc>
          <w:tcPr>
            <w:tcW w:w="2741" w:type="dxa"/>
          </w:tcPr>
          <w:p w14:paraId="003F31D0" w14:textId="56834CB6" w:rsidR="00D376FA" w:rsidRPr="00EE1FE5" w:rsidRDefault="00D376FA" w:rsidP="0077682B">
            <w:pPr>
              <w:pStyle w:val="Brdtext"/>
              <w:ind w:left="0"/>
            </w:pPr>
            <w:r w:rsidRPr="00EE1FE5">
              <w:t>345SV524</w:t>
            </w:r>
          </w:p>
        </w:tc>
        <w:tc>
          <w:tcPr>
            <w:tcW w:w="3446" w:type="dxa"/>
          </w:tcPr>
          <w:p w14:paraId="13669FC1" w14:textId="5457AC42" w:rsidR="00D376FA" w:rsidRPr="00EE1FE5" w:rsidRDefault="00D376FA" w:rsidP="0077682B">
            <w:pPr>
              <w:pStyle w:val="Brdtext"/>
              <w:ind w:left="0"/>
            </w:pPr>
            <w:r w:rsidRPr="00EE1FE5">
              <w:t>Bypass-ventil sprängbleck toppgasrening</w:t>
            </w:r>
          </w:p>
        </w:tc>
      </w:tr>
    </w:tbl>
    <w:p w14:paraId="46CF3B06" w14:textId="77777777" w:rsidR="00D376FA" w:rsidRPr="00EE1FE5" w:rsidRDefault="00D376FA" w:rsidP="00D376FA">
      <w:pPr>
        <w:pStyle w:val="Brdtext"/>
        <w:ind w:left="0"/>
        <w:rPr>
          <w:highlight w:val="yellow"/>
        </w:rPr>
      </w:pPr>
    </w:p>
    <w:p w14:paraId="171835C4" w14:textId="77777777" w:rsidR="00D376FA" w:rsidRPr="00EE1FE5" w:rsidRDefault="00D376FA" w:rsidP="00D376FA">
      <w:pPr>
        <w:pStyle w:val="Brdtext"/>
      </w:pPr>
    </w:p>
    <w:p w14:paraId="16D358DA" w14:textId="19885604" w:rsidR="00D376FA" w:rsidRPr="00EE1FE5" w:rsidRDefault="00D376FA" w:rsidP="00D376FA">
      <w:pPr>
        <w:pStyle w:val="Brdtext"/>
      </w:pPr>
      <w:proofErr w:type="spellStart"/>
      <w:r w:rsidRPr="00EE1FE5">
        <w:rPr>
          <w:i/>
        </w:rPr>
        <w:t>Förreglingar</w:t>
      </w:r>
      <w:proofErr w:type="spellEnd"/>
      <w:r w:rsidRPr="00EE1FE5">
        <w:rPr>
          <w:i/>
        </w:rPr>
        <w:t xml:space="preserve"> för 345SV524 (Förreglas till öppen):</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6052585F" w14:textId="77777777" w:rsidTr="0077682B">
        <w:tc>
          <w:tcPr>
            <w:tcW w:w="2405" w:type="dxa"/>
          </w:tcPr>
          <w:p w14:paraId="450462F6" w14:textId="77777777" w:rsidR="00D376FA" w:rsidRPr="00EE1FE5" w:rsidRDefault="00D376FA" w:rsidP="0077682B">
            <w:pPr>
              <w:pStyle w:val="Brdtext"/>
              <w:ind w:left="0"/>
            </w:pPr>
            <w:r w:rsidRPr="00EE1FE5">
              <w:t>Objekt/signal</w:t>
            </w:r>
          </w:p>
        </w:tc>
        <w:tc>
          <w:tcPr>
            <w:tcW w:w="3119" w:type="dxa"/>
          </w:tcPr>
          <w:p w14:paraId="545540F2" w14:textId="77777777" w:rsidR="00D376FA" w:rsidRPr="00EE1FE5" w:rsidRDefault="00D376FA" w:rsidP="0077682B">
            <w:pPr>
              <w:pStyle w:val="Brdtext"/>
              <w:ind w:left="0"/>
            </w:pPr>
            <w:r w:rsidRPr="00EE1FE5">
              <w:t>Beskrivning</w:t>
            </w:r>
          </w:p>
        </w:tc>
        <w:tc>
          <w:tcPr>
            <w:tcW w:w="425" w:type="dxa"/>
          </w:tcPr>
          <w:p w14:paraId="65A96BFD" w14:textId="77777777" w:rsidR="00D376FA" w:rsidRPr="00EE1FE5" w:rsidRDefault="00D376FA" w:rsidP="0077682B">
            <w:pPr>
              <w:pStyle w:val="Brdtext"/>
              <w:ind w:left="0"/>
            </w:pPr>
            <w:r w:rsidRPr="00EE1FE5">
              <w:t>A</w:t>
            </w:r>
          </w:p>
        </w:tc>
        <w:tc>
          <w:tcPr>
            <w:tcW w:w="425" w:type="dxa"/>
          </w:tcPr>
          <w:p w14:paraId="2FA0AE37" w14:textId="77777777" w:rsidR="00D376FA" w:rsidRPr="00EE1FE5" w:rsidRDefault="00D376FA" w:rsidP="0077682B">
            <w:pPr>
              <w:pStyle w:val="Brdtext"/>
              <w:ind w:left="0"/>
            </w:pPr>
            <w:r w:rsidRPr="00EE1FE5">
              <w:t>B</w:t>
            </w:r>
          </w:p>
        </w:tc>
        <w:tc>
          <w:tcPr>
            <w:tcW w:w="425" w:type="dxa"/>
          </w:tcPr>
          <w:p w14:paraId="42483DA3" w14:textId="77777777" w:rsidR="00D376FA" w:rsidRPr="00EE1FE5" w:rsidRDefault="00D376FA" w:rsidP="0077682B">
            <w:pPr>
              <w:pStyle w:val="Brdtext"/>
              <w:ind w:left="0"/>
            </w:pPr>
            <w:r w:rsidRPr="00EE1FE5">
              <w:t>C</w:t>
            </w:r>
          </w:p>
        </w:tc>
        <w:tc>
          <w:tcPr>
            <w:tcW w:w="1134" w:type="dxa"/>
          </w:tcPr>
          <w:p w14:paraId="68715EE5" w14:textId="77777777" w:rsidR="00D376FA" w:rsidRPr="00EE1FE5" w:rsidRDefault="00D376FA" w:rsidP="0077682B">
            <w:pPr>
              <w:pStyle w:val="Brdtext"/>
              <w:ind w:left="0"/>
            </w:pPr>
            <w:r w:rsidRPr="00EE1FE5">
              <w:t>Runint1</w:t>
            </w:r>
          </w:p>
        </w:tc>
      </w:tr>
      <w:tr w:rsidR="00EE1FE5" w:rsidRPr="00EE1FE5" w14:paraId="1DF8E76B" w14:textId="77777777" w:rsidTr="0077682B">
        <w:tc>
          <w:tcPr>
            <w:tcW w:w="2405" w:type="dxa"/>
          </w:tcPr>
          <w:p w14:paraId="521524E7" w14:textId="77777777" w:rsidR="00D376FA" w:rsidRPr="00EE1FE5" w:rsidRDefault="00D376FA" w:rsidP="0077682B">
            <w:pPr>
              <w:pStyle w:val="Brdtext"/>
              <w:ind w:left="0"/>
            </w:pPr>
          </w:p>
        </w:tc>
        <w:tc>
          <w:tcPr>
            <w:tcW w:w="3119" w:type="dxa"/>
          </w:tcPr>
          <w:p w14:paraId="10359D71" w14:textId="509DEE18" w:rsidR="00D376FA" w:rsidRPr="00EE1FE5" w:rsidRDefault="00D376FA" w:rsidP="0077682B">
            <w:pPr>
              <w:pStyle w:val="Brdtext"/>
              <w:ind w:left="0"/>
            </w:pPr>
            <w:r w:rsidRPr="00EE1FE5">
              <w:t>Säkerhetssystem</w:t>
            </w:r>
          </w:p>
        </w:tc>
        <w:tc>
          <w:tcPr>
            <w:tcW w:w="425" w:type="dxa"/>
          </w:tcPr>
          <w:p w14:paraId="73E5C4A0" w14:textId="77777777" w:rsidR="00D376FA" w:rsidRPr="00EE1FE5" w:rsidRDefault="00D376FA" w:rsidP="0077682B">
            <w:pPr>
              <w:pStyle w:val="Brdtext"/>
              <w:ind w:left="0"/>
            </w:pPr>
          </w:p>
        </w:tc>
        <w:tc>
          <w:tcPr>
            <w:tcW w:w="425" w:type="dxa"/>
          </w:tcPr>
          <w:p w14:paraId="50B52064" w14:textId="77777777" w:rsidR="00D376FA" w:rsidRPr="00EE1FE5" w:rsidRDefault="00D376FA" w:rsidP="0077682B">
            <w:pPr>
              <w:pStyle w:val="Brdtext"/>
              <w:ind w:left="0"/>
            </w:pPr>
          </w:p>
        </w:tc>
        <w:tc>
          <w:tcPr>
            <w:tcW w:w="425" w:type="dxa"/>
          </w:tcPr>
          <w:p w14:paraId="4FA87651" w14:textId="77777777" w:rsidR="00D376FA" w:rsidRPr="00EE1FE5" w:rsidRDefault="00D376FA" w:rsidP="0077682B">
            <w:pPr>
              <w:pStyle w:val="Brdtext"/>
              <w:ind w:left="0"/>
            </w:pPr>
            <w:r w:rsidRPr="00EE1FE5">
              <w:t>X</w:t>
            </w:r>
          </w:p>
        </w:tc>
        <w:tc>
          <w:tcPr>
            <w:tcW w:w="1134" w:type="dxa"/>
          </w:tcPr>
          <w:p w14:paraId="0CCFE10A" w14:textId="77777777" w:rsidR="00D376FA" w:rsidRPr="00EE1FE5" w:rsidRDefault="00D376FA" w:rsidP="0077682B">
            <w:pPr>
              <w:pStyle w:val="Brdtext"/>
              <w:ind w:left="0"/>
            </w:pPr>
          </w:p>
        </w:tc>
      </w:tr>
      <w:tr w:rsidR="00D376FA" w:rsidRPr="00EE1FE5" w14:paraId="2EFDDFDD" w14:textId="77777777" w:rsidTr="0077682B">
        <w:tc>
          <w:tcPr>
            <w:tcW w:w="2405" w:type="dxa"/>
          </w:tcPr>
          <w:p w14:paraId="70D2C2D8" w14:textId="559AF2B8" w:rsidR="00D376FA" w:rsidRPr="00EE1FE5" w:rsidRDefault="00A2558E" w:rsidP="0077682B">
            <w:pPr>
              <w:pStyle w:val="Brdtext"/>
              <w:ind w:left="0"/>
            </w:pPr>
            <w:r w:rsidRPr="00EE1FE5">
              <w:t>320XI320_H3_N</w:t>
            </w:r>
          </w:p>
        </w:tc>
        <w:tc>
          <w:tcPr>
            <w:tcW w:w="3119" w:type="dxa"/>
          </w:tcPr>
          <w:p w14:paraId="6089C38A" w14:textId="710AF6E6" w:rsidR="00D376FA" w:rsidRPr="00EE1FE5" w:rsidRDefault="00A2558E" w:rsidP="0077682B">
            <w:pPr>
              <w:pStyle w:val="Brdtext"/>
              <w:ind w:left="0"/>
            </w:pPr>
            <w:r w:rsidRPr="00EE1FE5">
              <w:t>320XI320</w:t>
            </w:r>
            <w:r w:rsidR="00D376FA" w:rsidRPr="00EE1FE5">
              <w:t xml:space="preserve"> </w:t>
            </w:r>
            <w:r w:rsidR="00E377CE" w:rsidRPr="00EE1FE5">
              <w:t>≥</w:t>
            </w:r>
            <w:r w:rsidR="00D376FA" w:rsidRPr="00EE1FE5">
              <w:t xml:space="preserve"> H3</w:t>
            </w:r>
          </w:p>
        </w:tc>
        <w:tc>
          <w:tcPr>
            <w:tcW w:w="425" w:type="dxa"/>
          </w:tcPr>
          <w:p w14:paraId="201F74B4" w14:textId="77777777" w:rsidR="00D376FA" w:rsidRPr="00EE1FE5" w:rsidRDefault="00D376FA" w:rsidP="0077682B">
            <w:pPr>
              <w:pStyle w:val="Brdtext"/>
              <w:ind w:left="0"/>
            </w:pPr>
          </w:p>
        </w:tc>
        <w:tc>
          <w:tcPr>
            <w:tcW w:w="425" w:type="dxa"/>
          </w:tcPr>
          <w:p w14:paraId="71CCE29F" w14:textId="77777777" w:rsidR="00D376FA" w:rsidRPr="00EE1FE5" w:rsidRDefault="00D376FA" w:rsidP="0077682B">
            <w:pPr>
              <w:pStyle w:val="Brdtext"/>
              <w:ind w:left="0"/>
            </w:pPr>
            <w:r w:rsidRPr="00EE1FE5">
              <w:t>X</w:t>
            </w:r>
          </w:p>
        </w:tc>
        <w:tc>
          <w:tcPr>
            <w:tcW w:w="425" w:type="dxa"/>
          </w:tcPr>
          <w:p w14:paraId="5C1EE7AB" w14:textId="77777777" w:rsidR="00D376FA" w:rsidRPr="00EE1FE5" w:rsidRDefault="00D376FA" w:rsidP="0077682B">
            <w:pPr>
              <w:pStyle w:val="Brdtext"/>
              <w:ind w:left="0"/>
            </w:pPr>
          </w:p>
        </w:tc>
        <w:tc>
          <w:tcPr>
            <w:tcW w:w="1134" w:type="dxa"/>
          </w:tcPr>
          <w:p w14:paraId="28AA7958" w14:textId="77777777" w:rsidR="00D376FA" w:rsidRPr="00EE1FE5" w:rsidRDefault="00D376FA" w:rsidP="0077682B">
            <w:pPr>
              <w:pStyle w:val="Brdtext"/>
              <w:ind w:left="0"/>
            </w:pPr>
          </w:p>
        </w:tc>
      </w:tr>
    </w:tbl>
    <w:p w14:paraId="4FE7243B" w14:textId="77777777" w:rsidR="00D376FA" w:rsidRPr="00EE1FE5" w:rsidRDefault="00D376FA" w:rsidP="00D376FA">
      <w:pPr>
        <w:pStyle w:val="Brdtext"/>
      </w:pPr>
    </w:p>
    <w:p w14:paraId="7165BBFB" w14:textId="0A7BB2E3" w:rsidR="00D376FA" w:rsidRPr="00EE1FE5" w:rsidRDefault="00950C96" w:rsidP="00D376FA">
      <w:pPr>
        <w:pStyle w:val="Brdtext"/>
        <w:rPr>
          <w:i/>
        </w:rPr>
      </w:pPr>
      <w:r w:rsidRPr="00EE1FE5">
        <w:rPr>
          <w:i/>
        </w:rPr>
        <w:t>Säkerhetskrets</w:t>
      </w:r>
      <w:r w:rsidR="00D376FA" w:rsidRPr="00EE1FE5">
        <w:rPr>
          <w:i/>
        </w:rPr>
        <w:t xml:space="preserve"> för 345SV524-MV1 (Order till öppen):</w:t>
      </w:r>
    </w:p>
    <w:p w14:paraId="66E97023" w14:textId="2348A34E" w:rsidR="00D376FA" w:rsidRPr="00EE1FE5" w:rsidRDefault="00D376FA" w:rsidP="00D376FA">
      <w:pPr>
        <w:pStyle w:val="Brdtext"/>
      </w:pPr>
      <w:r w:rsidRPr="00EE1FE5">
        <w:t xml:space="preserve">Högt tryck </w:t>
      </w:r>
      <w:r w:rsidR="00A2558E" w:rsidRPr="00EE1FE5">
        <w:t>320XI320</w:t>
      </w:r>
      <w:r w:rsidRPr="00EE1FE5">
        <w:t>_H3 (2oo3) öppnar 345SV</w:t>
      </w:r>
      <w:r w:rsidR="00777951" w:rsidRPr="00EE1FE5">
        <w:t>524 (utgång TRUE</w:t>
      </w:r>
      <w:r w:rsidRPr="00EE1FE5">
        <w:t>).</w:t>
      </w:r>
      <w:r w:rsidR="00950C96" w:rsidRPr="00EE1FE5">
        <w:br/>
        <w:t xml:space="preserve">(Notera att detta nog inte kan klassas som SIL eftersom ventilen är </w:t>
      </w:r>
      <w:proofErr w:type="spellStart"/>
      <w:r w:rsidR="00950C96" w:rsidRPr="00EE1FE5">
        <w:t>fail-closed</w:t>
      </w:r>
      <w:proofErr w:type="spellEnd"/>
      <w:r w:rsidR="00950C96" w:rsidRPr="00EE1FE5">
        <w:t>!</w:t>
      </w:r>
      <w:r w:rsidR="00950C96" w:rsidRPr="00EE1FE5">
        <w:br/>
        <w:t>Per definition behöver denna ventil enligt Hazop-diskussioner ej heller vara SIL eftersom skyddet egentligen består av sprängblecket. Vi väljer ändå att låta styrningen av magnetventilen ligga kvar i säkerhetssystemet eftersom övrig funktionalitet för skydd mot högt tryck ligger där)</w:t>
      </w:r>
    </w:p>
    <w:p w14:paraId="0FFE5BA5" w14:textId="77777777" w:rsidR="00D376FA" w:rsidRPr="00EE1FE5" w:rsidRDefault="00D376FA" w:rsidP="007D1136">
      <w:pPr>
        <w:pStyle w:val="Brdtext"/>
      </w:pPr>
    </w:p>
    <w:p w14:paraId="559AE79A" w14:textId="0A516B03" w:rsidR="00777951" w:rsidRPr="00EE1FE5" w:rsidRDefault="00777951" w:rsidP="00777951">
      <w:pPr>
        <w:pStyle w:val="Rubrik3"/>
      </w:pPr>
      <w:bookmarkStart w:id="79" w:name="_Toc34189016"/>
      <w:r w:rsidRPr="00EE1FE5">
        <w:t xml:space="preserve">Bypass-ventil </w:t>
      </w:r>
      <w:proofErr w:type="spellStart"/>
      <w:r w:rsidRPr="00EE1FE5">
        <w:t>processgas</w:t>
      </w:r>
      <w:proofErr w:type="spellEnd"/>
      <w:r w:rsidRPr="00EE1FE5">
        <w:t xml:space="preserve"> till fackla</w:t>
      </w:r>
      <w:bookmarkEnd w:id="79"/>
    </w:p>
    <w:p w14:paraId="4EC53656" w14:textId="77777777" w:rsidR="00777951" w:rsidRPr="00EE1FE5" w:rsidRDefault="00777951" w:rsidP="00777951">
      <w:pPr>
        <w:pStyle w:val="Brdtext"/>
      </w:pPr>
    </w:p>
    <w:p w14:paraId="32B3E2FA" w14:textId="12FA9A82" w:rsidR="00777951" w:rsidRPr="00EE1FE5" w:rsidRDefault="00777951" w:rsidP="00777951">
      <w:pPr>
        <w:pStyle w:val="Brdtext"/>
        <w:rPr>
          <w:i/>
        </w:rPr>
      </w:pPr>
      <w:r w:rsidRPr="00EE1FE5">
        <w:rPr>
          <w:i/>
        </w:rPr>
        <w:lastRenderedPageBreak/>
        <w:t>353SV599</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3C7393FB" w14:textId="77777777" w:rsidTr="0077682B">
        <w:trPr>
          <w:trHeight w:val="417"/>
        </w:trPr>
        <w:tc>
          <w:tcPr>
            <w:tcW w:w="1686" w:type="dxa"/>
          </w:tcPr>
          <w:p w14:paraId="3A17571B" w14:textId="77777777" w:rsidR="00777951" w:rsidRPr="00EE1FE5" w:rsidRDefault="00777951" w:rsidP="0077682B">
            <w:pPr>
              <w:pStyle w:val="Brdtext"/>
              <w:ind w:left="0"/>
            </w:pPr>
            <w:r w:rsidRPr="00EE1FE5">
              <w:t>Objekttyp</w:t>
            </w:r>
          </w:p>
        </w:tc>
        <w:tc>
          <w:tcPr>
            <w:tcW w:w="2741" w:type="dxa"/>
          </w:tcPr>
          <w:p w14:paraId="2C7568D2" w14:textId="77777777" w:rsidR="00777951" w:rsidRPr="00EE1FE5" w:rsidRDefault="00777951" w:rsidP="0077682B">
            <w:pPr>
              <w:pStyle w:val="Brdtext"/>
              <w:ind w:left="0"/>
            </w:pPr>
            <w:r w:rsidRPr="00EE1FE5">
              <w:t>Objekt/signal</w:t>
            </w:r>
          </w:p>
        </w:tc>
        <w:tc>
          <w:tcPr>
            <w:tcW w:w="3446" w:type="dxa"/>
          </w:tcPr>
          <w:p w14:paraId="2F431B1A" w14:textId="77777777" w:rsidR="00777951" w:rsidRPr="00EE1FE5" w:rsidRDefault="00777951" w:rsidP="0077682B">
            <w:pPr>
              <w:pStyle w:val="Brdtext"/>
              <w:ind w:left="0"/>
            </w:pPr>
            <w:r w:rsidRPr="00EE1FE5">
              <w:t>Beskrivning</w:t>
            </w:r>
          </w:p>
        </w:tc>
      </w:tr>
      <w:tr w:rsidR="00777951" w:rsidRPr="00EE1FE5" w14:paraId="364AC757" w14:textId="77777777" w:rsidTr="0077682B">
        <w:trPr>
          <w:trHeight w:val="417"/>
        </w:trPr>
        <w:tc>
          <w:tcPr>
            <w:tcW w:w="1686" w:type="dxa"/>
          </w:tcPr>
          <w:p w14:paraId="3900CE5D" w14:textId="77777777" w:rsidR="00777951" w:rsidRPr="00EE1FE5" w:rsidRDefault="00777951" w:rsidP="0077682B">
            <w:pPr>
              <w:pStyle w:val="Brdtext"/>
              <w:ind w:left="0"/>
            </w:pPr>
            <w:r w:rsidRPr="00EE1FE5">
              <w:t>VAL</w:t>
            </w:r>
          </w:p>
        </w:tc>
        <w:tc>
          <w:tcPr>
            <w:tcW w:w="2741" w:type="dxa"/>
          </w:tcPr>
          <w:p w14:paraId="6EF998E1" w14:textId="6D644365" w:rsidR="00777951" w:rsidRPr="00EE1FE5" w:rsidRDefault="00777951" w:rsidP="0077682B">
            <w:pPr>
              <w:pStyle w:val="Brdtext"/>
              <w:ind w:left="0"/>
            </w:pPr>
            <w:r w:rsidRPr="00EE1FE5">
              <w:t>353SV599</w:t>
            </w:r>
          </w:p>
        </w:tc>
        <w:tc>
          <w:tcPr>
            <w:tcW w:w="3446" w:type="dxa"/>
          </w:tcPr>
          <w:p w14:paraId="786ADA6F" w14:textId="2D195F8E" w:rsidR="00777951" w:rsidRPr="00EE1FE5" w:rsidRDefault="00777951" w:rsidP="0077682B">
            <w:pPr>
              <w:pStyle w:val="Brdtext"/>
              <w:ind w:left="0"/>
            </w:pPr>
            <w:r w:rsidRPr="00EE1FE5">
              <w:t xml:space="preserve">Bypass-ventil </w:t>
            </w:r>
            <w:proofErr w:type="spellStart"/>
            <w:r w:rsidRPr="00EE1FE5">
              <w:t>processgas</w:t>
            </w:r>
            <w:proofErr w:type="spellEnd"/>
            <w:r w:rsidRPr="00EE1FE5">
              <w:t xml:space="preserve"> till fackla</w:t>
            </w:r>
          </w:p>
        </w:tc>
      </w:tr>
    </w:tbl>
    <w:p w14:paraId="18D028FD" w14:textId="77777777" w:rsidR="00777951" w:rsidRPr="00EE1FE5" w:rsidRDefault="00777951" w:rsidP="00777951">
      <w:pPr>
        <w:pStyle w:val="Brdtext"/>
        <w:ind w:left="0"/>
      </w:pPr>
    </w:p>
    <w:p w14:paraId="04C12098" w14:textId="0A1096F3" w:rsidR="00777951" w:rsidRPr="00EE1FE5" w:rsidRDefault="00777951" w:rsidP="00777951">
      <w:pPr>
        <w:pStyle w:val="Brdtext"/>
      </w:pPr>
      <w:proofErr w:type="spellStart"/>
      <w:r w:rsidRPr="00EE1FE5">
        <w:rPr>
          <w:i/>
        </w:rPr>
        <w:t>Förreglingar</w:t>
      </w:r>
      <w:proofErr w:type="spellEnd"/>
      <w:r w:rsidRPr="00EE1FE5">
        <w:rPr>
          <w:i/>
        </w:rPr>
        <w:t xml:space="preserve"> för 353SV599 (Förreglas till öppen):</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6E069FA5" w14:textId="77777777" w:rsidTr="0077682B">
        <w:tc>
          <w:tcPr>
            <w:tcW w:w="2405" w:type="dxa"/>
          </w:tcPr>
          <w:p w14:paraId="000C20EB" w14:textId="77777777" w:rsidR="00777951" w:rsidRPr="00EE1FE5" w:rsidRDefault="00777951" w:rsidP="0077682B">
            <w:pPr>
              <w:pStyle w:val="Brdtext"/>
              <w:ind w:left="0"/>
            </w:pPr>
            <w:r w:rsidRPr="00EE1FE5">
              <w:t>Objekt/signal</w:t>
            </w:r>
          </w:p>
        </w:tc>
        <w:tc>
          <w:tcPr>
            <w:tcW w:w="3119" w:type="dxa"/>
          </w:tcPr>
          <w:p w14:paraId="6C578599" w14:textId="77777777" w:rsidR="00777951" w:rsidRPr="00EE1FE5" w:rsidRDefault="00777951" w:rsidP="0077682B">
            <w:pPr>
              <w:pStyle w:val="Brdtext"/>
              <w:ind w:left="0"/>
            </w:pPr>
            <w:r w:rsidRPr="00EE1FE5">
              <w:t>Beskrivning</w:t>
            </w:r>
          </w:p>
        </w:tc>
        <w:tc>
          <w:tcPr>
            <w:tcW w:w="425" w:type="dxa"/>
          </w:tcPr>
          <w:p w14:paraId="74AD418E" w14:textId="77777777" w:rsidR="00777951" w:rsidRPr="00EE1FE5" w:rsidRDefault="00777951" w:rsidP="0077682B">
            <w:pPr>
              <w:pStyle w:val="Brdtext"/>
              <w:ind w:left="0"/>
            </w:pPr>
            <w:r w:rsidRPr="00EE1FE5">
              <w:t>A</w:t>
            </w:r>
          </w:p>
        </w:tc>
        <w:tc>
          <w:tcPr>
            <w:tcW w:w="425" w:type="dxa"/>
          </w:tcPr>
          <w:p w14:paraId="35B8DFB2" w14:textId="77777777" w:rsidR="00777951" w:rsidRPr="00EE1FE5" w:rsidRDefault="00777951" w:rsidP="0077682B">
            <w:pPr>
              <w:pStyle w:val="Brdtext"/>
              <w:ind w:left="0"/>
            </w:pPr>
            <w:r w:rsidRPr="00EE1FE5">
              <w:t>B</w:t>
            </w:r>
          </w:p>
        </w:tc>
        <w:tc>
          <w:tcPr>
            <w:tcW w:w="425" w:type="dxa"/>
          </w:tcPr>
          <w:p w14:paraId="106A73ED" w14:textId="77777777" w:rsidR="00777951" w:rsidRPr="00EE1FE5" w:rsidRDefault="00777951" w:rsidP="0077682B">
            <w:pPr>
              <w:pStyle w:val="Brdtext"/>
              <w:ind w:left="0"/>
            </w:pPr>
            <w:r w:rsidRPr="00EE1FE5">
              <w:t>C</w:t>
            </w:r>
          </w:p>
        </w:tc>
        <w:tc>
          <w:tcPr>
            <w:tcW w:w="1134" w:type="dxa"/>
          </w:tcPr>
          <w:p w14:paraId="5EEE10C8" w14:textId="77777777" w:rsidR="00777951" w:rsidRPr="00EE1FE5" w:rsidRDefault="00777951" w:rsidP="0077682B">
            <w:pPr>
              <w:pStyle w:val="Brdtext"/>
              <w:ind w:left="0"/>
            </w:pPr>
            <w:r w:rsidRPr="00EE1FE5">
              <w:t>Runint1</w:t>
            </w:r>
          </w:p>
        </w:tc>
      </w:tr>
      <w:tr w:rsidR="00EE1FE5" w:rsidRPr="00EE1FE5" w14:paraId="6565A826" w14:textId="77777777" w:rsidTr="0077682B">
        <w:tc>
          <w:tcPr>
            <w:tcW w:w="2405" w:type="dxa"/>
          </w:tcPr>
          <w:p w14:paraId="0F2778BA" w14:textId="77777777" w:rsidR="00777951" w:rsidRPr="00EE1FE5" w:rsidRDefault="00777951" w:rsidP="0077682B">
            <w:pPr>
              <w:pStyle w:val="Brdtext"/>
              <w:ind w:left="0"/>
            </w:pPr>
          </w:p>
        </w:tc>
        <w:tc>
          <w:tcPr>
            <w:tcW w:w="3119" w:type="dxa"/>
          </w:tcPr>
          <w:p w14:paraId="784F2DBE" w14:textId="77777777" w:rsidR="00777951" w:rsidRPr="00EE1FE5" w:rsidRDefault="00777951" w:rsidP="0077682B">
            <w:pPr>
              <w:pStyle w:val="Brdtext"/>
              <w:ind w:left="0"/>
            </w:pPr>
            <w:r w:rsidRPr="00EE1FE5">
              <w:t>Säkerhetssystem/process-nödstopp</w:t>
            </w:r>
          </w:p>
        </w:tc>
        <w:tc>
          <w:tcPr>
            <w:tcW w:w="425" w:type="dxa"/>
          </w:tcPr>
          <w:p w14:paraId="109AB861" w14:textId="77777777" w:rsidR="00777951" w:rsidRPr="00EE1FE5" w:rsidRDefault="00777951" w:rsidP="0077682B">
            <w:pPr>
              <w:pStyle w:val="Brdtext"/>
              <w:ind w:left="0"/>
            </w:pPr>
          </w:p>
        </w:tc>
        <w:tc>
          <w:tcPr>
            <w:tcW w:w="425" w:type="dxa"/>
          </w:tcPr>
          <w:p w14:paraId="1AA01983" w14:textId="77777777" w:rsidR="00777951" w:rsidRPr="00EE1FE5" w:rsidRDefault="00777951" w:rsidP="0077682B">
            <w:pPr>
              <w:pStyle w:val="Brdtext"/>
              <w:ind w:left="0"/>
            </w:pPr>
          </w:p>
        </w:tc>
        <w:tc>
          <w:tcPr>
            <w:tcW w:w="425" w:type="dxa"/>
          </w:tcPr>
          <w:p w14:paraId="0AFF79E1" w14:textId="77777777" w:rsidR="00777951" w:rsidRPr="00EE1FE5" w:rsidRDefault="00777951" w:rsidP="0077682B">
            <w:pPr>
              <w:pStyle w:val="Brdtext"/>
              <w:ind w:left="0"/>
            </w:pPr>
            <w:r w:rsidRPr="00EE1FE5">
              <w:t>X</w:t>
            </w:r>
          </w:p>
        </w:tc>
        <w:tc>
          <w:tcPr>
            <w:tcW w:w="1134" w:type="dxa"/>
          </w:tcPr>
          <w:p w14:paraId="05F36490" w14:textId="77777777" w:rsidR="00777951" w:rsidRPr="00EE1FE5" w:rsidRDefault="00777951" w:rsidP="0077682B">
            <w:pPr>
              <w:pStyle w:val="Brdtext"/>
              <w:ind w:left="0"/>
            </w:pPr>
          </w:p>
        </w:tc>
      </w:tr>
      <w:tr w:rsidR="00EE1FE5" w:rsidRPr="00EE1FE5" w14:paraId="55FA3F0D" w14:textId="77777777" w:rsidTr="0077682B">
        <w:tc>
          <w:tcPr>
            <w:tcW w:w="2405" w:type="dxa"/>
          </w:tcPr>
          <w:p w14:paraId="417E4B1B" w14:textId="682F26DD" w:rsidR="00777951" w:rsidRPr="00EE1FE5" w:rsidRDefault="00777951" w:rsidP="0077682B">
            <w:pPr>
              <w:pStyle w:val="Brdtext"/>
              <w:ind w:left="0"/>
            </w:pPr>
            <w:r w:rsidRPr="00EE1FE5">
              <w:t>353PI361</w:t>
            </w:r>
            <w:r w:rsidR="0007650D" w:rsidRPr="00EE1FE5">
              <w:t>_H2_N</w:t>
            </w:r>
          </w:p>
        </w:tc>
        <w:tc>
          <w:tcPr>
            <w:tcW w:w="3119" w:type="dxa"/>
          </w:tcPr>
          <w:p w14:paraId="251420C1" w14:textId="6A0058D4" w:rsidR="00777951" w:rsidRPr="00EE1FE5" w:rsidRDefault="00777951" w:rsidP="0077682B">
            <w:pPr>
              <w:pStyle w:val="Brdtext"/>
              <w:ind w:left="0"/>
            </w:pPr>
            <w:r w:rsidRPr="00EE1FE5">
              <w:t xml:space="preserve">353PI361 </w:t>
            </w:r>
            <w:r w:rsidR="00E377CE" w:rsidRPr="00EE1FE5">
              <w:t>≥</w:t>
            </w:r>
            <w:r w:rsidRPr="00EE1FE5">
              <w:t xml:space="preserve"> H2</w:t>
            </w:r>
          </w:p>
        </w:tc>
        <w:tc>
          <w:tcPr>
            <w:tcW w:w="425" w:type="dxa"/>
          </w:tcPr>
          <w:p w14:paraId="10394CB4" w14:textId="77777777" w:rsidR="00777951" w:rsidRPr="00EE1FE5" w:rsidRDefault="00777951" w:rsidP="0077682B">
            <w:pPr>
              <w:pStyle w:val="Brdtext"/>
              <w:ind w:left="0"/>
            </w:pPr>
          </w:p>
        </w:tc>
        <w:tc>
          <w:tcPr>
            <w:tcW w:w="425" w:type="dxa"/>
          </w:tcPr>
          <w:p w14:paraId="01405EE6" w14:textId="77777777" w:rsidR="00777951" w:rsidRPr="00EE1FE5" w:rsidRDefault="00777951" w:rsidP="0077682B">
            <w:pPr>
              <w:pStyle w:val="Brdtext"/>
              <w:ind w:left="0"/>
            </w:pPr>
            <w:r w:rsidRPr="00EE1FE5">
              <w:t>X</w:t>
            </w:r>
          </w:p>
        </w:tc>
        <w:tc>
          <w:tcPr>
            <w:tcW w:w="425" w:type="dxa"/>
          </w:tcPr>
          <w:p w14:paraId="1D85584D" w14:textId="77777777" w:rsidR="00777951" w:rsidRPr="00EE1FE5" w:rsidRDefault="00777951" w:rsidP="0077682B">
            <w:pPr>
              <w:pStyle w:val="Brdtext"/>
              <w:ind w:left="0"/>
            </w:pPr>
          </w:p>
        </w:tc>
        <w:tc>
          <w:tcPr>
            <w:tcW w:w="1134" w:type="dxa"/>
          </w:tcPr>
          <w:p w14:paraId="1F994509" w14:textId="77777777" w:rsidR="00777951" w:rsidRPr="00EE1FE5" w:rsidRDefault="00777951" w:rsidP="0077682B">
            <w:pPr>
              <w:pStyle w:val="Brdtext"/>
              <w:ind w:left="0"/>
            </w:pPr>
          </w:p>
        </w:tc>
      </w:tr>
      <w:tr w:rsidR="00777951" w:rsidRPr="00EE1FE5" w14:paraId="534F1F95" w14:textId="77777777" w:rsidTr="0077682B">
        <w:tc>
          <w:tcPr>
            <w:tcW w:w="2405" w:type="dxa"/>
          </w:tcPr>
          <w:p w14:paraId="7C51B092" w14:textId="77777777" w:rsidR="00777951" w:rsidRPr="00EE1FE5" w:rsidRDefault="00777951" w:rsidP="0077682B">
            <w:pPr>
              <w:pStyle w:val="Brdtext"/>
              <w:ind w:left="0"/>
            </w:pPr>
          </w:p>
        </w:tc>
        <w:tc>
          <w:tcPr>
            <w:tcW w:w="3119" w:type="dxa"/>
          </w:tcPr>
          <w:p w14:paraId="64EFC746" w14:textId="77777777" w:rsidR="00777951" w:rsidRPr="00EE1FE5" w:rsidRDefault="00777951" w:rsidP="0077682B">
            <w:pPr>
              <w:pStyle w:val="Brdtext"/>
              <w:ind w:left="0"/>
            </w:pPr>
            <w:r w:rsidRPr="00EE1FE5">
              <w:t>process-nödstopp</w:t>
            </w:r>
          </w:p>
        </w:tc>
        <w:tc>
          <w:tcPr>
            <w:tcW w:w="425" w:type="dxa"/>
          </w:tcPr>
          <w:p w14:paraId="5DBCBA8B" w14:textId="77777777" w:rsidR="00777951" w:rsidRPr="00EE1FE5" w:rsidRDefault="00777951" w:rsidP="0077682B">
            <w:pPr>
              <w:pStyle w:val="Brdtext"/>
              <w:ind w:left="0"/>
            </w:pPr>
          </w:p>
        </w:tc>
        <w:tc>
          <w:tcPr>
            <w:tcW w:w="425" w:type="dxa"/>
          </w:tcPr>
          <w:p w14:paraId="2C4D58D7" w14:textId="77777777" w:rsidR="00777951" w:rsidRPr="00EE1FE5" w:rsidRDefault="00777951" w:rsidP="0077682B">
            <w:pPr>
              <w:pStyle w:val="Brdtext"/>
              <w:ind w:left="0"/>
            </w:pPr>
            <w:r w:rsidRPr="00EE1FE5">
              <w:t>X</w:t>
            </w:r>
          </w:p>
        </w:tc>
        <w:tc>
          <w:tcPr>
            <w:tcW w:w="425" w:type="dxa"/>
          </w:tcPr>
          <w:p w14:paraId="2E55EAA0" w14:textId="77777777" w:rsidR="00777951" w:rsidRPr="00EE1FE5" w:rsidRDefault="00777951" w:rsidP="0077682B">
            <w:pPr>
              <w:pStyle w:val="Brdtext"/>
              <w:ind w:left="0"/>
            </w:pPr>
          </w:p>
        </w:tc>
        <w:tc>
          <w:tcPr>
            <w:tcW w:w="1134" w:type="dxa"/>
          </w:tcPr>
          <w:p w14:paraId="3116D0A5" w14:textId="77777777" w:rsidR="00777951" w:rsidRPr="00EE1FE5" w:rsidRDefault="00777951" w:rsidP="0077682B">
            <w:pPr>
              <w:pStyle w:val="Brdtext"/>
              <w:ind w:left="0"/>
            </w:pPr>
          </w:p>
        </w:tc>
      </w:tr>
    </w:tbl>
    <w:p w14:paraId="1D7B8893" w14:textId="77777777" w:rsidR="00777951" w:rsidRPr="00EE1FE5" w:rsidRDefault="00777951" w:rsidP="00777951">
      <w:pPr>
        <w:pStyle w:val="Brdtext"/>
      </w:pPr>
    </w:p>
    <w:p w14:paraId="27332308" w14:textId="548FBFCD" w:rsidR="00777951" w:rsidRPr="00EE1FE5" w:rsidRDefault="00777951" w:rsidP="00777951">
      <w:pPr>
        <w:pStyle w:val="Brdtext"/>
        <w:rPr>
          <w:i/>
        </w:rPr>
      </w:pPr>
      <w:r w:rsidRPr="00EE1FE5">
        <w:rPr>
          <w:i/>
        </w:rPr>
        <w:t>SIL-klassad säkerhetskrets för 353SV599-MV1 (Order till öppen):</w:t>
      </w:r>
    </w:p>
    <w:p w14:paraId="2526E051" w14:textId="74BEB243" w:rsidR="00777951" w:rsidRPr="00EE1FE5" w:rsidRDefault="00777951" w:rsidP="00777951">
      <w:pPr>
        <w:pStyle w:val="Brdtext"/>
      </w:pPr>
      <w:r w:rsidRPr="00EE1FE5">
        <w:t>Högt tryck 353PI361_H2 öppnar 353SV599 (utgång FALSE).</w:t>
      </w:r>
    </w:p>
    <w:p w14:paraId="5F785279" w14:textId="0D709C5D" w:rsidR="00777951" w:rsidRPr="00EE1FE5" w:rsidRDefault="00777951" w:rsidP="00777951">
      <w:pPr>
        <w:pStyle w:val="Brdtext"/>
      </w:pPr>
      <w:r w:rsidRPr="00EE1FE5">
        <w:t xml:space="preserve">Process-nödstopp (se </w:t>
      </w:r>
      <w:r w:rsidRPr="00EE1FE5">
        <w:fldChar w:fldCharType="begin"/>
      </w:r>
      <w:r w:rsidRPr="00EE1FE5">
        <w:instrText xml:space="preserve"> REF _Ref25546299 \r \h </w:instrText>
      </w:r>
      <w:r w:rsidRPr="00EE1FE5">
        <w:fldChar w:fldCharType="separate"/>
      </w:r>
      <w:r w:rsidR="0090239C">
        <w:t>2.4</w:t>
      </w:r>
      <w:r w:rsidRPr="00EE1FE5">
        <w:fldChar w:fldCharType="end"/>
      </w:r>
      <w:r w:rsidRPr="00EE1FE5">
        <w:t>) öppnar 353SV599 (utgång FALSE).</w:t>
      </w:r>
    </w:p>
    <w:p w14:paraId="245B1755" w14:textId="77777777" w:rsidR="00777951" w:rsidRPr="00EE1FE5" w:rsidRDefault="00777951" w:rsidP="007D1136">
      <w:pPr>
        <w:pStyle w:val="Brdtext"/>
      </w:pPr>
    </w:p>
    <w:p w14:paraId="5ADB3056" w14:textId="48C789F0" w:rsidR="00E377CE" w:rsidRPr="00EE1FE5" w:rsidRDefault="00E377CE" w:rsidP="00E377CE">
      <w:pPr>
        <w:pStyle w:val="Rubrik3"/>
      </w:pPr>
      <w:bookmarkStart w:id="80" w:name="_Toc34189017"/>
      <w:r w:rsidRPr="00EE1FE5">
        <w:t>Bypass-ventil sprängbleck process/kylgasrening</w:t>
      </w:r>
      <w:bookmarkEnd w:id="80"/>
    </w:p>
    <w:p w14:paraId="25DA3F37" w14:textId="1E41FD8C" w:rsidR="00E377CE" w:rsidRPr="00EE1FE5" w:rsidRDefault="00E377CE" w:rsidP="00E377CE">
      <w:pPr>
        <w:pStyle w:val="Brdtext"/>
        <w:rPr>
          <w:i/>
        </w:rPr>
      </w:pPr>
      <w:r w:rsidRPr="00EE1FE5">
        <w:rPr>
          <w:i/>
        </w:rPr>
        <w:t>353SV524</w:t>
      </w:r>
      <w:bookmarkStart w:id="81" w:name="_GoBack"/>
      <w:bookmarkEnd w:id="81"/>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EE1FE5" w:rsidRPr="00EE1FE5" w14:paraId="38C2274A" w14:textId="77777777" w:rsidTr="0077682B">
        <w:trPr>
          <w:trHeight w:val="417"/>
        </w:trPr>
        <w:tc>
          <w:tcPr>
            <w:tcW w:w="1686" w:type="dxa"/>
          </w:tcPr>
          <w:p w14:paraId="40B7F101" w14:textId="77777777" w:rsidR="00E377CE" w:rsidRPr="00EE1FE5" w:rsidRDefault="00E377CE" w:rsidP="0077682B">
            <w:pPr>
              <w:pStyle w:val="Brdtext"/>
              <w:ind w:left="0"/>
            </w:pPr>
            <w:r w:rsidRPr="00EE1FE5">
              <w:t>Objekttyp</w:t>
            </w:r>
          </w:p>
        </w:tc>
        <w:tc>
          <w:tcPr>
            <w:tcW w:w="2741" w:type="dxa"/>
          </w:tcPr>
          <w:p w14:paraId="6BA58CE6" w14:textId="77777777" w:rsidR="00E377CE" w:rsidRPr="00EE1FE5" w:rsidRDefault="00E377CE" w:rsidP="0077682B">
            <w:pPr>
              <w:pStyle w:val="Brdtext"/>
              <w:ind w:left="0"/>
            </w:pPr>
            <w:r w:rsidRPr="00EE1FE5">
              <w:t>Objekt/signal</w:t>
            </w:r>
          </w:p>
        </w:tc>
        <w:tc>
          <w:tcPr>
            <w:tcW w:w="3446" w:type="dxa"/>
          </w:tcPr>
          <w:p w14:paraId="491B5614" w14:textId="77777777" w:rsidR="00E377CE" w:rsidRPr="00EE1FE5" w:rsidRDefault="00E377CE" w:rsidP="0077682B">
            <w:pPr>
              <w:pStyle w:val="Brdtext"/>
              <w:ind w:left="0"/>
            </w:pPr>
            <w:r w:rsidRPr="00EE1FE5">
              <w:t>Beskrivning</w:t>
            </w:r>
          </w:p>
        </w:tc>
      </w:tr>
      <w:tr w:rsidR="00E377CE" w:rsidRPr="00EE1FE5" w14:paraId="1EAAC073" w14:textId="77777777" w:rsidTr="0077682B">
        <w:trPr>
          <w:trHeight w:val="417"/>
        </w:trPr>
        <w:tc>
          <w:tcPr>
            <w:tcW w:w="1686" w:type="dxa"/>
          </w:tcPr>
          <w:p w14:paraId="0B6A1C8D" w14:textId="77777777" w:rsidR="00E377CE" w:rsidRPr="00EE1FE5" w:rsidRDefault="00E377CE" w:rsidP="0077682B">
            <w:pPr>
              <w:pStyle w:val="Brdtext"/>
              <w:ind w:left="0"/>
            </w:pPr>
            <w:r w:rsidRPr="00EE1FE5">
              <w:t>VAL</w:t>
            </w:r>
          </w:p>
        </w:tc>
        <w:tc>
          <w:tcPr>
            <w:tcW w:w="2741" w:type="dxa"/>
          </w:tcPr>
          <w:p w14:paraId="00D5F876" w14:textId="0A982337" w:rsidR="00E377CE" w:rsidRPr="00EE1FE5" w:rsidRDefault="00E377CE" w:rsidP="0077682B">
            <w:pPr>
              <w:pStyle w:val="Brdtext"/>
              <w:ind w:left="0"/>
            </w:pPr>
            <w:r w:rsidRPr="00EE1FE5">
              <w:t>353SV524</w:t>
            </w:r>
          </w:p>
        </w:tc>
        <w:tc>
          <w:tcPr>
            <w:tcW w:w="3446" w:type="dxa"/>
          </w:tcPr>
          <w:p w14:paraId="2BA972ED" w14:textId="70B1A3EC" w:rsidR="00E377CE" w:rsidRPr="00EE1FE5" w:rsidRDefault="00E377CE" w:rsidP="0077682B">
            <w:pPr>
              <w:pStyle w:val="Brdtext"/>
              <w:ind w:left="0"/>
            </w:pPr>
            <w:r w:rsidRPr="00EE1FE5">
              <w:t>Bypass-ventil sprängbleck process/kylgasrening</w:t>
            </w:r>
          </w:p>
        </w:tc>
      </w:tr>
    </w:tbl>
    <w:p w14:paraId="17A5AC4C" w14:textId="77777777" w:rsidR="00E377CE" w:rsidRPr="00EE1FE5" w:rsidRDefault="00E377CE" w:rsidP="00E377CE">
      <w:pPr>
        <w:pStyle w:val="Brdtext"/>
        <w:ind w:left="0"/>
        <w:rPr>
          <w:highlight w:val="yellow"/>
        </w:rPr>
      </w:pPr>
    </w:p>
    <w:p w14:paraId="49CF9765" w14:textId="77777777" w:rsidR="00E377CE" w:rsidRPr="00EE1FE5" w:rsidRDefault="00E377CE" w:rsidP="00E377CE">
      <w:pPr>
        <w:pStyle w:val="Brdtext"/>
      </w:pPr>
    </w:p>
    <w:p w14:paraId="3BEFCD3A" w14:textId="4B57F72B" w:rsidR="00E377CE" w:rsidRPr="00EE1FE5" w:rsidRDefault="00E377CE" w:rsidP="00E377CE">
      <w:pPr>
        <w:pStyle w:val="Brdtext"/>
      </w:pPr>
      <w:proofErr w:type="spellStart"/>
      <w:r w:rsidRPr="00EE1FE5">
        <w:rPr>
          <w:i/>
        </w:rPr>
        <w:t>Förreglingar</w:t>
      </w:r>
      <w:proofErr w:type="spellEnd"/>
      <w:r w:rsidRPr="00EE1FE5">
        <w:rPr>
          <w:i/>
        </w:rPr>
        <w:t xml:space="preserve"> för 353SV524 (Förreglas till öppen):</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EE1FE5" w:rsidRPr="00EE1FE5" w14:paraId="0C4AE9EE" w14:textId="77777777" w:rsidTr="0077682B">
        <w:tc>
          <w:tcPr>
            <w:tcW w:w="2405" w:type="dxa"/>
          </w:tcPr>
          <w:p w14:paraId="79A10FD2" w14:textId="77777777" w:rsidR="00E377CE" w:rsidRPr="00EE1FE5" w:rsidRDefault="00E377CE" w:rsidP="0077682B">
            <w:pPr>
              <w:pStyle w:val="Brdtext"/>
              <w:ind w:left="0"/>
            </w:pPr>
            <w:r w:rsidRPr="00EE1FE5">
              <w:t>Objekt/signal</w:t>
            </w:r>
          </w:p>
        </w:tc>
        <w:tc>
          <w:tcPr>
            <w:tcW w:w="3119" w:type="dxa"/>
          </w:tcPr>
          <w:p w14:paraId="32E8DEC1" w14:textId="77777777" w:rsidR="00E377CE" w:rsidRPr="00EE1FE5" w:rsidRDefault="00E377CE" w:rsidP="0077682B">
            <w:pPr>
              <w:pStyle w:val="Brdtext"/>
              <w:ind w:left="0"/>
            </w:pPr>
            <w:r w:rsidRPr="00EE1FE5">
              <w:t>Beskrivning</w:t>
            </w:r>
          </w:p>
        </w:tc>
        <w:tc>
          <w:tcPr>
            <w:tcW w:w="425" w:type="dxa"/>
          </w:tcPr>
          <w:p w14:paraId="2AB66882" w14:textId="77777777" w:rsidR="00E377CE" w:rsidRPr="00EE1FE5" w:rsidRDefault="00E377CE" w:rsidP="0077682B">
            <w:pPr>
              <w:pStyle w:val="Brdtext"/>
              <w:ind w:left="0"/>
            </w:pPr>
            <w:r w:rsidRPr="00EE1FE5">
              <w:t>A</w:t>
            </w:r>
          </w:p>
        </w:tc>
        <w:tc>
          <w:tcPr>
            <w:tcW w:w="425" w:type="dxa"/>
          </w:tcPr>
          <w:p w14:paraId="32D40743" w14:textId="77777777" w:rsidR="00E377CE" w:rsidRPr="00EE1FE5" w:rsidRDefault="00E377CE" w:rsidP="0077682B">
            <w:pPr>
              <w:pStyle w:val="Brdtext"/>
              <w:ind w:left="0"/>
            </w:pPr>
            <w:r w:rsidRPr="00EE1FE5">
              <w:t>B</w:t>
            </w:r>
          </w:p>
        </w:tc>
        <w:tc>
          <w:tcPr>
            <w:tcW w:w="425" w:type="dxa"/>
          </w:tcPr>
          <w:p w14:paraId="0B276C7C" w14:textId="77777777" w:rsidR="00E377CE" w:rsidRPr="00EE1FE5" w:rsidRDefault="00E377CE" w:rsidP="0077682B">
            <w:pPr>
              <w:pStyle w:val="Brdtext"/>
              <w:ind w:left="0"/>
            </w:pPr>
            <w:r w:rsidRPr="00EE1FE5">
              <w:t>C</w:t>
            </w:r>
          </w:p>
        </w:tc>
        <w:tc>
          <w:tcPr>
            <w:tcW w:w="1134" w:type="dxa"/>
          </w:tcPr>
          <w:p w14:paraId="02798E0B" w14:textId="77777777" w:rsidR="00E377CE" w:rsidRPr="00EE1FE5" w:rsidRDefault="00E377CE" w:rsidP="0077682B">
            <w:pPr>
              <w:pStyle w:val="Brdtext"/>
              <w:ind w:left="0"/>
            </w:pPr>
            <w:r w:rsidRPr="00EE1FE5">
              <w:t>Runint1</w:t>
            </w:r>
          </w:p>
        </w:tc>
      </w:tr>
      <w:tr w:rsidR="00EE1FE5" w:rsidRPr="00EE1FE5" w14:paraId="3303E3F6" w14:textId="77777777" w:rsidTr="0077682B">
        <w:tc>
          <w:tcPr>
            <w:tcW w:w="2405" w:type="dxa"/>
          </w:tcPr>
          <w:p w14:paraId="30FD1034" w14:textId="77777777" w:rsidR="00E377CE" w:rsidRPr="00EE1FE5" w:rsidRDefault="00E377CE" w:rsidP="0077682B">
            <w:pPr>
              <w:pStyle w:val="Brdtext"/>
              <w:ind w:left="0"/>
            </w:pPr>
          </w:p>
        </w:tc>
        <w:tc>
          <w:tcPr>
            <w:tcW w:w="3119" w:type="dxa"/>
          </w:tcPr>
          <w:p w14:paraId="776362F6" w14:textId="1B6ABDC9" w:rsidR="00E377CE" w:rsidRPr="00EE1FE5" w:rsidRDefault="00E377CE" w:rsidP="0077682B">
            <w:pPr>
              <w:pStyle w:val="Brdtext"/>
              <w:ind w:left="0"/>
            </w:pPr>
            <w:r w:rsidRPr="00EE1FE5">
              <w:t>Säkerhetssystem</w:t>
            </w:r>
          </w:p>
        </w:tc>
        <w:tc>
          <w:tcPr>
            <w:tcW w:w="425" w:type="dxa"/>
          </w:tcPr>
          <w:p w14:paraId="3AD85E48" w14:textId="77777777" w:rsidR="00E377CE" w:rsidRPr="00EE1FE5" w:rsidRDefault="00E377CE" w:rsidP="0077682B">
            <w:pPr>
              <w:pStyle w:val="Brdtext"/>
              <w:ind w:left="0"/>
            </w:pPr>
          </w:p>
        </w:tc>
        <w:tc>
          <w:tcPr>
            <w:tcW w:w="425" w:type="dxa"/>
          </w:tcPr>
          <w:p w14:paraId="19A5C966" w14:textId="77777777" w:rsidR="00E377CE" w:rsidRPr="00EE1FE5" w:rsidRDefault="00E377CE" w:rsidP="0077682B">
            <w:pPr>
              <w:pStyle w:val="Brdtext"/>
              <w:ind w:left="0"/>
            </w:pPr>
          </w:p>
        </w:tc>
        <w:tc>
          <w:tcPr>
            <w:tcW w:w="425" w:type="dxa"/>
          </w:tcPr>
          <w:p w14:paraId="082C0E59" w14:textId="77777777" w:rsidR="00E377CE" w:rsidRPr="00EE1FE5" w:rsidRDefault="00E377CE" w:rsidP="0077682B">
            <w:pPr>
              <w:pStyle w:val="Brdtext"/>
              <w:ind w:left="0"/>
            </w:pPr>
            <w:r w:rsidRPr="00EE1FE5">
              <w:t>X</w:t>
            </w:r>
          </w:p>
        </w:tc>
        <w:tc>
          <w:tcPr>
            <w:tcW w:w="1134" w:type="dxa"/>
          </w:tcPr>
          <w:p w14:paraId="1D2F19F7" w14:textId="77777777" w:rsidR="00E377CE" w:rsidRPr="00EE1FE5" w:rsidRDefault="00E377CE" w:rsidP="0077682B">
            <w:pPr>
              <w:pStyle w:val="Brdtext"/>
              <w:ind w:left="0"/>
            </w:pPr>
          </w:p>
        </w:tc>
      </w:tr>
      <w:tr w:rsidR="00E377CE" w:rsidRPr="00EE1FE5" w14:paraId="3F2D6961" w14:textId="77777777" w:rsidTr="0077682B">
        <w:tc>
          <w:tcPr>
            <w:tcW w:w="2405" w:type="dxa"/>
          </w:tcPr>
          <w:p w14:paraId="374D15EE" w14:textId="136B0594" w:rsidR="00E377CE" w:rsidRPr="00EE1FE5" w:rsidRDefault="00A2558E" w:rsidP="0077682B">
            <w:pPr>
              <w:pStyle w:val="Brdtext"/>
              <w:ind w:left="0"/>
            </w:pPr>
            <w:r w:rsidRPr="00EE1FE5">
              <w:t>320XI320_H4_N</w:t>
            </w:r>
          </w:p>
        </w:tc>
        <w:tc>
          <w:tcPr>
            <w:tcW w:w="3119" w:type="dxa"/>
          </w:tcPr>
          <w:p w14:paraId="234F22D4" w14:textId="1F01AD00" w:rsidR="00E377CE" w:rsidRPr="00EE1FE5" w:rsidRDefault="00A2558E" w:rsidP="0077682B">
            <w:pPr>
              <w:pStyle w:val="Brdtext"/>
              <w:ind w:left="0"/>
            </w:pPr>
            <w:r w:rsidRPr="00EE1FE5">
              <w:t>320XI320</w:t>
            </w:r>
            <w:r w:rsidR="00E377CE" w:rsidRPr="00EE1FE5">
              <w:t xml:space="preserve"> ≥ H4</w:t>
            </w:r>
          </w:p>
        </w:tc>
        <w:tc>
          <w:tcPr>
            <w:tcW w:w="425" w:type="dxa"/>
          </w:tcPr>
          <w:p w14:paraId="2DF7F0EA" w14:textId="77777777" w:rsidR="00E377CE" w:rsidRPr="00EE1FE5" w:rsidRDefault="00E377CE" w:rsidP="0077682B">
            <w:pPr>
              <w:pStyle w:val="Brdtext"/>
              <w:ind w:left="0"/>
            </w:pPr>
          </w:p>
        </w:tc>
        <w:tc>
          <w:tcPr>
            <w:tcW w:w="425" w:type="dxa"/>
          </w:tcPr>
          <w:p w14:paraId="1BE208F1" w14:textId="77777777" w:rsidR="00E377CE" w:rsidRPr="00EE1FE5" w:rsidRDefault="00E377CE" w:rsidP="0077682B">
            <w:pPr>
              <w:pStyle w:val="Brdtext"/>
              <w:ind w:left="0"/>
            </w:pPr>
            <w:r w:rsidRPr="00EE1FE5">
              <w:t>X</w:t>
            </w:r>
          </w:p>
        </w:tc>
        <w:tc>
          <w:tcPr>
            <w:tcW w:w="425" w:type="dxa"/>
          </w:tcPr>
          <w:p w14:paraId="497DC76A" w14:textId="77777777" w:rsidR="00E377CE" w:rsidRPr="00EE1FE5" w:rsidRDefault="00E377CE" w:rsidP="0077682B">
            <w:pPr>
              <w:pStyle w:val="Brdtext"/>
              <w:ind w:left="0"/>
            </w:pPr>
          </w:p>
        </w:tc>
        <w:tc>
          <w:tcPr>
            <w:tcW w:w="1134" w:type="dxa"/>
          </w:tcPr>
          <w:p w14:paraId="7957FA62" w14:textId="77777777" w:rsidR="00E377CE" w:rsidRPr="00EE1FE5" w:rsidRDefault="00E377CE" w:rsidP="0077682B">
            <w:pPr>
              <w:pStyle w:val="Brdtext"/>
              <w:ind w:left="0"/>
            </w:pPr>
          </w:p>
        </w:tc>
      </w:tr>
    </w:tbl>
    <w:p w14:paraId="4C3077BE" w14:textId="77777777" w:rsidR="00E377CE" w:rsidRPr="00EE1FE5" w:rsidRDefault="00E377CE" w:rsidP="00E377CE">
      <w:pPr>
        <w:pStyle w:val="Brdtext"/>
      </w:pPr>
    </w:p>
    <w:p w14:paraId="7A6E9521" w14:textId="08FF16E8" w:rsidR="00E377CE" w:rsidRPr="00EE1FE5" w:rsidRDefault="00950C96" w:rsidP="00E377CE">
      <w:pPr>
        <w:pStyle w:val="Brdtext"/>
        <w:rPr>
          <w:i/>
        </w:rPr>
      </w:pPr>
      <w:r w:rsidRPr="00EE1FE5">
        <w:rPr>
          <w:i/>
        </w:rPr>
        <w:t>Säkerhetsk</w:t>
      </w:r>
      <w:r w:rsidR="00E377CE" w:rsidRPr="00EE1FE5">
        <w:rPr>
          <w:i/>
        </w:rPr>
        <w:t>rets för 353SV524-MV1 (Order till öppen):</w:t>
      </w:r>
    </w:p>
    <w:p w14:paraId="7F5BFC69" w14:textId="5B4D081A" w:rsidR="00E377CE" w:rsidRPr="00EE1FE5" w:rsidRDefault="00E377CE" w:rsidP="00E377CE">
      <w:pPr>
        <w:pStyle w:val="Brdtext"/>
      </w:pPr>
      <w:r w:rsidRPr="00EE1FE5">
        <w:t xml:space="preserve">Högt tryck </w:t>
      </w:r>
      <w:r w:rsidR="00A2558E" w:rsidRPr="00EE1FE5">
        <w:t>320XI320_H4</w:t>
      </w:r>
      <w:r w:rsidRPr="00EE1FE5">
        <w:t xml:space="preserve"> (2oo3) öppnar 353SV524 (utgång TRUE).</w:t>
      </w:r>
    </w:p>
    <w:p w14:paraId="55BD97F5" w14:textId="77777777" w:rsidR="00950C96" w:rsidRPr="00EE1FE5" w:rsidRDefault="00950C96" w:rsidP="00950C96">
      <w:pPr>
        <w:pStyle w:val="Brdtext"/>
      </w:pPr>
      <w:r w:rsidRPr="00EE1FE5">
        <w:t xml:space="preserve">(Notera att detta nog inte kan klassas som SIL eftersom ventilen är </w:t>
      </w:r>
      <w:proofErr w:type="spellStart"/>
      <w:r w:rsidRPr="00EE1FE5">
        <w:t>fail-closed</w:t>
      </w:r>
      <w:proofErr w:type="spellEnd"/>
      <w:r w:rsidRPr="00EE1FE5">
        <w:t>!</w:t>
      </w:r>
      <w:r w:rsidRPr="00EE1FE5">
        <w:br/>
        <w:t>Per definition behöver denna ventil enligt Hazop-diskussioner ej heller vara SIL eftersom skyddet egentligen består av sprängblecket. Vi väljer ändå att låta styrningen av magnetventilen ligga kvar i säkerhetssystemet eftersom övrig funktionalitet för skydd mot högt tryck ligger där)</w:t>
      </w:r>
    </w:p>
    <w:p w14:paraId="3D1E7D66" w14:textId="77777777" w:rsidR="00950C96" w:rsidRPr="00EE1FE5" w:rsidRDefault="00950C96" w:rsidP="00E377CE">
      <w:pPr>
        <w:pStyle w:val="Brdtext"/>
      </w:pPr>
    </w:p>
    <w:p w14:paraId="7EC25CBA" w14:textId="77777777" w:rsidR="00777951" w:rsidRPr="00EE1FE5" w:rsidRDefault="00777951" w:rsidP="007D1136">
      <w:pPr>
        <w:pStyle w:val="Brdtext"/>
      </w:pPr>
    </w:p>
    <w:p w14:paraId="22539933" w14:textId="77777777" w:rsidR="00E377CE" w:rsidRPr="00EE1FE5" w:rsidRDefault="00E377CE" w:rsidP="007D1136">
      <w:pPr>
        <w:pStyle w:val="Brdtext"/>
      </w:pPr>
    </w:p>
    <w:p w14:paraId="0DE3FE7A" w14:textId="77777777" w:rsidR="00C9273D" w:rsidRPr="00EE1FE5" w:rsidRDefault="004953F7" w:rsidP="00C9273D">
      <w:pPr>
        <w:pStyle w:val="Rubrik1"/>
      </w:pPr>
      <w:bookmarkStart w:id="82" w:name="_Toc34189018"/>
      <w:r w:rsidRPr="00EE1FE5">
        <w:lastRenderedPageBreak/>
        <w:t>Referenser</w:t>
      </w:r>
      <w:bookmarkEnd w:id="82"/>
    </w:p>
    <w:p w14:paraId="7EA638A7" w14:textId="2E3F11EA" w:rsidR="007C7861" w:rsidRPr="00EE1FE5" w:rsidRDefault="00956A6B" w:rsidP="007C7861">
      <w:pPr>
        <w:pStyle w:val="Rubrik2"/>
      </w:pPr>
      <w:bookmarkStart w:id="83" w:name="_Toc34189019"/>
      <w:proofErr w:type="spellStart"/>
      <w:r w:rsidRPr="00EE1FE5">
        <w:t>Reduktionsgas</w:t>
      </w:r>
      <w:proofErr w:type="spellEnd"/>
      <w:r w:rsidRPr="00EE1FE5">
        <w:t xml:space="preserve"> (</w:t>
      </w:r>
      <w:proofErr w:type="spellStart"/>
      <w:r w:rsidRPr="00EE1FE5">
        <w:t>t</w:t>
      </w:r>
      <w:r w:rsidR="007C7861" w:rsidRPr="00EE1FE5">
        <w:t>oppgas</w:t>
      </w:r>
      <w:proofErr w:type="spellEnd"/>
      <w:r w:rsidRPr="00EE1FE5">
        <w:t>)</w:t>
      </w:r>
      <w:bookmarkEnd w:id="83"/>
    </w:p>
    <w:p w14:paraId="506C3BC2" w14:textId="77777777" w:rsidR="00EC3BC6" w:rsidRPr="00EE1FE5" w:rsidRDefault="00EC3BC6" w:rsidP="0091364D">
      <w:pPr>
        <w:pStyle w:val="Brdtext"/>
      </w:pPr>
    </w:p>
    <w:p w14:paraId="3984CC5B" w14:textId="77777777" w:rsidR="0091364D" w:rsidRPr="00EE1FE5" w:rsidRDefault="0091364D" w:rsidP="0091364D">
      <w:pPr>
        <w:pStyle w:val="Brdtext"/>
      </w:pPr>
      <w:r w:rsidRPr="00EE1FE5">
        <w:t>Hybrit:</w:t>
      </w:r>
    </w:p>
    <w:p w14:paraId="5DCDDCC0" w14:textId="39E29CE6" w:rsidR="00D237FF" w:rsidRPr="00EE1FE5" w:rsidRDefault="00FC528E" w:rsidP="00ED6B1D">
      <w:pPr>
        <w:pStyle w:val="Brdtext"/>
      </w:pPr>
      <w:r w:rsidRPr="00EE1FE5">
        <w:t xml:space="preserve">PID ” </w:t>
      </w:r>
      <w:r w:rsidR="00ED6B1D" w:rsidRPr="00ED6B1D">
        <w:t>2020-02-24</w:t>
      </w:r>
      <w:r w:rsidRPr="00EE1FE5">
        <w:t>.zip”</w:t>
      </w:r>
    </w:p>
    <w:p w14:paraId="507BA4C8" w14:textId="73844A73" w:rsidR="006C6290" w:rsidRPr="00EE1FE5" w:rsidRDefault="006C6290" w:rsidP="00FC528E">
      <w:pPr>
        <w:pStyle w:val="Brdtext"/>
      </w:pPr>
      <w:r w:rsidRPr="00EE1FE5">
        <w:t>Programmeringsunderlag ” Gasflöden Rev3.pdf”</w:t>
      </w:r>
    </w:p>
    <w:p w14:paraId="77BDF0BC" w14:textId="3481CE73" w:rsidR="007C7861" w:rsidRPr="00EE1FE5" w:rsidRDefault="00956A6B" w:rsidP="007C7861">
      <w:pPr>
        <w:pStyle w:val="Rubrik2"/>
      </w:pPr>
      <w:bookmarkStart w:id="84" w:name="_Toc34189020"/>
      <w:proofErr w:type="spellStart"/>
      <w:r w:rsidRPr="00EE1FE5">
        <w:t>Processgas</w:t>
      </w:r>
      <w:proofErr w:type="spellEnd"/>
      <w:r w:rsidRPr="00EE1FE5">
        <w:t xml:space="preserve"> (</w:t>
      </w:r>
      <w:proofErr w:type="spellStart"/>
      <w:r w:rsidRPr="00EE1FE5">
        <w:t>k</w:t>
      </w:r>
      <w:r w:rsidR="007C7861" w:rsidRPr="00EE1FE5">
        <w:t>ylgas</w:t>
      </w:r>
      <w:proofErr w:type="spellEnd"/>
      <w:r w:rsidRPr="00EE1FE5">
        <w:t>)</w:t>
      </w:r>
      <w:bookmarkEnd w:id="84"/>
    </w:p>
    <w:p w14:paraId="2B1BFD5D" w14:textId="77777777" w:rsidR="00610A38" w:rsidRPr="00EE1FE5" w:rsidRDefault="00610A38" w:rsidP="00610A38">
      <w:pPr>
        <w:pStyle w:val="Brdtext"/>
      </w:pPr>
    </w:p>
    <w:p w14:paraId="724CA8DA" w14:textId="77777777" w:rsidR="00F947AC" w:rsidRPr="00EE1FE5" w:rsidRDefault="00F947AC" w:rsidP="00F947AC">
      <w:pPr>
        <w:pStyle w:val="Brdtext"/>
      </w:pPr>
      <w:r w:rsidRPr="00EE1FE5">
        <w:t>Hybrit:</w:t>
      </w:r>
    </w:p>
    <w:p w14:paraId="1BBBD1ED" w14:textId="5A9AA1DE" w:rsidR="005545B8" w:rsidRPr="00EE1FE5" w:rsidRDefault="00FC528E" w:rsidP="00ED6B1D">
      <w:pPr>
        <w:pStyle w:val="Brdtext"/>
      </w:pPr>
      <w:r w:rsidRPr="00EE1FE5">
        <w:t xml:space="preserve">PID ” </w:t>
      </w:r>
      <w:r w:rsidR="00ED6B1D" w:rsidRPr="00ED6B1D">
        <w:t>2020-02-24.zip</w:t>
      </w:r>
      <w:r w:rsidR="00ED6B1D">
        <w:t>”</w:t>
      </w:r>
    </w:p>
    <w:p w14:paraId="39F6A0A7" w14:textId="0CF4EEC5" w:rsidR="006C6290" w:rsidRPr="00EE1FE5" w:rsidRDefault="006C6290" w:rsidP="006C6290">
      <w:pPr>
        <w:pStyle w:val="Brdtext"/>
      </w:pPr>
      <w:r w:rsidRPr="00EE1FE5">
        <w:t>Programmeringsunderlag ” Gasflöden Rev3.pdf”</w:t>
      </w:r>
    </w:p>
    <w:p w14:paraId="5AC2E615" w14:textId="14519B97" w:rsidR="005545B8" w:rsidRPr="00EE1FE5" w:rsidRDefault="005545B8" w:rsidP="005545B8">
      <w:pPr>
        <w:pStyle w:val="Rubrik2"/>
      </w:pPr>
      <w:bookmarkStart w:id="85" w:name="_Toc34189021"/>
      <w:r w:rsidRPr="00EE1FE5">
        <w:t>Kvävgas</w:t>
      </w:r>
      <w:bookmarkEnd w:id="85"/>
    </w:p>
    <w:p w14:paraId="0201A633" w14:textId="77777777" w:rsidR="005545B8" w:rsidRPr="00EE1FE5" w:rsidRDefault="005545B8" w:rsidP="00F947AC">
      <w:pPr>
        <w:pStyle w:val="Brdtext"/>
      </w:pPr>
    </w:p>
    <w:p w14:paraId="1D4C2DBC" w14:textId="77777777" w:rsidR="005545B8" w:rsidRPr="00EE1FE5" w:rsidRDefault="005545B8" w:rsidP="005545B8">
      <w:pPr>
        <w:pStyle w:val="Brdtext"/>
      </w:pPr>
      <w:r w:rsidRPr="00EE1FE5">
        <w:t>Hybrit:</w:t>
      </w:r>
    </w:p>
    <w:p w14:paraId="4126AE78" w14:textId="23A66A7B" w:rsidR="00FC528E" w:rsidRPr="00EE1FE5" w:rsidRDefault="005545B8" w:rsidP="00ED6B1D">
      <w:pPr>
        <w:pStyle w:val="Brdtext"/>
      </w:pPr>
      <w:r w:rsidRPr="00EE1FE5">
        <w:t xml:space="preserve">PID </w:t>
      </w:r>
      <w:r w:rsidR="00FC528E" w:rsidRPr="00EE1FE5">
        <w:t>”</w:t>
      </w:r>
      <w:r w:rsidR="00ED6B1D" w:rsidRPr="00ED6B1D">
        <w:t xml:space="preserve"> </w:t>
      </w:r>
      <w:r w:rsidR="00ED6B1D" w:rsidRPr="00ED6B1D">
        <w:t>2020-02-24.zip</w:t>
      </w:r>
      <w:r w:rsidR="00ED6B1D">
        <w:t>”</w:t>
      </w:r>
    </w:p>
    <w:sectPr w:rsidR="00FC528E" w:rsidRPr="00EE1FE5" w:rsidSect="00A8094E">
      <w:footerReference w:type="first" r:id="rId13"/>
      <w:pgSz w:w="11907" w:h="16840" w:code="9"/>
      <w:pgMar w:top="1111" w:right="1134" w:bottom="1418" w:left="1701" w:header="720" w:footer="454"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B0DEEF" w14:textId="77777777" w:rsidR="00690C56" w:rsidRDefault="00690C56">
      <w:r>
        <w:separator/>
      </w:r>
    </w:p>
  </w:endnote>
  <w:endnote w:type="continuationSeparator" w:id="0">
    <w:p w14:paraId="4787DAFC" w14:textId="77777777" w:rsidR="00690C56" w:rsidRDefault="00690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erriweather">
    <w:altName w:val="Cambria Math"/>
    <w:charset w:val="00"/>
    <w:family w:val="roman"/>
    <w:pitch w:val="variable"/>
    <w:sig w:usb0="800000A7"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F56F9" w14:textId="79A2545F" w:rsidR="00690C56" w:rsidRPr="00B31980" w:rsidRDefault="00690C56">
    <w:pPr>
      <w:pStyle w:val="Sidfot"/>
      <w:rPr>
        <w:sz w:val="20"/>
      </w:rPr>
    </w:pPr>
    <w:fldSimple w:instr=" DOCPROPERTY  DokumentNummerÅr  \* MERGEFORMAT ">
      <w:r w:rsidR="0090239C">
        <w:t>2019</w:t>
      </w:r>
    </w:fldSimple>
    <w:r w:rsidRPr="00147459">
      <w:t>-</w:t>
    </w:r>
    <w:fldSimple w:instr=" DOCPROPERTY  DokumentNummerNr  \* MERGEFORMAT ">
      <w:r w:rsidR="0090239C">
        <w:t>000</w:t>
      </w:r>
    </w:fldSimple>
    <w:r w:rsidRPr="00147459">
      <w:t>-</w:t>
    </w:r>
    <w:fldSimple w:instr=" DOCPROPERTY  DokumentNummerVer  \* MERGEFORMAT ">
      <w:r w:rsidR="0090239C">
        <w:t>1</w:t>
      </w:r>
    </w:fldSimple>
    <w:r>
      <w:rPr>
        <w:sz w:val="20"/>
      </w:rPr>
      <w:tab/>
    </w:r>
    <w:fldSimple w:instr=" TITLE   \* MERGEFORMAT ">
      <w:r w:rsidR="0090239C">
        <w:t>Reglerteknisk funktionsbeskrivning reglering gasflöden</w:t>
      </w:r>
    </w:fldSimple>
    <w:r>
      <w:rPr>
        <w:sz w:val="20"/>
      </w:rPr>
      <w:tab/>
      <w:t xml:space="preserve">Sid </w:t>
    </w:r>
    <w:r>
      <w:rPr>
        <w:rStyle w:val="Sidnummer"/>
        <w:sz w:val="20"/>
      </w:rPr>
      <w:fldChar w:fldCharType="begin"/>
    </w:r>
    <w:r>
      <w:rPr>
        <w:rStyle w:val="Sidnummer"/>
        <w:sz w:val="20"/>
      </w:rPr>
      <w:instrText xml:space="preserve"> PAGE </w:instrText>
    </w:r>
    <w:r>
      <w:rPr>
        <w:rStyle w:val="Sidnummer"/>
        <w:sz w:val="20"/>
      </w:rPr>
      <w:fldChar w:fldCharType="separate"/>
    </w:r>
    <w:r>
      <w:rPr>
        <w:rStyle w:val="Sidnummer"/>
        <w:noProof/>
        <w:sz w:val="20"/>
      </w:rPr>
      <w:t>2</w:t>
    </w:r>
    <w:r>
      <w:rPr>
        <w:rStyle w:val="Sidnummer"/>
        <w:sz w:val="20"/>
      </w:rPr>
      <w:fldChar w:fldCharType="end"/>
    </w:r>
    <w:r>
      <w:rPr>
        <w:rStyle w:val="Sidnummer"/>
        <w:sz w:val="20"/>
      </w:rPr>
      <w:t xml:space="preserve"> (</w:t>
    </w:r>
    <w:r>
      <w:rPr>
        <w:rStyle w:val="Sidnummer"/>
        <w:sz w:val="20"/>
      </w:rPr>
      <w:fldChar w:fldCharType="begin"/>
    </w:r>
    <w:r>
      <w:rPr>
        <w:rStyle w:val="Sidnummer"/>
        <w:sz w:val="20"/>
      </w:rPr>
      <w:instrText xml:space="preserve"> NUMPAGES </w:instrText>
    </w:r>
    <w:r>
      <w:rPr>
        <w:rStyle w:val="Sidnummer"/>
        <w:sz w:val="20"/>
      </w:rPr>
      <w:fldChar w:fldCharType="separate"/>
    </w:r>
    <w:r>
      <w:rPr>
        <w:rStyle w:val="Sidnummer"/>
        <w:noProof/>
        <w:sz w:val="20"/>
      </w:rPr>
      <w:t>40</w:t>
    </w:r>
    <w:r>
      <w:rPr>
        <w:rStyle w:val="Sidnummer"/>
        <w:sz w:val="20"/>
      </w:rPr>
      <w:fldChar w:fldCharType="end"/>
    </w:r>
    <w:r>
      <w:rPr>
        <w:rStyle w:val="Sidnummer"/>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B2521" w14:textId="77777777" w:rsidR="00690C56" w:rsidRPr="006B0AC0" w:rsidRDefault="00690C56"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lang w:val="en-US"/>
      </w:rPr>
    </w:pPr>
    <w:proofErr w:type="spellStart"/>
    <w:r w:rsidRPr="006B0AC0">
      <w:rPr>
        <w:rFonts w:ascii="Arial" w:hAnsi="Arial"/>
        <w:b/>
        <w:spacing w:val="-4"/>
        <w:sz w:val="16"/>
        <w:szCs w:val="16"/>
        <w:lang w:val="en-US"/>
      </w:rPr>
      <w:t>Optimation</w:t>
    </w:r>
    <w:proofErr w:type="spellEnd"/>
    <w:r w:rsidRPr="006B0AC0">
      <w:rPr>
        <w:rFonts w:ascii="Arial" w:hAnsi="Arial"/>
        <w:b/>
        <w:spacing w:val="-4"/>
        <w:sz w:val="16"/>
        <w:szCs w:val="16"/>
        <w:lang w:val="en-US"/>
      </w:rPr>
      <w:t xml:space="preserve"> AB</w:t>
    </w:r>
    <w:r w:rsidRPr="006B0AC0">
      <w:rPr>
        <w:rFonts w:ascii="Arial" w:hAnsi="Arial"/>
        <w:b/>
        <w:spacing w:val="-4"/>
        <w:sz w:val="16"/>
        <w:szCs w:val="16"/>
        <w:lang w:val="en-US"/>
      </w:rPr>
      <w:tab/>
    </w:r>
    <w:r w:rsidRPr="006B0AC0">
      <w:rPr>
        <w:rFonts w:ascii="Arial" w:hAnsi="Arial"/>
        <w:spacing w:val="-4"/>
        <w:sz w:val="16"/>
        <w:szCs w:val="16"/>
        <w:lang w:val="en-US"/>
      </w:rPr>
      <w:t>www.optimation.se</w:t>
    </w:r>
    <w:r w:rsidRPr="006B0AC0">
      <w:rPr>
        <w:rFonts w:ascii="Arial" w:hAnsi="Arial"/>
        <w:b/>
        <w:spacing w:val="-4"/>
        <w:sz w:val="16"/>
        <w:szCs w:val="16"/>
        <w:lang w:val="en-US"/>
      </w:rPr>
      <w:tab/>
      <w:t>Luleå</w:t>
    </w:r>
    <w:r w:rsidRPr="006B0AC0">
      <w:rPr>
        <w:rFonts w:ascii="Arial" w:hAnsi="Arial"/>
        <w:b/>
        <w:spacing w:val="-4"/>
        <w:sz w:val="16"/>
        <w:szCs w:val="16"/>
        <w:lang w:val="en-US"/>
      </w:rPr>
      <w:tab/>
    </w:r>
    <w:proofErr w:type="spellStart"/>
    <w:r w:rsidRPr="006B0AC0">
      <w:rPr>
        <w:rFonts w:ascii="Arial" w:hAnsi="Arial"/>
        <w:b/>
        <w:spacing w:val="-4"/>
        <w:sz w:val="16"/>
        <w:szCs w:val="16"/>
        <w:lang w:val="en-US"/>
      </w:rPr>
      <w:t>Piteå</w:t>
    </w:r>
    <w:proofErr w:type="spellEnd"/>
  </w:p>
  <w:p w14:paraId="595C3722" w14:textId="77777777" w:rsidR="00690C56" w:rsidRDefault="00690C56" w:rsidP="006B0AC0">
    <w:pPr>
      <w:pStyle w:val="Sidfot"/>
      <w:keepLines/>
      <w:pBdr>
        <w:top w:val="single" w:sz="4" w:space="1" w:color="auto"/>
      </w:pBdr>
      <w:tabs>
        <w:tab w:val="clear" w:pos="4536"/>
        <w:tab w:val="clear" w:pos="9072"/>
        <w:tab w:val="left" w:pos="2552"/>
        <w:tab w:val="left" w:pos="4646"/>
        <w:tab w:val="left" w:pos="6096"/>
        <w:tab w:val="left" w:pos="8222"/>
      </w:tabs>
      <w:rPr>
        <w:rFonts w:ascii="Arial" w:hAnsi="Arial"/>
        <w:spacing w:val="-4"/>
        <w:sz w:val="16"/>
        <w:szCs w:val="16"/>
      </w:rPr>
    </w:pPr>
    <w:r>
      <w:rPr>
        <w:rFonts w:ascii="Arial" w:hAnsi="Arial"/>
        <w:spacing w:val="-4"/>
        <w:sz w:val="16"/>
        <w:szCs w:val="16"/>
      </w:rPr>
      <w:t>Box 27</w:t>
    </w:r>
    <w:r>
      <w:rPr>
        <w:rFonts w:ascii="Arial" w:hAnsi="Arial"/>
        <w:spacing w:val="-4"/>
        <w:sz w:val="16"/>
        <w:szCs w:val="16"/>
      </w:rPr>
      <w:tab/>
    </w:r>
    <w:r w:rsidRPr="00086F91">
      <w:rPr>
        <w:rFonts w:ascii="Arial" w:hAnsi="Arial"/>
        <w:spacing w:val="-4"/>
        <w:sz w:val="16"/>
        <w:szCs w:val="16"/>
      </w:rPr>
      <w:tab/>
    </w:r>
    <w:r>
      <w:rPr>
        <w:rFonts w:ascii="Arial" w:hAnsi="Arial"/>
        <w:spacing w:val="-4"/>
        <w:sz w:val="16"/>
        <w:szCs w:val="16"/>
      </w:rPr>
      <w:tab/>
      <w:t>Timmermansgatan 16B</w:t>
    </w:r>
    <w:r w:rsidRPr="00086F91">
      <w:rPr>
        <w:rFonts w:ascii="Arial" w:hAnsi="Arial"/>
        <w:spacing w:val="-4"/>
        <w:sz w:val="16"/>
        <w:szCs w:val="16"/>
      </w:rPr>
      <w:tab/>
      <w:t>Djupviksgatan 20</w:t>
    </w:r>
  </w:p>
  <w:p w14:paraId="41BBEC84" w14:textId="77777777" w:rsidR="00690C56" w:rsidRDefault="00690C56" w:rsidP="006D2E14">
    <w:pPr>
      <w:pStyle w:val="Sidfot"/>
      <w:keepLines/>
      <w:pBdr>
        <w:top w:val="single" w:sz="4" w:space="1" w:color="auto"/>
      </w:pBdr>
      <w:tabs>
        <w:tab w:val="clear" w:pos="4536"/>
        <w:tab w:val="clear" w:pos="9072"/>
        <w:tab w:val="left" w:pos="2552"/>
        <w:tab w:val="left" w:pos="6096"/>
        <w:tab w:val="left" w:pos="8222"/>
      </w:tabs>
      <w:rPr>
        <w:rFonts w:ascii="Arial" w:hAnsi="Arial"/>
        <w:spacing w:val="-4"/>
        <w:sz w:val="16"/>
        <w:szCs w:val="16"/>
      </w:rPr>
    </w:pPr>
    <w:r>
      <w:rPr>
        <w:rFonts w:ascii="Arial" w:hAnsi="Arial"/>
        <w:spacing w:val="-4"/>
        <w:sz w:val="16"/>
        <w:szCs w:val="16"/>
      </w:rPr>
      <w:t>SE-941 21 Piteå</w:t>
    </w:r>
    <w:r>
      <w:rPr>
        <w:rFonts w:ascii="Arial" w:hAnsi="Arial"/>
        <w:spacing w:val="-4"/>
        <w:sz w:val="16"/>
        <w:szCs w:val="16"/>
      </w:rPr>
      <w:tab/>
    </w:r>
    <w:proofErr w:type="spellStart"/>
    <w:r>
      <w:rPr>
        <w:rFonts w:ascii="Arial" w:hAnsi="Arial"/>
        <w:spacing w:val="-4"/>
        <w:sz w:val="16"/>
        <w:szCs w:val="16"/>
      </w:rPr>
      <w:t>Vx</w:t>
    </w:r>
    <w:proofErr w:type="spellEnd"/>
    <w:r>
      <w:rPr>
        <w:rFonts w:ascii="Arial" w:hAnsi="Arial"/>
        <w:spacing w:val="-4"/>
        <w:sz w:val="16"/>
        <w:szCs w:val="16"/>
      </w:rPr>
      <w:t>: +46 771 11 55 66</w:t>
    </w:r>
    <w:r>
      <w:rPr>
        <w:rFonts w:ascii="Arial" w:hAnsi="Arial"/>
        <w:spacing w:val="-4"/>
        <w:sz w:val="16"/>
        <w:szCs w:val="16"/>
      </w:rPr>
      <w:tab/>
    </w:r>
    <w:r w:rsidRPr="00086F91">
      <w:rPr>
        <w:rFonts w:ascii="Arial" w:hAnsi="Arial"/>
        <w:b/>
        <w:spacing w:val="-4"/>
        <w:sz w:val="16"/>
        <w:szCs w:val="16"/>
      </w:rPr>
      <w:t>Uppsala</w:t>
    </w:r>
    <w:r>
      <w:rPr>
        <w:rFonts w:ascii="Arial" w:hAnsi="Arial"/>
        <w:b/>
        <w:spacing w:val="-4"/>
        <w:sz w:val="16"/>
        <w:szCs w:val="16"/>
      </w:rPr>
      <w:tab/>
      <w:t>Sundsvall</w:t>
    </w:r>
  </w:p>
  <w:p w14:paraId="616D63A3" w14:textId="77777777" w:rsidR="00690C56" w:rsidRPr="00B64EA3" w:rsidRDefault="00690C56"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rPr>
    </w:pPr>
    <w:r>
      <w:rPr>
        <w:rFonts w:ascii="Arial" w:hAnsi="Arial"/>
        <w:spacing w:val="-4"/>
        <w:sz w:val="16"/>
        <w:szCs w:val="16"/>
      </w:rPr>
      <w:t>SWEDEN</w:t>
    </w:r>
    <w:r>
      <w:rPr>
        <w:rFonts w:ascii="Arial" w:hAnsi="Arial"/>
        <w:spacing w:val="-4"/>
        <w:sz w:val="16"/>
        <w:szCs w:val="16"/>
      </w:rPr>
      <w:tab/>
      <w:t>Fax: +46 911 108 10</w:t>
    </w:r>
    <w:r>
      <w:rPr>
        <w:rFonts w:ascii="Arial" w:hAnsi="Arial"/>
        <w:spacing w:val="-4"/>
        <w:sz w:val="16"/>
        <w:szCs w:val="16"/>
      </w:rPr>
      <w:tab/>
      <w:t>Trädgårdsgatan 5</w:t>
    </w:r>
    <w:r>
      <w:rPr>
        <w:rFonts w:ascii="Arial" w:hAnsi="Arial"/>
        <w:spacing w:val="-4"/>
        <w:sz w:val="16"/>
        <w:szCs w:val="16"/>
      </w:rPr>
      <w:tab/>
      <w:t>Landsvägsallén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B53BC" w14:textId="683CE231" w:rsidR="00690C56" w:rsidRDefault="00690C56">
    <w:pPr>
      <w:pStyle w:val="Sidfot"/>
    </w:pPr>
    <w:fldSimple w:instr=" TITLE  \* MERGEFORMAT ">
      <w:r w:rsidR="0090239C">
        <w:t>Reglerteknisk funktionsbeskrivning reglering gasflöden</w:t>
      </w:r>
    </w:fldSimple>
    <w:r>
      <w:fldChar w:fldCharType="begin"/>
    </w:r>
    <w:r>
      <w:instrText xml:space="preserve"> SUBJECT  \* MERGEFORMAT </w:instrText>
    </w:r>
    <w:r>
      <w:fldChar w:fldCharType="end"/>
    </w:r>
    <w:r>
      <w:tab/>
      <w:t xml:space="preserve">Sid </w:t>
    </w: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5027DB" w14:textId="77777777" w:rsidR="00690C56" w:rsidRDefault="00690C56">
      <w:r>
        <w:separator/>
      </w:r>
    </w:p>
  </w:footnote>
  <w:footnote w:type="continuationSeparator" w:id="0">
    <w:p w14:paraId="066C4394" w14:textId="77777777" w:rsidR="00690C56" w:rsidRDefault="00690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9C8F5" w14:textId="77777777" w:rsidR="00690C56" w:rsidRPr="007B2FE1" w:rsidRDefault="00690C56" w:rsidP="007B2FE1">
    <w:pPr>
      <w:pStyle w:val="Sidhuvud"/>
      <w:jc w:val="right"/>
    </w:pPr>
    <w:r>
      <w:rPr>
        <w:noProof/>
      </w:rPr>
      <w:drawing>
        <wp:inline distT="0" distB="0" distL="0" distR="0" wp14:anchorId="3A9F40A5" wp14:editId="0A7FC420">
          <wp:extent cx="1390650" cy="228600"/>
          <wp:effectExtent l="0" t="0" r="0" b="0"/>
          <wp:docPr id="2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0" cy="228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rutnt"/>
      <w:tblW w:w="10117" w:type="dxa"/>
      <w:tblLook w:val="04A0" w:firstRow="1" w:lastRow="0" w:firstColumn="1" w:lastColumn="0" w:noHBand="0" w:noVBand="1"/>
    </w:tblPr>
    <w:tblGrid>
      <w:gridCol w:w="5144"/>
      <w:gridCol w:w="2635"/>
      <w:gridCol w:w="2338"/>
    </w:tblGrid>
    <w:tr w:rsidR="00690C56" w14:paraId="233474A8" w14:textId="77777777" w:rsidTr="006D7345">
      <w:trPr>
        <w:trHeight w:val="417"/>
      </w:trPr>
      <w:tc>
        <w:tcPr>
          <w:tcW w:w="5144" w:type="dxa"/>
          <w:vMerge w:val="restart"/>
        </w:tcPr>
        <w:p w14:paraId="65051A50" w14:textId="77777777" w:rsidR="00690C56" w:rsidRDefault="00690C56" w:rsidP="006D7345">
          <w:pPr>
            <w:pStyle w:val="Sidhuvud"/>
          </w:pPr>
          <w:r>
            <w:rPr>
              <w:noProof/>
            </w:rPr>
            <w:drawing>
              <wp:inline distT="0" distB="0" distL="0" distR="0" wp14:anchorId="6293AC5B" wp14:editId="564809C1">
                <wp:extent cx="2962275" cy="495300"/>
                <wp:effectExtent l="0" t="0" r="9525" b="0"/>
                <wp:docPr id="3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2275" cy="495300"/>
                        </a:xfrm>
                        <a:prstGeom prst="rect">
                          <a:avLst/>
                        </a:prstGeom>
                        <a:noFill/>
                        <a:ln>
                          <a:noFill/>
                        </a:ln>
                      </pic:spPr>
                    </pic:pic>
                  </a:graphicData>
                </a:graphic>
              </wp:inline>
            </w:drawing>
          </w:r>
        </w:p>
      </w:tc>
      <w:tc>
        <w:tcPr>
          <w:tcW w:w="4973" w:type="dxa"/>
          <w:gridSpan w:val="2"/>
          <w:tcBorders>
            <w:bottom w:val="single" w:sz="4" w:space="0" w:color="auto"/>
          </w:tcBorders>
        </w:tcPr>
        <w:p w14:paraId="0FCF6A7A" w14:textId="5E2ADFA2" w:rsidR="00690C56" w:rsidRPr="00147459" w:rsidRDefault="00690C56" w:rsidP="006D7345">
          <w:pPr>
            <w:pStyle w:val="Sidhuvud"/>
            <w:tabs>
              <w:tab w:val="clear" w:pos="4536"/>
              <w:tab w:val="left" w:pos="855"/>
              <w:tab w:val="right" w:pos="4320"/>
            </w:tabs>
            <w:ind w:right="369"/>
            <w:jc w:val="right"/>
            <w:rPr>
              <w:bCs/>
              <w:sz w:val="28"/>
            </w:rPr>
          </w:pPr>
          <w:r w:rsidRPr="00147459">
            <w:rPr>
              <w:bCs/>
              <w:sz w:val="28"/>
            </w:rPr>
            <w:fldChar w:fldCharType="begin"/>
          </w:r>
          <w:r w:rsidRPr="00147459">
            <w:rPr>
              <w:bCs/>
              <w:sz w:val="28"/>
            </w:rPr>
            <w:instrText xml:space="preserve"> DOCPROPERTY "DokumentTyp"  \* MERGEFORMAT </w:instrText>
          </w:r>
          <w:r w:rsidRPr="00147459">
            <w:rPr>
              <w:bCs/>
              <w:sz w:val="28"/>
            </w:rPr>
            <w:fldChar w:fldCharType="separate"/>
          </w:r>
          <w:r w:rsidR="0090239C" w:rsidRPr="0090239C">
            <w:rPr>
              <w:sz w:val="28"/>
            </w:rPr>
            <w:t>SPECIFIKATION</w:t>
          </w:r>
          <w:r w:rsidRPr="00147459">
            <w:rPr>
              <w:bCs/>
              <w:sz w:val="28"/>
            </w:rPr>
            <w:fldChar w:fldCharType="end"/>
          </w:r>
          <w:r w:rsidRPr="00147459">
            <w:rPr>
              <w:bCs/>
              <w:sz w:val="28"/>
            </w:rPr>
            <w:fldChar w:fldCharType="begin"/>
          </w:r>
          <w:r w:rsidRPr="00147459">
            <w:rPr>
              <w:bCs/>
              <w:sz w:val="28"/>
            </w:rPr>
            <w:instrText xml:space="preserve"> SUBJECT  \* MERGEFORMAT </w:instrText>
          </w:r>
          <w:r w:rsidRPr="00147459">
            <w:rPr>
              <w:bCs/>
              <w:sz w:val="28"/>
            </w:rPr>
            <w:fldChar w:fldCharType="end"/>
          </w:r>
        </w:p>
      </w:tc>
    </w:tr>
    <w:tr w:rsidR="00690C56" w14:paraId="13A5733B" w14:textId="77777777" w:rsidTr="006D7345">
      <w:trPr>
        <w:trHeight w:val="237"/>
      </w:trPr>
      <w:tc>
        <w:tcPr>
          <w:tcW w:w="5144" w:type="dxa"/>
          <w:vMerge/>
          <w:tcBorders>
            <w:right w:val="single" w:sz="4" w:space="0" w:color="auto"/>
          </w:tcBorders>
        </w:tcPr>
        <w:p w14:paraId="2E6C1C8F" w14:textId="77777777" w:rsidR="00690C56" w:rsidRDefault="00690C56" w:rsidP="006D7345">
          <w:pPr>
            <w:pStyle w:val="Sidhuvud"/>
            <w:jc w:val="center"/>
          </w:pPr>
        </w:p>
      </w:tc>
      <w:tc>
        <w:tcPr>
          <w:tcW w:w="2635" w:type="dxa"/>
          <w:tcBorders>
            <w:top w:val="single" w:sz="4" w:space="0" w:color="auto"/>
            <w:left w:val="single" w:sz="4" w:space="0" w:color="auto"/>
            <w:bottom w:val="nil"/>
            <w:right w:val="single" w:sz="4" w:space="0" w:color="auto"/>
          </w:tcBorders>
        </w:tcPr>
        <w:p w14:paraId="04907764" w14:textId="77777777" w:rsidR="00690C56" w:rsidRPr="00147459" w:rsidRDefault="00690C56" w:rsidP="006D7345">
          <w:r w:rsidRPr="00147459">
            <w:rPr>
              <w:b/>
              <w:sz w:val="16"/>
            </w:rPr>
            <w:t>Rev datum</w:t>
          </w:r>
        </w:p>
      </w:tc>
      <w:tc>
        <w:tcPr>
          <w:tcW w:w="2338" w:type="dxa"/>
          <w:tcBorders>
            <w:top w:val="single" w:sz="4" w:space="0" w:color="auto"/>
            <w:left w:val="single" w:sz="4" w:space="0" w:color="auto"/>
            <w:bottom w:val="nil"/>
            <w:right w:val="single" w:sz="4" w:space="0" w:color="auto"/>
          </w:tcBorders>
        </w:tcPr>
        <w:p w14:paraId="3540D7D9" w14:textId="77777777" w:rsidR="00690C56" w:rsidRPr="00147459" w:rsidRDefault="00690C56" w:rsidP="006D7345">
          <w:r w:rsidRPr="00147459">
            <w:rPr>
              <w:b/>
              <w:sz w:val="16"/>
            </w:rPr>
            <w:t>Dokumentnummer</w:t>
          </w:r>
        </w:p>
      </w:tc>
    </w:tr>
    <w:tr w:rsidR="00690C56" w14:paraId="2FD87E63" w14:textId="77777777" w:rsidTr="006D7345">
      <w:trPr>
        <w:trHeight w:val="171"/>
      </w:trPr>
      <w:tc>
        <w:tcPr>
          <w:tcW w:w="5144" w:type="dxa"/>
          <w:vMerge/>
          <w:tcBorders>
            <w:right w:val="single" w:sz="4" w:space="0" w:color="auto"/>
          </w:tcBorders>
        </w:tcPr>
        <w:p w14:paraId="4D425847" w14:textId="77777777" w:rsidR="00690C56" w:rsidRDefault="00690C56" w:rsidP="006D7345">
          <w:pPr>
            <w:pStyle w:val="Sidhuvud"/>
            <w:jc w:val="center"/>
          </w:pPr>
        </w:p>
      </w:tc>
      <w:tc>
        <w:tcPr>
          <w:tcW w:w="2635" w:type="dxa"/>
          <w:tcBorders>
            <w:top w:val="nil"/>
            <w:left w:val="single" w:sz="4" w:space="0" w:color="auto"/>
            <w:bottom w:val="single" w:sz="4" w:space="0" w:color="auto"/>
            <w:right w:val="single" w:sz="4" w:space="0" w:color="auto"/>
          </w:tcBorders>
        </w:tcPr>
        <w:p w14:paraId="05417E54" w14:textId="767A07C6" w:rsidR="00690C56" w:rsidRPr="00147459" w:rsidRDefault="00690C56" w:rsidP="00B231DC">
          <w:pPr>
            <w:jc w:val="right"/>
          </w:pPr>
          <w:fldSimple w:instr=" DOCPROPERTY  Registreringsdatum  \* MERGEFORMAT ">
            <w:r w:rsidR="0090239C">
              <w:t>2019-03-04</w:t>
            </w:r>
          </w:fldSimple>
        </w:p>
      </w:tc>
      <w:tc>
        <w:tcPr>
          <w:tcW w:w="2338" w:type="dxa"/>
          <w:tcBorders>
            <w:top w:val="nil"/>
            <w:left w:val="single" w:sz="4" w:space="0" w:color="auto"/>
            <w:bottom w:val="single" w:sz="4" w:space="0" w:color="auto"/>
            <w:right w:val="single" w:sz="4" w:space="0" w:color="auto"/>
          </w:tcBorders>
        </w:tcPr>
        <w:p w14:paraId="3C980A86" w14:textId="3D64C8EC" w:rsidR="00690C56" w:rsidRPr="00147459" w:rsidRDefault="00690C56" w:rsidP="006D7345">
          <w:pPr>
            <w:jc w:val="right"/>
          </w:pPr>
          <w:fldSimple w:instr=" DOCPROPERTY  DokumentNummerÅr  \* MERGEFORMAT ">
            <w:r w:rsidR="0090239C">
              <w:t>2019</w:t>
            </w:r>
          </w:fldSimple>
          <w:r w:rsidRPr="00147459">
            <w:t>-</w:t>
          </w:r>
          <w:fldSimple w:instr=" DOCPROPERTY  DokumentNummerNr  \* MERGEFORMAT ">
            <w:r w:rsidR="0090239C">
              <w:t>000</w:t>
            </w:r>
          </w:fldSimple>
          <w:r w:rsidRPr="00147459">
            <w:t>-</w:t>
          </w:r>
          <w:fldSimple w:instr=" DOCPROPERTY  DokumentNummerVer  \* MERGEFORMAT ">
            <w:r w:rsidR="0090239C">
              <w:t>1</w:t>
            </w:r>
          </w:fldSimple>
        </w:p>
      </w:tc>
    </w:tr>
  </w:tbl>
  <w:p w14:paraId="1F756F4A" w14:textId="77777777" w:rsidR="00690C56" w:rsidRDefault="00690C56" w:rsidP="00E828E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E0471E4"/>
    <w:lvl w:ilvl="0">
      <w:start w:val="1"/>
      <w:numFmt w:val="decimal"/>
      <w:pStyle w:val="Rubrik1"/>
      <w:lvlText w:val="%1"/>
      <w:lvlJc w:val="left"/>
      <w:pPr>
        <w:tabs>
          <w:tab w:val="num" w:pos="1134"/>
        </w:tabs>
        <w:ind w:left="1134" w:hanging="1134"/>
      </w:pPr>
      <w:rPr>
        <w:rFonts w:cs="Times New Roman" w:hint="default"/>
      </w:rPr>
    </w:lvl>
    <w:lvl w:ilvl="1">
      <w:start w:val="1"/>
      <w:numFmt w:val="decimal"/>
      <w:pStyle w:val="Rubrik2"/>
      <w:lvlText w:val="%1.%2"/>
      <w:lvlJc w:val="left"/>
      <w:pPr>
        <w:tabs>
          <w:tab w:val="num" w:pos="1134"/>
        </w:tabs>
        <w:ind w:left="1134" w:hanging="1134"/>
      </w:pPr>
      <w:rPr>
        <w:rFonts w:cs="Times New Roman" w:hint="default"/>
      </w:rPr>
    </w:lvl>
    <w:lvl w:ilvl="2">
      <w:start w:val="1"/>
      <w:numFmt w:val="decimal"/>
      <w:pStyle w:val="Rubrik3"/>
      <w:lvlText w:val="%1.%2.%3"/>
      <w:lvlJc w:val="left"/>
      <w:pPr>
        <w:tabs>
          <w:tab w:val="num" w:pos="1134"/>
        </w:tabs>
        <w:ind w:left="1134" w:hanging="1134"/>
      </w:pPr>
      <w:rPr>
        <w:rFonts w:cs="Times New Roman" w:hint="default"/>
      </w:rPr>
    </w:lvl>
    <w:lvl w:ilvl="3">
      <w:start w:val="1"/>
      <w:numFmt w:val="decimal"/>
      <w:pStyle w:val="Rubrik4"/>
      <w:lvlText w:val="%1.%2.%3.%4"/>
      <w:lvlJc w:val="left"/>
      <w:pPr>
        <w:tabs>
          <w:tab w:val="num" w:pos="0"/>
        </w:tabs>
        <w:ind w:left="0" w:firstLine="0"/>
      </w:pPr>
      <w:rPr>
        <w:rFonts w:cs="Times New Roman" w:hint="default"/>
      </w:rPr>
    </w:lvl>
    <w:lvl w:ilvl="4">
      <w:start w:val="1"/>
      <w:numFmt w:val="decimal"/>
      <w:pStyle w:val="Rubrik5"/>
      <w:lvlText w:val="%1.%2.%3.%4.%5"/>
      <w:lvlJc w:val="left"/>
      <w:pPr>
        <w:tabs>
          <w:tab w:val="num" w:pos="0"/>
        </w:tabs>
        <w:ind w:left="0" w:firstLine="0"/>
      </w:pPr>
      <w:rPr>
        <w:rFonts w:cs="Times New Roman" w:hint="default"/>
      </w:rPr>
    </w:lvl>
    <w:lvl w:ilvl="5">
      <w:start w:val="1"/>
      <w:numFmt w:val="decimal"/>
      <w:pStyle w:val="Rubrik6"/>
      <w:lvlText w:val="%1.%2.%3.%4.%5.%6"/>
      <w:lvlJc w:val="left"/>
      <w:pPr>
        <w:tabs>
          <w:tab w:val="num" w:pos="0"/>
        </w:tabs>
        <w:ind w:left="0" w:firstLine="0"/>
      </w:pPr>
      <w:rPr>
        <w:rFonts w:cs="Times New Roman" w:hint="default"/>
      </w:rPr>
    </w:lvl>
    <w:lvl w:ilvl="6">
      <w:start w:val="1"/>
      <w:numFmt w:val="decimal"/>
      <w:pStyle w:val="Rubrik7"/>
      <w:lvlText w:val="%1.%2.%3.%4.%5.%6.%7"/>
      <w:lvlJc w:val="left"/>
      <w:pPr>
        <w:tabs>
          <w:tab w:val="num" w:pos="0"/>
        </w:tabs>
        <w:ind w:left="0" w:firstLine="0"/>
      </w:pPr>
      <w:rPr>
        <w:rFonts w:cs="Times New Roman" w:hint="default"/>
      </w:rPr>
    </w:lvl>
    <w:lvl w:ilvl="7">
      <w:start w:val="1"/>
      <w:numFmt w:val="decimal"/>
      <w:pStyle w:val="Rubrik8"/>
      <w:lvlText w:val="%1.%2.%3.%4.%5.%6.%7.%8"/>
      <w:lvlJc w:val="left"/>
      <w:pPr>
        <w:tabs>
          <w:tab w:val="num" w:pos="0"/>
        </w:tabs>
        <w:ind w:left="0" w:firstLine="0"/>
      </w:pPr>
      <w:rPr>
        <w:rFonts w:cs="Times New Roman" w:hint="default"/>
      </w:rPr>
    </w:lvl>
    <w:lvl w:ilvl="8">
      <w:start w:val="1"/>
      <w:numFmt w:val="decimal"/>
      <w:pStyle w:val="Rubrik9"/>
      <w:lvlText w:val="%1.%2.%3.%4.%5.%6.%7.%8.%9"/>
      <w:lvlJc w:val="left"/>
      <w:pPr>
        <w:tabs>
          <w:tab w:val="num" w:pos="0"/>
        </w:tabs>
        <w:ind w:left="0" w:firstLine="0"/>
      </w:pPr>
      <w:rPr>
        <w:rFonts w:cs="Times New Roman" w:hint="default"/>
      </w:rPr>
    </w:lvl>
  </w:abstractNum>
  <w:abstractNum w:abstractNumId="1" w15:restartNumberingAfterBreak="0">
    <w:nsid w:val="034D5CE2"/>
    <w:multiLevelType w:val="multilevel"/>
    <w:tmpl w:val="5882FAE6"/>
    <w:lvl w:ilvl="0">
      <w:start w:val="1"/>
      <w:numFmt w:val="decimal"/>
      <w:lvlText w:val="%1."/>
      <w:lvlJc w:val="left"/>
      <w:pPr>
        <w:ind w:left="1494" w:hanging="360"/>
      </w:pPr>
      <w:rPr>
        <w:rFonts w:hint="default"/>
      </w:rPr>
    </w:lvl>
    <w:lvl w:ilvl="1">
      <w:numFmt w:val="bullet"/>
      <w:lvlText w:val="-"/>
      <w:lvlJc w:val="left"/>
      <w:pPr>
        <w:ind w:left="2214" w:hanging="360"/>
      </w:pPr>
      <w:rPr>
        <w:rFonts w:ascii="Times New Roman" w:eastAsia="Times New Roman" w:hAnsi="Times New Roman" w:cs="Times New Roman" w:hint="default"/>
      </w:rPr>
    </w:lvl>
    <w:lvl w:ilvl="2" w:tentative="1">
      <w:start w:val="1"/>
      <w:numFmt w:val="lowerRoman"/>
      <w:lvlText w:val="%3."/>
      <w:lvlJc w:val="right"/>
      <w:pPr>
        <w:ind w:left="2934" w:hanging="180"/>
      </w:pPr>
    </w:lvl>
    <w:lvl w:ilvl="3" w:tentative="1">
      <w:start w:val="1"/>
      <w:numFmt w:val="decimal"/>
      <w:lvlText w:val="%4."/>
      <w:lvlJc w:val="left"/>
      <w:pPr>
        <w:ind w:left="3654" w:hanging="360"/>
      </w:pPr>
    </w:lvl>
    <w:lvl w:ilvl="4" w:tentative="1">
      <w:start w:val="1"/>
      <w:numFmt w:val="lowerLetter"/>
      <w:lvlText w:val="%5."/>
      <w:lvlJc w:val="left"/>
      <w:pPr>
        <w:ind w:left="4374" w:hanging="360"/>
      </w:pPr>
    </w:lvl>
    <w:lvl w:ilvl="5" w:tentative="1">
      <w:start w:val="1"/>
      <w:numFmt w:val="lowerRoman"/>
      <w:lvlText w:val="%6."/>
      <w:lvlJc w:val="right"/>
      <w:pPr>
        <w:ind w:left="5094" w:hanging="180"/>
      </w:pPr>
    </w:lvl>
    <w:lvl w:ilvl="6" w:tentative="1">
      <w:start w:val="1"/>
      <w:numFmt w:val="decimal"/>
      <w:lvlText w:val="%7."/>
      <w:lvlJc w:val="left"/>
      <w:pPr>
        <w:ind w:left="5814" w:hanging="360"/>
      </w:pPr>
    </w:lvl>
    <w:lvl w:ilvl="7" w:tentative="1">
      <w:start w:val="1"/>
      <w:numFmt w:val="lowerLetter"/>
      <w:lvlText w:val="%8."/>
      <w:lvlJc w:val="left"/>
      <w:pPr>
        <w:ind w:left="6534" w:hanging="360"/>
      </w:pPr>
    </w:lvl>
    <w:lvl w:ilvl="8" w:tentative="1">
      <w:start w:val="1"/>
      <w:numFmt w:val="lowerRoman"/>
      <w:lvlText w:val="%9."/>
      <w:lvlJc w:val="right"/>
      <w:pPr>
        <w:ind w:left="7254" w:hanging="180"/>
      </w:pPr>
    </w:lvl>
  </w:abstractNum>
  <w:abstractNum w:abstractNumId="2" w15:restartNumberingAfterBreak="0">
    <w:nsid w:val="09511E6F"/>
    <w:multiLevelType w:val="hybridMultilevel"/>
    <w:tmpl w:val="766445E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3" w15:restartNumberingAfterBreak="0">
    <w:nsid w:val="09BD3D2E"/>
    <w:multiLevelType w:val="multilevel"/>
    <w:tmpl w:val="A2DC4E7C"/>
    <w:lvl w:ilvl="0">
      <w:start w:val="1"/>
      <w:numFmt w:val="decimal"/>
      <w:lvlText w:val="%1"/>
      <w:legacy w:legacy="1" w:legacySpace="113" w:legacyIndent="0"/>
      <w:lvlJc w:val="left"/>
      <w:rPr>
        <w:rFonts w:cs="Times New Roman"/>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0" w:legacyIndent="0"/>
      <w:lvlJc w:val="left"/>
      <w:rPr>
        <w:rFonts w:cs="Times New Roman"/>
      </w:rPr>
    </w:lvl>
    <w:lvl w:ilvl="5">
      <w:start w:val="1"/>
      <w:numFmt w:val="decimal"/>
      <w:lvlText w:val="%1.%2.%3.%4.%5.%6"/>
      <w:legacy w:legacy="1" w:legacySpace="0" w:legacyIndent="0"/>
      <w:lvlJc w:val="left"/>
      <w:rPr>
        <w:rFonts w:cs="Times New Roman"/>
      </w:rPr>
    </w:lvl>
    <w:lvl w:ilvl="6">
      <w:start w:val="1"/>
      <w:numFmt w:val="decimal"/>
      <w:lvlText w:val="%1.%2.%3.%4.%5.%6.%7"/>
      <w:legacy w:legacy="1" w:legacySpace="0" w:legacyIndent="0"/>
      <w:lvlJc w:val="left"/>
      <w:rPr>
        <w:rFonts w:cs="Times New Roman"/>
      </w:rPr>
    </w:lvl>
    <w:lvl w:ilvl="7">
      <w:start w:val="1"/>
      <w:numFmt w:val="decimal"/>
      <w:lvlText w:val="%1.%2.%3.%4.%5.%6.%7.%8"/>
      <w:legacy w:legacy="1" w:legacySpace="0" w:legacyIndent="0"/>
      <w:lvlJc w:val="left"/>
      <w:rPr>
        <w:rFonts w:cs="Times New Roman"/>
      </w:rPr>
    </w:lvl>
    <w:lvl w:ilvl="8">
      <w:start w:val="1"/>
      <w:numFmt w:val="decimal"/>
      <w:lvlText w:val="%1.%2.%3.%4.%5.%6.%7.%8.%9"/>
      <w:legacy w:legacy="1" w:legacySpace="0" w:legacyIndent="0"/>
      <w:lvlJc w:val="left"/>
      <w:rPr>
        <w:rFonts w:cs="Times New Roman"/>
      </w:rPr>
    </w:lvl>
  </w:abstractNum>
  <w:abstractNum w:abstractNumId="4" w15:restartNumberingAfterBreak="0">
    <w:nsid w:val="101057A2"/>
    <w:multiLevelType w:val="multilevel"/>
    <w:tmpl w:val="A12491CC"/>
    <w:lvl w:ilvl="0">
      <w:start w:val="1"/>
      <w:numFmt w:val="decimal"/>
      <w:lvlText w:val="%1"/>
      <w:legacy w:legacy="1" w:legacySpace="113" w:legacyIndent="0"/>
      <w:lvlJc w:val="left"/>
      <w:rPr>
        <w:rFonts w:cs="Times New Roman"/>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0" w:legacyIndent="0"/>
      <w:lvlJc w:val="left"/>
      <w:rPr>
        <w:rFonts w:cs="Times New Roman"/>
      </w:rPr>
    </w:lvl>
    <w:lvl w:ilvl="5">
      <w:start w:val="1"/>
      <w:numFmt w:val="decimal"/>
      <w:lvlText w:val="%1.%2.%3.%4.%5.%6"/>
      <w:legacy w:legacy="1" w:legacySpace="0" w:legacyIndent="0"/>
      <w:lvlJc w:val="left"/>
      <w:rPr>
        <w:rFonts w:cs="Times New Roman"/>
      </w:rPr>
    </w:lvl>
    <w:lvl w:ilvl="6">
      <w:start w:val="1"/>
      <w:numFmt w:val="decimal"/>
      <w:lvlText w:val="%1.%2.%3.%4.%5.%6.%7"/>
      <w:legacy w:legacy="1" w:legacySpace="0" w:legacyIndent="0"/>
      <w:lvlJc w:val="left"/>
      <w:rPr>
        <w:rFonts w:cs="Times New Roman"/>
      </w:rPr>
    </w:lvl>
    <w:lvl w:ilvl="7">
      <w:start w:val="1"/>
      <w:numFmt w:val="decimal"/>
      <w:lvlText w:val="%1.%2.%3.%4.%5.%6.%7.%8"/>
      <w:legacy w:legacy="1" w:legacySpace="0" w:legacyIndent="0"/>
      <w:lvlJc w:val="left"/>
      <w:rPr>
        <w:rFonts w:cs="Times New Roman"/>
      </w:rPr>
    </w:lvl>
    <w:lvl w:ilvl="8">
      <w:start w:val="1"/>
      <w:numFmt w:val="decimal"/>
      <w:lvlText w:val="%1.%2.%3.%4.%5.%6.%7.%8.%9"/>
      <w:legacy w:legacy="1" w:legacySpace="0" w:legacyIndent="0"/>
      <w:lvlJc w:val="left"/>
      <w:rPr>
        <w:rFonts w:cs="Times New Roman"/>
      </w:rPr>
    </w:lvl>
  </w:abstractNum>
  <w:abstractNum w:abstractNumId="5" w15:restartNumberingAfterBreak="0">
    <w:nsid w:val="171D57D3"/>
    <w:multiLevelType w:val="hybridMultilevel"/>
    <w:tmpl w:val="FAB0C29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6" w15:restartNumberingAfterBreak="0">
    <w:nsid w:val="1B5952BE"/>
    <w:multiLevelType w:val="hybridMultilevel"/>
    <w:tmpl w:val="2CECCB20"/>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7" w15:restartNumberingAfterBreak="0">
    <w:nsid w:val="1BAC435A"/>
    <w:multiLevelType w:val="hybridMultilevel"/>
    <w:tmpl w:val="1D8264C6"/>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8" w15:restartNumberingAfterBreak="0">
    <w:nsid w:val="209B1D22"/>
    <w:multiLevelType w:val="hybridMultilevel"/>
    <w:tmpl w:val="D162521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9" w15:restartNumberingAfterBreak="0">
    <w:nsid w:val="241A3C09"/>
    <w:multiLevelType w:val="hybridMultilevel"/>
    <w:tmpl w:val="E1483CE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0" w15:restartNumberingAfterBreak="0">
    <w:nsid w:val="29E90323"/>
    <w:multiLevelType w:val="multilevel"/>
    <w:tmpl w:val="00621CFE"/>
    <w:lvl w:ilvl="0">
      <w:start w:val="1"/>
      <w:numFmt w:val="decimal"/>
      <w:lvlText w:val="%1."/>
      <w:lvlJc w:val="left"/>
      <w:pPr>
        <w:ind w:left="1494" w:hanging="360"/>
      </w:pPr>
      <w:rPr>
        <w:rFonts w:hint="default"/>
      </w:rPr>
    </w:lvl>
    <w:lvl w:ilvl="1" w:tentative="1">
      <w:start w:val="1"/>
      <w:numFmt w:val="lowerLetter"/>
      <w:lvlText w:val="%2."/>
      <w:lvlJc w:val="left"/>
      <w:pPr>
        <w:ind w:left="2214" w:hanging="360"/>
      </w:pPr>
    </w:lvl>
    <w:lvl w:ilvl="2" w:tentative="1">
      <w:start w:val="1"/>
      <w:numFmt w:val="lowerRoman"/>
      <w:lvlText w:val="%3."/>
      <w:lvlJc w:val="right"/>
      <w:pPr>
        <w:ind w:left="2934" w:hanging="180"/>
      </w:pPr>
    </w:lvl>
    <w:lvl w:ilvl="3" w:tentative="1">
      <w:start w:val="1"/>
      <w:numFmt w:val="decimal"/>
      <w:lvlText w:val="%4."/>
      <w:lvlJc w:val="left"/>
      <w:pPr>
        <w:ind w:left="3654" w:hanging="360"/>
      </w:pPr>
    </w:lvl>
    <w:lvl w:ilvl="4" w:tentative="1">
      <w:start w:val="1"/>
      <w:numFmt w:val="lowerLetter"/>
      <w:lvlText w:val="%5."/>
      <w:lvlJc w:val="left"/>
      <w:pPr>
        <w:ind w:left="4374" w:hanging="360"/>
      </w:pPr>
    </w:lvl>
    <w:lvl w:ilvl="5" w:tentative="1">
      <w:start w:val="1"/>
      <w:numFmt w:val="lowerRoman"/>
      <w:lvlText w:val="%6."/>
      <w:lvlJc w:val="right"/>
      <w:pPr>
        <w:ind w:left="5094" w:hanging="180"/>
      </w:pPr>
    </w:lvl>
    <w:lvl w:ilvl="6" w:tentative="1">
      <w:start w:val="1"/>
      <w:numFmt w:val="decimal"/>
      <w:lvlText w:val="%7."/>
      <w:lvlJc w:val="left"/>
      <w:pPr>
        <w:ind w:left="5814" w:hanging="360"/>
      </w:pPr>
    </w:lvl>
    <w:lvl w:ilvl="7" w:tentative="1">
      <w:start w:val="1"/>
      <w:numFmt w:val="lowerLetter"/>
      <w:lvlText w:val="%8."/>
      <w:lvlJc w:val="left"/>
      <w:pPr>
        <w:ind w:left="6534" w:hanging="360"/>
      </w:pPr>
    </w:lvl>
    <w:lvl w:ilvl="8" w:tentative="1">
      <w:start w:val="1"/>
      <w:numFmt w:val="lowerRoman"/>
      <w:lvlText w:val="%9."/>
      <w:lvlJc w:val="right"/>
      <w:pPr>
        <w:ind w:left="7254" w:hanging="180"/>
      </w:pPr>
    </w:lvl>
  </w:abstractNum>
  <w:abstractNum w:abstractNumId="11" w15:restartNumberingAfterBreak="0">
    <w:nsid w:val="2AA665D7"/>
    <w:multiLevelType w:val="hybridMultilevel"/>
    <w:tmpl w:val="00621CFE"/>
    <w:lvl w:ilvl="0" w:tplc="746256DE">
      <w:start w:val="1"/>
      <w:numFmt w:val="decimal"/>
      <w:lvlText w:val="%1."/>
      <w:lvlJc w:val="left"/>
      <w:pPr>
        <w:ind w:left="1494" w:hanging="360"/>
      </w:pPr>
      <w:rPr>
        <w:rFonts w:hint="default"/>
      </w:rPr>
    </w:lvl>
    <w:lvl w:ilvl="1" w:tplc="041D0019" w:tentative="1">
      <w:start w:val="1"/>
      <w:numFmt w:val="lowerLetter"/>
      <w:lvlText w:val="%2."/>
      <w:lvlJc w:val="left"/>
      <w:pPr>
        <w:ind w:left="2214" w:hanging="360"/>
      </w:pPr>
    </w:lvl>
    <w:lvl w:ilvl="2" w:tplc="041D001B" w:tentative="1">
      <w:start w:val="1"/>
      <w:numFmt w:val="lowerRoman"/>
      <w:lvlText w:val="%3."/>
      <w:lvlJc w:val="right"/>
      <w:pPr>
        <w:ind w:left="2934" w:hanging="180"/>
      </w:pPr>
    </w:lvl>
    <w:lvl w:ilvl="3" w:tplc="041D000F" w:tentative="1">
      <w:start w:val="1"/>
      <w:numFmt w:val="decimal"/>
      <w:lvlText w:val="%4."/>
      <w:lvlJc w:val="left"/>
      <w:pPr>
        <w:ind w:left="3654" w:hanging="360"/>
      </w:pPr>
    </w:lvl>
    <w:lvl w:ilvl="4" w:tplc="041D0019" w:tentative="1">
      <w:start w:val="1"/>
      <w:numFmt w:val="lowerLetter"/>
      <w:lvlText w:val="%5."/>
      <w:lvlJc w:val="left"/>
      <w:pPr>
        <w:ind w:left="4374" w:hanging="360"/>
      </w:pPr>
    </w:lvl>
    <w:lvl w:ilvl="5" w:tplc="041D001B" w:tentative="1">
      <w:start w:val="1"/>
      <w:numFmt w:val="lowerRoman"/>
      <w:lvlText w:val="%6."/>
      <w:lvlJc w:val="right"/>
      <w:pPr>
        <w:ind w:left="5094" w:hanging="180"/>
      </w:pPr>
    </w:lvl>
    <w:lvl w:ilvl="6" w:tplc="041D000F" w:tentative="1">
      <w:start w:val="1"/>
      <w:numFmt w:val="decimal"/>
      <w:lvlText w:val="%7."/>
      <w:lvlJc w:val="left"/>
      <w:pPr>
        <w:ind w:left="5814" w:hanging="360"/>
      </w:pPr>
    </w:lvl>
    <w:lvl w:ilvl="7" w:tplc="041D0019" w:tentative="1">
      <w:start w:val="1"/>
      <w:numFmt w:val="lowerLetter"/>
      <w:lvlText w:val="%8."/>
      <w:lvlJc w:val="left"/>
      <w:pPr>
        <w:ind w:left="6534" w:hanging="360"/>
      </w:pPr>
    </w:lvl>
    <w:lvl w:ilvl="8" w:tplc="041D001B" w:tentative="1">
      <w:start w:val="1"/>
      <w:numFmt w:val="lowerRoman"/>
      <w:lvlText w:val="%9."/>
      <w:lvlJc w:val="right"/>
      <w:pPr>
        <w:ind w:left="7254" w:hanging="180"/>
      </w:pPr>
    </w:lvl>
  </w:abstractNum>
  <w:abstractNum w:abstractNumId="12" w15:restartNumberingAfterBreak="0">
    <w:nsid w:val="2EB62B29"/>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1A96297"/>
    <w:multiLevelType w:val="multilevel"/>
    <w:tmpl w:val="659ECE16"/>
    <w:lvl w:ilvl="0">
      <w:start w:val="1"/>
      <w:numFmt w:val="decimal"/>
      <w:lvlText w:val="%1"/>
      <w:lvlJc w:val="left"/>
      <w:pPr>
        <w:tabs>
          <w:tab w:val="num" w:pos="2268"/>
        </w:tabs>
        <w:ind w:left="2268" w:hanging="1134"/>
      </w:pPr>
      <w:rPr>
        <w:rFonts w:cs="Times New Roman" w:hint="default"/>
      </w:rPr>
    </w:lvl>
    <w:lvl w:ilvl="1">
      <w:start w:val="1"/>
      <w:numFmt w:val="decimal"/>
      <w:lvlText w:val="%1.%2"/>
      <w:lvlJc w:val="left"/>
      <w:pPr>
        <w:tabs>
          <w:tab w:val="num" w:pos="2268"/>
        </w:tabs>
        <w:ind w:left="2268" w:hanging="1134"/>
      </w:pPr>
      <w:rPr>
        <w:rFonts w:cs="Times New Roman" w:hint="default"/>
      </w:rPr>
    </w:lvl>
    <w:lvl w:ilvl="2">
      <w:start w:val="1"/>
      <w:numFmt w:val="decimal"/>
      <w:lvlText w:val="%1.%2.%3"/>
      <w:lvlJc w:val="left"/>
      <w:pPr>
        <w:tabs>
          <w:tab w:val="num" w:pos="1134"/>
        </w:tabs>
        <w:ind w:left="1134" w:hanging="1134"/>
      </w:pPr>
      <w:rPr>
        <w:rFonts w:cs="Times New Roman" w:hint="default"/>
      </w:rPr>
    </w:lvl>
    <w:lvl w:ilvl="3">
      <w:start w:val="1"/>
      <w:numFmt w:val="decimal"/>
      <w:lvlText w:val="%1.%2.%3.%4"/>
      <w:lvlJc w:val="left"/>
      <w:pPr>
        <w:tabs>
          <w:tab w:val="num" w:pos="1134"/>
        </w:tabs>
        <w:ind w:left="1134" w:firstLine="0"/>
      </w:pPr>
      <w:rPr>
        <w:rFonts w:cs="Times New Roman" w:hint="default"/>
      </w:rPr>
    </w:lvl>
    <w:lvl w:ilvl="4">
      <w:start w:val="1"/>
      <w:numFmt w:val="decimal"/>
      <w:lvlText w:val="%1.%2.%3.%4.%5"/>
      <w:lvlJc w:val="left"/>
      <w:pPr>
        <w:tabs>
          <w:tab w:val="num" w:pos="1134"/>
        </w:tabs>
        <w:ind w:left="1134" w:firstLine="0"/>
      </w:pPr>
      <w:rPr>
        <w:rFonts w:cs="Times New Roman" w:hint="default"/>
      </w:rPr>
    </w:lvl>
    <w:lvl w:ilvl="5">
      <w:start w:val="1"/>
      <w:numFmt w:val="decimal"/>
      <w:lvlText w:val="%1.%2.%3.%4.%5.%6"/>
      <w:lvlJc w:val="left"/>
      <w:pPr>
        <w:tabs>
          <w:tab w:val="num" w:pos="1134"/>
        </w:tabs>
        <w:ind w:left="1134" w:firstLine="0"/>
      </w:pPr>
      <w:rPr>
        <w:rFonts w:cs="Times New Roman" w:hint="default"/>
      </w:rPr>
    </w:lvl>
    <w:lvl w:ilvl="6">
      <w:start w:val="1"/>
      <w:numFmt w:val="decimal"/>
      <w:lvlText w:val="%1.%2.%3.%4.%5.%6.%7"/>
      <w:lvlJc w:val="left"/>
      <w:pPr>
        <w:tabs>
          <w:tab w:val="num" w:pos="1134"/>
        </w:tabs>
        <w:ind w:left="1134" w:firstLine="0"/>
      </w:pPr>
      <w:rPr>
        <w:rFonts w:cs="Times New Roman" w:hint="default"/>
      </w:rPr>
    </w:lvl>
    <w:lvl w:ilvl="7">
      <w:start w:val="1"/>
      <w:numFmt w:val="decimal"/>
      <w:lvlText w:val="%1.%2.%3.%4.%5.%6.%7.%8"/>
      <w:lvlJc w:val="left"/>
      <w:pPr>
        <w:tabs>
          <w:tab w:val="num" w:pos="1134"/>
        </w:tabs>
        <w:ind w:left="1134" w:firstLine="0"/>
      </w:pPr>
      <w:rPr>
        <w:rFonts w:cs="Times New Roman" w:hint="default"/>
      </w:rPr>
    </w:lvl>
    <w:lvl w:ilvl="8">
      <w:start w:val="1"/>
      <w:numFmt w:val="decimal"/>
      <w:lvlText w:val="%1.%2.%3.%4.%5.%6.%7.%8.%9"/>
      <w:lvlJc w:val="left"/>
      <w:pPr>
        <w:tabs>
          <w:tab w:val="num" w:pos="1134"/>
        </w:tabs>
        <w:ind w:left="1134" w:firstLine="0"/>
      </w:pPr>
      <w:rPr>
        <w:rFonts w:cs="Times New Roman" w:hint="default"/>
      </w:rPr>
    </w:lvl>
  </w:abstractNum>
  <w:abstractNum w:abstractNumId="14" w15:restartNumberingAfterBreak="0">
    <w:nsid w:val="32D25EF8"/>
    <w:multiLevelType w:val="multilevel"/>
    <w:tmpl w:val="086433D6"/>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134"/>
        </w:tabs>
        <w:ind w:left="1134" w:hanging="1134"/>
      </w:pPr>
      <w:rPr>
        <w:rFonts w:cs="Times New Roman" w:hint="default"/>
      </w:rPr>
    </w:lvl>
    <w:lvl w:ilvl="2">
      <w:start w:val="1"/>
      <w:numFmt w:val="decimal"/>
      <w:lvlText w:val="%1.%2.%3"/>
      <w:lvlJc w:val="left"/>
      <w:pPr>
        <w:tabs>
          <w:tab w:val="num" w:pos="0"/>
        </w:tabs>
        <w:ind w:left="0" w:hanging="1134"/>
      </w:pPr>
      <w:rPr>
        <w:rFonts w:cs="Times New Roman" w:hint="default"/>
      </w:rPr>
    </w:lvl>
    <w:lvl w:ilvl="3">
      <w:start w:val="1"/>
      <w:numFmt w:val="decimal"/>
      <w:lvlText w:val="%1.%2.%3.%4"/>
      <w:lvlJc w:val="left"/>
      <w:pPr>
        <w:tabs>
          <w:tab w:val="num" w:pos="0"/>
        </w:tabs>
        <w:ind w:left="0" w:firstLine="0"/>
      </w:pPr>
      <w:rPr>
        <w:rFonts w:cs="Times New Roman" w:hint="default"/>
      </w:rPr>
    </w:lvl>
    <w:lvl w:ilvl="4">
      <w:start w:val="1"/>
      <w:numFmt w:val="decimal"/>
      <w:lvlText w:val="%1.%2.%3.%4.%5"/>
      <w:lvlJc w:val="left"/>
      <w:pPr>
        <w:tabs>
          <w:tab w:val="num" w:pos="0"/>
        </w:tabs>
        <w:ind w:left="0" w:firstLine="0"/>
      </w:pPr>
      <w:rPr>
        <w:rFonts w:cs="Times New Roman" w:hint="default"/>
      </w:rPr>
    </w:lvl>
    <w:lvl w:ilvl="5">
      <w:start w:val="1"/>
      <w:numFmt w:val="decimal"/>
      <w:lvlText w:val="%1.%2.%3.%4.%5.%6"/>
      <w:lvlJc w:val="left"/>
      <w:pPr>
        <w:tabs>
          <w:tab w:val="num" w:pos="0"/>
        </w:tabs>
        <w:ind w:left="0" w:firstLine="0"/>
      </w:pPr>
      <w:rPr>
        <w:rFonts w:cs="Times New Roman" w:hint="default"/>
      </w:rPr>
    </w:lvl>
    <w:lvl w:ilvl="6">
      <w:start w:val="1"/>
      <w:numFmt w:val="decimal"/>
      <w:lvlText w:val="%1.%2.%3.%4.%5.%6.%7"/>
      <w:lvlJc w:val="left"/>
      <w:pPr>
        <w:tabs>
          <w:tab w:val="num" w:pos="0"/>
        </w:tabs>
        <w:ind w:left="0" w:firstLine="0"/>
      </w:pPr>
      <w:rPr>
        <w:rFonts w:cs="Times New Roman" w:hint="default"/>
      </w:rPr>
    </w:lvl>
    <w:lvl w:ilvl="7">
      <w:start w:val="1"/>
      <w:numFmt w:val="decimal"/>
      <w:lvlText w:val="%1.%2.%3.%4.%5.%6.%7.%8"/>
      <w:lvlJc w:val="left"/>
      <w:pPr>
        <w:tabs>
          <w:tab w:val="num" w:pos="0"/>
        </w:tabs>
        <w:ind w:left="0" w:firstLine="0"/>
      </w:pPr>
      <w:rPr>
        <w:rFonts w:cs="Times New Roman" w:hint="default"/>
      </w:rPr>
    </w:lvl>
    <w:lvl w:ilvl="8">
      <w:start w:val="1"/>
      <w:numFmt w:val="decimal"/>
      <w:lvlText w:val="%1.%2.%3.%4.%5.%6.%7.%8.%9"/>
      <w:lvlJc w:val="left"/>
      <w:pPr>
        <w:tabs>
          <w:tab w:val="num" w:pos="0"/>
        </w:tabs>
        <w:ind w:left="0" w:firstLine="0"/>
      </w:pPr>
      <w:rPr>
        <w:rFonts w:cs="Times New Roman" w:hint="default"/>
      </w:rPr>
    </w:lvl>
  </w:abstractNum>
  <w:abstractNum w:abstractNumId="15" w15:restartNumberingAfterBreak="0">
    <w:nsid w:val="37EA4CA2"/>
    <w:multiLevelType w:val="hybridMultilevel"/>
    <w:tmpl w:val="6D62C842"/>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6" w15:restartNumberingAfterBreak="0">
    <w:nsid w:val="39A709A2"/>
    <w:multiLevelType w:val="hybridMultilevel"/>
    <w:tmpl w:val="6B26F4D0"/>
    <w:lvl w:ilvl="0" w:tplc="21CC0AF2">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DEA0622"/>
    <w:multiLevelType w:val="hybridMultilevel"/>
    <w:tmpl w:val="0AD4E51A"/>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8" w15:restartNumberingAfterBreak="0">
    <w:nsid w:val="451F0590"/>
    <w:multiLevelType w:val="hybridMultilevel"/>
    <w:tmpl w:val="62C0DE5E"/>
    <w:lvl w:ilvl="0" w:tplc="041D0001">
      <w:start w:val="1"/>
      <w:numFmt w:val="bullet"/>
      <w:lvlText w:val=""/>
      <w:lvlJc w:val="left"/>
      <w:pPr>
        <w:ind w:left="202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9" w15:restartNumberingAfterBreak="0">
    <w:nsid w:val="462406C0"/>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C743126"/>
    <w:multiLevelType w:val="hybridMultilevel"/>
    <w:tmpl w:val="88A47D4A"/>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21" w15:restartNumberingAfterBreak="0">
    <w:nsid w:val="4D0166BF"/>
    <w:multiLevelType w:val="multilevel"/>
    <w:tmpl w:val="6194DAAA"/>
    <w:lvl w:ilvl="0">
      <w:start w:val="1"/>
      <w:numFmt w:val="decimal"/>
      <w:lvlText w:val="%1"/>
      <w:lvlJc w:val="left"/>
      <w:pPr>
        <w:tabs>
          <w:tab w:val="num" w:pos="0"/>
        </w:tabs>
        <w:ind w:left="1134" w:hanging="1134"/>
      </w:pPr>
      <w:rPr>
        <w:rFonts w:cs="Times New Roman" w:hint="default"/>
      </w:rPr>
    </w:lvl>
    <w:lvl w:ilvl="1">
      <w:start w:val="1"/>
      <w:numFmt w:val="decimal"/>
      <w:lvlText w:val="%1.%2"/>
      <w:lvlJc w:val="left"/>
      <w:pPr>
        <w:tabs>
          <w:tab w:val="num" w:pos="0"/>
        </w:tabs>
        <w:ind w:left="0" w:firstLine="0"/>
      </w:pPr>
      <w:rPr>
        <w:rFonts w:cs="Times New Roman" w:hint="default"/>
      </w:rPr>
    </w:lvl>
    <w:lvl w:ilvl="2">
      <w:start w:val="1"/>
      <w:numFmt w:val="decimal"/>
      <w:lvlText w:val="%1.%2.%3"/>
      <w:lvlJc w:val="left"/>
      <w:pPr>
        <w:tabs>
          <w:tab w:val="num" w:pos="0"/>
        </w:tabs>
        <w:ind w:left="0" w:firstLine="0"/>
      </w:pPr>
      <w:rPr>
        <w:rFonts w:cs="Times New Roman" w:hint="default"/>
      </w:rPr>
    </w:lvl>
    <w:lvl w:ilvl="3">
      <w:start w:val="1"/>
      <w:numFmt w:val="decimal"/>
      <w:lvlText w:val="%1.%2.%3.%4"/>
      <w:lvlJc w:val="left"/>
      <w:pPr>
        <w:tabs>
          <w:tab w:val="num" w:pos="0"/>
        </w:tabs>
        <w:ind w:left="0" w:firstLine="0"/>
      </w:pPr>
      <w:rPr>
        <w:rFonts w:cs="Times New Roman" w:hint="default"/>
      </w:rPr>
    </w:lvl>
    <w:lvl w:ilvl="4">
      <w:start w:val="1"/>
      <w:numFmt w:val="decimal"/>
      <w:lvlText w:val="%1.%2.%3.%4.%5"/>
      <w:lvlJc w:val="left"/>
      <w:pPr>
        <w:tabs>
          <w:tab w:val="num" w:pos="0"/>
        </w:tabs>
        <w:ind w:left="0" w:firstLine="0"/>
      </w:pPr>
      <w:rPr>
        <w:rFonts w:cs="Times New Roman" w:hint="default"/>
      </w:rPr>
    </w:lvl>
    <w:lvl w:ilvl="5">
      <w:start w:val="1"/>
      <w:numFmt w:val="decimal"/>
      <w:lvlText w:val="%1.%2.%3.%4.%5.%6"/>
      <w:lvlJc w:val="left"/>
      <w:pPr>
        <w:tabs>
          <w:tab w:val="num" w:pos="0"/>
        </w:tabs>
        <w:ind w:left="0" w:firstLine="0"/>
      </w:pPr>
      <w:rPr>
        <w:rFonts w:cs="Times New Roman" w:hint="default"/>
      </w:rPr>
    </w:lvl>
    <w:lvl w:ilvl="6">
      <w:start w:val="1"/>
      <w:numFmt w:val="decimal"/>
      <w:lvlText w:val="%1.%2.%3.%4.%5.%6.%7"/>
      <w:lvlJc w:val="left"/>
      <w:pPr>
        <w:tabs>
          <w:tab w:val="num" w:pos="0"/>
        </w:tabs>
        <w:ind w:left="0" w:firstLine="0"/>
      </w:pPr>
      <w:rPr>
        <w:rFonts w:cs="Times New Roman" w:hint="default"/>
      </w:rPr>
    </w:lvl>
    <w:lvl w:ilvl="7">
      <w:start w:val="1"/>
      <w:numFmt w:val="decimal"/>
      <w:lvlText w:val="%1.%2.%3.%4.%5.%6.%7.%8"/>
      <w:lvlJc w:val="left"/>
      <w:pPr>
        <w:tabs>
          <w:tab w:val="num" w:pos="0"/>
        </w:tabs>
        <w:ind w:left="0" w:firstLine="0"/>
      </w:pPr>
      <w:rPr>
        <w:rFonts w:cs="Times New Roman" w:hint="default"/>
      </w:rPr>
    </w:lvl>
    <w:lvl w:ilvl="8">
      <w:start w:val="1"/>
      <w:numFmt w:val="decimal"/>
      <w:lvlText w:val="%1.%2.%3.%4.%5.%6.%7.%8.%9"/>
      <w:lvlJc w:val="left"/>
      <w:pPr>
        <w:tabs>
          <w:tab w:val="num" w:pos="0"/>
        </w:tabs>
        <w:ind w:left="0" w:firstLine="0"/>
      </w:pPr>
      <w:rPr>
        <w:rFonts w:cs="Times New Roman" w:hint="default"/>
      </w:rPr>
    </w:lvl>
  </w:abstractNum>
  <w:abstractNum w:abstractNumId="22" w15:restartNumberingAfterBreak="0">
    <w:nsid w:val="530F3FEA"/>
    <w:multiLevelType w:val="multilevel"/>
    <w:tmpl w:val="00621CFE"/>
    <w:lvl w:ilvl="0">
      <w:start w:val="1"/>
      <w:numFmt w:val="decimal"/>
      <w:lvlText w:val="%1."/>
      <w:lvlJc w:val="left"/>
      <w:pPr>
        <w:ind w:left="1494" w:hanging="360"/>
      </w:pPr>
      <w:rPr>
        <w:rFonts w:hint="default"/>
      </w:rPr>
    </w:lvl>
    <w:lvl w:ilvl="1" w:tentative="1">
      <w:start w:val="1"/>
      <w:numFmt w:val="lowerLetter"/>
      <w:lvlText w:val="%2."/>
      <w:lvlJc w:val="left"/>
      <w:pPr>
        <w:ind w:left="2214" w:hanging="360"/>
      </w:pPr>
    </w:lvl>
    <w:lvl w:ilvl="2" w:tentative="1">
      <w:start w:val="1"/>
      <w:numFmt w:val="lowerRoman"/>
      <w:lvlText w:val="%3."/>
      <w:lvlJc w:val="right"/>
      <w:pPr>
        <w:ind w:left="2934" w:hanging="180"/>
      </w:pPr>
    </w:lvl>
    <w:lvl w:ilvl="3" w:tentative="1">
      <w:start w:val="1"/>
      <w:numFmt w:val="decimal"/>
      <w:lvlText w:val="%4."/>
      <w:lvlJc w:val="left"/>
      <w:pPr>
        <w:ind w:left="3654" w:hanging="360"/>
      </w:pPr>
    </w:lvl>
    <w:lvl w:ilvl="4" w:tentative="1">
      <w:start w:val="1"/>
      <w:numFmt w:val="lowerLetter"/>
      <w:lvlText w:val="%5."/>
      <w:lvlJc w:val="left"/>
      <w:pPr>
        <w:ind w:left="4374" w:hanging="360"/>
      </w:pPr>
    </w:lvl>
    <w:lvl w:ilvl="5" w:tentative="1">
      <w:start w:val="1"/>
      <w:numFmt w:val="lowerRoman"/>
      <w:lvlText w:val="%6."/>
      <w:lvlJc w:val="right"/>
      <w:pPr>
        <w:ind w:left="5094" w:hanging="180"/>
      </w:pPr>
    </w:lvl>
    <w:lvl w:ilvl="6" w:tentative="1">
      <w:start w:val="1"/>
      <w:numFmt w:val="decimal"/>
      <w:lvlText w:val="%7."/>
      <w:lvlJc w:val="left"/>
      <w:pPr>
        <w:ind w:left="5814" w:hanging="360"/>
      </w:pPr>
    </w:lvl>
    <w:lvl w:ilvl="7" w:tentative="1">
      <w:start w:val="1"/>
      <w:numFmt w:val="lowerLetter"/>
      <w:lvlText w:val="%8."/>
      <w:lvlJc w:val="left"/>
      <w:pPr>
        <w:ind w:left="6534" w:hanging="360"/>
      </w:pPr>
    </w:lvl>
    <w:lvl w:ilvl="8" w:tentative="1">
      <w:start w:val="1"/>
      <w:numFmt w:val="lowerRoman"/>
      <w:lvlText w:val="%9."/>
      <w:lvlJc w:val="right"/>
      <w:pPr>
        <w:ind w:left="7254" w:hanging="180"/>
      </w:pPr>
    </w:lvl>
  </w:abstractNum>
  <w:abstractNum w:abstractNumId="23" w15:restartNumberingAfterBreak="0">
    <w:nsid w:val="55840194"/>
    <w:multiLevelType w:val="hybridMultilevel"/>
    <w:tmpl w:val="0A9C6500"/>
    <w:lvl w:ilvl="0" w:tplc="041D0001">
      <w:start w:val="1"/>
      <w:numFmt w:val="bullet"/>
      <w:lvlText w:val=""/>
      <w:lvlJc w:val="left"/>
      <w:pPr>
        <w:ind w:left="3328" w:hanging="360"/>
      </w:pPr>
      <w:rPr>
        <w:rFonts w:ascii="Symbol" w:hAnsi="Symbol" w:hint="default"/>
      </w:rPr>
    </w:lvl>
    <w:lvl w:ilvl="1" w:tplc="041D0003" w:tentative="1">
      <w:start w:val="1"/>
      <w:numFmt w:val="bullet"/>
      <w:lvlText w:val="o"/>
      <w:lvlJc w:val="left"/>
      <w:pPr>
        <w:ind w:left="4048" w:hanging="360"/>
      </w:pPr>
      <w:rPr>
        <w:rFonts w:ascii="Courier New" w:hAnsi="Courier New" w:cs="Courier New" w:hint="default"/>
      </w:rPr>
    </w:lvl>
    <w:lvl w:ilvl="2" w:tplc="041D0005" w:tentative="1">
      <w:start w:val="1"/>
      <w:numFmt w:val="bullet"/>
      <w:lvlText w:val=""/>
      <w:lvlJc w:val="left"/>
      <w:pPr>
        <w:ind w:left="4768" w:hanging="360"/>
      </w:pPr>
      <w:rPr>
        <w:rFonts w:ascii="Wingdings" w:hAnsi="Wingdings" w:hint="default"/>
      </w:rPr>
    </w:lvl>
    <w:lvl w:ilvl="3" w:tplc="041D0001" w:tentative="1">
      <w:start w:val="1"/>
      <w:numFmt w:val="bullet"/>
      <w:lvlText w:val=""/>
      <w:lvlJc w:val="left"/>
      <w:pPr>
        <w:ind w:left="5488" w:hanging="360"/>
      </w:pPr>
      <w:rPr>
        <w:rFonts w:ascii="Symbol" w:hAnsi="Symbol" w:hint="default"/>
      </w:rPr>
    </w:lvl>
    <w:lvl w:ilvl="4" w:tplc="041D0003" w:tentative="1">
      <w:start w:val="1"/>
      <w:numFmt w:val="bullet"/>
      <w:lvlText w:val="o"/>
      <w:lvlJc w:val="left"/>
      <w:pPr>
        <w:ind w:left="6208" w:hanging="360"/>
      </w:pPr>
      <w:rPr>
        <w:rFonts w:ascii="Courier New" w:hAnsi="Courier New" w:cs="Courier New" w:hint="default"/>
      </w:rPr>
    </w:lvl>
    <w:lvl w:ilvl="5" w:tplc="041D0005" w:tentative="1">
      <w:start w:val="1"/>
      <w:numFmt w:val="bullet"/>
      <w:lvlText w:val=""/>
      <w:lvlJc w:val="left"/>
      <w:pPr>
        <w:ind w:left="6928" w:hanging="360"/>
      </w:pPr>
      <w:rPr>
        <w:rFonts w:ascii="Wingdings" w:hAnsi="Wingdings" w:hint="default"/>
      </w:rPr>
    </w:lvl>
    <w:lvl w:ilvl="6" w:tplc="041D0001" w:tentative="1">
      <w:start w:val="1"/>
      <w:numFmt w:val="bullet"/>
      <w:lvlText w:val=""/>
      <w:lvlJc w:val="left"/>
      <w:pPr>
        <w:ind w:left="7648" w:hanging="360"/>
      </w:pPr>
      <w:rPr>
        <w:rFonts w:ascii="Symbol" w:hAnsi="Symbol" w:hint="default"/>
      </w:rPr>
    </w:lvl>
    <w:lvl w:ilvl="7" w:tplc="041D0003" w:tentative="1">
      <w:start w:val="1"/>
      <w:numFmt w:val="bullet"/>
      <w:lvlText w:val="o"/>
      <w:lvlJc w:val="left"/>
      <w:pPr>
        <w:ind w:left="8368" w:hanging="360"/>
      </w:pPr>
      <w:rPr>
        <w:rFonts w:ascii="Courier New" w:hAnsi="Courier New" w:cs="Courier New" w:hint="default"/>
      </w:rPr>
    </w:lvl>
    <w:lvl w:ilvl="8" w:tplc="041D0005" w:tentative="1">
      <w:start w:val="1"/>
      <w:numFmt w:val="bullet"/>
      <w:lvlText w:val=""/>
      <w:lvlJc w:val="left"/>
      <w:pPr>
        <w:ind w:left="9088" w:hanging="360"/>
      </w:pPr>
      <w:rPr>
        <w:rFonts w:ascii="Wingdings" w:hAnsi="Wingdings" w:hint="default"/>
      </w:rPr>
    </w:lvl>
  </w:abstractNum>
  <w:abstractNum w:abstractNumId="24" w15:restartNumberingAfterBreak="0">
    <w:nsid w:val="592E0E2D"/>
    <w:multiLevelType w:val="multilevel"/>
    <w:tmpl w:val="986A8A18"/>
    <w:lvl w:ilvl="0">
      <w:start w:val="1"/>
      <w:numFmt w:val="upperLetter"/>
      <w:pStyle w:val="krav"/>
      <w:lvlText w:val="%1."/>
      <w:lvlJc w:val="left"/>
      <w:pPr>
        <w:tabs>
          <w:tab w:val="num" w:pos="1636"/>
        </w:tabs>
        <w:ind w:left="1636" w:hanging="36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bullet"/>
      <w:pStyle w:val="vrdestycke"/>
      <w:lvlText w:val=""/>
      <w:lvlJc w:val="left"/>
      <w:pPr>
        <w:tabs>
          <w:tab w:val="num" w:pos="57"/>
        </w:tabs>
        <w:ind w:left="360" w:firstLine="887"/>
      </w:pPr>
      <w:rPr>
        <w:rFonts w:ascii="Wingdings" w:hAnsi="Wingding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FA208D1"/>
    <w:multiLevelType w:val="multilevel"/>
    <w:tmpl w:val="F8BCEA0E"/>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0"/>
        </w:tabs>
        <w:ind w:left="0" w:firstLine="0"/>
      </w:pPr>
      <w:rPr>
        <w:rFonts w:cs="Times New Roman" w:hint="default"/>
      </w:rPr>
    </w:lvl>
    <w:lvl w:ilvl="2">
      <w:start w:val="1"/>
      <w:numFmt w:val="decimal"/>
      <w:lvlText w:val="%1.%2.%3"/>
      <w:lvlJc w:val="left"/>
      <w:pPr>
        <w:tabs>
          <w:tab w:val="num" w:pos="0"/>
        </w:tabs>
        <w:ind w:left="0" w:firstLine="0"/>
      </w:pPr>
      <w:rPr>
        <w:rFonts w:cs="Times New Roman" w:hint="default"/>
      </w:rPr>
    </w:lvl>
    <w:lvl w:ilvl="3">
      <w:start w:val="1"/>
      <w:numFmt w:val="decimal"/>
      <w:lvlText w:val="%1.%2.%3.%4"/>
      <w:lvlJc w:val="left"/>
      <w:pPr>
        <w:tabs>
          <w:tab w:val="num" w:pos="0"/>
        </w:tabs>
        <w:ind w:left="0" w:firstLine="0"/>
      </w:pPr>
      <w:rPr>
        <w:rFonts w:cs="Times New Roman" w:hint="default"/>
      </w:rPr>
    </w:lvl>
    <w:lvl w:ilvl="4">
      <w:start w:val="1"/>
      <w:numFmt w:val="decimal"/>
      <w:lvlText w:val="%1.%2.%3.%4.%5"/>
      <w:lvlJc w:val="left"/>
      <w:pPr>
        <w:tabs>
          <w:tab w:val="num" w:pos="0"/>
        </w:tabs>
        <w:ind w:left="0" w:firstLine="0"/>
      </w:pPr>
      <w:rPr>
        <w:rFonts w:cs="Times New Roman" w:hint="default"/>
      </w:rPr>
    </w:lvl>
    <w:lvl w:ilvl="5">
      <w:start w:val="1"/>
      <w:numFmt w:val="decimal"/>
      <w:lvlText w:val="%1.%2.%3.%4.%5.%6"/>
      <w:lvlJc w:val="left"/>
      <w:pPr>
        <w:tabs>
          <w:tab w:val="num" w:pos="0"/>
        </w:tabs>
        <w:ind w:left="0" w:firstLine="0"/>
      </w:pPr>
      <w:rPr>
        <w:rFonts w:cs="Times New Roman" w:hint="default"/>
      </w:rPr>
    </w:lvl>
    <w:lvl w:ilvl="6">
      <w:start w:val="1"/>
      <w:numFmt w:val="decimal"/>
      <w:lvlText w:val="%1.%2.%3.%4.%5.%6.%7"/>
      <w:lvlJc w:val="left"/>
      <w:pPr>
        <w:tabs>
          <w:tab w:val="num" w:pos="0"/>
        </w:tabs>
        <w:ind w:left="0" w:firstLine="0"/>
      </w:pPr>
      <w:rPr>
        <w:rFonts w:cs="Times New Roman" w:hint="default"/>
      </w:rPr>
    </w:lvl>
    <w:lvl w:ilvl="7">
      <w:start w:val="1"/>
      <w:numFmt w:val="decimal"/>
      <w:lvlText w:val="%1.%2.%3.%4.%5.%6.%7.%8"/>
      <w:lvlJc w:val="left"/>
      <w:pPr>
        <w:tabs>
          <w:tab w:val="num" w:pos="0"/>
        </w:tabs>
        <w:ind w:left="0" w:firstLine="0"/>
      </w:pPr>
      <w:rPr>
        <w:rFonts w:cs="Times New Roman" w:hint="default"/>
      </w:rPr>
    </w:lvl>
    <w:lvl w:ilvl="8">
      <w:start w:val="1"/>
      <w:numFmt w:val="decimal"/>
      <w:lvlText w:val="%1.%2.%3.%4.%5.%6.%7.%8.%9"/>
      <w:lvlJc w:val="left"/>
      <w:pPr>
        <w:tabs>
          <w:tab w:val="num" w:pos="0"/>
        </w:tabs>
        <w:ind w:left="0" w:firstLine="0"/>
      </w:pPr>
      <w:rPr>
        <w:rFonts w:cs="Times New Roman" w:hint="default"/>
      </w:rPr>
    </w:lvl>
  </w:abstractNum>
  <w:abstractNum w:abstractNumId="26" w15:restartNumberingAfterBreak="0">
    <w:nsid w:val="6C8919F0"/>
    <w:multiLevelType w:val="hybridMultilevel"/>
    <w:tmpl w:val="A5CE4DB4"/>
    <w:lvl w:ilvl="0" w:tplc="A988768A">
      <w:start w:val="1"/>
      <w:numFmt w:val="bullet"/>
      <w:lvlText w:val=""/>
      <w:lvlJc w:val="left"/>
      <w:pPr>
        <w:tabs>
          <w:tab w:val="num" w:pos="1491"/>
        </w:tabs>
        <w:ind w:left="1491" w:hanging="357"/>
      </w:pPr>
      <w:rPr>
        <w:rFonts w:ascii="Symbol" w:hAnsi="Symbol" w:hint="default"/>
      </w:rPr>
    </w:lvl>
    <w:lvl w:ilvl="1" w:tplc="041D0003" w:tentative="1">
      <w:start w:val="1"/>
      <w:numFmt w:val="bullet"/>
      <w:lvlText w:val="o"/>
      <w:lvlJc w:val="left"/>
      <w:pPr>
        <w:tabs>
          <w:tab w:val="num" w:pos="2574"/>
        </w:tabs>
        <w:ind w:left="2574" w:hanging="360"/>
      </w:pPr>
      <w:rPr>
        <w:rFonts w:ascii="Courier New" w:hAnsi="Courier New" w:cs="Courier New" w:hint="default"/>
      </w:rPr>
    </w:lvl>
    <w:lvl w:ilvl="2" w:tplc="041D0005" w:tentative="1">
      <w:start w:val="1"/>
      <w:numFmt w:val="bullet"/>
      <w:lvlText w:val=""/>
      <w:lvlJc w:val="left"/>
      <w:pPr>
        <w:tabs>
          <w:tab w:val="num" w:pos="3294"/>
        </w:tabs>
        <w:ind w:left="3294" w:hanging="360"/>
      </w:pPr>
      <w:rPr>
        <w:rFonts w:ascii="Wingdings" w:hAnsi="Wingdings" w:hint="default"/>
      </w:rPr>
    </w:lvl>
    <w:lvl w:ilvl="3" w:tplc="041D0001" w:tentative="1">
      <w:start w:val="1"/>
      <w:numFmt w:val="bullet"/>
      <w:lvlText w:val=""/>
      <w:lvlJc w:val="left"/>
      <w:pPr>
        <w:tabs>
          <w:tab w:val="num" w:pos="4014"/>
        </w:tabs>
        <w:ind w:left="4014" w:hanging="360"/>
      </w:pPr>
      <w:rPr>
        <w:rFonts w:ascii="Symbol" w:hAnsi="Symbol" w:hint="default"/>
      </w:rPr>
    </w:lvl>
    <w:lvl w:ilvl="4" w:tplc="041D0003" w:tentative="1">
      <w:start w:val="1"/>
      <w:numFmt w:val="bullet"/>
      <w:lvlText w:val="o"/>
      <w:lvlJc w:val="left"/>
      <w:pPr>
        <w:tabs>
          <w:tab w:val="num" w:pos="4734"/>
        </w:tabs>
        <w:ind w:left="4734" w:hanging="360"/>
      </w:pPr>
      <w:rPr>
        <w:rFonts w:ascii="Courier New" w:hAnsi="Courier New" w:cs="Courier New" w:hint="default"/>
      </w:rPr>
    </w:lvl>
    <w:lvl w:ilvl="5" w:tplc="041D0005" w:tentative="1">
      <w:start w:val="1"/>
      <w:numFmt w:val="bullet"/>
      <w:lvlText w:val=""/>
      <w:lvlJc w:val="left"/>
      <w:pPr>
        <w:tabs>
          <w:tab w:val="num" w:pos="5454"/>
        </w:tabs>
        <w:ind w:left="5454" w:hanging="360"/>
      </w:pPr>
      <w:rPr>
        <w:rFonts w:ascii="Wingdings" w:hAnsi="Wingdings" w:hint="default"/>
      </w:rPr>
    </w:lvl>
    <w:lvl w:ilvl="6" w:tplc="041D0001" w:tentative="1">
      <w:start w:val="1"/>
      <w:numFmt w:val="bullet"/>
      <w:lvlText w:val=""/>
      <w:lvlJc w:val="left"/>
      <w:pPr>
        <w:tabs>
          <w:tab w:val="num" w:pos="6174"/>
        </w:tabs>
        <w:ind w:left="6174" w:hanging="360"/>
      </w:pPr>
      <w:rPr>
        <w:rFonts w:ascii="Symbol" w:hAnsi="Symbol" w:hint="default"/>
      </w:rPr>
    </w:lvl>
    <w:lvl w:ilvl="7" w:tplc="041D0003" w:tentative="1">
      <w:start w:val="1"/>
      <w:numFmt w:val="bullet"/>
      <w:lvlText w:val="o"/>
      <w:lvlJc w:val="left"/>
      <w:pPr>
        <w:tabs>
          <w:tab w:val="num" w:pos="6894"/>
        </w:tabs>
        <w:ind w:left="6894" w:hanging="360"/>
      </w:pPr>
      <w:rPr>
        <w:rFonts w:ascii="Courier New" w:hAnsi="Courier New" w:cs="Courier New" w:hint="default"/>
      </w:rPr>
    </w:lvl>
    <w:lvl w:ilvl="8" w:tplc="041D0005" w:tentative="1">
      <w:start w:val="1"/>
      <w:numFmt w:val="bullet"/>
      <w:lvlText w:val=""/>
      <w:lvlJc w:val="left"/>
      <w:pPr>
        <w:tabs>
          <w:tab w:val="num" w:pos="7614"/>
        </w:tabs>
        <w:ind w:left="7614" w:hanging="360"/>
      </w:pPr>
      <w:rPr>
        <w:rFonts w:ascii="Wingdings" w:hAnsi="Wingdings" w:hint="default"/>
      </w:rPr>
    </w:lvl>
  </w:abstractNum>
  <w:abstractNum w:abstractNumId="27" w15:restartNumberingAfterBreak="0">
    <w:nsid w:val="6F461250"/>
    <w:multiLevelType w:val="multilevel"/>
    <w:tmpl w:val="659ECE16"/>
    <w:lvl w:ilvl="0">
      <w:start w:val="1"/>
      <w:numFmt w:val="decimal"/>
      <w:lvlText w:val="%1"/>
      <w:lvlJc w:val="left"/>
      <w:pPr>
        <w:tabs>
          <w:tab w:val="num" w:pos="2268"/>
        </w:tabs>
        <w:ind w:left="2268" w:hanging="1134"/>
      </w:pPr>
      <w:rPr>
        <w:rFonts w:cs="Times New Roman" w:hint="default"/>
      </w:rPr>
    </w:lvl>
    <w:lvl w:ilvl="1">
      <w:start w:val="1"/>
      <w:numFmt w:val="decimal"/>
      <w:lvlText w:val="%1.%2"/>
      <w:lvlJc w:val="left"/>
      <w:pPr>
        <w:tabs>
          <w:tab w:val="num" w:pos="2268"/>
        </w:tabs>
        <w:ind w:left="2268" w:hanging="1134"/>
      </w:pPr>
      <w:rPr>
        <w:rFonts w:cs="Times New Roman" w:hint="default"/>
      </w:rPr>
    </w:lvl>
    <w:lvl w:ilvl="2">
      <w:start w:val="1"/>
      <w:numFmt w:val="decimal"/>
      <w:lvlText w:val="%1.%2.%3"/>
      <w:lvlJc w:val="left"/>
      <w:pPr>
        <w:tabs>
          <w:tab w:val="num" w:pos="1134"/>
        </w:tabs>
        <w:ind w:left="1134" w:hanging="1134"/>
      </w:pPr>
      <w:rPr>
        <w:rFonts w:cs="Times New Roman" w:hint="default"/>
      </w:rPr>
    </w:lvl>
    <w:lvl w:ilvl="3">
      <w:start w:val="1"/>
      <w:numFmt w:val="decimal"/>
      <w:lvlText w:val="%1.%2.%3.%4"/>
      <w:lvlJc w:val="left"/>
      <w:pPr>
        <w:tabs>
          <w:tab w:val="num" w:pos="1134"/>
        </w:tabs>
        <w:ind w:left="1134" w:firstLine="0"/>
      </w:pPr>
      <w:rPr>
        <w:rFonts w:cs="Times New Roman" w:hint="default"/>
      </w:rPr>
    </w:lvl>
    <w:lvl w:ilvl="4">
      <w:start w:val="1"/>
      <w:numFmt w:val="decimal"/>
      <w:lvlText w:val="%1.%2.%3.%4.%5"/>
      <w:lvlJc w:val="left"/>
      <w:pPr>
        <w:tabs>
          <w:tab w:val="num" w:pos="1134"/>
        </w:tabs>
        <w:ind w:left="1134" w:firstLine="0"/>
      </w:pPr>
      <w:rPr>
        <w:rFonts w:cs="Times New Roman" w:hint="default"/>
      </w:rPr>
    </w:lvl>
    <w:lvl w:ilvl="5">
      <w:start w:val="1"/>
      <w:numFmt w:val="decimal"/>
      <w:lvlText w:val="%1.%2.%3.%4.%5.%6"/>
      <w:lvlJc w:val="left"/>
      <w:pPr>
        <w:tabs>
          <w:tab w:val="num" w:pos="1134"/>
        </w:tabs>
        <w:ind w:left="1134" w:firstLine="0"/>
      </w:pPr>
      <w:rPr>
        <w:rFonts w:cs="Times New Roman" w:hint="default"/>
      </w:rPr>
    </w:lvl>
    <w:lvl w:ilvl="6">
      <w:start w:val="1"/>
      <w:numFmt w:val="decimal"/>
      <w:lvlText w:val="%1.%2.%3.%4.%5.%6.%7"/>
      <w:lvlJc w:val="left"/>
      <w:pPr>
        <w:tabs>
          <w:tab w:val="num" w:pos="1134"/>
        </w:tabs>
        <w:ind w:left="1134" w:firstLine="0"/>
      </w:pPr>
      <w:rPr>
        <w:rFonts w:cs="Times New Roman" w:hint="default"/>
      </w:rPr>
    </w:lvl>
    <w:lvl w:ilvl="7">
      <w:start w:val="1"/>
      <w:numFmt w:val="decimal"/>
      <w:lvlText w:val="%1.%2.%3.%4.%5.%6.%7.%8"/>
      <w:lvlJc w:val="left"/>
      <w:pPr>
        <w:tabs>
          <w:tab w:val="num" w:pos="1134"/>
        </w:tabs>
        <w:ind w:left="1134" w:firstLine="0"/>
      </w:pPr>
      <w:rPr>
        <w:rFonts w:cs="Times New Roman" w:hint="default"/>
      </w:rPr>
    </w:lvl>
    <w:lvl w:ilvl="8">
      <w:start w:val="1"/>
      <w:numFmt w:val="decimal"/>
      <w:lvlText w:val="%1.%2.%3.%4.%5.%6.%7.%8.%9"/>
      <w:lvlJc w:val="left"/>
      <w:pPr>
        <w:tabs>
          <w:tab w:val="num" w:pos="1134"/>
        </w:tabs>
        <w:ind w:left="1134" w:firstLine="0"/>
      </w:pPr>
      <w:rPr>
        <w:rFonts w:cs="Times New Roman" w:hint="default"/>
      </w:rPr>
    </w:lvl>
  </w:abstractNum>
  <w:abstractNum w:abstractNumId="28" w15:restartNumberingAfterBreak="0">
    <w:nsid w:val="72CC586E"/>
    <w:multiLevelType w:val="hybridMultilevel"/>
    <w:tmpl w:val="3E34E294"/>
    <w:lvl w:ilvl="0" w:tplc="83502A2C">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320758C"/>
    <w:multiLevelType w:val="hybridMultilevel"/>
    <w:tmpl w:val="B2AAB304"/>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30" w15:restartNumberingAfterBreak="0">
    <w:nsid w:val="78E77776"/>
    <w:multiLevelType w:val="hybridMultilevel"/>
    <w:tmpl w:val="56FC9AF4"/>
    <w:lvl w:ilvl="0" w:tplc="A988768A">
      <w:start w:val="1"/>
      <w:numFmt w:val="bullet"/>
      <w:lvlText w:val=""/>
      <w:lvlJc w:val="left"/>
      <w:pPr>
        <w:tabs>
          <w:tab w:val="num" w:pos="1491"/>
        </w:tabs>
        <w:ind w:left="1491" w:hanging="357"/>
      </w:pPr>
      <w:rPr>
        <w:rFonts w:ascii="Symbol" w:hAnsi="Symbol" w:hint="default"/>
      </w:rPr>
    </w:lvl>
    <w:lvl w:ilvl="1" w:tplc="041D0003" w:tentative="1">
      <w:start w:val="1"/>
      <w:numFmt w:val="bullet"/>
      <w:lvlText w:val="o"/>
      <w:lvlJc w:val="left"/>
      <w:pPr>
        <w:tabs>
          <w:tab w:val="num" w:pos="2574"/>
        </w:tabs>
        <w:ind w:left="2574" w:hanging="360"/>
      </w:pPr>
      <w:rPr>
        <w:rFonts w:ascii="Courier New" w:hAnsi="Courier New" w:cs="Courier New" w:hint="default"/>
      </w:rPr>
    </w:lvl>
    <w:lvl w:ilvl="2" w:tplc="041D0005" w:tentative="1">
      <w:start w:val="1"/>
      <w:numFmt w:val="bullet"/>
      <w:lvlText w:val=""/>
      <w:lvlJc w:val="left"/>
      <w:pPr>
        <w:tabs>
          <w:tab w:val="num" w:pos="3294"/>
        </w:tabs>
        <w:ind w:left="3294" w:hanging="360"/>
      </w:pPr>
      <w:rPr>
        <w:rFonts w:ascii="Wingdings" w:hAnsi="Wingdings" w:hint="default"/>
      </w:rPr>
    </w:lvl>
    <w:lvl w:ilvl="3" w:tplc="041D0001" w:tentative="1">
      <w:start w:val="1"/>
      <w:numFmt w:val="bullet"/>
      <w:lvlText w:val=""/>
      <w:lvlJc w:val="left"/>
      <w:pPr>
        <w:tabs>
          <w:tab w:val="num" w:pos="4014"/>
        </w:tabs>
        <w:ind w:left="4014" w:hanging="360"/>
      </w:pPr>
      <w:rPr>
        <w:rFonts w:ascii="Symbol" w:hAnsi="Symbol" w:hint="default"/>
      </w:rPr>
    </w:lvl>
    <w:lvl w:ilvl="4" w:tplc="041D0003" w:tentative="1">
      <w:start w:val="1"/>
      <w:numFmt w:val="bullet"/>
      <w:lvlText w:val="o"/>
      <w:lvlJc w:val="left"/>
      <w:pPr>
        <w:tabs>
          <w:tab w:val="num" w:pos="4734"/>
        </w:tabs>
        <w:ind w:left="4734" w:hanging="360"/>
      </w:pPr>
      <w:rPr>
        <w:rFonts w:ascii="Courier New" w:hAnsi="Courier New" w:cs="Courier New" w:hint="default"/>
      </w:rPr>
    </w:lvl>
    <w:lvl w:ilvl="5" w:tplc="041D0005" w:tentative="1">
      <w:start w:val="1"/>
      <w:numFmt w:val="bullet"/>
      <w:lvlText w:val=""/>
      <w:lvlJc w:val="left"/>
      <w:pPr>
        <w:tabs>
          <w:tab w:val="num" w:pos="5454"/>
        </w:tabs>
        <w:ind w:left="5454" w:hanging="360"/>
      </w:pPr>
      <w:rPr>
        <w:rFonts w:ascii="Wingdings" w:hAnsi="Wingdings" w:hint="default"/>
      </w:rPr>
    </w:lvl>
    <w:lvl w:ilvl="6" w:tplc="041D0001" w:tentative="1">
      <w:start w:val="1"/>
      <w:numFmt w:val="bullet"/>
      <w:lvlText w:val=""/>
      <w:lvlJc w:val="left"/>
      <w:pPr>
        <w:tabs>
          <w:tab w:val="num" w:pos="6174"/>
        </w:tabs>
        <w:ind w:left="6174" w:hanging="360"/>
      </w:pPr>
      <w:rPr>
        <w:rFonts w:ascii="Symbol" w:hAnsi="Symbol" w:hint="default"/>
      </w:rPr>
    </w:lvl>
    <w:lvl w:ilvl="7" w:tplc="041D0003" w:tentative="1">
      <w:start w:val="1"/>
      <w:numFmt w:val="bullet"/>
      <w:lvlText w:val="o"/>
      <w:lvlJc w:val="left"/>
      <w:pPr>
        <w:tabs>
          <w:tab w:val="num" w:pos="6894"/>
        </w:tabs>
        <w:ind w:left="6894" w:hanging="360"/>
      </w:pPr>
      <w:rPr>
        <w:rFonts w:ascii="Courier New" w:hAnsi="Courier New" w:cs="Courier New" w:hint="default"/>
      </w:rPr>
    </w:lvl>
    <w:lvl w:ilvl="8" w:tplc="041D0005" w:tentative="1">
      <w:start w:val="1"/>
      <w:numFmt w:val="bullet"/>
      <w:lvlText w:val=""/>
      <w:lvlJc w:val="left"/>
      <w:pPr>
        <w:tabs>
          <w:tab w:val="num" w:pos="7614"/>
        </w:tabs>
        <w:ind w:left="7614" w:hanging="360"/>
      </w:pPr>
      <w:rPr>
        <w:rFonts w:ascii="Wingdings" w:hAnsi="Wingdings" w:hint="default"/>
      </w:rPr>
    </w:lvl>
  </w:abstractNum>
  <w:abstractNum w:abstractNumId="31" w15:restartNumberingAfterBreak="0">
    <w:nsid w:val="79882B09"/>
    <w:multiLevelType w:val="hybridMultilevel"/>
    <w:tmpl w:val="8CBC8CA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32" w15:restartNumberingAfterBreak="0">
    <w:nsid w:val="7EE034CB"/>
    <w:multiLevelType w:val="hybridMultilevel"/>
    <w:tmpl w:val="41943C36"/>
    <w:lvl w:ilvl="0" w:tplc="83F0003C">
      <w:start w:val="1"/>
      <w:numFmt w:val="bullet"/>
      <w:lvlText w:val=""/>
      <w:lvlJc w:val="left"/>
      <w:pPr>
        <w:tabs>
          <w:tab w:val="num" w:pos="2722"/>
        </w:tabs>
        <w:ind w:left="2722" w:hanging="171"/>
      </w:pPr>
      <w:rPr>
        <w:rFonts w:ascii="Wingdings" w:hAnsi="Wingdings" w:hint="default"/>
      </w:rPr>
    </w:lvl>
    <w:lvl w:ilvl="1" w:tplc="041D0003">
      <w:start w:val="1"/>
      <w:numFmt w:val="bullet"/>
      <w:lvlText w:val="o"/>
      <w:lvlJc w:val="left"/>
      <w:pPr>
        <w:tabs>
          <w:tab w:val="num" w:pos="2744"/>
        </w:tabs>
        <w:ind w:left="2744" w:hanging="360"/>
      </w:pPr>
      <w:rPr>
        <w:rFonts w:ascii="Courier New" w:hAnsi="Courier New" w:cs="Courier New" w:hint="default"/>
      </w:rPr>
    </w:lvl>
    <w:lvl w:ilvl="2" w:tplc="041D0005">
      <w:start w:val="1"/>
      <w:numFmt w:val="bullet"/>
      <w:lvlText w:val=""/>
      <w:lvlJc w:val="left"/>
      <w:pPr>
        <w:tabs>
          <w:tab w:val="num" w:pos="3464"/>
        </w:tabs>
        <w:ind w:left="3464" w:hanging="360"/>
      </w:pPr>
      <w:rPr>
        <w:rFonts w:ascii="Wingdings" w:hAnsi="Wingdings" w:hint="default"/>
      </w:rPr>
    </w:lvl>
    <w:lvl w:ilvl="3" w:tplc="041D0001" w:tentative="1">
      <w:start w:val="1"/>
      <w:numFmt w:val="bullet"/>
      <w:lvlText w:val=""/>
      <w:lvlJc w:val="left"/>
      <w:pPr>
        <w:tabs>
          <w:tab w:val="num" w:pos="4184"/>
        </w:tabs>
        <w:ind w:left="4184" w:hanging="360"/>
      </w:pPr>
      <w:rPr>
        <w:rFonts w:ascii="Symbol" w:hAnsi="Symbol" w:hint="default"/>
      </w:rPr>
    </w:lvl>
    <w:lvl w:ilvl="4" w:tplc="041D0003" w:tentative="1">
      <w:start w:val="1"/>
      <w:numFmt w:val="bullet"/>
      <w:lvlText w:val="o"/>
      <w:lvlJc w:val="left"/>
      <w:pPr>
        <w:tabs>
          <w:tab w:val="num" w:pos="4904"/>
        </w:tabs>
        <w:ind w:left="4904" w:hanging="360"/>
      </w:pPr>
      <w:rPr>
        <w:rFonts w:ascii="Courier New" w:hAnsi="Courier New" w:cs="Courier New" w:hint="default"/>
      </w:rPr>
    </w:lvl>
    <w:lvl w:ilvl="5" w:tplc="041D0005" w:tentative="1">
      <w:start w:val="1"/>
      <w:numFmt w:val="bullet"/>
      <w:lvlText w:val=""/>
      <w:lvlJc w:val="left"/>
      <w:pPr>
        <w:tabs>
          <w:tab w:val="num" w:pos="5624"/>
        </w:tabs>
        <w:ind w:left="5624" w:hanging="360"/>
      </w:pPr>
      <w:rPr>
        <w:rFonts w:ascii="Wingdings" w:hAnsi="Wingdings" w:hint="default"/>
      </w:rPr>
    </w:lvl>
    <w:lvl w:ilvl="6" w:tplc="041D0001" w:tentative="1">
      <w:start w:val="1"/>
      <w:numFmt w:val="bullet"/>
      <w:lvlText w:val=""/>
      <w:lvlJc w:val="left"/>
      <w:pPr>
        <w:tabs>
          <w:tab w:val="num" w:pos="6344"/>
        </w:tabs>
        <w:ind w:left="6344" w:hanging="360"/>
      </w:pPr>
      <w:rPr>
        <w:rFonts w:ascii="Symbol" w:hAnsi="Symbol" w:hint="default"/>
      </w:rPr>
    </w:lvl>
    <w:lvl w:ilvl="7" w:tplc="041D0003" w:tentative="1">
      <w:start w:val="1"/>
      <w:numFmt w:val="bullet"/>
      <w:lvlText w:val="o"/>
      <w:lvlJc w:val="left"/>
      <w:pPr>
        <w:tabs>
          <w:tab w:val="num" w:pos="7064"/>
        </w:tabs>
        <w:ind w:left="7064" w:hanging="360"/>
      </w:pPr>
      <w:rPr>
        <w:rFonts w:ascii="Courier New" w:hAnsi="Courier New" w:cs="Courier New" w:hint="default"/>
      </w:rPr>
    </w:lvl>
    <w:lvl w:ilvl="8" w:tplc="041D0005" w:tentative="1">
      <w:start w:val="1"/>
      <w:numFmt w:val="bullet"/>
      <w:lvlText w:val=""/>
      <w:lvlJc w:val="left"/>
      <w:pPr>
        <w:tabs>
          <w:tab w:val="num" w:pos="7784"/>
        </w:tabs>
        <w:ind w:left="7784" w:hanging="360"/>
      </w:pPr>
      <w:rPr>
        <w:rFonts w:ascii="Wingdings" w:hAnsi="Wingdings" w:hint="default"/>
      </w:rPr>
    </w:lvl>
  </w:abstractNum>
  <w:num w:numId="1">
    <w:abstractNumId w:val="0"/>
  </w:num>
  <w:num w:numId="2">
    <w:abstractNumId w:val="0"/>
  </w:num>
  <w:num w:numId="3">
    <w:abstractNumId w:val="3"/>
  </w:num>
  <w:num w:numId="4">
    <w:abstractNumId w:val="4"/>
  </w:num>
  <w:num w:numId="5">
    <w:abstractNumId w:val="21"/>
  </w:num>
  <w:num w:numId="6">
    <w:abstractNumId w:val="25"/>
  </w:num>
  <w:num w:numId="7">
    <w:abstractNumId w:val="19"/>
  </w:num>
  <w:num w:numId="8">
    <w:abstractNumId w:val="12"/>
  </w:num>
  <w:num w:numId="9">
    <w:abstractNumId w:val="27"/>
  </w:num>
  <w:num w:numId="10">
    <w:abstractNumId w:val="13"/>
  </w:num>
  <w:num w:numId="11">
    <w:abstractNumId w:val="14"/>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26"/>
  </w:num>
  <w:num w:numId="28">
    <w:abstractNumId w:val="30"/>
  </w:num>
  <w:num w:numId="29">
    <w:abstractNumId w:val="24"/>
  </w:num>
  <w:num w:numId="30">
    <w:abstractNumId w:val="32"/>
  </w:num>
  <w:num w:numId="31">
    <w:abstractNumId w:val="23"/>
  </w:num>
  <w:num w:numId="32">
    <w:abstractNumId w:val="18"/>
  </w:num>
  <w:num w:numId="33">
    <w:abstractNumId w:val="17"/>
  </w:num>
  <w:num w:numId="34">
    <w:abstractNumId w:val="6"/>
  </w:num>
  <w:num w:numId="35">
    <w:abstractNumId w:val="15"/>
  </w:num>
  <w:num w:numId="36">
    <w:abstractNumId w:val="7"/>
  </w:num>
  <w:num w:numId="37">
    <w:abstractNumId w:val="31"/>
  </w:num>
  <w:num w:numId="38">
    <w:abstractNumId w:val="20"/>
  </w:num>
  <w:num w:numId="39">
    <w:abstractNumId w:val="29"/>
  </w:num>
  <w:num w:numId="40">
    <w:abstractNumId w:val="2"/>
  </w:num>
  <w:num w:numId="41">
    <w:abstractNumId w:val="8"/>
  </w:num>
  <w:num w:numId="42">
    <w:abstractNumId w:val="5"/>
  </w:num>
  <w:num w:numId="43">
    <w:abstractNumId w:val="9"/>
  </w:num>
  <w:num w:numId="44">
    <w:abstractNumId w:val="16"/>
  </w:num>
  <w:num w:numId="45">
    <w:abstractNumId w:val="11"/>
  </w:num>
  <w:num w:numId="46">
    <w:abstractNumId w:val="22"/>
  </w:num>
  <w:num w:numId="47">
    <w:abstractNumId w:val="10"/>
  </w:num>
  <w:num w:numId="48">
    <w:abstractNumId w:val="1"/>
  </w:num>
  <w:num w:numId="49">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CC"/>
    <w:rsid w:val="00005FD0"/>
    <w:rsid w:val="00011446"/>
    <w:rsid w:val="00013D9D"/>
    <w:rsid w:val="00014482"/>
    <w:rsid w:val="000222FD"/>
    <w:rsid w:val="00022C6D"/>
    <w:rsid w:val="000232E3"/>
    <w:rsid w:val="00027FD1"/>
    <w:rsid w:val="00040C35"/>
    <w:rsid w:val="00041BB4"/>
    <w:rsid w:val="00042F55"/>
    <w:rsid w:val="00043C09"/>
    <w:rsid w:val="00045265"/>
    <w:rsid w:val="0005143D"/>
    <w:rsid w:val="00052604"/>
    <w:rsid w:val="00053312"/>
    <w:rsid w:val="00056A33"/>
    <w:rsid w:val="00060408"/>
    <w:rsid w:val="000669CC"/>
    <w:rsid w:val="00070E98"/>
    <w:rsid w:val="00072790"/>
    <w:rsid w:val="00072D61"/>
    <w:rsid w:val="000738BE"/>
    <w:rsid w:val="00074A39"/>
    <w:rsid w:val="0007650D"/>
    <w:rsid w:val="00083549"/>
    <w:rsid w:val="00086937"/>
    <w:rsid w:val="00086F91"/>
    <w:rsid w:val="000902F2"/>
    <w:rsid w:val="00092426"/>
    <w:rsid w:val="00097844"/>
    <w:rsid w:val="000A2853"/>
    <w:rsid w:val="000A46CE"/>
    <w:rsid w:val="000A4A88"/>
    <w:rsid w:val="000B1204"/>
    <w:rsid w:val="000B1F74"/>
    <w:rsid w:val="000B2066"/>
    <w:rsid w:val="000B22E0"/>
    <w:rsid w:val="000B2FF2"/>
    <w:rsid w:val="000B5A3B"/>
    <w:rsid w:val="000B6811"/>
    <w:rsid w:val="000B6BE8"/>
    <w:rsid w:val="000C0659"/>
    <w:rsid w:val="000C3BE0"/>
    <w:rsid w:val="000C402A"/>
    <w:rsid w:val="000D098D"/>
    <w:rsid w:val="000D0BFE"/>
    <w:rsid w:val="000D3182"/>
    <w:rsid w:val="000D3FFC"/>
    <w:rsid w:val="000D5627"/>
    <w:rsid w:val="000D6136"/>
    <w:rsid w:val="000D6E34"/>
    <w:rsid w:val="000D7C3C"/>
    <w:rsid w:val="000E0DD2"/>
    <w:rsid w:val="000E240B"/>
    <w:rsid w:val="000E64B0"/>
    <w:rsid w:val="000E7AE9"/>
    <w:rsid w:val="000F2EF6"/>
    <w:rsid w:val="000F34FE"/>
    <w:rsid w:val="000F549E"/>
    <w:rsid w:val="000F59B6"/>
    <w:rsid w:val="000F7C09"/>
    <w:rsid w:val="00103415"/>
    <w:rsid w:val="0010368A"/>
    <w:rsid w:val="0010405C"/>
    <w:rsid w:val="0010777D"/>
    <w:rsid w:val="00113AFA"/>
    <w:rsid w:val="00113EDE"/>
    <w:rsid w:val="001163A1"/>
    <w:rsid w:val="00120397"/>
    <w:rsid w:val="00120E8A"/>
    <w:rsid w:val="00121ADF"/>
    <w:rsid w:val="00122097"/>
    <w:rsid w:val="0012335F"/>
    <w:rsid w:val="00125F96"/>
    <w:rsid w:val="00126005"/>
    <w:rsid w:val="00131A6F"/>
    <w:rsid w:val="00133B50"/>
    <w:rsid w:val="00137F17"/>
    <w:rsid w:val="0014076C"/>
    <w:rsid w:val="00141410"/>
    <w:rsid w:val="00146A2C"/>
    <w:rsid w:val="00147459"/>
    <w:rsid w:val="00147C2B"/>
    <w:rsid w:val="00150A6D"/>
    <w:rsid w:val="00155894"/>
    <w:rsid w:val="001600A0"/>
    <w:rsid w:val="00161DE9"/>
    <w:rsid w:val="00163057"/>
    <w:rsid w:val="0016396A"/>
    <w:rsid w:val="00180CC2"/>
    <w:rsid w:val="00183222"/>
    <w:rsid w:val="001848FE"/>
    <w:rsid w:val="00193CCF"/>
    <w:rsid w:val="0019652B"/>
    <w:rsid w:val="00197341"/>
    <w:rsid w:val="001A145A"/>
    <w:rsid w:val="001A1957"/>
    <w:rsid w:val="001A3571"/>
    <w:rsid w:val="001A35A4"/>
    <w:rsid w:val="001A4353"/>
    <w:rsid w:val="001A560E"/>
    <w:rsid w:val="001B11C7"/>
    <w:rsid w:val="001B16E3"/>
    <w:rsid w:val="001B171C"/>
    <w:rsid w:val="001B29CA"/>
    <w:rsid w:val="001B3166"/>
    <w:rsid w:val="001B41CA"/>
    <w:rsid w:val="001B5E78"/>
    <w:rsid w:val="001C565B"/>
    <w:rsid w:val="001C59D3"/>
    <w:rsid w:val="001D046D"/>
    <w:rsid w:val="001D0FBE"/>
    <w:rsid w:val="001D2C8C"/>
    <w:rsid w:val="001D324C"/>
    <w:rsid w:val="001E3D9F"/>
    <w:rsid w:val="001E452E"/>
    <w:rsid w:val="001F25EA"/>
    <w:rsid w:val="001F34AC"/>
    <w:rsid w:val="001F4502"/>
    <w:rsid w:val="001F59E9"/>
    <w:rsid w:val="001F5AD2"/>
    <w:rsid w:val="001F5B98"/>
    <w:rsid w:val="002016D4"/>
    <w:rsid w:val="00207F59"/>
    <w:rsid w:val="00211B6D"/>
    <w:rsid w:val="00215001"/>
    <w:rsid w:val="002165CC"/>
    <w:rsid w:val="00221F0E"/>
    <w:rsid w:val="00222C8A"/>
    <w:rsid w:val="00226950"/>
    <w:rsid w:val="00226CD9"/>
    <w:rsid w:val="00226D8C"/>
    <w:rsid w:val="0023028E"/>
    <w:rsid w:val="00230B86"/>
    <w:rsid w:val="00231406"/>
    <w:rsid w:val="00232170"/>
    <w:rsid w:val="00233282"/>
    <w:rsid w:val="00234144"/>
    <w:rsid w:val="002341BC"/>
    <w:rsid w:val="00240528"/>
    <w:rsid w:val="002408F4"/>
    <w:rsid w:val="00242C00"/>
    <w:rsid w:val="00243A61"/>
    <w:rsid w:val="00253770"/>
    <w:rsid w:val="00254162"/>
    <w:rsid w:val="002546A4"/>
    <w:rsid w:val="00254C4F"/>
    <w:rsid w:val="00254CFA"/>
    <w:rsid w:val="00257D1A"/>
    <w:rsid w:val="0026014F"/>
    <w:rsid w:val="00271277"/>
    <w:rsid w:val="002745C6"/>
    <w:rsid w:val="00277C5F"/>
    <w:rsid w:val="00283B01"/>
    <w:rsid w:val="0028629B"/>
    <w:rsid w:val="002863CA"/>
    <w:rsid w:val="0029392B"/>
    <w:rsid w:val="002943E1"/>
    <w:rsid w:val="00294AB7"/>
    <w:rsid w:val="002A1DE8"/>
    <w:rsid w:val="002A2B91"/>
    <w:rsid w:val="002A5306"/>
    <w:rsid w:val="002A5424"/>
    <w:rsid w:val="002A6182"/>
    <w:rsid w:val="002C108A"/>
    <w:rsid w:val="002C160E"/>
    <w:rsid w:val="002C2610"/>
    <w:rsid w:val="002C2CE3"/>
    <w:rsid w:val="002C49BC"/>
    <w:rsid w:val="002C6286"/>
    <w:rsid w:val="002D59E0"/>
    <w:rsid w:val="002D68EF"/>
    <w:rsid w:val="002E32BA"/>
    <w:rsid w:val="002E63A2"/>
    <w:rsid w:val="002E656F"/>
    <w:rsid w:val="002F285C"/>
    <w:rsid w:val="002F2C67"/>
    <w:rsid w:val="002F4FA8"/>
    <w:rsid w:val="002F5E38"/>
    <w:rsid w:val="002F5F82"/>
    <w:rsid w:val="002F6F94"/>
    <w:rsid w:val="00300642"/>
    <w:rsid w:val="0030083D"/>
    <w:rsid w:val="00311542"/>
    <w:rsid w:val="00313428"/>
    <w:rsid w:val="0031373F"/>
    <w:rsid w:val="0031391F"/>
    <w:rsid w:val="00313A02"/>
    <w:rsid w:val="00313D69"/>
    <w:rsid w:val="00315D90"/>
    <w:rsid w:val="003172C8"/>
    <w:rsid w:val="003236A9"/>
    <w:rsid w:val="00323C58"/>
    <w:rsid w:val="00325209"/>
    <w:rsid w:val="00325FA8"/>
    <w:rsid w:val="00330871"/>
    <w:rsid w:val="003340E9"/>
    <w:rsid w:val="0033420D"/>
    <w:rsid w:val="00334730"/>
    <w:rsid w:val="003375D2"/>
    <w:rsid w:val="00340199"/>
    <w:rsid w:val="0034104E"/>
    <w:rsid w:val="00342093"/>
    <w:rsid w:val="00342E9E"/>
    <w:rsid w:val="00344D2A"/>
    <w:rsid w:val="00345D91"/>
    <w:rsid w:val="00346483"/>
    <w:rsid w:val="003474A2"/>
    <w:rsid w:val="00347969"/>
    <w:rsid w:val="003513D6"/>
    <w:rsid w:val="0035167E"/>
    <w:rsid w:val="00351D5A"/>
    <w:rsid w:val="003528F7"/>
    <w:rsid w:val="00352DFD"/>
    <w:rsid w:val="00357019"/>
    <w:rsid w:val="003574D6"/>
    <w:rsid w:val="00364A47"/>
    <w:rsid w:val="00365025"/>
    <w:rsid w:val="00375C75"/>
    <w:rsid w:val="003764D7"/>
    <w:rsid w:val="00383DEB"/>
    <w:rsid w:val="003979E2"/>
    <w:rsid w:val="003A443F"/>
    <w:rsid w:val="003A64AB"/>
    <w:rsid w:val="003B04A6"/>
    <w:rsid w:val="003B0C18"/>
    <w:rsid w:val="003B3BC8"/>
    <w:rsid w:val="003B5A27"/>
    <w:rsid w:val="003B6CAD"/>
    <w:rsid w:val="003C04BA"/>
    <w:rsid w:val="003C49C7"/>
    <w:rsid w:val="003C5D1B"/>
    <w:rsid w:val="003C78E6"/>
    <w:rsid w:val="003D37BE"/>
    <w:rsid w:val="003D6142"/>
    <w:rsid w:val="003D7B77"/>
    <w:rsid w:val="003E1DCE"/>
    <w:rsid w:val="003E7D45"/>
    <w:rsid w:val="003F58FC"/>
    <w:rsid w:val="004005F5"/>
    <w:rsid w:val="00401C2C"/>
    <w:rsid w:val="00403856"/>
    <w:rsid w:val="00403FE6"/>
    <w:rsid w:val="00414C65"/>
    <w:rsid w:val="00416DCD"/>
    <w:rsid w:val="004200A5"/>
    <w:rsid w:val="00420F91"/>
    <w:rsid w:val="00422733"/>
    <w:rsid w:val="00423579"/>
    <w:rsid w:val="00426AFE"/>
    <w:rsid w:val="00431706"/>
    <w:rsid w:val="00435463"/>
    <w:rsid w:val="004401E2"/>
    <w:rsid w:val="00445A60"/>
    <w:rsid w:val="0044728D"/>
    <w:rsid w:val="004554C6"/>
    <w:rsid w:val="00456629"/>
    <w:rsid w:val="00457F25"/>
    <w:rsid w:val="00466248"/>
    <w:rsid w:val="00467C2C"/>
    <w:rsid w:val="00467D81"/>
    <w:rsid w:val="00470CBB"/>
    <w:rsid w:val="00471464"/>
    <w:rsid w:val="0047258F"/>
    <w:rsid w:val="004739CF"/>
    <w:rsid w:val="00474EB9"/>
    <w:rsid w:val="00475EDC"/>
    <w:rsid w:val="00475F6F"/>
    <w:rsid w:val="004836D5"/>
    <w:rsid w:val="00483F3B"/>
    <w:rsid w:val="00487085"/>
    <w:rsid w:val="004920C5"/>
    <w:rsid w:val="004939A3"/>
    <w:rsid w:val="00494658"/>
    <w:rsid w:val="004953F7"/>
    <w:rsid w:val="004A1358"/>
    <w:rsid w:val="004A744B"/>
    <w:rsid w:val="004B352A"/>
    <w:rsid w:val="004B48F5"/>
    <w:rsid w:val="004C0E44"/>
    <w:rsid w:val="004C33E8"/>
    <w:rsid w:val="004C566B"/>
    <w:rsid w:val="004C5B28"/>
    <w:rsid w:val="004C68D5"/>
    <w:rsid w:val="004D1967"/>
    <w:rsid w:val="004D23E3"/>
    <w:rsid w:val="004D2AC5"/>
    <w:rsid w:val="004D55A9"/>
    <w:rsid w:val="004D56EE"/>
    <w:rsid w:val="004D6CA1"/>
    <w:rsid w:val="004E0468"/>
    <w:rsid w:val="004E1D84"/>
    <w:rsid w:val="004E5130"/>
    <w:rsid w:val="004F6F71"/>
    <w:rsid w:val="005002BD"/>
    <w:rsid w:val="00502A2B"/>
    <w:rsid w:val="00503214"/>
    <w:rsid w:val="00504DEE"/>
    <w:rsid w:val="00505F08"/>
    <w:rsid w:val="00506352"/>
    <w:rsid w:val="00507EDD"/>
    <w:rsid w:val="0051336E"/>
    <w:rsid w:val="0051345B"/>
    <w:rsid w:val="005138D5"/>
    <w:rsid w:val="00517E1E"/>
    <w:rsid w:val="00520295"/>
    <w:rsid w:val="00524262"/>
    <w:rsid w:val="00527124"/>
    <w:rsid w:val="00527DEB"/>
    <w:rsid w:val="0053282E"/>
    <w:rsid w:val="00532CD9"/>
    <w:rsid w:val="00533788"/>
    <w:rsid w:val="00541015"/>
    <w:rsid w:val="00541BA6"/>
    <w:rsid w:val="00544B08"/>
    <w:rsid w:val="005455E9"/>
    <w:rsid w:val="00545975"/>
    <w:rsid w:val="005473A2"/>
    <w:rsid w:val="0055164C"/>
    <w:rsid w:val="005545B8"/>
    <w:rsid w:val="0055679C"/>
    <w:rsid w:val="00556F06"/>
    <w:rsid w:val="00565BAF"/>
    <w:rsid w:val="00567AEB"/>
    <w:rsid w:val="005722A0"/>
    <w:rsid w:val="00573DE5"/>
    <w:rsid w:val="005740DC"/>
    <w:rsid w:val="00577606"/>
    <w:rsid w:val="00580710"/>
    <w:rsid w:val="00581155"/>
    <w:rsid w:val="005868B7"/>
    <w:rsid w:val="005909FB"/>
    <w:rsid w:val="00591FCC"/>
    <w:rsid w:val="0059519B"/>
    <w:rsid w:val="00597C40"/>
    <w:rsid w:val="00597C94"/>
    <w:rsid w:val="005A7CEA"/>
    <w:rsid w:val="005B0107"/>
    <w:rsid w:val="005B0DB6"/>
    <w:rsid w:val="005B102D"/>
    <w:rsid w:val="005B16A1"/>
    <w:rsid w:val="005B303A"/>
    <w:rsid w:val="005B3236"/>
    <w:rsid w:val="005B3AFF"/>
    <w:rsid w:val="005B50A9"/>
    <w:rsid w:val="005C4613"/>
    <w:rsid w:val="005D408F"/>
    <w:rsid w:val="005D4BB3"/>
    <w:rsid w:val="005E1CDF"/>
    <w:rsid w:val="005E2514"/>
    <w:rsid w:val="005E371A"/>
    <w:rsid w:val="005E4821"/>
    <w:rsid w:val="005E6330"/>
    <w:rsid w:val="005F66AE"/>
    <w:rsid w:val="005F6940"/>
    <w:rsid w:val="00602655"/>
    <w:rsid w:val="006031E1"/>
    <w:rsid w:val="00604387"/>
    <w:rsid w:val="006108A9"/>
    <w:rsid w:val="00610A38"/>
    <w:rsid w:val="00614914"/>
    <w:rsid w:val="006162E6"/>
    <w:rsid w:val="006169F6"/>
    <w:rsid w:val="00635FD3"/>
    <w:rsid w:val="006411DF"/>
    <w:rsid w:val="0064673F"/>
    <w:rsid w:val="006478C1"/>
    <w:rsid w:val="00654006"/>
    <w:rsid w:val="006568BC"/>
    <w:rsid w:val="00661652"/>
    <w:rsid w:val="006631B4"/>
    <w:rsid w:val="00666229"/>
    <w:rsid w:val="006706CF"/>
    <w:rsid w:val="00670D7D"/>
    <w:rsid w:val="00677840"/>
    <w:rsid w:val="00680997"/>
    <w:rsid w:val="00680B10"/>
    <w:rsid w:val="006811FD"/>
    <w:rsid w:val="00684B54"/>
    <w:rsid w:val="00686DEE"/>
    <w:rsid w:val="00690C56"/>
    <w:rsid w:val="006919E1"/>
    <w:rsid w:val="006933BC"/>
    <w:rsid w:val="006955E4"/>
    <w:rsid w:val="006A03DE"/>
    <w:rsid w:val="006A18B9"/>
    <w:rsid w:val="006A2A72"/>
    <w:rsid w:val="006A6CD4"/>
    <w:rsid w:val="006B0AC0"/>
    <w:rsid w:val="006B2FEA"/>
    <w:rsid w:val="006B47F9"/>
    <w:rsid w:val="006B61C2"/>
    <w:rsid w:val="006B7096"/>
    <w:rsid w:val="006B71EA"/>
    <w:rsid w:val="006B7B56"/>
    <w:rsid w:val="006B7F03"/>
    <w:rsid w:val="006C1425"/>
    <w:rsid w:val="006C1469"/>
    <w:rsid w:val="006C1B48"/>
    <w:rsid w:val="006C2A63"/>
    <w:rsid w:val="006C2CA1"/>
    <w:rsid w:val="006C3A42"/>
    <w:rsid w:val="006C6290"/>
    <w:rsid w:val="006C6BDE"/>
    <w:rsid w:val="006D056C"/>
    <w:rsid w:val="006D2E14"/>
    <w:rsid w:val="006D7345"/>
    <w:rsid w:val="006E2A82"/>
    <w:rsid w:val="006E41AA"/>
    <w:rsid w:val="006E4C42"/>
    <w:rsid w:val="006E5582"/>
    <w:rsid w:val="006E6957"/>
    <w:rsid w:val="006E6C0D"/>
    <w:rsid w:val="006F18EA"/>
    <w:rsid w:val="006F485C"/>
    <w:rsid w:val="00703177"/>
    <w:rsid w:val="00705783"/>
    <w:rsid w:val="007057C4"/>
    <w:rsid w:val="00707835"/>
    <w:rsid w:val="007110DC"/>
    <w:rsid w:val="007117EB"/>
    <w:rsid w:val="00716938"/>
    <w:rsid w:val="00717C8C"/>
    <w:rsid w:val="00720A37"/>
    <w:rsid w:val="00721DB8"/>
    <w:rsid w:val="00722C03"/>
    <w:rsid w:val="00723718"/>
    <w:rsid w:val="00723FA6"/>
    <w:rsid w:val="007240F3"/>
    <w:rsid w:val="00724310"/>
    <w:rsid w:val="00724684"/>
    <w:rsid w:val="007257BA"/>
    <w:rsid w:val="00725CDF"/>
    <w:rsid w:val="00727351"/>
    <w:rsid w:val="007301A3"/>
    <w:rsid w:val="00730B28"/>
    <w:rsid w:val="007331B6"/>
    <w:rsid w:val="00735AD2"/>
    <w:rsid w:val="00737A81"/>
    <w:rsid w:val="00737CC2"/>
    <w:rsid w:val="00737CCE"/>
    <w:rsid w:val="00740F00"/>
    <w:rsid w:val="007446C5"/>
    <w:rsid w:val="007448F8"/>
    <w:rsid w:val="00746494"/>
    <w:rsid w:val="007527A6"/>
    <w:rsid w:val="00753ED6"/>
    <w:rsid w:val="007544E8"/>
    <w:rsid w:val="00757940"/>
    <w:rsid w:val="00760932"/>
    <w:rsid w:val="00765F69"/>
    <w:rsid w:val="00771D75"/>
    <w:rsid w:val="00771D7C"/>
    <w:rsid w:val="007735C1"/>
    <w:rsid w:val="00774D40"/>
    <w:rsid w:val="0077682B"/>
    <w:rsid w:val="00777951"/>
    <w:rsid w:val="00790F49"/>
    <w:rsid w:val="0079274B"/>
    <w:rsid w:val="00794FD9"/>
    <w:rsid w:val="007960E1"/>
    <w:rsid w:val="00796A6C"/>
    <w:rsid w:val="007A0593"/>
    <w:rsid w:val="007A1D90"/>
    <w:rsid w:val="007A2F3D"/>
    <w:rsid w:val="007A32D3"/>
    <w:rsid w:val="007A4005"/>
    <w:rsid w:val="007A5FAB"/>
    <w:rsid w:val="007B01BC"/>
    <w:rsid w:val="007B14CD"/>
    <w:rsid w:val="007B15E4"/>
    <w:rsid w:val="007B1600"/>
    <w:rsid w:val="007B2FE1"/>
    <w:rsid w:val="007B5280"/>
    <w:rsid w:val="007B616F"/>
    <w:rsid w:val="007B66B1"/>
    <w:rsid w:val="007B7946"/>
    <w:rsid w:val="007C4F61"/>
    <w:rsid w:val="007C7861"/>
    <w:rsid w:val="007D1136"/>
    <w:rsid w:val="007D787D"/>
    <w:rsid w:val="007E3A13"/>
    <w:rsid w:val="007E3F7F"/>
    <w:rsid w:val="007E5103"/>
    <w:rsid w:val="007E6F46"/>
    <w:rsid w:val="007E738A"/>
    <w:rsid w:val="007E7E20"/>
    <w:rsid w:val="007F4DE9"/>
    <w:rsid w:val="007F5143"/>
    <w:rsid w:val="007F61C5"/>
    <w:rsid w:val="007F7BB1"/>
    <w:rsid w:val="00800B3B"/>
    <w:rsid w:val="00801A0B"/>
    <w:rsid w:val="008048B1"/>
    <w:rsid w:val="008111EF"/>
    <w:rsid w:val="0081285E"/>
    <w:rsid w:val="00816BA5"/>
    <w:rsid w:val="00825F9B"/>
    <w:rsid w:val="008260D9"/>
    <w:rsid w:val="00826B3C"/>
    <w:rsid w:val="00830589"/>
    <w:rsid w:val="00830D15"/>
    <w:rsid w:val="008333D3"/>
    <w:rsid w:val="00834824"/>
    <w:rsid w:val="00837223"/>
    <w:rsid w:val="0083789B"/>
    <w:rsid w:val="00841404"/>
    <w:rsid w:val="00842553"/>
    <w:rsid w:val="00844287"/>
    <w:rsid w:val="0084467B"/>
    <w:rsid w:val="008458F1"/>
    <w:rsid w:val="00846B7D"/>
    <w:rsid w:val="00852331"/>
    <w:rsid w:val="00852B10"/>
    <w:rsid w:val="00854C05"/>
    <w:rsid w:val="00856BA6"/>
    <w:rsid w:val="0085737A"/>
    <w:rsid w:val="008606BA"/>
    <w:rsid w:val="00861379"/>
    <w:rsid w:val="00863550"/>
    <w:rsid w:val="008655F3"/>
    <w:rsid w:val="0086580F"/>
    <w:rsid w:val="008658C4"/>
    <w:rsid w:val="0086596B"/>
    <w:rsid w:val="00865A3A"/>
    <w:rsid w:val="00865FC1"/>
    <w:rsid w:val="00866FED"/>
    <w:rsid w:val="0087050C"/>
    <w:rsid w:val="0087247D"/>
    <w:rsid w:val="0087458E"/>
    <w:rsid w:val="00874ABE"/>
    <w:rsid w:val="008768D9"/>
    <w:rsid w:val="00876B1B"/>
    <w:rsid w:val="00877B8A"/>
    <w:rsid w:val="008804A0"/>
    <w:rsid w:val="008850E1"/>
    <w:rsid w:val="00886632"/>
    <w:rsid w:val="0089052E"/>
    <w:rsid w:val="008916CA"/>
    <w:rsid w:val="00892E8E"/>
    <w:rsid w:val="0089315B"/>
    <w:rsid w:val="00894A68"/>
    <w:rsid w:val="008958CF"/>
    <w:rsid w:val="00895F9E"/>
    <w:rsid w:val="00897FBF"/>
    <w:rsid w:val="008A2B01"/>
    <w:rsid w:val="008A3843"/>
    <w:rsid w:val="008A38B3"/>
    <w:rsid w:val="008B34AA"/>
    <w:rsid w:val="008B3BEE"/>
    <w:rsid w:val="008B5C13"/>
    <w:rsid w:val="008C0568"/>
    <w:rsid w:val="008C3C1C"/>
    <w:rsid w:val="008C770A"/>
    <w:rsid w:val="008D3498"/>
    <w:rsid w:val="008D360E"/>
    <w:rsid w:val="008D59F7"/>
    <w:rsid w:val="008F0C8A"/>
    <w:rsid w:val="008F0E61"/>
    <w:rsid w:val="008F0EAE"/>
    <w:rsid w:val="008F4100"/>
    <w:rsid w:val="008F49BA"/>
    <w:rsid w:val="008F7E8C"/>
    <w:rsid w:val="0090239C"/>
    <w:rsid w:val="00907139"/>
    <w:rsid w:val="0090734A"/>
    <w:rsid w:val="00912AF7"/>
    <w:rsid w:val="00912F86"/>
    <w:rsid w:val="0091364D"/>
    <w:rsid w:val="00914279"/>
    <w:rsid w:val="009233EF"/>
    <w:rsid w:val="00925C63"/>
    <w:rsid w:val="009267F3"/>
    <w:rsid w:val="0093408A"/>
    <w:rsid w:val="00934986"/>
    <w:rsid w:val="00936BC2"/>
    <w:rsid w:val="0094060B"/>
    <w:rsid w:val="00941C4F"/>
    <w:rsid w:val="00943DF8"/>
    <w:rsid w:val="00946318"/>
    <w:rsid w:val="00946ACB"/>
    <w:rsid w:val="00950907"/>
    <w:rsid w:val="00950C96"/>
    <w:rsid w:val="00950ECC"/>
    <w:rsid w:val="00952723"/>
    <w:rsid w:val="00952726"/>
    <w:rsid w:val="00955459"/>
    <w:rsid w:val="00956A6B"/>
    <w:rsid w:val="00963A1C"/>
    <w:rsid w:val="00964A7A"/>
    <w:rsid w:val="00967EDD"/>
    <w:rsid w:val="00970EBA"/>
    <w:rsid w:val="00974023"/>
    <w:rsid w:val="00976354"/>
    <w:rsid w:val="0098191C"/>
    <w:rsid w:val="00982BAC"/>
    <w:rsid w:val="009839A3"/>
    <w:rsid w:val="009865B8"/>
    <w:rsid w:val="00986FE8"/>
    <w:rsid w:val="00996482"/>
    <w:rsid w:val="009A0935"/>
    <w:rsid w:val="009A31D4"/>
    <w:rsid w:val="009A584A"/>
    <w:rsid w:val="009A5A93"/>
    <w:rsid w:val="009A6A9B"/>
    <w:rsid w:val="009B0B87"/>
    <w:rsid w:val="009B420B"/>
    <w:rsid w:val="009B4483"/>
    <w:rsid w:val="009B7B8C"/>
    <w:rsid w:val="009C0668"/>
    <w:rsid w:val="009C17DA"/>
    <w:rsid w:val="009C4CA3"/>
    <w:rsid w:val="009D1F0C"/>
    <w:rsid w:val="009D1F48"/>
    <w:rsid w:val="009D3329"/>
    <w:rsid w:val="009E208C"/>
    <w:rsid w:val="009E630E"/>
    <w:rsid w:val="009E64AF"/>
    <w:rsid w:val="009E78BC"/>
    <w:rsid w:val="009F05DD"/>
    <w:rsid w:val="009F1FB4"/>
    <w:rsid w:val="009F4BB0"/>
    <w:rsid w:val="009F5E70"/>
    <w:rsid w:val="009F6115"/>
    <w:rsid w:val="00A007F4"/>
    <w:rsid w:val="00A00A28"/>
    <w:rsid w:val="00A031B7"/>
    <w:rsid w:val="00A06167"/>
    <w:rsid w:val="00A06AF2"/>
    <w:rsid w:val="00A10588"/>
    <w:rsid w:val="00A11EBC"/>
    <w:rsid w:val="00A12D55"/>
    <w:rsid w:val="00A1434C"/>
    <w:rsid w:val="00A17290"/>
    <w:rsid w:val="00A176B3"/>
    <w:rsid w:val="00A17E5A"/>
    <w:rsid w:val="00A21B05"/>
    <w:rsid w:val="00A22A9B"/>
    <w:rsid w:val="00A2558E"/>
    <w:rsid w:val="00A332C6"/>
    <w:rsid w:val="00A35D41"/>
    <w:rsid w:val="00A377B3"/>
    <w:rsid w:val="00A442C7"/>
    <w:rsid w:val="00A4564A"/>
    <w:rsid w:val="00A53423"/>
    <w:rsid w:val="00A57F7C"/>
    <w:rsid w:val="00A6054B"/>
    <w:rsid w:val="00A61984"/>
    <w:rsid w:val="00A6440E"/>
    <w:rsid w:val="00A65809"/>
    <w:rsid w:val="00A65A6B"/>
    <w:rsid w:val="00A70140"/>
    <w:rsid w:val="00A70CFA"/>
    <w:rsid w:val="00A71E25"/>
    <w:rsid w:val="00A728B9"/>
    <w:rsid w:val="00A7420F"/>
    <w:rsid w:val="00A7520A"/>
    <w:rsid w:val="00A75E25"/>
    <w:rsid w:val="00A76F63"/>
    <w:rsid w:val="00A8094E"/>
    <w:rsid w:val="00A82221"/>
    <w:rsid w:val="00A84312"/>
    <w:rsid w:val="00A84407"/>
    <w:rsid w:val="00A86B3E"/>
    <w:rsid w:val="00A912FC"/>
    <w:rsid w:val="00AA1E7A"/>
    <w:rsid w:val="00AA3CA2"/>
    <w:rsid w:val="00AA4F87"/>
    <w:rsid w:val="00AA7565"/>
    <w:rsid w:val="00AA7A31"/>
    <w:rsid w:val="00AA7CD5"/>
    <w:rsid w:val="00AB1A85"/>
    <w:rsid w:val="00AB2BB1"/>
    <w:rsid w:val="00AB35F9"/>
    <w:rsid w:val="00AB3D36"/>
    <w:rsid w:val="00AB44AF"/>
    <w:rsid w:val="00AB4762"/>
    <w:rsid w:val="00AB59B4"/>
    <w:rsid w:val="00AB70D5"/>
    <w:rsid w:val="00AB7827"/>
    <w:rsid w:val="00AB7EEF"/>
    <w:rsid w:val="00AC23C5"/>
    <w:rsid w:val="00AC3799"/>
    <w:rsid w:val="00AC55DE"/>
    <w:rsid w:val="00AC7C10"/>
    <w:rsid w:val="00AD21B5"/>
    <w:rsid w:val="00AD697F"/>
    <w:rsid w:val="00AD7A73"/>
    <w:rsid w:val="00AE0B0D"/>
    <w:rsid w:val="00AE1CA8"/>
    <w:rsid w:val="00AE600D"/>
    <w:rsid w:val="00AF18A2"/>
    <w:rsid w:val="00AF5021"/>
    <w:rsid w:val="00AF5D5F"/>
    <w:rsid w:val="00AF76D4"/>
    <w:rsid w:val="00B00C72"/>
    <w:rsid w:val="00B00C8C"/>
    <w:rsid w:val="00B029C0"/>
    <w:rsid w:val="00B02B03"/>
    <w:rsid w:val="00B1025B"/>
    <w:rsid w:val="00B108A8"/>
    <w:rsid w:val="00B20732"/>
    <w:rsid w:val="00B216CD"/>
    <w:rsid w:val="00B231DC"/>
    <w:rsid w:val="00B25341"/>
    <w:rsid w:val="00B302CD"/>
    <w:rsid w:val="00B31980"/>
    <w:rsid w:val="00B33238"/>
    <w:rsid w:val="00B4255D"/>
    <w:rsid w:val="00B42588"/>
    <w:rsid w:val="00B45104"/>
    <w:rsid w:val="00B451A4"/>
    <w:rsid w:val="00B46E34"/>
    <w:rsid w:val="00B52887"/>
    <w:rsid w:val="00B572A0"/>
    <w:rsid w:val="00B606CE"/>
    <w:rsid w:val="00B611C3"/>
    <w:rsid w:val="00B64EA3"/>
    <w:rsid w:val="00B707C3"/>
    <w:rsid w:val="00B72CB4"/>
    <w:rsid w:val="00B73136"/>
    <w:rsid w:val="00B73403"/>
    <w:rsid w:val="00B76C7F"/>
    <w:rsid w:val="00B83684"/>
    <w:rsid w:val="00B86C27"/>
    <w:rsid w:val="00B9058F"/>
    <w:rsid w:val="00B933D8"/>
    <w:rsid w:val="00B93AF2"/>
    <w:rsid w:val="00B9470E"/>
    <w:rsid w:val="00B967C6"/>
    <w:rsid w:val="00BA1151"/>
    <w:rsid w:val="00BA27E1"/>
    <w:rsid w:val="00BB08C4"/>
    <w:rsid w:val="00BB0F8A"/>
    <w:rsid w:val="00BB157A"/>
    <w:rsid w:val="00BB179C"/>
    <w:rsid w:val="00BB1E8B"/>
    <w:rsid w:val="00BB2280"/>
    <w:rsid w:val="00BE0DAB"/>
    <w:rsid w:val="00BE37F2"/>
    <w:rsid w:val="00BE4EFE"/>
    <w:rsid w:val="00BE7365"/>
    <w:rsid w:val="00BF0786"/>
    <w:rsid w:val="00BF0FCA"/>
    <w:rsid w:val="00BF25CA"/>
    <w:rsid w:val="00BF28B8"/>
    <w:rsid w:val="00BF3F0B"/>
    <w:rsid w:val="00BF481F"/>
    <w:rsid w:val="00BF48C0"/>
    <w:rsid w:val="00BF78C0"/>
    <w:rsid w:val="00BF7E30"/>
    <w:rsid w:val="00BF7FD9"/>
    <w:rsid w:val="00C00079"/>
    <w:rsid w:val="00C0216B"/>
    <w:rsid w:val="00C03C62"/>
    <w:rsid w:val="00C0558A"/>
    <w:rsid w:val="00C06537"/>
    <w:rsid w:val="00C07FCB"/>
    <w:rsid w:val="00C11762"/>
    <w:rsid w:val="00C172A9"/>
    <w:rsid w:val="00C23A8C"/>
    <w:rsid w:val="00C25EA6"/>
    <w:rsid w:val="00C312AD"/>
    <w:rsid w:val="00C3259B"/>
    <w:rsid w:val="00C354A3"/>
    <w:rsid w:val="00C40903"/>
    <w:rsid w:val="00C44482"/>
    <w:rsid w:val="00C4679E"/>
    <w:rsid w:val="00C514B1"/>
    <w:rsid w:val="00C521D7"/>
    <w:rsid w:val="00C545BA"/>
    <w:rsid w:val="00C61AD8"/>
    <w:rsid w:val="00C6331A"/>
    <w:rsid w:val="00C635A1"/>
    <w:rsid w:val="00C63F7A"/>
    <w:rsid w:val="00C65848"/>
    <w:rsid w:val="00C65920"/>
    <w:rsid w:val="00C7559D"/>
    <w:rsid w:val="00C75C2C"/>
    <w:rsid w:val="00C77099"/>
    <w:rsid w:val="00C82296"/>
    <w:rsid w:val="00C8284B"/>
    <w:rsid w:val="00C841FA"/>
    <w:rsid w:val="00C85EEF"/>
    <w:rsid w:val="00C90C22"/>
    <w:rsid w:val="00C90C26"/>
    <w:rsid w:val="00C9273D"/>
    <w:rsid w:val="00C9375D"/>
    <w:rsid w:val="00C96D2D"/>
    <w:rsid w:val="00C97695"/>
    <w:rsid w:val="00CA0E5D"/>
    <w:rsid w:val="00CA1B10"/>
    <w:rsid w:val="00CA6119"/>
    <w:rsid w:val="00CB1F27"/>
    <w:rsid w:val="00CB24EB"/>
    <w:rsid w:val="00CB36AC"/>
    <w:rsid w:val="00CB3B02"/>
    <w:rsid w:val="00CC0016"/>
    <w:rsid w:val="00CC03F0"/>
    <w:rsid w:val="00CC4F9B"/>
    <w:rsid w:val="00CC6738"/>
    <w:rsid w:val="00CD272F"/>
    <w:rsid w:val="00CD36DE"/>
    <w:rsid w:val="00CD5B49"/>
    <w:rsid w:val="00CD5E89"/>
    <w:rsid w:val="00CD724D"/>
    <w:rsid w:val="00CE5E9B"/>
    <w:rsid w:val="00CE736A"/>
    <w:rsid w:val="00CF265B"/>
    <w:rsid w:val="00CF2CD7"/>
    <w:rsid w:val="00D00D86"/>
    <w:rsid w:val="00D02101"/>
    <w:rsid w:val="00D03415"/>
    <w:rsid w:val="00D03469"/>
    <w:rsid w:val="00D06119"/>
    <w:rsid w:val="00D112AF"/>
    <w:rsid w:val="00D1382C"/>
    <w:rsid w:val="00D17290"/>
    <w:rsid w:val="00D17814"/>
    <w:rsid w:val="00D212F4"/>
    <w:rsid w:val="00D2307D"/>
    <w:rsid w:val="00D237FF"/>
    <w:rsid w:val="00D24707"/>
    <w:rsid w:val="00D24783"/>
    <w:rsid w:val="00D250BD"/>
    <w:rsid w:val="00D31265"/>
    <w:rsid w:val="00D35E75"/>
    <w:rsid w:val="00D365F5"/>
    <w:rsid w:val="00D376FA"/>
    <w:rsid w:val="00D42BEB"/>
    <w:rsid w:val="00D435F9"/>
    <w:rsid w:val="00D45B02"/>
    <w:rsid w:val="00D5123B"/>
    <w:rsid w:val="00D53E98"/>
    <w:rsid w:val="00D57430"/>
    <w:rsid w:val="00D57C35"/>
    <w:rsid w:val="00D614AF"/>
    <w:rsid w:val="00D67F8E"/>
    <w:rsid w:val="00D716F4"/>
    <w:rsid w:val="00D72269"/>
    <w:rsid w:val="00D72E6E"/>
    <w:rsid w:val="00D773B0"/>
    <w:rsid w:val="00D77A68"/>
    <w:rsid w:val="00D8307B"/>
    <w:rsid w:val="00D83131"/>
    <w:rsid w:val="00D90285"/>
    <w:rsid w:val="00D903A1"/>
    <w:rsid w:val="00D90858"/>
    <w:rsid w:val="00D92C7E"/>
    <w:rsid w:val="00D93357"/>
    <w:rsid w:val="00D93983"/>
    <w:rsid w:val="00D9541C"/>
    <w:rsid w:val="00D95F43"/>
    <w:rsid w:val="00D9655C"/>
    <w:rsid w:val="00D9700A"/>
    <w:rsid w:val="00D97D6E"/>
    <w:rsid w:val="00DA062C"/>
    <w:rsid w:val="00DA33D8"/>
    <w:rsid w:val="00DA3B91"/>
    <w:rsid w:val="00DA3DDC"/>
    <w:rsid w:val="00DA5003"/>
    <w:rsid w:val="00DA69B3"/>
    <w:rsid w:val="00DA71AF"/>
    <w:rsid w:val="00DA7BAD"/>
    <w:rsid w:val="00DA7D54"/>
    <w:rsid w:val="00DB0A15"/>
    <w:rsid w:val="00DB2306"/>
    <w:rsid w:val="00DB2666"/>
    <w:rsid w:val="00DB27F4"/>
    <w:rsid w:val="00DB2CAA"/>
    <w:rsid w:val="00DB3BC1"/>
    <w:rsid w:val="00DB3F40"/>
    <w:rsid w:val="00DC2F96"/>
    <w:rsid w:val="00DC3EAA"/>
    <w:rsid w:val="00DC4ED8"/>
    <w:rsid w:val="00DC735C"/>
    <w:rsid w:val="00DD0220"/>
    <w:rsid w:val="00DD4B67"/>
    <w:rsid w:val="00DD6ACC"/>
    <w:rsid w:val="00DE5CE9"/>
    <w:rsid w:val="00DE6644"/>
    <w:rsid w:val="00DF1738"/>
    <w:rsid w:val="00E013D5"/>
    <w:rsid w:val="00E14E83"/>
    <w:rsid w:val="00E17100"/>
    <w:rsid w:val="00E17F26"/>
    <w:rsid w:val="00E23609"/>
    <w:rsid w:val="00E24EEE"/>
    <w:rsid w:val="00E30CAB"/>
    <w:rsid w:val="00E31362"/>
    <w:rsid w:val="00E314DD"/>
    <w:rsid w:val="00E318F2"/>
    <w:rsid w:val="00E377CE"/>
    <w:rsid w:val="00E37BF5"/>
    <w:rsid w:val="00E40D78"/>
    <w:rsid w:val="00E44ED5"/>
    <w:rsid w:val="00E4579B"/>
    <w:rsid w:val="00E47FAF"/>
    <w:rsid w:val="00E515AA"/>
    <w:rsid w:val="00E537D1"/>
    <w:rsid w:val="00E55112"/>
    <w:rsid w:val="00E57A01"/>
    <w:rsid w:val="00E61568"/>
    <w:rsid w:val="00E61999"/>
    <w:rsid w:val="00E6407F"/>
    <w:rsid w:val="00E64321"/>
    <w:rsid w:val="00E66ECF"/>
    <w:rsid w:val="00E73FFE"/>
    <w:rsid w:val="00E763D8"/>
    <w:rsid w:val="00E828ED"/>
    <w:rsid w:val="00E82A55"/>
    <w:rsid w:val="00E840BE"/>
    <w:rsid w:val="00E87776"/>
    <w:rsid w:val="00E915B2"/>
    <w:rsid w:val="00EA01EC"/>
    <w:rsid w:val="00EA210E"/>
    <w:rsid w:val="00EA2EC2"/>
    <w:rsid w:val="00EA3495"/>
    <w:rsid w:val="00EA39E6"/>
    <w:rsid w:val="00EA5EBF"/>
    <w:rsid w:val="00EA6FA0"/>
    <w:rsid w:val="00EB1433"/>
    <w:rsid w:val="00EB26E8"/>
    <w:rsid w:val="00EB2962"/>
    <w:rsid w:val="00EB367B"/>
    <w:rsid w:val="00EB584B"/>
    <w:rsid w:val="00EB6264"/>
    <w:rsid w:val="00EC024B"/>
    <w:rsid w:val="00EC3BC6"/>
    <w:rsid w:val="00ED57C4"/>
    <w:rsid w:val="00ED6B1D"/>
    <w:rsid w:val="00ED7887"/>
    <w:rsid w:val="00EE1FE5"/>
    <w:rsid w:val="00EE57F7"/>
    <w:rsid w:val="00EE6E1D"/>
    <w:rsid w:val="00EE71C9"/>
    <w:rsid w:val="00EE727C"/>
    <w:rsid w:val="00EF05F9"/>
    <w:rsid w:val="00EF0C21"/>
    <w:rsid w:val="00EF26C3"/>
    <w:rsid w:val="00F0066A"/>
    <w:rsid w:val="00F06727"/>
    <w:rsid w:val="00F069A1"/>
    <w:rsid w:val="00F07111"/>
    <w:rsid w:val="00F1182E"/>
    <w:rsid w:val="00F1243C"/>
    <w:rsid w:val="00F140E6"/>
    <w:rsid w:val="00F1571E"/>
    <w:rsid w:val="00F171C2"/>
    <w:rsid w:val="00F17604"/>
    <w:rsid w:val="00F2217B"/>
    <w:rsid w:val="00F23351"/>
    <w:rsid w:val="00F255E9"/>
    <w:rsid w:val="00F25A45"/>
    <w:rsid w:val="00F35CC1"/>
    <w:rsid w:val="00F4657C"/>
    <w:rsid w:val="00F47A09"/>
    <w:rsid w:val="00F55674"/>
    <w:rsid w:val="00F5734A"/>
    <w:rsid w:val="00F60010"/>
    <w:rsid w:val="00F60015"/>
    <w:rsid w:val="00F62272"/>
    <w:rsid w:val="00F63ED7"/>
    <w:rsid w:val="00F6442E"/>
    <w:rsid w:val="00F649F8"/>
    <w:rsid w:val="00F65BB3"/>
    <w:rsid w:val="00F70049"/>
    <w:rsid w:val="00F81663"/>
    <w:rsid w:val="00F828D0"/>
    <w:rsid w:val="00F84B0C"/>
    <w:rsid w:val="00F84F4A"/>
    <w:rsid w:val="00F91FB9"/>
    <w:rsid w:val="00F92959"/>
    <w:rsid w:val="00F947AC"/>
    <w:rsid w:val="00F950C1"/>
    <w:rsid w:val="00F9528A"/>
    <w:rsid w:val="00F95643"/>
    <w:rsid w:val="00FA377C"/>
    <w:rsid w:val="00FA39A1"/>
    <w:rsid w:val="00FA735E"/>
    <w:rsid w:val="00FA7847"/>
    <w:rsid w:val="00FB000C"/>
    <w:rsid w:val="00FB609B"/>
    <w:rsid w:val="00FB639E"/>
    <w:rsid w:val="00FB7BF5"/>
    <w:rsid w:val="00FC02F2"/>
    <w:rsid w:val="00FC3B8B"/>
    <w:rsid w:val="00FC528E"/>
    <w:rsid w:val="00FC52E2"/>
    <w:rsid w:val="00FC62AA"/>
    <w:rsid w:val="00FD5DDD"/>
    <w:rsid w:val="00FE0843"/>
    <w:rsid w:val="00FE11CB"/>
    <w:rsid w:val="00FE2829"/>
    <w:rsid w:val="00FE2A09"/>
    <w:rsid w:val="00FE4FC9"/>
    <w:rsid w:val="00FF1629"/>
    <w:rsid w:val="00FF1EEE"/>
    <w:rsid w:val="00FF1F21"/>
    <w:rsid w:val="00FF542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37483AD"/>
  <w15:chartTrackingRefBased/>
  <w15:docId w15:val="{4D3EFB49-DDD5-4170-BDF5-644DC6CDA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iPriority="2" w:unhideWhenUsed="1" w:qFormat="1"/>
    <w:lsdException w:name="Body Text" w:qFormat="1"/>
    <w:lsdException w:name="Hyperlink"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147459"/>
    <w:rPr>
      <w:sz w:val="24"/>
    </w:rPr>
  </w:style>
  <w:style w:type="paragraph" w:styleId="Rubrik1">
    <w:name w:val="heading 1"/>
    <w:basedOn w:val="Normal"/>
    <w:next w:val="Brdtext"/>
    <w:link w:val="Rubrik1Char"/>
    <w:qFormat/>
    <w:rsid w:val="004D23E3"/>
    <w:pPr>
      <w:keepNext/>
      <w:keepLines/>
      <w:numPr>
        <w:numId w:val="26"/>
      </w:numPr>
      <w:pBdr>
        <w:top w:val="single" w:sz="4" w:space="4" w:color="999999"/>
      </w:pBdr>
      <w:spacing w:before="240" w:after="120"/>
      <w:outlineLvl w:val="0"/>
    </w:pPr>
    <w:rPr>
      <w:rFonts w:ascii="Arial" w:hAnsi="Arial"/>
      <w:b/>
      <w:kern w:val="28"/>
      <w:sz w:val="28"/>
    </w:rPr>
  </w:style>
  <w:style w:type="paragraph" w:styleId="Rubrik2">
    <w:name w:val="heading 2"/>
    <w:basedOn w:val="Rubrik1"/>
    <w:next w:val="Brdtext"/>
    <w:link w:val="Rubrik2Char"/>
    <w:qFormat/>
    <w:rsid w:val="0083789B"/>
    <w:pPr>
      <w:numPr>
        <w:ilvl w:val="1"/>
      </w:numPr>
      <w:pBdr>
        <w:top w:val="none" w:sz="0" w:space="0" w:color="auto"/>
      </w:pBdr>
      <w:spacing w:after="0"/>
      <w:outlineLvl w:val="1"/>
    </w:pPr>
    <w:rPr>
      <w:sz w:val="24"/>
    </w:rPr>
  </w:style>
  <w:style w:type="paragraph" w:styleId="Rubrik3">
    <w:name w:val="heading 3"/>
    <w:basedOn w:val="Rubrik2"/>
    <w:next w:val="Brdtext"/>
    <w:qFormat/>
    <w:rsid w:val="0083789B"/>
    <w:pPr>
      <w:numPr>
        <w:ilvl w:val="2"/>
      </w:numPr>
      <w:spacing w:before="0"/>
      <w:outlineLvl w:val="2"/>
    </w:pPr>
    <w:rPr>
      <w:b w:val="0"/>
      <w:i/>
      <w:sz w:val="22"/>
    </w:rPr>
  </w:style>
  <w:style w:type="paragraph" w:styleId="Rubrik4">
    <w:name w:val="heading 4"/>
    <w:basedOn w:val="Normal"/>
    <w:next w:val="Normal"/>
    <w:rsid w:val="0083789B"/>
    <w:pPr>
      <w:keepNext/>
      <w:numPr>
        <w:ilvl w:val="3"/>
        <w:numId w:val="26"/>
      </w:numPr>
      <w:spacing w:before="240" w:after="60"/>
      <w:outlineLvl w:val="3"/>
    </w:pPr>
    <w:rPr>
      <w:b/>
      <w:i/>
    </w:rPr>
  </w:style>
  <w:style w:type="paragraph" w:styleId="Rubrik5">
    <w:name w:val="heading 5"/>
    <w:basedOn w:val="Normal"/>
    <w:next w:val="Normal"/>
    <w:rsid w:val="0083789B"/>
    <w:pPr>
      <w:numPr>
        <w:ilvl w:val="4"/>
        <w:numId w:val="26"/>
      </w:numPr>
      <w:spacing w:before="240" w:after="60"/>
      <w:outlineLvl w:val="4"/>
    </w:pPr>
    <w:rPr>
      <w:rFonts w:ascii="Arial" w:hAnsi="Arial"/>
      <w:sz w:val="22"/>
    </w:rPr>
  </w:style>
  <w:style w:type="paragraph" w:styleId="Rubrik6">
    <w:name w:val="heading 6"/>
    <w:basedOn w:val="Normal"/>
    <w:next w:val="Normal"/>
    <w:rsid w:val="0083789B"/>
    <w:pPr>
      <w:numPr>
        <w:ilvl w:val="5"/>
        <w:numId w:val="26"/>
      </w:numPr>
      <w:spacing w:before="240" w:after="60"/>
      <w:outlineLvl w:val="5"/>
    </w:pPr>
    <w:rPr>
      <w:rFonts w:ascii="Arial" w:hAnsi="Arial"/>
      <w:i/>
      <w:sz w:val="22"/>
    </w:rPr>
  </w:style>
  <w:style w:type="paragraph" w:styleId="Rubrik7">
    <w:name w:val="heading 7"/>
    <w:basedOn w:val="Normal"/>
    <w:next w:val="Normal"/>
    <w:rsid w:val="0083789B"/>
    <w:pPr>
      <w:numPr>
        <w:ilvl w:val="6"/>
        <w:numId w:val="26"/>
      </w:numPr>
      <w:spacing w:before="240" w:after="60"/>
      <w:outlineLvl w:val="6"/>
    </w:pPr>
    <w:rPr>
      <w:rFonts w:ascii="Arial" w:hAnsi="Arial"/>
      <w:sz w:val="20"/>
    </w:rPr>
  </w:style>
  <w:style w:type="paragraph" w:styleId="Rubrik8">
    <w:name w:val="heading 8"/>
    <w:basedOn w:val="Normal"/>
    <w:next w:val="Normal"/>
    <w:rsid w:val="0083789B"/>
    <w:pPr>
      <w:numPr>
        <w:ilvl w:val="7"/>
        <w:numId w:val="26"/>
      </w:numPr>
      <w:spacing w:before="240" w:after="60"/>
      <w:outlineLvl w:val="7"/>
    </w:pPr>
    <w:rPr>
      <w:rFonts w:ascii="Arial" w:hAnsi="Arial"/>
      <w:i/>
      <w:sz w:val="20"/>
    </w:rPr>
  </w:style>
  <w:style w:type="paragraph" w:styleId="Rubrik9">
    <w:name w:val="heading 9"/>
    <w:basedOn w:val="Normal"/>
    <w:next w:val="Normal"/>
    <w:rsid w:val="0083789B"/>
    <w:pPr>
      <w:numPr>
        <w:ilvl w:val="8"/>
        <w:numId w:val="26"/>
      </w:numPr>
      <w:spacing w:before="240" w:after="60"/>
      <w:outlineLvl w:val="8"/>
    </w:pPr>
    <w:rPr>
      <w:rFonts w:ascii="Arial" w:hAnsi="Arial"/>
      <w:i/>
      <w:sz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tindrag"/>
    <w:link w:val="BrdtextChar"/>
    <w:qFormat/>
    <w:rsid w:val="00B606CE"/>
    <w:pPr>
      <w:keepLines/>
      <w:spacing w:after="120"/>
    </w:pPr>
  </w:style>
  <w:style w:type="paragraph" w:styleId="Sidhuvud">
    <w:name w:val="header"/>
    <w:basedOn w:val="Normal"/>
    <w:link w:val="SidhuvudChar"/>
    <w:pPr>
      <w:tabs>
        <w:tab w:val="center" w:pos="4536"/>
        <w:tab w:val="right" w:pos="9072"/>
      </w:tabs>
    </w:pPr>
  </w:style>
  <w:style w:type="paragraph" w:styleId="Sidfot">
    <w:name w:val="footer"/>
    <w:basedOn w:val="Normal"/>
    <w:pPr>
      <w:tabs>
        <w:tab w:val="center" w:pos="4536"/>
        <w:tab w:val="right" w:pos="9072"/>
      </w:tabs>
    </w:pPr>
  </w:style>
  <w:style w:type="paragraph" w:styleId="Innehll1">
    <w:name w:val="toc 1"/>
    <w:basedOn w:val="Normal"/>
    <w:next w:val="Normal"/>
    <w:uiPriority w:val="39"/>
    <w:rsid w:val="00FD5DDD"/>
    <w:pPr>
      <w:tabs>
        <w:tab w:val="left" w:pos="851"/>
        <w:tab w:val="right" w:leader="dot" w:pos="9072"/>
      </w:tabs>
    </w:pPr>
    <w:rPr>
      <w:b/>
    </w:rPr>
  </w:style>
  <w:style w:type="paragraph" w:styleId="Innehll2">
    <w:name w:val="toc 2"/>
    <w:basedOn w:val="Innehll1"/>
    <w:next w:val="Normal"/>
    <w:uiPriority w:val="39"/>
    <w:rsid w:val="00345D91"/>
    <w:pPr>
      <w:tabs>
        <w:tab w:val="right" w:pos="9072"/>
      </w:tabs>
    </w:pPr>
    <w:rPr>
      <w:b w:val="0"/>
    </w:rPr>
  </w:style>
  <w:style w:type="paragraph" w:styleId="Innehll3">
    <w:name w:val="toc 3"/>
    <w:basedOn w:val="Normal"/>
    <w:next w:val="Normal"/>
    <w:uiPriority w:val="39"/>
    <w:pPr>
      <w:tabs>
        <w:tab w:val="right" w:pos="9072"/>
      </w:tabs>
      <w:ind w:left="400"/>
    </w:pPr>
    <w:rPr>
      <w:smallCaps/>
      <w:sz w:val="22"/>
    </w:rPr>
  </w:style>
  <w:style w:type="paragraph" w:styleId="Innehll4">
    <w:name w:val="toc 4"/>
    <w:basedOn w:val="Normal"/>
    <w:next w:val="Normal"/>
    <w:semiHidden/>
    <w:pPr>
      <w:tabs>
        <w:tab w:val="right" w:pos="9072"/>
      </w:tabs>
      <w:ind w:left="600"/>
    </w:pPr>
    <w:rPr>
      <w:sz w:val="22"/>
    </w:rPr>
  </w:style>
  <w:style w:type="paragraph" w:styleId="Innehll5">
    <w:name w:val="toc 5"/>
    <w:basedOn w:val="Normal"/>
    <w:next w:val="Normal"/>
    <w:semiHidden/>
    <w:pPr>
      <w:tabs>
        <w:tab w:val="right" w:pos="9072"/>
      </w:tabs>
      <w:ind w:left="800"/>
    </w:pPr>
    <w:rPr>
      <w:sz w:val="22"/>
    </w:rPr>
  </w:style>
  <w:style w:type="paragraph" w:styleId="Innehll6">
    <w:name w:val="toc 6"/>
    <w:basedOn w:val="Normal"/>
    <w:next w:val="Normal"/>
    <w:semiHidden/>
    <w:pPr>
      <w:tabs>
        <w:tab w:val="right" w:pos="9072"/>
      </w:tabs>
      <w:ind w:left="1000"/>
    </w:pPr>
    <w:rPr>
      <w:sz w:val="22"/>
    </w:rPr>
  </w:style>
  <w:style w:type="paragraph" w:styleId="Innehll7">
    <w:name w:val="toc 7"/>
    <w:basedOn w:val="Normal"/>
    <w:next w:val="Normal"/>
    <w:semiHidden/>
    <w:pPr>
      <w:tabs>
        <w:tab w:val="right" w:pos="9072"/>
      </w:tabs>
      <w:ind w:left="1200"/>
    </w:pPr>
    <w:rPr>
      <w:sz w:val="22"/>
    </w:rPr>
  </w:style>
  <w:style w:type="paragraph" w:styleId="Innehll8">
    <w:name w:val="toc 8"/>
    <w:basedOn w:val="Normal"/>
    <w:next w:val="Normal"/>
    <w:semiHidden/>
    <w:pPr>
      <w:tabs>
        <w:tab w:val="right" w:pos="9072"/>
      </w:tabs>
      <w:ind w:left="1400"/>
    </w:pPr>
    <w:rPr>
      <w:sz w:val="22"/>
    </w:rPr>
  </w:style>
  <w:style w:type="paragraph" w:styleId="Innehll9">
    <w:name w:val="toc 9"/>
    <w:basedOn w:val="Normal"/>
    <w:next w:val="Normal"/>
    <w:semiHidden/>
    <w:pPr>
      <w:tabs>
        <w:tab w:val="right" w:pos="9072"/>
      </w:tabs>
      <w:ind w:left="1600"/>
    </w:pPr>
    <w:rPr>
      <w:sz w:val="22"/>
    </w:rPr>
  </w:style>
  <w:style w:type="character" w:styleId="Sidnummer">
    <w:name w:val="page number"/>
    <w:basedOn w:val="Standardstycketeckensnitt"/>
    <w:rPr>
      <w:rFonts w:cs="Times New Roman"/>
    </w:rPr>
  </w:style>
  <w:style w:type="paragraph" w:styleId="Normaltindrag">
    <w:name w:val="Normal Indent"/>
    <w:basedOn w:val="Normal"/>
    <w:link w:val="NormaltindragChar"/>
    <w:rsid w:val="00070E98"/>
    <w:pPr>
      <w:ind w:left="1134"/>
    </w:pPr>
  </w:style>
  <w:style w:type="paragraph" w:customStyle="1" w:styleId="Undertitel">
    <w:name w:val="Undertitel"/>
    <w:basedOn w:val="Titel"/>
    <w:next w:val="Sammanfattning"/>
    <w:rsid w:val="002C160E"/>
    <w:pPr>
      <w:spacing w:before="480" w:after="120"/>
    </w:pPr>
    <w:rPr>
      <w:sz w:val="28"/>
    </w:rPr>
  </w:style>
  <w:style w:type="paragraph" w:customStyle="1" w:styleId="Titel">
    <w:name w:val="Titel"/>
    <w:basedOn w:val="Normal"/>
    <w:next w:val="Undertitel"/>
    <w:rsid w:val="00243A61"/>
    <w:pPr>
      <w:spacing w:before="400" w:after="400"/>
      <w:ind w:left="1134" w:right="1134"/>
      <w:jc w:val="center"/>
    </w:pPr>
    <w:rPr>
      <w:rFonts w:ascii="Verdana" w:hAnsi="Verdana"/>
      <w:b/>
      <w:sz w:val="40"/>
    </w:rPr>
  </w:style>
  <w:style w:type="character" w:styleId="Hyperlnk">
    <w:name w:val="Hyperlink"/>
    <w:basedOn w:val="Standardstycketeckensnitt"/>
    <w:uiPriority w:val="99"/>
    <w:rPr>
      <w:rFonts w:cs="Times New Roman"/>
      <w:color w:val="0000FF"/>
      <w:u w:val="single"/>
    </w:rPr>
  </w:style>
  <w:style w:type="paragraph" w:styleId="Lista">
    <w:name w:val="List"/>
    <w:basedOn w:val="Normal"/>
    <w:pPr>
      <w:ind w:left="283" w:hanging="283"/>
    </w:pPr>
  </w:style>
  <w:style w:type="table" w:styleId="Tabellrutnt">
    <w:name w:val="Table Grid"/>
    <w:basedOn w:val="Normaltabell"/>
    <w:rsid w:val="00F25A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mmanfattning">
    <w:name w:val="Sammanfattning"/>
    <w:basedOn w:val="Brdtext"/>
    <w:next w:val="Brdtext"/>
    <w:qFormat/>
    <w:rsid w:val="00147459"/>
    <w:pPr>
      <w:spacing w:before="360" w:after="360"/>
      <w:ind w:left="0"/>
    </w:pPr>
    <w:rPr>
      <w:b/>
      <w:sz w:val="28"/>
    </w:rPr>
  </w:style>
  <w:style w:type="character" w:customStyle="1" w:styleId="NormaltindragChar">
    <w:name w:val="Normalt indrag Char"/>
    <w:basedOn w:val="Standardstycketeckensnitt"/>
    <w:link w:val="Normaltindrag"/>
    <w:rsid w:val="004836D5"/>
    <w:rPr>
      <w:sz w:val="24"/>
      <w:lang w:val="sv-SE" w:eastAsia="sv-SE" w:bidi="ar-SA"/>
    </w:rPr>
  </w:style>
  <w:style w:type="character" w:customStyle="1" w:styleId="Anteckningar">
    <w:name w:val="Anteckningar"/>
    <w:basedOn w:val="Standardstycketeckensnitt"/>
    <w:qFormat/>
    <w:rsid w:val="00FD5DDD"/>
    <w:rPr>
      <w:i/>
      <w:color w:val="auto"/>
      <w:sz w:val="20"/>
      <w:bdr w:val="none" w:sz="0" w:space="0" w:color="auto"/>
      <w:shd w:val="clear" w:color="auto" w:fill="FF9999"/>
    </w:rPr>
  </w:style>
  <w:style w:type="character" w:customStyle="1" w:styleId="BrdtextChar">
    <w:name w:val="Brödtext Char"/>
    <w:basedOn w:val="NormaltindragChar"/>
    <w:link w:val="Brdtext"/>
    <w:rsid w:val="00B606CE"/>
    <w:rPr>
      <w:sz w:val="24"/>
      <w:lang w:val="sv-SE" w:eastAsia="sv-SE" w:bidi="ar-SA"/>
    </w:rPr>
  </w:style>
  <w:style w:type="paragraph" w:customStyle="1" w:styleId="Fltbeskrivning">
    <w:name w:val="Fältbeskrivning"/>
    <w:basedOn w:val="Normal"/>
    <w:rsid w:val="00AB7EEF"/>
    <w:pPr>
      <w:tabs>
        <w:tab w:val="left" w:pos="5103"/>
      </w:tabs>
      <w:jc w:val="right"/>
    </w:pPr>
    <w:rPr>
      <w:rFonts w:ascii="Verdana" w:hAnsi="Verdana"/>
      <w:sz w:val="16"/>
    </w:rPr>
  </w:style>
  <w:style w:type="character" w:customStyle="1" w:styleId="Rubrik1Char">
    <w:name w:val="Rubrik 1 Char"/>
    <w:basedOn w:val="Standardstycketeckensnitt"/>
    <w:link w:val="Rubrik1"/>
    <w:rsid w:val="004D23E3"/>
    <w:rPr>
      <w:rFonts w:ascii="Arial" w:hAnsi="Arial"/>
      <w:b/>
      <w:kern w:val="28"/>
      <w:sz w:val="28"/>
    </w:rPr>
  </w:style>
  <w:style w:type="character" w:customStyle="1" w:styleId="Rubrik2Char">
    <w:name w:val="Rubrik 2 Char"/>
    <w:basedOn w:val="Rubrik1Char"/>
    <w:link w:val="Rubrik2"/>
    <w:rsid w:val="000A4A88"/>
    <w:rPr>
      <w:rFonts w:ascii="Verdana" w:hAnsi="Verdana"/>
      <w:b/>
      <w:smallCaps w:val="0"/>
      <w:kern w:val="28"/>
      <w:sz w:val="24"/>
      <w:lang w:val="sv-SE" w:eastAsia="sv-SE" w:bidi="ar-SA"/>
    </w:rPr>
  </w:style>
  <w:style w:type="paragraph" w:styleId="Slutnotstext">
    <w:name w:val="endnote text"/>
    <w:basedOn w:val="Normal"/>
    <w:link w:val="SlutnotstextChar"/>
    <w:rsid w:val="006B0AC0"/>
    <w:rPr>
      <w:sz w:val="20"/>
    </w:rPr>
  </w:style>
  <w:style w:type="character" w:customStyle="1" w:styleId="SlutnotstextChar">
    <w:name w:val="Slutnotstext Char"/>
    <w:basedOn w:val="Standardstycketeckensnitt"/>
    <w:link w:val="Slutnotstext"/>
    <w:rsid w:val="006B0AC0"/>
  </w:style>
  <w:style w:type="character" w:styleId="Slutnotsreferens">
    <w:name w:val="endnote reference"/>
    <w:basedOn w:val="Standardstycketeckensnitt"/>
    <w:rsid w:val="006B0AC0"/>
    <w:rPr>
      <w:vertAlign w:val="superscript"/>
    </w:rPr>
  </w:style>
  <w:style w:type="character" w:styleId="Platshllartext">
    <w:name w:val="Placeholder Text"/>
    <w:basedOn w:val="Standardstycketeckensnitt"/>
    <w:uiPriority w:val="99"/>
    <w:semiHidden/>
    <w:rsid w:val="00B231DC"/>
    <w:rPr>
      <w:color w:val="808080"/>
    </w:rPr>
  </w:style>
  <w:style w:type="paragraph" w:styleId="Kommentarer">
    <w:name w:val="annotation text"/>
    <w:basedOn w:val="Normal"/>
    <w:link w:val="KommentarerChar"/>
    <w:rsid w:val="00B231DC"/>
  </w:style>
  <w:style w:type="character" w:customStyle="1" w:styleId="KommentarerChar">
    <w:name w:val="Kommentarer Char"/>
    <w:basedOn w:val="Standardstycketeckensnitt"/>
    <w:link w:val="Kommentarer"/>
    <w:rsid w:val="00B231DC"/>
    <w:rPr>
      <w:sz w:val="24"/>
    </w:rPr>
  </w:style>
  <w:style w:type="paragraph" w:customStyle="1" w:styleId="vrdestycke">
    <w:name w:val="värdestycke"/>
    <w:rsid w:val="00B231DC"/>
    <w:pPr>
      <w:keepNext/>
      <w:keepLines/>
      <w:numPr>
        <w:ilvl w:val="3"/>
        <w:numId w:val="29"/>
      </w:numPr>
      <w:spacing w:before="120"/>
      <w:ind w:left="1985" w:hanging="709"/>
    </w:pPr>
    <w:rPr>
      <w:sz w:val="24"/>
    </w:rPr>
  </w:style>
  <w:style w:type="paragraph" w:customStyle="1" w:styleId="krav">
    <w:name w:val="krav"/>
    <w:rsid w:val="00B231DC"/>
    <w:pPr>
      <w:keepNext/>
      <w:keepLines/>
      <w:numPr>
        <w:numId w:val="29"/>
      </w:numPr>
      <w:tabs>
        <w:tab w:val="clear" w:pos="1636"/>
        <w:tab w:val="left" w:pos="1985"/>
      </w:tabs>
      <w:spacing w:before="120"/>
      <w:ind w:left="1985" w:hanging="709"/>
    </w:pPr>
    <w:rPr>
      <w:sz w:val="24"/>
    </w:rPr>
  </w:style>
  <w:style w:type="paragraph" w:customStyle="1" w:styleId="sidhuvudtabellrubrik">
    <w:name w:val="sidhuvudtabellrubrik"/>
    <w:basedOn w:val="Sidhuvud"/>
    <w:autoRedefine/>
    <w:rsid w:val="00B231DC"/>
    <w:pPr>
      <w:tabs>
        <w:tab w:val="clear" w:pos="4536"/>
        <w:tab w:val="clear" w:pos="9072"/>
      </w:tabs>
      <w:spacing w:before="20"/>
    </w:pPr>
    <w:rPr>
      <w:rFonts w:ascii="Arial" w:hAnsi="Arial" w:cs="Arial"/>
      <w:sz w:val="14"/>
    </w:rPr>
  </w:style>
  <w:style w:type="paragraph" w:customStyle="1" w:styleId="Normalstycke">
    <w:name w:val="Normal stycke"/>
    <w:basedOn w:val="Normal"/>
    <w:link w:val="NormalstyckeChar"/>
    <w:rsid w:val="00724310"/>
    <w:pPr>
      <w:spacing w:after="120"/>
      <w:ind w:left="1304"/>
    </w:pPr>
  </w:style>
  <w:style w:type="paragraph" w:styleId="Avslutandetext">
    <w:name w:val="Closing"/>
    <w:basedOn w:val="Normal"/>
    <w:link w:val="AvslutandetextChar"/>
    <w:rsid w:val="00B4255D"/>
    <w:pPr>
      <w:ind w:left="4252"/>
    </w:pPr>
  </w:style>
  <w:style w:type="character" w:customStyle="1" w:styleId="AvslutandetextChar">
    <w:name w:val="Avslutande text Char"/>
    <w:basedOn w:val="Standardstycketeckensnitt"/>
    <w:link w:val="Avslutandetext"/>
    <w:rsid w:val="00B4255D"/>
    <w:rPr>
      <w:sz w:val="24"/>
    </w:rPr>
  </w:style>
  <w:style w:type="paragraph" w:styleId="Signatur">
    <w:name w:val="Signature"/>
    <w:basedOn w:val="Normal"/>
    <w:link w:val="SignaturChar"/>
    <w:rsid w:val="00B4255D"/>
    <w:pPr>
      <w:ind w:left="4252"/>
    </w:pPr>
  </w:style>
  <w:style w:type="character" w:customStyle="1" w:styleId="SignaturChar">
    <w:name w:val="Signatur Char"/>
    <w:basedOn w:val="Standardstycketeckensnitt"/>
    <w:link w:val="Signatur"/>
    <w:rsid w:val="00B4255D"/>
    <w:rPr>
      <w:sz w:val="24"/>
    </w:rPr>
  </w:style>
  <w:style w:type="paragraph" w:customStyle="1" w:styleId="Fretag">
    <w:name w:val="Företag"/>
    <w:basedOn w:val="Signatur"/>
    <w:rsid w:val="00B4255D"/>
  </w:style>
  <w:style w:type="paragraph" w:styleId="Brdtextmedindrag">
    <w:name w:val="Body Text Indent"/>
    <w:basedOn w:val="Normal"/>
    <w:link w:val="BrdtextmedindragChar"/>
    <w:rsid w:val="00B4255D"/>
    <w:pPr>
      <w:spacing w:after="120"/>
      <w:ind w:left="283"/>
    </w:pPr>
  </w:style>
  <w:style w:type="character" w:customStyle="1" w:styleId="BrdtextmedindragChar">
    <w:name w:val="Brödtext med indrag Char"/>
    <w:basedOn w:val="Standardstycketeckensnitt"/>
    <w:link w:val="Brdtextmedindrag"/>
    <w:rsid w:val="00B4255D"/>
    <w:rPr>
      <w:sz w:val="24"/>
    </w:rPr>
  </w:style>
  <w:style w:type="paragraph" w:styleId="Brdtextmedfrstaindrag2">
    <w:name w:val="Body Text First Indent 2"/>
    <w:basedOn w:val="Brdtextmedindrag"/>
    <w:link w:val="Brdtextmedfrstaindrag2Char"/>
    <w:rsid w:val="00B4255D"/>
    <w:pPr>
      <w:spacing w:after="0"/>
      <w:ind w:left="360" w:firstLine="360"/>
    </w:pPr>
  </w:style>
  <w:style w:type="character" w:customStyle="1" w:styleId="Brdtextmedfrstaindrag2Char">
    <w:name w:val="Brödtext med första indrag 2 Char"/>
    <w:basedOn w:val="BrdtextmedindragChar"/>
    <w:link w:val="Brdtextmedfrstaindrag2"/>
    <w:rsid w:val="00B4255D"/>
    <w:rPr>
      <w:sz w:val="24"/>
    </w:rPr>
  </w:style>
  <w:style w:type="character" w:customStyle="1" w:styleId="SidhuvudChar">
    <w:name w:val="Sidhuvud Char"/>
    <w:basedOn w:val="Standardstycketeckensnitt"/>
    <w:link w:val="Sidhuvud"/>
    <w:rsid w:val="009A31D4"/>
    <w:rPr>
      <w:sz w:val="24"/>
    </w:rPr>
  </w:style>
  <w:style w:type="character" w:customStyle="1" w:styleId="NormalstyckeChar">
    <w:name w:val="Normal stycke Char"/>
    <w:basedOn w:val="Standardstycketeckensnitt"/>
    <w:link w:val="Normalstycke"/>
    <w:rsid w:val="00C25EA6"/>
    <w:rPr>
      <w:sz w:val="24"/>
    </w:rPr>
  </w:style>
  <w:style w:type="character" w:styleId="Kommentarsreferens">
    <w:name w:val="annotation reference"/>
    <w:basedOn w:val="Standardstycketeckensnitt"/>
    <w:rsid w:val="00CF2CD7"/>
    <w:rPr>
      <w:sz w:val="16"/>
      <w:szCs w:val="16"/>
    </w:rPr>
  </w:style>
  <w:style w:type="paragraph" w:styleId="Kommentarsmne">
    <w:name w:val="annotation subject"/>
    <w:basedOn w:val="Kommentarer"/>
    <w:next w:val="Kommentarer"/>
    <w:link w:val="KommentarsmneChar"/>
    <w:rsid w:val="00CF2CD7"/>
    <w:rPr>
      <w:b/>
      <w:bCs/>
      <w:sz w:val="20"/>
    </w:rPr>
  </w:style>
  <w:style w:type="character" w:customStyle="1" w:styleId="KommentarsmneChar">
    <w:name w:val="Kommentarsämne Char"/>
    <w:basedOn w:val="KommentarerChar"/>
    <w:link w:val="Kommentarsmne"/>
    <w:rsid w:val="00CF2CD7"/>
    <w:rPr>
      <w:b/>
      <w:bCs/>
      <w:sz w:val="24"/>
    </w:rPr>
  </w:style>
  <w:style w:type="paragraph" w:styleId="Ballongtext">
    <w:name w:val="Balloon Text"/>
    <w:basedOn w:val="Normal"/>
    <w:link w:val="BallongtextChar"/>
    <w:rsid w:val="00CF2CD7"/>
    <w:rPr>
      <w:rFonts w:ascii="Segoe UI" w:hAnsi="Segoe UI" w:cs="Segoe UI"/>
      <w:sz w:val="18"/>
      <w:szCs w:val="18"/>
    </w:rPr>
  </w:style>
  <w:style w:type="character" w:customStyle="1" w:styleId="BallongtextChar">
    <w:name w:val="Ballongtext Char"/>
    <w:basedOn w:val="Standardstycketeckensnitt"/>
    <w:link w:val="Ballongtext"/>
    <w:rsid w:val="00CF2CD7"/>
    <w:rPr>
      <w:rFonts w:ascii="Segoe UI" w:hAnsi="Segoe UI" w:cs="Segoe UI"/>
      <w:sz w:val="18"/>
      <w:szCs w:val="18"/>
    </w:rPr>
  </w:style>
  <w:style w:type="paragraph" w:styleId="Beskrivning">
    <w:name w:val="caption"/>
    <w:basedOn w:val="Normal"/>
    <w:next w:val="Normal"/>
    <w:uiPriority w:val="2"/>
    <w:unhideWhenUsed/>
    <w:qFormat/>
    <w:rsid w:val="0086596B"/>
    <w:pPr>
      <w:spacing w:after="200"/>
    </w:pPr>
    <w:rPr>
      <w:i/>
      <w:iCs/>
      <w:color w:val="44546A" w:themeColor="text2"/>
      <w:sz w:val="18"/>
      <w:szCs w:val="18"/>
    </w:rPr>
  </w:style>
  <w:style w:type="table" w:customStyle="1" w:styleId="Kirstietest">
    <w:name w:val="Kirstie test"/>
    <w:basedOn w:val="Normaltabell"/>
    <w:uiPriority w:val="99"/>
    <w:rsid w:val="0016396A"/>
    <w:rPr>
      <w:rFonts w:ascii="Merriweather" w:eastAsiaTheme="minorHAnsi" w:hAnsi="Merriweather" w:cstheme="minorBidi"/>
      <w:szCs w:val="22"/>
      <w:lang w:val="en-GB" w:eastAsia="en-US"/>
    </w:rPr>
    <w:tblPr>
      <w:tblBorders>
        <w:bottom w:val="single" w:sz="8" w:space="0" w:color="D9D9D9" w:themeColor="background1" w:themeShade="D9"/>
        <w:insideH w:val="single" w:sz="8" w:space="0" w:color="D9D9D9" w:themeColor="background1" w:themeShade="D9"/>
        <w:insideV w:val="single" w:sz="36" w:space="0" w:color="FFFFFF" w:themeColor="background1"/>
      </w:tblBorders>
      <w:tblCellMar>
        <w:top w:w="85" w:type="dxa"/>
        <w:left w:w="85" w:type="dxa"/>
        <w:bottom w:w="85" w:type="dxa"/>
        <w:right w:w="85" w:type="dxa"/>
      </w:tblCellMar>
    </w:tblPr>
    <w:tblStylePr w:type="firstRow">
      <w:rPr>
        <w:rFonts w:ascii="Merriweather" w:hAnsi="Merriweather" w:hint="default"/>
        <w:color w:val="auto"/>
        <w:sz w:val="24"/>
        <w:szCs w:val="24"/>
      </w:rPr>
      <w:tblPr/>
      <w:tcPr>
        <w:shd w:val="clear" w:color="auto" w:fill="E7E6E6"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151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VN\mallar\MSOffice2013\Word\rap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9DC4683F28C4ADC9174824A4FE89989"/>
        <w:category>
          <w:name w:val="Allmänt"/>
          <w:gallery w:val="placeholder"/>
        </w:category>
        <w:types>
          <w:type w:val="bbPlcHdr"/>
        </w:types>
        <w:behaviors>
          <w:behavior w:val="content"/>
        </w:behaviors>
        <w:guid w:val="{4DB3085E-860D-4FB6-93BE-617A67DB5115}"/>
      </w:docPartPr>
      <w:docPartBody>
        <w:p w:rsidR="00953BC1" w:rsidRDefault="004100B2">
          <w:pPr>
            <w:pStyle w:val="D9DC4683F28C4ADC9174824A4FE89989"/>
          </w:pPr>
          <w:r w:rsidRPr="00787A71">
            <w:rPr>
              <w:rStyle w:val="Platshllartext"/>
            </w:rPr>
            <w:t>[Publiceringsdatum]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erriweather">
    <w:altName w:val="Cambria Math"/>
    <w:charset w:val="00"/>
    <w:family w:val="roman"/>
    <w:pitch w:val="variable"/>
    <w:sig w:usb0="800000A7"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0B2"/>
    <w:rsid w:val="00093284"/>
    <w:rsid w:val="00160DA5"/>
    <w:rsid w:val="00253626"/>
    <w:rsid w:val="002D66AB"/>
    <w:rsid w:val="00320AD6"/>
    <w:rsid w:val="00324E6A"/>
    <w:rsid w:val="004100B2"/>
    <w:rsid w:val="004B2A6E"/>
    <w:rsid w:val="00566CD1"/>
    <w:rsid w:val="00575B5B"/>
    <w:rsid w:val="007C3D27"/>
    <w:rsid w:val="008D75F7"/>
    <w:rsid w:val="008E1A71"/>
    <w:rsid w:val="008F4F56"/>
    <w:rsid w:val="00953BC1"/>
    <w:rsid w:val="00A04E8C"/>
    <w:rsid w:val="00A1134D"/>
    <w:rsid w:val="00A86E25"/>
    <w:rsid w:val="00AE6DCF"/>
    <w:rsid w:val="00B6360E"/>
    <w:rsid w:val="00B778E8"/>
    <w:rsid w:val="00B9323E"/>
    <w:rsid w:val="00C66F19"/>
    <w:rsid w:val="00C76F18"/>
    <w:rsid w:val="00D05CD3"/>
    <w:rsid w:val="00D33AAE"/>
    <w:rsid w:val="00D850F6"/>
    <w:rsid w:val="00DE7F77"/>
    <w:rsid w:val="00E03B1E"/>
    <w:rsid w:val="00E203F8"/>
    <w:rsid w:val="00E753E4"/>
    <w:rsid w:val="00E90EE7"/>
    <w:rsid w:val="00E96693"/>
    <w:rsid w:val="00F119D4"/>
    <w:rsid w:val="00F268CB"/>
    <w:rsid w:val="00F54858"/>
    <w:rsid w:val="00F64C3D"/>
    <w:rsid w:val="00F83506"/>
    <w:rsid w:val="00FE7B9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8F4F56"/>
    <w:rPr>
      <w:color w:val="808080"/>
    </w:rPr>
  </w:style>
  <w:style w:type="paragraph" w:customStyle="1" w:styleId="D9DC4683F28C4ADC9174824A4FE89989">
    <w:name w:val="D9DC4683F28C4ADC9174824A4FE89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6CB125F217F2489B992708D4A173E9" ma:contentTypeVersion="22" ma:contentTypeDescription="Create a new document." ma:contentTypeScope="" ma:versionID="3d4263b4d9dc47e86b41663155c646da">
  <xsd:schema xmlns:xsd="http://www.w3.org/2001/XMLSchema" xmlns:xs="http://www.w3.org/2001/XMLSchema" xmlns:p="http://schemas.microsoft.com/office/2006/metadata/properties" xmlns:ns2="0893e1ad-f5ca-4ae1-b528-a0d5ab4b2eb0" xmlns:ns3="47c72e7b-b7cc-409a-8bde-e921da9f8737" targetNamespace="http://schemas.microsoft.com/office/2006/metadata/properties" ma:root="true" ma:fieldsID="4cf3a53b4962fc0bce30e4e3c1f4eadc" ns2:_="" ns3:_="">
    <xsd:import namespace="0893e1ad-f5ca-4ae1-b528-a0d5ab4b2eb0"/>
    <xsd:import namespace="47c72e7b-b7cc-409a-8bde-e921da9f8737"/>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3e1ad-f5ca-4ae1-b528-a0d5ab4b2e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4f405977-ad16-4be9-ad5c-1c4d7521145d}" ma:internalName="TaxCatchAll" ma:showField="CatchAllData" ma:web="0893e1ad-f5ca-4ae1-b528-a0d5ab4b2e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7c72e7b-b7cc-409a-8bde-e921da9f8737"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2d04ca6-cda6-4cb9-bfcc-1a0d063bbd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0893e1ad-f5ca-4ae1-b528-a0d5ab4b2eb0" xsi:nil="true"/>
    <lcf76f155ced4ddcb4097134ff3c332f xmlns="47c72e7b-b7cc-409a-8bde-e921da9f87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D6EBA3-1568-4BE5-8E4D-0F1425286B6A}">
  <ds:schemaRefs>
    <ds:schemaRef ds:uri="http://schemas.openxmlformats.org/officeDocument/2006/bibliography"/>
  </ds:schemaRefs>
</ds:datastoreItem>
</file>

<file path=customXml/itemProps3.xml><?xml version="1.0" encoding="utf-8"?>
<ds:datastoreItem xmlns:ds="http://schemas.openxmlformats.org/officeDocument/2006/customXml" ds:itemID="{119AB954-84E1-45AA-844D-6A8E48C37A0F}"/>
</file>

<file path=customXml/itemProps4.xml><?xml version="1.0" encoding="utf-8"?>
<ds:datastoreItem xmlns:ds="http://schemas.openxmlformats.org/officeDocument/2006/customXml" ds:itemID="{32AB739E-66A8-41B1-8B4F-8BF5078871A6}"/>
</file>

<file path=customXml/itemProps5.xml><?xml version="1.0" encoding="utf-8"?>
<ds:datastoreItem xmlns:ds="http://schemas.openxmlformats.org/officeDocument/2006/customXml" ds:itemID="{986EB390-8528-40CA-97B5-91C8CD7C8345}"/>
</file>

<file path=docProps/app.xml><?xml version="1.0" encoding="utf-8"?>
<Properties xmlns="http://schemas.openxmlformats.org/officeDocument/2006/extended-properties" xmlns:vt="http://schemas.openxmlformats.org/officeDocument/2006/docPropsVTypes">
  <Template>rapport.dotm</Template>
  <TotalTime>776</TotalTime>
  <Pages>41</Pages>
  <Words>6607</Words>
  <Characters>48603</Characters>
  <Application>Microsoft Office Word</Application>
  <DocSecurity>0</DocSecurity>
  <Lines>4418</Lines>
  <Paragraphs>2905</Paragraphs>
  <ScaleCrop>false</ScaleCrop>
  <HeadingPairs>
    <vt:vector size="2" baseType="variant">
      <vt:variant>
        <vt:lpstr>Rubrik</vt:lpstr>
      </vt:variant>
      <vt:variant>
        <vt:i4>1</vt:i4>
      </vt:variant>
    </vt:vector>
  </HeadingPairs>
  <TitlesOfParts>
    <vt:vector size="1" baseType="lpstr">
      <vt:lpstr>Reglerteknisk funktionsbeskrivning reglering gasflöden</vt:lpstr>
    </vt:vector>
  </TitlesOfParts>
  <Manager/>
  <Company/>
  <LinksUpToDate>false</LinksUpToDate>
  <CharactersWithSpaces>52305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Reglerteknisk funktionsbeskrivning reglering gasflöden</dc:title>
  <dc:subject/>
  <dc:creator>Viktoria Lönn</dc:creator>
  <cp:keywords/>
  <dc:description/>
  <cp:lastModifiedBy>Jörgen Östling</cp:lastModifiedBy>
  <cp:revision>8</cp:revision>
  <cp:lastPrinted>2020-03-04T03:46:00Z</cp:lastPrinted>
  <dcterms:created xsi:type="dcterms:W3CDTF">2020-02-21T15:35:00Z</dcterms:created>
  <dcterms:modified xsi:type="dcterms:W3CDTF">2020-03-04T03:51:00Z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und-företag">
    <vt:lpwstr>Hybrit AB</vt:lpwstr>
  </property>
  <property fmtid="{D5CDD505-2E9C-101B-9397-08002B2CF9AE}" pid="3" name="Kund-kontaktperson">
    <vt:lpwstr>NN</vt:lpwstr>
  </property>
  <property fmtid="{D5CDD505-2E9C-101B-9397-08002B2CF9AE}" pid="4" name="Kund-adress">
    <vt:lpwstr>Kundadress</vt:lpwstr>
  </property>
  <property fmtid="{D5CDD505-2E9C-101B-9397-08002B2CF9AE}" pid="5" name="Ort">
    <vt:lpwstr>Piteå</vt:lpwstr>
  </property>
  <property fmtid="{D5CDD505-2E9C-101B-9397-08002B2CF9AE}" pid="6" name="DokumentNummerÅr">
    <vt:lpwstr>2019</vt:lpwstr>
  </property>
  <property fmtid="{D5CDD505-2E9C-101B-9397-08002B2CF9AE}" pid="7" name="DokumentNummerNr">
    <vt:lpwstr>000</vt:lpwstr>
  </property>
  <property fmtid="{D5CDD505-2E9C-101B-9397-08002B2CF9AE}" pid="8" name="DokumentNummerVer">
    <vt:lpwstr>1</vt:lpwstr>
  </property>
  <property fmtid="{D5CDD505-2E9C-101B-9397-08002B2CF9AE}" pid="9" name="DokumentTyp">
    <vt:lpwstr>SPECIFIKATION</vt:lpwstr>
  </property>
  <property fmtid="{D5CDD505-2E9C-101B-9397-08002B2CF9AE}" pid="10" name="Projekt">
    <vt:lpwstr>Pilotanläggning Hybrit</vt:lpwstr>
  </property>
  <property fmtid="{D5CDD505-2E9C-101B-9397-08002B2CF9AE}" pid="11" name="TekniskReferens">
    <vt:lpwstr>Viktoria Lönn</vt:lpwstr>
  </property>
  <property fmtid="{D5CDD505-2E9C-101B-9397-08002B2CF9AE}" pid="12" name="Projektnummer">
    <vt:lpwstr>101768</vt:lpwstr>
  </property>
  <property fmtid="{D5CDD505-2E9C-101B-9397-08002B2CF9AE}" pid="13" name="Publiceringsdatum">
    <vt:lpwstr>2020-03-04</vt:lpwstr>
  </property>
  <property fmtid="{D5CDD505-2E9C-101B-9397-08002B2CF9AE}" pid="14" name="Registreringsdatum">
    <vt:lpwstr>2019-03-04</vt:lpwstr>
  </property>
  <property fmtid="{D5CDD505-2E9C-101B-9397-08002B2CF9AE}" pid="15" name="CreateDate">
    <vt:lpwstr>2019-11-11</vt:lpwstr>
  </property>
  <property fmtid="{D5CDD505-2E9C-101B-9397-08002B2CF9AE}" pid="16" name="Projektnumer">
    <vt:lpwstr>0000</vt:lpwstr>
  </property>
  <property fmtid="{D5CDD505-2E9C-101B-9397-08002B2CF9AE}" pid="17" name="Dokumentnummer">
    <vt:lpwstr>000</vt:lpwstr>
  </property>
  <property fmtid="{D5CDD505-2E9C-101B-9397-08002B2CF9AE}" pid="18" name="Version">
    <vt:lpwstr>A</vt:lpwstr>
  </property>
  <property fmtid="{D5CDD505-2E9C-101B-9397-08002B2CF9AE}" pid="19" name="ContentTypeId">
    <vt:lpwstr>0x010100286CB125F217F2489B992708D4A173E9</vt:lpwstr>
  </property>
  <property fmtid="{D5CDD505-2E9C-101B-9397-08002B2CF9AE}" pid="21" name="Etapp">
    <vt:lpwstr>Etapp 1</vt:lpwstr>
  </property>
  <property fmtid="{D5CDD505-2E9C-101B-9397-08002B2CF9AE}" pid="22" name="PSContentType">
    <vt:lpwstr>Övriga dokument</vt:lpwstr>
  </property>
</Properties>
</file>