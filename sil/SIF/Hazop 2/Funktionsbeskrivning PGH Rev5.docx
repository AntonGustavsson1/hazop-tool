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glossary/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glossary/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word/glossary/webSettings.xml" ContentType="application/vnd.openxmlformats-officedocument.wordprocessingml.webSetting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EBBFFF" w14:textId="1C3F2B4F" w:rsidR="006E6957" w:rsidRPr="00147459" w:rsidRDefault="00B231DC" w:rsidP="00A8094E">
      <w:pPr>
        <w:pStyle w:val="Undertitel"/>
        <w:rPr>
          <w:rFonts w:ascii="Times New Roman" w:hAnsi="Times New Roman"/>
          <w:sz w:val="56"/>
          <w:szCs w:val="56"/>
        </w:rPr>
      </w:pPr>
      <w:r w:rsidRPr="00147459">
        <w:rPr>
          <w:rFonts w:ascii="Times New Roman" w:hAnsi="Times New Roman"/>
          <w:sz w:val="56"/>
          <w:szCs w:val="56"/>
        </w:rPr>
        <w:fldChar w:fldCharType="begin"/>
      </w:r>
      <w:r w:rsidRPr="00147459">
        <w:rPr>
          <w:rFonts w:ascii="Times New Roman" w:hAnsi="Times New Roman"/>
          <w:sz w:val="56"/>
          <w:szCs w:val="56"/>
        </w:rPr>
        <w:instrText xml:space="preserve"> TITLE  \* Upper  \* MERGEFORMAT </w:instrText>
      </w:r>
      <w:r w:rsidRPr="00147459">
        <w:rPr>
          <w:rFonts w:ascii="Times New Roman" w:hAnsi="Times New Roman"/>
          <w:sz w:val="56"/>
          <w:szCs w:val="56"/>
        </w:rPr>
        <w:fldChar w:fldCharType="separate"/>
      </w:r>
      <w:r w:rsidR="00987725">
        <w:rPr>
          <w:rFonts w:ascii="Times New Roman" w:hAnsi="Times New Roman"/>
          <w:sz w:val="56"/>
          <w:szCs w:val="56"/>
        </w:rPr>
        <w:t>REGLERTEKNISK FUNKTIONSBESKRIVNING REDUKTIONS</w:t>
      </w:r>
      <w:r w:rsidR="00987725">
        <w:rPr>
          <w:rFonts w:ascii="Times New Roman" w:hAnsi="Times New Roman"/>
          <w:sz w:val="56"/>
          <w:szCs w:val="56"/>
        </w:rPr>
        <w:br/>
        <w:t>GASVÄRMARE (PGH)</w:t>
      </w:r>
      <w:r w:rsidRPr="00147459">
        <w:rPr>
          <w:rFonts w:ascii="Times New Roman" w:hAnsi="Times New Roman"/>
          <w:sz w:val="56"/>
          <w:szCs w:val="56"/>
        </w:rPr>
        <w:fldChar w:fldCharType="end"/>
      </w:r>
      <w:r w:rsidR="00987725">
        <w:rPr>
          <w:rFonts w:ascii="Times New Roman" w:hAnsi="Times New Roman"/>
          <w:sz w:val="56"/>
          <w:szCs w:val="56"/>
        </w:rPr>
        <w:t xml:space="preserve"> </w:t>
      </w:r>
    </w:p>
    <w:p w14:paraId="03315057" w14:textId="77777777" w:rsidR="00E23609" w:rsidRPr="00147459" w:rsidRDefault="00B231DC" w:rsidP="00A8094E">
      <w:pPr>
        <w:pStyle w:val="Undertitel"/>
        <w:rPr>
          <w:rFonts w:ascii="Times New Roman" w:hAnsi="Times New Roman"/>
          <w:sz w:val="40"/>
        </w:rPr>
      </w:pPr>
      <w:r w:rsidRPr="00147459">
        <w:rPr>
          <w:rFonts w:ascii="Times New Roman" w:hAnsi="Times New Roman"/>
          <w:sz w:val="40"/>
        </w:rPr>
        <w:fldChar w:fldCharType="begin"/>
      </w:r>
      <w:r w:rsidRPr="00147459">
        <w:rPr>
          <w:rFonts w:ascii="Times New Roman" w:hAnsi="Times New Roman"/>
          <w:sz w:val="40"/>
        </w:rPr>
        <w:instrText xml:space="preserve"> DOCPROPERTY  Kund-företag  \* MERGEFORMAT </w:instrText>
      </w:r>
      <w:r w:rsidRPr="00147459">
        <w:rPr>
          <w:rFonts w:ascii="Times New Roman" w:hAnsi="Times New Roman"/>
          <w:sz w:val="40"/>
        </w:rPr>
        <w:fldChar w:fldCharType="separate"/>
      </w:r>
      <w:r w:rsidR="007D6083">
        <w:rPr>
          <w:rFonts w:ascii="Times New Roman" w:hAnsi="Times New Roman"/>
          <w:sz w:val="40"/>
        </w:rPr>
        <w:t>Hybrit AB</w:t>
      </w:r>
      <w:r w:rsidRPr="00147459">
        <w:rPr>
          <w:rFonts w:ascii="Times New Roman" w:hAnsi="Times New Roman"/>
          <w:sz w:val="40"/>
        </w:rPr>
        <w:fldChar w:fldCharType="end"/>
      </w:r>
    </w:p>
    <w:p w14:paraId="15E3BDA6" w14:textId="77777777" w:rsidR="00B231DC" w:rsidRPr="00B231DC" w:rsidRDefault="00B231DC" w:rsidP="00A8094E">
      <w:pPr>
        <w:pStyle w:val="Undertitel"/>
        <w:rPr>
          <w:rFonts w:ascii="Arial" w:hAnsi="Arial" w:cs="Arial"/>
        </w:rPr>
      </w:pPr>
    </w:p>
    <w:p w14:paraId="5CEF4AF1" w14:textId="40BD5ECC" w:rsidR="00B231DC" w:rsidRDefault="00B231DC" w:rsidP="00B231DC">
      <w:pPr>
        <w:pStyle w:val="Brdtext"/>
        <w:ind w:left="0"/>
      </w:pPr>
    </w:p>
    <w:p w14:paraId="631AF4E3" w14:textId="77777777" w:rsidR="00B231DC" w:rsidRDefault="00B231DC" w:rsidP="00B20732"/>
    <w:p w14:paraId="1C31938A" w14:textId="779CAFEE" w:rsidR="00B20732" w:rsidRPr="00D92C7E" w:rsidRDefault="00B20732" w:rsidP="00B20732">
      <w:pPr>
        <w:pStyle w:val="Brdtext"/>
        <w:sectPr w:rsidR="00B20732" w:rsidRPr="00D92C7E" w:rsidSect="006D2E14">
          <w:headerReference w:type="default" r:id="rId9"/>
          <w:footerReference w:type="default" r:id="rId10"/>
          <w:headerReference w:type="first" r:id="rId11"/>
          <w:footerReference w:type="first" r:id="rId12"/>
          <w:type w:val="continuous"/>
          <w:pgSz w:w="11907" w:h="16840" w:code="9"/>
          <w:pgMar w:top="1531" w:right="1134" w:bottom="2268" w:left="1134" w:header="720" w:footer="454" w:gutter="0"/>
          <w:paperSrc w:first="261" w:other="261"/>
          <w:pgNumType w:start="1"/>
          <w:cols w:space="720"/>
          <w:titlePg/>
        </w:sectPr>
      </w:pPr>
    </w:p>
    <w:tbl>
      <w:tblPr>
        <w:tblW w:w="9212" w:type="dxa"/>
        <w:tblInd w:w="-1" w:type="dxa"/>
        <w:tblBorders>
          <w:bottom w:val="single" w:sz="4" w:space="0" w:color="auto"/>
        </w:tblBorders>
        <w:tblLayout w:type="fixed"/>
        <w:tblCellMar>
          <w:left w:w="70" w:type="dxa"/>
          <w:right w:w="70" w:type="dxa"/>
        </w:tblCellMar>
        <w:tblLook w:val="0000" w:firstRow="0" w:lastRow="0" w:firstColumn="0" w:lastColumn="0" w:noHBand="0" w:noVBand="0"/>
      </w:tblPr>
      <w:tblGrid>
        <w:gridCol w:w="557"/>
        <w:gridCol w:w="1925"/>
        <w:gridCol w:w="210"/>
        <w:gridCol w:w="1984"/>
        <w:gridCol w:w="505"/>
        <w:gridCol w:w="2181"/>
        <w:gridCol w:w="149"/>
        <w:gridCol w:w="1701"/>
      </w:tblGrid>
      <w:tr w:rsidR="00C841FA" w:rsidRPr="00D46A34" w14:paraId="456E913F" w14:textId="77777777" w:rsidTr="00C841FA">
        <w:tc>
          <w:tcPr>
            <w:tcW w:w="4676" w:type="dxa"/>
            <w:gridSpan w:val="4"/>
            <w:tcBorders>
              <w:top w:val="single" w:sz="2" w:space="0" w:color="auto"/>
              <w:left w:val="single" w:sz="2" w:space="0" w:color="auto"/>
              <w:right w:val="single" w:sz="2" w:space="0" w:color="auto"/>
            </w:tcBorders>
          </w:tcPr>
          <w:p w14:paraId="34F5DE44" w14:textId="77777777" w:rsidR="00C841FA" w:rsidRPr="00D46A34" w:rsidRDefault="00C841FA" w:rsidP="00231406">
            <w:pPr>
              <w:pStyle w:val="sidhuvudtabellrubrik"/>
            </w:pPr>
            <w:r>
              <w:lastRenderedPageBreak/>
              <w:t>Kund</w:t>
            </w:r>
          </w:p>
        </w:tc>
        <w:tc>
          <w:tcPr>
            <w:tcW w:w="2835" w:type="dxa"/>
            <w:gridSpan w:val="3"/>
            <w:tcBorders>
              <w:top w:val="single" w:sz="2" w:space="0" w:color="auto"/>
              <w:left w:val="single" w:sz="2" w:space="0" w:color="auto"/>
              <w:right w:val="single" w:sz="2" w:space="0" w:color="auto"/>
            </w:tcBorders>
          </w:tcPr>
          <w:p w14:paraId="575C94F8" w14:textId="77777777" w:rsidR="00C841FA" w:rsidRPr="00D46A34" w:rsidRDefault="005A7CEA" w:rsidP="00614914">
            <w:pPr>
              <w:pStyle w:val="sidhuvudtabellrubrik"/>
            </w:pPr>
            <w:r>
              <w:t>Teknisk referens</w:t>
            </w:r>
          </w:p>
        </w:tc>
        <w:tc>
          <w:tcPr>
            <w:tcW w:w="1701" w:type="dxa"/>
            <w:tcBorders>
              <w:top w:val="single" w:sz="2" w:space="0" w:color="auto"/>
              <w:left w:val="single" w:sz="2" w:space="0" w:color="auto"/>
              <w:right w:val="single" w:sz="2" w:space="0" w:color="auto"/>
            </w:tcBorders>
          </w:tcPr>
          <w:p w14:paraId="15CBC5C3" w14:textId="77777777" w:rsidR="00C841FA" w:rsidRPr="00D46A34" w:rsidRDefault="005A7CEA" w:rsidP="00231406">
            <w:pPr>
              <w:pStyle w:val="sidhuvudtabellrubrik"/>
            </w:pPr>
            <w:r>
              <w:t>Datum</w:t>
            </w:r>
          </w:p>
        </w:tc>
      </w:tr>
      <w:tr w:rsidR="00C841FA" w:rsidRPr="00147459" w14:paraId="11B3FCFC" w14:textId="77777777" w:rsidTr="00C841FA">
        <w:trPr>
          <w:cantSplit/>
        </w:trPr>
        <w:tc>
          <w:tcPr>
            <w:tcW w:w="4676" w:type="dxa"/>
            <w:gridSpan w:val="4"/>
            <w:tcBorders>
              <w:left w:val="single" w:sz="2" w:space="0" w:color="auto"/>
              <w:bottom w:val="single" w:sz="8" w:space="0" w:color="auto"/>
              <w:right w:val="single" w:sz="2" w:space="0" w:color="auto"/>
            </w:tcBorders>
          </w:tcPr>
          <w:p w14:paraId="3DC6FBB3" w14:textId="77777777" w:rsidR="00C841FA" w:rsidRPr="00147459" w:rsidRDefault="00231406" w:rsidP="005A7CEA">
            <w:r>
              <w:rPr>
                <w:bCs/>
              </w:rPr>
              <w:fldChar w:fldCharType="begin"/>
            </w:r>
            <w:r>
              <w:rPr>
                <w:bCs/>
              </w:rPr>
              <w:instrText xml:space="preserve"> DOCPROPERTY  Kund-företag  \* MERGEFORMAT </w:instrText>
            </w:r>
            <w:r>
              <w:rPr>
                <w:bCs/>
              </w:rPr>
              <w:fldChar w:fldCharType="separate"/>
            </w:r>
            <w:r w:rsidR="007D6083">
              <w:rPr>
                <w:bCs/>
              </w:rPr>
              <w:t>Hybrit</w:t>
            </w:r>
            <w:r w:rsidR="007D6083" w:rsidRPr="007D6083">
              <w:t xml:space="preserve"> AB</w:t>
            </w:r>
            <w:r>
              <w:fldChar w:fldCharType="end"/>
            </w:r>
          </w:p>
        </w:tc>
        <w:tc>
          <w:tcPr>
            <w:tcW w:w="2835" w:type="dxa"/>
            <w:gridSpan w:val="3"/>
            <w:tcBorders>
              <w:left w:val="single" w:sz="2" w:space="0" w:color="auto"/>
              <w:bottom w:val="single" w:sz="2" w:space="0" w:color="auto"/>
              <w:right w:val="single" w:sz="2" w:space="0" w:color="auto"/>
            </w:tcBorders>
            <w:vAlign w:val="center"/>
          </w:tcPr>
          <w:p w14:paraId="15B2C564" w14:textId="77777777" w:rsidR="00C841FA" w:rsidRPr="00147459" w:rsidRDefault="00231406" w:rsidP="005A7CEA">
            <w:r>
              <w:rPr>
                <w:bCs/>
              </w:rPr>
              <w:fldChar w:fldCharType="begin"/>
            </w:r>
            <w:r>
              <w:rPr>
                <w:bCs/>
              </w:rPr>
              <w:instrText xml:space="preserve"> DOCPROPERTY  TekniskReferens  \* MERGEFORMAT </w:instrText>
            </w:r>
            <w:r>
              <w:rPr>
                <w:bCs/>
              </w:rPr>
              <w:fldChar w:fldCharType="separate"/>
            </w:r>
            <w:r w:rsidR="007D6083">
              <w:rPr>
                <w:bCs/>
              </w:rPr>
              <w:t>Viktoria Lönn</w:t>
            </w:r>
            <w:r>
              <w:rPr>
                <w:bCs/>
              </w:rPr>
              <w:fldChar w:fldCharType="end"/>
            </w:r>
          </w:p>
        </w:tc>
        <w:tc>
          <w:tcPr>
            <w:tcW w:w="1701" w:type="dxa"/>
            <w:tcBorders>
              <w:left w:val="single" w:sz="2" w:space="0" w:color="auto"/>
              <w:bottom w:val="single" w:sz="2" w:space="0" w:color="auto"/>
              <w:right w:val="single" w:sz="2" w:space="0" w:color="auto"/>
            </w:tcBorders>
            <w:vAlign w:val="center"/>
          </w:tcPr>
          <w:p w14:paraId="064B4C1F" w14:textId="6C5919D5" w:rsidR="00C841FA" w:rsidRPr="00147459" w:rsidRDefault="007F6F07" w:rsidP="005A7CEA">
            <w:pPr>
              <w:jc w:val="right"/>
            </w:pPr>
            <w:r>
              <w:t>2020-0</w:t>
            </w:r>
            <w:r w:rsidR="00E67A51">
              <w:t>2</w:t>
            </w:r>
            <w:r>
              <w:t>-</w:t>
            </w:r>
            <w:r w:rsidR="00780537">
              <w:t>2</w:t>
            </w:r>
            <w:r w:rsidR="00FB1E2A">
              <w:t>4</w:t>
            </w:r>
            <w:sdt>
              <w:sdtPr>
                <w:rPr>
                  <w:vanish/>
                  <w:highlight w:val="yellow"/>
                </w:rPr>
                <w:alias w:val="Publiceringsdatum"/>
                <w:tag w:val=""/>
                <w:id w:val="-319892901"/>
                <w:placeholder>
                  <w:docPart w:val="D9DC4683F28C4ADC9174824A4FE89989"/>
                </w:placeholder>
                <w:dataBinding w:prefixMappings="xmlns:ns0='http://schemas.microsoft.com/office/2006/coverPageProps' " w:xpath="/ns0:CoverPageProperties[1]/ns0:PublishDate[1]" w:storeItemID="{55AF091B-3C7A-41E3-B477-F2FDAA23CFDA}"/>
                <w:date w:fullDate="2019-10-16T00:00:00Z">
                  <w:dateFormat w:val="yyyy-MM-dd"/>
                  <w:lid w:val="sv-SE"/>
                  <w:storeMappedDataAs w:val="dateTime"/>
                  <w:calendar w:val="gregorian"/>
                </w:date>
              </w:sdtPr>
              <w:sdtContent>
                <w:r w:rsidR="00AF0B9A">
                  <w:rPr>
                    <w:vanish/>
                    <w:highlight w:val="yellow"/>
                  </w:rPr>
                  <w:t>2019-10-16</w:t>
                </w:r>
              </w:sdtContent>
            </w:sdt>
          </w:p>
        </w:tc>
      </w:tr>
      <w:tr w:rsidR="005A7CEA" w:rsidRPr="00147459" w14:paraId="02F3B298" w14:textId="77777777" w:rsidTr="005A7CEA">
        <w:trPr>
          <w:cantSplit/>
          <w:trHeight w:val="134"/>
        </w:trPr>
        <w:tc>
          <w:tcPr>
            <w:tcW w:w="4676" w:type="dxa"/>
            <w:gridSpan w:val="4"/>
            <w:tcBorders>
              <w:top w:val="single" w:sz="8" w:space="0" w:color="auto"/>
              <w:left w:val="single" w:sz="8" w:space="0" w:color="auto"/>
              <w:bottom w:val="nil"/>
              <w:right w:val="single" w:sz="2" w:space="0" w:color="auto"/>
            </w:tcBorders>
            <w:vAlign w:val="center"/>
          </w:tcPr>
          <w:p w14:paraId="40FCFA1B" w14:textId="77777777" w:rsidR="005A7CEA" w:rsidRPr="00147459" w:rsidRDefault="005A7CEA" w:rsidP="00231406">
            <w:pPr>
              <w:pStyle w:val="sidhuvudtabellrubrik"/>
              <w:rPr>
                <w:rFonts w:ascii="Times New Roman" w:hAnsi="Times New Roman" w:cs="Times New Roman"/>
              </w:rPr>
            </w:pPr>
            <w:r>
              <w:rPr>
                <w:rFonts w:ascii="Times New Roman" w:hAnsi="Times New Roman" w:cs="Times New Roman"/>
              </w:rPr>
              <w:t>Projekt</w:t>
            </w:r>
          </w:p>
        </w:tc>
        <w:tc>
          <w:tcPr>
            <w:tcW w:w="2835" w:type="dxa"/>
            <w:gridSpan w:val="3"/>
            <w:tcBorders>
              <w:left w:val="single" w:sz="8" w:space="0" w:color="auto"/>
              <w:bottom w:val="nil"/>
              <w:right w:val="single" w:sz="2" w:space="0" w:color="auto"/>
            </w:tcBorders>
            <w:vAlign w:val="center"/>
          </w:tcPr>
          <w:p w14:paraId="4413BE3E" w14:textId="77777777" w:rsidR="005A7CEA" w:rsidRPr="00147459" w:rsidRDefault="005A7CEA" w:rsidP="00231406">
            <w:pPr>
              <w:pStyle w:val="sidhuvudtabellrubrik"/>
              <w:rPr>
                <w:rFonts w:ascii="Times New Roman" w:hAnsi="Times New Roman" w:cs="Times New Roman"/>
              </w:rPr>
            </w:pPr>
            <w:r>
              <w:rPr>
                <w:rFonts w:ascii="Times New Roman" w:hAnsi="Times New Roman" w:cs="Times New Roman"/>
              </w:rPr>
              <w:t>Dokumentnummer</w:t>
            </w:r>
          </w:p>
        </w:tc>
        <w:tc>
          <w:tcPr>
            <w:tcW w:w="1701" w:type="dxa"/>
            <w:tcBorders>
              <w:left w:val="single" w:sz="8" w:space="0" w:color="auto"/>
              <w:bottom w:val="nil"/>
              <w:right w:val="single" w:sz="2" w:space="0" w:color="auto"/>
            </w:tcBorders>
            <w:vAlign w:val="center"/>
          </w:tcPr>
          <w:p w14:paraId="44762199" w14:textId="77777777" w:rsidR="005A7CEA" w:rsidRPr="00147459" w:rsidRDefault="005A7CEA" w:rsidP="00231406">
            <w:pPr>
              <w:pStyle w:val="sidhuvudtabellrubrik"/>
              <w:rPr>
                <w:rFonts w:ascii="Times New Roman" w:hAnsi="Times New Roman" w:cs="Times New Roman"/>
              </w:rPr>
            </w:pPr>
            <w:r>
              <w:rPr>
                <w:rFonts w:ascii="Times New Roman" w:hAnsi="Times New Roman" w:cs="Times New Roman"/>
              </w:rPr>
              <w:t>Antal sidor</w:t>
            </w:r>
          </w:p>
        </w:tc>
      </w:tr>
      <w:tr w:rsidR="005A7CEA" w:rsidRPr="00147459" w14:paraId="5AC95D58" w14:textId="77777777" w:rsidTr="005A7CEA">
        <w:trPr>
          <w:cantSplit/>
        </w:trPr>
        <w:tc>
          <w:tcPr>
            <w:tcW w:w="4676" w:type="dxa"/>
            <w:gridSpan w:val="4"/>
            <w:tcBorders>
              <w:left w:val="single" w:sz="8" w:space="0" w:color="auto"/>
              <w:bottom w:val="single" w:sz="8" w:space="0" w:color="auto"/>
              <w:right w:val="single" w:sz="2" w:space="0" w:color="auto"/>
            </w:tcBorders>
            <w:vAlign w:val="center"/>
          </w:tcPr>
          <w:p w14:paraId="5A1713AF" w14:textId="77777777" w:rsidR="005A7CEA" w:rsidRPr="00147459" w:rsidRDefault="004E5130" w:rsidP="005A7CEA">
            <w:r>
              <w:rPr>
                <w:bCs/>
              </w:rPr>
              <w:fldChar w:fldCharType="begin"/>
            </w:r>
            <w:r>
              <w:rPr>
                <w:bCs/>
              </w:rPr>
              <w:instrText xml:space="preserve"> DOCPROPERTY  Projekt  \* MERGEFORMAT </w:instrText>
            </w:r>
            <w:r>
              <w:rPr>
                <w:bCs/>
              </w:rPr>
              <w:fldChar w:fldCharType="separate"/>
            </w:r>
            <w:r w:rsidR="007D6083">
              <w:rPr>
                <w:bCs/>
              </w:rPr>
              <w:t>Pilotanläggning Hybrit</w:t>
            </w:r>
            <w:r>
              <w:rPr>
                <w:bCs/>
              </w:rPr>
              <w:fldChar w:fldCharType="end"/>
            </w:r>
          </w:p>
        </w:tc>
        <w:tc>
          <w:tcPr>
            <w:tcW w:w="2835" w:type="dxa"/>
            <w:gridSpan w:val="3"/>
            <w:tcBorders>
              <w:left w:val="single" w:sz="8" w:space="0" w:color="auto"/>
              <w:bottom w:val="single" w:sz="2" w:space="0" w:color="auto"/>
              <w:right w:val="single" w:sz="2" w:space="0" w:color="auto"/>
            </w:tcBorders>
            <w:vAlign w:val="center"/>
          </w:tcPr>
          <w:p w14:paraId="425B0FB2" w14:textId="77777777" w:rsidR="005A7CEA" w:rsidRPr="00147459" w:rsidRDefault="00A9500E" w:rsidP="005A7CEA">
            <w:pPr>
              <w:jc w:val="right"/>
            </w:pPr>
            <w:fldSimple w:instr=" DOCPROPERTY  DokumentNummerÅr  \* MERGEFORMAT ">
              <w:r w:rsidR="007D6083">
                <w:t>2019</w:t>
              </w:r>
            </w:fldSimple>
            <w:r w:rsidR="005A7CEA" w:rsidRPr="00147459">
              <w:t>-</w:t>
            </w:r>
            <w:fldSimple w:instr=" DOCPROPERTY  DokumentNummerNr  \* MERGEFORMAT ">
              <w:r w:rsidR="007D6083">
                <w:t>000</w:t>
              </w:r>
            </w:fldSimple>
            <w:r w:rsidR="005A7CEA" w:rsidRPr="00147459">
              <w:t>-</w:t>
            </w:r>
            <w:fldSimple w:instr=" DOCPROPERTY  DokumentNummerVer  \* MERGEFORMAT ">
              <w:r w:rsidR="007D6083">
                <w:t>3</w:t>
              </w:r>
            </w:fldSimple>
          </w:p>
        </w:tc>
        <w:tc>
          <w:tcPr>
            <w:tcW w:w="1701" w:type="dxa"/>
            <w:tcBorders>
              <w:left w:val="single" w:sz="8" w:space="0" w:color="auto"/>
              <w:bottom w:val="single" w:sz="2" w:space="0" w:color="auto"/>
              <w:right w:val="single" w:sz="2" w:space="0" w:color="auto"/>
            </w:tcBorders>
            <w:vAlign w:val="center"/>
          </w:tcPr>
          <w:p w14:paraId="3A75F874" w14:textId="77777777" w:rsidR="005A7CEA" w:rsidRPr="00147459" w:rsidRDefault="00A9500E" w:rsidP="005A7CEA">
            <w:pPr>
              <w:jc w:val="right"/>
            </w:pPr>
            <w:fldSimple w:instr=" DOCPROPERTY  Pages  \* MERGEFORMAT ">
              <w:r w:rsidR="00422134">
                <w:t>36</w:t>
              </w:r>
            </w:fldSimple>
          </w:p>
        </w:tc>
      </w:tr>
      <w:tr w:rsidR="005A7CEA" w:rsidRPr="00147459" w14:paraId="4980879D" w14:textId="77777777" w:rsidTr="005A7CEA">
        <w:trPr>
          <w:cantSplit/>
        </w:trPr>
        <w:tc>
          <w:tcPr>
            <w:tcW w:w="2692" w:type="dxa"/>
            <w:gridSpan w:val="3"/>
            <w:tcBorders>
              <w:top w:val="single" w:sz="8" w:space="0" w:color="auto"/>
              <w:left w:val="single" w:sz="2" w:space="0" w:color="auto"/>
              <w:right w:val="single" w:sz="2" w:space="0" w:color="auto"/>
            </w:tcBorders>
          </w:tcPr>
          <w:p w14:paraId="7A0EE5B0" w14:textId="77777777" w:rsidR="005A7CEA" w:rsidRPr="00147459" w:rsidRDefault="005A7CEA" w:rsidP="00231406">
            <w:pPr>
              <w:pStyle w:val="Kommentarer"/>
              <w:spacing w:before="20"/>
              <w:rPr>
                <w:sz w:val="14"/>
              </w:rPr>
            </w:pPr>
            <w:r>
              <w:rPr>
                <w:sz w:val="14"/>
              </w:rPr>
              <w:t>Kundkontakt</w:t>
            </w:r>
          </w:p>
        </w:tc>
        <w:tc>
          <w:tcPr>
            <w:tcW w:w="1984" w:type="dxa"/>
            <w:tcBorders>
              <w:top w:val="single" w:sz="2" w:space="0" w:color="auto"/>
              <w:left w:val="single" w:sz="2" w:space="0" w:color="auto"/>
              <w:bottom w:val="nil"/>
              <w:right w:val="single" w:sz="2" w:space="0" w:color="auto"/>
            </w:tcBorders>
            <w:vAlign w:val="center"/>
          </w:tcPr>
          <w:p w14:paraId="288E8048" w14:textId="77777777" w:rsidR="005A7CEA" w:rsidRPr="00147459" w:rsidRDefault="005A7CEA" w:rsidP="00231406">
            <w:pPr>
              <w:pStyle w:val="sidhuvudtabellrubrik"/>
              <w:rPr>
                <w:rFonts w:ascii="Times New Roman" w:hAnsi="Times New Roman" w:cs="Times New Roman"/>
              </w:rPr>
            </w:pPr>
            <w:r>
              <w:rPr>
                <w:rFonts w:ascii="Times New Roman" w:hAnsi="Times New Roman" w:cs="Times New Roman"/>
              </w:rPr>
              <w:t>Projektnummer</w:t>
            </w:r>
          </w:p>
        </w:tc>
        <w:tc>
          <w:tcPr>
            <w:tcW w:w="2835" w:type="dxa"/>
            <w:gridSpan w:val="3"/>
            <w:tcBorders>
              <w:top w:val="single" w:sz="2" w:space="0" w:color="auto"/>
              <w:left w:val="single" w:sz="2" w:space="0" w:color="auto"/>
              <w:bottom w:val="nil"/>
              <w:right w:val="single" w:sz="2" w:space="0" w:color="auto"/>
            </w:tcBorders>
            <w:vAlign w:val="center"/>
          </w:tcPr>
          <w:p w14:paraId="7DDC20FF" w14:textId="77777777" w:rsidR="005A7CEA" w:rsidRPr="00147459" w:rsidRDefault="005A7CEA" w:rsidP="00231406">
            <w:pPr>
              <w:pStyle w:val="sidhuvudtabellrubrik"/>
              <w:rPr>
                <w:rFonts w:ascii="Times New Roman" w:hAnsi="Times New Roman" w:cs="Times New Roman"/>
              </w:rPr>
            </w:pPr>
            <w:r>
              <w:rPr>
                <w:rFonts w:ascii="Times New Roman" w:hAnsi="Times New Roman" w:cs="Times New Roman"/>
              </w:rPr>
              <w:t>Dokumenttyp</w:t>
            </w:r>
          </w:p>
        </w:tc>
        <w:tc>
          <w:tcPr>
            <w:tcW w:w="1701" w:type="dxa"/>
            <w:tcBorders>
              <w:top w:val="single" w:sz="2" w:space="0" w:color="auto"/>
              <w:left w:val="single" w:sz="2" w:space="0" w:color="auto"/>
              <w:bottom w:val="nil"/>
              <w:right w:val="single" w:sz="2" w:space="0" w:color="auto"/>
            </w:tcBorders>
            <w:vAlign w:val="center"/>
          </w:tcPr>
          <w:p w14:paraId="00EAC47C" w14:textId="77777777" w:rsidR="005A7CEA" w:rsidRPr="00147459" w:rsidRDefault="005A7CEA" w:rsidP="00231406">
            <w:pPr>
              <w:pStyle w:val="sidhuvudtabellrubrik"/>
              <w:rPr>
                <w:rFonts w:ascii="Times New Roman" w:hAnsi="Times New Roman" w:cs="Times New Roman"/>
              </w:rPr>
            </w:pPr>
            <w:r>
              <w:rPr>
                <w:rFonts w:ascii="Times New Roman" w:hAnsi="Times New Roman" w:cs="Times New Roman"/>
              </w:rPr>
              <w:t>Antal bilagor</w:t>
            </w:r>
          </w:p>
        </w:tc>
      </w:tr>
      <w:tr w:rsidR="005A7CEA" w:rsidRPr="00147459" w14:paraId="4190423C" w14:textId="77777777" w:rsidTr="005A7CEA">
        <w:trPr>
          <w:cantSplit/>
        </w:trPr>
        <w:tc>
          <w:tcPr>
            <w:tcW w:w="2692" w:type="dxa"/>
            <w:gridSpan w:val="3"/>
            <w:tcBorders>
              <w:left w:val="single" w:sz="2" w:space="0" w:color="auto"/>
              <w:bottom w:val="nil"/>
              <w:right w:val="single" w:sz="2" w:space="0" w:color="auto"/>
            </w:tcBorders>
          </w:tcPr>
          <w:p w14:paraId="62DF5F36" w14:textId="13189CAF" w:rsidR="005A7CEA" w:rsidRPr="00147459" w:rsidRDefault="00BF7E30" w:rsidP="005A7CEA">
            <w:r>
              <w:t>CN</w:t>
            </w:r>
          </w:p>
        </w:tc>
        <w:tc>
          <w:tcPr>
            <w:tcW w:w="1984" w:type="dxa"/>
            <w:tcBorders>
              <w:left w:val="single" w:sz="2" w:space="0" w:color="auto"/>
              <w:bottom w:val="single" w:sz="2" w:space="0" w:color="auto"/>
              <w:right w:val="single" w:sz="2" w:space="0" w:color="auto"/>
            </w:tcBorders>
            <w:vAlign w:val="center"/>
          </w:tcPr>
          <w:p w14:paraId="2E54835E" w14:textId="77777777" w:rsidR="005A7CEA" w:rsidRPr="00147459" w:rsidRDefault="00231406" w:rsidP="005A7CEA">
            <w:pPr>
              <w:jc w:val="right"/>
            </w:pPr>
            <w:r>
              <w:rPr>
                <w:bCs/>
              </w:rPr>
              <w:fldChar w:fldCharType="begin"/>
            </w:r>
            <w:r>
              <w:rPr>
                <w:bCs/>
              </w:rPr>
              <w:instrText xml:space="preserve"> DOCPROPERTY  Projektnummer  \* MERGEFORMAT </w:instrText>
            </w:r>
            <w:r>
              <w:rPr>
                <w:bCs/>
              </w:rPr>
              <w:fldChar w:fldCharType="separate"/>
            </w:r>
            <w:r w:rsidR="007D6083">
              <w:rPr>
                <w:bCs/>
              </w:rPr>
              <w:t>101768</w:t>
            </w:r>
            <w:r>
              <w:rPr>
                <w:bCs/>
              </w:rPr>
              <w:fldChar w:fldCharType="end"/>
            </w:r>
          </w:p>
        </w:tc>
        <w:tc>
          <w:tcPr>
            <w:tcW w:w="2835" w:type="dxa"/>
            <w:gridSpan w:val="3"/>
            <w:tcBorders>
              <w:left w:val="single" w:sz="2" w:space="0" w:color="auto"/>
              <w:bottom w:val="single" w:sz="2" w:space="0" w:color="auto"/>
              <w:right w:val="single" w:sz="2" w:space="0" w:color="auto"/>
            </w:tcBorders>
            <w:vAlign w:val="center"/>
          </w:tcPr>
          <w:p w14:paraId="7B408470" w14:textId="77777777" w:rsidR="005A7CEA" w:rsidRPr="005A7CEA" w:rsidRDefault="005A7CEA" w:rsidP="005A7CEA">
            <w:pPr>
              <w:rPr>
                <w:szCs w:val="24"/>
              </w:rPr>
            </w:pPr>
            <w:r w:rsidRPr="005A7CEA">
              <w:rPr>
                <w:bCs/>
                <w:szCs w:val="24"/>
              </w:rPr>
              <w:fldChar w:fldCharType="begin"/>
            </w:r>
            <w:r w:rsidRPr="005A7CEA">
              <w:rPr>
                <w:bCs/>
                <w:szCs w:val="24"/>
              </w:rPr>
              <w:instrText xml:space="preserve"> DOCPROPERTY "DokumentTyp"  \* MERGEFORMAT </w:instrText>
            </w:r>
            <w:r w:rsidRPr="005A7CEA">
              <w:rPr>
                <w:bCs/>
                <w:szCs w:val="24"/>
              </w:rPr>
              <w:fldChar w:fldCharType="separate"/>
            </w:r>
            <w:r w:rsidR="007D6083" w:rsidRPr="007D6083">
              <w:rPr>
                <w:szCs w:val="24"/>
              </w:rPr>
              <w:t>SPECIFIKATION</w:t>
            </w:r>
            <w:r w:rsidRPr="005A7CEA">
              <w:rPr>
                <w:bCs/>
                <w:szCs w:val="24"/>
              </w:rPr>
              <w:fldChar w:fldCharType="end"/>
            </w:r>
          </w:p>
        </w:tc>
        <w:tc>
          <w:tcPr>
            <w:tcW w:w="1701" w:type="dxa"/>
            <w:tcBorders>
              <w:left w:val="single" w:sz="2" w:space="0" w:color="auto"/>
              <w:bottom w:val="single" w:sz="2" w:space="0" w:color="auto"/>
              <w:right w:val="single" w:sz="2" w:space="0" w:color="auto"/>
            </w:tcBorders>
            <w:vAlign w:val="center"/>
          </w:tcPr>
          <w:p w14:paraId="7525ADFA" w14:textId="77777777" w:rsidR="005A7CEA" w:rsidRPr="00147459" w:rsidRDefault="005A7CEA" w:rsidP="005A7CEA">
            <w:pPr>
              <w:jc w:val="right"/>
            </w:pPr>
            <w:r>
              <w:t>-</w:t>
            </w:r>
          </w:p>
        </w:tc>
      </w:tr>
      <w:tr w:rsidR="005A7CEA" w:rsidRPr="00D46A34" w14:paraId="6ED04935"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single" w:sz="2" w:space="0" w:color="auto"/>
              <w:left w:val="single" w:sz="2" w:space="0" w:color="auto"/>
              <w:bottom w:val="nil"/>
              <w:right w:val="single" w:sz="2" w:space="0" w:color="auto"/>
            </w:tcBorders>
          </w:tcPr>
          <w:p w14:paraId="5649DFB9" w14:textId="77777777" w:rsidR="005A7CEA" w:rsidRPr="00147459" w:rsidRDefault="005A7CEA" w:rsidP="005A7CEA">
            <w:pPr>
              <w:pStyle w:val="sidhuvudtabellrubrik"/>
              <w:rPr>
                <w:rFonts w:ascii="Times New Roman" w:hAnsi="Times New Roman" w:cs="Times New Roman"/>
              </w:rPr>
            </w:pPr>
            <w:r w:rsidRPr="00147459">
              <w:rPr>
                <w:rFonts w:ascii="Times New Roman" w:hAnsi="Times New Roman" w:cs="Times New Roman"/>
              </w:rPr>
              <w:t>Rev.</w:t>
            </w:r>
          </w:p>
        </w:tc>
        <w:tc>
          <w:tcPr>
            <w:tcW w:w="1925" w:type="dxa"/>
            <w:tcBorders>
              <w:top w:val="single" w:sz="2" w:space="0" w:color="auto"/>
              <w:left w:val="single" w:sz="2" w:space="0" w:color="auto"/>
              <w:bottom w:val="nil"/>
              <w:right w:val="single" w:sz="2" w:space="0" w:color="auto"/>
            </w:tcBorders>
          </w:tcPr>
          <w:p w14:paraId="6B189392" w14:textId="77777777" w:rsidR="005A7CEA" w:rsidRPr="00147459" w:rsidRDefault="005A7CEA" w:rsidP="005A7CEA">
            <w:pPr>
              <w:pStyle w:val="sidhuvudtabellrubrik"/>
              <w:rPr>
                <w:rFonts w:ascii="Times New Roman" w:hAnsi="Times New Roman" w:cs="Times New Roman"/>
              </w:rPr>
            </w:pPr>
            <w:r w:rsidRPr="00147459">
              <w:rPr>
                <w:rFonts w:ascii="Times New Roman" w:hAnsi="Times New Roman" w:cs="Times New Roman"/>
              </w:rPr>
              <w:t>Datum</w:t>
            </w:r>
          </w:p>
        </w:tc>
        <w:tc>
          <w:tcPr>
            <w:tcW w:w="2699" w:type="dxa"/>
            <w:gridSpan w:val="3"/>
            <w:tcBorders>
              <w:top w:val="single" w:sz="2" w:space="0" w:color="auto"/>
              <w:left w:val="single" w:sz="2" w:space="0" w:color="auto"/>
              <w:bottom w:val="nil"/>
              <w:right w:val="single" w:sz="2" w:space="0" w:color="auto"/>
            </w:tcBorders>
          </w:tcPr>
          <w:p w14:paraId="28E2404D" w14:textId="77777777" w:rsidR="005A7CEA" w:rsidRPr="00147459" w:rsidRDefault="005A7CEA" w:rsidP="005A7CEA">
            <w:pPr>
              <w:pStyle w:val="sidhuvudtabellrubrik"/>
              <w:rPr>
                <w:rFonts w:ascii="Times New Roman" w:hAnsi="Times New Roman" w:cs="Times New Roman"/>
              </w:rPr>
            </w:pPr>
            <w:r w:rsidRPr="00147459">
              <w:rPr>
                <w:rFonts w:ascii="Times New Roman" w:hAnsi="Times New Roman" w:cs="Times New Roman"/>
              </w:rPr>
              <w:t>Ändringsinformation</w:t>
            </w:r>
          </w:p>
        </w:tc>
        <w:tc>
          <w:tcPr>
            <w:tcW w:w="2181" w:type="dxa"/>
            <w:tcBorders>
              <w:top w:val="single" w:sz="2" w:space="0" w:color="auto"/>
              <w:left w:val="single" w:sz="2" w:space="0" w:color="auto"/>
              <w:bottom w:val="nil"/>
              <w:right w:val="single" w:sz="2" w:space="0" w:color="auto"/>
            </w:tcBorders>
          </w:tcPr>
          <w:p w14:paraId="0AC991FB" w14:textId="77777777" w:rsidR="005A7CEA" w:rsidRPr="00147459" w:rsidRDefault="005A7CEA" w:rsidP="005A7CEA">
            <w:pPr>
              <w:pStyle w:val="sidhuvudtabellrubrik"/>
              <w:rPr>
                <w:rFonts w:ascii="Times New Roman" w:hAnsi="Times New Roman" w:cs="Times New Roman"/>
              </w:rPr>
            </w:pPr>
            <w:r w:rsidRPr="00147459">
              <w:rPr>
                <w:rFonts w:ascii="Times New Roman" w:hAnsi="Times New Roman" w:cs="Times New Roman"/>
              </w:rPr>
              <w:t>Utfört av</w:t>
            </w:r>
          </w:p>
        </w:tc>
        <w:tc>
          <w:tcPr>
            <w:tcW w:w="1850" w:type="dxa"/>
            <w:gridSpan w:val="2"/>
            <w:tcBorders>
              <w:top w:val="single" w:sz="2" w:space="0" w:color="auto"/>
              <w:left w:val="single" w:sz="2" w:space="0" w:color="auto"/>
              <w:bottom w:val="nil"/>
              <w:right w:val="single" w:sz="2" w:space="0" w:color="auto"/>
            </w:tcBorders>
          </w:tcPr>
          <w:p w14:paraId="71F21303" w14:textId="77777777" w:rsidR="005A7CEA" w:rsidRPr="00147459" w:rsidRDefault="005A7CEA" w:rsidP="005A7CEA">
            <w:pPr>
              <w:pStyle w:val="sidhuvudtabellrubrik"/>
              <w:rPr>
                <w:rFonts w:ascii="Times New Roman" w:hAnsi="Times New Roman" w:cs="Times New Roman"/>
              </w:rPr>
            </w:pPr>
            <w:r w:rsidRPr="00147459">
              <w:rPr>
                <w:rFonts w:ascii="Times New Roman" w:hAnsi="Times New Roman" w:cs="Times New Roman"/>
              </w:rPr>
              <w:t>Distribuerad till</w:t>
            </w:r>
          </w:p>
        </w:tc>
      </w:tr>
      <w:tr w:rsidR="005A7CEA" w:rsidRPr="00D46A34" w14:paraId="250BC0A2"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47955E7B" w14:textId="77777777" w:rsidR="005A7CEA" w:rsidRPr="000B6BE8" w:rsidRDefault="005A7CEA" w:rsidP="005A7CEA">
            <w:r w:rsidRPr="000B6BE8">
              <w:t>0</w:t>
            </w:r>
          </w:p>
        </w:tc>
        <w:tc>
          <w:tcPr>
            <w:tcW w:w="1925" w:type="dxa"/>
            <w:tcBorders>
              <w:top w:val="nil"/>
              <w:left w:val="single" w:sz="2" w:space="0" w:color="auto"/>
              <w:bottom w:val="nil"/>
              <w:right w:val="single" w:sz="2" w:space="0" w:color="auto"/>
            </w:tcBorders>
            <w:vAlign w:val="center"/>
          </w:tcPr>
          <w:p w14:paraId="485661A3" w14:textId="616B8232" w:rsidR="005A7CEA" w:rsidRPr="000B6BE8" w:rsidRDefault="003265EF" w:rsidP="005A7CEA">
            <w:pPr>
              <w:jc w:val="right"/>
            </w:pPr>
            <w:bookmarkStart w:id="0" w:name="RevDatum"/>
            <w:bookmarkEnd w:id="0"/>
            <w:r>
              <w:t>2019-12-1</w:t>
            </w:r>
            <w:r w:rsidR="00A046D6">
              <w:t>3</w:t>
            </w:r>
          </w:p>
        </w:tc>
        <w:tc>
          <w:tcPr>
            <w:tcW w:w="2699" w:type="dxa"/>
            <w:gridSpan w:val="3"/>
            <w:tcBorders>
              <w:top w:val="nil"/>
              <w:left w:val="single" w:sz="2" w:space="0" w:color="auto"/>
              <w:bottom w:val="nil"/>
              <w:right w:val="single" w:sz="2" w:space="0" w:color="auto"/>
            </w:tcBorders>
            <w:vAlign w:val="center"/>
          </w:tcPr>
          <w:p w14:paraId="34EC7299" w14:textId="3D28CEA7" w:rsidR="005A7CEA" w:rsidRPr="000B6BE8" w:rsidRDefault="00AE2C2D" w:rsidP="005A7CEA">
            <w:r>
              <w:t>Rev0</w:t>
            </w:r>
          </w:p>
        </w:tc>
        <w:tc>
          <w:tcPr>
            <w:tcW w:w="2181" w:type="dxa"/>
            <w:tcBorders>
              <w:top w:val="nil"/>
              <w:left w:val="single" w:sz="2" w:space="0" w:color="auto"/>
              <w:bottom w:val="nil"/>
              <w:right w:val="single" w:sz="2" w:space="0" w:color="auto"/>
            </w:tcBorders>
            <w:vAlign w:val="center"/>
          </w:tcPr>
          <w:p w14:paraId="6DF51CE3" w14:textId="009F6A72" w:rsidR="005A7CEA" w:rsidRPr="000B6BE8" w:rsidRDefault="00A046D6" w:rsidP="005A7CEA">
            <w:bookmarkStart w:id="1" w:name="Init1"/>
            <w:bookmarkEnd w:id="1"/>
            <w:r>
              <w:t>VLN/JOS</w:t>
            </w:r>
          </w:p>
        </w:tc>
        <w:tc>
          <w:tcPr>
            <w:tcW w:w="1850" w:type="dxa"/>
            <w:gridSpan w:val="2"/>
            <w:tcBorders>
              <w:top w:val="nil"/>
              <w:left w:val="single" w:sz="2" w:space="0" w:color="auto"/>
              <w:bottom w:val="nil"/>
              <w:right w:val="single" w:sz="2" w:space="0" w:color="auto"/>
            </w:tcBorders>
            <w:vAlign w:val="center"/>
          </w:tcPr>
          <w:p w14:paraId="6F623157" w14:textId="3F5DF05B" w:rsidR="005A7CEA" w:rsidRPr="000B6BE8" w:rsidRDefault="00AE2C2D" w:rsidP="005A7CEA">
            <w:bookmarkStart w:id="2" w:name="Init"/>
            <w:bookmarkEnd w:id="2"/>
            <w:r>
              <w:t>ABB/CN/Hybrit</w:t>
            </w:r>
          </w:p>
        </w:tc>
      </w:tr>
      <w:tr w:rsidR="00BF7E30" w:rsidRPr="00D46A34" w14:paraId="186C82F9"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580EFCF5" w14:textId="24A21C95" w:rsidR="00BF7E30" w:rsidRPr="000B6BE8" w:rsidRDefault="006237E9" w:rsidP="005A7CEA">
            <w:r>
              <w:t>1</w:t>
            </w:r>
          </w:p>
        </w:tc>
        <w:tc>
          <w:tcPr>
            <w:tcW w:w="1925" w:type="dxa"/>
            <w:tcBorders>
              <w:top w:val="nil"/>
              <w:left w:val="single" w:sz="2" w:space="0" w:color="auto"/>
              <w:bottom w:val="nil"/>
              <w:right w:val="single" w:sz="2" w:space="0" w:color="auto"/>
            </w:tcBorders>
            <w:vAlign w:val="center"/>
          </w:tcPr>
          <w:p w14:paraId="520B2EE6" w14:textId="05621803" w:rsidR="00BF7E30" w:rsidRPr="000B6BE8" w:rsidRDefault="006237E9" w:rsidP="005A7CEA">
            <w:pPr>
              <w:jc w:val="right"/>
            </w:pPr>
            <w:r>
              <w:t>2020-01-28</w:t>
            </w:r>
          </w:p>
        </w:tc>
        <w:tc>
          <w:tcPr>
            <w:tcW w:w="2699" w:type="dxa"/>
            <w:gridSpan w:val="3"/>
            <w:tcBorders>
              <w:top w:val="nil"/>
              <w:left w:val="single" w:sz="2" w:space="0" w:color="auto"/>
              <w:bottom w:val="nil"/>
              <w:right w:val="single" w:sz="2" w:space="0" w:color="auto"/>
            </w:tcBorders>
            <w:vAlign w:val="center"/>
          </w:tcPr>
          <w:p w14:paraId="12131CFA" w14:textId="6844B1A6" w:rsidR="00BF7E30" w:rsidRPr="000B6BE8" w:rsidRDefault="006237E9" w:rsidP="005A7CEA">
            <w:r>
              <w:t>Rev1</w:t>
            </w:r>
          </w:p>
        </w:tc>
        <w:tc>
          <w:tcPr>
            <w:tcW w:w="2181" w:type="dxa"/>
            <w:tcBorders>
              <w:top w:val="nil"/>
              <w:left w:val="single" w:sz="2" w:space="0" w:color="auto"/>
              <w:bottom w:val="nil"/>
              <w:right w:val="single" w:sz="2" w:space="0" w:color="auto"/>
            </w:tcBorders>
            <w:vAlign w:val="center"/>
          </w:tcPr>
          <w:p w14:paraId="024B5A1F" w14:textId="56D9F8AC" w:rsidR="00BF7E30" w:rsidRDefault="006237E9" w:rsidP="005A7CEA">
            <w:r>
              <w:t>JOS</w:t>
            </w:r>
          </w:p>
        </w:tc>
        <w:tc>
          <w:tcPr>
            <w:tcW w:w="1850" w:type="dxa"/>
            <w:gridSpan w:val="2"/>
            <w:tcBorders>
              <w:top w:val="nil"/>
              <w:left w:val="single" w:sz="2" w:space="0" w:color="auto"/>
              <w:bottom w:val="nil"/>
              <w:right w:val="single" w:sz="2" w:space="0" w:color="auto"/>
            </w:tcBorders>
            <w:vAlign w:val="center"/>
          </w:tcPr>
          <w:p w14:paraId="1FCD0CB0" w14:textId="5A480C5F" w:rsidR="00BF7E30" w:rsidRDefault="006237E9" w:rsidP="005A7CEA">
            <w:r>
              <w:t>ABB/CN/Hybrit</w:t>
            </w:r>
          </w:p>
        </w:tc>
      </w:tr>
      <w:tr w:rsidR="00866025" w:rsidRPr="00D46A34" w14:paraId="65638B60"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3E365243" w14:textId="36E6C9F4" w:rsidR="00866025" w:rsidRDefault="00866025" w:rsidP="00866025">
            <w:r>
              <w:t>2</w:t>
            </w:r>
          </w:p>
        </w:tc>
        <w:tc>
          <w:tcPr>
            <w:tcW w:w="1925" w:type="dxa"/>
            <w:tcBorders>
              <w:top w:val="nil"/>
              <w:left w:val="single" w:sz="2" w:space="0" w:color="auto"/>
              <w:bottom w:val="nil"/>
              <w:right w:val="single" w:sz="2" w:space="0" w:color="auto"/>
            </w:tcBorders>
            <w:vAlign w:val="center"/>
          </w:tcPr>
          <w:p w14:paraId="44FEBA9E" w14:textId="5CE3F1B7" w:rsidR="00866025" w:rsidRDefault="00866025" w:rsidP="00866025">
            <w:pPr>
              <w:jc w:val="right"/>
            </w:pPr>
            <w:r>
              <w:t>2020-01-29</w:t>
            </w:r>
          </w:p>
        </w:tc>
        <w:tc>
          <w:tcPr>
            <w:tcW w:w="2699" w:type="dxa"/>
            <w:gridSpan w:val="3"/>
            <w:tcBorders>
              <w:top w:val="nil"/>
              <w:left w:val="single" w:sz="2" w:space="0" w:color="auto"/>
              <w:bottom w:val="nil"/>
              <w:right w:val="single" w:sz="2" w:space="0" w:color="auto"/>
            </w:tcBorders>
            <w:vAlign w:val="center"/>
          </w:tcPr>
          <w:p w14:paraId="7B4A16E9" w14:textId="6F2DE79D" w:rsidR="00866025" w:rsidRDefault="00866025" w:rsidP="00866025">
            <w:r>
              <w:t>Rev2</w:t>
            </w:r>
          </w:p>
        </w:tc>
        <w:tc>
          <w:tcPr>
            <w:tcW w:w="2181" w:type="dxa"/>
            <w:tcBorders>
              <w:top w:val="nil"/>
              <w:left w:val="single" w:sz="2" w:space="0" w:color="auto"/>
              <w:bottom w:val="nil"/>
              <w:right w:val="single" w:sz="2" w:space="0" w:color="auto"/>
            </w:tcBorders>
            <w:vAlign w:val="center"/>
          </w:tcPr>
          <w:p w14:paraId="645DEED7" w14:textId="32E1E5FF" w:rsidR="00866025" w:rsidRDefault="00866025" w:rsidP="00866025">
            <w:r>
              <w:t>JOS</w:t>
            </w:r>
          </w:p>
        </w:tc>
        <w:tc>
          <w:tcPr>
            <w:tcW w:w="1850" w:type="dxa"/>
            <w:gridSpan w:val="2"/>
            <w:tcBorders>
              <w:top w:val="nil"/>
              <w:left w:val="single" w:sz="2" w:space="0" w:color="auto"/>
              <w:bottom w:val="nil"/>
              <w:right w:val="single" w:sz="2" w:space="0" w:color="auto"/>
            </w:tcBorders>
            <w:vAlign w:val="center"/>
          </w:tcPr>
          <w:p w14:paraId="02A0943D" w14:textId="1F413F01" w:rsidR="00866025" w:rsidRDefault="00866025" w:rsidP="00866025">
            <w:r>
              <w:t>ABB/CN/Hybrit</w:t>
            </w:r>
          </w:p>
        </w:tc>
      </w:tr>
      <w:tr w:rsidR="00E67A51" w:rsidRPr="00D46A34" w14:paraId="476E002B"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242B3CCC" w14:textId="62095C18" w:rsidR="00E67A51" w:rsidRDefault="00E67A51" w:rsidP="00E67A51">
            <w:r>
              <w:t>3</w:t>
            </w:r>
          </w:p>
        </w:tc>
        <w:tc>
          <w:tcPr>
            <w:tcW w:w="1925" w:type="dxa"/>
            <w:tcBorders>
              <w:top w:val="nil"/>
              <w:left w:val="single" w:sz="2" w:space="0" w:color="auto"/>
              <w:bottom w:val="nil"/>
              <w:right w:val="single" w:sz="2" w:space="0" w:color="auto"/>
            </w:tcBorders>
            <w:vAlign w:val="center"/>
          </w:tcPr>
          <w:p w14:paraId="29C81303" w14:textId="0EFD7F8C" w:rsidR="00E67A51" w:rsidRDefault="00E67A51" w:rsidP="00E67A51">
            <w:pPr>
              <w:jc w:val="right"/>
            </w:pPr>
            <w:r>
              <w:t>2020-02-04</w:t>
            </w:r>
          </w:p>
        </w:tc>
        <w:tc>
          <w:tcPr>
            <w:tcW w:w="2699" w:type="dxa"/>
            <w:gridSpan w:val="3"/>
            <w:tcBorders>
              <w:top w:val="nil"/>
              <w:left w:val="single" w:sz="2" w:space="0" w:color="auto"/>
              <w:bottom w:val="nil"/>
              <w:right w:val="single" w:sz="2" w:space="0" w:color="auto"/>
            </w:tcBorders>
            <w:vAlign w:val="center"/>
          </w:tcPr>
          <w:p w14:paraId="7B8E16B4" w14:textId="42AE5685" w:rsidR="00E67A51" w:rsidRDefault="00E67A51" w:rsidP="00E67A51">
            <w:r>
              <w:t>Rev3</w:t>
            </w:r>
          </w:p>
        </w:tc>
        <w:tc>
          <w:tcPr>
            <w:tcW w:w="2181" w:type="dxa"/>
            <w:tcBorders>
              <w:top w:val="nil"/>
              <w:left w:val="single" w:sz="2" w:space="0" w:color="auto"/>
              <w:bottom w:val="nil"/>
              <w:right w:val="single" w:sz="2" w:space="0" w:color="auto"/>
            </w:tcBorders>
            <w:vAlign w:val="center"/>
          </w:tcPr>
          <w:p w14:paraId="1509F593" w14:textId="5CB9D0AF" w:rsidR="00E67A51" w:rsidRDefault="00E67A51" w:rsidP="00E67A51">
            <w:r>
              <w:t>JOS</w:t>
            </w:r>
          </w:p>
        </w:tc>
        <w:tc>
          <w:tcPr>
            <w:tcW w:w="1850" w:type="dxa"/>
            <w:gridSpan w:val="2"/>
            <w:tcBorders>
              <w:top w:val="nil"/>
              <w:left w:val="single" w:sz="2" w:space="0" w:color="auto"/>
              <w:bottom w:val="nil"/>
              <w:right w:val="single" w:sz="2" w:space="0" w:color="auto"/>
            </w:tcBorders>
            <w:vAlign w:val="center"/>
          </w:tcPr>
          <w:p w14:paraId="3A1EB762" w14:textId="2A109B68" w:rsidR="00E67A51" w:rsidRDefault="00E67A51" w:rsidP="00E67A51">
            <w:r>
              <w:t>ABB/CN/Hybrit</w:t>
            </w:r>
          </w:p>
        </w:tc>
      </w:tr>
      <w:tr w:rsidR="00780537" w:rsidRPr="00D46A34" w14:paraId="46233D03"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796ABF03" w14:textId="50E883DE" w:rsidR="00780537" w:rsidRDefault="00780537" w:rsidP="00E67A51">
            <w:r>
              <w:t>4</w:t>
            </w:r>
          </w:p>
        </w:tc>
        <w:tc>
          <w:tcPr>
            <w:tcW w:w="1925" w:type="dxa"/>
            <w:tcBorders>
              <w:top w:val="nil"/>
              <w:left w:val="single" w:sz="2" w:space="0" w:color="auto"/>
              <w:bottom w:val="nil"/>
              <w:right w:val="single" w:sz="2" w:space="0" w:color="auto"/>
            </w:tcBorders>
            <w:vAlign w:val="center"/>
          </w:tcPr>
          <w:p w14:paraId="0F2ED4A6" w14:textId="0A23091E" w:rsidR="00780537" w:rsidRDefault="00780537" w:rsidP="00E67A51">
            <w:pPr>
              <w:jc w:val="right"/>
            </w:pPr>
            <w:r>
              <w:t>2020-02-20</w:t>
            </w:r>
          </w:p>
        </w:tc>
        <w:tc>
          <w:tcPr>
            <w:tcW w:w="2699" w:type="dxa"/>
            <w:gridSpan w:val="3"/>
            <w:tcBorders>
              <w:top w:val="nil"/>
              <w:left w:val="single" w:sz="2" w:space="0" w:color="auto"/>
              <w:bottom w:val="nil"/>
              <w:right w:val="single" w:sz="2" w:space="0" w:color="auto"/>
            </w:tcBorders>
            <w:vAlign w:val="center"/>
          </w:tcPr>
          <w:p w14:paraId="12A08FD7" w14:textId="28635E3A" w:rsidR="00780537" w:rsidRDefault="00780537" w:rsidP="00E67A51">
            <w:r>
              <w:t>Rev4</w:t>
            </w:r>
          </w:p>
        </w:tc>
        <w:tc>
          <w:tcPr>
            <w:tcW w:w="2181" w:type="dxa"/>
            <w:tcBorders>
              <w:top w:val="nil"/>
              <w:left w:val="single" w:sz="2" w:space="0" w:color="auto"/>
              <w:bottom w:val="nil"/>
              <w:right w:val="single" w:sz="2" w:space="0" w:color="auto"/>
            </w:tcBorders>
            <w:vAlign w:val="center"/>
          </w:tcPr>
          <w:p w14:paraId="34BAF30A" w14:textId="3136F681" w:rsidR="00780537" w:rsidRDefault="00780537" w:rsidP="00E67A51">
            <w:r>
              <w:t>JOS</w:t>
            </w:r>
          </w:p>
        </w:tc>
        <w:tc>
          <w:tcPr>
            <w:tcW w:w="1850" w:type="dxa"/>
            <w:gridSpan w:val="2"/>
            <w:tcBorders>
              <w:top w:val="nil"/>
              <w:left w:val="single" w:sz="2" w:space="0" w:color="auto"/>
              <w:bottom w:val="nil"/>
              <w:right w:val="single" w:sz="2" w:space="0" w:color="auto"/>
            </w:tcBorders>
            <w:vAlign w:val="center"/>
          </w:tcPr>
          <w:p w14:paraId="030A8880" w14:textId="22C9971F" w:rsidR="00780537" w:rsidRDefault="00780537" w:rsidP="00E67A51">
            <w:r>
              <w:t>ABB/CN/Hybrit</w:t>
            </w:r>
          </w:p>
        </w:tc>
      </w:tr>
      <w:tr w:rsidR="00FB1E2A" w:rsidRPr="00D46A34" w14:paraId="30A8DFC2"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6F07A010" w14:textId="599CDAA2" w:rsidR="00FB1E2A" w:rsidRDefault="00FB1E2A" w:rsidP="00FB1E2A">
            <w:r>
              <w:t>5</w:t>
            </w:r>
          </w:p>
        </w:tc>
        <w:tc>
          <w:tcPr>
            <w:tcW w:w="1925" w:type="dxa"/>
            <w:tcBorders>
              <w:top w:val="nil"/>
              <w:left w:val="single" w:sz="2" w:space="0" w:color="auto"/>
              <w:bottom w:val="nil"/>
              <w:right w:val="single" w:sz="2" w:space="0" w:color="auto"/>
            </w:tcBorders>
            <w:vAlign w:val="center"/>
          </w:tcPr>
          <w:p w14:paraId="12946BF1" w14:textId="2297E4A9" w:rsidR="00FB1E2A" w:rsidRDefault="00FB1E2A" w:rsidP="00FB1E2A">
            <w:pPr>
              <w:jc w:val="right"/>
            </w:pPr>
            <w:r>
              <w:t>2020-02-24</w:t>
            </w:r>
          </w:p>
        </w:tc>
        <w:tc>
          <w:tcPr>
            <w:tcW w:w="2699" w:type="dxa"/>
            <w:gridSpan w:val="3"/>
            <w:tcBorders>
              <w:top w:val="nil"/>
              <w:left w:val="single" w:sz="2" w:space="0" w:color="auto"/>
              <w:bottom w:val="nil"/>
              <w:right w:val="single" w:sz="2" w:space="0" w:color="auto"/>
            </w:tcBorders>
            <w:vAlign w:val="center"/>
          </w:tcPr>
          <w:p w14:paraId="62FDC634" w14:textId="5B31F62F" w:rsidR="00FB1E2A" w:rsidRDefault="00FB1E2A" w:rsidP="00FB1E2A">
            <w:r>
              <w:t>Rev5</w:t>
            </w:r>
          </w:p>
        </w:tc>
        <w:tc>
          <w:tcPr>
            <w:tcW w:w="2181" w:type="dxa"/>
            <w:tcBorders>
              <w:top w:val="nil"/>
              <w:left w:val="single" w:sz="2" w:space="0" w:color="auto"/>
              <w:bottom w:val="nil"/>
              <w:right w:val="single" w:sz="2" w:space="0" w:color="auto"/>
            </w:tcBorders>
            <w:vAlign w:val="center"/>
          </w:tcPr>
          <w:p w14:paraId="3CA9A7EF" w14:textId="5CCF7709" w:rsidR="00FB1E2A" w:rsidRDefault="00FB1E2A" w:rsidP="00FB1E2A">
            <w:r>
              <w:t>JOS</w:t>
            </w:r>
          </w:p>
        </w:tc>
        <w:tc>
          <w:tcPr>
            <w:tcW w:w="1850" w:type="dxa"/>
            <w:gridSpan w:val="2"/>
            <w:tcBorders>
              <w:top w:val="nil"/>
              <w:left w:val="single" w:sz="2" w:space="0" w:color="auto"/>
              <w:bottom w:val="nil"/>
              <w:right w:val="single" w:sz="2" w:space="0" w:color="auto"/>
            </w:tcBorders>
            <w:vAlign w:val="center"/>
          </w:tcPr>
          <w:p w14:paraId="539C5D01" w14:textId="1E166917" w:rsidR="00FB1E2A" w:rsidRDefault="00FB1E2A" w:rsidP="00FB1E2A">
            <w:r>
              <w:t>ABB/CN/Hybrit</w:t>
            </w:r>
          </w:p>
        </w:tc>
      </w:tr>
      <w:tr w:rsidR="00FB1E2A" w:rsidRPr="00D46A34" w14:paraId="5ED93066"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13EFB6A0" w14:textId="77777777" w:rsidR="00FB1E2A" w:rsidRDefault="00FB1E2A" w:rsidP="00FB1E2A"/>
        </w:tc>
        <w:tc>
          <w:tcPr>
            <w:tcW w:w="1925" w:type="dxa"/>
            <w:tcBorders>
              <w:top w:val="nil"/>
              <w:left w:val="single" w:sz="2" w:space="0" w:color="auto"/>
              <w:bottom w:val="nil"/>
              <w:right w:val="single" w:sz="2" w:space="0" w:color="auto"/>
            </w:tcBorders>
            <w:vAlign w:val="center"/>
          </w:tcPr>
          <w:p w14:paraId="6E3DCF0C" w14:textId="77777777" w:rsidR="00FB1E2A" w:rsidRDefault="00FB1E2A" w:rsidP="00FB1E2A">
            <w:pPr>
              <w:jc w:val="right"/>
            </w:pPr>
          </w:p>
        </w:tc>
        <w:tc>
          <w:tcPr>
            <w:tcW w:w="2699" w:type="dxa"/>
            <w:gridSpan w:val="3"/>
            <w:tcBorders>
              <w:top w:val="nil"/>
              <w:left w:val="single" w:sz="2" w:space="0" w:color="auto"/>
              <w:bottom w:val="nil"/>
              <w:right w:val="single" w:sz="2" w:space="0" w:color="auto"/>
            </w:tcBorders>
            <w:vAlign w:val="center"/>
          </w:tcPr>
          <w:p w14:paraId="543CDEAB" w14:textId="77777777" w:rsidR="00FB1E2A" w:rsidRDefault="00FB1E2A" w:rsidP="00FB1E2A"/>
        </w:tc>
        <w:tc>
          <w:tcPr>
            <w:tcW w:w="2181" w:type="dxa"/>
            <w:tcBorders>
              <w:top w:val="nil"/>
              <w:left w:val="single" w:sz="2" w:space="0" w:color="auto"/>
              <w:bottom w:val="nil"/>
              <w:right w:val="single" w:sz="2" w:space="0" w:color="auto"/>
            </w:tcBorders>
            <w:vAlign w:val="center"/>
          </w:tcPr>
          <w:p w14:paraId="3E3721C2" w14:textId="77777777" w:rsidR="00FB1E2A" w:rsidRDefault="00FB1E2A" w:rsidP="00FB1E2A"/>
        </w:tc>
        <w:tc>
          <w:tcPr>
            <w:tcW w:w="1850" w:type="dxa"/>
            <w:gridSpan w:val="2"/>
            <w:tcBorders>
              <w:top w:val="nil"/>
              <w:left w:val="single" w:sz="2" w:space="0" w:color="auto"/>
              <w:bottom w:val="nil"/>
              <w:right w:val="single" w:sz="2" w:space="0" w:color="auto"/>
            </w:tcBorders>
            <w:vAlign w:val="center"/>
          </w:tcPr>
          <w:p w14:paraId="6416EEEF" w14:textId="77777777" w:rsidR="00FB1E2A" w:rsidRDefault="00FB1E2A" w:rsidP="00FB1E2A"/>
        </w:tc>
      </w:tr>
    </w:tbl>
    <w:p w14:paraId="4DF3CC81" w14:textId="77777777" w:rsidR="00724310" w:rsidRPr="004D23E3" w:rsidRDefault="00724310" w:rsidP="004D23E3">
      <w:pPr>
        <w:pStyle w:val="Sammanfattning"/>
      </w:pPr>
      <w:bookmarkStart w:id="3" w:name="offerttext"/>
      <w:r w:rsidRPr="004D23E3">
        <w:t>Innehåll</w:t>
      </w:r>
    </w:p>
    <w:p w14:paraId="7DB5EC5C" w14:textId="15A05EAD" w:rsidR="00FB1E2A" w:rsidRDefault="00FD5DDD">
      <w:pPr>
        <w:pStyle w:val="Innehll1"/>
        <w:rPr>
          <w:rFonts w:asciiTheme="minorHAnsi" w:eastAsiaTheme="minorEastAsia" w:hAnsiTheme="minorHAnsi" w:cstheme="minorBidi"/>
          <w:b w:val="0"/>
          <w:noProof/>
          <w:sz w:val="22"/>
          <w:szCs w:val="22"/>
        </w:rPr>
      </w:pPr>
      <w:r>
        <w:rPr>
          <w:b w:val="0"/>
          <w:sz w:val="20"/>
        </w:rPr>
        <w:fldChar w:fldCharType="begin"/>
      </w:r>
      <w:r>
        <w:rPr>
          <w:b w:val="0"/>
          <w:sz w:val="20"/>
        </w:rPr>
        <w:instrText xml:space="preserve"> TOC \o "1-3" \h \z \u </w:instrText>
      </w:r>
      <w:r>
        <w:rPr>
          <w:b w:val="0"/>
          <w:sz w:val="20"/>
        </w:rPr>
        <w:fldChar w:fldCharType="separate"/>
      </w:r>
      <w:hyperlink w:anchor="_Toc33442995" w:history="1">
        <w:r w:rsidR="00FB1E2A" w:rsidRPr="00AA00BF">
          <w:rPr>
            <w:rStyle w:val="Hyperlnk"/>
            <w:noProof/>
          </w:rPr>
          <w:t>1</w:t>
        </w:r>
        <w:r w:rsidR="00FB1E2A">
          <w:rPr>
            <w:rFonts w:asciiTheme="minorHAnsi" w:eastAsiaTheme="minorEastAsia" w:hAnsiTheme="minorHAnsi" w:cstheme="minorBidi"/>
            <w:b w:val="0"/>
            <w:noProof/>
            <w:sz w:val="22"/>
            <w:szCs w:val="22"/>
          </w:rPr>
          <w:tab/>
        </w:r>
        <w:r w:rsidR="00FB1E2A" w:rsidRPr="00AA00BF">
          <w:rPr>
            <w:rStyle w:val="Hyperlnk"/>
            <w:noProof/>
          </w:rPr>
          <w:t>Inledning</w:t>
        </w:r>
        <w:r w:rsidR="00FB1E2A">
          <w:rPr>
            <w:noProof/>
            <w:webHidden/>
          </w:rPr>
          <w:tab/>
        </w:r>
        <w:r w:rsidR="00FB1E2A">
          <w:rPr>
            <w:noProof/>
            <w:webHidden/>
          </w:rPr>
          <w:fldChar w:fldCharType="begin"/>
        </w:r>
        <w:r w:rsidR="00FB1E2A">
          <w:rPr>
            <w:noProof/>
            <w:webHidden/>
          </w:rPr>
          <w:instrText xml:space="preserve"> PAGEREF _Toc33442995 \h </w:instrText>
        </w:r>
        <w:r w:rsidR="00FB1E2A">
          <w:rPr>
            <w:noProof/>
            <w:webHidden/>
          </w:rPr>
        </w:r>
        <w:r w:rsidR="00FB1E2A">
          <w:rPr>
            <w:noProof/>
            <w:webHidden/>
          </w:rPr>
          <w:fldChar w:fldCharType="separate"/>
        </w:r>
        <w:r w:rsidR="009E7AFA">
          <w:rPr>
            <w:noProof/>
            <w:webHidden/>
          </w:rPr>
          <w:t>4</w:t>
        </w:r>
        <w:r w:rsidR="00FB1E2A">
          <w:rPr>
            <w:noProof/>
            <w:webHidden/>
          </w:rPr>
          <w:fldChar w:fldCharType="end"/>
        </w:r>
      </w:hyperlink>
    </w:p>
    <w:p w14:paraId="473986D3" w14:textId="25EE7E26" w:rsidR="00FB1E2A" w:rsidRDefault="00FB1E2A">
      <w:pPr>
        <w:pStyle w:val="Innehll2"/>
        <w:rPr>
          <w:rFonts w:asciiTheme="minorHAnsi" w:eastAsiaTheme="minorEastAsia" w:hAnsiTheme="minorHAnsi" w:cstheme="minorBidi"/>
          <w:noProof/>
          <w:sz w:val="22"/>
          <w:szCs w:val="22"/>
        </w:rPr>
      </w:pPr>
      <w:hyperlink w:anchor="_Toc33442996" w:history="1">
        <w:r w:rsidRPr="00AA00BF">
          <w:rPr>
            <w:rStyle w:val="Hyperlnk"/>
            <w:noProof/>
          </w:rPr>
          <w:t>1.1</w:t>
        </w:r>
        <w:r>
          <w:rPr>
            <w:rFonts w:asciiTheme="minorHAnsi" w:eastAsiaTheme="minorEastAsia" w:hAnsiTheme="minorHAnsi" w:cstheme="minorBidi"/>
            <w:noProof/>
            <w:sz w:val="22"/>
            <w:szCs w:val="22"/>
          </w:rPr>
          <w:tab/>
        </w:r>
        <w:r w:rsidRPr="00AA00BF">
          <w:rPr>
            <w:rStyle w:val="Hyperlnk"/>
            <w:noProof/>
          </w:rPr>
          <w:t>Allmänt</w:t>
        </w:r>
        <w:r>
          <w:rPr>
            <w:noProof/>
            <w:webHidden/>
          </w:rPr>
          <w:tab/>
        </w:r>
        <w:r>
          <w:rPr>
            <w:noProof/>
            <w:webHidden/>
          </w:rPr>
          <w:fldChar w:fldCharType="begin"/>
        </w:r>
        <w:r>
          <w:rPr>
            <w:noProof/>
            <w:webHidden/>
          </w:rPr>
          <w:instrText xml:space="preserve"> PAGEREF _Toc33442996 \h </w:instrText>
        </w:r>
        <w:r>
          <w:rPr>
            <w:noProof/>
            <w:webHidden/>
          </w:rPr>
        </w:r>
        <w:r>
          <w:rPr>
            <w:noProof/>
            <w:webHidden/>
          </w:rPr>
          <w:fldChar w:fldCharType="separate"/>
        </w:r>
        <w:r w:rsidR="009E7AFA">
          <w:rPr>
            <w:noProof/>
            <w:webHidden/>
          </w:rPr>
          <w:t>4</w:t>
        </w:r>
        <w:r>
          <w:rPr>
            <w:noProof/>
            <w:webHidden/>
          </w:rPr>
          <w:fldChar w:fldCharType="end"/>
        </w:r>
      </w:hyperlink>
    </w:p>
    <w:p w14:paraId="04F61ACE" w14:textId="0E6EFCC1" w:rsidR="00FB1E2A" w:rsidRDefault="00FB1E2A">
      <w:pPr>
        <w:pStyle w:val="Innehll2"/>
        <w:rPr>
          <w:rFonts w:asciiTheme="minorHAnsi" w:eastAsiaTheme="minorEastAsia" w:hAnsiTheme="minorHAnsi" w:cstheme="minorBidi"/>
          <w:noProof/>
          <w:sz w:val="22"/>
          <w:szCs w:val="22"/>
        </w:rPr>
      </w:pPr>
      <w:hyperlink w:anchor="_Toc33442997" w:history="1">
        <w:r w:rsidRPr="00AA00BF">
          <w:rPr>
            <w:rStyle w:val="Hyperlnk"/>
            <w:noProof/>
          </w:rPr>
          <w:t>1.2</w:t>
        </w:r>
        <w:r>
          <w:rPr>
            <w:rFonts w:asciiTheme="minorHAnsi" w:eastAsiaTheme="minorEastAsia" w:hAnsiTheme="minorHAnsi" w:cstheme="minorBidi"/>
            <w:noProof/>
            <w:sz w:val="22"/>
            <w:szCs w:val="22"/>
          </w:rPr>
          <w:tab/>
        </w:r>
        <w:r w:rsidRPr="00AA00BF">
          <w:rPr>
            <w:rStyle w:val="Hyperlnk"/>
            <w:noProof/>
          </w:rPr>
          <w:t>Gemensamt och definitioner</w:t>
        </w:r>
        <w:r>
          <w:rPr>
            <w:noProof/>
            <w:webHidden/>
          </w:rPr>
          <w:tab/>
        </w:r>
        <w:r>
          <w:rPr>
            <w:noProof/>
            <w:webHidden/>
          </w:rPr>
          <w:fldChar w:fldCharType="begin"/>
        </w:r>
        <w:r>
          <w:rPr>
            <w:noProof/>
            <w:webHidden/>
          </w:rPr>
          <w:instrText xml:space="preserve"> PAGEREF _Toc33442997 \h </w:instrText>
        </w:r>
        <w:r>
          <w:rPr>
            <w:noProof/>
            <w:webHidden/>
          </w:rPr>
        </w:r>
        <w:r>
          <w:rPr>
            <w:noProof/>
            <w:webHidden/>
          </w:rPr>
          <w:fldChar w:fldCharType="separate"/>
        </w:r>
        <w:r w:rsidR="009E7AFA">
          <w:rPr>
            <w:noProof/>
            <w:webHidden/>
          </w:rPr>
          <w:t>4</w:t>
        </w:r>
        <w:r>
          <w:rPr>
            <w:noProof/>
            <w:webHidden/>
          </w:rPr>
          <w:fldChar w:fldCharType="end"/>
        </w:r>
      </w:hyperlink>
    </w:p>
    <w:p w14:paraId="706F159E" w14:textId="727EB555" w:rsidR="00FB1E2A" w:rsidRDefault="00FB1E2A">
      <w:pPr>
        <w:pStyle w:val="Innehll2"/>
        <w:rPr>
          <w:rFonts w:asciiTheme="minorHAnsi" w:eastAsiaTheme="minorEastAsia" w:hAnsiTheme="minorHAnsi" w:cstheme="minorBidi"/>
          <w:noProof/>
          <w:sz w:val="22"/>
          <w:szCs w:val="22"/>
        </w:rPr>
      </w:pPr>
      <w:hyperlink w:anchor="_Toc33442998" w:history="1">
        <w:r w:rsidRPr="00AA00BF">
          <w:rPr>
            <w:rStyle w:val="Hyperlnk"/>
            <w:noProof/>
          </w:rPr>
          <w:t>1.3</w:t>
        </w:r>
        <w:r>
          <w:rPr>
            <w:rFonts w:asciiTheme="minorHAnsi" w:eastAsiaTheme="minorEastAsia" w:hAnsiTheme="minorHAnsi" w:cstheme="minorBidi"/>
            <w:noProof/>
            <w:sz w:val="22"/>
            <w:szCs w:val="22"/>
          </w:rPr>
          <w:tab/>
        </w:r>
        <w:r w:rsidRPr="00AA00BF">
          <w:rPr>
            <w:rStyle w:val="Hyperlnk"/>
            <w:noProof/>
          </w:rPr>
          <w:t>Gaser</w:t>
        </w:r>
        <w:r>
          <w:rPr>
            <w:noProof/>
            <w:webHidden/>
          </w:rPr>
          <w:tab/>
        </w:r>
        <w:r>
          <w:rPr>
            <w:noProof/>
            <w:webHidden/>
          </w:rPr>
          <w:fldChar w:fldCharType="begin"/>
        </w:r>
        <w:r>
          <w:rPr>
            <w:noProof/>
            <w:webHidden/>
          </w:rPr>
          <w:instrText xml:space="preserve"> PAGEREF _Toc33442998 \h </w:instrText>
        </w:r>
        <w:r>
          <w:rPr>
            <w:noProof/>
            <w:webHidden/>
          </w:rPr>
        </w:r>
        <w:r>
          <w:rPr>
            <w:noProof/>
            <w:webHidden/>
          </w:rPr>
          <w:fldChar w:fldCharType="separate"/>
        </w:r>
        <w:r w:rsidR="009E7AFA">
          <w:rPr>
            <w:noProof/>
            <w:webHidden/>
          </w:rPr>
          <w:t>5</w:t>
        </w:r>
        <w:r>
          <w:rPr>
            <w:noProof/>
            <w:webHidden/>
          </w:rPr>
          <w:fldChar w:fldCharType="end"/>
        </w:r>
      </w:hyperlink>
    </w:p>
    <w:p w14:paraId="709D44DC" w14:textId="3F1C59D4" w:rsidR="00FB1E2A" w:rsidRDefault="00FB1E2A">
      <w:pPr>
        <w:pStyle w:val="Innehll2"/>
        <w:rPr>
          <w:rFonts w:asciiTheme="minorHAnsi" w:eastAsiaTheme="minorEastAsia" w:hAnsiTheme="minorHAnsi" w:cstheme="minorBidi"/>
          <w:noProof/>
          <w:sz w:val="22"/>
          <w:szCs w:val="22"/>
        </w:rPr>
      </w:pPr>
      <w:hyperlink w:anchor="_Toc33442999" w:history="1">
        <w:r w:rsidRPr="00AA00BF">
          <w:rPr>
            <w:rStyle w:val="Hyperlnk"/>
            <w:noProof/>
          </w:rPr>
          <w:t>1.4</w:t>
        </w:r>
        <w:r>
          <w:rPr>
            <w:rFonts w:asciiTheme="minorHAnsi" w:eastAsiaTheme="minorEastAsia" w:hAnsiTheme="minorHAnsi" w:cstheme="minorBidi"/>
            <w:noProof/>
            <w:sz w:val="22"/>
            <w:szCs w:val="22"/>
          </w:rPr>
          <w:tab/>
        </w:r>
        <w:r w:rsidRPr="00AA00BF">
          <w:rPr>
            <w:rStyle w:val="Hyperlnk"/>
            <w:noProof/>
          </w:rPr>
          <w:t>Täthetskontroll</w:t>
        </w:r>
        <w:r>
          <w:rPr>
            <w:noProof/>
            <w:webHidden/>
          </w:rPr>
          <w:tab/>
        </w:r>
        <w:r>
          <w:rPr>
            <w:noProof/>
            <w:webHidden/>
          </w:rPr>
          <w:fldChar w:fldCharType="begin"/>
        </w:r>
        <w:r>
          <w:rPr>
            <w:noProof/>
            <w:webHidden/>
          </w:rPr>
          <w:instrText xml:space="preserve"> PAGEREF _Toc33442999 \h </w:instrText>
        </w:r>
        <w:r>
          <w:rPr>
            <w:noProof/>
            <w:webHidden/>
          </w:rPr>
        </w:r>
        <w:r>
          <w:rPr>
            <w:noProof/>
            <w:webHidden/>
          </w:rPr>
          <w:fldChar w:fldCharType="separate"/>
        </w:r>
        <w:r w:rsidR="009E7AFA">
          <w:rPr>
            <w:noProof/>
            <w:webHidden/>
          </w:rPr>
          <w:t>5</w:t>
        </w:r>
        <w:r>
          <w:rPr>
            <w:noProof/>
            <w:webHidden/>
          </w:rPr>
          <w:fldChar w:fldCharType="end"/>
        </w:r>
      </w:hyperlink>
    </w:p>
    <w:p w14:paraId="5C678C81" w14:textId="7AABAE4B" w:rsidR="00FB1E2A" w:rsidRDefault="00FB1E2A">
      <w:pPr>
        <w:pStyle w:val="Innehll1"/>
        <w:rPr>
          <w:rFonts w:asciiTheme="minorHAnsi" w:eastAsiaTheme="minorEastAsia" w:hAnsiTheme="minorHAnsi" w:cstheme="minorBidi"/>
          <w:b w:val="0"/>
          <w:noProof/>
          <w:sz w:val="22"/>
          <w:szCs w:val="22"/>
        </w:rPr>
      </w:pPr>
      <w:hyperlink w:anchor="_Toc33443000" w:history="1">
        <w:r w:rsidRPr="00AA00BF">
          <w:rPr>
            <w:rStyle w:val="Hyperlnk"/>
            <w:noProof/>
          </w:rPr>
          <w:t>2</w:t>
        </w:r>
        <w:r>
          <w:rPr>
            <w:rFonts w:asciiTheme="minorHAnsi" w:eastAsiaTheme="minorEastAsia" w:hAnsiTheme="minorHAnsi" w:cstheme="minorBidi"/>
            <w:b w:val="0"/>
            <w:noProof/>
            <w:sz w:val="22"/>
            <w:szCs w:val="22"/>
          </w:rPr>
          <w:tab/>
        </w:r>
        <w:r w:rsidRPr="00AA00BF">
          <w:rPr>
            <w:rStyle w:val="Hyperlnk"/>
            <w:noProof/>
          </w:rPr>
          <w:t>Reduktionsgas (Toppgas)</w:t>
        </w:r>
        <w:r>
          <w:rPr>
            <w:noProof/>
            <w:webHidden/>
          </w:rPr>
          <w:tab/>
        </w:r>
        <w:r>
          <w:rPr>
            <w:noProof/>
            <w:webHidden/>
          </w:rPr>
          <w:fldChar w:fldCharType="begin"/>
        </w:r>
        <w:r>
          <w:rPr>
            <w:noProof/>
            <w:webHidden/>
          </w:rPr>
          <w:instrText xml:space="preserve"> PAGEREF _Toc33443000 \h </w:instrText>
        </w:r>
        <w:r>
          <w:rPr>
            <w:noProof/>
            <w:webHidden/>
          </w:rPr>
        </w:r>
        <w:r>
          <w:rPr>
            <w:noProof/>
            <w:webHidden/>
          </w:rPr>
          <w:fldChar w:fldCharType="separate"/>
        </w:r>
        <w:r w:rsidR="009E7AFA">
          <w:rPr>
            <w:noProof/>
            <w:webHidden/>
          </w:rPr>
          <w:t>5</w:t>
        </w:r>
        <w:r>
          <w:rPr>
            <w:noProof/>
            <w:webHidden/>
          </w:rPr>
          <w:fldChar w:fldCharType="end"/>
        </w:r>
      </w:hyperlink>
    </w:p>
    <w:p w14:paraId="0B860FF3" w14:textId="6BF16EE7" w:rsidR="00FB1E2A" w:rsidRDefault="00FB1E2A">
      <w:pPr>
        <w:pStyle w:val="Innehll2"/>
        <w:rPr>
          <w:rFonts w:asciiTheme="minorHAnsi" w:eastAsiaTheme="minorEastAsia" w:hAnsiTheme="minorHAnsi" w:cstheme="minorBidi"/>
          <w:noProof/>
          <w:sz w:val="22"/>
          <w:szCs w:val="22"/>
        </w:rPr>
      </w:pPr>
      <w:hyperlink w:anchor="_Toc33443001" w:history="1">
        <w:r w:rsidRPr="00AA00BF">
          <w:rPr>
            <w:rStyle w:val="Hyperlnk"/>
            <w:noProof/>
          </w:rPr>
          <w:t>2.1</w:t>
        </w:r>
        <w:r>
          <w:rPr>
            <w:rFonts w:asciiTheme="minorHAnsi" w:eastAsiaTheme="minorEastAsia" w:hAnsiTheme="minorHAnsi" w:cstheme="minorBidi"/>
            <w:noProof/>
            <w:sz w:val="22"/>
            <w:szCs w:val="22"/>
          </w:rPr>
          <w:tab/>
        </w:r>
        <w:r w:rsidRPr="00AA00BF">
          <w:rPr>
            <w:rStyle w:val="Hyperlnk"/>
            <w:noProof/>
          </w:rPr>
          <w:t>Ingående styrda objekt</w:t>
        </w:r>
        <w:r>
          <w:rPr>
            <w:noProof/>
            <w:webHidden/>
          </w:rPr>
          <w:tab/>
        </w:r>
        <w:r>
          <w:rPr>
            <w:noProof/>
            <w:webHidden/>
          </w:rPr>
          <w:fldChar w:fldCharType="begin"/>
        </w:r>
        <w:r>
          <w:rPr>
            <w:noProof/>
            <w:webHidden/>
          </w:rPr>
          <w:instrText xml:space="preserve"> PAGEREF _Toc33443001 \h </w:instrText>
        </w:r>
        <w:r>
          <w:rPr>
            <w:noProof/>
            <w:webHidden/>
          </w:rPr>
        </w:r>
        <w:r>
          <w:rPr>
            <w:noProof/>
            <w:webHidden/>
          </w:rPr>
          <w:fldChar w:fldCharType="separate"/>
        </w:r>
        <w:r w:rsidR="009E7AFA">
          <w:rPr>
            <w:noProof/>
            <w:webHidden/>
          </w:rPr>
          <w:t>5</w:t>
        </w:r>
        <w:r>
          <w:rPr>
            <w:noProof/>
            <w:webHidden/>
          </w:rPr>
          <w:fldChar w:fldCharType="end"/>
        </w:r>
      </w:hyperlink>
    </w:p>
    <w:p w14:paraId="311EA403" w14:textId="1E12D586" w:rsidR="00FB1E2A" w:rsidRDefault="00FB1E2A">
      <w:pPr>
        <w:pStyle w:val="Innehll3"/>
        <w:tabs>
          <w:tab w:val="left" w:pos="1200"/>
        </w:tabs>
        <w:rPr>
          <w:rFonts w:asciiTheme="minorHAnsi" w:eastAsiaTheme="minorEastAsia" w:hAnsiTheme="minorHAnsi" w:cstheme="minorBidi"/>
          <w:smallCaps w:val="0"/>
          <w:noProof/>
          <w:szCs w:val="22"/>
        </w:rPr>
      </w:pPr>
      <w:hyperlink w:anchor="_Toc33443002" w:history="1">
        <w:r w:rsidRPr="00AA00BF">
          <w:rPr>
            <w:rStyle w:val="Hyperlnk"/>
            <w:noProof/>
          </w:rPr>
          <w:t>2.1.1</w:t>
        </w:r>
        <w:r>
          <w:rPr>
            <w:rFonts w:asciiTheme="minorHAnsi" w:eastAsiaTheme="minorEastAsia" w:hAnsiTheme="minorHAnsi" w:cstheme="minorBidi"/>
            <w:smallCaps w:val="0"/>
            <w:noProof/>
            <w:szCs w:val="22"/>
          </w:rPr>
          <w:tab/>
        </w:r>
        <w:r w:rsidRPr="00AA00BF">
          <w:rPr>
            <w:rStyle w:val="Hyperlnk"/>
            <w:noProof/>
          </w:rPr>
          <w:t>Reduktionsgas</w:t>
        </w:r>
        <w:r>
          <w:rPr>
            <w:noProof/>
            <w:webHidden/>
          </w:rPr>
          <w:tab/>
        </w:r>
        <w:r>
          <w:rPr>
            <w:noProof/>
            <w:webHidden/>
          </w:rPr>
          <w:fldChar w:fldCharType="begin"/>
        </w:r>
        <w:r>
          <w:rPr>
            <w:noProof/>
            <w:webHidden/>
          </w:rPr>
          <w:instrText xml:space="preserve"> PAGEREF _Toc33443002 \h </w:instrText>
        </w:r>
        <w:r>
          <w:rPr>
            <w:noProof/>
            <w:webHidden/>
          </w:rPr>
        </w:r>
        <w:r>
          <w:rPr>
            <w:noProof/>
            <w:webHidden/>
          </w:rPr>
          <w:fldChar w:fldCharType="separate"/>
        </w:r>
        <w:r w:rsidR="009E7AFA">
          <w:rPr>
            <w:noProof/>
            <w:webHidden/>
          </w:rPr>
          <w:t>5</w:t>
        </w:r>
        <w:r>
          <w:rPr>
            <w:noProof/>
            <w:webHidden/>
          </w:rPr>
          <w:fldChar w:fldCharType="end"/>
        </w:r>
      </w:hyperlink>
    </w:p>
    <w:p w14:paraId="7F86CC8B" w14:textId="46EBA4B5" w:rsidR="00FB1E2A" w:rsidRDefault="00FB1E2A">
      <w:pPr>
        <w:pStyle w:val="Innehll3"/>
        <w:tabs>
          <w:tab w:val="left" w:pos="1200"/>
        </w:tabs>
        <w:rPr>
          <w:rFonts w:asciiTheme="minorHAnsi" w:eastAsiaTheme="minorEastAsia" w:hAnsiTheme="minorHAnsi" w:cstheme="minorBidi"/>
          <w:smallCaps w:val="0"/>
          <w:noProof/>
          <w:szCs w:val="22"/>
        </w:rPr>
      </w:pPr>
      <w:hyperlink w:anchor="_Toc33443003" w:history="1">
        <w:r w:rsidRPr="00AA00BF">
          <w:rPr>
            <w:rStyle w:val="Hyperlnk"/>
            <w:noProof/>
          </w:rPr>
          <w:t>2.1.2</w:t>
        </w:r>
        <w:r>
          <w:rPr>
            <w:rFonts w:asciiTheme="minorHAnsi" w:eastAsiaTheme="minorEastAsia" w:hAnsiTheme="minorHAnsi" w:cstheme="minorBidi"/>
            <w:smallCaps w:val="0"/>
            <w:noProof/>
            <w:szCs w:val="22"/>
          </w:rPr>
          <w:tab/>
        </w:r>
        <w:r w:rsidRPr="00AA00BF">
          <w:rPr>
            <w:rStyle w:val="Hyperlnk"/>
            <w:noProof/>
          </w:rPr>
          <w:t>Svavelväte, H2S</w:t>
        </w:r>
        <w:r>
          <w:rPr>
            <w:noProof/>
            <w:webHidden/>
          </w:rPr>
          <w:tab/>
        </w:r>
        <w:r>
          <w:rPr>
            <w:noProof/>
            <w:webHidden/>
          </w:rPr>
          <w:fldChar w:fldCharType="begin"/>
        </w:r>
        <w:r>
          <w:rPr>
            <w:noProof/>
            <w:webHidden/>
          </w:rPr>
          <w:instrText xml:space="preserve"> PAGEREF _Toc33443003 \h </w:instrText>
        </w:r>
        <w:r>
          <w:rPr>
            <w:noProof/>
            <w:webHidden/>
          </w:rPr>
        </w:r>
        <w:r>
          <w:rPr>
            <w:noProof/>
            <w:webHidden/>
          </w:rPr>
          <w:fldChar w:fldCharType="separate"/>
        </w:r>
        <w:r w:rsidR="009E7AFA">
          <w:rPr>
            <w:noProof/>
            <w:webHidden/>
          </w:rPr>
          <w:t>5</w:t>
        </w:r>
        <w:r>
          <w:rPr>
            <w:noProof/>
            <w:webHidden/>
          </w:rPr>
          <w:fldChar w:fldCharType="end"/>
        </w:r>
      </w:hyperlink>
    </w:p>
    <w:p w14:paraId="7161FF4F" w14:textId="6904C56B" w:rsidR="00FB1E2A" w:rsidRDefault="00FB1E2A">
      <w:pPr>
        <w:pStyle w:val="Innehll1"/>
        <w:rPr>
          <w:rFonts w:asciiTheme="minorHAnsi" w:eastAsiaTheme="minorEastAsia" w:hAnsiTheme="minorHAnsi" w:cstheme="minorBidi"/>
          <w:b w:val="0"/>
          <w:noProof/>
          <w:sz w:val="22"/>
          <w:szCs w:val="22"/>
        </w:rPr>
      </w:pPr>
      <w:hyperlink w:anchor="_Toc33443004" w:history="1">
        <w:r w:rsidRPr="00AA00BF">
          <w:rPr>
            <w:rStyle w:val="Hyperlnk"/>
            <w:noProof/>
          </w:rPr>
          <w:t>3</w:t>
        </w:r>
        <w:r>
          <w:rPr>
            <w:rFonts w:asciiTheme="minorHAnsi" w:eastAsiaTheme="minorEastAsia" w:hAnsiTheme="minorHAnsi" w:cstheme="minorBidi"/>
            <w:b w:val="0"/>
            <w:noProof/>
            <w:sz w:val="22"/>
            <w:szCs w:val="22"/>
          </w:rPr>
          <w:tab/>
        </w:r>
        <w:r w:rsidRPr="00AA00BF">
          <w:rPr>
            <w:rStyle w:val="Hyperlnk"/>
            <w:noProof/>
          </w:rPr>
          <w:t>Syrgas</w:t>
        </w:r>
        <w:r>
          <w:rPr>
            <w:noProof/>
            <w:webHidden/>
          </w:rPr>
          <w:tab/>
        </w:r>
        <w:r>
          <w:rPr>
            <w:noProof/>
            <w:webHidden/>
          </w:rPr>
          <w:fldChar w:fldCharType="begin"/>
        </w:r>
        <w:r>
          <w:rPr>
            <w:noProof/>
            <w:webHidden/>
          </w:rPr>
          <w:instrText xml:space="preserve"> PAGEREF _Toc33443004 \h </w:instrText>
        </w:r>
        <w:r>
          <w:rPr>
            <w:noProof/>
            <w:webHidden/>
          </w:rPr>
        </w:r>
        <w:r>
          <w:rPr>
            <w:noProof/>
            <w:webHidden/>
          </w:rPr>
          <w:fldChar w:fldCharType="separate"/>
        </w:r>
        <w:r w:rsidR="009E7AFA">
          <w:rPr>
            <w:noProof/>
            <w:webHidden/>
          </w:rPr>
          <w:t>7</w:t>
        </w:r>
        <w:r>
          <w:rPr>
            <w:noProof/>
            <w:webHidden/>
          </w:rPr>
          <w:fldChar w:fldCharType="end"/>
        </w:r>
      </w:hyperlink>
    </w:p>
    <w:p w14:paraId="578C5BA1" w14:textId="349570F4" w:rsidR="00FB1E2A" w:rsidRDefault="00FB1E2A">
      <w:pPr>
        <w:pStyle w:val="Innehll2"/>
        <w:rPr>
          <w:rFonts w:asciiTheme="minorHAnsi" w:eastAsiaTheme="minorEastAsia" w:hAnsiTheme="minorHAnsi" w:cstheme="minorBidi"/>
          <w:noProof/>
          <w:sz w:val="22"/>
          <w:szCs w:val="22"/>
        </w:rPr>
      </w:pPr>
      <w:hyperlink w:anchor="_Toc33443005" w:history="1">
        <w:r w:rsidRPr="00AA00BF">
          <w:rPr>
            <w:rStyle w:val="Hyperlnk"/>
            <w:noProof/>
          </w:rPr>
          <w:t>3.1</w:t>
        </w:r>
        <w:r>
          <w:rPr>
            <w:rFonts w:asciiTheme="minorHAnsi" w:eastAsiaTheme="minorEastAsia" w:hAnsiTheme="minorHAnsi" w:cstheme="minorBidi"/>
            <w:noProof/>
            <w:sz w:val="22"/>
            <w:szCs w:val="22"/>
          </w:rPr>
          <w:tab/>
        </w:r>
        <w:r w:rsidRPr="00AA00BF">
          <w:rPr>
            <w:rStyle w:val="Hyperlnk"/>
            <w:noProof/>
          </w:rPr>
          <w:t>Start/Stopp</w:t>
        </w:r>
        <w:r>
          <w:rPr>
            <w:noProof/>
            <w:webHidden/>
          </w:rPr>
          <w:tab/>
        </w:r>
        <w:r>
          <w:rPr>
            <w:noProof/>
            <w:webHidden/>
          </w:rPr>
          <w:fldChar w:fldCharType="begin"/>
        </w:r>
        <w:r>
          <w:rPr>
            <w:noProof/>
            <w:webHidden/>
          </w:rPr>
          <w:instrText xml:space="preserve"> PAGEREF _Toc33443005 \h </w:instrText>
        </w:r>
        <w:r>
          <w:rPr>
            <w:noProof/>
            <w:webHidden/>
          </w:rPr>
        </w:r>
        <w:r>
          <w:rPr>
            <w:noProof/>
            <w:webHidden/>
          </w:rPr>
          <w:fldChar w:fldCharType="separate"/>
        </w:r>
        <w:r w:rsidR="009E7AFA">
          <w:rPr>
            <w:noProof/>
            <w:webHidden/>
          </w:rPr>
          <w:t>7</w:t>
        </w:r>
        <w:r>
          <w:rPr>
            <w:noProof/>
            <w:webHidden/>
          </w:rPr>
          <w:fldChar w:fldCharType="end"/>
        </w:r>
      </w:hyperlink>
    </w:p>
    <w:p w14:paraId="3EA418EA" w14:textId="7BEE13B8" w:rsidR="00FB1E2A" w:rsidRDefault="00FB1E2A">
      <w:pPr>
        <w:pStyle w:val="Innehll3"/>
        <w:tabs>
          <w:tab w:val="left" w:pos="1200"/>
        </w:tabs>
        <w:rPr>
          <w:rFonts w:asciiTheme="minorHAnsi" w:eastAsiaTheme="minorEastAsia" w:hAnsiTheme="minorHAnsi" w:cstheme="minorBidi"/>
          <w:smallCaps w:val="0"/>
          <w:noProof/>
          <w:szCs w:val="22"/>
        </w:rPr>
      </w:pPr>
      <w:hyperlink w:anchor="_Toc33443006" w:history="1">
        <w:r w:rsidRPr="00AA00BF">
          <w:rPr>
            <w:rStyle w:val="Hyperlnk"/>
            <w:noProof/>
          </w:rPr>
          <w:t>3.1.1</w:t>
        </w:r>
        <w:r>
          <w:rPr>
            <w:rFonts w:asciiTheme="minorHAnsi" w:eastAsiaTheme="minorEastAsia" w:hAnsiTheme="minorHAnsi" w:cstheme="minorBidi"/>
            <w:smallCaps w:val="0"/>
            <w:noProof/>
            <w:szCs w:val="22"/>
          </w:rPr>
          <w:tab/>
        </w:r>
        <w:r w:rsidRPr="00AA00BF">
          <w:rPr>
            <w:rStyle w:val="Hyperlnk"/>
            <w:noProof/>
          </w:rPr>
          <w:t>sekvens syrgas</w:t>
        </w:r>
        <w:r>
          <w:rPr>
            <w:noProof/>
            <w:webHidden/>
          </w:rPr>
          <w:tab/>
        </w:r>
        <w:r>
          <w:rPr>
            <w:noProof/>
            <w:webHidden/>
          </w:rPr>
          <w:fldChar w:fldCharType="begin"/>
        </w:r>
        <w:r>
          <w:rPr>
            <w:noProof/>
            <w:webHidden/>
          </w:rPr>
          <w:instrText xml:space="preserve"> PAGEREF _Toc33443006 \h </w:instrText>
        </w:r>
        <w:r>
          <w:rPr>
            <w:noProof/>
            <w:webHidden/>
          </w:rPr>
        </w:r>
        <w:r>
          <w:rPr>
            <w:noProof/>
            <w:webHidden/>
          </w:rPr>
          <w:fldChar w:fldCharType="separate"/>
        </w:r>
        <w:r w:rsidR="009E7AFA">
          <w:rPr>
            <w:noProof/>
            <w:webHidden/>
          </w:rPr>
          <w:t>7</w:t>
        </w:r>
        <w:r>
          <w:rPr>
            <w:noProof/>
            <w:webHidden/>
          </w:rPr>
          <w:fldChar w:fldCharType="end"/>
        </w:r>
      </w:hyperlink>
    </w:p>
    <w:p w14:paraId="385C924A" w14:textId="3BDD03C4" w:rsidR="00FB1E2A" w:rsidRDefault="00FB1E2A">
      <w:pPr>
        <w:pStyle w:val="Innehll2"/>
        <w:rPr>
          <w:rFonts w:asciiTheme="minorHAnsi" w:eastAsiaTheme="minorEastAsia" w:hAnsiTheme="minorHAnsi" w:cstheme="minorBidi"/>
          <w:noProof/>
          <w:sz w:val="22"/>
          <w:szCs w:val="22"/>
        </w:rPr>
      </w:pPr>
      <w:hyperlink w:anchor="_Toc33443007" w:history="1">
        <w:r w:rsidRPr="00AA00BF">
          <w:rPr>
            <w:rStyle w:val="Hyperlnk"/>
            <w:noProof/>
          </w:rPr>
          <w:t>3.2</w:t>
        </w:r>
        <w:r>
          <w:rPr>
            <w:rFonts w:asciiTheme="minorHAnsi" w:eastAsiaTheme="minorEastAsia" w:hAnsiTheme="minorHAnsi" w:cstheme="minorBidi"/>
            <w:noProof/>
            <w:sz w:val="22"/>
            <w:szCs w:val="22"/>
          </w:rPr>
          <w:tab/>
        </w:r>
        <w:r w:rsidRPr="00AA00BF">
          <w:rPr>
            <w:rStyle w:val="Hyperlnk"/>
            <w:noProof/>
          </w:rPr>
          <w:t>Ingående styrda objekt</w:t>
        </w:r>
        <w:r>
          <w:rPr>
            <w:noProof/>
            <w:webHidden/>
          </w:rPr>
          <w:tab/>
        </w:r>
        <w:r>
          <w:rPr>
            <w:noProof/>
            <w:webHidden/>
          </w:rPr>
          <w:fldChar w:fldCharType="begin"/>
        </w:r>
        <w:r>
          <w:rPr>
            <w:noProof/>
            <w:webHidden/>
          </w:rPr>
          <w:instrText xml:space="preserve"> PAGEREF _Toc33443007 \h </w:instrText>
        </w:r>
        <w:r>
          <w:rPr>
            <w:noProof/>
            <w:webHidden/>
          </w:rPr>
        </w:r>
        <w:r>
          <w:rPr>
            <w:noProof/>
            <w:webHidden/>
          </w:rPr>
          <w:fldChar w:fldCharType="separate"/>
        </w:r>
        <w:r w:rsidR="009E7AFA">
          <w:rPr>
            <w:noProof/>
            <w:webHidden/>
          </w:rPr>
          <w:t>8</w:t>
        </w:r>
        <w:r>
          <w:rPr>
            <w:noProof/>
            <w:webHidden/>
          </w:rPr>
          <w:fldChar w:fldCharType="end"/>
        </w:r>
      </w:hyperlink>
    </w:p>
    <w:p w14:paraId="5264ED16" w14:textId="23B9A8C7" w:rsidR="00FB1E2A" w:rsidRDefault="00FB1E2A">
      <w:pPr>
        <w:pStyle w:val="Innehll3"/>
        <w:tabs>
          <w:tab w:val="left" w:pos="1200"/>
        </w:tabs>
        <w:rPr>
          <w:rFonts w:asciiTheme="minorHAnsi" w:eastAsiaTheme="minorEastAsia" w:hAnsiTheme="minorHAnsi" w:cstheme="minorBidi"/>
          <w:smallCaps w:val="0"/>
          <w:noProof/>
          <w:szCs w:val="22"/>
        </w:rPr>
      </w:pPr>
      <w:hyperlink w:anchor="_Toc33443008" w:history="1">
        <w:r w:rsidRPr="00AA00BF">
          <w:rPr>
            <w:rStyle w:val="Hyperlnk"/>
            <w:noProof/>
          </w:rPr>
          <w:t>3.2.1</w:t>
        </w:r>
        <w:r>
          <w:rPr>
            <w:rFonts w:asciiTheme="minorHAnsi" w:eastAsiaTheme="minorEastAsia" w:hAnsiTheme="minorHAnsi" w:cstheme="minorBidi"/>
            <w:smallCaps w:val="0"/>
            <w:noProof/>
            <w:szCs w:val="22"/>
          </w:rPr>
          <w:tab/>
        </w:r>
        <w:r w:rsidRPr="00AA00BF">
          <w:rPr>
            <w:rStyle w:val="Hyperlnk"/>
            <w:noProof/>
          </w:rPr>
          <w:t>Syrgasspetsning reduktionsgas</w:t>
        </w:r>
        <w:r>
          <w:rPr>
            <w:noProof/>
            <w:webHidden/>
          </w:rPr>
          <w:tab/>
        </w:r>
        <w:r>
          <w:rPr>
            <w:noProof/>
            <w:webHidden/>
          </w:rPr>
          <w:fldChar w:fldCharType="begin"/>
        </w:r>
        <w:r>
          <w:rPr>
            <w:noProof/>
            <w:webHidden/>
          </w:rPr>
          <w:instrText xml:space="preserve"> PAGEREF _Toc33443008 \h </w:instrText>
        </w:r>
        <w:r>
          <w:rPr>
            <w:noProof/>
            <w:webHidden/>
          </w:rPr>
        </w:r>
        <w:r>
          <w:rPr>
            <w:noProof/>
            <w:webHidden/>
          </w:rPr>
          <w:fldChar w:fldCharType="separate"/>
        </w:r>
        <w:r w:rsidR="009E7AFA">
          <w:rPr>
            <w:noProof/>
            <w:webHidden/>
          </w:rPr>
          <w:t>8</w:t>
        </w:r>
        <w:r>
          <w:rPr>
            <w:noProof/>
            <w:webHidden/>
          </w:rPr>
          <w:fldChar w:fldCharType="end"/>
        </w:r>
      </w:hyperlink>
    </w:p>
    <w:p w14:paraId="04E8346C" w14:textId="41F62FE8" w:rsidR="00FB1E2A" w:rsidRDefault="00FB1E2A">
      <w:pPr>
        <w:pStyle w:val="Innehll3"/>
        <w:tabs>
          <w:tab w:val="left" w:pos="1200"/>
        </w:tabs>
        <w:rPr>
          <w:rFonts w:asciiTheme="minorHAnsi" w:eastAsiaTheme="minorEastAsia" w:hAnsiTheme="minorHAnsi" w:cstheme="minorBidi"/>
          <w:smallCaps w:val="0"/>
          <w:noProof/>
          <w:szCs w:val="22"/>
        </w:rPr>
      </w:pPr>
      <w:hyperlink w:anchor="_Toc33443009" w:history="1">
        <w:r w:rsidRPr="00AA00BF">
          <w:rPr>
            <w:rStyle w:val="Hyperlnk"/>
            <w:noProof/>
          </w:rPr>
          <w:t>3.2.2</w:t>
        </w:r>
        <w:r>
          <w:rPr>
            <w:rFonts w:asciiTheme="minorHAnsi" w:eastAsiaTheme="minorEastAsia" w:hAnsiTheme="minorHAnsi" w:cstheme="minorBidi"/>
            <w:smallCaps w:val="0"/>
            <w:noProof/>
            <w:szCs w:val="22"/>
          </w:rPr>
          <w:tab/>
        </w:r>
        <w:r w:rsidRPr="00AA00BF">
          <w:rPr>
            <w:rStyle w:val="Hyperlnk"/>
            <w:noProof/>
          </w:rPr>
          <w:t>Syrgasspetsning syrgas injektion</w:t>
        </w:r>
        <w:r>
          <w:rPr>
            <w:noProof/>
            <w:webHidden/>
          </w:rPr>
          <w:tab/>
        </w:r>
        <w:r>
          <w:rPr>
            <w:noProof/>
            <w:webHidden/>
          </w:rPr>
          <w:fldChar w:fldCharType="begin"/>
        </w:r>
        <w:r>
          <w:rPr>
            <w:noProof/>
            <w:webHidden/>
          </w:rPr>
          <w:instrText xml:space="preserve"> PAGEREF _Toc33443009 \h </w:instrText>
        </w:r>
        <w:r>
          <w:rPr>
            <w:noProof/>
            <w:webHidden/>
          </w:rPr>
        </w:r>
        <w:r>
          <w:rPr>
            <w:noProof/>
            <w:webHidden/>
          </w:rPr>
          <w:fldChar w:fldCharType="separate"/>
        </w:r>
        <w:r w:rsidR="009E7AFA">
          <w:rPr>
            <w:noProof/>
            <w:webHidden/>
          </w:rPr>
          <w:t>9</w:t>
        </w:r>
        <w:r>
          <w:rPr>
            <w:noProof/>
            <w:webHidden/>
          </w:rPr>
          <w:fldChar w:fldCharType="end"/>
        </w:r>
      </w:hyperlink>
    </w:p>
    <w:p w14:paraId="5B2FB507" w14:textId="29933B24" w:rsidR="00FB1E2A" w:rsidRDefault="00FB1E2A">
      <w:pPr>
        <w:pStyle w:val="Innehll3"/>
        <w:tabs>
          <w:tab w:val="left" w:pos="1200"/>
        </w:tabs>
        <w:rPr>
          <w:rFonts w:asciiTheme="minorHAnsi" w:eastAsiaTheme="minorEastAsia" w:hAnsiTheme="minorHAnsi" w:cstheme="minorBidi"/>
          <w:smallCaps w:val="0"/>
          <w:noProof/>
          <w:szCs w:val="22"/>
        </w:rPr>
      </w:pPr>
      <w:hyperlink w:anchor="_Toc33443010" w:history="1">
        <w:r w:rsidRPr="00AA00BF">
          <w:rPr>
            <w:rStyle w:val="Hyperlnk"/>
            <w:noProof/>
          </w:rPr>
          <w:t>3.2.3</w:t>
        </w:r>
        <w:r>
          <w:rPr>
            <w:rFonts w:asciiTheme="minorHAnsi" w:eastAsiaTheme="minorEastAsia" w:hAnsiTheme="minorHAnsi" w:cstheme="minorBidi"/>
            <w:smallCaps w:val="0"/>
            <w:noProof/>
            <w:szCs w:val="22"/>
          </w:rPr>
          <w:tab/>
        </w:r>
        <w:r w:rsidRPr="00AA00BF">
          <w:rPr>
            <w:rStyle w:val="Hyperlnk"/>
            <w:noProof/>
          </w:rPr>
          <w:t>Syrgasspetsning kvävgas</w:t>
        </w:r>
        <w:r>
          <w:rPr>
            <w:noProof/>
            <w:webHidden/>
          </w:rPr>
          <w:tab/>
        </w:r>
        <w:r>
          <w:rPr>
            <w:noProof/>
            <w:webHidden/>
          </w:rPr>
          <w:fldChar w:fldCharType="begin"/>
        </w:r>
        <w:r>
          <w:rPr>
            <w:noProof/>
            <w:webHidden/>
          </w:rPr>
          <w:instrText xml:space="preserve"> PAGEREF _Toc33443010 \h </w:instrText>
        </w:r>
        <w:r>
          <w:rPr>
            <w:noProof/>
            <w:webHidden/>
          </w:rPr>
        </w:r>
        <w:r>
          <w:rPr>
            <w:noProof/>
            <w:webHidden/>
          </w:rPr>
          <w:fldChar w:fldCharType="separate"/>
        </w:r>
        <w:r w:rsidR="009E7AFA">
          <w:rPr>
            <w:noProof/>
            <w:webHidden/>
          </w:rPr>
          <w:t>15</w:t>
        </w:r>
        <w:r>
          <w:rPr>
            <w:noProof/>
            <w:webHidden/>
          </w:rPr>
          <w:fldChar w:fldCharType="end"/>
        </w:r>
      </w:hyperlink>
    </w:p>
    <w:p w14:paraId="5040A44F" w14:textId="005B36FF" w:rsidR="00FB1E2A" w:rsidRDefault="00FB1E2A">
      <w:pPr>
        <w:pStyle w:val="Innehll1"/>
        <w:rPr>
          <w:rFonts w:asciiTheme="minorHAnsi" w:eastAsiaTheme="minorEastAsia" w:hAnsiTheme="minorHAnsi" w:cstheme="minorBidi"/>
          <w:b w:val="0"/>
          <w:noProof/>
          <w:sz w:val="22"/>
          <w:szCs w:val="22"/>
        </w:rPr>
      </w:pPr>
      <w:hyperlink w:anchor="_Toc33443011" w:history="1">
        <w:r w:rsidRPr="00AA00BF">
          <w:rPr>
            <w:rStyle w:val="Hyperlnk"/>
            <w:noProof/>
          </w:rPr>
          <w:t>4</w:t>
        </w:r>
        <w:r>
          <w:rPr>
            <w:rFonts w:asciiTheme="minorHAnsi" w:eastAsiaTheme="minorEastAsia" w:hAnsiTheme="minorHAnsi" w:cstheme="minorBidi"/>
            <w:b w:val="0"/>
            <w:noProof/>
            <w:sz w:val="22"/>
            <w:szCs w:val="22"/>
          </w:rPr>
          <w:tab/>
        </w:r>
        <w:r w:rsidRPr="00AA00BF">
          <w:rPr>
            <w:rStyle w:val="Hyperlnk"/>
            <w:noProof/>
          </w:rPr>
          <w:t>Ånga</w:t>
        </w:r>
        <w:r>
          <w:rPr>
            <w:noProof/>
            <w:webHidden/>
          </w:rPr>
          <w:tab/>
        </w:r>
        <w:r>
          <w:rPr>
            <w:noProof/>
            <w:webHidden/>
          </w:rPr>
          <w:fldChar w:fldCharType="begin"/>
        </w:r>
        <w:r>
          <w:rPr>
            <w:noProof/>
            <w:webHidden/>
          </w:rPr>
          <w:instrText xml:space="preserve"> PAGEREF _Toc33443011 \h </w:instrText>
        </w:r>
        <w:r>
          <w:rPr>
            <w:noProof/>
            <w:webHidden/>
          </w:rPr>
        </w:r>
        <w:r>
          <w:rPr>
            <w:noProof/>
            <w:webHidden/>
          </w:rPr>
          <w:fldChar w:fldCharType="separate"/>
        </w:r>
        <w:r w:rsidR="009E7AFA">
          <w:rPr>
            <w:noProof/>
            <w:webHidden/>
          </w:rPr>
          <w:t>17</w:t>
        </w:r>
        <w:r>
          <w:rPr>
            <w:noProof/>
            <w:webHidden/>
          </w:rPr>
          <w:fldChar w:fldCharType="end"/>
        </w:r>
      </w:hyperlink>
    </w:p>
    <w:p w14:paraId="5AEC5193" w14:textId="76067857" w:rsidR="00FB1E2A" w:rsidRDefault="00FB1E2A">
      <w:pPr>
        <w:pStyle w:val="Innehll2"/>
        <w:rPr>
          <w:rFonts w:asciiTheme="minorHAnsi" w:eastAsiaTheme="minorEastAsia" w:hAnsiTheme="minorHAnsi" w:cstheme="minorBidi"/>
          <w:noProof/>
          <w:sz w:val="22"/>
          <w:szCs w:val="22"/>
        </w:rPr>
      </w:pPr>
      <w:hyperlink w:anchor="_Toc33443012" w:history="1">
        <w:r w:rsidRPr="00AA00BF">
          <w:rPr>
            <w:rStyle w:val="Hyperlnk"/>
            <w:noProof/>
          </w:rPr>
          <w:t>4.1</w:t>
        </w:r>
        <w:r>
          <w:rPr>
            <w:rFonts w:asciiTheme="minorHAnsi" w:eastAsiaTheme="minorEastAsia" w:hAnsiTheme="minorHAnsi" w:cstheme="minorBidi"/>
            <w:noProof/>
            <w:sz w:val="22"/>
            <w:szCs w:val="22"/>
          </w:rPr>
          <w:tab/>
        </w:r>
        <w:r w:rsidRPr="00AA00BF">
          <w:rPr>
            <w:rStyle w:val="Hyperlnk"/>
            <w:noProof/>
          </w:rPr>
          <w:t>Start/Stopp</w:t>
        </w:r>
        <w:r>
          <w:rPr>
            <w:noProof/>
            <w:webHidden/>
          </w:rPr>
          <w:tab/>
        </w:r>
        <w:r>
          <w:rPr>
            <w:noProof/>
            <w:webHidden/>
          </w:rPr>
          <w:fldChar w:fldCharType="begin"/>
        </w:r>
        <w:r>
          <w:rPr>
            <w:noProof/>
            <w:webHidden/>
          </w:rPr>
          <w:instrText xml:space="preserve"> PAGEREF _Toc33443012 \h </w:instrText>
        </w:r>
        <w:r>
          <w:rPr>
            <w:noProof/>
            <w:webHidden/>
          </w:rPr>
        </w:r>
        <w:r>
          <w:rPr>
            <w:noProof/>
            <w:webHidden/>
          </w:rPr>
          <w:fldChar w:fldCharType="separate"/>
        </w:r>
        <w:r w:rsidR="009E7AFA">
          <w:rPr>
            <w:noProof/>
            <w:webHidden/>
          </w:rPr>
          <w:t>17</w:t>
        </w:r>
        <w:r>
          <w:rPr>
            <w:noProof/>
            <w:webHidden/>
          </w:rPr>
          <w:fldChar w:fldCharType="end"/>
        </w:r>
      </w:hyperlink>
    </w:p>
    <w:p w14:paraId="37025D4E" w14:textId="49F11BF7" w:rsidR="00FB1E2A" w:rsidRDefault="00FB1E2A">
      <w:pPr>
        <w:pStyle w:val="Innehll2"/>
        <w:rPr>
          <w:rFonts w:asciiTheme="minorHAnsi" w:eastAsiaTheme="minorEastAsia" w:hAnsiTheme="minorHAnsi" w:cstheme="minorBidi"/>
          <w:noProof/>
          <w:sz w:val="22"/>
          <w:szCs w:val="22"/>
        </w:rPr>
      </w:pPr>
      <w:hyperlink w:anchor="_Toc33443013" w:history="1">
        <w:r w:rsidRPr="00AA00BF">
          <w:rPr>
            <w:rStyle w:val="Hyperlnk"/>
            <w:noProof/>
          </w:rPr>
          <w:t>4.2</w:t>
        </w:r>
        <w:r>
          <w:rPr>
            <w:rFonts w:asciiTheme="minorHAnsi" w:eastAsiaTheme="minorEastAsia" w:hAnsiTheme="minorHAnsi" w:cstheme="minorBidi"/>
            <w:noProof/>
            <w:sz w:val="22"/>
            <w:szCs w:val="22"/>
          </w:rPr>
          <w:tab/>
        </w:r>
        <w:r w:rsidRPr="00AA00BF">
          <w:rPr>
            <w:rStyle w:val="Hyperlnk"/>
            <w:noProof/>
          </w:rPr>
          <w:t>Ingående styrda objekt</w:t>
        </w:r>
        <w:r>
          <w:rPr>
            <w:noProof/>
            <w:webHidden/>
          </w:rPr>
          <w:tab/>
        </w:r>
        <w:r>
          <w:rPr>
            <w:noProof/>
            <w:webHidden/>
          </w:rPr>
          <w:fldChar w:fldCharType="begin"/>
        </w:r>
        <w:r>
          <w:rPr>
            <w:noProof/>
            <w:webHidden/>
          </w:rPr>
          <w:instrText xml:space="preserve"> PAGEREF _Toc33443013 \h </w:instrText>
        </w:r>
        <w:r>
          <w:rPr>
            <w:noProof/>
            <w:webHidden/>
          </w:rPr>
        </w:r>
        <w:r>
          <w:rPr>
            <w:noProof/>
            <w:webHidden/>
          </w:rPr>
          <w:fldChar w:fldCharType="separate"/>
        </w:r>
        <w:r w:rsidR="009E7AFA">
          <w:rPr>
            <w:noProof/>
            <w:webHidden/>
          </w:rPr>
          <w:t>17</w:t>
        </w:r>
        <w:r>
          <w:rPr>
            <w:noProof/>
            <w:webHidden/>
          </w:rPr>
          <w:fldChar w:fldCharType="end"/>
        </w:r>
      </w:hyperlink>
    </w:p>
    <w:p w14:paraId="70C23833" w14:textId="1653F9D6" w:rsidR="00FB1E2A" w:rsidRDefault="00FB1E2A">
      <w:pPr>
        <w:pStyle w:val="Innehll3"/>
        <w:tabs>
          <w:tab w:val="left" w:pos="1200"/>
        </w:tabs>
        <w:rPr>
          <w:rFonts w:asciiTheme="minorHAnsi" w:eastAsiaTheme="minorEastAsia" w:hAnsiTheme="minorHAnsi" w:cstheme="minorBidi"/>
          <w:smallCaps w:val="0"/>
          <w:noProof/>
          <w:szCs w:val="22"/>
        </w:rPr>
      </w:pPr>
      <w:hyperlink w:anchor="_Toc33443014" w:history="1">
        <w:r w:rsidRPr="00AA00BF">
          <w:rPr>
            <w:rStyle w:val="Hyperlnk"/>
            <w:noProof/>
          </w:rPr>
          <w:t>4.2.1</w:t>
        </w:r>
        <w:r>
          <w:rPr>
            <w:rFonts w:asciiTheme="minorHAnsi" w:eastAsiaTheme="minorEastAsia" w:hAnsiTheme="minorHAnsi" w:cstheme="minorBidi"/>
            <w:smallCaps w:val="0"/>
            <w:noProof/>
            <w:szCs w:val="22"/>
          </w:rPr>
          <w:tab/>
        </w:r>
        <w:r w:rsidRPr="00AA00BF">
          <w:rPr>
            <w:rStyle w:val="Hyperlnk"/>
            <w:noProof/>
          </w:rPr>
          <w:t>Ånga till PGH</w:t>
        </w:r>
        <w:r>
          <w:rPr>
            <w:noProof/>
            <w:webHidden/>
          </w:rPr>
          <w:tab/>
        </w:r>
        <w:r>
          <w:rPr>
            <w:noProof/>
            <w:webHidden/>
          </w:rPr>
          <w:fldChar w:fldCharType="begin"/>
        </w:r>
        <w:r>
          <w:rPr>
            <w:noProof/>
            <w:webHidden/>
          </w:rPr>
          <w:instrText xml:space="preserve"> PAGEREF _Toc33443014 \h </w:instrText>
        </w:r>
        <w:r>
          <w:rPr>
            <w:noProof/>
            <w:webHidden/>
          </w:rPr>
        </w:r>
        <w:r>
          <w:rPr>
            <w:noProof/>
            <w:webHidden/>
          </w:rPr>
          <w:fldChar w:fldCharType="separate"/>
        </w:r>
        <w:r w:rsidR="009E7AFA">
          <w:rPr>
            <w:noProof/>
            <w:webHidden/>
          </w:rPr>
          <w:t>17</w:t>
        </w:r>
        <w:r>
          <w:rPr>
            <w:noProof/>
            <w:webHidden/>
          </w:rPr>
          <w:fldChar w:fldCharType="end"/>
        </w:r>
      </w:hyperlink>
    </w:p>
    <w:p w14:paraId="65F2E593" w14:textId="6EA7B903" w:rsidR="00FB1E2A" w:rsidRDefault="00FB1E2A">
      <w:pPr>
        <w:pStyle w:val="Innehll1"/>
        <w:rPr>
          <w:rFonts w:asciiTheme="minorHAnsi" w:eastAsiaTheme="minorEastAsia" w:hAnsiTheme="minorHAnsi" w:cstheme="minorBidi"/>
          <w:b w:val="0"/>
          <w:noProof/>
          <w:sz w:val="22"/>
          <w:szCs w:val="22"/>
        </w:rPr>
      </w:pPr>
      <w:hyperlink w:anchor="_Toc33443015" w:history="1">
        <w:r w:rsidRPr="00AA00BF">
          <w:rPr>
            <w:rStyle w:val="Hyperlnk"/>
            <w:noProof/>
          </w:rPr>
          <w:t>5</w:t>
        </w:r>
        <w:r>
          <w:rPr>
            <w:rFonts w:asciiTheme="minorHAnsi" w:eastAsiaTheme="minorEastAsia" w:hAnsiTheme="minorHAnsi" w:cstheme="minorBidi"/>
            <w:b w:val="0"/>
            <w:noProof/>
            <w:sz w:val="22"/>
            <w:szCs w:val="22"/>
          </w:rPr>
          <w:tab/>
        </w:r>
        <w:r w:rsidRPr="00AA00BF">
          <w:rPr>
            <w:rStyle w:val="Hyperlnk"/>
            <w:noProof/>
          </w:rPr>
          <w:t>Reduktionsgasvärmare (PGH, el. RGV)</w:t>
        </w:r>
        <w:r>
          <w:rPr>
            <w:noProof/>
            <w:webHidden/>
          </w:rPr>
          <w:tab/>
        </w:r>
        <w:r>
          <w:rPr>
            <w:noProof/>
            <w:webHidden/>
          </w:rPr>
          <w:fldChar w:fldCharType="begin"/>
        </w:r>
        <w:r>
          <w:rPr>
            <w:noProof/>
            <w:webHidden/>
          </w:rPr>
          <w:instrText xml:space="preserve"> PAGEREF _Toc33443015 \h </w:instrText>
        </w:r>
        <w:r>
          <w:rPr>
            <w:noProof/>
            <w:webHidden/>
          </w:rPr>
        </w:r>
        <w:r>
          <w:rPr>
            <w:noProof/>
            <w:webHidden/>
          </w:rPr>
          <w:fldChar w:fldCharType="separate"/>
        </w:r>
        <w:r w:rsidR="009E7AFA">
          <w:rPr>
            <w:noProof/>
            <w:webHidden/>
          </w:rPr>
          <w:t>24</w:t>
        </w:r>
        <w:r>
          <w:rPr>
            <w:noProof/>
            <w:webHidden/>
          </w:rPr>
          <w:fldChar w:fldCharType="end"/>
        </w:r>
      </w:hyperlink>
    </w:p>
    <w:p w14:paraId="325E2BB8" w14:textId="279A764B" w:rsidR="00FB1E2A" w:rsidRDefault="00FB1E2A">
      <w:pPr>
        <w:pStyle w:val="Innehll2"/>
        <w:rPr>
          <w:rFonts w:asciiTheme="minorHAnsi" w:eastAsiaTheme="minorEastAsia" w:hAnsiTheme="minorHAnsi" w:cstheme="minorBidi"/>
          <w:noProof/>
          <w:sz w:val="22"/>
          <w:szCs w:val="22"/>
        </w:rPr>
      </w:pPr>
      <w:hyperlink w:anchor="_Toc33443016" w:history="1">
        <w:r w:rsidRPr="00AA00BF">
          <w:rPr>
            <w:rStyle w:val="Hyperlnk"/>
            <w:noProof/>
          </w:rPr>
          <w:t>5.1</w:t>
        </w:r>
        <w:r>
          <w:rPr>
            <w:rFonts w:asciiTheme="minorHAnsi" w:eastAsiaTheme="minorEastAsia" w:hAnsiTheme="minorHAnsi" w:cstheme="minorBidi"/>
            <w:noProof/>
            <w:sz w:val="22"/>
            <w:szCs w:val="22"/>
          </w:rPr>
          <w:tab/>
        </w:r>
        <w:r w:rsidRPr="00AA00BF">
          <w:rPr>
            <w:rStyle w:val="Hyperlnk"/>
            <w:noProof/>
          </w:rPr>
          <w:t>Säkerhet</w:t>
        </w:r>
        <w:r>
          <w:rPr>
            <w:noProof/>
            <w:webHidden/>
          </w:rPr>
          <w:tab/>
        </w:r>
        <w:r>
          <w:rPr>
            <w:noProof/>
            <w:webHidden/>
          </w:rPr>
          <w:fldChar w:fldCharType="begin"/>
        </w:r>
        <w:r>
          <w:rPr>
            <w:noProof/>
            <w:webHidden/>
          </w:rPr>
          <w:instrText xml:space="preserve"> PAGEREF _Toc33443016 \h </w:instrText>
        </w:r>
        <w:r>
          <w:rPr>
            <w:noProof/>
            <w:webHidden/>
          </w:rPr>
        </w:r>
        <w:r>
          <w:rPr>
            <w:noProof/>
            <w:webHidden/>
          </w:rPr>
          <w:fldChar w:fldCharType="separate"/>
        </w:r>
        <w:r w:rsidR="009E7AFA">
          <w:rPr>
            <w:noProof/>
            <w:webHidden/>
          </w:rPr>
          <w:t>24</w:t>
        </w:r>
        <w:r>
          <w:rPr>
            <w:noProof/>
            <w:webHidden/>
          </w:rPr>
          <w:fldChar w:fldCharType="end"/>
        </w:r>
      </w:hyperlink>
    </w:p>
    <w:p w14:paraId="61BFFA39" w14:textId="2CD3B5E3" w:rsidR="00FB1E2A" w:rsidRDefault="00FB1E2A">
      <w:pPr>
        <w:pStyle w:val="Innehll3"/>
        <w:tabs>
          <w:tab w:val="left" w:pos="1200"/>
        </w:tabs>
        <w:rPr>
          <w:rFonts w:asciiTheme="minorHAnsi" w:eastAsiaTheme="minorEastAsia" w:hAnsiTheme="minorHAnsi" w:cstheme="minorBidi"/>
          <w:smallCaps w:val="0"/>
          <w:noProof/>
          <w:szCs w:val="22"/>
        </w:rPr>
      </w:pPr>
      <w:hyperlink w:anchor="_Toc33443017" w:history="1">
        <w:r w:rsidRPr="00AA00BF">
          <w:rPr>
            <w:rStyle w:val="Hyperlnk"/>
            <w:noProof/>
            <w:lang w:val="en-US"/>
          </w:rPr>
          <w:t>5.1.1</w:t>
        </w:r>
        <w:r>
          <w:rPr>
            <w:rFonts w:asciiTheme="minorHAnsi" w:eastAsiaTheme="minorEastAsia" w:hAnsiTheme="minorHAnsi" w:cstheme="minorBidi"/>
            <w:smallCaps w:val="0"/>
            <w:noProof/>
            <w:szCs w:val="22"/>
          </w:rPr>
          <w:tab/>
        </w:r>
        <w:r w:rsidRPr="00AA00BF">
          <w:rPr>
            <w:rStyle w:val="Hyperlnk"/>
            <w:noProof/>
            <w:lang w:val="en-US"/>
          </w:rPr>
          <w:t>Säkerhetstid</w:t>
        </w:r>
        <w:r>
          <w:rPr>
            <w:noProof/>
            <w:webHidden/>
          </w:rPr>
          <w:tab/>
        </w:r>
        <w:r>
          <w:rPr>
            <w:noProof/>
            <w:webHidden/>
          </w:rPr>
          <w:fldChar w:fldCharType="begin"/>
        </w:r>
        <w:r>
          <w:rPr>
            <w:noProof/>
            <w:webHidden/>
          </w:rPr>
          <w:instrText xml:space="preserve"> PAGEREF _Toc33443017 \h </w:instrText>
        </w:r>
        <w:r>
          <w:rPr>
            <w:noProof/>
            <w:webHidden/>
          </w:rPr>
        </w:r>
        <w:r>
          <w:rPr>
            <w:noProof/>
            <w:webHidden/>
          </w:rPr>
          <w:fldChar w:fldCharType="separate"/>
        </w:r>
        <w:r w:rsidR="009E7AFA">
          <w:rPr>
            <w:noProof/>
            <w:webHidden/>
          </w:rPr>
          <w:t>24</w:t>
        </w:r>
        <w:r>
          <w:rPr>
            <w:noProof/>
            <w:webHidden/>
          </w:rPr>
          <w:fldChar w:fldCharType="end"/>
        </w:r>
      </w:hyperlink>
    </w:p>
    <w:p w14:paraId="1CEF4862" w14:textId="791E4E51" w:rsidR="00FB1E2A" w:rsidRDefault="00FB1E2A">
      <w:pPr>
        <w:pStyle w:val="Innehll3"/>
        <w:tabs>
          <w:tab w:val="left" w:pos="1200"/>
        </w:tabs>
        <w:rPr>
          <w:rFonts w:asciiTheme="minorHAnsi" w:eastAsiaTheme="minorEastAsia" w:hAnsiTheme="minorHAnsi" w:cstheme="minorBidi"/>
          <w:smallCaps w:val="0"/>
          <w:noProof/>
          <w:szCs w:val="22"/>
        </w:rPr>
      </w:pPr>
      <w:hyperlink w:anchor="_Toc33443018" w:history="1">
        <w:r w:rsidRPr="00AA00BF">
          <w:rPr>
            <w:rStyle w:val="Hyperlnk"/>
            <w:noProof/>
            <w:lang w:val="en-US"/>
          </w:rPr>
          <w:t>5.1.2</w:t>
        </w:r>
        <w:r>
          <w:rPr>
            <w:rFonts w:asciiTheme="minorHAnsi" w:eastAsiaTheme="minorEastAsia" w:hAnsiTheme="minorHAnsi" w:cstheme="minorBidi"/>
            <w:smallCaps w:val="0"/>
            <w:noProof/>
            <w:szCs w:val="22"/>
          </w:rPr>
          <w:tab/>
        </w:r>
        <w:r w:rsidRPr="00AA00BF">
          <w:rPr>
            <w:rStyle w:val="Hyperlnk"/>
            <w:noProof/>
            <w:lang w:val="en-US"/>
          </w:rPr>
          <w:t>Innan start</w:t>
        </w:r>
        <w:r>
          <w:rPr>
            <w:noProof/>
            <w:webHidden/>
          </w:rPr>
          <w:tab/>
        </w:r>
        <w:r>
          <w:rPr>
            <w:noProof/>
            <w:webHidden/>
          </w:rPr>
          <w:fldChar w:fldCharType="begin"/>
        </w:r>
        <w:r>
          <w:rPr>
            <w:noProof/>
            <w:webHidden/>
          </w:rPr>
          <w:instrText xml:space="preserve"> PAGEREF _Toc33443018 \h </w:instrText>
        </w:r>
        <w:r>
          <w:rPr>
            <w:noProof/>
            <w:webHidden/>
          </w:rPr>
        </w:r>
        <w:r>
          <w:rPr>
            <w:noProof/>
            <w:webHidden/>
          </w:rPr>
          <w:fldChar w:fldCharType="separate"/>
        </w:r>
        <w:r w:rsidR="009E7AFA">
          <w:rPr>
            <w:noProof/>
            <w:webHidden/>
          </w:rPr>
          <w:t>25</w:t>
        </w:r>
        <w:r>
          <w:rPr>
            <w:noProof/>
            <w:webHidden/>
          </w:rPr>
          <w:fldChar w:fldCharType="end"/>
        </w:r>
      </w:hyperlink>
    </w:p>
    <w:p w14:paraId="22B88BC1" w14:textId="5741B999" w:rsidR="00FB1E2A" w:rsidRDefault="00FB1E2A">
      <w:pPr>
        <w:pStyle w:val="Innehll3"/>
        <w:tabs>
          <w:tab w:val="left" w:pos="1200"/>
        </w:tabs>
        <w:rPr>
          <w:rFonts w:asciiTheme="minorHAnsi" w:eastAsiaTheme="minorEastAsia" w:hAnsiTheme="minorHAnsi" w:cstheme="minorBidi"/>
          <w:smallCaps w:val="0"/>
          <w:noProof/>
          <w:szCs w:val="22"/>
        </w:rPr>
      </w:pPr>
      <w:hyperlink w:anchor="_Toc33443019" w:history="1">
        <w:r w:rsidRPr="00AA00BF">
          <w:rPr>
            <w:rStyle w:val="Hyperlnk"/>
            <w:noProof/>
            <w:lang w:val="en-US"/>
          </w:rPr>
          <w:t>5.1.3</w:t>
        </w:r>
        <w:r>
          <w:rPr>
            <w:rFonts w:asciiTheme="minorHAnsi" w:eastAsiaTheme="minorEastAsia" w:hAnsiTheme="minorHAnsi" w:cstheme="minorBidi"/>
            <w:smallCaps w:val="0"/>
            <w:noProof/>
            <w:szCs w:val="22"/>
          </w:rPr>
          <w:tab/>
        </w:r>
        <w:r w:rsidRPr="00AA00BF">
          <w:rPr>
            <w:rStyle w:val="Hyperlnk"/>
            <w:noProof/>
            <w:lang w:val="en-US"/>
          </w:rPr>
          <w:t>Oönskade tillstånd</w:t>
        </w:r>
        <w:r>
          <w:rPr>
            <w:noProof/>
            <w:webHidden/>
          </w:rPr>
          <w:tab/>
        </w:r>
        <w:r>
          <w:rPr>
            <w:noProof/>
            <w:webHidden/>
          </w:rPr>
          <w:fldChar w:fldCharType="begin"/>
        </w:r>
        <w:r>
          <w:rPr>
            <w:noProof/>
            <w:webHidden/>
          </w:rPr>
          <w:instrText xml:space="preserve"> PAGEREF _Toc33443019 \h </w:instrText>
        </w:r>
        <w:r>
          <w:rPr>
            <w:noProof/>
            <w:webHidden/>
          </w:rPr>
        </w:r>
        <w:r>
          <w:rPr>
            <w:noProof/>
            <w:webHidden/>
          </w:rPr>
          <w:fldChar w:fldCharType="separate"/>
        </w:r>
        <w:r w:rsidR="009E7AFA">
          <w:rPr>
            <w:noProof/>
            <w:webHidden/>
          </w:rPr>
          <w:t>25</w:t>
        </w:r>
        <w:r>
          <w:rPr>
            <w:noProof/>
            <w:webHidden/>
          </w:rPr>
          <w:fldChar w:fldCharType="end"/>
        </w:r>
      </w:hyperlink>
    </w:p>
    <w:p w14:paraId="1CD62EC7" w14:textId="584550D7" w:rsidR="00FB1E2A" w:rsidRDefault="00FB1E2A">
      <w:pPr>
        <w:pStyle w:val="Innehll3"/>
        <w:tabs>
          <w:tab w:val="left" w:pos="1200"/>
        </w:tabs>
        <w:rPr>
          <w:rFonts w:asciiTheme="minorHAnsi" w:eastAsiaTheme="minorEastAsia" w:hAnsiTheme="minorHAnsi" w:cstheme="minorBidi"/>
          <w:smallCaps w:val="0"/>
          <w:noProof/>
          <w:szCs w:val="22"/>
        </w:rPr>
      </w:pPr>
      <w:hyperlink w:anchor="_Toc33443020" w:history="1">
        <w:r w:rsidRPr="00AA00BF">
          <w:rPr>
            <w:rStyle w:val="Hyperlnk"/>
            <w:noProof/>
          </w:rPr>
          <w:t>5.1.4</w:t>
        </w:r>
        <w:r>
          <w:rPr>
            <w:rFonts w:asciiTheme="minorHAnsi" w:eastAsiaTheme="minorEastAsia" w:hAnsiTheme="minorHAnsi" w:cstheme="minorBidi"/>
            <w:smallCaps w:val="0"/>
            <w:noProof/>
            <w:szCs w:val="22"/>
          </w:rPr>
          <w:tab/>
        </w:r>
        <w:r w:rsidRPr="00AA00BF">
          <w:rPr>
            <w:rStyle w:val="Hyperlnk"/>
            <w:noProof/>
          </w:rPr>
          <w:t>Bränsletripp (MFT)</w:t>
        </w:r>
        <w:r>
          <w:rPr>
            <w:noProof/>
            <w:webHidden/>
          </w:rPr>
          <w:tab/>
        </w:r>
        <w:r>
          <w:rPr>
            <w:noProof/>
            <w:webHidden/>
          </w:rPr>
          <w:fldChar w:fldCharType="begin"/>
        </w:r>
        <w:r>
          <w:rPr>
            <w:noProof/>
            <w:webHidden/>
          </w:rPr>
          <w:instrText xml:space="preserve"> PAGEREF _Toc33443020 \h </w:instrText>
        </w:r>
        <w:r>
          <w:rPr>
            <w:noProof/>
            <w:webHidden/>
          </w:rPr>
        </w:r>
        <w:r>
          <w:rPr>
            <w:noProof/>
            <w:webHidden/>
          </w:rPr>
          <w:fldChar w:fldCharType="separate"/>
        </w:r>
        <w:r w:rsidR="009E7AFA">
          <w:rPr>
            <w:noProof/>
            <w:webHidden/>
          </w:rPr>
          <w:t>25</w:t>
        </w:r>
        <w:r>
          <w:rPr>
            <w:noProof/>
            <w:webHidden/>
          </w:rPr>
          <w:fldChar w:fldCharType="end"/>
        </w:r>
      </w:hyperlink>
    </w:p>
    <w:p w14:paraId="5FCD3C97" w14:textId="597785B5" w:rsidR="00FB1E2A" w:rsidRDefault="00FB1E2A">
      <w:pPr>
        <w:pStyle w:val="Innehll2"/>
        <w:rPr>
          <w:rFonts w:asciiTheme="minorHAnsi" w:eastAsiaTheme="minorEastAsia" w:hAnsiTheme="minorHAnsi" w:cstheme="minorBidi"/>
          <w:noProof/>
          <w:sz w:val="22"/>
          <w:szCs w:val="22"/>
        </w:rPr>
      </w:pPr>
      <w:hyperlink w:anchor="_Toc33443021" w:history="1">
        <w:r w:rsidRPr="00AA00BF">
          <w:rPr>
            <w:rStyle w:val="Hyperlnk"/>
            <w:noProof/>
          </w:rPr>
          <w:t>5.2</w:t>
        </w:r>
        <w:r>
          <w:rPr>
            <w:rFonts w:asciiTheme="minorHAnsi" w:eastAsiaTheme="minorEastAsia" w:hAnsiTheme="minorHAnsi" w:cstheme="minorBidi"/>
            <w:noProof/>
            <w:sz w:val="22"/>
            <w:szCs w:val="22"/>
          </w:rPr>
          <w:tab/>
        </w:r>
        <w:r w:rsidRPr="00AA00BF">
          <w:rPr>
            <w:rStyle w:val="Hyperlnk"/>
            <w:noProof/>
          </w:rPr>
          <w:t>Start/Stopp</w:t>
        </w:r>
        <w:r>
          <w:rPr>
            <w:noProof/>
            <w:webHidden/>
          </w:rPr>
          <w:tab/>
        </w:r>
        <w:r>
          <w:rPr>
            <w:noProof/>
            <w:webHidden/>
          </w:rPr>
          <w:fldChar w:fldCharType="begin"/>
        </w:r>
        <w:r>
          <w:rPr>
            <w:noProof/>
            <w:webHidden/>
          </w:rPr>
          <w:instrText xml:space="preserve"> PAGEREF _Toc33443021 \h </w:instrText>
        </w:r>
        <w:r>
          <w:rPr>
            <w:noProof/>
            <w:webHidden/>
          </w:rPr>
        </w:r>
        <w:r>
          <w:rPr>
            <w:noProof/>
            <w:webHidden/>
          </w:rPr>
          <w:fldChar w:fldCharType="separate"/>
        </w:r>
        <w:r w:rsidR="009E7AFA">
          <w:rPr>
            <w:noProof/>
            <w:webHidden/>
          </w:rPr>
          <w:t>26</w:t>
        </w:r>
        <w:r>
          <w:rPr>
            <w:noProof/>
            <w:webHidden/>
          </w:rPr>
          <w:fldChar w:fldCharType="end"/>
        </w:r>
      </w:hyperlink>
    </w:p>
    <w:p w14:paraId="5F9A64D0" w14:textId="22C38B8F" w:rsidR="00FB1E2A" w:rsidRDefault="00FB1E2A">
      <w:pPr>
        <w:pStyle w:val="Innehll3"/>
        <w:tabs>
          <w:tab w:val="left" w:pos="1200"/>
        </w:tabs>
        <w:rPr>
          <w:rFonts w:asciiTheme="minorHAnsi" w:eastAsiaTheme="minorEastAsia" w:hAnsiTheme="minorHAnsi" w:cstheme="minorBidi"/>
          <w:smallCaps w:val="0"/>
          <w:noProof/>
          <w:szCs w:val="22"/>
        </w:rPr>
      </w:pPr>
      <w:hyperlink w:anchor="_Toc33443022" w:history="1">
        <w:r w:rsidRPr="00AA00BF">
          <w:rPr>
            <w:rStyle w:val="Hyperlnk"/>
            <w:noProof/>
            <w:lang w:val="en-US"/>
          </w:rPr>
          <w:t>5.2.1</w:t>
        </w:r>
        <w:r>
          <w:rPr>
            <w:rFonts w:asciiTheme="minorHAnsi" w:eastAsiaTheme="minorEastAsia" w:hAnsiTheme="minorHAnsi" w:cstheme="minorBidi"/>
            <w:smallCaps w:val="0"/>
            <w:noProof/>
            <w:szCs w:val="22"/>
          </w:rPr>
          <w:tab/>
        </w:r>
        <w:r w:rsidRPr="00AA00BF">
          <w:rPr>
            <w:rStyle w:val="Hyperlnk"/>
            <w:noProof/>
            <w:lang w:val="en-US"/>
          </w:rPr>
          <w:t>Vädring</w:t>
        </w:r>
        <w:r>
          <w:rPr>
            <w:noProof/>
            <w:webHidden/>
          </w:rPr>
          <w:tab/>
        </w:r>
        <w:r>
          <w:rPr>
            <w:noProof/>
            <w:webHidden/>
          </w:rPr>
          <w:fldChar w:fldCharType="begin"/>
        </w:r>
        <w:r>
          <w:rPr>
            <w:noProof/>
            <w:webHidden/>
          </w:rPr>
          <w:instrText xml:space="preserve"> PAGEREF _Toc33443022 \h </w:instrText>
        </w:r>
        <w:r>
          <w:rPr>
            <w:noProof/>
            <w:webHidden/>
          </w:rPr>
        </w:r>
        <w:r>
          <w:rPr>
            <w:noProof/>
            <w:webHidden/>
          </w:rPr>
          <w:fldChar w:fldCharType="separate"/>
        </w:r>
        <w:r w:rsidR="009E7AFA">
          <w:rPr>
            <w:noProof/>
            <w:webHidden/>
          </w:rPr>
          <w:t>26</w:t>
        </w:r>
        <w:r>
          <w:rPr>
            <w:noProof/>
            <w:webHidden/>
          </w:rPr>
          <w:fldChar w:fldCharType="end"/>
        </w:r>
      </w:hyperlink>
    </w:p>
    <w:p w14:paraId="411A7859" w14:textId="696D1AC7" w:rsidR="00FB1E2A" w:rsidRDefault="00FB1E2A">
      <w:pPr>
        <w:pStyle w:val="Innehll3"/>
        <w:tabs>
          <w:tab w:val="left" w:pos="1200"/>
        </w:tabs>
        <w:rPr>
          <w:rFonts w:asciiTheme="minorHAnsi" w:eastAsiaTheme="minorEastAsia" w:hAnsiTheme="minorHAnsi" w:cstheme="minorBidi"/>
          <w:smallCaps w:val="0"/>
          <w:noProof/>
          <w:szCs w:val="22"/>
        </w:rPr>
      </w:pPr>
      <w:hyperlink w:anchor="_Toc33443023" w:history="1">
        <w:r w:rsidRPr="00AA00BF">
          <w:rPr>
            <w:rStyle w:val="Hyperlnk"/>
            <w:noProof/>
          </w:rPr>
          <w:t>5.2.2</w:t>
        </w:r>
        <w:r>
          <w:rPr>
            <w:rFonts w:asciiTheme="minorHAnsi" w:eastAsiaTheme="minorEastAsia" w:hAnsiTheme="minorHAnsi" w:cstheme="minorBidi"/>
            <w:smallCaps w:val="0"/>
            <w:noProof/>
            <w:szCs w:val="22"/>
          </w:rPr>
          <w:tab/>
        </w:r>
        <w:r w:rsidRPr="00AA00BF">
          <w:rPr>
            <w:rStyle w:val="Hyperlnk"/>
            <w:noProof/>
          </w:rPr>
          <w:t>Tändning</w:t>
        </w:r>
        <w:r>
          <w:rPr>
            <w:noProof/>
            <w:webHidden/>
          </w:rPr>
          <w:tab/>
        </w:r>
        <w:r>
          <w:rPr>
            <w:noProof/>
            <w:webHidden/>
          </w:rPr>
          <w:fldChar w:fldCharType="begin"/>
        </w:r>
        <w:r>
          <w:rPr>
            <w:noProof/>
            <w:webHidden/>
          </w:rPr>
          <w:instrText xml:space="preserve"> PAGEREF _Toc33443023 \h </w:instrText>
        </w:r>
        <w:r>
          <w:rPr>
            <w:noProof/>
            <w:webHidden/>
          </w:rPr>
        </w:r>
        <w:r>
          <w:rPr>
            <w:noProof/>
            <w:webHidden/>
          </w:rPr>
          <w:fldChar w:fldCharType="separate"/>
        </w:r>
        <w:r w:rsidR="009E7AFA">
          <w:rPr>
            <w:noProof/>
            <w:webHidden/>
          </w:rPr>
          <w:t>27</w:t>
        </w:r>
        <w:r>
          <w:rPr>
            <w:noProof/>
            <w:webHidden/>
          </w:rPr>
          <w:fldChar w:fldCharType="end"/>
        </w:r>
      </w:hyperlink>
    </w:p>
    <w:p w14:paraId="2F87C0AE" w14:textId="0DE94B7C" w:rsidR="00FB1E2A" w:rsidRDefault="00FB1E2A">
      <w:pPr>
        <w:pStyle w:val="Innehll3"/>
        <w:tabs>
          <w:tab w:val="left" w:pos="1200"/>
        </w:tabs>
        <w:rPr>
          <w:rFonts w:asciiTheme="minorHAnsi" w:eastAsiaTheme="minorEastAsia" w:hAnsiTheme="minorHAnsi" w:cstheme="minorBidi"/>
          <w:smallCaps w:val="0"/>
          <w:noProof/>
          <w:szCs w:val="22"/>
        </w:rPr>
      </w:pPr>
      <w:hyperlink w:anchor="_Toc33443024" w:history="1">
        <w:r w:rsidRPr="00AA00BF">
          <w:rPr>
            <w:rStyle w:val="Hyperlnk"/>
            <w:noProof/>
            <w:lang w:val="en-US"/>
          </w:rPr>
          <w:t>5.2.3</w:t>
        </w:r>
        <w:r>
          <w:rPr>
            <w:rFonts w:asciiTheme="minorHAnsi" w:eastAsiaTheme="minorEastAsia" w:hAnsiTheme="minorHAnsi" w:cstheme="minorBidi"/>
            <w:smallCaps w:val="0"/>
            <w:noProof/>
            <w:szCs w:val="22"/>
          </w:rPr>
          <w:tab/>
        </w:r>
        <w:r w:rsidRPr="00AA00BF">
          <w:rPr>
            <w:rStyle w:val="Hyperlnk"/>
            <w:noProof/>
            <w:lang w:val="en-US"/>
          </w:rPr>
          <w:t>Auto</w:t>
        </w:r>
        <w:r>
          <w:rPr>
            <w:noProof/>
            <w:webHidden/>
          </w:rPr>
          <w:tab/>
        </w:r>
        <w:r>
          <w:rPr>
            <w:noProof/>
            <w:webHidden/>
          </w:rPr>
          <w:fldChar w:fldCharType="begin"/>
        </w:r>
        <w:r>
          <w:rPr>
            <w:noProof/>
            <w:webHidden/>
          </w:rPr>
          <w:instrText xml:space="preserve"> PAGEREF _Toc33443024 \h </w:instrText>
        </w:r>
        <w:r>
          <w:rPr>
            <w:noProof/>
            <w:webHidden/>
          </w:rPr>
        </w:r>
        <w:r>
          <w:rPr>
            <w:noProof/>
            <w:webHidden/>
          </w:rPr>
          <w:fldChar w:fldCharType="separate"/>
        </w:r>
        <w:r w:rsidR="009E7AFA">
          <w:rPr>
            <w:noProof/>
            <w:webHidden/>
          </w:rPr>
          <w:t>27</w:t>
        </w:r>
        <w:r>
          <w:rPr>
            <w:noProof/>
            <w:webHidden/>
          </w:rPr>
          <w:fldChar w:fldCharType="end"/>
        </w:r>
      </w:hyperlink>
    </w:p>
    <w:p w14:paraId="05F79E98" w14:textId="38096DBB" w:rsidR="00FB1E2A" w:rsidRDefault="00FB1E2A">
      <w:pPr>
        <w:pStyle w:val="Innehll3"/>
        <w:tabs>
          <w:tab w:val="left" w:pos="1200"/>
        </w:tabs>
        <w:rPr>
          <w:rFonts w:asciiTheme="minorHAnsi" w:eastAsiaTheme="minorEastAsia" w:hAnsiTheme="minorHAnsi" w:cstheme="minorBidi"/>
          <w:smallCaps w:val="0"/>
          <w:noProof/>
          <w:szCs w:val="22"/>
        </w:rPr>
      </w:pPr>
      <w:hyperlink w:anchor="_Toc33443025" w:history="1">
        <w:r w:rsidRPr="00AA00BF">
          <w:rPr>
            <w:rStyle w:val="Hyperlnk"/>
            <w:noProof/>
          </w:rPr>
          <w:t>5.2.4</w:t>
        </w:r>
        <w:r>
          <w:rPr>
            <w:rFonts w:asciiTheme="minorHAnsi" w:eastAsiaTheme="minorEastAsia" w:hAnsiTheme="minorHAnsi" w:cstheme="minorBidi"/>
            <w:smallCaps w:val="0"/>
            <w:noProof/>
            <w:szCs w:val="22"/>
          </w:rPr>
          <w:tab/>
        </w:r>
        <w:r w:rsidRPr="00AA00BF">
          <w:rPr>
            <w:rStyle w:val="Hyperlnk"/>
            <w:noProof/>
          </w:rPr>
          <w:t>Stopp via säkerhetssystemet</w:t>
        </w:r>
        <w:r>
          <w:rPr>
            <w:noProof/>
            <w:webHidden/>
          </w:rPr>
          <w:tab/>
        </w:r>
        <w:r>
          <w:rPr>
            <w:noProof/>
            <w:webHidden/>
          </w:rPr>
          <w:fldChar w:fldCharType="begin"/>
        </w:r>
        <w:r>
          <w:rPr>
            <w:noProof/>
            <w:webHidden/>
          </w:rPr>
          <w:instrText xml:space="preserve"> PAGEREF _Toc33443025 \h </w:instrText>
        </w:r>
        <w:r>
          <w:rPr>
            <w:noProof/>
            <w:webHidden/>
          </w:rPr>
        </w:r>
        <w:r>
          <w:rPr>
            <w:noProof/>
            <w:webHidden/>
          </w:rPr>
          <w:fldChar w:fldCharType="separate"/>
        </w:r>
        <w:r w:rsidR="009E7AFA">
          <w:rPr>
            <w:noProof/>
            <w:webHidden/>
          </w:rPr>
          <w:t>27</w:t>
        </w:r>
        <w:r>
          <w:rPr>
            <w:noProof/>
            <w:webHidden/>
          </w:rPr>
          <w:fldChar w:fldCharType="end"/>
        </w:r>
      </w:hyperlink>
    </w:p>
    <w:p w14:paraId="078BD65C" w14:textId="51E056E5" w:rsidR="00FB1E2A" w:rsidRDefault="00FB1E2A">
      <w:pPr>
        <w:pStyle w:val="Innehll3"/>
        <w:tabs>
          <w:tab w:val="left" w:pos="1200"/>
        </w:tabs>
        <w:rPr>
          <w:rFonts w:asciiTheme="minorHAnsi" w:eastAsiaTheme="minorEastAsia" w:hAnsiTheme="minorHAnsi" w:cstheme="minorBidi"/>
          <w:smallCaps w:val="0"/>
          <w:noProof/>
          <w:szCs w:val="22"/>
        </w:rPr>
      </w:pPr>
      <w:hyperlink w:anchor="_Toc33443026" w:history="1">
        <w:r w:rsidRPr="00AA00BF">
          <w:rPr>
            <w:rStyle w:val="Hyperlnk"/>
            <w:noProof/>
            <w:lang w:val="en-US"/>
          </w:rPr>
          <w:t>5.2.5</w:t>
        </w:r>
        <w:r>
          <w:rPr>
            <w:rFonts w:asciiTheme="minorHAnsi" w:eastAsiaTheme="minorEastAsia" w:hAnsiTheme="minorHAnsi" w:cstheme="minorBidi"/>
            <w:smallCaps w:val="0"/>
            <w:noProof/>
            <w:szCs w:val="22"/>
          </w:rPr>
          <w:tab/>
        </w:r>
        <w:r w:rsidRPr="00AA00BF">
          <w:rPr>
            <w:rStyle w:val="Hyperlnk"/>
            <w:noProof/>
            <w:lang w:val="en-US"/>
          </w:rPr>
          <w:t>Stopp av operatör</w:t>
        </w:r>
        <w:r>
          <w:rPr>
            <w:noProof/>
            <w:webHidden/>
          </w:rPr>
          <w:tab/>
        </w:r>
        <w:r>
          <w:rPr>
            <w:noProof/>
            <w:webHidden/>
          </w:rPr>
          <w:fldChar w:fldCharType="begin"/>
        </w:r>
        <w:r>
          <w:rPr>
            <w:noProof/>
            <w:webHidden/>
          </w:rPr>
          <w:instrText xml:space="preserve"> PAGEREF _Toc33443026 \h </w:instrText>
        </w:r>
        <w:r>
          <w:rPr>
            <w:noProof/>
            <w:webHidden/>
          </w:rPr>
        </w:r>
        <w:r>
          <w:rPr>
            <w:noProof/>
            <w:webHidden/>
          </w:rPr>
          <w:fldChar w:fldCharType="separate"/>
        </w:r>
        <w:r w:rsidR="009E7AFA">
          <w:rPr>
            <w:noProof/>
            <w:webHidden/>
          </w:rPr>
          <w:t>27</w:t>
        </w:r>
        <w:r>
          <w:rPr>
            <w:noProof/>
            <w:webHidden/>
          </w:rPr>
          <w:fldChar w:fldCharType="end"/>
        </w:r>
      </w:hyperlink>
    </w:p>
    <w:p w14:paraId="1AAB302F" w14:textId="0E902571" w:rsidR="00FB1E2A" w:rsidRDefault="00FB1E2A">
      <w:pPr>
        <w:pStyle w:val="Innehll3"/>
        <w:tabs>
          <w:tab w:val="left" w:pos="1200"/>
        </w:tabs>
        <w:rPr>
          <w:rFonts w:asciiTheme="minorHAnsi" w:eastAsiaTheme="minorEastAsia" w:hAnsiTheme="minorHAnsi" w:cstheme="minorBidi"/>
          <w:smallCaps w:val="0"/>
          <w:noProof/>
          <w:szCs w:val="22"/>
        </w:rPr>
      </w:pPr>
      <w:hyperlink w:anchor="_Toc33443027" w:history="1">
        <w:r w:rsidRPr="00AA00BF">
          <w:rPr>
            <w:rStyle w:val="Hyperlnk"/>
            <w:noProof/>
          </w:rPr>
          <w:t>5.2.6</w:t>
        </w:r>
        <w:r>
          <w:rPr>
            <w:rFonts w:asciiTheme="minorHAnsi" w:eastAsiaTheme="minorEastAsia" w:hAnsiTheme="minorHAnsi" w:cstheme="minorBidi"/>
            <w:smallCaps w:val="0"/>
            <w:noProof/>
            <w:szCs w:val="22"/>
          </w:rPr>
          <w:tab/>
        </w:r>
        <w:r w:rsidRPr="00AA00BF">
          <w:rPr>
            <w:rStyle w:val="Hyperlnk"/>
            <w:noProof/>
          </w:rPr>
          <w:t>Beskrivning av brännare start/stoppförlopp i sekvensform</w:t>
        </w:r>
        <w:r>
          <w:rPr>
            <w:noProof/>
            <w:webHidden/>
          </w:rPr>
          <w:tab/>
        </w:r>
        <w:r>
          <w:rPr>
            <w:noProof/>
            <w:webHidden/>
          </w:rPr>
          <w:fldChar w:fldCharType="begin"/>
        </w:r>
        <w:r>
          <w:rPr>
            <w:noProof/>
            <w:webHidden/>
          </w:rPr>
          <w:instrText xml:space="preserve"> PAGEREF _Toc33443027 \h </w:instrText>
        </w:r>
        <w:r>
          <w:rPr>
            <w:noProof/>
            <w:webHidden/>
          </w:rPr>
        </w:r>
        <w:r>
          <w:rPr>
            <w:noProof/>
            <w:webHidden/>
          </w:rPr>
          <w:fldChar w:fldCharType="separate"/>
        </w:r>
        <w:r w:rsidR="009E7AFA">
          <w:rPr>
            <w:noProof/>
            <w:webHidden/>
          </w:rPr>
          <w:t>28</w:t>
        </w:r>
        <w:r>
          <w:rPr>
            <w:noProof/>
            <w:webHidden/>
          </w:rPr>
          <w:fldChar w:fldCharType="end"/>
        </w:r>
      </w:hyperlink>
    </w:p>
    <w:p w14:paraId="34644DB9" w14:textId="53998F3E" w:rsidR="00FB1E2A" w:rsidRDefault="00FB1E2A">
      <w:pPr>
        <w:pStyle w:val="Innehll2"/>
        <w:rPr>
          <w:rFonts w:asciiTheme="minorHAnsi" w:eastAsiaTheme="minorEastAsia" w:hAnsiTheme="minorHAnsi" w:cstheme="minorBidi"/>
          <w:noProof/>
          <w:sz w:val="22"/>
          <w:szCs w:val="22"/>
        </w:rPr>
      </w:pPr>
      <w:hyperlink w:anchor="_Toc33443028" w:history="1">
        <w:r w:rsidRPr="00AA00BF">
          <w:rPr>
            <w:rStyle w:val="Hyperlnk"/>
            <w:noProof/>
          </w:rPr>
          <w:t>5.3</w:t>
        </w:r>
        <w:r>
          <w:rPr>
            <w:rFonts w:asciiTheme="minorHAnsi" w:eastAsiaTheme="minorEastAsia" w:hAnsiTheme="minorHAnsi" w:cstheme="minorBidi"/>
            <w:noProof/>
            <w:sz w:val="22"/>
            <w:szCs w:val="22"/>
          </w:rPr>
          <w:tab/>
        </w:r>
        <w:r w:rsidRPr="00AA00BF">
          <w:rPr>
            <w:rStyle w:val="Hyperlnk"/>
            <w:noProof/>
          </w:rPr>
          <w:t>Ingående styrda objekt</w:t>
        </w:r>
        <w:r>
          <w:rPr>
            <w:noProof/>
            <w:webHidden/>
          </w:rPr>
          <w:tab/>
        </w:r>
        <w:r>
          <w:rPr>
            <w:noProof/>
            <w:webHidden/>
          </w:rPr>
          <w:fldChar w:fldCharType="begin"/>
        </w:r>
        <w:r>
          <w:rPr>
            <w:noProof/>
            <w:webHidden/>
          </w:rPr>
          <w:instrText xml:space="preserve"> PAGEREF _Toc33443028 \h </w:instrText>
        </w:r>
        <w:r>
          <w:rPr>
            <w:noProof/>
            <w:webHidden/>
          </w:rPr>
        </w:r>
        <w:r>
          <w:rPr>
            <w:noProof/>
            <w:webHidden/>
          </w:rPr>
          <w:fldChar w:fldCharType="separate"/>
        </w:r>
        <w:r w:rsidR="009E7AFA">
          <w:rPr>
            <w:noProof/>
            <w:webHidden/>
          </w:rPr>
          <w:t>31</w:t>
        </w:r>
        <w:r>
          <w:rPr>
            <w:noProof/>
            <w:webHidden/>
          </w:rPr>
          <w:fldChar w:fldCharType="end"/>
        </w:r>
      </w:hyperlink>
    </w:p>
    <w:p w14:paraId="07067319" w14:textId="72A16E6A" w:rsidR="00FB1E2A" w:rsidRDefault="00FB1E2A">
      <w:pPr>
        <w:pStyle w:val="Innehll3"/>
        <w:tabs>
          <w:tab w:val="left" w:pos="1200"/>
        </w:tabs>
        <w:rPr>
          <w:rFonts w:asciiTheme="minorHAnsi" w:eastAsiaTheme="minorEastAsia" w:hAnsiTheme="minorHAnsi" w:cstheme="minorBidi"/>
          <w:smallCaps w:val="0"/>
          <w:noProof/>
          <w:szCs w:val="22"/>
        </w:rPr>
      </w:pPr>
      <w:hyperlink w:anchor="_Toc33443029" w:history="1">
        <w:r w:rsidRPr="00AA00BF">
          <w:rPr>
            <w:rStyle w:val="Hyperlnk"/>
            <w:noProof/>
          </w:rPr>
          <w:t>5.3.1</w:t>
        </w:r>
        <w:r>
          <w:rPr>
            <w:rFonts w:asciiTheme="minorHAnsi" w:eastAsiaTheme="minorEastAsia" w:hAnsiTheme="minorHAnsi" w:cstheme="minorBidi"/>
            <w:smallCaps w:val="0"/>
            <w:noProof/>
            <w:szCs w:val="22"/>
          </w:rPr>
          <w:tab/>
        </w:r>
        <w:r w:rsidRPr="00AA00BF">
          <w:rPr>
            <w:rStyle w:val="Hyperlnk"/>
            <w:noProof/>
          </w:rPr>
          <w:t>Reduktionsgasvärmare, (PGH eller RGV)</w:t>
        </w:r>
        <w:r>
          <w:rPr>
            <w:noProof/>
            <w:webHidden/>
          </w:rPr>
          <w:tab/>
        </w:r>
        <w:r>
          <w:rPr>
            <w:noProof/>
            <w:webHidden/>
          </w:rPr>
          <w:fldChar w:fldCharType="begin"/>
        </w:r>
        <w:r>
          <w:rPr>
            <w:noProof/>
            <w:webHidden/>
          </w:rPr>
          <w:instrText xml:space="preserve"> PAGEREF _Toc33443029 \h </w:instrText>
        </w:r>
        <w:r>
          <w:rPr>
            <w:noProof/>
            <w:webHidden/>
          </w:rPr>
        </w:r>
        <w:r>
          <w:rPr>
            <w:noProof/>
            <w:webHidden/>
          </w:rPr>
          <w:fldChar w:fldCharType="separate"/>
        </w:r>
        <w:r w:rsidR="009E7AFA">
          <w:rPr>
            <w:noProof/>
            <w:webHidden/>
          </w:rPr>
          <w:t>31</w:t>
        </w:r>
        <w:r>
          <w:rPr>
            <w:noProof/>
            <w:webHidden/>
          </w:rPr>
          <w:fldChar w:fldCharType="end"/>
        </w:r>
      </w:hyperlink>
    </w:p>
    <w:p w14:paraId="1D7A4519" w14:textId="7DB1E0AC" w:rsidR="00FB1E2A" w:rsidRDefault="00FB1E2A">
      <w:pPr>
        <w:pStyle w:val="Innehll3"/>
        <w:tabs>
          <w:tab w:val="left" w:pos="1200"/>
        </w:tabs>
        <w:rPr>
          <w:rFonts w:asciiTheme="minorHAnsi" w:eastAsiaTheme="minorEastAsia" w:hAnsiTheme="minorHAnsi" w:cstheme="minorBidi"/>
          <w:smallCaps w:val="0"/>
          <w:noProof/>
          <w:szCs w:val="22"/>
        </w:rPr>
      </w:pPr>
      <w:hyperlink w:anchor="_Toc33443030" w:history="1">
        <w:r w:rsidRPr="00AA00BF">
          <w:rPr>
            <w:rStyle w:val="Hyperlnk"/>
            <w:noProof/>
          </w:rPr>
          <w:t>5.3.2</w:t>
        </w:r>
        <w:r>
          <w:rPr>
            <w:rFonts w:asciiTheme="minorHAnsi" w:eastAsiaTheme="minorEastAsia" w:hAnsiTheme="minorHAnsi" w:cstheme="minorBidi"/>
            <w:smallCaps w:val="0"/>
            <w:noProof/>
            <w:szCs w:val="22"/>
          </w:rPr>
          <w:tab/>
        </w:r>
        <w:r w:rsidRPr="00AA00BF">
          <w:rPr>
            <w:rStyle w:val="Hyperlnk"/>
            <w:noProof/>
          </w:rPr>
          <w:t>Rökgaser</w:t>
        </w:r>
        <w:r>
          <w:rPr>
            <w:noProof/>
            <w:webHidden/>
          </w:rPr>
          <w:tab/>
        </w:r>
        <w:r>
          <w:rPr>
            <w:noProof/>
            <w:webHidden/>
          </w:rPr>
          <w:fldChar w:fldCharType="begin"/>
        </w:r>
        <w:r>
          <w:rPr>
            <w:noProof/>
            <w:webHidden/>
          </w:rPr>
          <w:instrText xml:space="preserve"> PAGEREF _Toc33443030 \h </w:instrText>
        </w:r>
        <w:r>
          <w:rPr>
            <w:noProof/>
            <w:webHidden/>
          </w:rPr>
        </w:r>
        <w:r>
          <w:rPr>
            <w:noProof/>
            <w:webHidden/>
          </w:rPr>
          <w:fldChar w:fldCharType="separate"/>
        </w:r>
        <w:r w:rsidR="009E7AFA">
          <w:rPr>
            <w:noProof/>
            <w:webHidden/>
          </w:rPr>
          <w:t>31</w:t>
        </w:r>
        <w:r>
          <w:rPr>
            <w:noProof/>
            <w:webHidden/>
          </w:rPr>
          <w:fldChar w:fldCharType="end"/>
        </w:r>
      </w:hyperlink>
    </w:p>
    <w:p w14:paraId="76B9A0B4" w14:textId="5D7056AF" w:rsidR="00FB1E2A" w:rsidRDefault="00FB1E2A">
      <w:pPr>
        <w:pStyle w:val="Innehll3"/>
        <w:tabs>
          <w:tab w:val="left" w:pos="1200"/>
        </w:tabs>
        <w:rPr>
          <w:rFonts w:asciiTheme="minorHAnsi" w:eastAsiaTheme="minorEastAsia" w:hAnsiTheme="minorHAnsi" w:cstheme="minorBidi"/>
          <w:smallCaps w:val="0"/>
          <w:noProof/>
          <w:szCs w:val="22"/>
        </w:rPr>
      </w:pPr>
      <w:hyperlink w:anchor="_Toc33443031" w:history="1">
        <w:r w:rsidRPr="00AA00BF">
          <w:rPr>
            <w:rStyle w:val="Hyperlnk"/>
            <w:noProof/>
          </w:rPr>
          <w:t>5.3.3</w:t>
        </w:r>
        <w:r>
          <w:rPr>
            <w:rFonts w:asciiTheme="minorHAnsi" w:eastAsiaTheme="minorEastAsia" w:hAnsiTheme="minorHAnsi" w:cstheme="minorBidi"/>
            <w:smallCaps w:val="0"/>
            <w:noProof/>
            <w:szCs w:val="22"/>
          </w:rPr>
          <w:tab/>
        </w:r>
        <w:r w:rsidRPr="00AA00BF">
          <w:rPr>
            <w:rStyle w:val="Hyperlnk"/>
            <w:noProof/>
          </w:rPr>
          <w:t>Flamvakt</w:t>
        </w:r>
        <w:r>
          <w:rPr>
            <w:noProof/>
            <w:webHidden/>
          </w:rPr>
          <w:tab/>
        </w:r>
        <w:r>
          <w:rPr>
            <w:noProof/>
            <w:webHidden/>
          </w:rPr>
          <w:fldChar w:fldCharType="begin"/>
        </w:r>
        <w:r>
          <w:rPr>
            <w:noProof/>
            <w:webHidden/>
          </w:rPr>
          <w:instrText xml:space="preserve"> PAGEREF _Toc33443031 \h </w:instrText>
        </w:r>
        <w:r>
          <w:rPr>
            <w:noProof/>
            <w:webHidden/>
          </w:rPr>
        </w:r>
        <w:r>
          <w:rPr>
            <w:noProof/>
            <w:webHidden/>
          </w:rPr>
          <w:fldChar w:fldCharType="separate"/>
        </w:r>
        <w:r w:rsidR="009E7AFA">
          <w:rPr>
            <w:noProof/>
            <w:webHidden/>
          </w:rPr>
          <w:t>33</w:t>
        </w:r>
        <w:r>
          <w:rPr>
            <w:noProof/>
            <w:webHidden/>
          </w:rPr>
          <w:fldChar w:fldCharType="end"/>
        </w:r>
      </w:hyperlink>
    </w:p>
    <w:p w14:paraId="4A570450" w14:textId="3F221B07" w:rsidR="00FB1E2A" w:rsidRDefault="00FB1E2A">
      <w:pPr>
        <w:pStyle w:val="Innehll3"/>
        <w:tabs>
          <w:tab w:val="left" w:pos="1200"/>
        </w:tabs>
        <w:rPr>
          <w:rFonts w:asciiTheme="minorHAnsi" w:eastAsiaTheme="minorEastAsia" w:hAnsiTheme="minorHAnsi" w:cstheme="minorBidi"/>
          <w:smallCaps w:val="0"/>
          <w:noProof/>
          <w:szCs w:val="22"/>
        </w:rPr>
      </w:pPr>
      <w:hyperlink w:anchor="_Toc33443032" w:history="1">
        <w:r w:rsidRPr="00AA00BF">
          <w:rPr>
            <w:rStyle w:val="Hyperlnk"/>
            <w:noProof/>
          </w:rPr>
          <w:t>5.3.4</w:t>
        </w:r>
        <w:r>
          <w:rPr>
            <w:rFonts w:asciiTheme="minorHAnsi" w:eastAsiaTheme="minorEastAsia" w:hAnsiTheme="minorHAnsi" w:cstheme="minorBidi"/>
            <w:smallCaps w:val="0"/>
            <w:noProof/>
            <w:szCs w:val="22"/>
          </w:rPr>
          <w:tab/>
        </w:r>
        <w:r w:rsidRPr="00AA00BF">
          <w:rPr>
            <w:rStyle w:val="Hyperlnk"/>
            <w:noProof/>
          </w:rPr>
          <w:t>Luftspjäll</w:t>
        </w:r>
        <w:r>
          <w:rPr>
            <w:noProof/>
            <w:webHidden/>
          </w:rPr>
          <w:tab/>
        </w:r>
        <w:r>
          <w:rPr>
            <w:noProof/>
            <w:webHidden/>
          </w:rPr>
          <w:fldChar w:fldCharType="begin"/>
        </w:r>
        <w:r>
          <w:rPr>
            <w:noProof/>
            <w:webHidden/>
          </w:rPr>
          <w:instrText xml:space="preserve"> PAGEREF _Toc33443032 \h </w:instrText>
        </w:r>
        <w:r>
          <w:rPr>
            <w:noProof/>
            <w:webHidden/>
          </w:rPr>
        </w:r>
        <w:r>
          <w:rPr>
            <w:noProof/>
            <w:webHidden/>
          </w:rPr>
          <w:fldChar w:fldCharType="separate"/>
        </w:r>
        <w:r w:rsidR="009E7AFA">
          <w:rPr>
            <w:noProof/>
            <w:webHidden/>
          </w:rPr>
          <w:t>33</w:t>
        </w:r>
        <w:r>
          <w:rPr>
            <w:noProof/>
            <w:webHidden/>
          </w:rPr>
          <w:fldChar w:fldCharType="end"/>
        </w:r>
      </w:hyperlink>
    </w:p>
    <w:p w14:paraId="074D52B3" w14:textId="65BA0E7C" w:rsidR="00FB1E2A" w:rsidRDefault="00FB1E2A">
      <w:pPr>
        <w:pStyle w:val="Innehll3"/>
        <w:tabs>
          <w:tab w:val="left" w:pos="1200"/>
        </w:tabs>
        <w:rPr>
          <w:rFonts w:asciiTheme="minorHAnsi" w:eastAsiaTheme="minorEastAsia" w:hAnsiTheme="minorHAnsi" w:cstheme="minorBidi"/>
          <w:smallCaps w:val="0"/>
          <w:noProof/>
          <w:szCs w:val="22"/>
        </w:rPr>
      </w:pPr>
      <w:hyperlink w:anchor="_Toc33443033" w:history="1">
        <w:r w:rsidRPr="00AA00BF">
          <w:rPr>
            <w:rStyle w:val="Hyperlnk"/>
            <w:noProof/>
          </w:rPr>
          <w:t>5.3.5</w:t>
        </w:r>
        <w:r>
          <w:rPr>
            <w:rFonts w:asciiTheme="minorHAnsi" w:eastAsiaTheme="minorEastAsia" w:hAnsiTheme="minorHAnsi" w:cstheme="minorBidi"/>
            <w:smallCaps w:val="0"/>
            <w:noProof/>
            <w:szCs w:val="22"/>
          </w:rPr>
          <w:tab/>
        </w:r>
        <w:r w:rsidRPr="00AA00BF">
          <w:rPr>
            <w:rStyle w:val="Hyperlnk"/>
            <w:noProof/>
          </w:rPr>
          <w:t>Val bränsle</w:t>
        </w:r>
        <w:r>
          <w:rPr>
            <w:noProof/>
            <w:webHidden/>
          </w:rPr>
          <w:tab/>
        </w:r>
        <w:r>
          <w:rPr>
            <w:noProof/>
            <w:webHidden/>
          </w:rPr>
          <w:fldChar w:fldCharType="begin"/>
        </w:r>
        <w:r>
          <w:rPr>
            <w:noProof/>
            <w:webHidden/>
          </w:rPr>
          <w:instrText xml:space="preserve"> PAGEREF _Toc33443033 \h </w:instrText>
        </w:r>
        <w:r>
          <w:rPr>
            <w:noProof/>
            <w:webHidden/>
          </w:rPr>
        </w:r>
        <w:r>
          <w:rPr>
            <w:noProof/>
            <w:webHidden/>
          </w:rPr>
          <w:fldChar w:fldCharType="separate"/>
        </w:r>
        <w:r w:rsidR="009E7AFA">
          <w:rPr>
            <w:noProof/>
            <w:webHidden/>
          </w:rPr>
          <w:t>33</w:t>
        </w:r>
        <w:r>
          <w:rPr>
            <w:noProof/>
            <w:webHidden/>
          </w:rPr>
          <w:fldChar w:fldCharType="end"/>
        </w:r>
      </w:hyperlink>
    </w:p>
    <w:p w14:paraId="3C6A4424" w14:textId="50864589" w:rsidR="00FB1E2A" w:rsidRDefault="00FB1E2A">
      <w:pPr>
        <w:pStyle w:val="Innehll3"/>
        <w:tabs>
          <w:tab w:val="left" w:pos="1200"/>
        </w:tabs>
        <w:rPr>
          <w:rFonts w:asciiTheme="minorHAnsi" w:eastAsiaTheme="minorEastAsia" w:hAnsiTheme="minorHAnsi" w:cstheme="minorBidi"/>
          <w:smallCaps w:val="0"/>
          <w:noProof/>
          <w:szCs w:val="22"/>
        </w:rPr>
      </w:pPr>
      <w:hyperlink w:anchor="_Toc33443034" w:history="1">
        <w:r w:rsidRPr="00AA00BF">
          <w:rPr>
            <w:rStyle w:val="Hyperlnk"/>
            <w:noProof/>
          </w:rPr>
          <w:t>5.3.6</w:t>
        </w:r>
        <w:r>
          <w:rPr>
            <w:rFonts w:asciiTheme="minorHAnsi" w:eastAsiaTheme="minorEastAsia" w:hAnsiTheme="minorHAnsi" w:cstheme="minorBidi"/>
            <w:smallCaps w:val="0"/>
            <w:noProof/>
            <w:szCs w:val="22"/>
          </w:rPr>
          <w:tab/>
        </w:r>
        <w:r w:rsidRPr="00AA00BF">
          <w:rPr>
            <w:rStyle w:val="Hyperlnk"/>
            <w:noProof/>
          </w:rPr>
          <w:t>Överordnad regulator bränsleflöde</w:t>
        </w:r>
        <w:r>
          <w:rPr>
            <w:noProof/>
            <w:webHidden/>
          </w:rPr>
          <w:tab/>
        </w:r>
        <w:r>
          <w:rPr>
            <w:noProof/>
            <w:webHidden/>
          </w:rPr>
          <w:fldChar w:fldCharType="begin"/>
        </w:r>
        <w:r>
          <w:rPr>
            <w:noProof/>
            <w:webHidden/>
          </w:rPr>
          <w:instrText xml:space="preserve"> PAGEREF _Toc33443034 \h </w:instrText>
        </w:r>
        <w:r>
          <w:rPr>
            <w:noProof/>
            <w:webHidden/>
          </w:rPr>
        </w:r>
        <w:r>
          <w:rPr>
            <w:noProof/>
            <w:webHidden/>
          </w:rPr>
          <w:fldChar w:fldCharType="separate"/>
        </w:r>
        <w:r w:rsidR="009E7AFA">
          <w:rPr>
            <w:noProof/>
            <w:webHidden/>
          </w:rPr>
          <w:t>34</w:t>
        </w:r>
        <w:r>
          <w:rPr>
            <w:noProof/>
            <w:webHidden/>
          </w:rPr>
          <w:fldChar w:fldCharType="end"/>
        </w:r>
      </w:hyperlink>
    </w:p>
    <w:p w14:paraId="53C4EBDF" w14:textId="4368D56B" w:rsidR="00FB1E2A" w:rsidRDefault="00FB1E2A">
      <w:pPr>
        <w:pStyle w:val="Innehll3"/>
        <w:tabs>
          <w:tab w:val="left" w:pos="1200"/>
        </w:tabs>
        <w:rPr>
          <w:rFonts w:asciiTheme="minorHAnsi" w:eastAsiaTheme="minorEastAsia" w:hAnsiTheme="minorHAnsi" w:cstheme="minorBidi"/>
          <w:smallCaps w:val="0"/>
          <w:noProof/>
          <w:szCs w:val="22"/>
        </w:rPr>
      </w:pPr>
      <w:hyperlink w:anchor="_Toc33443035" w:history="1">
        <w:r w:rsidRPr="00AA00BF">
          <w:rPr>
            <w:rStyle w:val="Hyperlnk"/>
            <w:noProof/>
          </w:rPr>
          <w:t>5.3.7</w:t>
        </w:r>
        <w:r>
          <w:rPr>
            <w:rFonts w:asciiTheme="minorHAnsi" w:eastAsiaTheme="minorEastAsia" w:hAnsiTheme="minorHAnsi" w:cstheme="minorBidi"/>
            <w:smallCaps w:val="0"/>
            <w:noProof/>
            <w:szCs w:val="22"/>
          </w:rPr>
          <w:tab/>
        </w:r>
        <w:r w:rsidRPr="00AA00BF">
          <w:rPr>
            <w:rStyle w:val="Hyperlnk"/>
            <w:noProof/>
          </w:rPr>
          <w:t>Naturgas till brännare</w:t>
        </w:r>
        <w:r>
          <w:rPr>
            <w:noProof/>
            <w:webHidden/>
          </w:rPr>
          <w:tab/>
        </w:r>
        <w:r>
          <w:rPr>
            <w:noProof/>
            <w:webHidden/>
          </w:rPr>
          <w:fldChar w:fldCharType="begin"/>
        </w:r>
        <w:r>
          <w:rPr>
            <w:noProof/>
            <w:webHidden/>
          </w:rPr>
          <w:instrText xml:space="preserve"> PAGEREF _Toc33443035 \h </w:instrText>
        </w:r>
        <w:r>
          <w:rPr>
            <w:noProof/>
            <w:webHidden/>
          </w:rPr>
        </w:r>
        <w:r>
          <w:rPr>
            <w:noProof/>
            <w:webHidden/>
          </w:rPr>
          <w:fldChar w:fldCharType="separate"/>
        </w:r>
        <w:r w:rsidR="009E7AFA">
          <w:rPr>
            <w:noProof/>
            <w:webHidden/>
          </w:rPr>
          <w:t>35</w:t>
        </w:r>
        <w:r>
          <w:rPr>
            <w:noProof/>
            <w:webHidden/>
          </w:rPr>
          <w:fldChar w:fldCharType="end"/>
        </w:r>
      </w:hyperlink>
    </w:p>
    <w:p w14:paraId="4499BF33" w14:textId="79C5A5AD" w:rsidR="00FB1E2A" w:rsidRDefault="00FB1E2A">
      <w:pPr>
        <w:pStyle w:val="Innehll3"/>
        <w:tabs>
          <w:tab w:val="left" w:pos="1200"/>
        </w:tabs>
        <w:rPr>
          <w:rFonts w:asciiTheme="minorHAnsi" w:eastAsiaTheme="minorEastAsia" w:hAnsiTheme="minorHAnsi" w:cstheme="minorBidi"/>
          <w:smallCaps w:val="0"/>
          <w:noProof/>
          <w:szCs w:val="22"/>
        </w:rPr>
      </w:pPr>
      <w:hyperlink w:anchor="_Toc33443036" w:history="1">
        <w:r w:rsidRPr="00AA00BF">
          <w:rPr>
            <w:rStyle w:val="Hyperlnk"/>
            <w:noProof/>
          </w:rPr>
          <w:t>5.3.8</w:t>
        </w:r>
        <w:r>
          <w:rPr>
            <w:rFonts w:asciiTheme="minorHAnsi" w:eastAsiaTheme="minorEastAsia" w:hAnsiTheme="minorHAnsi" w:cstheme="minorBidi"/>
            <w:smallCaps w:val="0"/>
            <w:noProof/>
            <w:szCs w:val="22"/>
          </w:rPr>
          <w:tab/>
        </w:r>
        <w:r w:rsidRPr="00AA00BF">
          <w:rPr>
            <w:rStyle w:val="Hyperlnk"/>
            <w:noProof/>
          </w:rPr>
          <w:t>Vätgas till brännare</w:t>
        </w:r>
        <w:r>
          <w:rPr>
            <w:noProof/>
            <w:webHidden/>
          </w:rPr>
          <w:tab/>
        </w:r>
        <w:r>
          <w:rPr>
            <w:noProof/>
            <w:webHidden/>
          </w:rPr>
          <w:fldChar w:fldCharType="begin"/>
        </w:r>
        <w:r>
          <w:rPr>
            <w:noProof/>
            <w:webHidden/>
          </w:rPr>
          <w:instrText xml:space="preserve"> PAGEREF _Toc33443036 \h </w:instrText>
        </w:r>
        <w:r>
          <w:rPr>
            <w:noProof/>
            <w:webHidden/>
          </w:rPr>
        </w:r>
        <w:r>
          <w:rPr>
            <w:noProof/>
            <w:webHidden/>
          </w:rPr>
          <w:fldChar w:fldCharType="separate"/>
        </w:r>
        <w:r w:rsidR="009E7AFA">
          <w:rPr>
            <w:noProof/>
            <w:webHidden/>
          </w:rPr>
          <w:t>39</w:t>
        </w:r>
        <w:r>
          <w:rPr>
            <w:noProof/>
            <w:webHidden/>
          </w:rPr>
          <w:fldChar w:fldCharType="end"/>
        </w:r>
      </w:hyperlink>
    </w:p>
    <w:p w14:paraId="5948E4A9" w14:textId="61634A43" w:rsidR="00FB1E2A" w:rsidRDefault="00FB1E2A">
      <w:pPr>
        <w:pStyle w:val="Innehll1"/>
        <w:rPr>
          <w:rFonts w:asciiTheme="minorHAnsi" w:eastAsiaTheme="minorEastAsia" w:hAnsiTheme="minorHAnsi" w:cstheme="minorBidi"/>
          <w:b w:val="0"/>
          <w:noProof/>
          <w:sz w:val="22"/>
          <w:szCs w:val="22"/>
        </w:rPr>
      </w:pPr>
      <w:hyperlink w:anchor="_Toc33443037" w:history="1">
        <w:r w:rsidRPr="00AA00BF">
          <w:rPr>
            <w:rStyle w:val="Hyperlnk"/>
            <w:noProof/>
          </w:rPr>
          <w:t>6</w:t>
        </w:r>
        <w:r>
          <w:rPr>
            <w:rFonts w:asciiTheme="minorHAnsi" w:eastAsiaTheme="minorEastAsia" w:hAnsiTheme="minorHAnsi" w:cstheme="minorBidi"/>
            <w:b w:val="0"/>
            <w:noProof/>
            <w:sz w:val="22"/>
            <w:szCs w:val="22"/>
          </w:rPr>
          <w:tab/>
        </w:r>
        <w:r w:rsidRPr="00AA00BF">
          <w:rPr>
            <w:rStyle w:val="Hyperlnk"/>
            <w:noProof/>
          </w:rPr>
          <w:t>Referenser</w:t>
        </w:r>
        <w:r>
          <w:rPr>
            <w:noProof/>
            <w:webHidden/>
          </w:rPr>
          <w:tab/>
        </w:r>
        <w:r>
          <w:rPr>
            <w:noProof/>
            <w:webHidden/>
          </w:rPr>
          <w:fldChar w:fldCharType="begin"/>
        </w:r>
        <w:r>
          <w:rPr>
            <w:noProof/>
            <w:webHidden/>
          </w:rPr>
          <w:instrText xml:space="preserve"> PAGEREF _Toc33443037 \h </w:instrText>
        </w:r>
        <w:r>
          <w:rPr>
            <w:noProof/>
            <w:webHidden/>
          </w:rPr>
        </w:r>
        <w:r>
          <w:rPr>
            <w:noProof/>
            <w:webHidden/>
          </w:rPr>
          <w:fldChar w:fldCharType="separate"/>
        </w:r>
        <w:r w:rsidR="009E7AFA">
          <w:rPr>
            <w:noProof/>
            <w:webHidden/>
          </w:rPr>
          <w:t>42</w:t>
        </w:r>
        <w:r>
          <w:rPr>
            <w:noProof/>
            <w:webHidden/>
          </w:rPr>
          <w:fldChar w:fldCharType="end"/>
        </w:r>
      </w:hyperlink>
    </w:p>
    <w:p w14:paraId="5C791F21" w14:textId="57E40A0E" w:rsidR="00FB1E2A" w:rsidRDefault="00FB1E2A">
      <w:pPr>
        <w:pStyle w:val="Innehll2"/>
        <w:rPr>
          <w:rFonts w:asciiTheme="minorHAnsi" w:eastAsiaTheme="minorEastAsia" w:hAnsiTheme="minorHAnsi" w:cstheme="minorBidi"/>
          <w:noProof/>
          <w:sz w:val="22"/>
          <w:szCs w:val="22"/>
        </w:rPr>
      </w:pPr>
      <w:hyperlink w:anchor="_Toc33443038" w:history="1">
        <w:r w:rsidRPr="00AA00BF">
          <w:rPr>
            <w:rStyle w:val="Hyperlnk"/>
            <w:noProof/>
          </w:rPr>
          <w:t>6.1</w:t>
        </w:r>
        <w:r>
          <w:rPr>
            <w:rFonts w:asciiTheme="minorHAnsi" w:eastAsiaTheme="minorEastAsia" w:hAnsiTheme="minorHAnsi" w:cstheme="minorBidi"/>
            <w:noProof/>
            <w:sz w:val="22"/>
            <w:szCs w:val="22"/>
          </w:rPr>
          <w:tab/>
        </w:r>
        <w:r w:rsidRPr="00AA00BF">
          <w:rPr>
            <w:rStyle w:val="Hyperlnk"/>
            <w:noProof/>
          </w:rPr>
          <w:t>PGH, RGV och Syrgasinjektion</w:t>
        </w:r>
        <w:r>
          <w:rPr>
            <w:noProof/>
            <w:webHidden/>
          </w:rPr>
          <w:tab/>
        </w:r>
        <w:r>
          <w:rPr>
            <w:noProof/>
            <w:webHidden/>
          </w:rPr>
          <w:fldChar w:fldCharType="begin"/>
        </w:r>
        <w:r>
          <w:rPr>
            <w:noProof/>
            <w:webHidden/>
          </w:rPr>
          <w:instrText xml:space="preserve"> PAGEREF _Toc33443038 \h </w:instrText>
        </w:r>
        <w:r>
          <w:rPr>
            <w:noProof/>
            <w:webHidden/>
          </w:rPr>
        </w:r>
        <w:r>
          <w:rPr>
            <w:noProof/>
            <w:webHidden/>
          </w:rPr>
          <w:fldChar w:fldCharType="separate"/>
        </w:r>
        <w:r w:rsidR="009E7AFA">
          <w:rPr>
            <w:noProof/>
            <w:webHidden/>
          </w:rPr>
          <w:t>42</w:t>
        </w:r>
        <w:r>
          <w:rPr>
            <w:noProof/>
            <w:webHidden/>
          </w:rPr>
          <w:fldChar w:fldCharType="end"/>
        </w:r>
      </w:hyperlink>
    </w:p>
    <w:p w14:paraId="1B4FB2E1" w14:textId="460D0CEE" w:rsidR="00B4255D" w:rsidRDefault="00FD5DDD" w:rsidP="00A9420C">
      <w:pPr>
        <w:pStyle w:val="Innehll2"/>
      </w:pPr>
      <w:r>
        <w:rPr>
          <w:b/>
          <w:sz w:val="20"/>
        </w:rPr>
        <w:fldChar w:fldCharType="end"/>
      </w:r>
      <w:r w:rsidR="00B4255D">
        <w:br w:type="page"/>
      </w:r>
    </w:p>
    <w:p w14:paraId="189DD5BA" w14:textId="56E31474" w:rsidR="00670D7D" w:rsidRDefault="00670D7D" w:rsidP="00670D7D">
      <w:pPr>
        <w:pStyle w:val="Brdtext"/>
      </w:pPr>
      <w:proofErr w:type="spellStart"/>
      <w:r w:rsidRPr="00670D7D">
        <w:rPr>
          <w:highlight w:val="yellow"/>
        </w:rPr>
        <w:lastRenderedPageBreak/>
        <w:t>Gulmarkerat</w:t>
      </w:r>
      <w:proofErr w:type="spellEnd"/>
      <w:r>
        <w:t xml:space="preserve"> avser osäkra/saknade data!</w:t>
      </w:r>
    </w:p>
    <w:p w14:paraId="134C88A0" w14:textId="4F525E2A" w:rsidR="00FF1F21" w:rsidRPr="00670D7D" w:rsidRDefault="00FF1F21" w:rsidP="00670D7D">
      <w:pPr>
        <w:pStyle w:val="Brdtext"/>
      </w:pPr>
      <w:r w:rsidRPr="00FF1F21">
        <w:rPr>
          <w:color w:val="FF0000"/>
        </w:rPr>
        <w:t>Röd text avser ändringar sedan</w:t>
      </w:r>
      <w:r w:rsidR="00713E41">
        <w:rPr>
          <w:color w:val="FF0000"/>
        </w:rPr>
        <w:t xml:space="preserve"> Rev</w:t>
      </w:r>
      <w:r w:rsidR="005D6531">
        <w:rPr>
          <w:color w:val="FF0000"/>
        </w:rPr>
        <w:t>3</w:t>
      </w:r>
      <w:r w:rsidRPr="00FF1F21">
        <w:rPr>
          <w:color w:val="FF0000"/>
        </w:rPr>
        <w:t>!</w:t>
      </w:r>
    </w:p>
    <w:p w14:paraId="5B8E307D" w14:textId="77777777" w:rsidR="00B9470E" w:rsidRPr="005D6531" w:rsidRDefault="00B9470E" w:rsidP="00B9470E">
      <w:pPr>
        <w:pStyle w:val="Rubrik1"/>
        <w:numPr>
          <w:ilvl w:val="0"/>
          <w:numId w:val="1"/>
        </w:numPr>
      </w:pPr>
      <w:bookmarkStart w:id="4" w:name="_Toc19748331"/>
      <w:bookmarkStart w:id="5" w:name="_Toc380404782"/>
      <w:bookmarkStart w:id="6" w:name="_Toc33442995"/>
      <w:bookmarkEnd w:id="3"/>
      <w:r w:rsidRPr="005D6531">
        <w:t>Inledning</w:t>
      </w:r>
      <w:bookmarkEnd w:id="4"/>
      <w:bookmarkEnd w:id="6"/>
    </w:p>
    <w:p w14:paraId="78E70193" w14:textId="472B73A8" w:rsidR="00B9470E" w:rsidRPr="005D6531" w:rsidRDefault="00B9470E" w:rsidP="00B9470E">
      <w:pPr>
        <w:pStyle w:val="Brdtext"/>
      </w:pPr>
      <w:r w:rsidRPr="005D6531">
        <w:t xml:space="preserve">Denna funktionsbeskrivning avser att ge grundläggande förståelse samt utgöra underlag för programkonstruktion för styrning av </w:t>
      </w:r>
      <w:r w:rsidR="001E358E" w:rsidRPr="005D6531">
        <w:t>reduktionsgasvärmare</w:t>
      </w:r>
      <w:r w:rsidRPr="005D6531">
        <w:t xml:space="preserve"> i Hybrit </w:t>
      </w:r>
      <w:proofErr w:type="spellStart"/>
      <w:r w:rsidRPr="005D6531">
        <w:t>AB’s</w:t>
      </w:r>
      <w:proofErr w:type="spellEnd"/>
      <w:r w:rsidRPr="005D6531">
        <w:t xml:space="preserve"> pilotanläggning i Luleå.</w:t>
      </w:r>
    </w:p>
    <w:p w14:paraId="51346042" w14:textId="77777777" w:rsidR="00B9470E" w:rsidRPr="005D6531" w:rsidRDefault="00B9470E" w:rsidP="00B9470E">
      <w:pPr>
        <w:pStyle w:val="Rubrik2"/>
        <w:numPr>
          <w:ilvl w:val="1"/>
          <w:numId w:val="1"/>
        </w:numPr>
      </w:pPr>
      <w:bookmarkStart w:id="7" w:name="_Toc19748332"/>
      <w:bookmarkStart w:id="8" w:name="_Toc33442996"/>
      <w:bookmarkStart w:id="9" w:name="_GoBack"/>
      <w:bookmarkEnd w:id="9"/>
      <w:r w:rsidRPr="005D6531">
        <w:t>Allmänt</w:t>
      </w:r>
      <w:bookmarkEnd w:id="7"/>
      <w:bookmarkEnd w:id="8"/>
    </w:p>
    <w:p w14:paraId="60F1DBC9" w14:textId="29B371DF" w:rsidR="004953F7" w:rsidRPr="005D6531" w:rsidRDefault="001A145A" w:rsidP="00A9420C">
      <w:pPr>
        <w:pStyle w:val="Brdtext"/>
      </w:pPr>
      <w:r w:rsidRPr="005D6531">
        <w:t xml:space="preserve">Reglering av </w:t>
      </w:r>
      <w:r w:rsidR="001E358E" w:rsidRPr="005D6531">
        <w:t>reduktionsgasvärmare (PGH) hanterar uppvärmning av reduktionsgasen genom förbränning av vätgas eller naturgas</w:t>
      </w:r>
      <w:r w:rsidR="00A9420C" w:rsidRPr="005D6531">
        <w:t>. T</w:t>
      </w:r>
      <w:r w:rsidR="001E358E" w:rsidRPr="005D6531">
        <w:t>illförsel av ånga från ångpanna</w:t>
      </w:r>
      <w:r w:rsidR="00A9420C" w:rsidRPr="005D6531">
        <w:t xml:space="preserve"> till reduktionsgasen</w:t>
      </w:r>
      <w:r w:rsidRPr="005D6531">
        <w:t>.</w:t>
      </w:r>
      <w:r w:rsidR="00A9420C" w:rsidRPr="005D6531">
        <w:t xml:space="preserve"> Efter PGH injiceras </w:t>
      </w:r>
      <w:r w:rsidR="001E358E" w:rsidRPr="005D6531">
        <w:t xml:space="preserve">syrgas </w:t>
      </w:r>
      <w:r w:rsidR="00A9420C" w:rsidRPr="005D6531">
        <w:t>i reduktionsgasen innan den når</w:t>
      </w:r>
      <w:r w:rsidR="001E358E" w:rsidRPr="005D6531">
        <w:t xml:space="preserve"> reaktorn.</w:t>
      </w:r>
    </w:p>
    <w:p w14:paraId="6C50530A" w14:textId="77777777" w:rsidR="00B9470E" w:rsidRPr="005D6531" w:rsidRDefault="00B9470E" w:rsidP="00B9470E">
      <w:pPr>
        <w:pStyle w:val="Rubrik2"/>
        <w:numPr>
          <w:ilvl w:val="1"/>
          <w:numId w:val="1"/>
        </w:numPr>
      </w:pPr>
      <w:bookmarkStart w:id="10" w:name="_Toc19748333"/>
      <w:bookmarkStart w:id="11" w:name="_Toc33442997"/>
      <w:r w:rsidRPr="005D6531">
        <w:t>Gemensamt och definitioner</w:t>
      </w:r>
      <w:bookmarkEnd w:id="10"/>
      <w:bookmarkEnd w:id="11"/>
    </w:p>
    <w:p w14:paraId="608E9B4B" w14:textId="77777777" w:rsidR="00342093" w:rsidRPr="005D6531" w:rsidRDefault="00342093" w:rsidP="00342093">
      <w:pPr>
        <w:pStyle w:val="Brdtext"/>
      </w:pPr>
    </w:p>
    <w:p w14:paraId="280DD872" w14:textId="77777777" w:rsidR="00342093" w:rsidRPr="005D6531" w:rsidRDefault="00342093" w:rsidP="00342093">
      <w:pPr>
        <w:pStyle w:val="Brdtext"/>
      </w:pPr>
      <w:r w:rsidRPr="005D6531">
        <w:t>Externa start och driftförreglingar för objekt definieras enligt följande:</w:t>
      </w:r>
    </w:p>
    <w:p w14:paraId="36355ECA" w14:textId="477B8CC4" w:rsidR="00342093" w:rsidRPr="005D6531" w:rsidRDefault="00342093" w:rsidP="000650AA">
      <w:pPr>
        <w:pStyle w:val="Brdtext"/>
        <w:numPr>
          <w:ilvl w:val="0"/>
          <w:numId w:val="4"/>
        </w:numPr>
      </w:pPr>
      <w:r w:rsidRPr="005D6531">
        <w:t>A-</w:t>
      </w:r>
      <w:proofErr w:type="spellStart"/>
      <w:r w:rsidRPr="005D6531">
        <w:t>Förregling</w:t>
      </w:r>
      <w:proofErr w:type="spellEnd"/>
      <w:r w:rsidRPr="005D6531">
        <w:t>: Process eller sekvensförregling både vid st</w:t>
      </w:r>
      <w:r w:rsidR="004B48F5" w:rsidRPr="005D6531">
        <w:t>art och drift.</w:t>
      </w:r>
    </w:p>
    <w:p w14:paraId="388228E6" w14:textId="7CFE7C17" w:rsidR="00342093" w:rsidRPr="005D6531" w:rsidRDefault="00342093" w:rsidP="000650AA">
      <w:pPr>
        <w:pStyle w:val="Brdtext"/>
        <w:numPr>
          <w:ilvl w:val="0"/>
          <w:numId w:val="4"/>
        </w:numPr>
      </w:pPr>
      <w:r w:rsidRPr="005D6531">
        <w:t>B-</w:t>
      </w:r>
      <w:proofErr w:type="spellStart"/>
      <w:r w:rsidRPr="005D6531">
        <w:t>Förregling</w:t>
      </w:r>
      <w:proofErr w:type="spellEnd"/>
      <w:r w:rsidRPr="005D6531">
        <w:t>: Maskinsäkerhetsförregling både vid st</w:t>
      </w:r>
      <w:r w:rsidR="00AB70D5" w:rsidRPr="005D6531">
        <w:t>art och drift.</w:t>
      </w:r>
    </w:p>
    <w:p w14:paraId="7467DE43" w14:textId="77777777" w:rsidR="00342093" w:rsidRPr="005D6531" w:rsidRDefault="00342093" w:rsidP="000650AA">
      <w:pPr>
        <w:pStyle w:val="Brdtext"/>
        <w:numPr>
          <w:ilvl w:val="0"/>
          <w:numId w:val="4"/>
        </w:numPr>
      </w:pPr>
      <w:r w:rsidRPr="005D6531">
        <w:t>C-</w:t>
      </w:r>
      <w:proofErr w:type="spellStart"/>
      <w:r w:rsidRPr="005D6531">
        <w:t>Förregling</w:t>
      </w:r>
      <w:proofErr w:type="spellEnd"/>
      <w:r w:rsidRPr="005D6531">
        <w:t>: Säkerhetsförregling för i första hand personsäkerhet både vid start och drift. Gäller i alla driftmoder och kan inte överridas.</w:t>
      </w:r>
    </w:p>
    <w:p w14:paraId="4FC6A0F5" w14:textId="77777777" w:rsidR="00342093" w:rsidRPr="005D6531" w:rsidRDefault="00342093" w:rsidP="000650AA">
      <w:pPr>
        <w:pStyle w:val="Brdtext"/>
        <w:numPr>
          <w:ilvl w:val="0"/>
          <w:numId w:val="4"/>
        </w:numPr>
      </w:pPr>
      <w:r w:rsidRPr="005D6531">
        <w:t>Runint1: Tidsfördröjd driftförregling. Gäller ej vid start. Används för tex. varvtalsvakter och blir giltig efter en inställbar tid som driftförregling.</w:t>
      </w:r>
    </w:p>
    <w:p w14:paraId="1219B125" w14:textId="77777777" w:rsidR="00342093" w:rsidRPr="005D6531" w:rsidRDefault="00342093" w:rsidP="00342093">
      <w:pPr>
        <w:pStyle w:val="Brdtext"/>
      </w:pPr>
      <w:r w:rsidRPr="005D6531">
        <w:t xml:space="preserve">Generellt gäller för </w:t>
      </w:r>
      <w:proofErr w:type="spellStart"/>
      <w:r w:rsidRPr="005D6531">
        <w:t>förreglingar</w:t>
      </w:r>
      <w:proofErr w:type="spellEnd"/>
      <w:r w:rsidRPr="005D6531">
        <w:t xml:space="preserve"> att låg signalnivå (</w:t>
      </w:r>
      <w:proofErr w:type="spellStart"/>
      <w:r w:rsidRPr="005D6531">
        <w:t>false</w:t>
      </w:r>
      <w:proofErr w:type="spellEnd"/>
      <w:r w:rsidRPr="005D6531">
        <w:t xml:space="preserve">, off etc.) betyder </w:t>
      </w:r>
      <w:proofErr w:type="spellStart"/>
      <w:r w:rsidRPr="005D6531">
        <w:t>förregling</w:t>
      </w:r>
      <w:proofErr w:type="spellEnd"/>
      <w:r w:rsidRPr="005D6531">
        <w:t xml:space="preserve"> aktiv om inte annat specifikt anges.</w:t>
      </w:r>
    </w:p>
    <w:bookmarkEnd w:id="5"/>
    <w:p w14:paraId="287FDC7F" w14:textId="77777777" w:rsidR="00987725" w:rsidRPr="005D6531" w:rsidRDefault="00987725" w:rsidP="00987725">
      <w:pPr>
        <w:pStyle w:val="Brdtext"/>
      </w:pPr>
      <w:proofErr w:type="spellStart"/>
      <w:r w:rsidRPr="005D6531">
        <w:t>Larmsektionering</w:t>
      </w:r>
      <w:proofErr w:type="spellEnd"/>
      <w:r w:rsidRPr="005D6531">
        <w:t xml:space="preserve"> görs enligt följande:</w:t>
      </w:r>
    </w:p>
    <w:p w14:paraId="4C3ACAC1" w14:textId="1E4CA476" w:rsidR="00987725" w:rsidRPr="005D6531" w:rsidRDefault="00987725" w:rsidP="00987725">
      <w:pPr>
        <w:pStyle w:val="Brdtext"/>
      </w:pPr>
      <w:r w:rsidRPr="005D6531">
        <w:t xml:space="preserve">Class = </w:t>
      </w:r>
      <w:proofErr w:type="spellStart"/>
      <w:r w:rsidRPr="005D6531">
        <w:t>områdesid</w:t>
      </w:r>
      <w:proofErr w:type="spellEnd"/>
      <w:r w:rsidRPr="005D6531">
        <w:t xml:space="preserve"> (tex. 343 för gasmixer)</w:t>
      </w:r>
    </w:p>
    <w:p w14:paraId="0681270F" w14:textId="77777777" w:rsidR="00987725" w:rsidRPr="005D6531" w:rsidRDefault="00987725" w:rsidP="00987725">
      <w:pPr>
        <w:pStyle w:val="Brdtext"/>
      </w:pPr>
      <w:proofErr w:type="spellStart"/>
      <w:r w:rsidRPr="005D6531">
        <w:t>Severity</w:t>
      </w:r>
      <w:proofErr w:type="spellEnd"/>
      <w:r w:rsidRPr="005D6531">
        <w:t xml:space="preserve"> 1000 för stoppande </w:t>
      </w:r>
      <w:proofErr w:type="spellStart"/>
      <w:r w:rsidRPr="005D6531">
        <w:t>förreglingar</w:t>
      </w:r>
      <w:proofErr w:type="spellEnd"/>
      <w:r w:rsidRPr="005D6531">
        <w:t xml:space="preserve"> och eller sådant som förhindrar produktion. L2 &amp; H2 larmgränser. Larmfärg = Röd</w:t>
      </w:r>
    </w:p>
    <w:p w14:paraId="23C40EDE" w14:textId="77777777" w:rsidR="00987725" w:rsidRPr="005D6531" w:rsidRDefault="00987725" w:rsidP="00987725">
      <w:pPr>
        <w:pStyle w:val="Brdtext"/>
      </w:pPr>
      <w:proofErr w:type="spellStart"/>
      <w:r w:rsidRPr="005D6531">
        <w:t>Severity</w:t>
      </w:r>
      <w:proofErr w:type="spellEnd"/>
      <w:r w:rsidRPr="005D6531">
        <w:t xml:space="preserve"> 750 för informativa ej förreglande larm L1, H1 samt default </w:t>
      </w:r>
      <w:proofErr w:type="spellStart"/>
      <w:r w:rsidRPr="005D6531">
        <w:t>severity</w:t>
      </w:r>
      <w:proofErr w:type="spellEnd"/>
      <w:r w:rsidRPr="005D6531">
        <w:t xml:space="preserve"> på objekt. Larmfärg = Orange</w:t>
      </w:r>
    </w:p>
    <w:p w14:paraId="337B18C4" w14:textId="77777777" w:rsidR="00987725" w:rsidRPr="005D6531" w:rsidRDefault="00987725" w:rsidP="00987725">
      <w:pPr>
        <w:pStyle w:val="Brdtext"/>
      </w:pPr>
      <w:proofErr w:type="spellStart"/>
      <w:r w:rsidRPr="005D6531">
        <w:t>Severity</w:t>
      </w:r>
      <w:proofErr w:type="spellEnd"/>
      <w:r w:rsidRPr="005D6531">
        <w:t xml:space="preserve"> 500 för information som inte på något sätt är kritisk. Kan tex vara L1, H1 gränser som normalt inträffar som en del av normal funktion och fungerar som upplysning till operatör. Larmfärg = Blå</w:t>
      </w:r>
    </w:p>
    <w:p w14:paraId="1471E0F0" w14:textId="77777777" w:rsidR="00987725" w:rsidRPr="005D6531" w:rsidRDefault="00987725" w:rsidP="00987725">
      <w:pPr>
        <w:pStyle w:val="Brdtext"/>
      </w:pPr>
      <w:r w:rsidRPr="005D6531">
        <w:t>Pneumatiskt eller hydrauliskt styrda On/off ventiler har normalt alltid gränslägen för positionsåterföring om inget annat anges. Dessa ansluts till ventilobjekt som lägeskvittering.</w:t>
      </w:r>
    </w:p>
    <w:p w14:paraId="6FCF0078" w14:textId="77777777" w:rsidR="00987725" w:rsidRPr="005D6531" w:rsidRDefault="00987725" w:rsidP="00987725">
      <w:pPr>
        <w:pStyle w:val="Brdtext"/>
      </w:pPr>
      <w:r w:rsidRPr="005D6531">
        <w:t xml:space="preserve">Öppen = Ventilens </w:t>
      </w:r>
      <w:proofErr w:type="spellStart"/>
      <w:r w:rsidRPr="005D6531">
        <w:t>tagnamn</w:t>
      </w:r>
      <w:proofErr w:type="spellEnd"/>
      <w:r w:rsidRPr="005D6531">
        <w:t xml:space="preserve"> -GSO, -GS1</w:t>
      </w:r>
      <w:r w:rsidRPr="005D6531">
        <w:br/>
        <w:t xml:space="preserve">Stängd = Ventilens </w:t>
      </w:r>
      <w:proofErr w:type="spellStart"/>
      <w:r w:rsidRPr="005D6531">
        <w:t>tagnamn</w:t>
      </w:r>
      <w:proofErr w:type="spellEnd"/>
      <w:r w:rsidRPr="005D6531">
        <w:t xml:space="preserve"> -GSS, -GS2</w:t>
      </w:r>
    </w:p>
    <w:p w14:paraId="7351FF04" w14:textId="77777777" w:rsidR="00987725" w:rsidRPr="005D6531" w:rsidRDefault="00987725" w:rsidP="00987725">
      <w:pPr>
        <w:pStyle w:val="Brdtext"/>
      </w:pPr>
      <w:r w:rsidRPr="005D6531">
        <w:t xml:space="preserve">Reglerventiler har normalt alltid analog 4-20mA givare för positionsåterföring (0 – 100%) om inget annat anges. Denna signal kopplas till regulator eller i förekommande fall till handstation för visning av ventilens verkliga läge. </w:t>
      </w:r>
    </w:p>
    <w:p w14:paraId="2BB12D5F" w14:textId="77777777" w:rsidR="00987725" w:rsidRPr="005D6531" w:rsidRDefault="00987725" w:rsidP="00987725">
      <w:pPr>
        <w:pStyle w:val="Brdtext"/>
      </w:pPr>
      <w:r w:rsidRPr="005D6531">
        <w:lastRenderedPageBreak/>
        <w:t>Öppen = 100%</w:t>
      </w:r>
      <w:r w:rsidRPr="005D6531">
        <w:br/>
        <w:t>Stängd = 0%</w:t>
      </w:r>
      <w:r w:rsidRPr="005D6531">
        <w:br/>
        <w:t xml:space="preserve">Signalnamn = Ventilens </w:t>
      </w:r>
      <w:proofErr w:type="spellStart"/>
      <w:r w:rsidRPr="005D6531">
        <w:t>tagnamn</w:t>
      </w:r>
      <w:proofErr w:type="spellEnd"/>
      <w:r w:rsidRPr="005D6531">
        <w:t xml:space="preserve"> -GI1</w:t>
      </w:r>
    </w:p>
    <w:p w14:paraId="01C253A5" w14:textId="47266529" w:rsidR="006478C1" w:rsidRPr="005D6531" w:rsidRDefault="0086596B" w:rsidP="0086596B">
      <w:pPr>
        <w:pStyle w:val="Rubrik2"/>
      </w:pPr>
      <w:bookmarkStart w:id="12" w:name="_Toc33442998"/>
      <w:r w:rsidRPr="005D6531">
        <w:t>Gaser</w:t>
      </w:r>
      <w:bookmarkEnd w:id="12"/>
    </w:p>
    <w:p w14:paraId="6205AABF" w14:textId="77777777" w:rsidR="0086596B" w:rsidRPr="005D6531" w:rsidRDefault="0086596B"/>
    <w:p w14:paraId="38787C8E" w14:textId="53F52B68" w:rsidR="003D7B77" w:rsidRPr="005D6531" w:rsidRDefault="003D7B77" w:rsidP="003D7B77">
      <w:pPr>
        <w:pStyle w:val="Brdtext"/>
      </w:pPr>
      <w:r w:rsidRPr="005D6531">
        <w:t xml:space="preserve">Se </w:t>
      </w:r>
      <w:r w:rsidR="00987725" w:rsidRPr="005D6531">
        <w:t>funktionsbeskrivning reglering gasflöden.</w:t>
      </w:r>
    </w:p>
    <w:p w14:paraId="2B4F5F4A" w14:textId="77777777" w:rsidR="0099053E" w:rsidRPr="005D6531" w:rsidRDefault="0099053E" w:rsidP="0099053E">
      <w:pPr>
        <w:pStyle w:val="Rubrik2"/>
      </w:pPr>
      <w:bookmarkStart w:id="13" w:name="_Toc33442999"/>
      <w:r w:rsidRPr="005D6531">
        <w:t>Täthetskontroll</w:t>
      </w:r>
      <w:bookmarkEnd w:id="13"/>
    </w:p>
    <w:p w14:paraId="1F0755D4" w14:textId="77777777" w:rsidR="0099053E" w:rsidRPr="005D6531" w:rsidRDefault="0099053E" w:rsidP="0099053E">
      <w:pPr>
        <w:pStyle w:val="Brdtext"/>
      </w:pPr>
      <w:r w:rsidRPr="005D6531">
        <w:t>För täthetskontroll används block ”</w:t>
      </w:r>
      <w:proofErr w:type="spellStart"/>
      <w:r w:rsidRPr="005D6531">
        <w:t>TightnessTest</w:t>
      </w:r>
      <w:proofErr w:type="spellEnd"/>
      <w:r w:rsidRPr="005D6531">
        <w:t>”.</w:t>
      </w:r>
      <w:r w:rsidRPr="005D6531">
        <w:br/>
        <w:t xml:space="preserve">Testet utförs i två steg. Först öppnas </w:t>
      </w:r>
      <w:proofErr w:type="spellStart"/>
      <w:r w:rsidRPr="005D6531">
        <w:t>FillValve</w:t>
      </w:r>
      <w:proofErr w:type="spellEnd"/>
      <w:r w:rsidRPr="005D6531">
        <w:t xml:space="preserve"> för att bygga upp tryck mellan ventilerna. </w:t>
      </w:r>
      <w:proofErr w:type="spellStart"/>
      <w:r w:rsidRPr="005D6531">
        <w:t>FillValve</w:t>
      </w:r>
      <w:proofErr w:type="spellEnd"/>
      <w:r w:rsidRPr="005D6531">
        <w:t xml:space="preserve"> stängs och trycket skall inte understiga PH. Därefter öppnas </w:t>
      </w:r>
      <w:proofErr w:type="spellStart"/>
      <w:r w:rsidRPr="005D6531">
        <w:t>VentValve</w:t>
      </w:r>
      <w:proofErr w:type="spellEnd"/>
      <w:r w:rsidRPr="005D6531">
        <w:t xml:space="preserve"> för att sänka trycket. </w:t>
      </w:r>
      <w:proofErr w:type="spellStart"/>
      <w:r w:rsidRPr="005D6531">
        <w:t>VentValve</w:t>
      </w:r>
      <w:proofErr w:type="spellEnd"/>
      <w:r w:rsidRPr="005D6531">
        <w:t xml:space="preserve"> stängs och trycket skall inte överstiga PL.</w:t>
      </w:r>
    </w:p>
    <w:p w14:paraId="7774657A" w14:textId="77777777" w:rsidR="0099053E" w:rsidRPr="005D6531" w:rsidRDefault="0099053E" w:rsidP="0099053E">
      <w:pPr>
        <w:pStyle w:val="Brdtext"/>
      </w:pPr>
      <w:r w:rsidRPr="005D6531">
        <w:t xml:space="preserve">FuelValve1 används som </w:t>
      </w:r>
      <w:proofErr w:type="spellStart"/>
      <w:r w:rsidRPr="005D6531">
        <w:t>FillValve</w:t>
      </w:r>
      <w:proofErr w:type="spellEnd"/>
      <w:r w:rsidRPr="005D6531">
        <w:t>.</w:t>
      </w:r>
    </w:p>
    <w:p w14:paraId="4765F3C1" w14:textId="77777777" w:rsidR="0099053E" w:rsidRPr="005D6531" w:rsidRDefault="0099053E" w:rsidP="0099053E">
      <w:pPr>
        <w:pStyle w:val="Brdtext"/>
      </w:pPr>
      <w:r w:rsidRPr="005D6531">
        <w:rPr>
          <w:noProof/>
        </w:rPr>
        <w:drawing>
          <wp:inline distT="0" distB="0" distL="0" distR="0" wp14:anchorId="2D450576" wp14:editId="4BEF4B3F">
            <wp:extent cx="4548994" cy="1603431"/>
            <wp:effectExtent l="0" t="0" r="4445"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48994" cy="1603431"/>
                    </a:xfrm>
                    <a:prstGeom prst="rect">
                      <a:avLst/>
                    </a:prstGeom>
                  </pic:spPr>
                </pic:pic>
              </a:graphicData>
            </a:graphic>
          </wp:inline>
        </w:drawing>
      </w:r>
    </w:p>
    <w:p w14:paraId="3A6E0F57" w14:textId="77777777" w:rsidR="0099053E" w:rsidRPr="005D6531" w:rsidRDefault="0099053E" w:rsidP="003D7B77">
      <w:pPr>
        <w:pStyle w:val="Brdtext"/>
      </w:pPr>
    </w:p>
    <w:p w14:paraId="65D18607" w14:textId="0068F5B5" w:rsidR="00B029C0" w:rsidRPr="005D6531" w:rsidRDefault="00221F0E" w:rsidP="00A06AF2">
      <w:pPr>
        <w:pStyle w:val="Rubrik1"/>
      </w:pPr>
      <w:bookmarkStart w:id="14" w:name="_Toc33443000"/>
      <w:proofErr w:type="spellStart"/>
      <w:r w:rsidRPr="005D6531">
        <w:t>Reduktionsgas</w:t>
      </w:r>
      <w:proofErr w:type="spellEnd"/>
      <w:r w:rsidRPr="005D6531">
        <w:t xml:space="preserve"> (</w:t>
      </w:r>
      <w:proofErr w:type="spellStart"/>
      <w:r w:rsidRPr="005D6531">
        <w:t>Toppgas</w:t>
      </w:r>
      <w:proofErr w:type="spellEnd"/>
      <w:r w:rsidRPr="005D6531">
        <w:t>)</w:t>
      </w:r>
      <w:bookmarkEnd w:id="14"/>
    </w:p>
    <w:p w14:paraId="0E20CCCD" w14:textId="1F4F87F3" w:rsidR="00345D91" w:rsidRPr="005D6531" w:rsidRDefault="004953F7" w:rsidP="00345D91">
      <w:pPr>
        <w:pStyle w:val="Rubrik2"/>
      </w:pPr>
      <w:bookmarkStart w:id="15" w:name="_Toc33443001"/>
      <w:r w:rsidRPr="005D6531">
        <w:t>Ingående styrda objekt</w:t>
      </w:r>
      <w:bookmarkEnd w:id="15"/>
      <w:r w:rsidR="00072790" w:rsidRPr="005D6531">
        <w:t xml:space="preserve"> </w:t>
      </w:r>
    </w:p>
    <w:p w14:paraId="32401AA7" w14:textId="77777777" w:rsidR="00C720AC" w:rsidRPr="005D6531" w:rsidRDefault="00C720AC" w:rsidP="00072790">
      <w:pPr>
        <w:pStyle w:val="Brdtext"/>
      </w:pPr>
    </w:p>
    <w:p w14:paraId="4C8CC142" w14:textId="06F5D0EB" w:rsidR="00F24C77" w:rsidRPr="005D6531" w:rsidRDefault="00F24C77" w:rsidP="00F24C77">
      <w:pPr>
        <w:pStyle w:val="Rubrik3"/>
      </w:pPr>
      <w:bookmarkStart w:id="16" w:name="_Toc33443002"/>
      <w:proofErr w:type="spellStart"/>
      <w:r w:rsidRPr="005D6531">
        <w:t>Reduktionsgas</w:t>
      </w:r>
      <w:bookmarkEnd w:id="16"/>
      <w:proofErr w:type="spellEnd"/>
    </w:p>
    <w:p w14:paraId="119C3766" w14:textId="77777777" w:rsidR="00F24C77" w:rsidRPr="005D6531" w:rsidRDefault="00F24C77" w:rsidP="00F24C77">
      <w:pPr>
        <w:pStyle w:val="Brdtext"/>
        <w:rPr>
          <w:i/>
        </w:rPr>
      </w:pPr>
    </w:p>
    <w:p w14:paraId="0C459EE4" w14:textId="77777777" w:rsidR="00F24C77" w:rsidRPr="005D6531" w:rsidRDefault="00F24C77" w:rsidP="00F24C77">
      <w:pPr>
        <w:pStyle w:val="Brdtext"/>
        <w:rPr>
          <w:i/>
        </w:rPr>
      </w:pPr>
      <w:r w:rsidRPr="005D6531">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5D6531" w:rsidRPr="005D6531" w14:paraId="36602059" w14:textId="77777777" w:rsidTr="00F24C77">
        <w:tc>
          <w:tcPr>
            <w:tcW w:w="1551" w:type="dxa"/>
          </w:tcPr>
          <w:p w14:paraId="65ED3B16" w14:textId="77777777" w:rsidR="00F24C77" w:rsidRPr="005D6531" w:rsidRDefault="00F24C77" w:rsidP="00F24C77">
            <w:pPr>
              <w:pStyle w:val="Brdtext"/>
              <w:ind w:left="0"/>
            </w:pPr>
            <w:r w:rsidRPr="005D6531">
              <w:t>Objekt/Signal</w:t>
            </w:r>
          </w:p>
        </w:tc>
        <w:tc>
          <w:tcPr>
            <w:tcW w:w="1705" w:type="dxa"/>
          </w:tcPr>
          <w:p w14:paraId="5900A5EA" w14:textId="77777777" w:rsidR="00F24C77" w:rsidRPr="005D6531" w:rsidRDefault="00F24C77" w:rsidP="00F24C77">
            <w:pPr>
              <w:pStyle w:val="Brdtext"/>
              <w:ind w:left="0"/>
            </w:pPr>
            <w:r w:rsidRPr="005D6531">
              <w:t>Beskrivning</w:t>
            </w:r>
          </w:p>
        </w:tc>
        <w:tc>
          <w:tcPr>
            <w:tcW w:w="1559" w:type="dxa"/>
          </w:tcPr>
          <w:p w14:paraId="08E9E391" w14:textId="77777777" w:rsidR="00F24C77" w:rsidRPr="005D6531" w:rsidRDefault="00F24C77" w:rsidP="00F24C77">
            <w:pPr>
              <w:pStyle w:val="Brdtext"/>
              <w:ind w:left="0"/>
            </w:pPr>
            <w:r w:rsidRPr="005D6531">
              <w:t>Mätområde</w:t>
            </w:r>
          </w:p>
        </w:tc>
        <w:tc>
          <w:tcPr>
            <w:tcW w:w="709" w:type="dxa"/>
          </w:tcPr>
          <w:p w14:paraId="0FCBF830" w14:textId="77777777" w:rsidR="00F24C77" w:rsidRPr="005D6531" w:rsidRDefault="00F24C77" w:rsidP="00F24C77">
            <w:pPr>
              <w:pStyle w:val="Brdtext"/>
              <w:ind w:left="0"/>
            </w:pPr>
            <w:r w:rsidRPr="005D6531">
              <w:t>L2</w:t>
            </w:r>
          </w:p>
        </w:tc>
        <w:tc>
          <w:tcPr>
            <w:tcW w:w="651" w:type="dxa"/>
          </w:tcPr>
          <w:p w14:paraId="1EFCF9FE" w14:textId="77777777" w:rsidR="00F24C77" w:rsidRPr="005D6531" w:rsidRDefault="00F24C77" w:rsidP="00F24C77">
            <w:pPr>
              <w:pStyle w:val="Brdtext"/>
              <w:ind w:left="0"/>
            </w:pPr>
            <w:r w:rsidRPr="005D6531">
              <w:t>L1</w:t>
            </w:r>
          </w:p>
        </w:tc>
        <w:tc>
          <w:tcPr>
            <w:tcW w:w="586" w:type="dxa"/>
          </w:tcPr>
          <w:p w14:paraId="6A0F53B9" w14:textId="77777777" w:rsidR="00F24C77" w:rsidRPr="005D6531" w:rsidRDefault="00F24C77" w:rsidP="00F24C77">
            <w:pPr>
              <w:pStyle w:val="Brdtext"/>
              <w:ind w:left="0"/>
            </w:pPr>
            <w:r w:rsidRPr="005D6531">
              <w:t>H1</w:t>
            </w:r>
          </w:p>
        </w:tc>
        <w:tc>
          <w:tcPr>
            <w:tcW w:w="586" w:type="dxa"/>
          </w:tcPr>
          <w:p w14:paraId="690BC0DD" w14:textId="77777777" w:rsidR="00F24C77" w:rsidRPr="005D6531" w:rsidRDefault="00F24C77" w:rsidP="00F24C77">
            <w:pPr>
              <w:pStyle w:val="Brdtext"/>
              <w:ind w:left="0"/>
            </w:pPr>
            <w:r w:rsidRPr="005D6531">
              <w:t>H2</w:t>
            </w:r>
          </w:p>
        </w:tc>
        <w:tc>
          <w:tcPr>
            <w:tcW w:w="586" w:type="dxa"/>
          </w:tcPr>
          <w:p w14:paraId="02F2C444" w14:textId="77777777" w:rsidR="00F24C77" w:rsidRPr="005D6531" w:rsidRDefault="00F24C77" w:rsidP="00F24C77">
            <w:pPr>
              <w:pStyle w:val="Brdtext"/>
              <w:ind w:left="0"/>
            </w:pPr>
            <w:r w:rsidRPr="005D6531">
              <w:t>SIL</w:t>
            </w:r>
          </w:p>
        </w:tc>
      </w:tr>
      <w:tr w:rsidR="005D6531" w:rsidRPr="005D6531" w14:paraId="02E2B9B9" w14:textId="77777777" w:rsidTr="00F24C77">
        <w:tc>
          <w:tcPr>
            <w:tcW w:w="1551" w:type="dxa"/>
          </w:tcPr>
          <w:p w14:paraId="20C5C04A" w14:textId="77777777" w:rsidR="00F24C77" w:rsidRPr="005D6531" w:rsidRDefault="00F24C77" w:rsidP="00F24C77">
            <w:pPr>
              <w:pStyle w:val="Brdtext"/>
              <w:ind w:left="0"/>
            </w:pPr>
            <w:r w:rsidRPr="005D6531">
              <w:t>344PD315</w:t>
            </w:r>
          </w:p>
        </w:tc>
        <w:tc>
          <w:tcPr>
            <w:tcW w:w="1705" w:type="dxa"/>
          </w:tcPr>
          <w:p w14:paraId="5D6EAC13" w14:textId="59A3F290" w:rsidR="00F24C77" w:rsidRPr="005D6531" w:rsidRDefault="00F24C77" w:rsidP="00F24C77">
            <w:pPr>
              <w:pStyle w:val="Brdtext"/>
              <w:ind w:left="0"/>
            </w:pPr>
            <w:proofErr w:type="spellStart"/>
            <w:r w:rsidRPr="005D6531">
              <w:t>Difftryck</w:t>
            </w:r>
            <w:proofErr w:type="spellEnd"/>
            <w:r w:rsidRPr="005D6531">
              <w:t xml:space="preserve"> </w:t>
            </w:r>
            <w:r w:rsidR="00987725" w:rsidRPr="005D6531">
              <w:t>PGH</w:t>
            </w:r>
          </w:p>
        </w:tc>
        <w:tc>
          <w:tcPr>
            <w:tcW w:w="1559" w:type="dxa"/>
          </w:tcPr>
          <w:p w14:paraId="79CC42E5" w14:textId="6ED4D7FC" w:rsidR="00F24C77" w:rsidRPr="005D6531" w:rsidRDefault="00F24C77" w:rsidP="00F24C77">
            <w:pPr>
              <w:pStyle w:val="Brdtext"/>
              <w:ind w:left="0"/>
            </w:pPr>
            <w:r w:rsidRPr="005D6531">
              <w:t xml:space="preserve">0 </w:t>
            </w:r>
            <w:r w:rsidR="00FC0105" w:rsidRPr="005D6531">
              <w:t>–</w:t>
            </w:r>
            <w:r w:rsidRPr="005D6531">
              <w:t xml:space="preserve"> </w:t>
            </w:r>
            <w:r w:rsidR="00FC0105" w:rsidRPr="005D6531">
              <w:t>1 bar</w:t>
            </w:r>
            <w:r w:rsidR="00120479" w:rsidRPr="005D6531">
              <w:t xml:space="preserve"> </w:t>
            </w:r>
          </w:p>
        </w:tc>
        <w:tc>
          <w:tcPr>
            <w:tcW w:w="709" w:type="dxa"/>
          </w:tcPr>
          <w:p w14:paraId="2C2F3DE8" w14:textId="77777777" w:rsidR="00F24C77" w:rsidRPr="005D6531" w:rsidRDefault="00F24C77" w:rsidP="00F24C77">
            <w:pPr>
              <w:pStyle w:val="Brdtext"/>
              <w:ind w:left="0"/>
            </w:pPr>
          </w:p>
        </w:tc>
        <w:tc>
          <w:tcPr>
            <w:tcW w:w="651" w:type="dxa"/>
          </w:tcPr>
          <w:p w14:paraId="2B66CAB8" w14:textId="77777777" w:rsidR="00F24C77" w:rsidRPr="005D6531" w:rsidRDefault="00F24C77" w:rsidP="00F24C77">
            <w:pPr>
              <w:pStyle w:val="Brdtext"/>
              <w:ind w:left="0"/>
            </w:pPr>
          </w:p>
        </w:tc>
        <w:tc>
          <w:tcPr>
            <w:tcW w:w="586" w:type="dxa"/>
          </w:tcPr>
          <w:p w14:paraId="217BBBBA" w14:textId="77777777" w:rsidR="00F24C77" w:rsidRPr="005D6531" w:rsidRDefault="00F24C77" w:rsidP="00F24C77">
            <w:pPr>
              <w:pStyle w:val="Brdtext"/>
              <w:ind w:left="0"/>
            </w:pPr>
          </w:p>
        </w:tc>
        <w:tc>
          <w:tcPr>
            <w:tcW w:w="586" w:type="dxa"/>
          </w:tcPr>
          <w:p w14:paraId="22DDA1F8" w14:textId="77777777" w:rsidR="00F24C77" w:rsidRPr="005D6531" w:rsidRDefault="00F24C77" w:rsidP="00F24C77">
            <w:pPr>
              <w:pStyle w:val="Brdtext"/>
              <w:ind w:left="0"/>
            </w:pPr>
          </w:p>
        </w:tc>
        <w:tc>
          <w:tcPr>
            <w:tcW w:w="586" w:type="dxa"/>
          </w:tcPr>
          <w:p w14:paraId="2B9B60F1" w14:textId="77777777" w:rsidR="00F24C77" w:rsidRPr="005D6531" w:rsidRDefault="00F24C77" w:rsidP="00F24C77">
            <w:pPr>
              <w:pStyle w:val="Brdtext"/>
              <w:ind w:left="0"/>
            </w:pPr>
          </w:p>
        </w:tc>
      </w:tr>
      <w:tr w:rsidR="005D6531" w:rsidRPr="005D6531" w14:paraId="182CF1D1" w14:textId="77777777" w:rsidTr="00F24C77">
        <w:tc>
          <w:tcPr>
            <w:tcW w:w="1551" w:type="dxa"/>
          </w:tcPr>
          <w:p w14:paraId="4EFB9C36" w14:textId="77777777" w:rsidR="00F24C77" w:rsidRPr="005D6531" w:rsidRDefault="00F24C77" w:rsidP="00F24C77">
            <w:pPr>
              <w:pStyle w:val="Brdtext"/>
              <w:ind w:left="0"/>
              <w:rPr>
                <w:strike/>
              </w:rPr>
            </w:pPr>
            <w:r w:rsidRPr="005D6531">
              <w:rPr>
                <w:strike/>
              </w:rPr>
              <w:t>344TI310</w:t>
            </w:r>
          </w:p>
        </w:tc>
        <w:tc>
          <w:tcPr>
            <w:tcW w:w="1705" w:type="dxa"/>
          </w:tcPr>
          <w:p w14:paraId="25A4B1B1" w14:textId="0EF7C310" w:rsidR="00F24C77" w:rsidRPr="005D6531" w:rsidRDefault="00F24C77" w:rsidP="00F24C77">
            <w:pPr>
              <w:pStyle w:val="Brdtext"/>
              <w:ind w:left="0"/>
              <w:rPr>
                <w:strike/>
              </w:rPr>
            </w:pPr>
            <w:r w:rsidRPr="005D6531">
              <w:rPr>
                <w:strike/>
              </w:rPr>
              <w:t xml:space="preserve">Temperatur före </w:t>
            </w:r>
            <w:r w:rsidR="00987725" w:rsidRPr="005D6531">
              <w:rPr>
                <w:strike/>
              </w:rPr>
              <w:t>PGH</w:t>
            </w:r>
          </w:p>
        </w:tc>
        <w:tc>
          <w:tcPr>
            <w:tcW w:w="1559" w:type="dxa"/>
          </w:tcPr>
          <w:p w14:paraId="3A419743" w14:textId="77777777" w:rsidR="00F24C77" w:rsidRPr="005D6531" w:rsidRDefault="00F24C77" w:rsidP="00F24C77">
            <w:pPr>
              <w:pStyle w:val="Brdtext"/>
              <w:ind w:left="0"/>
              <w:rPr>
                <w:strike/>
              </w:rPr>
            </w:pPr>
            <w:r w:rsidRPr="005D6531">
              <w:rPr>
                <w:strike/>
              </w:rPr>
              <w:t>0 - 200°C</w:t>
            </w:r>
          </w:p>
        </w:tc>
        <w:tc>
          <w:tcPr>
            <w:tcW w:w="709" w:type="dxa"/>
          </w:tcPr>
          <w:p w14:paraId="0154B584" w14:textId="77777777" w:rsidR="00F24C77" w:rsidRPr="005D6531" w:rsidRDefault="00F24C77" w:rsidP="00F24C77">
            <w:pPr>
              <w:pStyle w:val="Brdtext"/>
              <w:ind w:left="0"/>
              <w:rPr>
                <w:strike/>
              </w:rPr>
            </w:pPr>
          </w:p>
        </w:tc>
        <w:tc>
          <w:tcPr>
            <w:tcW w:w="651" w:type="dxa"/>
          </w:tcPr>
          <w:p w14:paraId="29C44A11" w14:textId="77777777" w:rsidR="00F24C77" w:rsidRPr="005D6531" w:rsidRDefault="00F24C77" w:rsidP="00F24C77">
            <w:pPr>
              <w:pStyle w:val="Brdtext"/>
              <w:ind w:left="0"/>
              <w:rPr>
                <w:strike/>
              </w:rPr>
            </w:pPr>
          </w:p>
        </w:tc>
        <w:tc>
          <w:tcPr>
            <w:tcW w:w="586" w:type="dxa"/>
          </w:tcPr>
          <w:p w14:paraId="6A5A4218" w14:textId="77777777" w:rsidR="00F24C77" w:rsidRPr="005D6531" w:rsidRDefault="00F24C77" w:rsidP="00F24C77">
            <w:pPr>
              <w:pStyle w:val="Brdtext"/>
              <w:ind w:left="0"/>
              <w:rPr>
                <w:strike/>
              </w:rPr>
            </w:pPr>
          </w:p>
        </w:tc>
        <w:tc>
          <w:tcPr>
            <w:tcW w:w="586" w:type="dxa"/>
          </w:tcPr>
          <w:p w14:paraId="23A688D8" w14:textId="77777777" w:rsidR="00F24C77" w:rsidRPr="005D6531" w:rsidRDefault="00F24C77" w:rsidP="00F24C77">
            <w:pPr>
              <w:pStyle w:val="Brdtext"/>
              <w:ind w:left="0"/>
              <w:rPr>
                <w:strike/>
              </w:rPr>
            </w:pPr>
          </w:p>
        </w:tc>
        <w:tc>
          <w:tcPr>
            <w:tcW w:w="586" w:type="dxa"/>
          </w:tcPr>
          <w:p w14:paraId="46DC9AD7" w14:textId="77777777" w:rsidR="00F24C77" w:rsidRPr="005D6531" w:rsidRDefault="00F24C77" w:rsidP="00F24C77">
            <w:pPr>
              <w:pStyle w:val="Brdtext"/>
              <w:ind w:left="0"/>
              <w:rPr>
                <w:strike/>
              </w:rPr>
            </w:pPr>
          </w:p>
        </w:tc>
      </w:tr>
      <w:tr w:rsidR="00F24C77" w:rsidRPr="005D6531" w14:paraId="4789EED5" w14:textId="77777777" w:rsidTr="00F24C77">
        <w:tc>
          <w:tcPr>
            <w:tcW w:w="1551" w:type="dxa"/>
          </w:tcPr>
          <w:p w14:paraId="0F458BE3" w14:textId="4FF84B6B" w:rsidR="00F24C77" w:rsidRPr="005D6531" w:rsidRDefault="00F24C77" w:rsidP="00F24C77">
            <w:pPr>
              <w:pStyle w:val="Brdtext"/>
              <w:ind w:left="0"/>
            </w:pPr>
            <w:r w:rsidRPr="005D6531">
              <w:t>344TI309</w:t>
            </w:r>
          </w:p>
        </w:tc>
        <w:tc>
          <w:tcPr>
            <w:tcW w:w="1705" w:type="dxa"/>
          </w:tcPr>
          <w:p w14:paraId="7A143657" w14:textId="1A28203E" w:rsidR="00F24C77" w:rsidRPr="005D6531" w:rsidRDefault="004C62B5" w:rsidP="004C62B5">
            <w:pPr>
              <w:pStyle w:val="Brdtext"/>
              <w:ind w:left="0"/>
            </w:pPr>
            <w:r w:rsidRPr="005D6531">
              <w:t>Temp</w:t>
            </w:r>
          </w:p>
        </w:tc>
        <w:tc>
          <w:tcPr>
            <w:tcW w:w="1559" w:type="dxa"/>
          </w:tcPr>
          <w:p w14:paraId="74758E41" w14:textId="76DCC6F2" w:rsidR="00F24C77" w:rsidRPr="005D6531" w:rsidRDefault="00F24C77" w:rsidP="00F24C77">
            <w:pPr>
              <w:pStyle w:val="Brdtext"/>
              <w:ind w:left="0"/>
            </w:pPr>
            <w:r w:rsidRPr="005D6531">
              <w:t>0</w:t>
            </w:r>
            <w:r w:rsidR="00610084" w:rsidRPr="005D6531">
              <w:t xml:space="preserve"> </w:t>
            </w:r>
            <w:r w:rsidRPr="005D6531">
              <w:t>-</w:t>
            </w:r>
            <w:r w:rsidR="00610084" w:rsidRPr="005D6531">
              <w:t xml:space="preserve"> 700</w:t>
            </w:r>
            <w:r w:rsidRPr="005D6531">
              <w:t>°C</w:t>
            </w:r>
          </w:p>
        </w:tc>
        <w:tc>
          <w:tcPr>
            <w:tcW w:w="709" w:type="dxa"/>
          </w:tcPr>
          <w:p w14:paraId="5CDF4E1F" w14:textId="77777777" w:rsidR="00F24C77" w:rsidRPr="005D6531" w:rsidRDefault="00F24C77" w:rsidP="00F24C77">
            <w:pPr>
              <w:pStyle w:val="Brdtext"/>
              <w:ind w:left="0"/>
            </w:pPr>
          </w:p>
        </w:tc>
        <w:tc>
          <w:tcPr>
            <w:tcW w:w="651" w:type="dxa"/>
          </w:tcPr>
          <w:p w14:paraId="7DC4D47F" w14:textId="77777777" w:rsidR="00F24C77" w:rsidRPr="005D6531" w:rsidRDefault="00F24C77" w:rsidP="00F24C77">
            <w:pPr>
              <w:pStyle w:val="Brdtext"/>
              <w:ind w:left="0"/>
            </w:pPr>
          </w:p>
        </w:tc>
        <w:tc>
          <w:tcPr>
            <w:tcW w:w="586" w:type="dxa"/>
          </w:tcPr>
          <w:p w14:paraId="03191928" w14:textId="2885F886" w:rsidR="00F24C77" w:rsidRPr="005D6531" w:rsidRDefault="00FD2B85" w:rsidP="00F24C77">
            <w:pPr>
              <w:pStyle w:val="Brdtext"/>
              <w:ind w:left="0"/>
            </w:pPr>
            <w:r w:rsidRPr="005D6531">
              <w:t>585</w:t>
            </w:r>
          </w:p>
        </w:tc>
        <w:tc>
          <w:tcPr>
            <w:tcW w:w="586" w:type="dxa"/>
          </w:tcPr>
          <w:p w14:paraId="74E6C14F" w14:textId="77777777" w:rsidR="00F24C77" w:rsidRPr="005D6531" w:rsidRDefault="00F24C77" w:rsidP="00F24C77">
            <w:pPr>
              <w:pStyle w:val="Brdtext"/>
              <w:ind w:left="0"/>
            </w:pPr>
          </w:p>
        </w:tc>
        <w:tc>
          <w:tcPr>
            <w:tcW w:w="586" w:type="dxa"/>
          </w:tcPr>
          <w:p w14:paraId="5392F33B" w14:textId="77777777" w:rsidR="00F24C77" w:rsidRPr="005D6531" w:rsidRDefault="00F24C77" w:rsidP="00F24C77">
            <w:pPr>
              <w:pStyle w:val="Brdtext"/>
              <w:ind w:left="0"/>
            </w:pPr>
          </w:p>
        </w:tc>
      </w:tr>
    </w:tbl>
    <w:p w14:paraId="4EDEF231" w14:textId="77777777" w:rsidR="00F24C77" w:rsidRPr="005D6531" w:rsidRDefault="00F24C77" w:rsidP="00F24C77">
      <w:pPr>
        <w:pStyle w:val="Brdtext"/>
      </w:pPr>
    </w:p>
    <w:p w14:paraId="099119C1" w14:textId="61F43122" w:rsidR="00954675" w:rsidRPr="005D6531" w:rsidRDefault="00954675" w:rsidP="00954675">
      <w:pPr>
        <w:pStyle w:val="Rubrik3"/>
      </w:pPr>
      <w:bookmarkStart w:id="17" w:name="_Toc33443003"/>
      <w:r w:rsidRPr="005D6531">
        <w:t>Svavelväte, H2S</w:t>
      </w:r>
      <w:bookmarkEnd w:id="17"/>
    </w:p>
    <w:p w14:paraId="046ECDFA" w14:textId="37C260F3" w:rsidR="00FC30F7" w:rsidRPr="005D6531" w:rsidRDefault="00F51A1E" w:rsidP="007E738A">
      <w:pPr>
        <w:pStyle w:val="Brdtext"/>
      </w:pPr>
      <w:r w:rsidRPr="005D6531">
        <w:t>Svavelväte tillsätts i reduktionsgasen före PGH.</w:t>
      </w:r>
    </w:p>
    <w:p w14:paraId="370E08EB" w14:textId="0B39BC6D" w:rsidR="00F51A1E" w:rsidRPr="005D6531" w:rsidRDefault="00AF5049" w:rsidP="007E738A">
      <w:pPr>
        <w:pStyle w:val="Brdtext"/>
      </w:pPr>
      <w:r w:rsidRPr="005D6531">
        <w:t>Tryck H2S i flaska 152bar.</w:t>
      </w:r>
    </w:p>
    <w:p w14:paraId="298BAFF2" w14:textId="77777777" w:rsidR="00AF5049" w:rsidRPr="005D6531" w:rsidRDefault="00AF5049" w:rsidP="007E738A">
      <w:pPr>
        <w:pStyle w:val="Brdtext"/>
      </w:pPr>
      <w:r w:rsidRPr="005D6531">
        <w:t xml:space="preserve">Varje flaska har en avstängningsventil och en backventil. De ansluts sedan två och två via grenrör. </w:t>
      </w:r>
    </w:p>
    <w:p w14:paraId="35A05071" w14:textId="0BA62375" w:rsidR="00AF5049" w:rsidRPr="005D6531" w:rsidRDefault="00AF5049" w:rsidP="007E738A">
      <w:pPr>
        <w:pStyle w:val="Brdtext"/>
      </w:pPr>
      <w:r w:rsidRPr="005D6531">
        <w:t xml:space="preserve">Mekanisk tryckreglering </w:t>
      </w:r>
      <w:r w:rsidR="00CD134F" w:rsidRPr="005D6531">
        <w:t xml:space="preserve">256PC302 </w:t>
      </w:r>
      <w:r w:rsidRPr="005D6531">
        <w:t>0</w:t>
      </w:r>
      <w:r w:rsidR="00914461" w:rsidRPr="005D6531">
        <w:t xml:space="preserve"> </w:t>
      </w:r>
      <w:r w:rsidRPr="005D6531">
        <w:t>-</w:t>
      </w:r>
      <w:r w:rsidR="00914461" w:rsidRPr="005D6531">
        <w:t xml:space="preserve"> </w:t>
      </w:r>
      <w:r w:rsidRPr="005D6531">
        <w:t>10ba</w:t>
      </w:r>
      <w:r w:rsidR="00914461" w:rsidRPr="005D6531">
        <w:t>r</w:t>
      </w:r>
      <w:r w:rsidRPr="005D6531">
        <w:t>.</w:t>
      </w:r>
    </w:p>
    <w:p w14:paraId="1B7EBAA2" w14:textId="0E5DCA0B" w:rsidR="00954675" w:rsidRPr="005D6531" w:rsidRDefault="00954675" w:rsidP="00954675">
      <w:pPr>
        <w:pStyle w:val="Brdtext"/>
      </w:pPr>
      <w:r w:rsidRPr="005D6531">
        <w:lastRenderedPageBreak/>
        <w:t xml:space="preserve">Avstängningsventil 256SV522. Stänger flöde H2S. </w:t>
      </w:r>
    </w:p>
    <w:p w14:paraId="3853ACA4" w14:textId="2222BEB5" w:rsidR="009326E9" w:rsidRPr="005D6531" w:rsidRDefault="009326E9" w:rsidP="00954675">
      <w:pPr>
        <w:pStyle w:val="Brdtext"/>
      </w:pPr>
      <w:r w:rsidRPr="005D6531">
        <w:t>Säkerhetsventil 256HV500</w:t>
      </w:r>
      <w:r w:rsidR="003C02D1" w:rsidRPr="005D6531">
        <w:t xml:space="preserve"> </w:t>
      </w:r>
      <w:r w:rsidR="00866025" w:rsidRPr="005D6531">
        <w:t>t</w:t>
      </w:r>
      <w:r w:rsidRPr="005D6531">
        <w:t>ill fackla.</w:t>
      </w:r>
    </w:p>
    <w:p w14:paraId="235B85CF" w14:textId="77777777" w:rsidR="00954675" w:rsidRPr="005D6531" w:rsidRDefault="00954675" w:rsidP="007E738A">
      <w:pPr>
        <w:pStyle w:val="Brdtext"/>
      </w:pPr>
    </w:p>
    <w:p w14:paraId="1CFB4B81" w14:textId="74089401" w:rsidR="009326E9" w:rsidRPr="005D6531" w:rsidRDefault="009326E9" w:rsidP="009326E9">
      <w:pPr>
        <w:pStyle w:val="Brdtext"/>
      </w:pPr>
      <w:r w:rsidRPr="005D6531">
        <w:t xml:space="preserve">PI-regulator 256FC520 reglerar flöde i </w:t>
      </w:r>
      <w:proofErr w:type="spellStart"/>
      <w:r w:rsidR="00FC0105" w:rsidRPr="005D6531">
        <w:t>Nl</w:t>
      </w:r>
      <w:proofErr w:type="spellEnd"/>
      <w:r w:rsidR="00FC0105" w:rsidRPr="005D6531">
        <w:t>/h</w:t>
      </w:r>
      <w:r w:rsidRPr="005D6531">
        <w:t>. Regulatorns utsignal styr 256RV520. Minskar flödet så öppnar ventilen mer.</w:t>
      </w:r>
      <w:r w:rsidR="00D01681" w:rsidRPr="005D6531">
        <w:br/>
      </w:r>
      <w:proofErr w:type="spellStart"/>
      <w:r w:rsidR="00D01681" w:rsidRPr="005D6531">
        <w:t>Ärvärde</w:t>
      </w:r>
      <w:proofErr w:type="spellEnd"/>
      <w:r w:rsidR="00D01681" w:rsidRPr="005D6531">
        <w:t xml:space="preserve"> 256FI520</w:t>
      </w:r>
      <w:r w:rsidRPr="005D6531">
        <w:br/>
        <w:t xml:space="preserve">Utsignalområde 0-100%. </w:t>
      </w:r>
      <w:r w:rsidRPr="005D6531">
        <w:br/>
        <w:t xml:space="preserve">Internt </w:t>
      </w:r>
      <w:proofErr w:type="spellStart"/>
      <w:r w:rsidRPr="005D6531">
        <w:t>b</w:t>
      </w:r>
      <w:r w:rsidR="00FC0105" w:rsidRPr="005D6531">
        <w:t>örvärde</w:t>
      </w:r>
      <w:proofErr w:type="spellEnd"/>
      <w:r w:rsidR="00FC0105" w:rsidRPr="005D6531">
        <w:t xml:space="preserve"> 0 – 150 </w:t>
      </w:r>
      <w:proofErr w:type="spellStart"/>
      <w:r w:rsidR="00FC0105" w:rsidRPr="005D6531">
        <w:t>Nl</w:t>
      </w:r>
      <w:proofErr w:type="spellEnd"/>
      <w:r w:rsidR="00FC0105" w:rsidRPr="005D6531">
        <w:t>/h</w:t>
      </w:r>
      <w:r w:rsidRPr="005D6531">
        <w:t>.</w:t>
      </w:r>
      <w:r w:rsidR="003C02D1" w:rsidRPr="005D6531">
        <w:t xml:space="preserve"> </w:t>
      </w:r>
      <w:r w:rsidR="00FC0105" w:rsidRPr="005D6531">
        <w:br/>
        <w:t xml:space="preserve">Externt </w:t>
      </w:r>
      <w:proofErr w:type="spellStart"/>
      <w:r w:rsidR="00FC0105" w:rsidRPr="005D6531">
        <w:t>börvärde</w:t>
      </w:r>
      <w:proofErr w:type="spellEnd"/>
      <w:r w:rsidR="00FC0105" w:rsidRPr="005D6531">
        <w:t xml:space="preserve"> E1 från beräkning </w:t>
      </w:r>
      <w:r w:rsidR="00FC0105" w:rsidRPr="005D6531">
        <w:rPr>
          <w:highlight w:val="yellow"/>
        </w:rPr>
        <w:t>(kommer senare).</w:t>
      </w:r>
      <w:r w:rsidRPr="005D6531">
        <w:br/>
        <w:t>Reverserad regulator (MV&gt;SP minska utsignal, MV&lt;SP öka utsignal).</w:t>
      </w:r>
      <w:r w:rsidRPr="005D6531">
        <w:br/>
        <w:t xml:space="preserve">IB1 = </w:t>
      </w:r>
      <w:r w:rsidR="00100870" w:rsidRPr="005D6531">
        <w:t>256SV522</w:t>
      </w:r>
      <w:r w:rsidR="000E7AB6" w:rsidRPr="005D6531">
        <w:t>-</w:t>
      </w:r>
      <w:r w:rsidR="008B6A41" w:rsidRPr="005D6531">
        <w:t>GSO</w:t>
      </w:r>
      <w:r w:rsidR="000529F0" w:rsidRPr="005D6531">
        <w:t xml:space="preserve"> </w:t>
      </w:r>
      <w:r w:rsidRPr="005D6531">
        <w:rPr>
          <w:highlight w:val="yellow"/>
        </w:rPr>
        <w:br/>
      </w:r>
      <w:r w:rsidRPr="005D6531">
        <w:t>IB1Ref = 0</w:t>
      </w:r>
      <w:r w:rsidR="00347B30" w:rsidRPr="005D6531">
        <w:br/>
        <w:t>IB2 = 256PI301_L2_N</w:t>
      </w:r>
      <w:r w:rsidR="00347B30" w:rsidRPr="005D6531">
        <w:br/>
        <w:t>IB3Ref = 0</w:t>
      </w:r>
      <w:r w:rsidR="00347B30" w:rsidRPr="005D6531">
        <w:br/>
        <w:t>IB3 = 256PI303_L2_N</w:t>
      </w:r>
      <w:r w:rsidR="00347B30" w:rsidRPr="005D6531">
        <w:br/>
        <w:t>IB3Ref = 0</w:t>
      </w:r>
      <w:r w:rsidR="00347B30" w:rsidRPr="005D6531">
        <w:br/>
      </w:r>
    </w:p>
    <w:p w14:paraId="06022155" w14:textId="77777777" w:rsidR="009326E9" w:rsidRPr="005D6531" w:rsidRDefault="009326E9" w:rsidP="009326E9">
      <w:pPr>
        <w:pStyle w:val="Brdtext"/>
      </w:pPr>
    </w:p>
    <w:p w14:paraId="3320164E" w14:textId="77777777" w:rsidR="009326E9" w:rsidRPr="005D6531" w:rsidRDefault="009326E9" w:rsidP="009326E9">
      <w:pPr>
        <w:pStyle w:val="Brdtext"/>
        <w:rPr>
          <w:i/>
        </w:rPr>
      </w:pPr>
      <w:r w:rsidRPr="005D6531">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5D6531" w:rsidRPr="005D6531" w14:paraId="2FFCDD93" w14:textId="77777777" w:rsidTr="00987725">
        <w:tc>
          <w:tcPr>
            <w:tcW w:w="1551" w:type="dxa"/>
          </w:tcPr>
          <w:p w14:paraId="710483E7" w14:textId="77777777" w:rsidR="009326E9" w:rsidRPr="005D6531" w:rsidRDefault="009326E9" w:rsidP="00987725">
            <w:pPr>
              <w:pStyle w:val="Brdtext"/>
              <w:ind w:left="0"/>
            </w:pPr>
            <w:r w:rsidRPr="005D6531">
              <w:t>Objekt/Signal</w:t>
            </w:r>
          </w:p>
        </w:tc>
        <w:tc>
          <w:tcPr>
            <w:tcW w:w="1705" w:type="dxa"/>
          </w:tcPr>
          <w:p w14:paraId="55451F64" w14:textId="77777777" w:rsidR="009326E9" w:rsidRPr="005D6531" w:rsidRDefault="009326E9" w:rsidP="00987725">
            <w:pPr>
              <w:pStyle w:val="Brdtext"/>
              <w:ind w:left="0"/>
            </w:pPr>
            <w:r w:rsidRPr="005D6531">
              <w:t>Beskrivning</w:t>
            </w:r>
          </w:p>
        </w:tc>
        <w:tc>
          <w:tcPr>
            <w:tcW w:w="1559" w:type="dxa"/>
          </w:tcPr>
          <w:p w14:paraId="57D21D83" w14:textId="77777777" w:rsidR="009326E9" w:rsidRPr="005D6531" w:rsidRDefault="009326E9" w:rsidP="00987725">
            <w:pPr>
              <w:pStyle w:val="Brdtext"/>
              <w:ind w:left="0"/>
            </w:pPr>
            <w:r w:rsidRPr="005D6531">
              <w:t>Mätområde</w:t>
            </w:r>
          </w:p>
        </w:tc>
        <w:tc>
          <w:tcPr>
            <w:tcW w:w="709" w:type="dxa"/>
          </w:tcPr>
          <w:p w14:paraId="32C310CB" w14:textId="77777777" w:rsidR="009326E9" w:rsidRPr="005D6531" w:rsidRDefault="009326E9" w:rsidP="00987725">
            <w:pPr>
              <w:pStyle w:val="Brdtext"/>
              <w:ind w:left="0"/>
            </w:pPr>
            <w:r w:rsidRPr="005D6531">
              <w:t>L2</w:t>
            </w:r>
          </w:p>
        </w:tc>
        <w:tc>
          <w:tcPr>
            <w:tcW w:w="651" w:type="dxa"/>
          </w:tcPr>
          <w:p w14:paraId="00680C4C" w14:textId="77777777" w:rsidR="009326E9" w:rsidRPr="005D6531" w:rsidRDefault="009326E9" w:rsidP="00987725">
            <w:pPr>
              <w:pStyle w:val="Brdtext"/>
              <w:ind w:left="0"/>
            </w:pPr>
            <w:r w:rsidRPr="005D6531">
              <w:t>L1</w:t>
            </w:r>
          </w:p>
        </w:tc>
        <w:tc>
          <w:tcPr>
            <w:tcW w:w="586" w:type="dxa"/>
          </w:tcPr>
          <w:p w14:paraId="32AC7D34" w14:textId="77777777" w:rsidR="009326E9" w:rsidRPr="005D6531" w:rsidRDefault="009326E9" w:rsidP="00987725">
            <w:pPr>
              <w:pStyle w:val="Brdtext"/>
              <w:ind w:left="0"/>
            </w:pPr>
            <w:r w:rsidRPr="005D6531">
              <w:t>H1</w:t>
            </w:r>
          </w:p>
        </w:tc>
        <w:tc>
          <w:tcPr>
            <w:tcW w:w="586" w:type="dxa"/>
          </w:tcPr>
          <w:p w14:paraId="1E4BF335" w14:textId="77777777" w:rsidR="009326E9" w:rsidRPr="005D6531" w:rsidRDefault="009326E9" w:rsidP="00987725">
            <w:pPr>
              <w:pStyle w:val="Brdtext"/>
              <w:ind w:left="0"/>
            </w:pPr>
            <w:r w:rsidRPr="005D6531">
              <w:t>H2</w:t>
            </w:r>
          </w:p>
        </w:tc>
        <w:tc>
          <w:tcPr>
            <w:tcW w:w="586" w:type="dxa"/>
          </w:tcPr>
          <w:p w14:paraId="62BE0CC5" w14:textId="77777777" w:rsidR="009326E9" w:rsidRPr="005D6531" w:rsidRDefault="009326E9" w:rsidP="00987725">
            <w:pPr>
              <w:pStyle w:val="Brdtext"/>
              <w:ind w:left="0"/>
            </w:pPr>
            <w:r w:rsidRPr="005D6531">
              <w:t>SIL</w:t>
            </w:r>
          </w:p>
        </w:tc>
      </w:tr>
      <w:tr w:rsidR="005D6531" w:rsidRPr="005D6531" w14:paraId="5568A69D" w14:textId="77777777" w:rsidTr="00987725">
        <w:tc>
          <w:tcPr>
            <w:tcW w:w="1551" w:type="dxa"/>
          </w:tcPr>
          <w:p w14:paraId="12CD1B7C" w14:textId="4E61D606" w:rsidR="009326E9" w:rsidRPr="005D6531" w:rsidRDefault="009326E9" w:rsidP="00987725">
            <w:pPr>
              <w:pStyle w:val="Brdtext"/>
              <w:ind w:left="0"/>
            </w:pPr>
            <w:r w:rsidRPr="005D6531">
              <w:t>256FI520</w:t>
            </w:r>
          </w:p>
        </w:tc>
        <w:tc>
          <w:tcPr>
            <w:tcW w:w="1705" w:type="dxa"/>
          </w:tcPr>
          <w:p w14:paraId="61A417AC" w14:textId="68F6BC03" w:rsidR="009326E9" w:rsidRPr="005D6531" w:rsidRDefault="009326E9" w:rsidP="00987725">
            <w:pPr>
              <w:pStyle w:val="Brdtext"/>
              <w:ind w:left="0"/>
            </w:pPr>
            <w:r w:rsidRPr="005D6531">
              <w:t>Flöde</w:t>
            </w:r>
          </w:p>
        </w:tc>
        <w:tc>
          <w:tcPr>
            <w:tcW w:w="1559" w:type="dxa"/>
          </w:tcPr>
          <w:p w14:paraId="6F2D0117" w14:textId="0EDE8DFB" w:rsidR="009326E9" w:rsidRPr="005D6531" w:rsidRDefault="009326E9" w:rsidP="00FC0105">
            <w:pPr>
              <w:pStyle w:val="Brdtext"/>
              <w:ind w:left="0"/>
            </w:pPr>
            <w:r w:rsidRPr="005D6531">
              <w:t xml:space="preserve">0 </w:t>
            </w:r>
            <w:r w:rsidR="00CD134F" w:rsidRPr="005D6531">
              <w:t xml:space="preserve">- </w:t>
            </w:r>
            <w:r w:rsidR="00FC0105" w:rsidRPr="005D6531">
              <w:t xml:space="preserve">150 </w:t>
            </w:r>
            <w:proofErr w:type="spellStart"/>
            <w:r w:rsidR="00FC0105" w:rsidRPr="005D6531">
              <w:t>Nl</w:t>
            </w:r>
            <w:proofErr w:type="spellEnd"/>
            <w:r w:rsidR="00FC0105" w:rsidRPr="005D6531">
              <w:t>/h</w:t>
            </w:r>
          </w:p>
        </w:tc>
        <w:tc>
          <w:tcPr>
            <w:tcW w:w="709" w:type="dxa"/>
          </w:tcPr>
          <w:p w14:paraId="2C8FC6DE" w14:textId="77777777" w:rsidR="009326E9" w:rsidRPr="005D6531" w:rsidRDefault="009326E9" w:rsidP="00987725">
            <w:pPr>
              <w:pStyle w:val="Brdtext"/>
              <w:ind w:left="0"/>
            </w:pPr>
          </w:p>
        </w:tc>
        <w:tc>
          <w:tcPr>
            <w:tcW w:w="651" w:type="dxa"/>
          </w:tcPr>
          <w:p w14:paraId="22CD01B3" w14:textId="77777777" w:rsidR="009326E9" w:rsidRPr="005D6531" w:rsidRDefault="009326E9" w:rsidP="00987725">
            <w:pPr>
              <w:pStyle w:val="Brdtext"/>
              <w:ind w:left="0"/>
            </w:pPr>
          </w:p>
        </w:tc>
        <w:tc>
          <w:tcPr>
            <w:tcW w:w="586" w:type="dxa"/>
          </w:tcPr>
          <w:p w14:paraId="2DC6FBB5" w14:textId="77777777" w:rsidR="009326E9" w:rsidRPr="005D6531" w:rsidRDefault="009326E9" w:rsidP="00987725">
            <w:pPr>
              <w:pStyle w:val="Brdtext"/>
              <w:ind w:left="0"/>
            </w:pPr>
          </w:p>
        </w:tc>
        <w:tc>
          <w:tcPr>
            <w:tcW w:w="586" w:type="dxa"/>
          </w:tcPr>
          <w:p w14:paraId="45B313C3" w14:textId="77777777" w:rsidR="009326E9" w:rsidRPr="005D6531" w:rsidRDefault="009326E9" w:rsidP="00987725">
            <w:pPr>
              <w:pStyle w:val="Brdtext"/>
              <w:ind w:left="0"/>
            </w:pPr>
          </w:p>
        </w:tc>
        <w:tc>
          <w:tcPr>
            <w:tcW w:w="586" w:type="dxa"/>
          </w:tcPr>
          <w:p w14:paraId="020A04D9" w14:textId="77777777" w:rsidR="009326E9" w:rsidRPr="005D6531" w:rsidRDefault="009326E9" w:rsidP="00987725">
            <w:pPr>
              <w:pStyle w:val="Brdtext"/>
              <w:ind w:left="0"/>
            </w:pPr>
          </w:p>
        </w:tc>
      </w:tr>
      <w:tr w:rsidR="005D6531" w:rsidRPr="005D6531" w14:paraId="20BCEA63" w14:textId="77777777" w:rsidTr="00987725">
        <w:tc>
          <w:tcPr>
            <w:tcW w:w="1551" w:type="dxa"/>
          </w:tcPr>
          <w:p w14:paraId="2ACCAE34" w14:textId="22B3D438" w:rsidR="009326E9" w:rsidRPr="005D6531" w:rsidRDefault="009326E9" w:rsidP="00FC0105">
            <w:pPr>
              <w:pStyle w:val="Brdtext"/>
              <w:ind w:left="0"/>
            </w:pPr>
            <w:r w:rsidRPr="005D6531">
              <w:t>256PI</w:t>
            </w:r>
            <w:r w:rsidR="00FC0105" w:rsidRPr="005D6531">
              <w:t>301</w:t>
            </w:r>
            <w:r w:rsidR="003C02D1" w:rsidRPr="005D6531">
              <w:t xml:space="preserve"> </w:t>
            </w:r>
          </w:p>
        </w:tc>
        <w:tc>
          <w:tcPr>
            <w:tcW w:w="1705" w:type="dxa"/>
          </w:tcPr>
          <w:p w14:paraId="0943D138" w14:textId="6D803D47" w:rsidR="009326E9" w:rsidRPr="005D6531" w:rsidRDefault="009326E9" w:rsidP="00987725">
            <w:pPr>
              <w:pStyle w:val="Brdtext"/>
              <w:ind w:left="0"/>
            </w:pPr>
            <w:r w:rsidRPr="005D6531">
              <w:t>Tryck före RV</w:t>
            </w:r>
          </w:p>
        </w:tc>
        <w:tc>
          <w:tcPr>
            <w:tcW w:w="1559" w:type="dxa"/>
          </w:tcPr>
          <w:p w14:paraId="09BDFA09" w14:textId="4FE46E80" w:rsidR="009326E9" w:rsidRPr="005D6531" w:rsidRDefault="003C02D1" w:rsidP="00CD134F">
            <w:pPr>
              <w:pStyle w:val="Brdtext"/>
              <w:ind w:left="0"/>
            </w:pPr>
            <w:r w:rsidRPr="005D6531">
              <w:t>0</w:t>
            </w:r>
            <w:r w:rsidR="00CD134F" w:rsidRPr="005D6531">
              <w:t xml:space="preserve"> </w:t>
            </w:r>
            <w:r w:rsidRPr="005D6531">
              <w:t>-</w:t>
            </w:r>
            <w:r w:rsidR="00CD134F" w:rsidRPr="005D6531">
              <w:t xml:space="preserve"> 200</w:t>
            </w:r>
            <w:r w:rsidRPr="005D6531">
              <w:t xml:space="preserve"> bar</w:t>
            </w:r>
          </w:p>
        </w:tc>
        <w:tc>
          <w:tcPr>
            <w:tcW w:w="709" w:type="dxa"/>
          </w:tcPr>
          <w:p w14:paraId="582DD095" w14:textId="2CA832A2" w:rsidR="009326E9" w:rsidRPr="005D6531" w:rsidRDefault="00CD134F" w:rsidP="00987725">
            <w:pPr>
              <w:pStyle w:val="Brdtext"/>
              <w:ind w:left="0"/>
            </w:pPr>
            <w:r w:rsidRPr="005D6531">
              <w:t>10</w:t>
            </w:r>
          </w:p>
        </w:tc>
        <w:tc>
          <w:tcPr>
            <w:tcW w:w="651" w:type="dxa"/>
          </w:tcPr>
          <w:p w14:paraId="70A7CF80" w14:textId="057CD88E" w:rsidR="009326E9" w:rsidRPr="005D6531" w:rsidRDefault="00CD134F" w:rsidP="00987725">
            <w:pPr>
              <w:pStyle w:val="Brdtext"/>
              <w:ind w:left="0"/>
            </w:pPr>
            <w:r w:rsidRPr="005D6531">
              <w:t>25</w:t>
            </w:r>
          </w:p>
        </w:tc>
        <w:tc>
          <w:tcPr>
            <w:tcW w:w="586" w:type="dxa"/>
          </w:tcPr>
          <w:p w14:paraId="70D04680" w14:textId="77777777" w:rsidR="009326E9" w:rsidRPr="005D6531" w:rsidRDefault="009326E9" w:rsidP="00987725">
            <w:pPr>
              <w:pStyle w:val="Brdtext"/>
              <w:ind w:left="0"/>
            </w:pPr>
          </w:p>
        </w:tc>
        <w:tc>
          <w:tcPr>
            <w:tcW w:w="586" w:type="dxa"/>
          </w:tcPr>
          <w:p w14:paraId="012D9703" w14:textId="77777777" w:rsidR="009326E9" w:rsidRPr="005D6531" w:rsidRDefault="009326E9" w:rsidP="00987725">
            <w:pPr>
              <w:pStyle w:val="Brdtext"/>
              <w:ind w:left="0"/>
            </w:pPr>
          </w:p>
        </w:tc>
        <w:tc>
          <w:tcPr>
            <w:tcW w:w="586" w:type="dxa"/>
          </w:tcPr>
          <w:p w14:paraId="4D0700F7" w14:textId="77777777" w:rsidR="009326E9" w:rsidRPr="005D6531" w:rsidRDefault="009326E9" w:rsidP="00987725">
            <w:pPr>
              <w:pStyle w:val="Brdtext"/>
              <w:ind w:left="0"/>
            </w:pPr>
          </w:p>
        </w:tc>
      </w:tr>
      <w:tr w:rsidR="009326E9" w:rsidRPr="005D6531" w14:paraId="455A164A" w14:textId="77777777" w:rsidTr="00987725">
        <w:tc>
          <w:tcPr>
            <w:tcW w:w="1551" w:type="dxa"/>
          </w:tcPr>
          <w:p w14:paraId="3206060D" w14:textId="46A982C6" w:rsidR="009326E9" w:rsidRPr="005D6531" w:rsidRDefault="009326E9" w:rsidP="00FC0105">
            <w:pPr>
              <w:pStyle w:val="Brdtext"/>
              <w:ind w:left="0"/>
            </w:pPr>
            <w:r w:rsidRPr="005D6531">
              <w:t>256PI</w:t>
            </w:r>
            <w:r w:rsidR="00FC0105" w:rsidRPr="005D6531">
              <w:t>303</w:t>
            </w:r>
          </w:p>
        </w:tc>
        <w:tc>
          <w:tcPr>
            <w:tcW w:w="1705" w:type="dxa"/>
          </w:tcPr>
          <w:p w14:paraId="2C22E608" w14:textId="5EE752B9" w:rsidR="009326E9" w:rsidRPr="005D6531" w:rsidRDefault="009326E9" w:rsidP="00987725">
            <w:pPr>
              <w:pStyle w:val="Brdtext"/>
              <w:ind w:left="0"/>
            </w:pPr>
            <w:r w:rsidRPr="005D6531">
              <w:t>Tryck efter RV</w:t>
            </w:r>
          </w:p>
        </w:tc>
        <w:tc>
          <w:tcPr>
            <w:tcW w:w="1559" w:type="dxa"/>
          </w:tcPr>
          <w:p w14:paraId="51DF9B6B" w14:textId="3DCCF703" w:rsidR="009326E9" w:rsidRPr="005D6531" w:rsidRDefault="00CD134F" w:rsidP="00CD134F">
            <w:pPr>
              <w:pStyle w:val="Brdtext"/>
              <w:ind w:left="0"/>
            </w:pPr>
            <w:r w:rsidRPr="005D6531">
              <w:t xml:space="preserve">0 - </w:t>
            </w:r>
            <w:r w:rsidR="003C02D1" w:rsidRPr="005D6531">
              <w:t>1</w:t>
            </w:r>
            <w:r w:rsidR="000E7AB6" w:rsidRPr="005D6531">
              <w:t>6</w:t>
            </w:r>
            <w:r w:rsidR="003C02D1" w:rsidRPr="005D6531">
              <w:t xml:space="preserve"> bar</w:t>
            </w:r>
          </w:p>
        </w:tc>
        <w:tc>
          <w:tcPr>
            <w:tcW w:w="709" w:type="dxa"/>
          </w:tcPr>
          <w:p w14:paraId="0A5A41E6" w14:textId="6016653A" w:rsidR="009326E9" w:rsidRPr="005D6531" w:rsidRDefault="00CD134F" w:rsidP="00987725">
            <w:pPr>
              <w:pStyle w:val="Brdtext"/>
              <w:ind w:left="0"/>
            </w:pPr>
            <w:r w:rsidRPr="005D6531">
              <w:t>7</w:t>
            </w:r>
          </w:p>
        </w:tc>
        <w:tc>
          <w:tcPr>
            <w:tcW w:w="651" w:type="dxa"/>
          </w:tcPr>
          <w:p w14:paraId="439EC8DB" w14:textId="56365B14" w:rsidR="009326E9" w:rsidRPr="005D6531" w:rsidRDefault="00CD134F" w:rsidP="00987725">
            <w:pPr>
              <w:pStyle w:val="Brdtext"/>
              <w:ind w:left="0"/>
            </w:pPr>
            <w:r w:rsidRPr="005D6531">
              <w:t>8</w:t>
            </w:r>
          </w:p>
        </w:tc>
        <w:tc>
          <w:tcPr>
            <w:tcW w:w="586" w:type="dxa"/>
          </w:tcPr>
          <w:p w14:paraId="3D8C4B28" w14:textId="77777777" w:rsidR="009326E9" w:rsidRPr="005D6531" w:rsidRDefault="009326E9" w:rsidP="00987725">
            <w:pPr>
              <w:pStyle w:val="Brdtext"/>
              <w:ind w:left="0"/>
            </w:pPr>
          </w:p>
        </w:tc>
        <w:tc>
          <w:tcPr>
            <w:tcW w:w="586" w:type="dxa"/>
          </w:tcPr>
          <w:p w14:paraId="4A2C0FF4" w14:textId="77777777" w:rsidR="009326E9" w:rsidRPr="005D6531" w:rsidRDefault="009326E9" w:rsidP="00987725">
            <w:pPr>
              <w:pStyle w:val="Brdtext"/>
              <w:ind w:left="0"/>
            </w:pPr>
          </w:p>
        </w:tc>
        <w:tc>
          <w:tcPr>
            <w:tcW w:w="586" w:type="dxa"/>
          </w:tcPr>
          <w:p w14:paraId="176CD5FD" w14:textId="77777777" w:rsidR="009326E9" w:rsidRPr="005D6531" w:rsidRDefault="009326E9" w:rsidP="00987725">
            <w:pPr>
              <w:pStyle w:val="Brdtext"/>
              <w:ind w:left="0"/>
            </w:pPr>
          </w:p>
        </w:tc>
      </w:tr>
    </w:tbl>
    <w:p w14:paraId="4AE3B749" w14:textId="77777777" w:rsidR="009326E9" w:rsidRPr="005D6531" w:rsidRDefault="009326E9" w:rsidP="007E738A">
      <w:pPr>
        <w:pStyle w:val="Brdtext"/>
      </w:pPr>
    </w:p>
    <w:p w14:paraId="43D1E15F" w14:textId="7122F456" w:rsidR="00042FCB" w:rsidRPr="005D6531" w:rsidRDefault="00042FCB" w:rsidP="00042FCB">
      <w:pPr>
        <w:pStyle w:val="Brdtext"/>
        <w:rPr>
          <w:i/>
        </w:rPr>
      </w:pPr>
      <w:r w:rsidRPr="005D6531">
        <w:rPr>
          <w:i/>
        </w:rPr>
        <w:t>256SV522</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5D6531" w:rsidRPr="005D6531" w14:paraId="65A8388A" w14:textId="77777777" w:rsidTr="00264C8D">
        <w:trPr>
          <w:trHeight w:val="417"/>
        </w:trPr>
        <w:tc>
          <w:tcPr>
            <w:tcW w:w="1686" w:type="dxa"/>
          </w:tcPr>
          <w:p w14:paraId="65BFDDC4" w14:textId="77777777" w:rsidR="00042FCB" w:rsidRPr="005D6531" w:rsidRDefault="00042FCB" w:rsidP="00264C8D">
            <w:pPr>
              <w:pStyle w:val="Brdtext"/>
              <w:ind w:left="0"/>
            </w:pPr>
            <w:r w:rsidRPr="005D6531">
              <w:t>Objekttyp</w:t>
            </w:r>
          </w:p>
        </w:tc>
        <w:tc>
          <w:tcPr>
            <w:tcW w:w="2741" w:type="dxa"/>
          </w:tcPr>
          <w:p w14:paraId="0CAB8365" w14:textId="77777777" w:rsidR="00042FCB" w:rsidRPr="005D6531" w:rsidRDefault="00042FCB" w:rsidP="00264C8D">
            <w:pPr>
              <w:pStyle w:val="Brdtext"/>
              <w:ind w:left="0"/>
            </w:pPr>
            <w:r w:rsidRPr="005D6531">
              <w:t>Objekt/signal</w:t>
            </w:r>
          </w:p>
        </w:tc>
        <w:tc>
          <w:tcPr>
            <w:tcW w:w="3446" w:type="dxa"/>
          </w:tcPr>
          <w:p w14:paraId="2ADC6F57" w14:textId="77777777" w:rsidR="00042FCB" w:rsidRPr="005D6531" w:rsidRDefault="00042FCB" w:rsidP="00264C8D">
            <w:pPr>
              <w:pStyle w:val="Brdtext"/>
              <w:ind w:left="0"/>
            </w:pPr>
            <w:r w:rsidRPr="005D6531">
              <w:t>Beskrivning</w:t>
            </w:r>
          </w:p>
        </w:tc>
      </w:tr>
      <w:tr w:rsidR="00042FCB" w:rsidRPr="005D6531" w14:paraId="3D683991" w14:textId="77777777" w:rsidTr="00264C8D">
        <w:trPr>
          <w:trHeight w:val="417"/>
        </w:trPr>
        <w:tc>
          <w:tcPr>
            <w:tcW w:w="1686" w:type="dxa"/>
          </w:tcPr>
          <w:p w14:paraId="018E0178" w14:textId="624011B0" w:rsidR="00042FCB" w:rsidRPr="005D6531" w:rsidRDefault="00144984" w:rsidP="00264C8D">
            <w:pPr>
              <w:pStyle w:val="Brdtext"/>
              <w:ind w:left="0"/>
            </w:pPr>
            <w:r w:rsidRPr="005D6531">
              <w:t>VAL</w:t>
            </w:r>
          </w:p>
        </w:tc>
        <w:tc>
          <w:tcPr>
            <w:tcW w:w="2741" w:type="dxa"/>
          </w:tcPr>
          <w:p w14:paraId="3FDB0B52" w14:textId="1C91BC7F" w:rsidR="00042FCB" w:rsidRPr="005D6531" w:rsidRDefault="00A9420C" w:rsidP="00264C8D">
            <w:pPr>
              <w:pStyle w:val="Brdtext"/>
              <w:ind w:left="0"/>
            </w:pPr>
            <w:r w:rsidRPr="005D6531">
              <w:t>256SV522</w:t>
            </w:r>
          </w:p>
        </w:tc>
        <w:tc>
          <w:tcPr>
            <w:tcW w:w="3446" w:type="dxa"/>
          </w:tcPr>
          <w:p w14:paraId="514E2181" w14:textId="75BCE2AB" w:rsidR="00042FCB" w:rsidRPr="005D6531" w:rsidRDefault="00042FCB" w:rsidP="00A9420C">
            <w:pPr>
              <w:pStyle w:val="Brdtext"/>
              <w:ind w:left="0"/>
            </w:pPr>
            <w:r w:rsidRPr="005D6531">
              <w:t xml:space="preserve">Avstängningsventil </w:t>
            </w:r>
            <w:r w:rsidR="00A9420C" w:rsidRPr="005D6531">
              <w:t>H2S</w:t>
            </w:r>
          </w:p>
        </w:tc>
      </w:tr>
    </w:tbl>
    <w:p w14:paraId="633A04AA" w14:textId="77777777" w:rsidR="00042FCB" w:rsidRPr="005D6531" w:rsidRDefault="00042FCB" w:rsidP="007E738A">
      <w:pPr>
        <w:pStyle w:val="Brdtext"/>
      </w:pPr>
    </w:p>
    <w:p w14:paraId="2A96ECD9" w14:textId="67CE2866" w:rsidR="00954675" w:rsidRPr="005D6531" w:rsidRDefault="00042FCB" w:rsidP="00954675">
      <w:pPr>
        <w:pStyle w:val="Brdtext"/>
      </w:pPr>
      <w:proofErr w:type="spellStart"/>
      <w:r w:rsidRPr="005D6531">
        <w:rPr>
          <w:i/>
        </w:rPr>
        <w:t>Förreglingar</w:t>
      </w:r>
      <w:proofErr w:type="spellEnd"/>
      <w:r w:rsidRPr="005D6531">
        <w:rPr>
          <w:i/>
        </w:rPr>
        <w:t xml:space="preserve"> 256SV522</w:t>
      </w:r>
      <w:r w:rsidR="00954675" w:rsidRPr="005D6531">
        <w:rPr>
          <w:i/>
        </w:rPr>
        <w:t xml:space="preserve"> stängd:</w:t>
      </w:r>
    </w:p>
    <w:tbl>
      <w:tblPr>
        <w:tblStyle w:val="Tabellrutnt"/>
        <w:tblW w:w="7933" w:type="dxa"/>
        <w:tblInd w:w="1134" w:type="dxa"/>
        <w:tblLayout w:type="fixed"/>
        <w:tblLook w:val="04A0" w:firstRow="1" w:lastRow="0" w:firstColumn="1" w:lastColumn="0" w:noHBand="0" w:noVBand="1"/>
      </w:tblPr>
      <w:tblGrid>
        <w:gridCol w:w="2122"/>
        <w:gridCol w:w="3402"/>
        <w:gridCol w:w="425"/>
        <w:gridCol w:w="425"/>
        <w:gridCol w:w="425"/>
        <w:gridCol w:w="1134"/>
      </w:tblGrid>
      <w:tr w:rsidR="005D6531" w:rsidRPr="005D6531" w14:paraId="3FE372E8" w14:textId="77777777" w:rsidTr="004C62B5">
        <w:trPr>
          <w:trHeight w:val="56"/>
        </w:trPr>
        <w:tc>
          <w:tcPr>
            <w:tcW w:w="2122" w:type="dxa"/>
          </w:tcPr>
          <w:p w14:paraId="7B08FDF8" w14:textId="77777777" w:rsidR="00954675" w:rsidRPr="005D6531" w:rsidRDefault="00954675" w:rsidP="00987725">
            <w:pPr>
              <w:pStyle w:val="Brdtext"/>
              <w:ind w:left="0"/>
            </w:pPr>
            <w:r w:rsidRPr="005D6531">
              <w:t>Objekt/signal</w:t>
            </w:r>
          </w:p>
        </w:tc>
        <w:tc>
          <w:tcPr>
            <w:tcW w:w="3402" w:type="dxa"/>
          </w:tcPr>
          <w:p w14:paraId="23041BB1" w14:textId="77777777" w:rsidR="00954675" w:rsidRPr="005D6531" w:rsidRDefault="00954675" w:rsidP="00987725">
            <w:pPr>
              <w:pStyle w:val="Brdtext"/>
              <w:ind w:left="0"/>
            </w:pPr>
            <w:r w:rsidRPr="005D6531">
              <w:t>Beskrivning</w:t>
            </w:r>
          </w:p>
        </w:tc>
        <w:tc>
          <w:tcPr>
            <w:tcW w:w="425" w:type="dxa"/>
          </w:tcPr>
          <w:p w14:paraId="6FA70DDE" w14:textId="77777777" w:rsidR="00954675" w:rsidRPr="005D6531" w:rsidRDefault="00954675" w:rsidP="00987725">
            <w:pPr>
              <w:pStyle w:val="Brdtext"/>
              <w:ind w:left="0"/>
            </w:pPr>
            <w:r w:rsidRPr="005D6531">
              <w:t>A</w:t>
            </w:r>
          </w:p>
        </w:tc>
        <w:tc>
          <w:tcPr>
            <w:tcW w:w="425" w:type="dxa"/>
          </w:tcPr>
          <w:p w14:paraId="76CC032B" w14:textId="77777777" w:rsidR="00954675" w:rsidRPr="005D6531" w:rsidRDefault="00954675" w:rsidP="00987725">
            <w:pPr>
              <w:pStyle w:val="Brdtext"/>
              <w:ind w:left="0"/>
            </w:pPr>
            <w:r w:rsidRPr="005D6531">
              <w:t>B</w:t>
            </w:r>
          </w:p>
        </w:tc>
        <w:tc>
          <w:tcPr>
            <w:tcW w:w="425" w:type="dxa"/>
          </w:tcPr>
          <w:p w14:paraId="0BA27CD7" w14:textId="77777777" w:rsidR="00954675" w:rsidRPr="005D6531" w:rsidRDefault="00954675" w:rsidP="00987725">
            <w:pPr>
              <w:pStyle w:val="Brdtext"/>
              <w:ind w:left="0"/>
            </w:pPr>
            <w:r w:rsidRPr="005D6531">
              <w:t>C</w:t>
            </w:r>
          </w:p>
        </w:tc>
        <w:tc>
          <w:tcPr>
            <w:tcW w:w="1134" w:type="dxa"/>
          </w:tcPr>
          <w:p w14:paraId="739BED17" w14:textId="77777777" w:rsidR="00954675" w:rsidRPr="005D6531" w:rsidRDefault="00954675" w:rsidP="00987725">
            <w:pPr>
              <w:pStyle w:val="Brdtext"/>
              <w:ind w:left="0"/>
            </w:pPr>
            <w:r w:rsidRPr="005D6531">
              <w:t>Runint1</w:t>
            </w:r>
          </w:p>
        </w:tc>
      </w:tr>
      <w:tr w:rsidR="005D6531" w:rsidRPr="005D6531" w14:paraId="7D32E59D" w14:textId="77777777" w:rsidTr="004C62B5">
        <w:trPr>
          <w:trHeight w:val="56"/>
        </w:trPr>
        <w:tc>
          <w:tcPr>
            <w:tcW w:w="2122" w:type="dxa"/>
          </w:tcPr>
          <w:p w14:paraId="13BC0952" w14:textId="20308DE4" w:rsidR="00954675" w:rsidRPr="005D6531" w:rsidRDefault="00123422" w:rsidP="00987725">
            <w:pPr>
              <w:pStyle w:val="Brdtext"/>
              <w:ind w:left="0"/>
            </w:pPr>
            <w:r w:rsidRPr="005D6531">
              <w:t>308HZ300/301</w:t>
            </w:r>
          </w:p>
        </w:tc>
        <w:tc>
          <w:tcPr>
            <w:tcW w:w="3402" w:type="dxa"/>
          </w:tcPr>
          <w:p w14:paraId="2FBE5CDE" w14:textId="40E081CB" w:rsidR="00954675" w:rsidRPr="005D6531" w:rsidRDefault="00123422" w:rsidP="00987725">
            <w:pPr>
              <w:pStyle w:val="Brdtext"/>
              <w:ind w:left="0"/>
            </w:pPr>
            <w:r w:rsidRPr="005D6531">
              <w:t>Processnödstopp</w:t>
            </w:r>
          </w:p>
        </w:tc>
        <w:tc>
          <w:tcPr>
            <w:tcW w:w="425" w:type="dxa"/>
          </w:tcPr>
          <w:p w14:paraId="34FD6E77" w14:textId="77777777" w:rsidR="00954675" w:rsidRPr="005D6531" w:rsidRDefault="00954675" w:rsidP="00987725">
            <w:pPr>
              <w:pStyle w:val="Brdtext"/>
              <w:ind w:left="0"/>
            </w:pPr>
          </w:p>
        </w:tc>
        <w:tc>
          <w:tcPr>
            <w:tcW w:w="425" w:type="dxa"/>
          </w:tcPr>
          <w:p w14:paraId="79839F72" w14:textId="77777777" w:rsidR="00954675" w:rsidRPr="005D6531" w:rsidRDefault="00954675" w:rsidP="00987725">
            <w:pPr>
              <w:pStyle w:val="Brdtext"/>
              <w:ind w:left="0"/>
            </w:pPr>
          </w:p>
        </w:tc>
        <w:tc>
          <w:tcPr>
            <w:tcW w:w="425" w:type="dxa"/>
          </w:tcPr>
          <w:p w14:paraId="4988DEE9" w14:textId="77777777" w:rsidR="00954675" w:rsidRPr="005D6531" w:rsidRDefault="00954675" w:rsidP="00987725">
            <w:pPr>
              <w:pStyle w:val="Brdtext"/>
              <w:ind w:left="0"/>
            </w:pPr>
            <w:r w:rsidRPr="005D6531">
              <w:t>X</w:t>
            </w:r>
          </w:p>
        </w:tc>
        <w:tc>
          <w:tcPr>
            <w:tcW w:w="1134" w:type="dxa"/>
          </w:tcPr>
          <w:p w14:paraId="22DC6C49" w14:textId="77777777" w:rsidR="00954675" w:rsidRPr="005D6531" w:rsidRDefault="00954675" w:rsidP="00987725">
            <w:pPr>
              <w:pStyle w:val="Brdtext"/>
              <w:ind w:left="0"/>
            </w:pPr>
          </w:p>
        </w:tc>
      </w:tr>
      <w:tr w:rsidR="005D6531" w:rsidRPr="005D6531" w14:paraId="6EBA2A76" w14:textId="77777777" w:rsidTr="004C62B5">
        <w:trPr>
          <w:trHeight w:val="56"/>
        </w:trPr>
        <w:tc>
          <w:tcPr>
            <w:tcW w:w="2122" w:type="dxa"/>
          </w:tcPr>
          <w:p w14:paraId="249FA19C" w14:textId="53A8B45F" w:rsidR="00954675" w:rsidRPr="005D6531" w:rsidRDefault="00042FCB" w:rsidP="00123422">
            <w:pPr>
              <w:pStyle w:val="Brdtext"/>
              <w:ind w:left="0"/>
            </w:pPr>
            <w:r w:rsidRPr="005D6531">
              <w:t>320</w:t>
            </w:r>
            <w:r w:rsidR="00123422" w:rsidRPr="005D6531">
              <w:t>XI</w:t>
            </w:r>
            <w:r w:rsidR="00954675" w:rsidRPr="005D6531">
              <w:t>320_H2</w:t>
            </w:r>
          </w:p>
        </w:tc>
        <w:tc>
          <w:tcPr>
            <w:tcW w:w="3402" w:type="dxa"/>
          </w:tcPr>
          <w:p w14:paraId="1B07B4F7" w14:textId="734E0442" w:rsidR="00954675" w:rsidRPr="005D6531" w:rsidRDefault="00954675" w:rsidP="00123422">
            <w:pPr>
              <w:pStyle w:val="Brdtext"/>
              <w:ind w:left="0"/>
              <w:rPr>
                <w:highlight w:val="yellow"/>
              </w:rPr>
            </w:pPr>
            <w:r w:rsidRPr="005D6531">
              <w:t xml:space="preserve">Toppgastryck≥H2 </w:t>
            </w:r>
          </w:p>
        </w:tc>
        <w:tc>
          <w:tcPr>
            <w:tcW w:w="425" w:type="dxa"/>
          </w:tcPr>
          <w:p w14:paraId="11B632A9" w14:textId="060E2374" w:rsidR="00954675" w:rsidRPr="005D6531" w:rsidRDefault="00954675" w:rsidP="00987725">
            <w:pPr>
              <w:pStyle w:val="Brdtext"/>
              <w:ind w:left="0"/>
            </w:pPr>
          </w:p>
        </w:tc>
        <w:tc>
          <w:tcPr>
            <w:tcW w:w="425" w:type="dxa"/>
          </w:tcPr>
          <w:p w14:paraId="15C24973" w14:textId="7FE02129" w:rsidR="00954675" w:rsidRPr="005D6531" w:rsidRDefault="00123422" w:rsidP="00987725">
            <w:pPr>
              <w:pStyle w:val="Brdtext"/>
              <w:ind w:left="0"/>
            </w:pPr>
            <w:r w:rsidRPr="005D6531">
              <w:t>X</w:t>
            </w:r>
          </w:p>
        </w:tc>
        <w:tc>
          <w:tcPr>
            <w:tcW w:w="425" w:type="dxa"/>
          </w:tcPr>
          <w:p w14:paraId="59888243" w14:textId="77777777" w:rsidR="00954675" w:rsidRPr="005D6531" w:rsidRDefault="00954675" w:rsidP="00987725">
            <w:pPr>
              <w:pStyle w:val="Brdtext"/>
              <w:ind w:left="0"/>
            </w:pPr>
          </w:p>
        </w:tc>
        <w:tc>
          <w:tcPr>
            <w:tcW w:w="1134" w:type="dxa"/>
          </w:tcPr>
          <w:p w14:paraId="64FA3B19" w14:textId="6AA37D76" w:rsidR="00954675" w:rsidRPr="005D6531" w:rsidRDefault="00954675" w:rsidP="00987725">
            <w:pPr>
              <w:pStyle w:val="Brdtext"/>
              <w:ind w:left="0"/>
            </w:pPr>
          </w:p>
        </w:tc>
      </w:tr>
      <w:tr w:rsidR="005D6531" w:rsidRPr="005D6531" w14:paraId="13E62798" w14:textId="77777777" w:rsidTr="004C62B5">
        <w:trPr>
          <w:trHeight w:val="56"/>
        </w:trPr>
        <w:tc>
          <w:tcPr>
            <w:tcW w:w="2122" w:type="dxa"/>
          </w:tcPr>
          <w:p w14:paraId="76FBDEC9" w14:textId="733372CC" w:rsidR="00123422" w:rsidRPr="005D6531" w:rsidRDefault="00123422" w:rsidP="00123422">
            <w:pPr>
              <w:pStyle w:val="Brdtext"/>
              <w:ind w:left="0"/>
            </w:pPr>
            <w:r w:rsidRPr="005D6531">
              <w:t>320XI320_L2</w:t>
            </w:r>
          </w:p>
        </w:tc>
        <w:tc>
          <w:tcPr>
            <w:tcW w:w="3402" w:type="dxa"/>
          </w:tcPr>
          <w:p w14:paraId="379EB0D8" w14:textId="0689E620" w:rsidR="00123422" w:rsidRPr="005D6531" w:rsidRDefault="00123422" w:rsidP="00123422">
            <w:pPr>
              <w:pStyle w:val="Brdtext"/>
              <w:ind w:left="0"/>
              <w:rPr>
                <w:highlight w:val="yellow"/>
              </w:rPr>
            </w:pPr>
            <w:r w:rsidRPr="005D6531">
              <w:t xml:space="preserve">Toppgastryck≤L2 </w:t>
            </w:r>
          </w:p>
        </w:tc>
        <w:tc>
          <w:tcPr>
            <w:tcW w:w="425" w:type="dxa"/>
          </w:tcPr>
          <w:p w14:paraId="5DF310A1" w14:textId="6772C5F2" w:rsidR="00123422" w:rsidRPr="005D6531" w:rsidRDefault="00123422" w:rsidP="00123422">
            <w:pPr>
              <w:pStyle w:val="Brdtext"/>
              <w:ind w:left="0"/>
            </w:pPr>
          </w:p>
        </w:tc>
        <w:tc>
          <w:tcPr>
            <w:tcW w:w="425" w:type="dxa"/>
          </w:tcPr>
          <w:p w14:paraId="50D1D93D" w14:textId="09D1175B" w:rsidR="00123422" w:rsidRPr="005D6531" w:rsidRDefault="00123422" w:rsidP="00123422">
            <w:pPr>
              <w:pStyle w:val="Brdtext"/>
              <w:ind w:left="0"/>
            </w:pPr>
            <w:r w:rsidRPr="005D6531">
              <w:t>X</w:t>
            </w:r>
          </w:p>
        </w:tc>
        <w:tc>
          <w:tcPr>
            <w:tcW w:w="425" w:type="dxa"/>
          </w:tcPr>
          <w:p w14:paraId="1D87D074" w14:textId="77777777" w:rsidR="00123422" w:rsidRPr="005D6531" w:rsidRDefault="00123422" w:rsidP="00123422">
            <w:pPr>
              <w:pStyle w:val="Brdtext"/>
              <w:ind w:left="0"/>
            </w:pPr>
          </w:p>
        </w:tc>
        <w:tc>
          <w:tcPr>
            <w:tcW w:w="1134" w:type="dxa"/>
          </w:tcPr>
          <w:p w14:paraId="7E54BD11" w14:textId="1D1116CC" w:rsidR="00123422" w:rsidRPr="005D6531" w:rsidRDefault="00123422" w:rsidP="00123422">
            <w:pPr>
              <w:pStyle w:val="Brdtext"/>
              <w:ind w:left="0"/>
            </w:pPr>
          </w:p>
        </w:tc>
      </w:tr>
      <w:tr w:rsidR="005D6531" w:rsidRPr="005D6531" w14:paraId="770B24DB" w14:textId="77777777" w:rsidTr="004C62B5">
        <w:trPr>
          <w:trHeight w:val="56"/>
        </w:trPr>
        <w:tc>
          <w:tcPr>
            <w:tcW w:w="2122" w:type="dxa"/>
          </w:tcPr>
          <w:p w14:paraId="47AE4EC6" w14:textId="77777777" w:rsidR="00123422" w:rsidRPr="005D6531" w:rsidRDefault="00123422" w:rsidP="00123422">
            <w:pPr>
              <w:pStyle w:val="Brdtext"/>
              <w:ind w:left="0"/>
            </w:pPr>
            <w:r w:rsidRPr="005D6531">
              <w:t>343XI302_L2</w:t>
            </w:r>
          </w:p>
        </w:tc>
        <w:tc>
          <w:tcPr>
            <w:tcW w:w="3402" w:type="dxa"/>
          </w:tcPr>
          <w:p w14:paraId="0510DDCC" w14:textId="332A8D86" w:rsidR="00123422" w:rsidRPr="005D6531" w:rsidRDefault="00123422" w:rsidP="00123422">
            <w:pPr>
              <w:pStyle w:val="Brdtext"/>
              <w:ind w:left="0"/>
            </w:pPr>
            <w:r w:rsidRPr="005D6531">
              <w:t xml:space="preserve">Flöde </w:t>
            </w:r>
            <w:proofErr w:type="spellStart"/>
            <w:r w:rsidRPr="005D6531">
              <w:t>reduktionsgas</w:t>
            </w:r>
            <w:proofErr w:type="spellEnd"/>
            <w:r w:rsidRPr="005D6531">
              <w:t xml:space="preserve"> till PGH≤L2 (SIL)</w:t>
            </w:r>
          </w:p>
        </w:tc>
        <w:tc>
          <w:tcPr>
            <w:tcW w:w="425" w:type="dxa"/>
          </w:tcPr>
          <w:p w14:paraId="731982BE" w14:textId="77777777" w:rsidR="00123422" w:rsidRPr="005D6531" w:rsidRDefault="00123422" w:rsidP="00123422">
            <w:pPr>
              <w:pStyle w:val="Brdtext"/>
              <w:ind w:left="0"/>
            </w:pPr>
          </w:p>
        </w:tc>
        <w:tc>
          <w:tcPr>
            <w:tcW w:w="425" w:type="dxa"/>
          </w:tcPr>
          <w:p w14:paraId="34B9B699" w14:textId="3579C4B8" w:rsidR="00123422" w:rsidRPr="005D6531" w:rsidRDefault="00123422" w:rsidP="00123422">
            <w:pPr>
              <w:pStyle w:val="Brdtext"/>
              <w:ind w:left="0"/>
            </w:pPr>
            <w:r w:rsidRPr="005D6531">
              <w:t>X</w:t>
            </w:r>
          </w:p>
        </w:tc>
        <w:tc>
          <w:tcPr>
            <w:tcW w:w="425" w:type="dxa"/>
          </w:tcPr>
          <w:p w14:paraId="539EE3EC" w14:textId="77777777" w:rsidR="00123422" w:rsidRPr="005D6531" w:rsidRDefault="00123422" w:rsidP="00123422">
            <w:pPr>
              <w:pStyle w:val="Brdtext"/>
              <w:ind w:left="0"/>
            </w:pPr>
          </w:p>
        </w:tc>
        <w:tc>
          <w:tcPr>
            <w:tcW w:w="1134" w:type="dxa"/>
          </w:tcPr>
          <w:p w14:paraId="119AB47F" w14:textId="77777777" w:rsidR="00123422" w:rsidRPr="005D6531" w:rsidRDefault="00123422" w:rsidP="00123422">
            <w:pPr>
              <w:pStyle w:val="Brdtext"/>
              <w:ind w:left="0"/>
            </w:pPr>
          </w:p>
        </w:tc>
      </w:tr>
      <w:tr w:rsidR="005D6531" w:rsidRPr="005D6531" w14:paraId="2B8ED210" w14:textId="77777777" w:rsidTr="004C62B5">
        <w:trPr>
          <w:trHeight w:val="56"/>
        </w:trPr>
        <w:tc>
          <w:tcPr>
            <w:tcW w:w="2122" w:type="dxa"/>
          </w:tcPr>
          <w:p w14:paraId="549361F2" w14:textId="4361B040" w:rsidR="00123422" w:rsidRPr="005D6531" w:rsidRDefault="00123422" w:rsidP="00123422">
            <w:pPr>
              <w:pStyle w:val="Brdtext"/>
              <w:ind w:left="0"/>
            </w:pPr>
            <w:r w:rsidRPr="005D6531">
              <w:t>253XI323_L2</w:t>
            </w:r>
          </w:p>
        </w:tc>
        <w:tc>
          <w:tcPr>
            <w:tcW w:w="3402" w:type="dxa"/>
          </w:tcPr>
          <w:p w14:paraId="35216B2A" w14:textId="39157081" w:rsidR="00123422" w:rsidRPr="005D6531" w:rsidRDefault="00123422" w:rsidP="00123422">
            <w:pPr>
              <w:pStyle w:val="Brdtext"/>
              <w:ind w:left="0"/>
            </w:pPr>
            <w:r w:rsidRPr="005D6531">
              <w:t xml:space="preserve">Kvävgastryck≤L2 </w:t>
            </w:r>
          </w:p>
        </w:tc>
        <w:tc>
          <w:tcPr>
            <w:tcW w:w="425" w:type="dxa"/>
          </w:tcPr>
          <w:p w14:paraId="5E18F376" w14:textId="3920C695" w:rsidR="00123422" w:rsidRPr="005D6531" w:rsidRDefault="00123422" w:rsidP="00123422">
            <w:pPr>
              <w:pStyle w:val="Brdtext"/>
              <w:ind w:left="0"/>
            </w:pPr>
          </w:p>
        </w:tc>
        <w:tc>
          <w:tcPr>
            <w:tcW w:w="425" w:type="dxa"/>
          </w:tcPr>
          <w:p w14:paraId="7E40E176" w14:textId="1B7C8556" w:rsidR="00123422" w:rsidRPr="005D6531" w:rsidRDefault="00123422" w:rsidP="00123422">
            <w:pPr>
              <w:pStyle w:val="Brdtext"/>
              <w:ind w:left="0"/>
            </w:pPr>
            <w:r w:rsidRPr="005D6531">
              <w:t>X</w:t>
            </w:r>
          </w:p>
        </w:tc>
        <w:tc>
          <w:tcPr>
            <w:tcW w:w="425" w:type="dxa"/>
          </w:tcPr>
          <w:p w14:paraId="1A1665C7" w14:textId="77777777" w:rsidR="00123422" w:rsidRPr="005D6531" w:rsidRDefault="00123422" w:rsidP="00123422">
            <w:pPr>
              <w:pStyle w:val="Brdtext"/>
              <w:ind w:left="0"/>
            </w:pPr>
          </w:p>
        </w:tc>
        <w:tc>
          <w:tcPr>
            <w:tcW w:w="1134" w:type="dxa"/>
          </w:tcPr>
          <w:p w14:paraId="684B4B26" w14:textId="33A45E69" w:rsidR="00123422" w:rsidRPr="005D6531" w:rsidRDefault="00123422" w:rsidP="00123422">
            <w:pPr>
              <w:pStyle w:val="Brdtext"/>
              <w:ind w:left="0"/>
            </w:pPr>
          </w:p>
        </w:tc>
      </w:tr>
      <w:tr w:rsidR="00123422" w:rsidRPr="005D6531" w14:paraId="0D9432F6" w14:textId="77777777" w:rsidTr="004C62B5">
        <w:trPr>
          <w:trHeight w:val="56"/>
        </w:trPr>
        <w:tc>
          <w:tcPr>
            <w:tcW w:w="2122" w:type="dxa"/>
          </w:tcPr>
          <w:p w14:paraId="6155763E" w14:textId="7E7268C9" w:rsidR="00123422" w:rsidRPr="005D6531" w:rsidRDefault="00123422" w:rsidP="00123422">
            <w:pPr>
              <w:pStyle w:val="Brdtext"/>
              <w:ind w:left="0"/>
            </w:pPr>
            <w:r w:rsidRPr="005D6531">
              <w:t>346PU101</w:t>
            </w:r>
          </w:p>
        </w:tc>
        <w:tc>
          <w:tcPr>
            <w:tcW w:w="3402" w:type="dxa"/>
          </w:tcPr>
          <w:p w14:paraId="26A6201C" w14:textId="527C1D07" w:rsidR="00123422" w:rsidRPr="005D6531" w:rsidRDefault="00123422" w:rsidP="00123422">
            <w:pPr>
              <w:pStyle w:val="Brdtext"/>
              <w:ind w:left="0"/>
            </w:pPr>
            <w:r w:rsidRPr="005D6531">
              <w:t xml:space="preserve">Kompressor </w:t>
            </w:r>
            <w:proofErr w:type="spellStart"/>
            <w:r w:rsidRPr="005D6531">
              <w:t>toppgas</w:t>
            </w:r>
            <w:proofErr w:type="spellEnd"/>
            <w:r w:rsidRPr="005D6531">
              <w:t xml:space="preserve"> ej i drift</w:t>
            </w:r>
          </w:p>
        </w:tc>
        <w:tc>
          <w:tcPr>
            <w:tcW w:w="425" w:type="dxa"/>
          </w:tcPr>
          <w:p w14:paraId="4E2AA81D" w14:textId="77777777" w:rsidR="00123422" w:rsidRPr="005D6531" w:rsidRDefault="00123422" w:rsidP="00123422">
            <w:pPr>
              <w:pStyle w:val="Brdtext"/>
              <w:ind w:left="0"/>
            </w:pPr>
          </w:p>
        </w:tc>
        <w:tc>
          <w:tcPr>
            <w:tcW w:w="425" w:type="dxa"/>
          </w:tcPr>
          <w:p w14:paraId="5580477C" w14:textId="091E4E03" w:rsidR="00123422" w:rsidRPr="005D6531" w:rsidRDefault="00123422" w:rsidP="00123422">
            <w:pPr>
              <w:pStyle w:val="Brdtext"/>
              <w:ind w:left="0"/>
            </w:pPr>
            <w:r w:rsidRPr="005D6531">
              <w:t>X</w:t>
            </w:r>
          </w:p>
        </w:tc>
        <w:tc>
          <w:tcPr>
            <w:tcW w:w="425" w:type="dxa"/>
          </w:tcPr>
          <w:p w14:paraId="35434FEA" w14:textId="77777777" w:rsidR="00123422" w:rsidRPr="005D6531" w:rsidRDefault="00123422" w:rsidP="00123422">
            <w:pPr>
              <w:pStyle w:val="Brdtext"/>
              <w:ind w:left="0"/>
            </w:pPr>
          </w:p>
        </w:tc>
        <w:tc>
          <w:tcPr>
            <w:tcW w:w="1134" w:type="dxa"/>
          </w:tcPr>
          <w:p w14:paraId="725DA51D" w14:textId="77777777" w:rsidR="00123422" w:rsidRPr="005D6531" w:rsidRDefault="00123422" w:rsidP="00123422">
            <w:pPr>
              <w:pStyle w:val="Brdtext"/>
              <w:ind w:left="0"/>
            </w:pPr>
          </w:p>
        </w:tc>
      </w:tr>
    </w:tbl>
    <w:p w14:paraId="496B0B22" w14:textId="77777777" w:rsidR="00954675" w:rsidRPr="005D6531" w:rsidRDefault="00954675" w:rsidP="007E738A">
      <w:pPr>
        <w:pStyle w:val="Brdtext"/>
      </w:pPr>
    </w:p>
    <w:p w14:paraId="6B2839E4" w14:textId="0860F55D" w:rsidR="00042FCB" w:rsidRPr="005D6531" w:rsidRDefault="00042FCB" w:rsidP="00042FCB">
      <w:pPr>
        <w:pStyle w:val="Brdtext"/>
        <w:rPr>
          <w:i/>
        </w:rPr>
      </w:pPr>
      <w:r w:rsidRPr="005D6531">
        <w:rPr>
          <w:i/>
        </w:rPr>
        <w:t>SIL-klassad säkerhetskrets för 256SV522</w:t>
      </w:r>
      <w:r w:rsidR="00913273" w:rsidRPr="005D6531">
        <w:rPr>
          <w:i/>
        </w:rPr>
        <w:t>-MV1</w:t>
      </w:r>
      <w:r w:rsidRPr="005D6531">
        <w:rPr>
          <w:i/>
        </w:rPr>
        <w:t xml:space="preserve"> (Order till stängd):</w:t>
      </w:r>
    </w:p>
    <w:p w14:paraId="517B8EC3" w14:textId="3125CDE8" w:rsidR="00123422" w:rsidRPr="005D6531" w:rsidRDefault="00123422" w:rsidP="00042FCB">
      <w:pPr>
        <w:pStyle w:val="Brdtext"/>
      </w:pPr>
      <w:r w:rsidRPr="005D6531">
        <w:t>Processnödstopp 308HZ300/301 stänger 256SV522-MV1 (utgång FALSE).</w:t>
      </w:r>
    </w:p>
    <w:p w14:paraId="0141D0D3" w14:textId="1CBEB438" w:rsidR="00042FCB" w:rsidRPr="005D6531" w:rsidRDefault="00042FCB" w:rsidP="00042FCB">
      <w:pPr>
        <w:pStyle w:val="Brdtext"/>
      </w:pPr>
      <w:r w:rsidRPr="005D6531">
        <w:lastRenderedPageBreak/>
        <w:t>Högt toppgastryck 320</w:t>
      </w:r>
      <w:r w:rsidR="00123422" w:rsidRPr="005D6531">
        <w:t>XI</w:t>
      </w:r>
      <w:r w:rsidRPr="005D6531">
        <w:t>320_H2 stänger 256SV522</w:t>
      </w:r>
      <w:r w:rsidR="00144984" w:rsidRPr="005D6531">
        <w:t xml:space="preserve">-MV1 </w:t>
      </w:r>
      <w:r w:rsidRPr="005D6531">
        <w:t>(utgång FALSE).</w:t>
      </w:r>
    </w:p>
    <w:p w14:paraId="54F4DED5" w14:textId="6616ACF8" w:rsidR="00042FCB" w:rsidRPr="005D6531" w:rsidRDefault="00042FCB" w:rsidP="00042FCB">
      <w:pPr>
        <w:pStyle w:val="Brdtext"/>
      </w:pPr>
      <w:r w:rsidRPr="005D6531">
        <w:t xml:space="preserve">Lågt toppgastryck </w:t>
      </w:r>
      <w:r w:rsidR="00123422" w:rsidRPr="005D6531">
        <w:t>320XI320</w:t>
      </w:r>
      <w:r w:rsidRPr="005D6531">
        <w:t>_L2 stänger 256SV522</w:t>
      </w:r>
      <w:r w:rsidR="00144984" w:rsidRPr="005D6531">
        <w:t xml:space="preserve">-MV1 </w:t>
      </w:r>
      <w:r w:rsidRPr="005D6531">
        <w:t>(utgång FALSE).</w:t>
      </w:r>
    </w:p>
    <w:p w14:paraId="59068BA6" w14:textId="2E6FCEBA" w:rsidR="00042FCB" w:rsidRPr="005D6531" w:rsidRDefault="000529F0" w:rsidP="007E738A">
      <w:pPr>
        <w:pStyle w:val="Brdtext"/>
      </w:pPr>
      <w:r w:rsidRPr="005D6531">
        <w:t xml:space="preserve">Lågt flöde </w:t>
      </w:r>
      <w:proofErr w:type="spellStart"/>
      <w:r w:rsidRPr="005D6531">
        <w:t>reduktionsgas</w:t>
      </w:r>
      <w:proofErr w:type="spellEnd"/>
      <w:r w:rsidRPr="005D6531">
        <w:t xml:space="preserve"> till PGH 343XI302_L2 stänger 256SV522</w:t>
      </w:r>
      <w:r w:rsidR="00144984" w:rsidRPr="005D6531">
        <w:t xml:space="preserve">-MV1 </w:t>
      </w:r>
      <w:r w:rsidRPr="005D6531">
        <w:t>(utgång FALSE).</w:t>
      </w:r>
    </w:p>
    <w:p w14:paraId="439B8EA3" w14:textId="1B4A9BEE" w:rsidR="000529F0" w:rsidRPr="005D6531" w:rsidRDefault="000529F0" w:rsidP="007E738A">
      <w:pPr>
        <w:pStyle w:val="Brdtext"/>
      </w:pPr>
      <w:r w:rsidRPr="005D6531">
        <w:t xml:space="preserve">Lågt kvävgastryck </w:t>
      </w:r>
      <w:r w:rsidR="00123422" w:rsidRPr="005D6531">
        <w:t>253XI323</w:t>
      </w:r>
      <w:r w:rsidRPr="005D6531">
        <w:t>_L2 stänger 256SV522</w:t>
      </w:r>
      <w:r w:rsidR="00144984" w:rsidRPr="005D6531">
        <w:t xml:space="preserve">-MV1 </w:t>
      </w:r>
      <w:r w:rsidRPr="005D6531">
        <w:t>(utgång FALSE).</w:t>
      </w:r>
    </w:p>
    <w:p w14:paraId="061EFB10" w14:textId="694352DB" w:rsidR="00144984" w:rsidRPr="005D6531" w:rsidRDefault="00144984" w:rsidP="000529F0">
      <w:pPr>
        <w:pStyle w:val="Brdtext"/>
      </w:pPr>
      <w:r w:rsidRPr="005D6531">
        <w:rPr>
          <w:strike/>
        </w:rPr>
        <w:t xml:space="preserve">Kompressor </w:t>
      </w:r>
      <w:proofErr w:type="spellStart"/>
      <w:r w:rsidRPr="005D6531">
        <w:rPr>
          <w:strike/>
        </w:rPr>
        <w:t>toppgas</w:t>
      </w:r>
      <w:proofErr w:type="spellEnd"/>
      <w:r w:rsidRPr="005D6531">
        <w:rPr>
          <w:strike/>
        </w:rPr>
        <w:t xml:space="preserve"> ej i drift 346PU101 stänger 256SV522-MV1 (utgång FALSE).</w:t>
      </w:r>
      <w:r w:rsidR="006841E8" w:rsidRPr="005D6531">
        <w:rPr>
          <w:strike/>
        </w:rPr>
        <w:t xml:space="preserve"> </w:t>
      </w:r>
      <w:r w:rsidR="006841E8" w:rsidRPr="00FB1E2A">
        <w:rPr>
          <w:color w:val="FF0000"/>
        </w:rPr>
        <w:t>Denna utgår som SIL-funktion. DCS-</w:t>
      </w:r>
      <w:proofErr w:type="spellStart"/>
      <w:r w:rsidR="006841E8" w:rsidRPr="00FB1E2A">
        <w:rPr>
          <w:color w:val="FF0000"/>
        </w:rPr>
        <w:t>förregling</w:t>
      </w:r>
      <w:proofErr w:type="spellEnd"/>
      <w:r w:rsidR="006841E8" w:rsidRPr="00FB1E2A">
        <w:rPr>
          <w:color w:val="FF0000"/>
        </w:rPr>
        <w:t xml:space="preserve"> skall vara kvar!</w:t>
      </w:r>
    </w:p>
    <w:p w14:paraId="27977A11" w14:textId="7932A488" w:rsidR="002404F0" w:rsidRPr="005D6531" w:rsidRDefault="002404F0" w:rsidP="002404F0">
      <w:pPr>
        <w:pStyle w:val="Rubrik1"/>
      </w:pPr>
      <w:bookmarkStart w:id="18" w:name="_Toc33443004"/>
      <w:r w:rsidRPr="005D6531">
        <w:t>Syrgas</w:t>
      </w:r>
      <w:bookmarkEnd w:id="18"/>
    </w:p>
    <w:p w14:paraId="06BD5DF8" w14:textId="261F74AB" w:rsidR="0010405C" w:rsidRPr="005D6531" w:rsidRDefault="002404F0" w:rsidP="00A6440E">
      <w:pPr>
        <w:pStyle w:val="Brdtext"/>
      </w:pPr>
      <w:r w:rsidRPr="005D6531">
        <w:t>Partiell oxidation</w:t>
      </w:r>
      <w:r w:rsidR="00CC1D4E" w:rsidRPr="005D6531">
        <w:t xml:space="preserve"> </w:t>
      </w:r>
      <w:r w:rsidR="00A64090" w:rsidRPr="005D6531">
        <w:t xml:space="preserve">av naturgas </w:t>
      </w:r>
      <w:r w:rsidR="00CC1D4E" w:rsidRPr="005D6531">
        <w:t>genom injektion av syrgas i reduktionsgasen.</w:t>
      </w:r>
    </w:p>
    <w:p w14:paraId="2F5E3509" w14:textId="0046ED8E" w:rsidR="00872E8D" w:rsidRPr="005D6531" w:rsidRDefault="00872E8D" w:rsidP="00872E8D">
      <w:pPr>
        <w:pStyle w:val="Rubrik2"/>
      </w:pPr>
      <w:bookmarkStart w:id="19" w:name="_Toc33443005"/>
      <w:r w:rsidRPr="005D6531">
        <w:t>Start</w:t>
      </w:r>
      <w:r w:rsidR="005C3931" w:rsidRPr="005D6531">
        <w:t>/Stopp</w:t>
      </w:r>
      <w:bookmarkEnd w:id="19"/>
    </w:p>
    <w:p w14:paraId="5C06B217" w14:textId="0EBB4D28" w:rsidR="00872E8D" w:rsidRPr="005D6531" w:rsidRDefault="00872E8D" w:rsidP="00872E8D">
      <w:pPr>
        <w:pStyle w:val="Rubrik3"/>
      </w:pPr>
      <w:bookmarkStart w:id="20" w:name="_Toc33443006"/>
      <w:r w:rsidRPr="005D6531">
        <w:t>sekvens syrgas</w:t>
      </w:r>
      <w:bookmarkEnd w:id="20"/>
    </w:p>
    <w:p w14:paraId="428BA77C" w14:textId="6C12F2A2" w:rsidR="005C3931" w:rsidRPr="005D6531" w:rsidRDefault="00724886" w:rsidP="005C3931">
      <w:pPr>
        <w:pStyle w:val="Brdtext"/>
      </w:pPr>
      <w:r w:rsidRPr="005D6531">
        <w:t xml:space="preserve">Sekvens </w:t>
      </w:r>
      <w:r w:rsidR="005C3931" w:rsidRPr="005D6531">
        <w:t>251KS554</w:t>
      </w:r>
      <w:r w:rsidRPr="005D6531">
        <w:t xml:space="preserve"> i säkerhetssystemet</w:t>
      </w:r>
    </w:p>
    <w:p w14:paraId="5EB3EE26" w14:textId="77777777" w:rsidR="00872E8D" w:rsidRPr="005D6531" w:rsidRDefault="00872E8D" w:rsidP="00A6440E">
      <w:pPr>
        <w:pStyle w:val="Brdtext"/>
      </w:pPr>
    </w:p>
    <w:p w14:paraId="4440DA25" w14:textId="4D13721C" w:rsidR="00872E8D" w:rsidRPr="005D6531" w:rsidRDefault="00872E8D" w:rsidP="00872E8D">
      <w:pPr>
        <w:pStyle w:val="Brdtext"/>
        <w:numPr>
          <w:ilvl w:val="0"/>
          <w:numId w:val="10"/>
        </w:numPr>
      </w:pPr>
      <w:r w:rsidRPr="005D6531">
        <w:t xml:space="preserve">Steg0. </w:t>
      </w:r>
      <w:r w:rsidR="00700FB6" w:rsidRPr="005D6531">
        <w:t>(Syrgasinjektionen ej i drift.)</w:t>
      </w:r>
      <w:r w:rsidRPr="005D6531">
        <w:t xml:space="preserve"> </w:t>
      </w:r>
      <w:r w:rsidR="00700FB6" w:rsidRPr="005D6531">
        <w:t xml:space="preserve">Startvillkor: </w:t>
      </w:r>
      <w:r w:rsidRPr="005D6531">
        <w:t>Kontroll att alla ingående objekt är redo för start och att alla av sekvensen styrda objekt har rätt driftform. (E1/Sekvens).</w:t>
      </w:r>
    </w:p>
    <w:p w14:paraId="08FB41F8" w14:textId="326067CD" w:rsidR="00700FB6" w:rsidRPr="005D6531" w:rsidRDefault="00872E8D" w:rsidP="00872E8D">
      <w:pPr>
        <w:pStyle w:val="Brdtext"/>
        <w:numPr>
          <w:ilvl w:val="0"/>
          <w:numId w:val="9"/>
        </w:numPr>
      </w:pPr>
      <w:r w:rsidRPr="005D6531">
        <w:t xml:space="preserve">Steg1. Öppna </w:t>
      </w:r>
      <w:r w:rsidR="0021499A" w:rsidRPr="005D6531">
        <w:t xml:space="preserve">kvävgas </w:t>
      </w:r>
      <w:r w:rsidRPr="005D6531">
        <w:t>253SV651</w:t>
      </w:r>
      <w:r w:rsidR="00700FB6" w:rsidRPr="005D6531">
        <w:br/>
        <w:t>Stegvillkor: 253SV651 har öppnat</w:t>
      </w:r>
      <w:r w:rsidR="00157584" w:rsidRPr="005D6531">
        <w:br/>
        <w:t>Stegtidslarm: 5 sek, vid larm hoppa till</w:t>
      </w:r>
      <w:r w:rsidRPr="005D6531">
        <w:t xml:space="preserve"> </w:t>
      </w:r>
      <w:r w:rsidR="00157584" w:rsidRPr="005D6531">
        <w:t>Steg10.</w:t>
      </w:r>
    </w:p>
    <w:p w14:paraId="347B9F23" w14:textId="0340C427" w:rsidR="00157584" w:rsidRPr="005D6531" w:rsidRDefault="00700FB6" w:rsidP="00157584">
      <w:pPr>
        <w:pStyle w:val="Brdtext"/>
        <w:numPr>
          <w:ilvl w:val="0"/>
          <w:numId w:val="9"/>
        </w:numPr>
      </w:pPr>
      <w:r w:rsidRPr="005D6531">
        <w:t xml:space="preserve">Steg2. Öppna </w:t>
      </w:r>
      <w:r w:rsidR="0021499A" w:rsidRPr="005D6531">
        <w:t xml:space="preserve">avstängningsventil lans </w:t>
      </w:r>
      <w:r w:rsidR="00872E8D" w:rsidRPr="005D6531">
        <w:t>251SV562.</w:t>
      </w:r>
      <w:r w:rsidR="00872E8D" w:rsidRPr="005D6531">
        <w:br/>
        <w:t xml:space="preserve">Stegvillkor: </w:t>
      </w:r>
      <w:r w:rsidRPr="005D6531">
        <w:t>251SV562 har öppnat</w:t>
      </w:r>
      <w:r w:rsidR="00157584" w:rsidRPr="005D6531">
        <w:br/>
        <w:t>Stegtidslarm: 5 sek, vid larm hoppa till Steg10.</w:t>
      </w:r>
    </w:p>
    <w:p w14:paraId="5273ABEF" w14:textId="02FF847D" w:rsidR="00872E8D" w:rsidRPr="005D6531" w:rsidRDefault="00700FB6" w:rsidP="00872E8D">
      <w:pPr>
        <w:pStyle w:val="Brdtext"/>
        <w:numPr>
          <w:ilvl w:val="0"/>
          <w:numId w:val="9"/>
        </w:numPr>
      </w:pPr>
      <w:r w:rsidRPr="005D6531">
        <w:t>Steg3</w:t>
      </w:r>
      <w:r w:rsidR="00872E8D" w:rsidRPr="005D6531">
        <w:t>. Integrering kvävgasmängd</w:t>
      </w:r>
      <w:r w:rsidR="00872E8D" w:rsidRPr="005D6531">
        <w:br/>
        <w:t>Stegvillkor: Integrerad mängd</w:t>
      </w:r>
      <w:r w:rsidR="00A863D2" w:rsidRPr="005D6531">
        <w:t xml:space="preserve"> större än ??</w:t>
      </w:r>
      <w:r w:rsidR="00157584" w:rsidRPr="005D6531">
        <w:br/>
        <w:t>Stegtidslarm: 15 sek, vid larm hoppa till Steg10.</w:t>
      </w:r>
    </w:p>
    <w:p w14:paraId="6D333D28" w14:textId="3D57A097" w:rsidR="00AD20A7" w:rsidRPr="005D6531" w:rsidRDefault="00AD20A7" w:rsidP="00872E8D">
      <w:pPr>
        <w:pStyle w:val="Brdtext"/>
        <w:numPr>
          <w:ilvl w:val="0"/>
          <w:numId w:val="9"/>
        </w:numPr>
      </w:pPr>
      <w:r w:rsidRPr="005D6531">
        <w:t xml:space="preserve">Steg4. Stäng </w:t>
      </w:r>
      <w:r w:rsidR="0021499A" w:rsidRPr="005D6531">
        <w:t xml:space="preserve">kväve </w:t>
      </w:r>
      <w:r w:rsidRPr="005D6531">
        <w:t xml:space="preserve">253SV651, </w:t>
      </w:r>
      <w:r w:rsidR="0021499A" w:rsidRPr="005D6531">
        <w:t xml:space="preserve">lans </w:t>
      </w:r>
      <w:r w:rsidRPr="005D6531">
        <w:t xml:space="preserve">251SV562 och </w:t>
      </w:r>
      <w:r w:rsidR="0021499A" w:rsidRPr="005D6531">
        <w:t xml:space="preserve">avluftning </w:t>
      </w:r>
      <w:r w:rsidRPr="005D6531">
        <w:t xml:space="preserve">251SV557 </w:t>
      </w:r>
      <w:r w:rsidRPr="005D6531">
        <w:br/>
        <w:t>Stegvillkor: 253SV651, 251SV562 och 251SV557 stängda</w:t>
      </w:r>
      <w:r w:rsidR="00157584" w:rsidRPr="005D6531">
        <w:br/>
        <w:t>Stegtidslarm: 5 sek, vid larm hoppa till Steg10.</w:t>
      </w:r>
    </w:p>
    <w:p w14:paraId="2203F454" w14:textId="21D5FA9A" w:rsidR="00210DEB" w:rsidRPr="005D6531" w:rsidRDefault="00210DEB" w:rsidP="00210DEB">
      <w:pPr>
        <w:pStyle w:val="Brdtext"/>
        <w:numPr>
          <w:ilvl w:val="0"/>
          <w:numId w:val="9"/>
        </w:numPr>
      </w:pPr>
      <w:r w:rsidRPr="005D6531">
        <w:t xml:space="preserve">Steg5. Öppna </w:t>
      </w:r>
      <w:r w:rsidR="0021499A" w:rsidRPr="005D6531">
        <w:t xml:space="preserve">avstängningsventilerna </w:t>
      </w:r>
      <w:r w:rsidRPr="005D6531">
        <w:t>251SV555 och 251SV556</w:t>
      </w:r>
      <w:r w:rsidRPr="005D6531">
        <w:br/>
        <w:t>Stegvillkor: 251SV555 och 251SV556 öppna</w:t>
      </w:r>
      <w:r w:rsidR="00157584" w:rsidRPr="005D6531">
        <w:br/>
        <w:t>Stegtidslarm: 5 sek, vid larm hoppa till Steg10.</w:t>
      </w:r>
    </w:p>
    <w:p w14:paraId="42479C8D" w14:textId="60273D8E" w:rsidR="00AD20A7" w:rsidRPr="005D6531" w:rsidRDefault="00210DEB" w:rsidP="00AD20A7">
      <w:pPr>
        <w:pStyle w:val="Brdtext"/>
        <w:numPr>
          <w:ilvl w:val="0"/>
          <w:numId w:val="9"/>
        </w:numPr>
      </w:pPr>
      <w:r w:rsidRPr="005D6531">
        <w:t>Steg6</w:t>
      </w:r>
      <w:r w:rsidR="00AD20A7" w:rsidRPr="005D6531">
        <w:t>. Öppna reglerventilen 251RV554 genom att regulator 251FC554 sätts IB2. IB2Ref till fast öppning motsvarande minflöde syrgas.</w:t>
      </w:r>
      <w:r w:rsidR="00AD20A7" w:rsidRPr="005D6531">
        <w:br/>
        <w:t>Stegvillkor: Lägesåterföring reglerventil 251RV554-GI1 ±1%</w:t>
      </w:r>
      <w:r w:rsidRPr="005D6531">
        <w:t xml:space="preserve"> jmf utsignal 251FC554.</w:t>
      </w:r>
      <w:r w:rsidR="00157584" w:rsidRPr="005D6531">
        <w:br/>
        <w:t>Stegtidslarm: 5 sek, vid larm hoppa till Steg10.</w:t>
      </w:r>
    </w:p>
    <w:p w14:paraId="0BA8D627" w14:textId="28FBAD81" w:rsidR="00210DEB" w:rsidRPr="005D6531" w:rsidRDefault="00210DEB" w:rsidP="00872E8D">
      <w:pPr>
        <w:pStyle w:val="Brdtext"/>
        <w:numPr>
          <w:ilvl w:val="0"/>
          <w:numId w:val="9"/>
        </w:numPr>
      </w:pPr>
      <w:r w:rsidRPr="005D6531">
        <w:t xml:space="preserve">Steg7. Öppna </w:t>
      </w:r>
      <w:r w:rsidR="0021499A" w:rsidRPr="005D6531">
        <w:t xml:space="preserve">lans </w:t>
      </w:r>
      <w:r w:rsidRPr="005D6531">
        <w:t>251SV562.</w:t>
      </w:r>
      <w:r w:rsidRPr="005D6531">
        <w:br/>
        <w:t>Stegvillkor: 251SV562 har öppnat</w:t>
      </w:r>
      <w:r w:rsidR="00157584" w:rsidRPr="005D6531">
        <w:br/>
        <w:t>Stegtidslarm: 5 sek, vid larm hoppa till Steg10.</w:t>
      </w:r>
      <w:r w:rsidRPr="005D6531">
        <w:t xml:space="preserve"> </w:t>
      </w:r>
    </w:p>
    <w:p w14:paraId="5FD12B0C" w14:textId="7094549A" w:rsidR="00A64090" w:rsidRPr="005D6531" w:rsidRDefault="00210DEB" w:rsidP="00872E8D">
      <w:pPr>
        <w:pStyle w:val="Brdtext"/>
        <w:numPr>
          <w:ilvl w:val="0"/>
          <w:numId w:val="9"/>
        </w:numPr>
      </w:pPr>
      <w:r w:rsidRPr="005D6531">
        <w:t>Steg8</w:t>
      </w:r>
      <w:r w:rsidR="00872E8D" w:rsidRPr="005D6531">
        <w:t>.</w:t>
      </w:r>
      <w:r w:rsidRPr="005D6531">
        <w:t xml:space="preserve"> (Syrgas i drift)</w:t>
      </w:r>
      <w:r w:rsidR="00872E8D" w:rsidRPr="005D6531">
        <w:t xml:space="preserve"> </w:t>
      </w:r>
      <w:r w:rsidRPr="005D6531">
        <w:t xml:space="preserve">Släpp IB2 </w:t>
      </w:r>
      <w:r w:rsidR="00872E8D" w:rsidRPr="005D6531">
        <w:t>Reglering 251FC554</w:t>
      </w:r>
      <w:r w:rsidR="002B606A" w:rsidRPr="005D6531">
        <w:br/>
        <w:t>Stegvillkor: 251</w:t>
      </w:r>
      <w:r w:rsidR="00157584" w:rsidRPr="005D6531">
        <w:t>F</w:t>
      </w:r>
      <w:r w:rsidR="002B606A" w:rsidRPr="005D6531">
        <w:t>C</w:t>
      </w:r>
      <w:r w:rsidR="00157584" w:rsidRPr="005D6531">
        <w:t>554_Noint</w:t>
      </w:r>
      <w:r w:rsidR="00157584" w:rsidRPr="005D6531">
        <w:br/>
        <w:t>Stegtidslarm: 5 sek, vid larm hoppa till Steg10.</w:t>
      </w:r>
    </w:p>
    <w:p w14:paraId="26D5F3DF" w14:textId="720B4E78" w:rsidR="008B0CB2" w:rsidRPr="005D6531" w:rsidRDefault="00A64090" w:rsidP="008B0CB2">
      <w:pPr>
        <w:pStyle w:val="Brdtext"/>
        <w:numPr>
          <w:ilvl w:val="0"/>
          <w:numId w:val="9"/>
        </w:numPr>
      </w:pPr>
      <w:r w:rsidRPr="005D6531">
        <w:lastRenderedPageBreak/>
        <w:t xml:space="preserve">Steg9. (Syrgas i drift </w:t>
      </w:r>
      <w:proofErr w:type="spellStart"/>
      <w:r w:rsidRPr="005D6531">
        <w:t>väntesteg</w:t>
      </w:r>
      <w:proofErr w:type="spellEnd"/>
      <w:r w:rsidRPr="005D6531">
        <w:t>)</w:t>
      </w:r>
      <w:r w:rsidRPr="005D6531">
        <w:br/>
        <w:t xml:space="preserve">Stegvillkor: Stopporder 251KS554_STOPP från operatörsmiljö eller </w:t>
      </w:r>
      <w:r w:rsidR="007D44D0" w:rsidRPr="005D6531">
        <w:t xml:space="preserve">andra säkerhetsförreglingar </w:t>
      </w:r>
      <w:proofErr w:type="spellStart"/>
      <w:r w:rsidR="007D44D0" w:rsidRPr="005D6531">
        <w:t>bla</w:t>
      </w:r>
      <w:proofErr w:type="spellEnd"/>
      <w:r w:rsidR="007D44D0" w:rsidRPr="005D6531">
        <w:t xml:space="preserve"> processnödstopp 308HZ300/301 (se </w:t>
      </w:r>
      <w:proofErr w:type="spellStart"/>
      <w:r w:rsidR="007D44D0" w:rsidRPr="005D6531">
        <w:t>Cause&amp;Effect</w:t>
      </w:r>
      <w:proofErr w:type="spellEnd"/>
      <w:r w:rsidR="007D44D0" w:rsidRPr="005D6531">
        <w:t>).</w:t>
      </w:r>
    </w:p>
    <w:p w14:paraId="45F9BF95" w14:textId="2ADB910D" w:rsidR="00210DEB" w:rsidRPr="005D6531" w:rsidRDefault="00210DEB" w:rsidP="00514D3C">
      <w:pPr>
        <w:pStyle w:val="Brdtext"/>
        <w:numPr>
          <w:ilvl w:val="0"/>
          <w:numId w:val="9"/>
        </w:numPr>
      </w:pPr>
      <w:r w:rsidRPr="005D6531">
        <w:t xml:space="preserve">Steg10. (Stopp syrgasinjektion) Öppna </w:t>
      </w:r>
      <w:r w:rsidR="00AC53EF" w:rsidRPr="005D6531">
        <w:t>kvävgas, 253SV651</w:t>
      </w:r>
      <w:r w:rsidR="00AC53EF" w:rsidRPr="005D6531">
        <w:br/>
      </w:r>
      <w:r w:rsidRPr="005D6531">
        <w:t xml:space="preserve">Stäng </w:t>
      </w:r>
      <w:r w:rsidR="00AC53EF" w:rsidRPr="005D6531">
        <w:t>avstängningsventiler</w:t>
      </w:r>
      <w:r w:rsidR="0021499A" w:rsidRPr="005D6531">
        <w:t>na</w:t>
      </w:r>
      <w:r w:rsidR="00AC53EF" w:rsidRPr="005D6531">
        <w:t xml:space="preserve"> </w:t>
      </w:r>
      <w:r w:rsidRPr="005D6531">
        <w:t>251SV555 och 251SV556</w:t>
      </w:r>
      <w:r w:rsidRPr="005D6531">
        <w:br/>
        <w:t>Stegvillkor:</w:t>
      </w:r>
      <w:r w:rsidR="00AC53EF" w:rsidRPr="005D6531">
        <w:t xml:space="preserve"> </w:t>
      </w:r>
      <w:proofErr w:type="spellStart"/>
      <w:r w:rsidR="00741224" w:rsidRPr="005D6531">
        <w:t>stegtid</w:t>
      </w:r>
      <w:proofErr w:type="spellEnd"/>
      <w:r w:rsidR="00741224" w:rsidRPr="005D6531">
        <w:t xml:space="preserve"> 3 sek uppnådd eller 251SV555 och 251SV556 stängda</w:t>
      </w:r>
    </w:p>
    <w:p w14:paraId="1DE96E29" w14:textId="2850884D" w:rsidR="00AC53EF" w:rsidRPr="005D6531" w:rsidRDefault="00AC53EF" w:rsidP="00514D3C">
      <w:pPr>
        <w:pStyle w:val="Brdtext"/>
        <w:numPr>
          <w:ilvl w:val="0"/>
          <w:numId w:val="9"/>
        </w:numPr>
      </w:pPr>
      <w:r w:rsidRPr="005D6531">
        <w:t>Steg11. Öppna avluftning 251SV557</w:t>
      </w:r>
    </w:p>
    <w:p w14:paraId="3D6F2AAA" w14:textId="34570643" w:rsidR="00E67A51" w:rsidRPr="005D6531" w:rsidRDefault="00AC53EF" w:rsidP="00E67A51">
      <w:pPr>
        <w:pStyle w:val="Brdtext"/>
        <w:numPr>
          <w:ilvl w:val="0"/>
          <w:numId w:val="9"/>
        </w:numPr>
      </w:pPr>
      <w:r w:rsidRPr="005D6531">
        <w:t>Steg12. Integrering kvävgasmängd</w:t>
      </w:r>
      <w:r w:rsidRPr="005D6531">
        <w:br/>
        <w:t>Stegvillkor: Integrerad mängd större än ??</w:t>
      </w:r>
      <w:r w:rsidR="00E67A51" w:rsidRPr="005D6531">
        <w:br/>
        <w:t>Stegtidslarm: 10 sek, vid larm hoppa till Steg13.</w:t>
      </w:r>
    </w:p>
    <w:p w14:paraId="73F25E91" w14:textId="0E9A803F" w:rsidR="00AC53EF" w:rsidRPr="005D6531" w:rsidRDefault="00AC53EF" w:rsidP="00AC53EF">
      <w:pPr>
        <w:pStyle w:val="Brdtext"/>
        <w:numPr>
          <w:ilvl w:val="0"/>
          <w:numId w:val="9"/>
        </w:numPr>
      </w:pPr>
      <w:r w:rsidRPr="005D6531">
        <w:t>Steg13. Stäng lans 251SV562 och kvävgas 253SV651</w:t>
      </w:r>
      <w:r w:rsidRPr="005D6531">
        <w:br/>
        <w:t>Stegvillkor: 251SV562 och 253SV651 stängda</w:t>
      </w:r>
    </w:p>
    <w:p w14:paraId="6CC9A3B6" w14:textId="42945DBC" w:rsidR="00AC53EF" w:rsidRPr="005D6531" w:rsidRDefault="00AC53EF" w:rsidP="00AC53EF">
      <w:pPr>
        <w:pStyle w:val="Brdtext"/>
        <w:numPr>
          <w:ilvl w:val="0"/>
          <w:numId w:val="9"/>
        </w:numPr>
      </w:pPr>
      <w:r w:rsidRPr="005D6531">
        <w:t xml:space="preserve">Steg14. (Sista </w:t>
      </w:r>
      <w:proofErr w:type="spellStart"/>
      <w:r w:rsidRPr="005D6531">
        <w:t>stoppsteg</w:t>
      </w:r>
      <w:proofErr w:type="spellEnd"/>
      <w:r w:rsidRPr="005D6531">
        <w:t>) Åter till Steg0 (Sekvens avslutas)</w:t>
      </w:r>
    </w:p>
    <w:p w14:paraId="7D83CC48" w14:textId="77777777" w:rsidR="00872E8D" w:rsidRPr="005D6531" w:rsidRDefault="00872E8D" w:rsidP="00A6440E">
      <w:pPr>
        <w:pStyle w:val="Brdtext"/>
      </w:pPr>
    </w:p>
    <w:p w14:paraId="1AC34625" w14:textId="54D9D25A" w:rsidR="00872E8D" w:rsidRPr="005D6531" w:rsidRDefault="00872E8D" w:rsidP="00872E8D">
      <w:pPr>
        <w:pStyle w:val="Rubrik2"/>
      </w:pPr>
      <w:bookmarkStart w:id="21" w:name="_Toc33443007"/>
      <w:r w:rsidRPr="005D6531">
        <w:t>Ingående styrda objekt</w:t>
      </w:r>
      <w:bookmarkEnd w:id="21"/>
    </w:p>
    <w:p w14:paraId="2C9D7354" w14:textId="77777777" w:rsidR="00872E8D" w:rsidRPr="005D6531" w:rsidRDefault="00872E8D" w:rsidP="00872E8D">
      <w:pPr>
        <w:pStyle w:val="Brdtext"/>
      </w:pPr>
    </w:p>
    <w:p w14:paraId="289E2B70" w14:textId="088B37C7" w:rsidR="007B616F" w:rsidRPr="005D6531" w:rsidRDefault="00303EB9" w:rsidP="00303EB9">
      <w:pPr>
        <w:pStyle w:val="Rubrik3"/>
      </w:pPr>
      <w:bookmarkStart w:id="22" w:name="_Toc33443008"/>
      <w:r w:rsidRPr="005D6531">
        <w:t xml:space="preserve">Syrgasspetsning </w:t>
      </w:r>
      <w:proofErr w:type="spellStart"/>
      <w:r w:rsidRPr="005D6531">
        <w:t>reduktionsgas</w:t>
      </w:r>
      <w:bookmarkEnd w:id="22"/>
      <w:proofErr w:type="spellEnd"/>
    </w:p>
    <w:p w14:paraId="01F8FF54" w14:textId="1CFB30CA" w:rsidR="00303EB9" w:rsidRPr="005D6531" w:rsidRDefault="00B117F4" w:rsidP="00A6440E">
      <w:pPr>
        <w:pStyle w:val="Brdtext"/>
      </w:pPr>
      <w:r w:rsidRPr="005D6531">
        <w:t>Syrgas mixas med reduktionsgasen efter PGH.</w:t>
      </w:r>
    </w:p>
    <w:p w14:paraId="1BD5F7C6" w14:textId="597C4B91" w:rsidR="00C34166" w:rsidRPr="005D6531" w:rsidRDefault="00C34166" w:rsidP="00A6440E">
      <w:pPr>
        <w:pStyle w:val="Brdtext"/>
      </w:pPr>
      <w:r w:rsidRPr="005D6531">
        <w:t>Temperaturdifferensen</w:t>
      </w:r>
      <w:r w:rsidR="00857E93" w:rsidRPr="005D6531">
        <w:t xml:space="preserve"> mellan temperatur till reaktor och temperatur efter PGH</w:t>
      </w:r>
      <w:r w:rsidRPr="005D6531">
        <w:t xml:space="preserve"> regleras genom flöde tillsat</w:t>
      </w:r>
      <w:r w:rsidR="00281549" w:rsidRPr="005D6531">
        <w:t>t</w:t>
      </w:r>
      <w:r w:rsidRPr="005D6531">
        <w:t xml:space="preserve"> syrgas.</w:t>
      </w:r>
    </w:p>
    <w:p w14:paraId="11219B80" w14:textId="0D5985CE" w:rsidR="00C34166" w:rsidRPr="005D6531" w:rsidRDefault="00C34166" w:rsidP="00C34166">
      <w:pPr>
        <w:pStyle w:val="Brdtext"/>
      </w:pPr>
      <w:r w:rsidRPr="005D6531">
        <w:t xml:space="preserve">PI-regulator 251TC554 reglerar </w:t>
      </w:r>
      <w:proofErr w:type="spellStart"/>
      <w:r w:rsidR="00E15644" w:rsidRPr="005D6531">
        <w:t>diff</w:t>
      </w:r>
      <w:r w:rsidRPr="005D6531">
        <w:t>temperatur</w:t>
      </w:r>
      <w:proofErr w:type="spellEnd"/>
      <w:r w:rsidRPr="005D6531">
        <w:t>. Regulatorns utsignal styr 251FC554. Minskar temperaturen så ökar utsignalen.</w:t>
      </w:r>
      <w:r w:rsidRPr="005D6531">
        <w:br/>
      </w:r>
      <w:proofErr w:type="spellStart"/>
      <w:r w:rsidR="004E3F93" w:rsidRPr="005D6531">
        <w:t>Ärvärde</w:t>
      </w:r>
      <w:proofErr w:type="spellEnd"/>
      <w:r w:rsidR="004E3F93" w:rsidRPr="005D6531">
        <w:t xml:space="preserve"> 251XI311</w:t>
      </w:r>
      <w:r w:rsidR="004E3F93" w:rsidRPr="005D6531">
        <w:br/>
      </w:r>
      <w:r w:rsidRPr="005D6531">
        <w:t xml:space="preserve">Utsignalområde </w:t>
      </w:r>
      <w:r w:rsidR="004E3F93" w:rsidRPr="005D6531">
        <w:t>0-120 Nm3/h</w:t>
      </w:r>
      <w:r w:rsidRPr="005D6531">
        <w:t xml:space="preserve">. </w:t>
      </w:r>
      <w:r w:rsidRPr="005D6531">
        <w:br/>
        <w:t xml:space="preserve">Internt </w:t>
      </w:r>
      <w:proofErr w:type="spellStart"/>
      <w:r w:rsidRPr="005D6531">
        <w:t>börvärde</w:t>
      </w:r>
      <w:proofErr w:type="spellEnd"/>
      <w:r w:rsidRPr="005D6531">
        <w:t xml:space="preserve"> </w:t>
      </w:r>
      <w:r w:rsidR="007D36C2" w:rsidRPr="005D6531">
        <w:t>100</w:t>
      </w:r>
      <w:r w:rsidRPr="005D6531">
        <w:t>.</w:t>
      </w:r>
      <w:r w:rsidRPr="005D6531">
        <w:br/>
        <w:t>Reverserad regulator (MV&gt;SP minska utsignal, MV&lt;SP öka utsignal).</w:t>
      </w:r>
      <w:r w:rsidRPr="005D6531">
        <w:br/>
        <w:t xml:space="preserve">IB1 = </w:t>
      </w:r>
      <w:r w:rsidR="0021499A" w:rsidRPr="005D6531">
        <w:t>251FC554_</w:t>
      </w:r>
      <w:r w:rsidR="007D36C2" w:rsidRPr="005D6531">
        <w:t>E1_</w:t>
      </w:r>
      <w:r w:rsidR="0021499A" w:rsidRPr="005D6531">
        <w:t>Noint</w:t>
      </w:r>
      <w:r w:rsidRPr="005D6531">
        <w:br/>
        <w:t xml:space="preserve">IB1Ref = </w:t>
      </w:r>
      <w:r w:rsidR="0021499A" w:rsidRPr="005D6531">
        <w:t>251FC554_MV (Följning)</w:t>
      </w:r>
    </w:p>
    <w:p w14:paraId="2A250F6E" w14:textId="50C7D425" w:rsidR="00303EB9" w:rsidRPr="005D6531" w:rsidRDefault="00303EB9" w:rsidP="00303EB9">
      <w:pPr>
        <w:pStyle w:val="Brdtext"/>
      </w:pPr>
    </w:p>
    <w:p w14:paraId="1D226E14" w14:textId="5BB20383" w:rsidR="007F40B3" w:rsidRPr="005D6531" w:rsidRDefault="007F40B3" w:rsidP="00303EB9">
      <w:pPr>
        <w:pStyle w:val="Brdtext"/>
      </w:pPr>
    </w:p>
    <w:p w14:paraId="6FC2C79F" w14:textId="77777777" w:rsidR="007F40B3" w:rsidRPr="005D6531" w:rsidRDefault="007F40B3" w:rsidP="007F40B3">
      <w:pPr>
        <w:pStyle w:val="Brdtext"/>
        <w:rPr>
          <w:i/>
        </w:rPr>
      </w:pPr>
      <w:r w:rsidRPr="005D6531">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5D6531" w:rsidRPr="005D6531" w14:paraId="18670037" w14:textId="77777777" w:rsidTr="006237E9">
        <w:tc>
          <w:tcPr>
            <w:tcW w:w="1551" w:type="dxa"/>
          </w:tcPr>
          <w:p w14:paraId="1E710D49" w14:textId="77777777" w:rsidR="007F40B3" w:rsidRPr="005D6531" w:rsidRDefault="007F40B3" w:rsidP="006237E9">
            <w:pPr>
              <w:pStyle w:val="Brdtext"/>
              <w:ind w:left="0"/>
            </w:pPr>
            <w:r w:rsidRPr="005D6531">
              <w:t>Objekt/Signal</w:t>
            </w:r>
          </w:p>
        </w:tc>
        <w:tc>
          <w:tcPr>
            <w:tcW w:w="1705" w:type="dxa"/>
          </w:tcPr>
          <w:p w14:paraId="721759FF" w14:textId="77777777" w:rsidR="007F40B3" w:rsidRPr="005D6531" w:rsidRDefault="007F40B3" w:rsidP="006237E9">
            <w:pPr>
              <w:pStyle w:val="Brdtext"/>
              <w:ind w:left="0"/>
            </w:pPr>
            <w:r w:rsidRPr="005D6531">
              <w:t>Beskrivning</w:t>
            </w:r>
          </w:p>
        </w:tc>
        <w:tc>
          <w:tcPr>
            <w:tcW w:w="1559" w:type="dxa"/>
          </w:tcPr>
          <w:p w14:paraId="04E4797C" w14:textId="77777777" w:rsidR="007F40B3" w:rsidRPr="005D6531" w:rsidRDefault="007F40B3" w:rsidP="006237E9">
            <w:pPr>
              <w:pStyle w:val="Brdtext"/>
              <w:ind w:left="0"/>
            </w:pPr>
            <w:r w:rsidRPr="005D6531">
              <w:t>Mätområde</w:t>
            </w:r>
          </w:p>
        </w:tc>
        <w:tc>
          <w:tcPr>
            <w:tcW w:w="709" w:type="dxa"/>
          </w:tcPr>
          <w:p w14:paraId="4C15489D" w14:textId="77777777" w:rsidR="007F40B3" w:rsidRPr="005D6531" w:rsidRDefault="007F40B3" w:rsidP="006237E9">
            <w:pPr>
              <w:pStyle w:val="Brdtext"/>
              <w:ind w:left="0"/>
            </w:pPr>
            <w:r w:rsidRPr="005D6531">
              <w:t>L2</w:t>
            </w:r>
          </w:p>
        </w:tc>
        <w:tc>
          <w:tcPr>
            <w:tcW w:w="651" w:type="dxa"/>
          </w:tcPr>
          <w:p w14:paraId="678F7C36" w14:textId="77777777" w:rsidR="007F40B3" w:rsidRPr="005D6531" w:rsidRDefault="007F40B3" w:rsidP="006237E9">
            <w:pPr>
              <w:pStyle w:val="Brdtext"/>
              <w:ind w:left="0"/>
            </w:pPr>
            <w:r w:rsidRPr="005D6531">
              <w:t>L1</w:t>
            </w:r>
          </w:p>
        </w:tc>
        <w:tc>
          <w:tcPr>
            <w:tcW w:w="586" w:type="dxa"/>
          </w:tcPr>
          <w:p w14:paraId="069D00E8" w14:textId="77777777" w:rsidR="007F40B3" w:rsidRPr="005D6531" w:rsidRDefault="007F40B3" w:rsidP="006237E9">
            <w:pPr>
              <w:pStyle w:val="Brdtext"/>
              <w:ind w:left="0"/>
            </w:pPr>
            <w:r w:rsidRPr="005D6531">
              <w:t>H1</w:t>
            </w:r>
          </w:p>
        </w:tc>
        <w:tc>
          <w:tcPr>
            <w:tcW w:w="586" w:type="dxa"/>
          </w:tcPr>
          <w:p w14:paraId="50387D3A" w14:textId="77777777" w:rsidR="007F40B3" w:rsidRPr="005D6531" w:rsidRDefault="007F40B3" w:rsidP="006237E9">
            <w:pPr>
              <w:pStyle w:val="Brdtext"/>
              <w:ind w:left="0"/>
            </w:pPr>
            <w:r w:rsidRPr="005D6531">
              <w:t>H2</w:t>
            </w:r>
          </w:p>
        </w:tc>
        <w:tc>
          <w:tcPr>
            <w:tcW w:w="586" w:type="dxa"/>
          </w:tcPr>
          <w:p w14:paraId="2228F5B6" w14:textId="77777777" w:rsidR="007F40B3" w:rsidRPr="005D6531" w:rsidRDefault="007F40B3" w:rsidP="006237E9">
            <w:pPr>
              <w:pStyle w:val="Brdtext"/>
              <w:ind w:left="0"/>
            </w:pPr>
            <w:r w:rsidRPr="005D6531">
              <w:t>SIL</w:t>
            </w:r>
          </w:p>
        </w:tc>
      </w:tr>
      <w:tr w:rsidR="005D6531" w:rsidRPr="005D6531" w14:paraId="4D1DD88D" w14:textId="77777777" w:rsidTr="006237E9">
        <w:tc>
          <w:tcPr>
            <w:tcW w:w="1551" w:type="dxa"/>
          </w:tcPr>
          <w:p w14:paraId="42800131" w14:textId="31A0EFBC" w:rsidR="007F40B3" w:rsidRPr="005D6531" w:rsidRDefault="007F40B3" w:rsidP="006237E9">
            <w:pPr>
              <w:pStyle w:val="Brdtext"/>
              <w:ind w:left="0"/>
            </w:pPr>
            <w:r w:rsidRPr="005D6531">
              <w:t>320TI339</w:t>
            </w:r>
          </w:p>
        </w:tc>
        <w:tc>
          <w:tcPr>
            <w:tcW w:w="1705" w:type="dxa"/>
          </w:tcPr>
          <w:p w14:paraId="43BA8C04" w14:textId="795BC9C8" w:rsidR="007F40B3" w:rsidRPr="005D6531" w:rsidRDefault="007F40B3" w:rsidP="006237E9">
            <w:pPr>
              <w:pStyle w:val="Brdtext"/>
              <w:ind w:left="0"/>
            </w:pPr>
            <w:proofErr w:type="spellStart"/>
            <w:r w:rsidRPr="005D6531">
              <w:t>Reduktionsgas</w:t>
            </w:r>
            <w:proofErr w:type="spellEnd"/>
            <w:r w:rsidRPr="005D6531">
              <w:t xml:space="preserve"> i ringtrumma</w:t>
            </w:r>
          </w:p>
        </w:tc>
        <w:tc>
          <w:tcPr>
            <w:tcW w:w="1559" w:type="dxa"/>
          </w:tcPr>
          <w:p w14:paraId="669A5FC6" w14:textId="4A4E9250" w:rsidR="007F40B3" w:rsidRPr="005D6531" w:rsidRDefault="007F40B3" w:rsidP="006237E9">
            <w:pPr>
              <w:pStyle w:val="Brdtext"/>
              <w:ind w:left="0"/>
            </w:pPr>
            <w:r w:rsidRPr="005D6531">
              <w:t>0 - 1200°C</w:t>
            </w:r>
          </w:p>
        </w:tc>
        <w:tc>
          <w:tcPr>
            <w:tcW w:w="709" w:type="dxa"/>
          </w:tcPr>
          <w:p w14:paraId="4B592577" w14:textId="77777777" w:rsidR="007F40B3" w:rsidRPr="005D6531" w:rsidRDefault="007F40B3" w:rsidP="006237E9">
            <w:pPr>
              <w:pStyle w:val="Brdtext"/>
              <w:ind w:left="0"/>
            </w:pPr>
          </w:p>
        </w:tc>
        <w:tc>
          <w:tcPr>
            <w:tcW w:w="651" w:type="dxa"/>
          </w:tcPr>
          <w:p w14:paraId="35FF2DB5" w14:textId="77777777" w:rsidR="007F40B3" w:rsidRPr="005D6531" w:rsidRDefault="007F40B3" w:rsidP="006237E9">
            <w:pPr>
              <w:pStyle w:val="Brdtext"/>
              <w:ind w:left="0"/>
            </w:pPr>
          </w:p>
        </w:tc>
        <w:tc>
          <w:tcPr>
            <w:tcW w:w="586" w:type="dxa"/>
          </w:tcPr>
          <w:p w14:paraId="19894CAD" w14:textId="77777777" w:rsidR="007F40B3" w:rsidRPr="005D6531" w:rsidRDefault="007F40B3" w:rsidP="006237E9">
            <w:pPr>
              <w:pStyle w:val="Brdtext"/>
              <w:ind w:left="0"/>
            </w:pPr>
          </w:p>
        </w:tc>
        <w:tc>
          <w:tcPr>
            <w:tcW w:w="586" w:type="dxa"/>
          </w:tcPr>
          <w:p w14:paraId="434F4D1C" w14:textId="77777777" w:rsidR="007F40B3" w:rsidRPr="005D6531" w:rsidRDefault="007F40B3" w:rsidP="006237E9">
            <w:pPr>
              <w:pStyle w:val="Brdtext"/>
              <w:ind w:left="0"/>
            </w:pPr>
          </w:p>
        </w:tc>
        <w:tc>
          <w:tcPr>
            <w:tcW w:w="586" w:type="dxa"/>
          </w:tcPr>
          <w:p w14:paraId="544DF0DB" w14:textId="77777777" w:rsidR="007F40B3" w:rsidRPr="005D6531" w:rsidRDefault="007F40B3" w:rsidP="006237E9">
            <w:pPr>
              <w:pStyle w:val="Brdtext"/>
              <w:ind w:left="0"/>
            </w:pPr>
          </w:p>
        </w:tc>
      </w:tr>
      <w:tr w:rsidR="005D6531" w:rsidRPr="005D6531" w14:paraId="5B81F52D" w14:textId="77777777" w:rsidTr="006237E9">
        <w:tc>
          <w:tcPr>
            <w:tcW w:w="1551" w:type="dxa"/>
          </w:tcPr>
          <w:p w14:paraId="0D096EA5" w14:textId="2AD3694C" w:rsidR="007F40B3" w:rsidRPr="005D6531" w:rsidRDefault="007F40B3" w:rsidP="007F40B3">
            <w:pPr>
              <w:pStyle w:val="Brdtext"/>
              <w:ind w:left="0"/>
            </w:pPr>
            <w:r w:rsidRPr="005D6531">
              <w:t>320TI340</w:t>
            </w:r>
          </w:p>
        </w:tc>
        <w:tc>
          <w:tcPr>
            <w:tcW w:w="1705" w:type="dxa"/>
          </w:tcPr>
          <w:p w14:paraId="3DE6661D" w14:textId="6DD76655" w:rsidR="007F40B3" w:rsidRPr="005D6531" w:rsidRDefault="007F40B3" w:rsidP="007F40B3">
            <w:pPr>
              <w:pStyle w:val="Brdtext"/>
              <w:ind w:left="0"/>
            </w:pPr>
            <w:proofErr w:type="spellStart"/>
            <w:r w:rsidRPr="005D6531">
              <w:t>Reduktionsgas</w:t>
            </w:r>
            <w:proofErr w:type="spellEnd"/>
            <w:r w:rsidRPr="005D6531">
              <w:t xml:space="preserve"> i ringtrumma</w:t>
            </w:r>
          </w:p>
        </w:tc>
        <w:tc>
          <w:tcPr>
            <w:tcW w:w="1559" w:type="dxa"/>
          </w:tcPr>
          <w:p w14:paraId="4AE84CE3" w14:textId="3D9CB3CB" w:rsidR="007F40B3" w:rsidRPr="005D6531" w:rsidRDefault="007F40B3" w:rsidP="007F40B3">
            <w:pPr>
              <w:pStyle w:val="Brdtext"/>
              <w:ind w:left="0"/>
            </w:pPr>
            <w:r w:rsidRPr="005D6531">
              <w:t>0 - 1200°C</w:t>
            </w:r>
          </w:p>
        </w:tc>
        <w:tc>
          <w:tcPr>
            <w:tcW w:w="709" w:type="dxa"/>
          </w:tcPr>
          <w:p w14:paraId="4CDA7EF3" w14:textId="6FDDD6A8" w:rsidR="007F40B3" w:rsidRPr="005D6531" w:rsidRDefault="007F40B3" w:rsidP="007F40B3">
            <w:pPr>
              <w:pStyle w:val="Brdtext"/>
              <w:ind w:left="0"/>
            </w:pPr>
          </w:p>
        </w:tc>
        <w:tc>
          <w:tcPr>
            <w:tcW w:w="651" w:type="dxa"/>
          </w:tcPr>
          <w:p w14:paraId="75450BFD" w14:textId="2C80D881" w:rsidR="007F40B3" w:rsidRPr="005D6531" w:rsidRDefault="007F40B3" w:rsidP="007F40B3">
            <w:pPr>
              <w:pStyle w:val="Brdtext"/>
              <w:ind w:left="0"/>
            </w:pPr>
          </w:p>
        </w:tc>
        <w:tc>
          <w:tcPr>
            <w:tcW w:w="586" w:type="dxa"/>
          </w:tcPr>
          <w:p w14:paraId="74E9CF56" w14:textId="77777777" w:rsidR="007F40B3" w:rsidRPr="005D6531" w:rsidRDefault="007F40B3" w:rsidP="007F40B3">
            <w:pPr>
              <w:pStyle w:val="Brdtext"/>
              <w:ind w:left="0"/>
            </w:pPr>
          </w:p>
        </w:tc>
        <w:tc>
          <w:tcPr>
            <w:tcW w:w="586" w:type="dxa"/>
          </w:tcPr>
          <w:p w14:paraId="48C3FBC5" w14:textId="77777777" w:rsidR="007F40B3" w:rsidRPr="005D6531" w:rsidRDefault="007F40B3" w:rsidP="007F40B3">
            <w:pPr>
              <w:pStyle w:val="Brdtext"/>
              <w:ind w:left="0"/>
            </w:pPr>
          </w:p>
        </w:tc>
        <w:tc>
          <w:tcPr>
            <w:tcW w:w="586" w:type="dxa"/>
          </w:tcPr>
          <w:p w14:paraId="219E9334" w14:textId="77777777" w:rsidR="007F40B3" w:rsidRPr="005D6531" w:rsidRDefault="007F40B3" w:rsidP="007F40B3">
            <w:pPr>
              <w:pStyle w:val="Brdtext"/>
              <w:ind w:left="0"/>
            </w:pPr>
          </w:p>
        </w:tc>
      </w:tr>
      <w:tr w:rsidR="00F1394F" w:rsidRPr="005D6531" w14:paraId="22D4EECB" w14:textId="77777777" w:rsidTr="006237E9">
        <w:tc>
          <w:tcPr>
            <w:tcW w:w="1551" w:type="dxa"/>
          </w:tcPr>
          <w:p w14:paraId="23A79D89" w14:textId="32C469F2" w:rsidR="007F40B3" w:rsidRPr="005D6531" w:rsidRDefault="007F40B3" w:rsidP="007F40B3">
            <w:pPr>
              <w:pStyle w:val="Brdtext"/>
              <w:ind w:left="0"/>
            </w:pPr>
            <w:r w:rsidRPr="005D6531">
              <w:t>344TI326</w:t>
            </w:r>
          </w:p>
        </w:tc>
        <w:tc>
          <w:tcPr>
            <w:tcW w:w="1705" w:type="dxa"/>
          </w:tcPr>
          <w:p w14:paraId="7053509B" w14:textId="02BB8B5B" w:rsidR="007F40B3" w:rsidRPr="005D6531" w:rsidRDefault="007F40B3" w:rsidP="007F40B3">
            <w:pPr>
              <w:pStyle w:val="Brdtext"/>
              <w:ind w:left="0"/>
            </w:pPr>
            <w:proofErr w:type="spellStart"/>
            <w:r w:rsidRPr="005D6531">
              <w:t>Reduktionsgas</w:t>
            </w:r>
            <w:proofErr w:type="spellEnd"/>
            <w:r w:rsidRPr="005D6531">
              <w:t xml:space="preserve"> inlopp ringtrumma</w:t>
            </w:r>
          </w:p>
        </w:tc>
        <w:tc>
          <w:tcPr>
            <w:tcW w:w="1559" w:type="dxa"/>
          </w:tcPr>
          <w:p w14:paraId="47484138" w14:textId="02D30D78" w:rsidR="007F40B3" w:rsidRPr="005D6531" w:rsidRDefault="007F40B3" w:rsidP="007F40B3">
            <w:pPr>
              <w:pStyle w:val="Brdtext"/>
              <w:ind w:left="0"/>
            </w:pPr>
            <w:r w:rsidRPr="005D6531">
              <w:t>0 - 1200°C</w:t>
            </w:r>
          </w:p>
        </w:tc>
        <w:tc>
          <w:tcPr>
            <w:tcW w:w="709" w:type="dxa"/>
          </w:tcPr>
          <w:p w14:paraId="39FAE560" w14:textId="65FEA5CD" w:rsidR="007F40B3" w:rsidRPr="005D6531" w:rsidRDefault="007F40B3" w:rsidP="007F40B3">
            <w:pPr>
              <w:pStyle w:val="Brdtext"/>
              <w:ind w:left="0"/>
            </w:pPr>
          </w:p>
        </w:tc>
        <w:tc>
          <w:tcPr>
            <w:tcW w:w="651" w:type="dxa"/>
          </w:tcPr>
          <w:p w14:paraId="693E5A28" w14:textId="752B9A9D" w:rsidR="007F40B3" w:rsidRPr="005D6531" w:rsidRDefault="007F40B3" w:rsidP="007F40B3">
            <w:pPr>
              <w:pStyle w:val="Brdtext"/>
              <w:ind w:left="0"/>
            </w:pPr>
          </w:p>
        </w:tc>
        <w:tc>
          <w:tcPr>
            <w:tcW w:w="586" w:type="dxa"/>
          </w:tcPr>
          <w:p w14:paraId="181598E9" w14:textId="77777777" w:rsidR="007F40B3" w:rsidRPr="005D6531" w:rsidRDefault="007F40B3" w:rsidP="007F40B3">
            <w:pPr>
              <w:pStyle w:val="Brdtext"/>
              <w:ind w:left="0"/>
            </w:pPr>
          </w:p>
        </w:tc>
        <w:tc>
          <w:tcPr>
            <w:tcW w:w="586" w:type="dxa"/>
          </w:tcPr>
          <w:p w14:paraId="0F97D719" w14:textId="77777777" w:rsidR="007F40B3" w:rsidRPr="005D6531" w:rsidRDefault="007F40B3" w:rsidP="007F40B3">
            <w:pPr>
              <w:pStyle w:val="Brdtext"/>
              <w:ind w:left="0"/>
            </w:pPr>
          </w:p>
        </w:tc>
        <w:tc>
          <w:tcPr>
            <w:tcW w:w="586" w:type="dxa"/>
          </w:tcPr>
          <w:p w14:paraId="4F239340" w14:textId="77777777" w:rsidR="007F40B3" w:rsidRPr="005D6531" w:rsidRDefault="007F40B3" w:rsidP="007F40B3">
            <w:pPr>
              <w:pStyle w:val="Brdtext"/>
              <w:ind w:left="0"/>
            </w:pPr>
          </w:p>
        </w:tc>
      </w:tr>
    </w:tbl>
    <w:p w14:paraId="573D8FCE" w14:textId="1B459B19" w:rsidR="007F40B3" w:rsidRPr="005D6531" w:rsidRDefault="007F40B3" w:rsidP="00303EB9">
      <w:pPr>
        <w:pStyle w:val="Brdtext"/>
      </w:pPr>
    </w:p>
    <w:p w14:paraId="585BC0A8" w14:textId="77777777" w:rsidR="007F40B3" w:rsidRPr="005D6531" w:rsidRDefault="007F40B3">
      <w:r w:rsidRPr="005D6531">
        <w:br w:type="page"/>
      </w:r>
    </w:p>
    <w:p w14:paraId="752B5AC1" w14:textId="77777777" w:rsidR="007F40B3" w:rsidRPr="005D6531" w:rsidRDefault="007F40B3" w:rsidP="00303EB9">
      <w:pPr>
        <w:pStyle w:val="Brdtext"/>
      </w:pPr>
    </w:p>
    <w:p w14:paraId="6ACDC50E" w14:textId="51BD70D3" w:rsidR="00303EB9" w:rsidRPr="005D6531" w:rsidRDefault="00303EB9" w:rsidP="00303EB9">
      <w:pPr>
        <w:pStyle w:val="Brdtext"/>
        <w:rPr>
          <w:i/>
        </w:rPr>
      </w:pPr>
      <w:r w:rsidRPr="005D6531">
        <w:rPr>
          <w:i/>
        </w:rPr>
        <w:t>Mätningar (</w:t>
      </w:r>
      <w:proofErr w:type="spellStart"/>
      <w:r w:rsidR="00F26D1E" w:rsidRPr="005D6531">
        <w:rPr>
          <w:i/>
        </w:rPr>
        <w:t>SDInReal</w:t>
      </w:r>
      <w:proofErr w:type="spellEnd"/>
      <w:r w:rsidRPr="005D6531">
        <w:rPr>
          <w:i/>
        </w:rPr>
        <w:t xml:space="preserve"> via säkerhetssystem):</w:t>
      </w:r>
    </w:p>
    <w:tbl>
      <w:tblPr>
        <w:tblStyle w:val="Tabellrutnt"/>
        <w:tblW w:w="8144" w:type="dxa"/>
        <w:tblInd w:w="1134" w:type="dxa"/>
        <w:tblLayout w:type="fixed"/>
        <w:tblLook w:val="04A0" w:firstRow="1" w:lastRow="0" w:firstColumn="1" w:lastColumn="0" w:noHBand="0" w:noVBand="1"/>
      </w:tblPr>
      <w:tblGrid>
        <w:gridCol w:w="1670"/>
        <w:gridCol w:w="1843"/>
        <w:gridCol w:w="1418"/>
        <w:gridCol w:w="603"/>
        <w:gridCol w:w="603"/>
        <w:gridCol w:w="816"/>
        <w:gridCol w:w="595"/>
        <w:gridCol w:w="596"/>
      </w:tblGrid>
      <w:tr w:rsidR="005D6531" w:rsidRPr="005D6531" w14:paraId="634C7A37" w14:textId="77777777" w:rsidTr="004C62B5">
        <w:tc>
          <w:tcPr>
            <w:tcW w:w="1670" w:type="dxa"/>
          </w:tcPr>
          <w:p w14:paraId="730D8F9C" w14:textId="77777777" w:rsidR="00303EB9" w:rsidRPr="005D6531" w:rsidRDefault="00303EB9" w:rsidP="00303EB9">
            <w:pPr>
              <w:pStyle w:val="Brdtext"/>
              <w:ind w:left="0"/>
            </w:pPr>
            <w:r w:rsidRPr="005D6531">
              <w:t>Objekt/Signal</w:t>
            </w:r>
          </w:p>
        </w:tc>
        <w:tc>
          <w:tcPr>
            <w:tcW w:w="1843" w:type="dxa"/>
          </w:tcPr>
          <w:p w14:paraId="6A4B58AB" w14:textId="77777777" w:rsidR="00303EB9" w:rsidRPr="005D6531" w:rsidRDefault="00303EB9" w:rsidP="00303EB9">
            <w:pPr>
              <w:pStyle w:val="Brdtext"/>
              <w:ind w:left="0"/>
            </w:pPr>
            <w:r w:rsidRPr="005D6531">
              <w:t>Beskrivning</w:t>
            </w:r>
          </w:p>
        </w:tc>
        <w:tc>
          <w:tcPr>
            <w:tcW w:w="1418" w:type="dxa"/>
          </w:tcPr>
          <w:p w14:paraId="679581D8" w14:textId="77777777" w:rsidR="00303EB9" w:rsidRPr="005D6531" w:rsidRDefault="00303EB9" w:rsidP="00303EB9">
            <w:pPr>
              <w:pStyle w:val="Brdtext"/>
              <w:ind w:left="0"/>
            </w:pPr>
            <w:r w:rsidRPr="005D6531">
              <w:t>Mätområde</w:t>
            </w:r>
          </w:p>
        </w:tc>
        <w:tc>
          <w:tcPr>
            <w:tcW w:w="603" w:type="dxa"/>
          </w:tcPr>
          <w:p w14:paraId="6DA3209F" w14:textId="77777777" w:rsidR="00303EB9" w:rsidRPr="005D6531" w:rsidRDefault="00303EB9" w:rsidP="00303EB9">
            <w:pPr>
              <w:pStyle w:val="Brdtext"/>
              <w:ind w:left="0"/>
            </w:pPr>
            <w:r w:rsidRPr="005D6531">
              <w:t>L2</w:t>
            </w:r>
          </w:p>
        </w:tc>
        <w:tc>
          <w:tcPr>
            <w:tcW w:w="603" w:type="dxa"/>
          </w:tcPr>
          <w:p w14:paraId="262755D8" w14:textId="77777777" w:rsidR="00303EB9" w:rsidRPr="005D6531" w:rsidRDefault="00303EB9" w:rsidP="00303EB9">
            <w:pPr>
              <w:pStyle w:val="Brdtext"/>
              <w:ind w:left="0"/>
            </w:pPr>
            <w:r w:rsidRPr="005D6531">
              <w:t>L1</w:t>
            </w:r>
          </w:p>
        </w:tc>
        <w:tc>
          <w:tcPr>
            <w:tcW w:w="816" w:type="dxa"/>
          </w:tcPr>
          <w:p w14:paraId="4E151077" w14:textId="77777777" w:rsidR="00303EB9" w:rsidRPr="005D6531" w:rsidRDefault="00303EB9" w:rsidP="00303EB9">
            <w:pPr>
              <w:pStyle w:val="Brdtext"/>
              <w:ind w:left="0"/>
            </w:pPr>
            <w:r w:rsidRPr="005D6531">
              <w:t>H1</w:t>
            </w:r>
          </w:p>
        </w:tc>
        <w:tc>
          <w:tcPr>
            <w:tcW w:w="595" w:type="dxa"/>
          </w:tcPr>
          <w:p w14:paraId="19258CA2" w14:textId="77777777" w:rsidR="00303EB9" w:rsidRPr="005D6531" w:rsidRDefault="00303EB9" w:rsidP="00303EB9">
            <w:pPr>
              <w:pStyle w:val="Brdtext"/>
              <w:ind w:left="0"/>
            </w:pPr>
            <w:r w:rsidRPr="005D6531">
              <w:t>H2</w:t>
            </w:r>
          </w:p>
        </w:tc>
        <w:tc>
          <w:tcPr>
            <w:tcW w:w="596" w:type="dxa"/>
          </w:tcPr>
          <w:p w14:paraId="5090EFCD" w14:textId="77777777" w:rsidR="00303EB9" w:rsidRPr="005D6531" w:rsidRDefault="00303EB9" w:rsidP="00303EB9">
            <w:pPr>
              <w:pStyle w:val="Brdtext"/>
              <w:ind w:left="0"/>
            </w:pPr>
            <w:r w:rsidRPr="005D6531">
              <w:t>SIL</w:t>
            </w:r>
          </w:p>
        </w:tc>
      </w:tr>
      <w:tr w:rsidR="005D6531" w:rsidRPr="005D6531" w14:paraId="2160E576" w14:textId="77777777" w:rsidTr="004C62B5">
        <w:tc>
          <w:tcPr>
            <w:tcW w:w="1670" w:type="dxa"/>
          </w:tcPr>
          <w:p w14:paraId="564DFBAD" w14:textId="033AF9BB" w:rsidR="004C62B5" w:rsidRPr="005D6531" w:rsidRDefault="004C62B5" w:rsidP="004C62B5">
            <w:pPr>
              <w:pStyle w:val="Brdtext"/>
              <w:ind w:left="0"/>
            </w:pPr>
            <w:r w:rsidRPr="005D6531">
              <w:t>344PZ321</w:t>
            </w:r>
          </w:p>
        </w:tc>
        <w:tc>
          <w:tcPr>
            <w:tcW w:w="1843" w:type="dxa"/>
          </w:tcPr>
          <w:p w14:paraId="08BCF22B" w14:textId="7579A636" w:rsidR="004C62B5" w:rsidRPr="005D6531" w:rsidRDefault="00E60E4E" w:rsidP="004C62B5">
            <w:pPr>
              <w:pStyle w:val="Brdtext"/>
              <w:ind w:left="0"/>
            </w:pPr>
            <w:proofErr w:type="spellStart"/>
            <w:r w:rsidRPr="005D6531">
              <w:t>Transferline</w:t>
            </w:r>
            <w:proofErr w:type="spellEnd"/>
            <w:r w:rsidRPr="005D6531">
              <w:t xml:space="preserve"> vid O2 </w:t>
            </w:r>
            <w:proofErr w:type="spellStart"/>
            <w:r w:rsidRPr="005D6531">
              <w:t>inj</w:t>
            </w:r>
            <w:proofErr w:type="spellEnd"/>
            <w:r w:rsidRPr="005D6531">
              <w:t>.</w:t>
            </w:r>
          </w:p>
        </w:tc>
        <w:tc>
          <w:tcPr>
            <w:tcW w:w="1418" w:type="dxa"/>
          </w:tcPr>
          <w:p w14:paraId="53A318B0" w14:textId="3490BB19" w:rsidR="004C62B5" w:rsidRPr="005D6531" w:rsidRDefault="004C62B5" w:rsidP="007D36C2">
            <w:pPr>
              <w:pStyle w:val="Brdtext"/>
              <w:ind w:left="0"/>
            </w:pPr>
            <w:r w:rsidRPr="005D6531">
              <w:t>0 -</w:t>
            </w:r>
            <w:r w:rsidR="006841E8" w:rsidRPr="005D6531">
              <w:t xml:space="preserve"> </w:t>
            </w:r>
            <w:r w:rsidR="007D36C2" w:rsidRPr="005D6531">
              <w:t>10 bar</w:t>
            </w:r>
          </w:p>
        </w:tc>
        <w:tc>
          <w:tcPr>
            <w:tcW w:w="603" w:type="dxa"/>
          </w:tcPr>
          <w:p w14:paraId="32F6F334" w14:textId="6D0DE81D" w:rsidR="004C62B5" w:rsidRPr="005D6531" w:rsidRDefault="009711E9" w:rsidP="004C62B5">
            <w:pPr>
              <w:pStyle w:val="Brdtext"/>
              <w:ind w:left="0"/>
            </w:pPr>
            <w:r w:rsidRPr="005D6531">
              <w:t>1</w:t>
            </w:r>
          </w:p>
        </w:tc>
        <w:tc>
          <w:tcPr>
            <w:tcW w:w="603" w:type="dxa"/>
          </w:tcPr>
          <w:p w14:paraId="46DCCE82" w14:textId="11570017" w:rsidR="004C62B5" w:rsidRPr="005D6531" w:rsidRDefault="00D01681" w:rsidP="004C62B5">
            <w:pPr>
              <w:pStyle w:val="Brdtext"/>
              <w:ind w:left="0"/>
            </w:pPr>
            <w:r w:rsidRPr="005D6531">
              <w:t>2</w:t>
            </w:r>
          </w:p>
        </w:tc>
        <w:tc>
          <w:tcPr>
            <w:tcW w:w="816" w:type="dxa"/>
          </w:tcPr>
          <w:p w14:paraId="1FEB290B" w14:textId="77777777" w:rsidR="004C62B5" w:rsidRPr="005D6531" w:rsidRDefault="004C62B5" w:rsidP="004C62B5">
            <w:pPr>
              <w:pStyle w:val="Brdtext"/>
              <w:ind w:left="0"/>
            </w:pPr>
          </w:p>
        </w:tc>
        <w:tc>
          <w:tcPr>
            <w:tcW w:w="595" w:type="dxa"/>
          </w:tcPr>
          <w:p w14:paraId="1B926058" w14:textId="77777777" w:rsidR="004C62B5" w:rsidRPr="005D6531" w:rsidRDefault="004C62B5" w:rsidP="004C62B5">
            <w:pPr>
              <w:pStyle w:val="Brdtext"/>
              <w:ind w:left="0"/>
            </w:pPr>
          </w:p>
        </w:tc>
        <w:tc>
          <w:tcPr>
            <w:tcW w:w="596" w:type="dxa"/>
          </w:tcPr>
          <w:p w14:paraId="5986BF2C" w14:textId="31651E5B" w:rsidR="004C62B5" w:rsidRPr="005D6531" w:rsidRDefault="00E57788" w:rsidP="004C62B5">
            <w:pPr>
              <w:pStyle w:val="Brdtext"/>
              <w:ind w:left="0"/>
            </w:pPr>
            <w:r w:rsidRPr="005D6531">
              <w:t>2</w:t>
            </w:r>
          </w:p>
        </w:tc>
      </w:tr>
      <w:tr w:rsidR="005D6531" w:rsidRPr="005D6531" w14:paraId="6EA3CAB0" w14:textId="77777777" w:rsidTr="004C62B5">
        <w:tc>
          <w:tcPr>
            <w:tcW w:w="1670" w:type="dxa"/>
          </w:tcPr>
          <w:p w14:paraId="2A8967C5" w14:textId="7BFB9BB9" w:rsidR="00D2596D" w:rsidRPr="005D6531" w:rsidRDefault="00D2596D" w:rsidP="00D2596D">
            <w:pPr>
              <w:pStyle w:val="Brdtext"/>
              <w:ind w:left="0"/>
            </w:pPr>
            <w:r w:rsidRPr="005D6531">
              <w:t>344TZ322</w:t>
            </w:r>
          </w:p>
        </w:tc>
        <w:tc>
          <w:tcPr>
            <w:tcW w:w="1843" w:type="dxa"/>
          </w:tcPr>
          <w:p w14:paraId="745EAD8E" w14:textId="6CE169F0" w:rsidR="00D2596D" w:rsidRPr="005D6531" w:rsidRDefault="00D2596D" w:rsidP="00D2596D">
            <w:pPr>
              <w:pStyle w:val="Brdtext"/>
              <w:ind w:left="0"/>
            </w:pPr>
            <w:proofErr w:type="spellStart"/>
            <w:r w:rsidRPr="005D6531">
              <w:t>Tranferline</w:t>
            </w:r>
            <w:proofErr w:type="spellEnd"/>
            <w:r w:rsidRPr="005D6531">
              <w:t xml:space="preserve"> </w:t>
            </w:r>
            <w:proofErr w:type="spellStart"/>
            <w:r w:rsidRPr="005D6531">
              <w:t>eft</w:t>
            </w:r>
            <w:proofErr w:type="spellEnd"/>
            <w:r w:rsidRPr="005D6531">
              <w:t>. O2-inj.</w:t>
            </w:r>
          </w:p>
        </w:tc>
        <w:tc>
          <w:tcPr>
            <w:tcW w:w="1418" w:type="dxa"/>
          </w:tcPr>
          <w:p w14:paraId="6F351B3E" w14:textId="3F4426C9" w:rsidR="00D2596D" w:rsidRPr="005D6531" w:rsidRDefault="00D2596D" w:rsidP="00D2596D">
            <w:pPr>
              <w:pStyle w:val="Brdtext"/>
              <w:ind w:left="0"/>
            </w:pPr>
            <w:r w:rsidRPr="005D6531">
              <w:t>0 - 1200°C</w:t>
            </w:r>
          </w:p>
        </w:tc>
        <w:tc>
          <w:tcPr>
            <w:tcW w:w="603" w:type="dxa"/>
          </w:tcPr>
          <w:p w14:paraId="636300B3" w14:textId="77777777" w:rsidR="00D2596D" w:rsidRPr="005D6531" w:rsidRDefault="00D2596D" w:rsidP="00D2596D">
            <w:pPr>
              <w:pStyle w:val="Brdtext"/>
              <w:ind w:left="0"/>
            </w:pPr>
          </w:p>
        </w:tc>
        <w:tc>
          <w:tcPr>
            <w:tcW w:w="603" w:type="dxa"/>
          </w:tcPr>
          <w:p w14:paraId="681EB183" w14:textId="77777777" w:rsidR="00D2596D" w:rsidRPr="005D6531" w:rsidRDefault="00D2596D" w:rsidP="00D2596D">
            <w:pPr>
              <w:pStyle w:val="Brdtext"/>
              <w:ind w:left="0"/>
            </w:pPr>
          </w:p>
        </w:tc>
        <w:tc>
          <w:tcPr>
            <w:tcW w:w="816" w:type="dxa"/>
          </w:tcPr>
          <w:p w14:paraId="7C8CCA4C" w14:textId="77777777" w:rsidR="00D2596D" w:rsidRPr="005D6531" w:rsidRDefault="00D2596D" w:rsidP="00D2596D">
            <w:pPr>
              <w:pStyle w:val="Brdtext"/>
              <w:ind w:left="0"/>
            </w:pPr>
          </w:p>
        </w:tc>
        <w:tc>
          <w:tcPr>
            <w:tcW w:w="595" w:type="dxa"/>
          </w:tcPr>
          <w:p w14:paraId="4039D266" w14:textId="77777777" w:rsidR="00D2596D" w:rsidRPr="005D6531" w:rsidRDefault="00D2596D" w:rsidP="00D2596D">
            <w:pPr>
              <w:pStyle w:val="Brdtext"/>
              <w:ind w:left="0"/>
            </w:pPr>
          </w:p>
        </w:tc>
        <w:tc>
          <w:tcPr>
            <w:tcW w:w="596" w:type="dxa"/>
          </w:tcPr>
          <w:p w14:paraId="05497896" w14:textId="69CBDF97" w:rsidR="00D2596D" w:rsidRPr="005D6531" w:rsidRDefault="00D2596D" w:rsidP="00D2596D">
            <w:pPr>
              <w:pStyle w:val="Brdtext"/>
              <w:ind w:left="0"/>
            </w:pPr>
            <w:r w:rsidRPr="005D6531">
              <w:t>3</w:t>
            </w:r>
          </w:p>
        </w:tc>
      </w:tr>
      <w:tr w:rsidR="005D6531" w:rsidRPr="005D6531" w14:paraId="31B6A789" w14:textId="77777777" w:rsidTr="004C62B5">
        <w:tc>
          <w:tcPr>
            <w:tcW w:w="1670" w:type="dxa"/>
          </w:tcPr>
          <w:p w14:paraId="1CA3A49F" w14:textId="4392F34E" w:rsidR="00D2596D" w:rsidRPr="005D6531" w:rsidRDefault="00D2596D" w:rsidP="00D2596D">
            <w:pPr>
              <w:pStyle w:val="Brdtext"/>
              <w:ind w:left="0"/>
            </w:pPr>
            <w:r w:rsidRPr="005D6531">
              <w:t>344TZ323</w:t>
            </w:r>
          </w:p>
        </w:tc>
        <w:tc>
          <w:tcPr>
            <w:tcW w:w="1843" w:type="dxa"/>
          </w:tcPr>
          <w:p w14:paraId="4CEF23C7" w14:textId="07379C8D" w:rsidR="00D2596D" w:rsidRPr="005D6531" w:rsidRDefault="00D2596D" w:rsidP="00D2596D">
            <w:pPr>
              <w:pStyle w:val="Brdtext"/>
              <w:ind w:left="0"/>
            </w:pPr>
            <w:proofErr w:type="spellStart"/>
            <w:r w:rsidRPr="005D6531">
              <w:t>Tranferline</w:t>
            </w:r>
            <w:proofErr w:type="spellEnd"/>
            <w:r w:rsidRPr="005D6531">
              <w:t xml:space="preserve"> </w:t>
            </w:r>
            <w:proofErr w:type="spellStart"/>
            <w:r w:rsidRPr="005D6531">
              <w:t>eft</w:t>
            </w:r>
            <w:proofErr w:type="spellEnd"/>
            <w:r w:rsidRPr="005D6531">
              <w:t>. O2-inj.</w:t>
            </w:r>
          </w:p>
        </w:tc>
        <w:tc>
          <w:tcPr>
            <w:tcW w:w="1418" w:type="dxa"/>
          </w:tcPr>
          <w:p w14:paraId="0D3C7618" w14:textId="23651760" w:rsidR="00D2596D" w:rsidRPr="005D6531" w:rsidRDefault="00D2596D" w:rsidP="00D2596D">
            <w:pPr>
              <w:pStyle w:val="Brdtext"/>
              <w:ind w:left="0"/>
            </w:pPr>
            <w:r w:rsidRPr="005D6531">
              <w:t>0 - 1200°C</w:t>
            </w:r>
          </w:p>
        </w:tc>
        <w:tc>
          <w:tcPr>
            <w:tcW w:w="603" w:type="dxa"/>
          </w:tcPr>
          <w:p w14:paraId="638B204D" w14:textId="77777777" w:rsidR="00D2596D" w:rsidRPr="005D6531" w:rsidRDefault="00D2596D" w:rsidP="00D2596D">
            <w:pPr>
              <w:pStyle w:val="Brdtext"/>
              <w:ind w:left="0"/>
            </w:pPr>
          </w:p>
        </w:tc>
        <w:tc>
          <w:tcPr>
            <w:tcW w:w="603" w:type="dxa"/>
          </w:tcPr>
          <w:p w14:paraId="6B6322E8" w14:textId="77777777" w:rsidR="00D2596D" w:rsidRPr="005D6531" w:rsidRDefault="00D2596D" w:rsidP="00D2596D">
            <w:pPr>
              <w:pStyle w:val="Brdtext"/>
              <w:ind w:left="0"/>
            </w:pPr>
          </w:p>
        </w:tc>
        <w:tc>
          <w:tcPr>
            <w:tcW w:w="816" w:type="dxa"/>
          </w:tcPr>
          <w:p w14:paraId="553EFE90" w14:textId="77777777" w:rsidR="00D2596D" w:rsidRPr="005D6531" w:rsidRDefault="00D2596D" w:rsidP="00D2596D">
            <w:pPr>
              <w:pStyle w:val="Brdtext"/>
              <w:ind w:left="0"/>
            </w:pPr>
          </w:p>
        </w:tc>
        <w:tc>
          <w:tcPr>
            <w:tcW w:w="595" w:type="dxa"/>
          </w:tcPr>
          <w:p w14:paraId="6CB8C3E2" w14:textId="77777777" w:rsidR="00D2596D" w:rsidRPr="005D6531" w:rsidRDefault="00D2596D" w:rsidP="00D2596D">
            <w:pPr>
              <w:pStyle w:val="Brdtext"/>
              <w:ind w:left="0"/>
            </w:pPr>
          </w:p>
        </w:tc>
        <w:tc>
          <w:tcPr>
            <w:tcW w:w="596" w:type="dxa"/>
          </w:tcPr>
          <w:p w14:paraId="073FB2AF" w14:textId="34991C45" w:rsidR="00D2596D" w:rsidRPr="005D6531" w:rsidRDefault="00D2596D" w:rsidP="00D2596D">
            <w:pPr>
              <w:pStyle w:val="Brdtext"/>
              <w:ind w:left="0"/>
            </w:pPr>
            <w:r w:rsidRPr="005D6531">
              <w:t>3</w:t>
            </w:r>
          </w:p>
        </w:tc>
      </w:tr>
      <w:tr w:rsidR="00D2596D" w:rsidRPr="005D6531" w14:paraId="61C6E6C2" w14:textId="77777777" w:rsidTr="004C62B5">
        <w:tc>
          <w:tcPr>
            <w:tcW w:w="1670" w:type="dxa"/>
          </w:tcPr>
          <w:p w14:paraId="474602F1" w14:textId="7063FB77" w:rsidR="00D2596D" w:rsidRPr="005D6531" w:rsidRDefault="00D2596D" w:rsidP="00D2596D">
            <w:pPr>
              <w:pStyle w:val="Brdtext"/>
              <w:ind w:left="0"/>
            </w:pPr>
            <w:r w:rsidRPr="005D6531">
              <w:t>344TZ324</w:t>
            </w:r>
          </w:p>
        </w:tc>
        <w:tc>
          <w:tcPr>
            <w:tcW w:w="1843" w:type="dxa"/>
          </w:tcPr>
          <w:p w14:paraId="63EBBF06" w14:textId="1A011638" w:rsidR="00D2596D" w:rsidRPr="005D6531" w:rsidRDefault="00D2596D" w:rsidP="00D2596D">
            <w:pPr>
              <w:pStyle w:val="Brdtext"/>
              <w:ind w:left="0"/>
            </w:pPr>
            <w:proofErr w:type="spellStart"/>
            <w:r w:rsidRPr="005D6531">
              <w:t>Tranferline</w:t>
            </w:r>
            <w:proofErr w:type="spellEnd"/>
            <w:r w:rsidRPr="005D6531">
              <w:t xml:space="preserve"> </w:t>
            </w:r>
            <w:proofErr w:type="spellStart"/>
            <w:r w:rsidRPr="005D6531">
              <w:t>eft</w:t>
            </w:r>
            <w:proofErr w:type="spellEnd"/>
            <w:r w:rsidRPr="005D6531">
              <w:t>. O2-inj.</w:t>
            </w:r>
          </w:p>
        </w:tc>
        <w:tc>
          <w:tcPr>
            <w:tcW w:w="1418" w:type="dxa"/>
          </w:tcPr>
          <w:p w14:paraId="660C4376" w14:textId="141B5B7C" w:rsidR="00D2596D" w:rsidRPr="005D6531" w:rsidRDefault="00D2596D" w:rsidP="00D2596D">
            <w:pPr>
              <w:pStyle w:val="Brdtext"/>
              <w:ind w:left="0"/>
            </w:pPr>
            <w:r w:rsidRPr="005D6531">
              <w:t>0 - 1200°C</w:t>
            </w:r>
          </w:p>
        </w:tc>
        <w:tc>
          <w:tcPr>
            <w:tcW w:w="603" w:type="dxa"/>
          </w:tcPr>
          <w:p w14:paraId="7F84F07D" w14:textId="77777777" w:rsidR="00D2596D" w:rsidRPr="005D6531" w:rsidRDefault="00D2596D" w:rsidP="00D2596D">
            <w:pPr>
              <w:pStyle w:val="Brdtext"/>
              <w:ind w:left="0"/>
            </w:pPr>
          </w:p>
        </w:tc>
        <w:tc>
          <w:tcPr>
            <w:tcW w:w="603" w:type="dxa"/>
          </w:tcPr>
          <w:p w14:paraId="2A0AD775" w14:textId="77777777" w:rsidR="00D2596D" w:rsidRPr="005D6531" w:rsidRDefault="00D2596D" w:rsidP="00D2596D">
            <w:pPr>
              <w:pStyle w:val="Brdtext"/>
              <w:ind w:left="0"/>
            </w:pPr>
          </w:p>
        </w:tc>
        <w:tc>
          <w:tcPr>
            <w:tcW w:w="816" w:type="dxa"/>
          </w:tcPr>
          <w:p w14:paraId="7CF87AA4" w14:textId="77777777" w:rsidR="00D2596D" w:rsidRPr="005D6531" w:rsidRDefault="00D2596D" w:rsidP="00D2596D">
            <w:pPr>
              <w:pStyle w:val="Brdtext"/>
              <w:ind w:left="0"/>
            </w:pPr>
          </w:p>
        </w:tc>
        <w:tc>
          <w:tcPr>
            <w:tcW w:w="595" w:type="dxa"/>
          </w:tcPr>
          <w:p w14:paraId="6385EF4B" w14:textId="77777777" w:rsidR="00D2596D" w:rsidRPr="005D6531" w:rsidRDefault="00D2596D" w:rsidP="00D2596D">
            <w:pPr>
              <w:pStyle w:val="Brdtext"/>
              <w:ind w:left="0"/>
            </w:pPr>
          </w:p>
        </w:tc>
        <w:tc>
          <w:tcPr>
            <w:tcW w:w="596" w:type="dxa"/>
          </w:tcPr>
          <w:p w14:paraId="243A0B0E" w14:textId="1EDE139A" w:rsidR="00D2596D" w:rsidRPr="005D6531" w:rsidRDefault="00D2596D" w:rsidP="00D2596D">
            <w:pPr>
              <w:pStyle w:val="Brdtext"/>
              <w:ind w:left="0"/>
            </w:pPr>
            <w:r w:rsidRPr="005D6531">
              <w:t>3</w:t>
            </w:r>
          </w:p>
        </w:tc>
      </w:tr>
    </w:tbl>
    <w:p w14:paraId="268F960A" w14:textId="77777777" w:rsidR="00303EB9" w:rsidRPr="005D6531" w:rsidRDefault="00303EB9" w:rsidP="00303EB9">
      <w:pPr>
        <w:pStyle w:val="Brdtext"/>
      </w:pPr>
    </w:p>
    <w:p w14:paraId="3361C567" w14:textId="5D7384FA" w:rsidR="00E15644" w:rsidRPr="005D6531" w:rsidRDefault="00E15644" w:rsidP="00E15644">
      <w:pPr>
        <w:pStyle w:val="Brdtext"/>
        <w:rPr>
          <w:i/>
        </w:rPr>
      </w:pPr>
      <w:r w:rsidRPr="005D6531">
        <w:rPr>
          <w:i/>
        </w:rPr>
        <w:t>Beräkningar (variabler</w:t>
      </w:r>
      <w:r w:rsidR="00E069FC" w:rsidRPr="005D6531">
        <w:rPr>
          <w:i/>
        </w:rPr>
        <w:t xml:space="preserve"> i säkerhetssystem</w:t>
      </w:r>
      <w:r w:rsidRPr="005D6531">
        <w:rPr>
          <w:i/>
        </w:rPr>
        <w:t>):</w:t>
      </w:r>
    </w:p>
    <w:tbl>
      <w:tblPr>
        <w:tblStyle w:val="Tabellrutnt"/>
        <w:tblW w:w="7933" w:type="dxa"/>
        <w:tblInd w:w="1134" w:type="dxa"/>
        <w:tblLayout w:type="fixed"/>
        <w:tblLook w:val="04A0" w:firstRow="1" w:lastRow="0" w:firstColumn="1" w:lastColumn="0" w:noHBand="0" w:noVBand="1"/>
      </w:tblPr>
      <w:tblGrid>
        <w:gridCol w:w="1696"/>
        <w:gridCol w:w="1843"/>
        <w:gridCol w:w="1418"/>
        <w:gridCol w:w="595"/>
        <w:gridCol w:w="595"/>
        <w:gridCol w:w="595"/>
        <w:gridCol w:w="595"/>
        <w:gridCol w:w="596"/>
      </w:tblGrid>
      <w:tr w:rsidR="005D6531" w:rsidRPr="005D6531" w14:paraId="157C9D16" w14:textId="77777777" w:rsidTr="00CD1808">
        <w:tc>
          <w:tcPr>
            <w:tcW w:w="1696" w:type="dxa"/>
          </w:tcPr>
          <w:p w14:paraId="48DEC74D" w14:textId="77777777" w:rsidR="00E15644" w:rsidRPr="005D6531" w:rsidRDefault="00E15644" w:rsidP="00CD1808">
            <w:pPr>
              <w:pStyle w:val="Brdtext"/>
              <w:ind w:left="0"/>
            </w:pPr>
            <w:r w:rsidRPr="005D6531">
              <w:t>Objekt/Signal</w:t>
            </w:r>
          </w:p>
        </w:tc>
        <w:tc>
          <w:tcPr>
            <w:tcW w:w="1843" w:type="dxa"/>
          </w:tcPr>
          <w:p w14:paraId="2590A85F" w14:textId="77777777" w:rsidR="00E15644" w:rsidRPr="005D6531" w:rsidRDefault="00E15644" w:rsidP="00CD1808">
            <w:pPr>
              <w:pStyle w:val="Brdtext"/>
              <w:ind w:left="0"/>
            </w:pPr>
            <w:r w:rsidRPr="005D6531">
              <w:t>Beskrivning</w:t>
            </w:r>
          </w:p>
        </w:tc>
        <w:tc>
          <w:tcPr>
            <w:tcW w:w="1418" w:type="dxa"/>
          </w:tcPr>
          <w:p w14:paraId="3997FE5B" w14:textId="77777777" w:rsidR="00E15644" w:rsidRPr="005D6531" w:rsidRDefault="00E15644" w:rsidP="00CD1808">
            <w:pPr>
              <w:pStyle w:val="Brdtext"/>
              <w:ind w:left="0"/>
            </w:pPr>
            <w:r w:rsidRPr="005D6531">
              <w:t>Mätområde</w:t>
            </w:r>
          </w:p>
        </w:tc>
        <w:tc>
          <w:tcPr>
            <w:tcW w:w="595" w:type="dxa"/>
          </w:tcPr>
          <w:p w14:paraId="1705CB98" w14:textId="77777777" w:rsidR="00E15644" w:rsidRPr="005D6531" w:rsidRDefault="00E15644" w:rsidP="00CD1808">
            <w:pPr>
              <w:pStyle w:val="Brdtext"/>
              <w:ind w:left="0"/>
            </w:pPr>
            <w:r w:rsidRPr="005D6531">
              <w:t>L2</w:t>
            </w:r>
          </w:p>
        </w:tc>
        <w:tc>
          <w:tcPr>
            <w:tcW w:w="595" w:type="dxa"/>
          </w:tcPr>
          <w:p w14:paraId="54603439" w14:textId="77777777" w:rsidR="00E15644" w:rsidRPr="005D6531" w:rsidRDefault="00E15644" w:rsidP="00CD1808">
            <w:pPr>
              <w:pStyle w:val="Brdtext"/>
              <w:ind w:left="0"/>
            </w:pPr>
            <w:r w:rsidRPr="005D6531">
              <w:t>L1</w:t>
            </w:r>
          </w:p>
        </w:tc>
        <w:tc>
          <w:tcPr>
            <w:tcW w:w="595" w:type="dxa"/>
          </w:tcPr>
          <w:p w14:paraId="09C05CC8" w14:textId="77777777" w:rsidR="00E15644" w:rsidRPr="005D6531" w:rsidRDefault="00E15644" w:rsidP="00CD1808">
            <w:pPr>
              <w:pStyle w:val="Brdtext"/>
              <w:ind w:left="0"/>
            </w:pPr>
            <w:r w:rsidRPr="005D6531">
              <w:t>H1</w:t>
            </w:r>
          </w:p>
        </w:tc>
        <w:tc>
          <w:tcPr>
            <w:tcW w:w="595" w:type="dxa"/>
          </w:tcPr>
          <w:p w14:paraId="33B4119D" w14:textId="77777777" w:rsidR="00E15644" w:rsidRPr="005D6531" w:rsidRDefault="00E15644" w:rsidP="00CD1808">
            <w:pPr>
              <w:pStyle w:val="Brdtext"/>
              <w:ind w:left="0"/>
            </w:pPr>
            <w:r w:rsidRPr="005D6531">
              <w:t>H2</w:t>
            </w:r>
          </w:p>
        </w:tc>
        <w:tc>
          <w:tcPr>
            <w:tcW w:w="596" w:type="dxa"/>
          </w:tcPr>
          <w:p w14:paraId="1E148D47" w14:textId="77777777" w:rsidR="00E15644" w:rsidRPr="005D6531" w:rsidRDefault="00E15644" w:rsidP="00CD1808">
            <w:pPr>
              <w:pStyle w:val="Brdtext"/>
              <w:ind w:left="0"/>
            </w:pPr>
            <w:r w:rsidRPr="005D6531">
              <w:t>SIL</w:t>
            </w:r>
          </w:p>
        </w:tc>
      </w:tr>
      <w:tr w:rsidR="00E15644" w:rsidRPr="005D6531" w14:paraId="2288ADA8" w14:textId="77777777" w:rsidTr="00CD1808">
        <w:tc>
          <w:tcPr>
            <w:tcW w:w="1696" w:type="dxa"/>
          </w:tcPr>
          <w:p w14:paraId="4D6E5B60" w14:textId="32B7D908" w:rsidR="00E15644" w:rsidRPr="005D6531" w:rsidRDefault="00E15644" w:rsidP="00CD1808">
            <w:pPr>
              <w:pStyle w:val="Brdtext"/>
              <w:ind w:left="0"/>
            </w:pPr>
            <w:r w:rsidRPr="005D6531">
              <w:t>344XI322</w:t>
            </w:r>
          </w:p>
        </w:tc>
        <w:tc>
          <w:tcPr>
            <w:tcW w:w="1843" w:type="dxa"/>
          </w:tcPr>
          <w:p w14:paraId="1DB45E00" w14:textId="50BB8C09" w:rsidR="00E15644" w:rsidRPr="005D6531" w:rsidRDefault="00E15644" w:rsidP="00CD1808">
            <w:pPr>
              <w:pStyle w:val="Brdtext"/>
              <w:ind w:left="0"/>
            </w:pPr>
            <w:r w:rsidRPr="005D6531">
              <w:t>Temp majoritetsval</w:t>
            </w:r>
            <w:r w:rsidR="00E57788" w:rsidRPr="005D6531">
              <w:t xml:space="preserve"> 344TZ322/3/4</w:t>
            </w:r>
          </w:p>
        </w:tc>
        <w:tc>
          <w:tcPr>
            <w:tcW w:w="1418" w:type="dxa"/>
          </w:tcPr>
          <w:p w14:paraId="2B86DD99" w14:textId="09A49D03" w:rsidR="00E15644" w:rsidRPr="005D6531" w:rsidRDefault="000A7FE6" w:rsidP="00CD1808">
            <w:pPr>
              <w:pStyle w:val="Brdtext"/>
              <w:ind w:left="0"/>
            </w:pPr>
            <w:r w:rsidRPr="005D6531">
              <w:t>0</w:t>
            </w:r>
            <w:r w:rsidR="00987C0D" w:rsidRPr="005D6531">
              <w:t xml:space="preserve"> </w:t>
            </w:r>
            <w:r w:rsidRPr="005D6531">
              <w:t>-</w:t>
            </w:r>
            <w:r w:rsidR="00987C0D" w:rsidRPr="005D6531">
              <w:t xml:space="preserve"> 1200°C</w:t>
            </w:r>
          </w:p>
        </w:tc>
        <w:tc>
          <w:tcPr>
            <w:tcW w:w="595" w:type="dxa"/>
          </w:tcPr>
          <w:p w14:paraId="6FF007E0" w14:textId="466AC590" w:rsidR="00E15644" w:rsidRPr="005D6531" w:rsidRDefault="00E57788" w:rsidP="00CD1808">
            <w:pPr>
              <w:pStyle w:val="Brdtext"/>
              <w:ind w:left="0"/>
              <w:rPr>
                <w:highlight w:val="yellow"/>
              </w:rPr>
            </w:pPr>
            <w:r w:rsidRPr="005D6531">
              <w:rPr>
                <w:highlight w:val="yellow"/>
              </w:rPr>
              <w:t>800</w:t>
            </w:r>
          </w:p>
        </w:tc>
        <w:tc>
          <w:tcPr>
            <w:tcW w:w="595" w:type="dxa"/>
          </w:tcPr>
          <w:p w14:paraId="666B1FA6" w14:textId="2085FEF7" w:rsidR="00E15644" w:rsidRPr="005D6531" w:rsidRDefault="00E57788" w:rsidP="00CD1808">
            <w:pPr>
              <w:pStyle w:val="Brdtext"/>
              <w:ind w:left="0"/>
              <w:rPr>
                <w:highlight w:val="yellow"/>
              </w:rPr>
            </w:pPr>
            <w:r w:rsidRPr="005D6531">
              <w:rPr>
                <w:highlight w:val="yellow"/>
              </w:rPr>
              <w:t>850</w:t>
            </w:r>
          </w:p>
        </w:tc>
        <w:tc>
          <w:tcPr>
            <w:tcW w:w="595" w:type="dxa"/>
          </w:tcPr>
          <w:p w14:paraId="36AA0623" w14:textId="2061C720" w:rsidR="00E15644" w:rsidRPr="005D6531" w:rsidRDefault="00E57788" w:rsidP="00CD1808">
            <w:pPr>
              <w:pStyle w:val="Brdtext"/>
              <w:ind w:left="0"/>
              <w:rPr>
                <w:highlight w:val="yellow"/>
              </w:rPr>
            </w:pPr>
            <w:r w:rsidRPr="005D6531">
              <w:rPr>
                <w:highlight w:val="yellow"/>
              </w:rPr>
              <w:t>1050</w:t>
            </w:r>
          </w:p>
        </w:tc>
        <w:tc>
          <w:tcPr>
            <w:tcW w:w="595" w:type="dxa"/>
          </w:tcPr>
          <w:p w14:paraId="33BA3698" w14:textId="4C27420F" w:rsidR="00E15644" w:rsidRPr="005D6531" w:rsidRDefault="00E57788" w:rsidP="00CD1808">
            <w:pPr>
              <w:pStyle w:val="Brdtext"/>
              <w:ind w:left="0"/>
              <w:rPr>
                <w:highlight w:val="yellow"/>
              </w:rPr>
            </w:pPr>
            <w:r w:rsidRPr="005D6531">
              <w:rPr>
                <w:highlight w:val="yellow"/>
              </w:rPr>
              <w:t>1100</w:t>
            </w:r>
          </w:p>
        </w:tc>
        <w:tc>
          <w:tcPr>
            <w:tcW w:w="596" w:type="dxa"/>
          </w:tcPr>
          <w:p w14:paraId="09CD42CF" w14:textId="0CD2A5CE" w:rsidR="00E15644" w:rsidRPr="005D6531" w:rsidRDefault="00713E41" w:rsidP="00CD1808">
            <w:pPr>
              <w:pStyle w:val="Brdtext"/>
              <w:ind w:left="0"/>
            </w:pPr>
            <w:r w:rsidRPr="005D6531">
              <w:t>3</w:t>
            </w:r>
          </w:p>
        </w:tc>
      </w:tr>
    </w:tbl>
    <w:p w14:paraId="0A993A64" w14:textId="2621A44D" w:rsidR="00E15644" w:rsidRPr="005D6531" w:rsidRDefault="00E15644" w:rsidP="00303EB9">
      <w:pPr>
        <w:pStyle w:val="Brdtext"/>
      </w:pPr>
    </w:p>
    <w:p w14:paraId="33F87B15" w14:textId="59E9DDB8" w:rsidR="00412B91" w:rsidRPr="005D6531" w:rsidRDefault="00412B91" w:rsidP="00412B91">
      <w:pPr>
        <w:pStyle w:val="Brdtext"/>
        <w:rPr>
          <w:i/>
        </w:rPr>
      </w:pPr>
      <w:r w:rsidRPr="005D6531">
        <w:rPr>
          <w:i/>
        </w:rPr>
        <w:t>Beräkningar (variabler i DCS):</w:t>
      </w:r>
    </w:p>
    <w:tbl>
      <w:tblPr>
        <w:tblStyle w:val="Tabellrutnt"/>
        <w:tblW w:w="7933" w:type="dxa"/>
        <w:tblInd w:w="1134" w:type="dxa"/>
        <w:tblLayout w:type="fixed"/>
        <w:tblLook w:val="04A0" w:firstRow="1" w:lastRow="0" w:firstColumn="1" w:lastColumn="0" w:noHBand="0" w:noVBand="1"/>
      </w:tblPr>
      <w:tblGrid>
        <w:gridCol w:w="1696"/>
        <w:gridCol w:w="1843"/>
        <w:gridCol w:w="1418"/>
        <w:gridCol w:w="595"/>
        <w:gridCol w:w="595"/>
        <w:gridCol w:w="595"/>
        <w:gridCol w:w="595"/>
        <w:gridCol w:w="596"/>
      </w:tblGrid>
      <w:tr w:rsidR="005D6531" w:rsidRPr="005D6531" w14:paraId="2541B904" w14:textId="77777777" w:rsidTr="006237E9">
        <w:tc>
          <w:tcPr>
            <w:tcW w:w="1696" w:type="dxa"/>
          </w:tcPr>
          <w:p w14:paraId="5E969597" w14:textId="77777777" w:rsidR="00412B91" w:rsidRPr="005D6531" w:rsidRDefault="00412B91" w:rsidP="006237E9">
            <w:pPr>
              <w:pStyle w:val="Brdtext"/>
              <w:ind w:left="0"/>
            </w:pPr>
            <w:r w:rsidRPr="005D6531">
              <w:t>Objekt/Signal</w:t>
            </w:r>
          </w:p>
        </w:tc>
        <w:tc>
          <w:tcPr>
            <w:tcW w:w="1843" w:type="dxa"/>
          </w:tcPr>
          <w:p w14:paraId="51F5AE33" w14:textId="77777777" w:rsidR="00412B91" w:rsidRPr="005D6531" w:rsidRDefault="00412B91" w:rsidP="006237E9">
            <w:pPr>
              <w:pStyle w:val="Brdtext"/>
              <w:ind w:left="0"/>
            </w:pPr>
            <w:r w:rsidRPr="005D6531">
              <w:t>Beskrivning</w:t>
            </w:r>
          </w:p>
        </w:tc>
        <w:tc>
          <w:tcPr>
            <w:tcW w:w="1418" w:type="dxa"/>
          </w:tcPr>
          <w:p w14:paraId="5928CD64" w14:textId="77777777" w:rsidR="00412B91" w:rsidRPr="005D6531" w:rsidRDefault="00412B91" w:rsidP="006237E9">
            <w:pPr>
              <w:pStyle w:val="Brdtext"/>
              <w:ind w:left="0"/>
            </w:pPr>
            <w:r w:rsidRPr="005D6531">
              <w:t>Mätområde</w:t>
            </w:r>
          </w:p>
        </w:tc>
        <w:tc>
          <w:tcPr>
            <w:tcW w:w="595" w:type="dxa"/>
          </w:tcPr>
          <w:p w14:paraId="0D5C60A1" w14:textId="77777777" w:rsidR="00412B91" w:rsidRPr="005D6531" w:rsidRDefault="00412B91" w:rsidP="006237E9">
            <w:pPr>
              <w:pStyle w:val="Brdtext"/>
              <w:ind w:left="0"/>
            </w:pPr>
            <w:r w:rsidRPr="005D6531">
              <w:t>L2</w:t>
            </w:r>
          </w:p>
        </w:tc>
        <w:tc>
          <w:tcPr>
            <w:tcW w:w="595" w:type="dxa"/>
          </w:tcPr>
          <w:p w14:paraId="2BF3B829" w14:textId="77777777" w:rsidR="00412B91" w:rsidRPr="005D6531" w:rsidRDefault="00412B91" w:rsidP="006237E9">
            <w:pPr>
              <w:pStyle w:val="Brdtext"/>
              <w:ind w:left="0"/>
            </w:pPr>
            <w:r w:rsidRPr="005D6531">
              <w:t>L1</w:t>
            </w:r>
          </w:p>
        </w:tc>
        <w:tc>
          <w:tcPr>
            <w:tcW w:w="595" w:type="dxa"/>
          </w:tcPr>
          <w:p w14:paraId="3FECD529" w14:textId="77777777" w:rsidR="00412B91" w:rsidRPr="005D6531" w:rsidRDefault="00412B91" w:rsidP="006237E9">
            <w:pPr>
              <w:pStyle w:val="Brdtext"/>
              <w:ind w:left="0"/>
            </w:pPr>
            <w:r w:rsidRPr="005D6531">
              <w:t>H1</w:t>
            </w:r>
          </w:p>
        </w:tc>
        <w:tc>
          <w:tcPr>
            <w:tcW w:w="595" w:type="dxa"/>
          </w:tcPr>
          <w:p w14:paraId="7BBA5EAE" w14:textId="77777777" w:rsidR="00412B91" w:rsidRPr="005D6531" w:rsidRDefault="00412B91" w:rsidP="006237E9">
            <w:pPr>
              <w:pStyle w:val="Brdtext"/>
              <w:ind w:left="0"/>
            </w:pPr>
            <w:r w:rsidRPr="005D6531">
              <w:t>H2</w:t>
            </w:r>
          </w:p>
        </w:tc>
        <w:tc>
          <w:tcPr>
            <w:tcW w:w="596" w:type="dxa"/>
          </w:tcPr>
          <w:p w14:paraId="37CF42C8" w14:textId="77777777" w:rsidR="00412B91" w:rsidRPr="005D6531" w:rsidRDefault="00412B91" w:rsidP="006237E9">
            <w:pPr>
              <w:pStyle w:val="Brdtext"/>
              <w:ind w:left="0"/>
            </w:pPr>
            <w:r w:rsidRPr="005D6531">
              <w:t>SIL</w:t>
            </w:r>
          </w:p>
        </w:tc>
      </w:tr>
      <w:tr w:rsidR="005D6531" w:rsidRPr="005D6531" w14:paraId="29F35617" w14:textId="77777777" w:rsidTr="006237E9">
        <w:tc>
          <w:tcPr>
            <w:tcW w:w="1696" w:type="dxa"/>
          </w:tcPr>
          <w:p w14:paraId="6563976E" w14:textId="1CEAC925" w:rsidR="00412B91" w:rsidRPr="005D6531" w:rsidRDefault="00412B91" w:rsidP="006237E9">
            <w:pPr>
              <w:pStyle w:val="Brdtext"/>
              <w:ind w:left="0"/>
            </w:pPr>
            <w:r w:rsidRPr="005D6531">
              <w:t>344XI326</w:t>
            </w:r>
          </w:p>
        </w:tc>
        <w:tc>
          <w:tcPr>
            <w:tcW w:w="1843" w:type="dxa"/>
          </w:tcPr>
          <w:p w14:paraId="38B55404" w14:textId="220C95CF" w:rsidR="00412B91" w:rsidRPr="005D6531" w:rsidRDefault="00412B91" w:rsidP="006237E9">
            <w:pPr>
              <w:pStyle w:val="Brdtext"/>
              <w:ind w:left="0"/>
            </w:pPr>
            <w:r w:rsidRPr="005D6531">
              <w:t xml:space="preserve">Temp majoritetsval 320TI339/40, </w:t>
            </w:r>
            <w:r w:rsidR="00F1394F" w:rsidRPr="005D6531">
              <w:t>344TI326</w:t>
            </w:r>
          </w:p>
        </w:tc>
        <w:tc>
          <w:tcPr>
            <w:tcW w:w="1418" w:type="dxa"/>
          </w:tcPr>
          <w:p w14:paraId="1F64FD5D" w14:textId="77777777" w:rsidR="00412B91" w:rsidRPr="005D6531" w:rsidRDefault="00412B91" w:rsidP="006237E9">
            <w:pPr>
              <w:pStyle w:val="Brdtext"/>
              <w:ind w:left="0"/>
            </w:pPr>
            <w:r w:rsidRPr="005D6531">
              <w:t>0 - 1200°C</w:t>
            </w:r>
          </w:p>
        </w:tc>
        <w:tc>
          <w:tcPr>
            <w:tcW w:w="595" w:type="dxa"/>
          </w:tcPr>
          <w:p w14:paraId="00589F72" w14:textId="77777777" w:rsidR="00412B91" w:rsidRPr="005D6531" w:rsidRDefault="00412B91" w:rsidP="006237E9">
            <w:pPr>
              <w:pStyle w:val="Brdtext"/>
              <w:ind w:left="0"/>
              <w:rPr>
                <w:highlight w:val="yellow"/>
              </w:rPr>
            </w:pPr>
            <w:r w:rsidRPr="005D6531">
              <w:rPr>
                <w:highlight w:val="yellow"/>
              </w:rPr>
              <w:t>800</w:t>
            </w:r>
          </w:p>
        </w:tc>
        <w:tc>
          <w:tcPr>
            <w:tcW w:w="595" w:type="dxa"/>
          </w:tcPr>
          <w:p w14:paraId="62E996E7" w14:textId="77777777" w:rsidR="00412B91" w:rsidRPr="005D6531" w:rsidRDefault="00412B91" w:rsidP="006237E9">
            <w:pPr>
              <w:pStyle w:val="Brdtext"/>
              <w:ind w:left="0"/>
              <w:rPr>
                <w:highlight w:val="yellow"/>
              </w:rPr>
            </w:pPr>
            <w:r w:rsidRPr="005D6531">
              <w:rPr>
                <w:highlight w:val="yellow"/>
              </w:rPr>
              <w:t>850</w:t>
            </w:r>
          </w:p>
        </w:tc>
        <w:tc>
          <w:tcPr>
            <w:tcW w:w="595" w:type="dxa"/>
          </w:tcPr>
          <w:p w14:paraId="364F087E" w14:textId="77777777" w:rsidR="00412B91" w:rsidRPr="005D6531" w:rsidRDefault="00412B91" w:rsidP="006237E9">
            <w:pPr>
              <w:pStyle w:val="Brdtext"/>
              <w:ind w:left="0"/>
              <w:rPr>
                <w:highlight w:val="yellow"/>
              </w:rPr>
            </w:pPr>
            <w:r w:rsidRPr="005D6531">
              <w:rPr>
                <w:highlight w:val="yellow"/>
              </w:rPr>
              <w:t>1050</w:t>
            </w:r>
          </w:p>
        </w:tc>
        <w:tc>
          <w:tcPr>
            <w:tcW w:w="595" w:type="dxa"/>
          </w:tcPr>
          <w:p w14:paraId="11059335" w14:textId="77777777" w:rsidR="00412B91" w:rsidRPr="005D6531" w:rsidRDefault="00412B91" w:rsidP="006237E9">
            <w:pPr>
              <w:pStyle w:val="Brdtext"/>
              <w:ind w:left="0"/>
              <w:rPr>
                <w:highlight w:val="yellow"/>
              </w:rPr>
            </w:pPr>
            <w:r w:rsidRPr="005D6531">
              <w:rPr>
                <w:highlight w:val="yellow"/>
              </w:rPr>
              <w:t>1100</w:t>
            </w:r>
          </w:p>
        </w:tc>
        <w:tc>
          <w:tcPr>
            <w:tcW w:w="596" w:type="dxa"/>
          </w:tcPr>
          <w:p w14:paraId="1DED0C08" w14:textId="0E662A05" w:rsidR="00412B91" w:rsidRPr="005D6531" w:rsidRDefault="00412B91" w:rsidP="006237E9">
            <w:pPr>
              <w:pStyle w:val="Brdtext"/>
              <w:ind w:left="0"/>
            </w:pPr>
          </w:p>
        </w:tc>
      </w:tr>
      <w:tr w:rsidR="00F1394F" w:rsidRPr="005D6531" w14:paraId="0C5125CE" w14:textId="77777777" w:rsidTr="006237E9">
        <w:tc>
          <w:tcPr>
            <w:tcW w:w="1696" w:type="dxa"/>
          </w:tcPr>
          <w:p w14:paraId="08CC1BA3" w14:textId="7CFD0809" w:rsidR="00F1394F" w:rsidRPr="005D6531" w:rsidRDefault="00F1394F" w:rsidP="00F1394F">
            <w:pPr>
              <w:pStyle w:val="Brdtext"/>
              <w:ind w:left="0"/>
            </w:pPr>
            <w:r w:rsidRPr="005D6531">
              <w:t>251XI311</w:t>
            </w:r>
          </w:p>
        </w:tc>
        <w:tc>
          <w:tcPr>
            <w:tcW w:w="1843" w:type="dxa"/>
          </w:tcPr>
          <w:p w14:paraId="194CE833" w14:textId="122A3F01" w:rsidR="00F1394F" w:rsidRPr="005D6531" w:rsidRDefault="00F1394F" w:rsidP="00F1394F">
            <w:pPr>
              <w:pStyle w:val="Brdtext"/>
              <w:ind w:left="0"/>
            </w:pPr>
            <w:proofErr w:type="spellStart"/>
            <w:r w:rsidRPr="005D6531">
              <w:t>Tempdiff</w:t>
            </w:r>
            <w:proofErr w:type="spellEnd"/>
            <w:r w:rsidRPr="005D6531">
              <w:t xml:space="preserve"> </w:t>
            </w:r>
          </w:p>
        </w:tc>
        <w:tc>
          <w:tcPr>
            <w:tcW w:w="1418" w:type="dxa"/>
          </w:tcPr>
          <w:p w14:paraId="3674B7E8" w14:textId="79BFB50B" w:rsidR="00F1394F" w:rsidRPr="005D6531" w:rsidRDefault="00F1394F" w:rsidP="00F1394F">
            <w:pPr>
              <w:pStyle w:val="Brdtext"/>
              <w:ind w:left="0"/>
            </w:pPr>
            <w:r w:rsidRPr="005D6531">
              <w:t>0-500°C</w:t>
            </w:r>
          </w:p>
        </w:tc>
        <w:tc>
          <w:tcPr>
            <w:tcW w:w="595" w:type="dxa"/>
          </w:tcPr>
          <w:p w14:paraId="36C00EC8" w14:textId="77777777" w:rsidR="00F1394F" w:rsidRPr="005D6531" w:rsidRDefault="00F1394F" w:rsidP="00F1394F">
            <w:pPr>
              <w:pStyle w:val="Brdtext"/>
              <w:ind w:left="0"/>
              <w:rPr>
                <w:highlight w:val="yellow"/>
              </w:rPr>
            </w:pPr>
          </w:p>
        </w:tc>
        <w:tc>
          <w:tcPr>
            <w:tcW w:w="595" w:type="dxa"/>
          </w:tcPr>
          <w:p w14:paraId="0103DDC9" w14:textId="77777777" w:rsidR="00F1394F" w:rsidRPr="005D6531" w:rsidRDefault="00F1394F" w:rsidP="00F1394F">
            <w:pPr>
              <w:pStyle w:val="Brdtext"/>
              <w:ind w:left="0"/>
              <w:rPr>
                <w:highlight w:val="yellow"/>
              </w:rPr>
            </w:pPr>
          </w:p>
        </w:tc>
        <w:tc>
          <w:tcPr>
            <w:tcW w:w="595" w:type="dxa"/>
          </w:tcPr>
          <w:p w14:paraId="0C60144E" w14:textId="77777777" w:rsidR="00F1394F" w:rsidRPr="005D6531" w:rsidRDefault="00F1394F" w:rsidP="00F1394F">
            <w:pPr>
              <w:pStyle w:val="Brdtext"/>
              <w:ind w:left="0"/>
              <w:rPr>
                <w:highlight w:val="yellow"/>
              </w:rPr>
            </w:pPr>
          </w:p>
        </w:tc>
        <w:tc>
          <w:tcPr>
            <w:tcW w:w="595" w:type="dxa"/>
          </w:tcPr>
          <w:p w14:paraId="5CF7B539" w14:textId="77777777" w:rsidR="00F1394F" w:rsidRPr="005D6531" w:rsidRDefault="00F1394F" w:rsidP="00F1394F">
            <w:pPr>
              <w:pStyle w:val="Brdtext"/>
              <w:ind w:left="0"/>
              <w:rPr>
                <w:highlight w:val="yellow"/>
              </w:rPr>
            </w:pPr>
          </w:p>
        </w:tc>
        <w:tc>
          <w:tcPr>
            <w:tcW w:w="596" w:type="dxa"/>
          </w:tcPr>
          <w:p w14:paraId="25F03C97" w14:textId="77777777" w:rsidR="00F1394F" w:rsidRPr="005D6531" w:rsidRDefault="00F1394F" w:rsidP="00F1394F">
            <w:pPr>
              <w:pStyle w:val="Brdtext"/>
              <w:ind w:left="0"/>
            </w:pPr>
          </w:p>
        </w:tc>
      </w:tr>
    </w:tbl>
    <w:p w14:paraId="73A8F629" w14:textId="76E1A86B" w:rsidR="00412B91" w:rsidRPr="005D6531" w:rsidRDefault="00412B91" w:rsidP="00303EB9">
      <w:pPr>
        <w:pStyle w:val="Brdtext"/>
      </w:pPr>
    </w:p>
    <w:p w14:paraId="4A070157" w14:textId="6B11161B" w:rsidR="00F1394F" w:rsidRPr="005D6531" w:rsidRDefault="00F1394F" w:rsidP="00303EB9">
      <w:pPr>
        <w:pStyle w:val="Brdtext"/>
      </w:pPr>
      <w:r w:rsidRPr="005D6531">
        <w:t xml:space="preserve">344XI326 beräknas </w:t>
      </w:r>
      <w:r w:rsidR="00D6734B" w:rsidRPr="005D6531">
        <w:t xml:space="preserve">i DCS </w:t>
      </w:r>
      <w:r w:rsidRPr="005D6531">
        <w:t>som 2oo3 majoritetsval från 320TI339, 320TI340 och 344TI326</w:t>
      </w:r>
    </w:p>
    <w:p w14:paraId="67C0EAF1" w14:textId="7149F926" w:rsidR="004E3F9D" w:rsidRPr="005D6531" w:rsidRDefault="004E3F9D" w:rsidP="004E3F9D">
      <w:pPr>
        <w:pStyle w:val="Brdtext"/>
      </w:pPr>
      <w:r w:rsidRPr="005D6531">
        <w:t xml:space="preserve">251XI311 beräknas </w:t>
      </w:r>
      <w:r w:rsidR="00D6734B" w:rsidRPr="005D6531">
        <w:t xml:space="preserve">i DCS </w:t>
      </w:r>
      <w:r w:rsidRPr="005D6531">
        <w:t>som 251XI311=(344XI326-344XI316).</w:t>
      </w:r>
      <w:r w:rsidR="00D6734B" w:rsidRPr="005D6531">
        <w:t xml:space="preserve"> För beräkning av 344XI316 se </w:t>
      </w:r>
      <w:r w:rsidR="00D6734B" w:rsidRPr="005D6531">
        <w:fldChar w:fldCharType="begin"/>
      </w:r>
      <w:r w:rsidR="00D6734B" w:rsidRPr="005D6531">
        <w:instrText xml:space="preserve"> REF _Ref31065455 \r \h </w:instrText>
      </w:r>
      <w:r w:rsidR="00D6734B" w:rsidRPr="005D6531">
        <w:fldChar w:fldCharType="separate"/>
      </w:r>
      <w:r w:rsidR="009E7AFA">
        <w:t>5.3.6</w:t>
      </w:r>
      <w:r w:rsidR="00D6734B" w:rsidRPr="005D6531">
        <w:fldChar w:fldCharType="end"/>
      </w:r>
      <w:r w:rsidR="00D6734B" w:rsidRPr="005D6531">
        <w:t xml:space="preserve"> </w:t>
      </w:r>
      <w:r w:rsidR="00D6734B" w:rsidRPr="005D6531">
        <w:rPr>
          <w:i/>
          <w:iCs/>
        </w:rPr>
        <w:t>Överordnad regulator bränsleflöde</w:t>
      </w:r>
    </w:p>
    <w:p w14:paraId="4ED28585" w14:textId="77777777" w:rsidR="00C34166" w:rsidRPr="005D6531" w:rsidRDefault="00C34166" w:rsidP="00303EB9">
      <w:pPr>
        <w:pStyle w:val="Brdtext"/>
      </w:pPr>
    </w:p>
    <w:p w14:paraId="75109234" w14:textId="69188A99" w:rsidR="00040543" w:rsidRPr="005D6531" w:rsidRDefault="00040543" w:rsidP="00040543">
      <w:pPr>
        <w:pStyle w:val="Rubrik3"/>
      </w:pPr>
      <w:bookmarkStart w:id="23" w:name="_Toc33443009"/>
      <w:r w:rsidRPr="005D6531">
        <w:t>Syrgasspetsning syrgas</w:t>
      </w:r>
      <w:r w:rsidR="00353FFE" w:rsidRPr="005D6531">
        <w:t xml:space="preserve"> injektion</w:t>
      </w:r>
      <w:bookmarkEnd w:id="23"/>
    </w:p>
    <w:p w14:paraId="7DDB6FD2" w14:textId="77777777" w:rsidR="00303EB9" w:rsidRPr="005D6531" w:rsidRDefault="00303EB9" w:rsidP="00A6440E">
      <w:pPr>
        <w:pStyle w:val="Brdtext"/>
      </w:pPr>
    </w:p>
    <w:p w14:paraId="14501558" w14:textId="31E2664C" w:rsidR="00353FFE" w:rsidRPr="005D6531" w:rsidRDefault="00353FFE" w:rsidP="00353FFE">
      <w:pPr>
        <w:pStyle w:val="Brdtext"/>
      </w:pPr>
      <w:proofErr w:type="spellStart"/>
      <w:r w:rsidRPr="005D6531">
        <w:t>Difftryck</w:t>
      </w:r>
      <w:proofErr w:type="spellEnd"/>
      <w:r w:rsidRPr="005D6531">
        <w:t xml:space="preserve"> 251PD310 över filter 251SE500.</w:t>
      </w:r>
    </w:p>
    <w:p w14:paraId="4DE1242D" w14:textId="2F1F9D72" w:rsidR="00EA061B" w:rsidRPr="005D6531" w:rsidRDefault="00EA061B" w:rsidP="00EA061B">
      <w:pPr>
        <w:pStyle w:val="Brdtext"/>
      </w:pPr>
      <w:r w:rsidRPr="005D6531">
        <w:t>Avstängningsventil 251SV562 F.O. O2 injektion.</w:t>
      </w:r>
    </w:p>
    <w:p w14:paraId="5135AC30" w14:textId="6F0E3AC7" w:rsidR="00EA061B" w:rsidRPr="005D6531" w:rsidRDefault="00510ED8" w:rsidP="00EA061B">
      <w:pPr>
        <w:pStyle w:val="Brdtext"/>
      </w:pPr>
      <w:r w:rsidRPr="005D6531">
        <w:t>Backventil 251</w:t>
      </w:r>
      <w:r w:rsidR="00EA061B" w:rsidRPr="005D6531">
        <w:t>HV</w:t>
      </w:r>
      <w:r w:rsidRPr="005D6531">
        <w:t>561</w:t>
      </w:r>
      <w:r w:rsidR="00EA061B" w:rsidRPr="005D6531">
        <w:t>.</w:t>
      </w:r>
    </w:p>
    <w:p w14:paraId="59C06478" w14:textId="1D166EC0" w:rsidR="00353FFE" w:rsidRPr="005D6531" w:rsidRDefault="00353FFE" w:rsidP="00353FFE">
      <w:pPr>
        <w:pStyle w:val="Brdtext"/>
      </w:pPr>
      <w:r w:rsidRPr="005D6531">
        <w:t>Avluftningsventil 251SV557 F.O. till säker plats utomhus.</w:t>
      </w:r>
    </w:p>
    <w:p w14:paraId="44DB2F0D" w14:textId="01256B09" w:rsidR="00353FFE" w:rsidRPr="005D6531" w:rsidRDefault="00353FFE" w:rsidP="00353FFE">
      <w:pPr>
        <w:pStyle w:val="Brdtext"/>
      </w:pPr>
      <w:r w:rsidRPr="005D6531">
        <w:t>Avstängningsventil 251SV555 naturgas till brännare.</w:t>
      </w:r>
    </w:p>
    <w:p w14:paraId="27A8EF4C" w14:textId="2E590E28" w:rsidR="00353FFE" w:rsidRPr="005D6531" w:rsidRDefault="00353FFE" w:rsidP="00353FFE">
      <w:pPr>
        <w:pStyle w:val="Brdtext"/>
      </w:pPr>
      <w:r w:rsidRPr="005D6531">
        <w:t>Avstängningsventil 251SV556 matning naturgas.</w:t>
      </w:r>
    </w:p>
    <w:p w14:paraId="52F1FC6C" w14:textId="286DA9E8" w:rsidR="00353FFE" w:rsidRPr="005D6531" w:rsidRDefault="00353FFE" w:rsidP="00353FFE">
      <w:pPr>
        <w:pStyle w:val="Brdtext"/>
      </w:pPr>
      <w:r w:rsidRPr="005D6531">
        <w:lastRenderedPageBreak/>
        <w:t xml:space="preserve">Ventilerna för avstängning är konfigurerade som ”block &amp; </w:t>
      </w:r>
      <w:proofErr w:type="spellStart"/>
      <w:r w:rsidRPr="005D6531">
        <w:t>bleed</w:t>
      </w:r>
      <w:proofErr w:type="spellEnd"/>
      <w:r w:rsidRPr="005D6531">
        <w:t>” och styrs i sekvens. Avstängningsventilerna måste ha kvittering från avluftningsventilens stängd-gränsläge innan avstängningsventilerna får öppna och avluftningsventilen måste ha kvittering från avstängningsventilernas stängd-gränslägen innan avluftningsventilen får öppna. Ventilerna är SIL-klassade och hamnar i säkerhetssystemet inklusive deras gränslägen.</w:t>
      </w:r>
    </w:p>
    <w:p w14:paraId="66F892B5" w14:textId="7701F884" w:rsidR="00264C8D" w:rsidRPr="005D6531" w:rsidRDefault="00264C8D" w:rsidP="00264C8D">
      <w:pPr>
        <w:pStyle w:val="Brdtext"/>
      </w:pPr>
      <w:r w:rsidRPr="005D6531">
        <w:t>Flöde 251XI554 beräknas från givarens grunddata, temperatur, tryck och tryckdifferens. Se modul beräkning flöde.</w:t>
      </w:r>
    </w:p>
    <w:p w14:paraId="56355F90" w14:textId="0F662FA8" w:rsidR="005C3931" w:rsidRPr="005D6531" w:rsidRDefault="00264C8D" w:rsidP="005C3931">
      <w:pPr>
        <w:pStyle w:val="Brdtext"/>
      </w:pPr>
      <w:r w:rsidRPr="005D6531">
        <w:t>PI-regulator 251FC554 reglerar gasens flöde i Nm3/h. Regulatorns utsignal styr 251RV554. Minskar flödet så öppnar ventilen mer.</w:t>
      </w:r>
      <w:r w:rsidR="00D01681" w:rsidRPr="005D6531">
        <w:br/>
      </w:r>
      <w:proofErr w:type="spellStart"/>
      <w:r w:rsidR="00D01681" w:rsidRPr="005D6531">
        <w:t>Ärvärde</w:t>
      </w:r>
      <w:proofErr w:type="spellEnd"/>
      <w:r w:rsidR="00D01681" w:rsidRPr="005D6531">
        <w:t xml:space="preserve"> 251XI554</w:t>
      </w:r>
      <w:r w:rsidRPr="005D6531">
        <w:br/>
        <w:t xml:space="preserve">Utsignalområde 0-100%. </w:t>
      </w:r>
      <w:r w:rsidRPr="005D6531">
        <w:br/>
        <w:t xml:space="preserve">Internt </w:t>
      </w:r>
      <w:proofErr w:type="spellStart"/>
      <w:r w:rsidRPr="005D6531">
        <w:t>börvärde</w:t>
      </w:r>
      <w:proofErr w:type="spellEnd"/>
      <w:r w:rsidRPr="005D6531">
        <w:t xml:space="preserve"> 0-</w:t>
      </w:r>
      <w:r w:rsidR="004E3F93" w:rsidRPr="005D6531">
        <w:t>120</w:t>
      </w:r>
      <w:r w:rsidRPr="005D6531">
        <w:t xml:space="preserve"> Nm3/h.</w:t>
      </w:r>
      <w:r w:rsidR="0069656F" w:rsidRPr="005D6531">
        <w:br/>
        <w:t xml:space="preserve">Externt </w:t>
      </w:r>
      <w:proofErr w:type="spellStart"/>
      <w:r w:rsidR="0069656F" w:rsidRPr="005D6531">
        <w:t>börvärde</w:t>
      </w:r>
      <w:proofErr w:type="spellEnd"/>
      <w:r w:rsidR="0069656F" w:rsidRPr="005D6531">
        <w:t xml:space="preserve"> 251TC554</w:t>
      </w:r>
      <w:r w:rsidRPr="005D6531">
        <w:br/>
        <w:t>Reverserad regulator (MV&gt;SP minska utsignal, MV&lt;SP öka utsignal).</w:t>
      </w:r>
      <w:r w:rsidRPr="005D6531">
        <w:br/>
        <w:t xml:space="preserve">IB1 = </w:t>
      </w:r>
      <w:r w:rsidR="00E15644" w:rsidRPr="005D6531">
        <w:t>251SV555</w:t>
      </w:r>
      <w:r w:rsidR="00AC53EF" w:rsidRPr="005D6531">
        <w:t>_GSS_N</w:t>
      </w:r>
      <w:r w:rsidR="00E15644" w:rsidRPr="005D6531">
        <w:t xml:space="preserve"> </w:t>
      </w:r>
      <w:r w:rsidR="00AC53EF" w:rsidRPr="005D6531">
        <w:t>och 251SV556_GSS_N</w:t>
      </w:r>
      <w:r w:rsidRPr="005D6531">
        <w:rPr>
          <w:highlight w:val="yellow"/>
        </w:rPr>
        <w:br/>
      </w:r>
      <w:r w:rsidRPr="005D6531">
        <w:t>IB1Ref = 0</w:t>
      </w:r>
      <w:r w:rsidR="005C3931" w:rsidRPr="005D6531">
        <w:br/>
        <w:t>IB2 = Sekvens 251KS554 Steg6</w:t>
      </w:r>
      <w:r w:rsidR="005C3931" w:rsidRPr="005D6531">
        <w:br/>
      </w:r>
      <w:proofErr w:type="spellStart"/>
      <w:r w:rsidR="005C3931" w:rsidRPr="005D6531">
        <w:t>IBRef</w:t>
      </w:r>
      <w:proofErr w:type="spellEnd"/>
      <w:r w:rsidR="005C3931" w:rsidRPr="005D6531">
        <w:t xml:space="preserve"> = Variabel från operatörsparameter begränsad mellan 3</w:t>
      </w:r>
      <w:r w:rsidR="00AD64A9" w:rsidRPr="005D6531">
        <w:t xml:space="preserve"> </w:t>
      </w:r>
      <w:r w:rsidR="005C3931" w:rsidRPr="005D6531">
        <w:t>-</w:t>
      </w:r>
      <w:r w:rsidR="00AD64A9" w:rsidRPr="005D6531">
        <w:t xml:space="preserve"> </w:t>
      </w:r>
      <w:r w:rsidR="005C3931" w:rsidRPr="005D6531">
        <w:t>7%</w:t>
      </w:r>
    </w:p>
    <w:p w14:paraId="22F15841" w14:textId="77777777" w:rsidR="002F52FD" w:rsidRPr="005D6531" w:rsidRDefault="002F52FD" w:rsidP="002F52FD">
      <w:pPr>
        <w:pStyle w:val="Brdtext"/>
        <w:rPr>
          <w:i/>
        </w:rPr>
      </w:pPr>
      <w:r w:rsidRPr="005D6531">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5D6531" w:rsidRPr="005D6531" w14:paraId="3BB25638" w14:textId="77777777" w:rsidTr="0075424A">
        <w:tc>
          <w:tcPr>
            <w:tcW w:w="1551" w:type="dxa"/>
          </w:tcPr>
          <w:p w14:paraId="1FD38A49" w14:textId="77777777" w:rsidR="002F52FD" w:rsidRPr="005D6531" w:rsidRDefault="002F52FD" w:rsidP="0075424A">
            <w:pPr>
              <w:pStyle w:val="Brdtext"/>
              <w:ind w:left="0"/>
            </w:pPr>
            <w:r w:rsidRPr="005D6531">
              <w:t>Objekt/Signal</w:t>
            </w:r>
          </w:p>
        </w:tc>
        <w:tc>
          <w:tcPr>
            <w:tcW w:w="1705" w:type="dxa"/>
          </w:tcPr>
          <w:p w14:paraId="116CCFBD" w14:textId="77777777" w:rsidR="002F52FD" w:rsidRPr="005D6531" w:rsidRDefault="002F52FD" w:rsidP="0075424A">
            <w:pPr>
              <w:pStyle w:val="Brdtext"/>
              <w:ind w:left="0"/>
            </w:pPr>
            <w:r w:rsidRPr="005D6531">
              <w:t>Beskrivning</w:t>
            </w:r>
          </w:p>
        </w:tc>
        <w:tc>
          <w:tcPr>
            <w:tcW w:w="1559" w:type="dxa"/>
          </w:tcPr>
          <w:p w14:paraId="166A4880" w14:textId="77777777" w:rsidR="002F52FD" w:rsidRPr="005D6531" w:rsidRDefault="002F52FD" w:rsidP="0075424A">
            <w:pPr>
              <w:pStyle w:val="Brdtext"/>
              <w:ind w:left="0"/>
            </w:pPr>
            <w:r w:rsidRPr="005D6531">
              <w:t>Mätområde</w:t>
            </w:r>
          </w:p>
        </w:tc>
        <w:tc>
          <w:tcPr>
            <w:tcW w:w="709" w:type="dxa"/>
          </w:tcPr>
          <w:p w14:paraId="066C0AE1" w14:textId="77777777" w:rsidR="002F52FD" w:rsidRPr="005D6531" w:rsidRDefault="002F52FD" w:rsidP="0075424A">
            <w:pPr>
              <w:pStyle w:val="Brdtext"/>
              <w:ind w:left="0"/>
            </w:pPr>
            <w:r w:rsidRPr="005D6531">
              <w:t>L2</w:t>
            </w:r>
          </w:p>
        </w:tc>
        <w:tc>
          <w:tcPr>
            <w:tcW w:w="651" w:type="dxa"/>
          </w:tcPr>
          <w:p w14:paraId="79EA0BF0" w14:textId="77777777" w:rsidR="002F52FD" w:rsidRPr="005D6531" w:rsidRDefault="002F52FD" w:rsidP="0075424A">
            <w:pPr>
              <w:pStyle w:val="Brdtext"/>
              <w:ind w:left="0"/>
            </w:pPr>
            <w:r w:rsidRPr="005D6531">
              <w:t>L1</w:t>
            </w:r>
          </w:p>
        </w:tc>
        <w:tc>
          <w:tcPr>
            <w:tcW w:w="586" w:type="dxa"/>
          </w:tcPr>
          <w:p w14:paraId="22D8EADA" w14:textId="77777777" w:rsidR="002F52FD" w:rsidRPr="005D6531" w:rsidRDefault="002F52FD" w:rsidP="0075424A">
            <w:pPr>
              <w:pStyle w:val="Brdtext"/>
              <w:ind w:left="0"/>
            </w:pPr>
            <w:r w:rsidRPr="005D6531">
              <w:t>H1</w:t>
            </w:r>
          </w:p>
        </w:tc>
        <w:tc>
          <w:tcPr>
            <w:tcW w:w="586" w:type="dxa"/>
          </w:tcPr>
          <w:p w14:paraId="76B67FFD" w14:textId="77777777" w:rsidR="002F52FD" w:rsidRPr="005D6531" w:rsidRDefault="002F52FD" w:rsidP="0075424A">
            <w:pPr>
              <w:pStyle w:val="Brdtext"/>
              <w:ind w:left="0"/>
            </w:pPr>
            <w:r w:rsidRPr="005D6531">
              <w:t>H2</w:t>
            </w:r>
          </w:p>
        </w:tc>
        <w:tc>
          <w:tcPr>
            <w:tcW w:w="586" w:type="dxa"/>
          </w:tcPr>
          <w:p w14:paraId="52590219" w14:textId="77777777" w:rsidR="002F52FD" w:rsidRPr="005D6531" w:rsidRDefault="002F52FD" w:rsidP="0075424A">
            <w:pPr>
              <w:pStyle w:val="Brdtext"/>
              <w:ind w:left="0"/>
            </w:pPr>
            <w:r w:rsidRPr="005D6531">
              <w:t>SIL</w:t>
            </w:r>
          </w:p>
        </w:tc>
      </w:tr>
      <w:tr w:rsidR="002F52FD" w:rsidRPr="005D6531" w14:paraId="2C5816E8" w14:textId="77777777" w:rsidTr="0075424A">
        <w:tc>
          <w:tcPr>
            <w:tcW w:w="1551" w:type="dxa"/>
          </w:tcPr>
          <w:p w14:paraId="43A273B7" w14:textId="76C803E9" w:rsidR="002F52FD" w:rsidRPr="005D6531" w:rsidRDefault="00353FFE" w:rsidP="002F52FD">
            <w:pPr>
              <w:pStyle w:val="Brdtext"/>
              <w:ind w:left="0"/>
            </w:pPr>
            <w:r w:rsidRPr="005D6531">
              <w:t>251PD310</w:t>
            </w:r>
          </w:p>
        </w:tc>
        <w:tc>
          <w:tcPr>
            <w:tcW w:w="1705" w:type="dxa"/>
          </w:tcPr>
          <w:p w14:paraId="4A3E175C" w14:textId="397A0464" w:rsidR="002F52FD" w:rsidRPr="005D6531" w:rsidRDefault="00AD64A9" w:rsidP="0075424A">
            <w:pPr>
              <w:pStyle w:val="Brdtext"/>
              <w:ind w:left="0"/>
            </w:pPr>
            <w:r w:rsidRPr="005D6531">
              <w:t>Filter O2-inj.</w:t>
            </w:r>
          </w:p>
        </w:tc>
        <w:tc>
          <w:tcPr>
            <w:tcW w:w="1559" w:type="dxa"/>
          </w:tcPr>
          <w:p w14:paraId="4B130322" w14:textId="6F29274F" w:rsidR="002F52FD" w:rsidRPr="005D6531" w:rsidRDefault="002F52FD" w:rsidP="004E3F93">
            <w:pPr>
              <w:pStyle w:val="Brdtext"/>
              <w:ind w:left="0"/>
            </w:pPr>
            <w:r w:rsidRPr="005D6531">
              <w:t xml:space="preserve">0 </w:t>
            </w:r>
            <w:r w:rsidR="004E3F93" w:rsidRPr="005D6531">
              <w:t>–</w:t>
            </w:r>
            <w:r w:rsidRPr="005D6531">
              <w:t xml:space="preserve"> </w:t>
            </w:r>
            <w:r w:rsidR="004E3F93" w:rsidRPr="005D6531">
              <w:t>1 bar</w:t>
            </w:r>
          </w:p>
        </w:tc>
        <w:tc>
          <w:tcPr>
            <w:tcW w:w="709" w:type="dxa"/>
          </w:tcPr>
          <w:p w14:paraId="336BF99B" w14:textId="77777777" w:rsidR="002F52FD" w:rsidRPr="005D6531" w:rsidRDefault="002F52FD" w:rsidP="0075424A">
            <w:pPr>
              <w:pStyle w:val="Brdtext"/>
              <w:ind w:left="0"/>
            </w:pPr>
          </w:p>
        </w:tc>
        <w:tc>
          <w:tcPr>
            <w:tcW w:w="651" w:type="dxa"/>
          </w:tcPr>
          <w:p w14:paraId="5053895F" w14:textId="77777777" w:rsidR="002F52FD" w:rsidRPr="005D6531" w:rsidRDefault="002F52FD" w:rsidP="0075424A">
            <w:pPr>
              <w:pStyle w:val="Brdtext"/>
              <w:ind w:left="0"/>
            </w:pPr>
          </w:p>
        </w:tc>
        <w:tc>
          <w:tcPr>
            <w:tcW w:w="586" w:type="dxa"/>
          </w:tcPr>
          <w:p w14:paraId="2FC9E817" w14:textId="77777777" w:rsidR="002F52FD" w:rsidRPr="005D6531" w:rsidRDefault="002F52FD" w:rsidP="0075424A">
            <w:pPr>
              <w:pStyle w:val="Brdtext"/>
              <w:ind w:left="0"/>
            </w:pPr>
          </w:p>
        </w:tc>
        <w:tc>
          <w:tcPr>
            <w:tcW w:w="586" w:type="dxa"/>
          </w:tcPr>
          <w:p w14:paraId="6FD98761" w14:textId="77777777" w:rsidR="002F52FD" w:rsidRPr="005D6531" w:rsidRDefault="002F52FD" w:rsidP="0075424A">
            <w:pPr>
              <w:pStyle w:val="Brdtext"/>
              <w:ind w:left="0"/>
            </w:pPr>
          </w:p>
        </w:tc>
        <w:tc>
          <w:tcPr>
            <w:tcW w:w="586" w:type="dxa"/>
          </w:tcPr>
          <w:p w14:paraId="072B89F4" w14:textId="77777777" w:rsidR="002F52FD" w:rsidRPr="005D6531" w:rsidRDefault="002F52FD" w:rsidP="0075424A">
            <w:pPr>
              <w:pStyle w:val="Brdtext"/>
              <w:ind w:left="0"/>
            </w:pPr>
          </w:p>
        </w:tc>
      </w:tr>
    </w:tbl>
    <w:p w14:paraId="0C1509FE" w14:textId="77777777" w:rsidR="0069656F" w:rsidRPr="005D6531" w:rsidRDefault="0069656F" w:rsidP="00A6440E">
      <w:pPr>
        <w:pStyle w:val="Brdtext"/>
      </w:pPr>
    </w:p>
    <w:p w14:paraId="0CE2E982" w14:textId="13D889EA" w:rsidR="002F52FD" w:rsidRPr="005D6531" w:rsidRDefault="002F52FD" w:rsidP="002F52FD">
      <w:pPr>
        <w:pStyle w:val="Brdtext"/>
        <w:rPr>
          <w:i/>
        </w:rPr>
      </w:pPr>
      <w:r w:rsidRPr="005D6531">
        <w:rPr>
          <w:i/>
        </w:rPr>
        <w:t>Mätningar (</w:t>
      </w:r>
      <w:proofErr w:type="spellStart"/>
      <w:r w:rsidR="00F00636" w:rsidRPr="005D6531">
        <w:rPr>
          <w:i/>
        </w:rPr>
        <w:t>SDInReal</w:t>
      </w:r>
      <w:proofErr w:type="spellEnd"/>
      <w:r w:rsidRPr="005D6531">
        <w:rPr>
          <w:i/>
        </w:rPr>
        <w:t xml:space="preserve"> via säkerhetssystem):</w:t>
      </w:r>
    </w:p>
    <w:tbl>
      <w:tblPr>
        <w:tblStyle w:val="Tabellrutnt"/>
        <w:tblW w:w="7933" w:type="dxa"/>
        <w:tblInd w:w="1134" w:type="dxa"/>
        <w:tblLayout w:type="fixed"/>
        <w:tblLook w:val="04A0" w:firstRow="1" w:lastRow="0" w:firstColumn="1" w:lastColumn="0" w:noHBand="0" w:noVBand="1"/>
      </w:tblPr>
      <w:tblGrid>
        <w:gridCol w:w="1696"/>
        <w:gridCol w:w="1843"/>
        <w:gridCol w:w="1418"/>
        <w:gridCol w:w="567"/>
        <w:gridCol w:w="567"/>
        <w:gridCol w:w="708"/>
        <w:gridCol w:w="538"/>
        <w:gridCol w:w="596"/>
      </w:tblGrid>
      <w:tr w:rsidR="005D6531" w:rsidRPr="005D6531" w14:paraId="6BD19EC0" w14:textId="77777777" w:rsidTr="00C3553D">
        <w:tc>
          <w:tcPr>
            <w:tcW w:w="1696" w:type="dxa"/>
          </w:tcPr>
          <w:p w14:paraId="7824CDC8" w14:textId="77777777" w:rsidR="002F52FD" w:rsidRPr="005D6531" w:rsidRDefault="002F52FD" w:rsidP="0075424A">
            <w:pPr>
              <w:pStyle w:val="Brdtext"/>
              <w:ind w:left="0"/>
            </w:pPr>
            <w:r w:rsidRPr="005D6531">
              <w:t>Objekt/Signal</w:t>
            </w:r>
          </w:p>
        </w:tc>
        <w:tc>
          <w:tcPr>
            <w:tcW w:w="1843" w:type="dxa"/>
          </w:tcPr>
          <w:p w14:paraId="36F75C48" w14:textId="77777777" w:rsidR="002F52FD" w:rsidRPr="005D6531" w:rsidRDefault="002F52FD" w:rsidP="0075424A">
            <w:pPr>
              <w:pStyle w:val="Brdtext"/>
              <w:ind w:left="0"/>
            </w:pPr>
            <w:r w:rsidRPr="005D6531">
              <w:t>Beskrivning</w:t>
            </w:r>
          </w:p>
        </w:tc>
        <w:tc>
          <w:tcPr>
            <w:tcW w:w="1418" w:type="dxa"/>
          </w:tcPr>
          <w:p w14:paraId="4A9BFBEA" w14:textId="77777777" w:rsidR="002F52FD" w:rsidRPr="005D6531" w:rsidRDefault="002F52FD" w:rsidP="0075424A">
            <w:pPr>
              <w:pStyle w:val="Brdtext"/>
              <w:ind w:left="0"/>
            </w:pPr>
            <w:r w:rsidRPr="005D6531">
              <w:t>Mätområde</w:t>
            </w:r>
          </w:p>
        </w:tc>
        <w:tc>
          <w:tcPr>
            <w:tcW w:w="567" w:type="dxa"/>
          </w:tcPr>
          <w:p w14:paraId="5D1C1DF7" w14:textId="77777777" w:rsidR="002F52FD" w:rsidRPr="005D6531" w:rsidRDefault="002F52FD" w:rsidP="0075424A">
            <w:pPr>
              <w:pStyle w:val="Brdtext"/>
              <w:ind w:left="0"/>
            </w:pPr>
            <w:r w:rsidRPr="005D6531">
              <w:t>L2</w:t>
            </w:r>
          </w:p>
        </w:tc>
        <w:tc>
          <w:tcPr>
            <w:tcW w:w="567" w:type="dxa"/>
          </w:tcPr>
          <w:p w14:paraId="1AB68465" w14:textId="77777777" w:rsidR="002F52FD" w:rsidRPr="005D6531" w:rsidRDefault="002F52FD" w:rsidP="0075424A">
            <w:pPr>
              <w:pStyle w:val="Brdtext"/>
              <w:ind w:left="0"/>
            </w:pPr>
            <w:r w:rsidRPr="005D6531">
              <w:t>L1</w:t>
            </w:r>
          </w:p>
        </w:tc>
        <w:tc>
          <w:tcPr>
            <w:tcW w:w="708" w:type="dxa"/>
          </w:tcPr>
          <w:p w14:paraId="6701CD3D" w14:textId="77777777" w:rsidR="002F52FD" w:rsidRPr="005D6531" w:rsidRDefault="002F52FD" w:rsidP="0075424A">
            <w:pPr>
              <w:pStyle w:val="Brdtext"/>
              <w:ind w:left="0"/>
            </w:pPr>
            <w:r w:rsidRPr="005D6531">
              <w:t>H1</w:t>
            </w:r>
          </w:p>
        </w:tc>
        <w:tc>
          <w:tcPr>
            <w:tcW w:w="538" w:type="dxa"/>
          </w:tcPr>
          <w:p w14:paraId="4B2B7FFD" w14:textId="77777777" w:rsidR="002F52FD" w:rsidRPr="005D6531" w:rsidRDefault="002F52FD" w:rsidP="0075424A">
            <w:pPr>
              <w:pStyle w:val="Brdtext"/>
              <w:ind w:left="0"/>
            </w:pPr>
            <w:r w:rsidRPr="005D6531">
              <w:t>H2</w:t>
            </w:r>
          </w:p>
        </w:tc>
        <w:tc>
          <w:tcPr>
            <w:tcW w:w="596" w:type="dxa"/>
          </w:tcPr>
          <w:p w14:paraId="5ED9FD27" w14:textId="77777777" w:rsidR="002F52FD" w:rsidRPr="005D6531" w:rsidRDefault="002F52FD" w:rsidP="0075424A">
            <w:pPr>
              <w:pStyle w:val="Brdtext"/>
              <w:ind w:left="0"/>
            </w:pPr>
            <w:r w:rsidRPr="005D6531">
              <w:t>SIL</w:t>
            </w:r>
          </w:p>
        </w:tc>
      </w:tr>
      <w:tr w:rsidR="005D6531" w:rsidRPr="005D6531" w14:paraId="04E16ECE" w14:textId="77777777" w:rsidTr="00C3553D">
        <w:tc>
          <w:tcPr>
            <w:tcW w:w="1696" w:type="dxa"/>
          </w:tcPr>
          <w:p w14:paraId="61125F9E" w14:textId="57649559" w:rsidR="002F52FD" w:rsidRPr="005D6531" w:rsidRDefault="002F52FD" w:rsidP="0075424A">
            <w:pPr>
              <w:pStyle w:val="Brdtext"/>
              <w:ind w:left="0"/>
            </w:pPr>
            <w:r w:rsidRPr="005D6531">
              <w:t>251PD554</w:t>
            </w:r>
          </w:p>
        </w:tc>
        <w:tc>
          <w:tcPr>
            <w:tcW w:w="1843" w:type="dxa"/>
          </w:tcPr>
          <w:p w14:paraId="18EB2045" w14:textId="58313989" w:rsidR="002F52FD" w:rsidRPr="005D6531" w:rsidRDefault="002F52FD" w:rsidP="0075424A">
            <w:pPr>
              <w:pStyle w:val="Brdtext"/>
              <w:ind w:left="0"/>
            </w:pPr>
            <w:proofErr w:type="spellStart"/>
            <w:r w:rsidRPr="005D6531">
              <w:t>Difftryck</w:t>
            </w:r>
            <w:proofErr w:type="spellEnd"/>
            <w:r w:rsidRPr="005D6531">
              <w:t xml:space="preserve"> </w:t>
            </w:r>
            <w:r w:rsidR="00AD64A9" w:rsidRPr="005D6531">
              <w:t>flöde O2</w:t>
            </w:r>
          </w:p>
        </w:tc>
        <w:tc>
          <w:tcPr>
            <w:tcW w:w="1418" w:type="dxa"/>
          </w:tcPr>
          <w:p w14:paraId="0F41B1D0" w14:textId="5D7149CA" w:rsidR="002F52FD" w:rsidRPr="005D6531" w:rsidRDefault="004E3F93" w:rsidP="0075424A">
            <w:pPr>
              <w:pStyle w:val="Brdtext"/>
              <w:ind w:left="0"/>
            </w:pPr>
            <w:r w:rsidRPr="005D6531">
              <w:rPr>
                <w:highlight w:val="yellow"/>
              </w:rPr>
              <w:t>0</w:t>
            </w:r>
            <w:r w:rsidR="00AD64A9" w:rsidRPr="005D6531">
              <w:rPr>
                <w:highlight w:val="yellow"/>
              </w:rPr>
              <w:t xml:space="preserve"> </w:t>
            </w:r>
            <w:r w:rsidRPr="005D6531">
              <w:rPr>
                <w:highlight w:val="yellow"/>
              </w:rPr>
              <w:t>-</w:t>
            </w:r>
            <w:r w:rsidR="00AD64A9" w:rsidRPr="005D6531">
              <w:rPr>
                <w:highlight w:val="yellow"/>
              </w:rPr>
              <w:t xml:space="preserve"> </w:t>
            </w:r>
            <w:r w:rsidRPr="005D6531">
              <w:rPr>
                <w:highlight w:val="yellow"/>
              </w:rPr>
              <w:t>100mbar</w:t>
            </w:r>
          </w:p>
        </w:tc>
        <w:tc>
          <w:tcPr>
            <w:tcW w:w="567" w:type="dxa"/>
          </w:tcPr>
          <w:p w14:paraId="664F3B9F" w14:textId="77777777" w:rsidR="002F52FD" w:rsidRPr="005D6531" w:rsidRDefault="002F52FD" w:rsidP="0075424A">
            <w:pPr>
              <w:pStyle w:val="Brdtext"/>
              <w:ind w:left="0"/>
            </w:pPr>
          </w:p>
        </w:tc>
        <w:tc>
          <w:tcPr>
            <w:tcW w:w="567" w:type="dxa"/>
          </w:tcPr>
          <w:p w14:paraId="08AF3269" w14:textId="77777777" w:rsidR="002F52FD" w:rsidRPr="005D6531" w:rsidRDefault="002F52FD" w:rsidP="0075424A">
            <w:pPr>
              <w:pStyle w:val="Brdtext"/>
              <w:ind w:left="0"/>
            </w:pPr>
          </w:p>
        </w:tc>
        <w:tc>
          <w:tcPr>
            <w:tcW w:w="708" w:type="dxa"/>
          </w:tcPr>
          <w:p w14:paraId="442D8BFC" w14:textId="77777777" w:rsidR="002F52FD" w:rsidRPr="005D6531" w:rsidRDefault="002F52FD" w:rsidP="0075424A">
            <w:pPr>
              <w:pStyle w:val="Brdtext"/>
              <w:ind w:left="0"/>
            </w:pPr>
          </w:p>
        </w:tc>
        <w:tc>
          <w:tcPr>
            <w:tcW w:w="538" w:type="dxa"/>
          </w:tcPr>
          <w:p w14:paraId="226011F9" w14:textId="77777777" w:rsidR="002F52FD" w:rsidRPr="005D6531" w:rsidRDefault="002F52FD" w:rsidP="0075424A">
            <w:pPr>
              <w:pStyle w:val="Brdtext"/>
              <w:ind w:left="0"/>
            </w:pPr>
          </w:p>
        </w:tc>
        <w:tc>
          <w:tcPr>
            <w:tcW w:w="596" w:type="dxa"/>
          </w:tcPr>
          <w:p w14:paraId="5A9E459D" w14:textId="0F4A5F14" w:rsidR="002F52FD" w:rsidRPr="005D6531" w:rsidRDefault="00E57788" w:rsidP="0075424A">
            <w:pPr>
              <w:pStyle w:val="Brdtext"/>
              <w:ind w:left="0"/>
            </w:pPr>
            <w:r w:rsidRPr="005D6531">
              <w:t>2</w:t>
            </w:r>
          </w:p>
        </w:tc>
      </w:tr>
      <w:tr w:rsidR="005D6531" w:rsidRPr="005D6531" w14:paraId="454847B5" w14:textId="77777777" w:rsidTr="00C3553D">
        <w:tc>
          <w:tcPr>
            <w:tcW w:w="1696" w:type="dxa"/>
          </w:tcPr>
          <w:p w14:paraId="6C75D00D" w14:textId="00F3BF34" w:rsidR="002F52FD" w:rsidRPr="005D6531" w:rsidRDefault="002F52FD" w:rsidP="0075424A">
            <w:pPr>
              <w:pStyle w:val="Brdtext"/>
              <w:ind w:left="0"/>
            </w:pPr>
            <w:r w:rsidRPr="005D6531">
              <w:t>251TI554</w:t>
            </w:r>
          </w:p>
        </w:tc>
        <w:tc>
          <w:tcPr>
            <w:tcW w:w="1843" w:type="dxa"/>
          </w:tcPr>
          <w:p w14:paraId="7EBB78CE" w14:textId="7044B992" w:rsidR="002F52FD" w:rsidRPr="005D6531" w:rsidRDefault="002F52FD" w:rsidP="0075424A">
            <w:pPr>
              <w:pStyle w:val="Brdtext"/>
              <w:ind w:left="0"/>
            </w:pPr>
            <w:r w:rsidRPr="005D6531">
              <w:t>Temp</w:t>
            </w:r>
            <w:r w:rsidR="00AD64A9" w:rsidRPr="005D6531">
              <w:t xml:space="preserve"> O2-inj.</w:t>
            </w:r>
          </w:p>
        </w:tc>
        <w:tc>
          <w:tcPr>
            <w:tcW w:w="1418" w:type="dxa"/>
          </w:tcPr>
          <w:p w14:paraId="7916813A" w14:textId="30551895" w:rsidR="002F52FD" w:rsidRPr="005D6531" w:rsidRDefault="004E3F93" w:rsidP="0075424A">
            <w:pPr>
              <w:pStyle w:val="Brdtext"/>
              <w:ind w:left="0"/>
            </w:pPr>
            <w:r w:rsidRPr="005D6531">
              <w:t>-50</w:t>
            </w:r>
            <w:r w:rsidR="00AD64A9" w:rsidRPr="005D6531">
              <w:t xml:space="preserve"> </w:t>
            </w:r>
            <w:r w:rsidRPr="005D6531">
              <w:t>-</w:t>
            </w:r>
            <w:r w:rsidR="00AD64A9" w:rsidRPr="005D6531">
              <w:t xml:space="preserve"> </w:t>
            </w:r>
            <w:r w:rsidRPr="005D6531">
              <w:t>100C</w:t>
            </w:r>
          </w:p>
        </w:tc>
        <w:tc>
          <w:tcPr>
            <w:tcW w:w="567" w:type="dxa"/>
          </w:tcPr>
          <w:p w14:paraId="6F687ACA" w14:textId="77777777" w:rsidR="002F52FD" w:rsidRPr="005D6531" w:rsidRDefault="002F52FD" w:rsidP="0075424A">
            <w:pPr>
              <w:pStyle w:val="Brdtext"/>
              <w:ind w:left="0"/>
            </w:pPr>
          </w:p>
        </w:tc>
        <w:tc>
          <w:tcPr>
            <w:tcW w:w="567" w:type="dxa"/>
          </w:tcPr>
          <w:p w14:paraId="163B86CE" w14:textId="77777777" w:rsidR="002F52FD" w:rsidRPr="005D6531" w:rsidRDefault="002F52FD" w:rsidP="0075424A">
            <w:pPr>
              <w:pStyle w:val="Brdtext"/>
              <w:ind w:left="0"/>
            </w:pPr>
          </w:p>
        </w:tc>
        <w:tc>
          <w:tcPr>
            <w:tcW w:w="708" w:type="dxa"/>
          </w:tcPr>
          <w:p w14:paraId="04AF4436" w14:textId="77777777" w:rsidR="002F52FD" w:rsidRPr="005D6531" w:rsidRDefault="002F52FD" w:rsidP="0075424A">
            <w:pPr>
              <w:pStyle w:val="Brdtext"/>
              <w:ind w:left="0"/>
            </w:pPr>
          </w:p>
        </w:tc>
        <w:tc>
          <w:tcPr>
            <w:tcW w:w="538" w:type="dxa"/>
          </w:tcPr>
          <w:p w14:paraId="52D88802" w14:textId="77777777" w:rsidR="002F52FD" w:rsidRPr="005D6531" w:rsidRDefault="002F52FD" w:rsidP="0075424A">
            <w:pPr>
              <w:pStyle w:val="Brdtext"/>
              <w:ind w:left="0"/>
            </w:pPr>
          </w:p>
        </w:tc>
        <w:tc>
          <w:tcPr>
            <w:tcW w:w="596" w:type="dxa"/>
          </w:tcPr>
          <w:p w14:paraId="57E69E00" w14:textId="332E49D3" w:rsidR="002F52FD" w:rsidRPr="005D6531" w:rsidRDefault="00E57788" w:rsidP="0075424A">
            <w:pPr>
              <w:pStyle w:val="Brdtext"/>
              <w:ind w:left="0"/>
            </w:pPr>
            <w:r w:rsidRPr="005D6531">
              <w:t>2</w:t>
            </w:r>
          </w:p>
        </w:tc>
      </w:tr>
      <w:tr w:rsidR="005D6531" w:rsidRPr="005D6531" w14:paraId="5D9F8DFA" w14:textId="77777777" w:rsidTr="00C3553D">
        <w:tc>
          <w:tcPr>
            <w:tcW w:w="1696" w:type="dxa"/>
          </w:tcPr>
          <w:p w14:paraId="3E9FF0C0" w14:textId="4D16A66E" w:rsidR="002F52FD" w:rsidRPr="005D6531" w:rsidRDefault="002F52FD" w:rsidP="0075424A">
            <w:pPr>
              <w:pStyle w:val="Brdtext"/>
              <w:ind w:left="0"/>
            </w:pPr>
            <w:r w:rsidRPr="005D6531">
              <w:t>251PZ312</w:t>
            </w:r>
          </w:p>
        </w:tc>
        <w:tc>
          <w:tcPr>
            <w:tcW w:w="1843" w:type="dxa"/>
          </w:tcPr>
          <w:p w14:paraId="18E3CEFE" w14:textId="0668DDBD" w:rsidR="002F52FD" w:rsidRPr="005D6531" w:rsidRDefault="002F52FD" w:rsidP="0075424A">
            <w:pPr>
              <w:pStyle w:val="Brdtext"/>
              <w:ind w:left="0"/>
            </w:pPr>
            <w:r w:rsidRPr="005D6531">
              <w:t>Tryck</w:t>
            </w:r>
            <w:r w:rsidR="00AD64A9" w:rsidRPr="005D6531">
              <w:t xml:space="preserve"> O2-inj.</w:t>
            </w:r>
          </w:p>
        </w:tc>
        <w:tc>
          <w:tcPr>
            <w:tcW w:w="1418" w:type="dxa"/>
          </w:tcPr>
          <w:p w14:paraId="7688A68F" w14:textId="521C3B99" w:rsidR="002F52FD" w:rsidRPr="005D6531" w:rsidRDefault="004E3F93" w:rsidP="0075424A">
            <w:pPr>
              <w:pStyle w:val="Brdtext"/>
              <w:ind w:left="0"/>
            </w:pPr>
            <w:r w:rsidRPr="005D6531">
              <w:t>0</w:t>
            </w:r>
            <w:r w:rsidR="00AD64A9" w:rsidRPr="005D6531">
              <w:t xml:space="preserve"> </w:t>
            </w:r>
            <w:r w:rsidRPr="005D6531">
              <w:t>-</w:t>
            </w:r>
            <w:r w:rsidR="00AD64A9" w:rsidRPr="005D6531">
              <w:t xml:space="preserve"> </w:t>
            </w:r>
            <w:r w:rsidRPr="005D6531">
              <w:t>16bar</w:t>
            </w:r>
          </w:p>
        </w:tc>
        <w:tc>
          <w:tcPr>
            <w:tcW w:w="567" w:type="dxa"/>
          </w:tcPr>
          <w:p w14:paraId="736AB64E" w14:textId="77777777" w:rsidR="002F52FD" w:rsidRPr="005D6531" w:rsidRDefault="002F52FD" w:rsidP="0075424A">
            <w:pPr>
              <w:pStyle w:val="Brdtext"/>
              <w:ind w:left="0"/>
            </w:pPr>
          </w:p>
        </w:tc>
        <w:tc>
          <w:tcPr>
            <w:tcW w:w="567" w:type="dxa"/>
          </w:tcPr>
          <w:p w14:paraId="5FE0C000" w14:textId="77777777" w:rsidR="002F52FD" w:rsidRPr="005D6531" w:rsidRDefault="002F52FD" w:rsidP="0075424A">
            <w:pPr>
              <w:pStyle w:val="Brdtext"/>
              <w:ind w:left="0"/>
            </w:pPr>
          </w:p>
        </w:tc>
        <w:tc>
          <w:tcPr>
            <w:tcW w:w="708" w:type="dxa"/>
          </w:tcPr>
          <w:p w14:paraId="4C32AEF8" w14:textId="77777777" w:rsidR="002F52FD" w:rsidRPr="005D6531" w:rsidRDefault="002F52FD" w:rsidP="0075424A">
            <w:pPr>
              <w:pStyle w:val="Brdtext"/>
              <w:ind w:left="0"/>
            </w:pPr>
          </w:p>
        </w:tc>
        <w:tc>
          <w:tcPr>
            <w:tcW w:w="538" w:type="dxa"/>
          </w:tcPr>
          <w:p w14:paraId="4F6F3A4F" w14:textId="77777777" w:rsidR="002F52FD" w:rsidRPr="005D6531" w:rsidRDefault="002F52FD" w:rsidP="0075424A">
            <w:pPr>
              <w:pStyle w:val="Brdtext"/>
              <w:ind w:left="0"/>
            </w:pPr>
          </w:p>
        </w:tc>
        <w:tc>
          <w:tcPr>
            <w:tcW w:w="596" w:type="dxa"/>
          </w:tcPr>
          <w:p w14:paraId="791CB6D9" w14:textId="11D2E90A" w:rsidR="002F52FD" w:rsidRPr="005D6531" w:rsidRDefault="00E57788" w:rsidP="0075424A">
            <w:pPr>
              <w:pStyle w:val="Brdtext"/>
              <w:ind w:left="0"/>
            </w:pPr>
            <w:r w:rsidRPr="005D6531">
              <w:t>2</w:t>
            </w:r>
          </w:p>
        </w:tc>
      </w:tr>
      <w:tr w:rsidR="005D6531" w:rsidRPr="005D6531" w14:paraId="53ED6D99" w14:textId="77777777" w:rsidTr="00C3553D">
        <w:tc>
          <w:tcPr>
            <w:tcW w:w="1696" w:type="dxa"/>
          </w:tcPr>
          <w:p w14:paraId="6F8496B1" w14:textId="6DC9FF11" w:rsidR="002F52FD" w:rsidRPr="005D6531" w:rsidRDefault="002F52FD" w:rsidP="002F52FD">
            <w:pPr>
              <w:pStyle w:val="Brdtext"/>
              <w:ind w:left="0"/>
            </w:pPr>
            <w:r w:rsidRPr="005D6531">
              <w:t>251PZ313</w:t>
            </w:r>
          </w:p>
        </w:tc>
        <w:tc>
          <w:tcPr>
            <w:tcW w:w="1843" w:type="dxa"/>
          </w:tcPr>
          <w:p w14:paraId="4C95F092" w14:textId="650B7284" w:rsidR="002F52FD" w:rsidRPr="005D6531" w:rsidRDefault="002F52FD" w:rsidP="002F52FD">
            <w:pPr>
              <w:pStyle w:val="Brdtext"/>
              <w:ind w:left="0"/>
            </w:pPr>
            <w:r w:rsidRPr="005D6531">
              <w:t>Tryck</w:t>
            </w:r>
            <w:r w:rsidR="00AD64A9" w:rsidRPr="005D6531">
              <w:t xml:space="preserve"> O2-inj.</w:t>
            </w:r>
          </w:p>
        </w:tc>
        <w:tc>
          <w:tcPr>
            <w:tcW w:w="1418" w:type="dxa"/>
          </w:tcPr>
          <w:p w14:paraId="2F3AFD03" w14:textId="38167F3E" w:rsidR="002F52FD" w:rsidRPr="005D6531" w:rsidRDefault="004E3F93" w:rsidP="002F52FD">
            <w:pPr>
              <w:pStyle w:val="Brdtext"/>
              <w:ind w:left="0"/>
            </w:pPr>
            <w:r w:rsidRPr="005D6531">
              <w:t>0</w:t>
            </w:r>
            <w:r w:rsidR="00AD64A9" w:rsidRPr="005D6531">
              <w:t xml:space="preserve"> </w:t>
            </w:r>
            <w:r w:rsidRPr="005D6531">
              <w:t>-</w:t>
            </w:r>
            <w:r w:rsidR="00AD64A9" w:rsidRPr="005D6531">
              <w:t xml:space="preserve"> </w:t>
            </w:r>
            <w:r w:rsidRPr="005D6531">
              <w:t>16bar</w:t>
            </w:r>
          </w:p>
        </w:tc>
        <w:tc>
          <w:tcPr>
            <w:tcW w:w="567" w:type="dxa"/>
          </w:tcPr>
          <w:p w14:paraId="05092C1E" w14:textId="77777777" w:rsidR="002F52FD" w:rsidRPr="005D6531" w:rsidRDefault="002F52FD" w:rsidP="002F52FD">
            <w:pPr>
              <w:pStyle w:val="Brdtext"/>
              <w:ind w:left="0"/>
            </w:pPr>
          </w:p>
        </w:tc>
        <w:tc>
          <w:tcPr>
            <w:tcW w:w="567" w:type="dxa"/>
          </w:tcPr>
          <w:p w14:paraId="4BEE2E13" w14:textId="77777777" w:rsidR="002F52FD" w:rsidRPr="005D6531" w:rsidRDefault="002F52FD" w:rsidP="002F52FD">
            <w:pPr>
              <w:pStyle w:val="Brdtext"/>
              <w:ind w:left="0"/>
            </w:pPr>
          </w:p>
        </w:tc>
        <w:tc>
          <w:tcPr>
            <w:tcW w:w="708" w:type="dxa"/>
          </w:tcPr>
          <w:p w14:paraId="0B6A6B11" w14:textId="77777777" w:rsidR="002F52FD" w:rsidRPr="005D6531" w:rsidRDefault="002F52FD" w:rsidP="002F52FD">
            <w:pPr>
              <w:pStyle w:val="Brdtext"/>
              <w:ind w:left="0"/>
            </w:pPr>
          </w:p>
        </w:tc>
        <w:tc>
          <w:tcPr>
            <w:tcW w:w="538" w:type="dxa"/>
          </w:tcPr>
          <w:p w14:paraId="0C9A2EB1" w14:textId="77777777" w:rsidR="002F52FD" w:rsidRPr="005D6531" w:rsidRDefault="002F52FD" w:rsidP="002F52FD">
            <w:pPr>
              <w:pStyle w:val="Brdtext"/>
              <w:ind w:left="0"/>
            </w:pPr>
          </w:p>
        </w:tc>
        <w:tc>
          <w:tcPr>
            <w:tcW w:w="596" w:type="dxa"/>
          </w:tcPr>
          <w:p w14:paraId="11FDE2AB" w14:textId="6342DFC0" w:rsidR="002F52FD" w:rsidRPr="005D6531" w:rsidRDefault="00E57788" w:rsidP="002F52FD">
            <w:pPr>
              <w:pStyle w:val="Brdtext"/>
              <w:ind w:left="0"/>
            </w:pPr>
            <w:r w:rsidRPr="005D6531">
              <w:t>2</w:t>
            </w:r>
          </w:p>
        </w:tc>
      </w:tr>
      <w:tr w:rsidR="005D6531" w:rsidRPr="005D6531" w14:paraId="27C1E6AB" w14:textId="77777777" w:rsidTr="00C3553D">
        <w:tc>
          <w:tcPr>
            <w:tcW w:w="1696" w:type="dxa"/>
          </w:tcPr>
          <w:p w14:paraId="7E0F1B96" w14:textId="5431B050" w:rsidR="002F52FD" w:rsidRPr="005D6531" w:rsidRDefault="002F52FD" w:rsidP="002F52FD">
            <w:pPr>
              <w:pStyle w:val="Brdtext"/>
              <w:ind w:left="0"/>
            </w:pPr>
            <w:r w:rsidRPr="005D6531">
              <w:t>251PZ314</w:t>
            </w:r>
          </w:p>
        </w:tc>
        <w:tc>
          <w:tcPr>
            <w:tcW w:w="1843" w:type="dxa"/>
          </w:tcPr>
          <w:p w14:paraId="24A24055" w14:textId="28458533" w:rsidR="002F52FD" w:rsidRPr="005D6531" w:rsidRDefault="002F52FD" w:rsidP="002F52FD">
            <w:pPr>
              <w:pStyle w:val="Brdtext"/>
              <w:ind w:left="0"/>
            </w:pPr>
            <w:r w:rsidRPr="005D6531">
              <w:t>Tryck</w:t>
            </w:r>
            <w:r w:rsidR="00AD64A9" w:rsidRPr="005D6531">
              <w:t xml:space="preserve"> O2-inj.</w:t>
            </w:r>
          </w:p>
        </w:tc>
        <w:tc>
          <w:tcPr>
            <w:tcW w:w="1418" w:type="dxa"/>
          </w:tcPr>
          <w:p w14:paraId="7F8AB3A6" w14:textId="750B39A3" w:rsidR="002F52FD" w:rsidRPr="005D6531" w:rsidRDefault="004E3F93" w:rsidP="002F52FD">
            <w:pPr>
              <w:pStyle w:val="Brdtext"/>
              <w:ind w:left="0"/>
            </w:pPr>
            <w:r w:rsidRPr="005D6531">
              <w:t>0</w:t>
            </w:r>
            <w:r w:rsidR="00AD64A9" w:rsidRPr="005D6531">
              <w:t xml:space="preserve"> </w:t>
            </w:r>
            <w:r w:rsidRPr="005D6531">
              <w:t>-</w:t>
            </w:r>
            <w:r w:rsidR="00AD64A9" w:rsidRPr="005D6531">
              <w:t xml:space="preserve"> </w:t>
            </w:r>
            <w:r w:rsidRPr="005D6531">
              <w:t>16bar</w:t>
            </w:r>
          </w:p>
        </w:tc>
        <w:tc>
          <w:tcPr>
            <w:tcW w:w="567" w:type="dxa"/>
          </w:tcPr>
          <w:p w14:paraId="071ADF0B" w14:textId="77777777" w:rsidR="002F52FD" w:rsidRPr="005D6531" w:rsidRDefault="002F52FD" w:rsidP="002F52FD">
            <w:pPr>
              <w:pStyle w:val="Brdtext"/>
              <w:ind w:left="0"/>
            </w:pPr>
          </w:p>
        </w:tc>
        <w:tc>
          <w:tcPr>
            <w:tcW w:w="567" w:type="dxa"/>
          </w:tcPr>
          <w:p w14:paraId="2CEB66AA" w14:textId="77777777" w:rsidR="002F52FD" w:rsidRPr="005D6531" w:rsidRDefault="002F52FD" w:rsidP="002F52FD">
            <w:pPr>
              <w:pStyle w:val="Brdtext"/>
              <w:ind w:left="0"/>
            </w:pPr>
          </w:p>
        </w:tc>
        <w:tc>
          <w:tcPr>
            <w:tcW w:w="708" w:type="dxa"/>
          </w:tcPr>
          <w:p w14:paraId="5DCE4E0A" w14:textId="77777777" w:rsidR="002F52FD" w:rsidRPr="005D6531" w:rsidRDefault="002F52FD" w:rsidP="002F52FD">
            <w:pPr>
              <w:pStyle w:val="Brdtext"/>
              <w:ind w:left="0"/>
            </w:pPr>
          </w:p>
        </w:tc>
        <w:tc>
          <w:tcPr>
            <w:tcW w:w="538" w:type="dxa"/>
          </w:tcPr>
          <w:p w14:paraId="4E94BE02" w14:textId="77777777" w:rsidR="002F52FD" w:rsidRPr="005D6531" w:rsidRDefault="002F52FD" w:rsidP="002F52FD">
            <w:pPr>
              <w:pStyle w:val="Brdtext"/>
              <w:ind w:left="0"/>
            </w:pPr>
          </w:p>
        </w:tc>
        <w:tc>
          <w:tcPr>
            <w:tcW w:w="596" w:type="dxa"/>
          </w:tcPr>
          <w:p w14:paraId="3B4A2D8A" w14:textId="178EAEA8" w:rsidR="002F52FD" w:rsidRPr="005D6531" w:rsidRDefault="00E57788" w:rsidP="002F52FD">
            <w:pPr>
              <w:pStyle w:val="Brdtext"/>
              <w:ind w:left="0"/>
            </w:pPr>
            <w:r w:rsidRPr="005D6531">
              <w:t>2</w:t>
            </w:r>
          </w:p>
        </w:tc>
      </w:tr>
      <w:tr w:rsidR="00D2596D" w:rsidRPr="005D6531" w14:paraId="50D96FBE" w14:textId="77777777" w:rsidTr="00C3553D">
        <w:tc>
          <w:tcPr>
            <w:tcW w:w="1696" w:type="dxa"/>
          </w:tcPr>
          <w:p w14:paraId="2755196E" w14:textId="36D5A9EA" w:rsidR="00D2596D" w:rsidRPr="005D6531" w:rsidRDefault="00D2596D" w:rsidP="00D2596D">
            <w:pPr>
              <w:pStyle w:val="Brdtext"/>
              <w:ind w:left="0"/>
            </w:pPr>
            <w:r w:rsidRPr="005D6531">
              <w:t>251PZ320</w:t>
            </w:r>
          </w:p>
        </w:tc>
        <w:tc>
          <w:tcPr>
            <w:tcW w:w="1843" w:type="dxa"/>
          </w:tcPr>
          <w:p w14:paraId="06BD4736" w14:textId="3DE44BA7" w:rsidR="00D2596D" w:rsidRPr="005D6531" w:rsidRDefault="00D2596D" w:rsidP="00D2596D">
            <w:pPr>
              <w:pStyle w:val="Brdtext"/>
              <w:ind w:left="0"/>
            </w:pPr>
            <w:r w:rsidRPr="005D6531">
              <w:t>O2 före lans</w:t>
            </w:r>
          </w:p>
        </w:tc>
        <w:tc>
          <w:tcPr>
            <w:tcW w:w="1418" w:type="dxa"/>
          </w:tcPr>
          <w:p w14:paraId="2661A993" w14:textId="4AAF09C4" w:rsidR="00D2596D" w:rsidRPr="005D6531" w:rsidRDefault="00D2596D" w:rsidP="00D2596D">
            <w:pPr>
              <w:pStyle w:val="Brdtext"/>
              <w:ind w:left="0"/>
            </w:pPr>
            <w:r w:rsidRPr="005D6531">
              <w:t>0 - 16bar</w:t>
            </w:r>
          </w:p>
        </w:tc>
        <w:tc>
          <w:tcPr>
            <w:tcW w:w="567" w:type="dxa"/>
          </w:tcPr>
          <w:p w14:paraId="0BB346C5" w14:textId="77777777" w:rsidR="00D2596D" w:rsidRPr="005D6531" w:rsidRDefault="00D2596D" w:rsidP="00D2596D">
            <w:pPr>
              <w:pStyle w:val="Brdtext"/>
              <w:ind w:left="0"/>
            </w:pPr>
          </w:p>
        </w:tc>
        <w:tc>
          <w:tcPr>
            <w:tcW w:w="567" w:type="dxa"/>
          </w:tcPr>
          <w:p w14:paraId="77AEA949" w14:textId="77777777" w:rsidR="00D2596D" w:rsidRPr="005D6531" w:rsidRDefault="00D2596D" w:rsidP="00D2596D">
            <w:pPr>
              <w:pStyle w:val="Brdtext"/>
              <w:ind w:left="0"/>
            </w:pPr>
          </w:p>
        </w:tc>
        <w:tc>
          <w:tcPr>
            <w:tcW w:w="708" w:type="dxa"/>
          </w:tcPr>
          <w:p w14:paraId="02A15ECB" w14:textId="77777777" w:rsidR="00D2596D" w:rsidRPr="005D6531" w:rsidRDefault="00D2596D" w:rsidP="00D2596D">
            <w:pPr>
              <w:pStyle w:val="Brdtext"/>
              <w:ind w:left="0"/>
            </w:pPr>
          </w:p>
        </w:tc>
        <w:tc>
          <w:tcPr>
            <w:tcW w:w="538" w:type="dxa"/>
          </w:tcPr>
          <w:p w14:paraId="03BE3C3C" w14:textId="7B85121F" w:rsidR="00D2596D" w:rsidRPr="005D6531" w:rsidRDefault="00D2596D" w:rsidP="00D2596D">
            <w:pPr>
              <w:pStyle w:val="Brdtext"/>
              <w:ind w:left="0"/>
            </w:pPr>
            <w:r w:rsidRPr="005D6531">
              <w:t>10</w:t>
            </w:r>
          </w:p>
        </w:tc>
        <w:tc>
          <w:tcPr>
            <w:tcW w:w="596" w:type="dxa"/>
          </w:tcPr>
          <w:p w14:paraId="34197CE7" w14:textId="2D8A4961" w:rsidR="00D2596D" w:rsidRPr="005D6531" w:rsidRDefault="00D2596D" w:rsidP="00D2596D">
            <w:pPr>
              <w:pStyle w:val="Brdtext"/>
              <w:ind w:left="0"/>
            </w:pPr>
            <w:r w:rsidRPr="005D6531">
              <w:t>2</w:t>
            </w:r>
          </w:p>
        </w:tc>
      </w:tr>
    </w:tbl>
    <w:p w14:paraId="6E49B307" w14:textId="77777777" w:rsidR="00C3553D" w:rsidRPr="005D6531" w:rsidRDefault="00C3553D" w:rsidP="002F52FD">
      <w:pPr>
        <w:pStyle w:val="Brdtext"/>
      </w:pPr>
    </w:p>
    <w:p w14:paraId="780BBB56" w14:textId="77777777" w:rsidR="002F52FD" w:rsidRPr="005D6531" w:rsidRDefault="002F52FD" w:rsidP="002F52FD">
      <w:pPr>
        <w:pStyle w:val="Brdtext"/>
        <w:rPr>
          <w:i/>
        </w:rPr>
      </w:pPr>
      <w:r w:rsidRPr="005D6531">
        <w:rPr>
          <w:i/>
        </w:rPr>
        <w:t>Beräkningar (variabler i säkerhetssystem):</w:t>
      </w:r>
    </w:p>
    <w:tbl>
      <w:tblPr>
        <w:tblStyle w:val="Tabellrutnt"/>
        <w:tblW w:w="7933" w:type="dxa"/>
        <w:tblInd w:w="1134" w:type="dxa"/>
        <w:tblLayout w:type="fixed"/>
        <w:tblLook w:val="04A0" w:firstRow="1" w:lastRow="0" w:firstColumn="1" w:lastColumn="0" w:noHBand="0" w:noVBand="1"/>
      </w:tblPr>
      <w:tblGrid>
        <w:gridCol w:w="1838"/>
        <w:gridCol w:w="1559"/>
        <w:gridCol w:w="1560"/>
        <w:gridCol w:w="595"/>
        <w:gridCol w:w="595"/>
        <w:gridCol w:w="595"/>
        <w:gridCol w:w="595"/>
        <w:gridCol w:w="596"/>
      </w:tblGrid>
      <w:tr w:rsidR="005D6531" w:rsidRPr="005D6531" w14:paraId="257E5227" w14:textId="77777777" w:rsidTr="000A4C14">
        <w:tc>
          <w:tcPr>
            <w:tcW w:w="1838" w:type="dxa"/>
          </w:tcPr>
          <w:p w14:paraId="751ED85C" w14:textId="77777777" w:rsidR="002F52FD" w:rsidRPr="005D6531" w:rsidRDefault="002F52FD" w:rsidP="0075424A">
            <w:pPr>
              <w:pStyle w:val="Brdtext"/>
              <w:ind w:left="0"/>
            </w:pPr>
            <w:r w:rsidRPr="005D6531">
              <w:t>Objekt/Signal</w:t>
            </w:r>
          </w:p>
        </w:tc>
        <w:tc>
          <w:tcPr>
            <w:tcW w:w="1559" w:type="dxa"/>
          </w:tcPr>
          <w:p w14:paraId="3B5F4705" w14:textId="77777777" w:rsidR="002F52FD" w:rsidRPr="005D6531" w:rsidRDefault="002F52FD" w:rsidP="0075424A">
            <w:pPr>
              <w:pStyle w:val="Brdtext"/>
              <w:ind w:left="0"/>
            </w:pPr>
            <w:r w:rsidRPr="005D6531">
              <w:t>Beskrivning</w:t>
            </w:r>
          </w:p>
        </w:tc>
        <w:tc>
          <w:tcPr>
            <w:tcW w:w="1560" w:type="dxa"/>
          </w:tcPr>
          <w:p w14:paraId="51345F8F" w14:textId="77777777" w:rsidR="002F52FD" w:rsidRPr="005D6531" w:rsidRDefault="002F52FD" w:rsidP="0075424A">
            <w:pPr>
              <w:pStyle w:val="Brdtext"/>
              <w:ind w:left="0"/>
            </w:pPr>
            <w:r w:rsidRPr="005D6531">
              <w:t>Mätområde</w:t>
            </w:r>
          </w:p>
        </w:tc>
        <w:tc>
          <w:tcPr>
            <w:tcW w:w="595" w:type="dxa"/>
          </w:tcPr>
          <w:p w14:paraId="6142DB7F" w14:textId="77777777" w:rsidR="002F52FD" w:rsidRPr="005D6531" w:rsidRDefault="002F52FD" w:rsidP="0075424A">
            <w:pPr>
              <w:pStyle w:val="Brdtext"/>
              <w:ind w:left="0"/>
            </w:pPr>
            <w:r w:rsidRPr="005D6531">
              <w:t>L2</w:t>
            </w:r>
          </w:p>
        </w:tc>
        <w:tc>
          <w:tcPr>
            <w:tcW w:w="595" w:type="dxa"/>
          </w:tcPr>
          <w:p w14:paraId="5CEB7C37" w14:textId="77777777" w:rsidR="002F52FD" w:rsidRPr="005D6531" w:rsidRDefault="002F52FD" w:rsidP="0075424A">
            <w:pPr>
              <w:pStyle w:val="Brdtext"/>
              <w:ind w:left="0"/>
            </w:pPr>
            <w:r w:rsidRPr="005D6531">
              <w:t>L1</w:t>
            </w:r>
          </w:p>
        </w:tc>
        <w:tc>
          <w:tcPr>
            <w:tcW w:w="595" w:type="dxa"/>
          </w:tcPr>
          <w:p w14:paraId="51092518" w14:textId="77777777" w:rsidR="002F52FD" w:rsidRPr="005D6531" w:rsidRDefault="002F52FD" w:rsidP="0075424A">
            <w:pPr>
              <w:pStyle w:val="Brdtext"/>
              <w:ind w:left="0"/>
            </w:pPr>
            <w:r w:rsidRPr="005D6531">
              <w:t>H1</w:t>
            </w:r>
          </w:p>
        </w:tc>
        <w:tc>
          <w:tcPr>
            <w:tcW w:w="595" w:type="dxa"/>
          </w:tcPr>
          <w:p w14:paraId="66E0DEC3" w14:textId="77777777" w:rsidR="002F52FD" w:rsidRPr="005D6531" w:rsidRDefault="002F52FD" w:rsidP="0075424A">
            <w:pPr>
              <w:pStyle w:val="Brdtext"/>
              <w:ind w:left="0"/>
            </w:pPr>
            <w:r w:rsidRPr="005D6531">
              <w:t>H2</w:t>
            </w:r>
          </w:p>
        </w:tc>
        <w:tc>
          <w:tcPr>
            <w:tcW w:w="596" w:type="dxa"/>
          </w:tcPr>
          <w:p w14:paraId="5BCEBEE6" w14:textId="77777777" w:rsidR="002F52FD" w:rsidRPr="005D6531" w:rsidRDefault="002F52FD" w:rsidP="0075424A">
            <w:pPr>
              <w:pStyle w:val="Brdtext"/>
              <w:ind w:left="0"/>
            </w:pPr>
            <w:r w:rsidRPr="005D6531">
              <w:t>SIL</w:t>
            </w:r>
          </w:p>
        </w:tc>
      </w:tr>
      <w:tr w:rsidR="005D6531" w:rsidRPr="005D6531" w14:paraId="61A3F047" w14:textId="77777777" w:rsidTr="000A4C14">
        <w:tc>
          <w:tcPr>
            <w:tcW w:w="1838" w:type="dxa"/>
          </w:tcPr>
          <w:p w14:paraId="6DA73CEF" w14:textId="6945B067" w:rsidR="002F52FD" w:rsidRPr="005D6531" w:rsidRDefault="002F52FD" w:rsidP="0075424A">
            <w:pPr>
              <w:pStyle w:val="Brdtext"/>
              <w:ind w:left="0"/>
            </w:pPr>
            <w:r w:rsidRPr="005D6531">
              <w:t>251XI312</w:t>
            </w:r>
          </w:p>
        </w:tc>
        <w:tc>
          <w:tcPr>
            <w:tcW w:w="1559" w:type="dxa"/>
          </w:tcPr>
          <w:p w14:paraId="43D97CE2" w14:textId="0C6C49C3" w:rsidR="002F52FD" w:rsidRPr="005D6531" w:rsidRDefault="00626166" w:rsidP="0075424A">
            <w:pPr>
              <w:pStyle w:val="Brdtext"/>
              <w:ind w:left="0"/>
            </w:pPr>
            <w:r w:rsidRPr="005D6531">
              <w:t xml:space="preserve">Tryck O2 </w:t>
            </w:r>
            <w:r w:rsidR="002F52FD" w:rsidRPr="005D6531">
              <w:t>majoritetsval</w:t>
            </w:r>
            <w:r w:rsidR="00E57788" w:rsidRPr="005D6531">
              <w:t xml:space="preserve"> 251PZ312/3/4</w:t>
            </w:r>
          </w:p>
        </w:tc>
        <w:tc>
          <w:tcPr>
            <w:tcW w:w="1560" w:type="dxa"/>
          </w:tcPr>
          <w:p w14:paraId="0998BED9" w14:textId="1FAD52E5" w:rsidR="002F52FD" w:rsidRPr="005D6531" w:rsidRDefault="00796BCA" w:rsidP="0075424A">
            <w:pPr>
              <w:pStyle w:val="Brdtext"/>
              <w:ind w:left="0"/>
            </w:pPr>
            <w:r w:rsidRPr="005D6531">
              <w:t>0 - 16</w:t>
            </w:r>
            <w:r w:rsidR="004E3F93" w:rsidRPr="005D6531">
              <w:t>bar</w:t>
            </w:r>
          </w:p>
        </w:tc>
        <w:tc>
          <w:tcPr>
            <w:tcW w:w="595" w:type="dxa"/>
          </w:tcPr>
          <w:p w14:paraId="43DE4F04" w14:textId="67BD89DD" w:rsidR="002F52FD" w:rsidRPr="005D6531" w:rsidRDefault="00AD64A9" w:rsidP="0075424A">
            <w:pPr>
              <w:pStyle w:val="Brdtext"/>
              <w:ind w:left="0"/>
            </w:pPr>
            <w:r w:rsidRPr="005D6531">
              <w:t>6</w:t>
            </w:r>
          </w:p>
        </w:tc>
        <w:tc>
          <w:tcPr>
            <w:tcW w:w="595" w:type="dxa"/>
          </w:tcPr>
          <w:p w14:paraId="428A3188" w14:textId="68842F89" w:rsidR="002F52FD" w:rsidRPr="005D6531" w:rsidRDefault="00AD64A9" w:rsidP="0075424A">
            <w:pPr>
              <w:pStyle w:val="Brdtext"/>
              <w:ind w:left="0"/>
            </w:pPr>
            <w:r w:rsidRPr="005D6531">
              <w:t>7</w:t>
            </w:r>
          </w:p>
        </w:tc>
        <w:tc>
          <w:tcPr>
            <w:tcW w:w="595" w:type="dxa"/>
          </w:tcPr>
          <w:p w14:paraId="4A9B0985" w14:textId="77777777" w:rsidR="002F52FD" w:rsidRPr="005D6531" w:rsidRDefault="002F52FD" w:rsidP="0075424A">
            <w:pPr>
              <w:pStyle w:val="Brdtext"/>
              <w:ind w:left="0"/>
            </w:pPr>
          </w:p>
        </w:tc>
        <w:tc>
          <w:tcPr>
            <w:tcW w:w="595" w:type="dxa"/>
          </w:tcPr>
          <w:p w14:paraId="38C9085C" w14:textId="77777777" w:rsidR="002F52FD" w:rsidRPr="005D6531" w:rsidRDefault="002F52FD" w:rsidP="0075424A">
            <w:pPr>
              <w:pStyle w:val="Brdtext"/>
              <w:ind w:left="0"/>
            </w:pPr>
          </w:p>
        </w:tc>
        <w:tc>
          <w:tcPr>
            <w:tcW w:w="596" w:type="dxa"/>
          </w:tcPr>
          <w:p w14:paraId="1352917C" w14:textId="57CF17B4" w:rsidR="002F52FD" w:rsidRPr="005D6531" w:rsidRDefault="00E57788" w:rsidP="0075424A">
            <w:pPr>
              <w:pStyle w:val="Brdtext"/>
              <w:ind w:left="0"/>
            </w:pPr>
            <w:r w:rsidRPr="005D6531">
              <w:t>2</w:t>
            </w:r>
          </w:p>
        </w:tc>
      </w:tr>
      <w:tr w:rsidR="005D6531" w:rsidRPr="005D6531" w14:paraId="01D3BB93" w14:textId="77777777" w:rsidTr="000A4C14">
        <w:tc>
          <w:tcPr>
            <w:tcW w:w="1838" w:type="dxa"/>
          </w:tcPr>
          <w:p w14:paraId="700A999E" w14:textId="32CF9EB7" w:rsidR="00E069FC" w:rsidRPr="005D6531" w:rsidRDefault="00E069FC" w:rsidP="0075424A">
            <w:pPr>
              <w:pStyle w:val="Brdtext"/>
              <w:ind w:left="0"/>
            </w:pPr>
            <w:r w:rsidRPr="005D6531">
              <w:t>344XI320</w:t>
            </w:r>
          </w:p>
        </w:tc>
        <w:tc>
          <w:tcPr>
            <w:tcW w:w="1559" w:type="dxa"/>
          </w:tcPr>
          <w:p w14:paraId="61B435B6" w14:textId="0C9CFC24" w:rsidR="00E069FC" w:rsidRPr="005D6531" w:rsidRDefault="000A39B3" w:rsidP="00C504ED">
            <w:pPr>
              <w:pStyle w:val="Brdtext"/>
              <w:ind w:left="0"/>
            </w:pPr>
            <w:proofErr w:type="spellStart"/>
            <w:r w:rsidRPr="005D6531">
              <w:t>Difftryck</w:t>
            </w:r>
            <w:proofErr w:type="spellEnd"/>
            <w:r w:rsidRPr="005D6531">
              <w:t xml:space="preserve"> </w:t>
            </w:r>
            <w:r w:rsidR="00626166" w:rsidRPr="005D6531">
              <w:t>O2-</w:t>
            </w:r>
            <w:r w:rsidRPr="005D6531">
              <w:t>lans</w:t>
            </w:r>
          </w:p>
        </w:tc>
        <w:tc>
          <w:tcPr>
            <w:tcW w:w="1560" w:type="dxa"/>
          </w:tcPr>
          <w:p w14:paraId="597D75EF" w14:textId="4804FEE3" w:rsidR="00E069FC" w:rsidRPr="005D6531" w:rsidRDefault="00796BCA" w:rsidP="0075424A">
            <w:pPr>
              <w:pStyle w:val="Brdtext"/>
              <w:ind w:left="0"/>
            </w:pPr>
            <w:r w:rsidRPr="005D6531">
              <w:t>0 – 10bar</w:t>
            </w:r>
          </w:p>
        </w:tc>
        <w:tc>
          <w:tcPr>
            <w:tcW w:w="595" w:type="dxa"/>
          </w:tcPr>
          <w:p w14:paraId="3D224477" w14:textId="5A113365" w:rsidR="00E069FC" w:rsidRPr="005D6531" w:rsidRDefault="00E069FC" w:rsidP="0075424A">
            <w:pPr>
              <w:pStyle w:val="Brdtext"/>
              <w:ind w:left="0"/>
            </w:pPr>
          </w:p>
        </w:tc>
        <w:tc>
          <w:tcPr>
            <w:tcW w:w="595" w:type="dxa"/>
          </w:tcPr>
          <w:p w14:paraId="66A95F9F" w14:textId="60ED8600" w:rsidR="00E069FC" w:rsidRPr="005D6531" w:rsidRDefault="00E069FC" w:rsidP="0075424A">
            <w:pPr>
              <w:pStyle w:val="Brdtext"/>
              <w:ind w:left="0"/>
            </w:pPr>
          </w:p>
        </w:tc>
        <w:tc>
          <w:tcPr>
            <w:tcW w:w="595" w:type="dxa"/>
          </w:tcPr>
          <w:p w14:paraId="0AC6412A" w14:textId="77777777" w:rsidR="00E069FC" w:rsidRPr="005D6531" w:rsidRDefault="00E069FC" w:rsidP="0075424A">
            <w:pPr>
              <w:pStyle w:val="Brdtext"/>
              <w:ind w:left="0"/>
            </w:pPr>
          </w:p>
        </w:tc>
        <w:tc>
          <w:tcPr>
            <w:tcW w:w="595" w:type="dxa"/>
          </w:tcPr>
          <w:p w14:paraId="72BE9909" w14:textId="77777777" w:rsidR="00E069FC" w:rsidRPr="005D6531" w:rsidRDefault="00E069FC" w:rsidP="0075424A">
            <w:pPr>
              <w:pStyle w:val="Brdtext"/>
              <w:ind w:left="0"/>
            </w:pPr>
          </w:p>
        </w:tc>
        <w:tc>
          <w:tcPr>
            <w:tcW w:w="596" w:type="dxa"/>
          </w:tcPr>
          <w:p w14:paraId="1501D1A1" w14:textId="31567C68" w:rsidR="00E069FC" w:rsidRPr="005D6531" w:rsidRDefault="00E57788" w:rsidP="0075424A">
            <w:pPr>
              <w:pStyle w:val="Brdtext"/>
              <w:ind w:left="0"/>
            </w:pPr>
            <w:r w:rsidRPr="005D6531">
              <w:t>2</w:t>
            </w:r>
          </w:p>
        </w:tc>
      </w:tr>
      <w:tr w:rsidR="005D6531" w:rsidRPr="005D6531" w14:paraId="47782CB0" w14:textId="77777777" w:rsidTr="000A4C14">
        <w:tc>
          <w:tcPr>
            <w:tcW w:w="1838" w:type="dxa"/>
          </w:tcPr>
          <w:p w14:paraId="199986C2" w14:textId="217BEF7A" w:rsidR="002101AA" w:rsidRPr="005D6531" w:rsidRDefault="002101AA" w:rsidP="0075424A">
            <w:pPr>
              <w:pStyle w:val="Brdtext"/>
              <w:ind w:left="0"/>
            </w:pPr>
            <w:r w:rsidRPr="005D6531">
              <w:lastRenderedPageBreak/>
              <w:t>344XI</w:t>
            </w:r>
            <w:r w:rsidR="00C504ED" w:rsidRPr="005D6531">
              <w:t>321</w:t>
            </w:r>
          </w:p>
        </w:tc>
        <w:tc>
          <w:tcPr>
            <w:tcW w:w="1559" w:type="dxa"/>
          </w:tcPr>
          <w:p w14:paraId="31D37707" w14:textId="71678F32" w:rsidR="002101AA" w:rsidRPr="005D6531" w:rsidRDefault="006C5F1B" w:rsidP="0075424A">
            <w:pPr>
              <w:pStyle w:val="Brdtext"/>
              <w:ind w:left="0"/>
            </w:pPr>
            <w:r w:rsidRPr="005D6531">
              <w:t xml:space="preserve">Teor. flöde </w:t>
            </w:r>
            <w:r w:rsidR="00626166" w:rsidRPr="005D6531">
              <w:t>O2-</w:t>
            </w:r>
            <w:r w:rsidRPr="005D6531">
              <w:t>lans</w:t>
            </w:r>
          </w:p>
        </w:tc>
        <w:tc>
          <w:tcPr>
            <w:tcW w:w="1560" w:type="dxa"/>
          </w:tcPr>
          <w:p w14:paraId="188A1261" w14:textId="1ACDAF9A" w:rsidR="002101AA" w:rsidRPr="005D6531" w:rsidRDefault="006C5F1B" w:rsidP="0075424A">
            <w:pPr>
              <w:pStyle w:val="Brdtext"/>
              <w:ind w:left="0"/>
            </w:pPr>
            <w:r w:rsidRPr="005D6531">
              <w:t>0</w:t>
            </w:r>
            <w:r w:rsidR="005525AA" w:rsidRPr="005D6531">
              <w:t xml:space="preserve"> </w:t>
            </w:r>
            <w:r w:rsidRPr="005D6531">
              <w:t>-</w:t>
            </w:r>
            <w:r w:rsidR="005525AA" w:rsidRPr="005D6531">
              <w:t xml:space="preserve"> 120</w:t>
            </w:r>
            <w:r w:rsidRPr="005D6531">
              <w:t>Nm3/h</w:t>
            </w:r>
          </w:p>
        </w:tc>
        <w:tc>
          <w:tcPr>
            <w:tcW w:w="595" w:type="dxa"/>
          </w:tcPr>
          <w:p w14:paraId="03EFE032" w14:textId="78BE3CC4" w:rsidR="002101AA" w:rsidRPr="005D6531" w:rsidRDefault="002101AA" w:rsidP="0075424A">
            <w:pPr>
              <w:pStyle w:val="Brdtext"/>
              <w:ind w:left="0"/>
              <w:rPr>
                <w:highlight w:val="yellow"/>
              </w:rPr>
            </w:pPr>
          </w:p>
        </w:tc>
        <w:tc>
          <w:tcPr>
            <w:tcW w:w="595" w:type="dxa"/>
          </w:tcPr>
          <w:p w14:paraId="2478802F" w14:textId="352E10E2" w:rsidR="002101AA" w:rsidRPr="005D6531" w:rsidRDefault="002101AA" w:rsidP="0075424A">
            <w:pPr>
              <w:pStyle w:val="Brdtext"/>
              <w:ind w:left="0"/>
              <w:rPr>
                <w:highlight w:val="yellow"/>
              </w:rPr>
            </w:pPr>
          </w:p>
        </w:tc>
        <w:tc>
          <w:tcPr>
            <w:tcW w:w="595" w:type="dxa"/>
          </w:tcPr>
          <w:p w14:paraId="3DDA5062" w14:textId="77777777" w:rsidR="002101AA" w:rsidRPr="005D6531" w:rsidRDefault="002101AA" w:rsidP="0075424A">
            <w:pPr>
              <w:pStyle w:val="Brdtext"/>
              <w:ind w:left="0"/>
            </w:pPr>
          </w:p>
        </w:tc>
        <w:tc>
          <w:tcPr>
            <w:tcW w:w="595" w:type="dxa"/>
          </w:tcPr>
          <w:p w14:paraId="7B4A9A1D" w14:textId="77777777" w:rsidR="002101AA" w:rsidRPr="005D6531" w:rsidRDefault="002101AA" w:rsidP="0075424A">
            <w:pPr>
              <w:pStyle w:val="Brdtext"/>
              <w:ind w:left="0"/>
            </w:pPr>
          </w:p>
        </w:tc>
        <w:tc>
          <w:tcPr>
            <w:tcW w:w="596" w:type="dxa"/>
          </w:tcPr>
          <w:p w14:paraId="7807348E" w14:textId="5DEF6EF5" w:rsidR="002101AA" w:rsidRPr="005D6531" w:rsidRDefault="00E57788" w:rsidP="0075424A">
            <w:pPr>
              <w:pStyle w:val="Brdtext"/>
              <w:ind w:left="0"/>
            </w:pPr>
            <w:r w:rsidRPr="005D6531">
              <w:t>2</w:t>
            </w:r>
          </w:p>
        </w:tc>
      </w:tr>
      <w:tr w:rsidR="005D6531" w:rsidRPr="005D6531" w14:paraId="0025EFFA" w14:textId="77777777" w:rsidTr="000A4C14">
        <w:tc>
          <w:tcPr>
            <w:tcW w:w="1838" w:type="dxa"/>
          </w:tcPr>
          <w:p w14:paraId="6C387365" w14:textId="6B297A10" w:rsidR="00C504ED" w:rsidRPr="005D6531" w:rsidRDefault="000A4C14" w:rsidP="0075424A">
            <w:pPr>
              <w:pStyle w:val="Brdtext"/>
              <w:ind w:left="0"/>
            </w:pPr>
            <w:r w:rsidRPr="005D6531">
              <w:t>344XI340_DEV</w:t>
            </w:r>
          </w:p>
        </w:tc>
        <w:tc>
          <w:tcPr>
            <w:tcW w:w="1559" w:type="dxa"/>
          </w:tcPr>
          <w:p w14:paraId="4CAFD6DD" w14:textId="26BD8193" w:rsidR="00C504ED" w:rsidRPr="005D6531" w:rsidRDefault="00796BCA" w:rsidP="00207AAB">
            <w:pPr>
              <w:pStyle w:val="Brdtext"/>
              <w:ind w:left="0"/>
            </w:pPr>
            <w:proofErr w:type="spellStart"/>
            <w:r w:rsidRPr="005D6531">
              <w:t>Diff</w:t>
            </w:r>
            <w:proofErr w:type="spellEnd"/>
            <w:r w:rsidR="000A4C14" w:rsidRPr="005D6531">
              <w:t xml:space="preserve"> lans</w:t>
            </w:r>
            <w:r w:rsidR="00207AAB" w:rsidRPr="005D6531">
              <w:t>/O2-flöde</w:t>
            </w:r>
          </w:p>
        </w:tc>
        <w:tc>
          <w:tcPr>
            <w:tcW w:w="1560" w:type="dxa"/>
          </w:tcPr>
          <w:p w14:paraId="10D2A8CA" w14:textId="0FD63A6E" w:rsidR="00C504ED" w:rsidRPr="005D6531" w:rsidRDefault="00796BCA" w:rsidP="0075424A">
            <w:pPr>
              <w:pStyle w:val="Brdtext"/>
              <w:ind w:left="0"/>
            </w:pPr>
            <w:r w:rsidRPr="005D6531">
              <w:t>-50 – 50%</w:t>
            </w:r>
          </w:p>
        </w:tc>
        <w:tc>
          <w:tcPr>
            <w:tcW w:w="595" w:type="dxa"/>
          </w:tcPr>
          <w:p w14:paraId="7CA21250" w14:textId="4F20A1EB" w:rsidR="00C504ED" w:rsidRPr="005D6531" w:rsidRDefault="00207AAB" w:rsidP="0075424A">
            <w:pPr>
              <w:pStyle w:val="Brdtext"/>
              <w:ind w:left="0"/>
            </w:pPr>
            <w:r w:rsidRPr="005D6531">
              <w:t>-</w:t>
            </w:r>
            <w:r w:rsidR="00796BCA" w:rsidRPr="005D6531">
              <w:t>20</w:t>
            </w:r>
          </w:p>
        </w:tc>
        <w:tc>
          <w:tcPr>
            <w:tcW w:w="595" w:type="dxa"/>
          </w:tcPr>
          <w:p w14:paraId="70A58B75" w14:textId="31F09315" w:rsidR="00C504ED" w:rsidRPr="005D6531" w:rsidRDefault="00207AAB" w:rsidP="0075424A">
            <w:pPr>
              <w:pStyle w:val="Brdtext"/>
              <w:ind w:left="0"/>
            </w:pPr>
            <w:r w:rsidRPr="005D6531">
              <w:t>-</w:t>
            </w:r>
            <w:r w:rsidR="00796BCA" w:rsidRPr="005D6531">
              <w:t>10</w:t>
            </w:r>
          </w:p>
        </w:tc>
        <w:tc>
          <w:tcPr>
            <w:tcW w:w="595" w:type="dxa"/>
          </w:tcPr>
          <w:p w14:paraId="19E40636" w14:textId="0F3705AC" w:rsidR="00C504ED" w:rsidRPr="005D6531" w:rsidRDefault="00796BCA" w:rsidP="0075424A">
            <w:pPr>
              <w:pStyle w:val="Brdtext"/>
              <w:ind w:left="0"/>
            </w:pPr>
            <w:r w:rsidRPr="005D6531">
              <w:t>10</w:t>
            </w:r>
          </w:p>
        </w:tc>
        <w:tc>
          <w:tcPr>
            <w:tcW w:w="595" w:type="dxa"/>
          </w:tcPr>
          <w:p w14:paraId="5BCEFF16" w14:textId="2FC9D512" w:rsidR="00C504ED" w:rsidRPr="005D6531" w:rsidRDefault="00796BCA" w:rsidP="0075424A">
            <w:pPr>
              <w:pStyle w:val="Brdtext"/>
              <w:ind w:left="0"/>
            </w:pPr>
            <w:r w:rsidRPr="005D6531">
              <w:t>20</w:t>
            </w:r>
          </w:p>
        </w:tc>
        <w:tc>
          <w:tcPr>
            <w:tcW w:w="596" w:type="dxa"/>
          </w:tcPr>
          <w:p w14:paraId="2F1CD50C" w14:textId="45808A4A" w:rsidR="00C504ED" w:rsidRPr="005D6531" w:rsidRDefault="00E57788" w:rsidP="0075424A">
            <w:pPr>
              <w:pStyle w:val="Brdtext"/>
              <w:ind w:left="0"/>
            </w:pPr>
            <w:r w:rsidRPr="005D6531">
              <w:t>2</w:t>
            </w:r>
          </w:p>
        </w:tc>
      </w:tr>
      <w:tr w:rsidR="005D6531" w:rsidRPr="005D6531" w14:paraId="558FEC74" w14:textId="77777777" w:rsidTr="000A4C14">
        <w:tc>
          <w:tcPr>
            <w:tcW w:w="1838" w:type="dxa"/>
          </w:tcPr>
          <w:p w14:paraId="1A9DC0CC" w14:textId="17AD8078" w:rsidR="00B842EB" w:rsidRPr="005D6531" w:rsidRDefault="00C504ED" w:rsidP="00C504ED">
            <w:pPr>
              <w:pStyle w:val="Brdtext"/>
              <w:ind w:left="0"/>
            </w:pPr>
            <w:r w:rsidRPr="005D6531">
              <w:t>251</w:t>
            </w:r>
            <w:r w:rsidR="00B842EB" w:rsidRPr="005D6531">
              <w:t>XI3</w:t>
            </w:r>
            <w:r w:rsidRPr="005D6531">
              <w:t>13</w:t>
            </w:r>
          </w:p>
        </w:tc>
        <w:tc>
          <w:tcPr>
            <w:tcW w:w="1559" w:type="dxa"/>
          </w:tcPr>
          <w:p w14:paraId="30FA0D61" w14:textId="72871D3B" w:rsidR="00B842EB" w:rsidRPr="005D6531" w:rsidRDefault="00B842EB" w:rsidP="0075424A">
            <w:pPr>
              <w:pStyle w:val="Brdtext"/>
              <w:ind w:left="0"/>
            </w:pPr>
            <w:proofErr w:type="spellStart"/>
            <w:r w:rsidRPr="005D6531">
              <w:t>Difftryck</w:t>
            </w:r>
            <w:proofErr w:type="spellEnd"/>
            <w:r w:rsidR="00626166" w:rsidRPr="005D6531">
              <w:t xml:space="preserve"> O2-Transf.line</w:t>
            </w:r>
          </w:p>
        </w:tc>
        <w:tc>
          <w:tcPr>
            <w:tcW w:w="1560" w:type="dxa"/>
          </w:tcPr>
          <w:p w14:paraId="03E00FB8" w14:textId="2EBEDA46" w:rsidR="00B842EB" w:rsidRPr="005D6531" w:rsidRDefault="00B842EB" w:rsidP="0075424A">
            <w:pPr>
              <w:pStyle w:val="Brdtext"/>
              <w:ind w:left="0"/>
            </w:pPr>
            <w:r w:rsidRPr="005D6531">
              <w:t>-1</w:t>
            </w:r>
            <w:r w:rsidR="00AD64A9" w:rsidRPr="005D6531">
              <w:t xml:space="preserve"> </w:t>
            </w:r>
            <w:r w:rsidRPr="005D6531">
              <w:t>-</w:t>
            </w:r>
            <w:r w:rsidR="00AD64A9" w:rsidRPr="005D6531">
              <w:t xml:space="preserve"> </w:t>
            </w:r>
            <w:r w:rsidRPr="005D6531">
              <w:t>16bar</w:t>
            </w:r>
          </w:p>
        </w:tc>
        <w:tc>
          <w:tcPr>
            <w:tcW w:w="595" w:type="dxa"/>
          </w:tcPr>
          <w:p w14:paraId="45C7B247" w14:textId="3978FD5E" w:rsidR="00B842EB" w:rsidRPr="005D6531" w:rsidRDefault="009711E9" w:rsidP="0075424A">
            <w:pPr>
              <w:pStyle w:val="Brdtext"/>
              <w:ind w:left="0"/>
            </w:pPr>
            <w:r w:rsidRPr="005D6531">
              <w:t>1</w:t>
            </w:r>
          </w:p>
        </w:tc>
        <w:tc>
          <w:tcPr>
            <w:tcW w:w="595" w:type="dxa"/>
          </w:tcPr>
          <w:p w14:paraId="190F1C9F" w14:textId="719CD790" w:rsidR="00B842EB" w:rsidRPr="005D6531" w:rsidRDefault="009711E9" w:rsidP="0075424A">
            <w:pPr>
              <w:pStyle w:val="Brdtext"/>
              <w:ind w:left="0"/>
            </w:pPr>
            <w:r w:rsidRPr="005D6531">
              <w:t>2</w:t>
            </w:r>
          </w:p>
        </w:tc>
        <w:tc>
          <w:tcPr>
            <w:tcW w:w="595" w:type="dxa"/>
          </w:tcPr>
          <w:p w14:paraId="73C9B688" w14:textId="77777777" w:rsidR="00B842EB" w:rsidRPr="005D6531" w:rsidRDefault="00B842EB" w:rsidP="0075424A">
            <w:pPr>
              <w:pStyle w:val="Brdtext"/>
              <w:ind w:left="0"/>
            </w:pPr>
          </w:p>
        </w:tc>
        <w:tc>
          <w:tcPr>
            <w:tcW w:w="595" w:type="dxa"/>
          </w:tcPr>
          <w:p w14:paraId="1C6C7725" w14:textId="77777777" w:rsidR="00B842EB" w:rsidRPr="005D6531" w:rsidRDefault="00B842EB" w:rsidP="0075424A">
            <w:pPr>
              <w:pStyle w:val="Brdtext"/>
              <w:ind w:left="0"/>
            </w:pPr>
          </w:p>
        </w:tc>
        <w:tc>
          <w:tcPr>
            <w:tcW w:w="596" w:type="dxa"/>
          </w:tcPr>
          <w:p w14:paraId="0823841C" w14:textId="6F461830" w:rsidR="00B842EB" w:rsidRPr="005D6531" w:rsidRDefault="00E57788" w:rsidP="0075424A">
            <w:pPr>
              <w:pStyle w:val="Brdtext"/>
              <w:ind w:left="0"/>
            </w:pPr>
            <w:r w:rsidRPr="005D6531">
              <w:t>2</w:t>
            </w:r>
          </w:p>
        </w:tc>
      </w:tr>
      <w:tr w:rsidR="005D6531" w:rsidRPr="005D6531" w14:paraId="696B9ED5" w14:textId="77777777" w:rsidTr="000A4C14">
        <w:tc>
          <w:tcPr>
            <w:tcW w:w="1838" w:type="dxa"/>
          </w:tcPr>
          <w:p w14:paraId="026FBF77" w14:textId="60B93029" w:rsidR="00B842EB" w:rsidRPr="005D6531" w:rsidRDefault="00B842EB" w:rsidP="0075424A">
            <w:pPr>
              <w:pStyle w:val="Brdtext"/>
              <w:ind w:left="0"/>
            </w:pPr>
            <w:r w:rsidRPr="005D6531">
              <w:t>253XI363</w:t>
            </w:r>
          </w:p>
        </w:tc>
        <w:tc>
          <w:tcPr>
            <w:tcW w:w="1559" w:type="dxa"/>
          </w:tcPr>
          <w:p w14:paraId="1410DADA" w14:textId="664405BA" w:rsidR="00B842EB" w:rsidRPr="005D6531" w:rsidRDefault="00B842EB" w:rsidP="0075424A">
            <w:pPr>
              <w:pStyle w:val="Brdtext"/>
              <w:ind w:left="0"/>
            </w:pPr>
            <w:proofErr w:type="spellStart"/>
            <w:r w:rsidRPr="005D6531">
              <w:t>Difftryck</w:t>
            </w:r>
            <w:proofErr w:type="spellEnd"/>
            <w:r w:rsidR="00626166" w:rsidRPr="005D6531">
              <w:t xml:space="preserve"> N2-O2</w:t>
            </w:r>
          </w:p>
        </w:tc>
        <w:tc>
          <w:tcPr>
            <w:tcW w:w="1560" w:type="dxa"/>
          </w:tcPr>
          <w:p w14:paraId="65A88D86" w14:textId="09514ABF" w:rsidR="00B842EB" w:rsidRPr="005D6531" w:rsidRDefault="00B842EB" w:rsidP="0075424A">
            <w:pPr>
              <w:pStyle w:val="Brdtext"/>
              <w:ind w:left="0"/>
            </w:pPr>
            <w:r w:rsidRPr="005D6531">
              <w:t>-16</w:t>
            </w:r>
            <w:r w:rsidR="00AD64A9" w:rsidRPr="005D6531">
              <w:t xml:space="preserve"> </w:t>
            </w:r>
            <w:r w:rsidRPr="005D6531">
              <w:t>-</w:t>
            </w:r>
            <w:r w:rsidR="00AD64A9" w:rsidRPr="005D6531">
              <w:t xml:space="preserve"> </w:t>
            </w:r>
            <w:r w:rsidRPr="005D6531">
              <w:t>16bar</w:t>
            </w:r>
          </w:p>
        </w:tc>
        <w:tc>
          <w:tcPr>
            <w:tcW w:w="595" w:type="dxa"/>
          </w:tcPr>
          <w:p w14:paraId="0E4A4498" w14:textId="181B6E06" w:rsidR="00B842EB" w:rsidRPr="005D6531" w:rsidRDefault="00EB08C5" w:rsidP="0075424A">
            <w:pPr>
              <w:pStyle w:val="Brdtext"/>
              <w:ind w:left="0"/>
            </w:pPr>
            <w:r w:rsidRPr="005D6531">
              <w:t>1</w:t>
            </w:r>
          </w:p>
        </w:tc>
        <w:tc>
          <w:tcPr>
            <w:tcW w:w="595" w:type="dxa"/>
          </w:tcPr>
          <w:p w14:paraId="523638CF" w14:textId="6F588CBB" w:rsidR="00B842EB" w:rsidRPr="005D6531" w:rsidRDefault="00EB08C5" w:rsidP="0075424A">
            <w:pPr>
              <w:pStyle w:val="Brdtext"/>
              <w:ind w:left="0"/>
            </w:pPr>
            <w:r w:rsidRPr="005D6531">
              <w:t>2</w:t>
            </w:r>
          </w:p>
        </w:tc>
        <w:tc>
          <w:tcPr>
            <w:tcW w:w="595" w:type="dxa"/>
          </w:tcPr>
          <w:p w14:paraId="052E42E1" w14:textId="77777777" w:rsidR="00B842EB" w:rsidRPr="005D6531" w:rsidRDefault="00B842EB" w:rsidP="0075424A">
            <w:pPr>
              <w:pStyle w:val="Brdtext"/>
              <w:ind w:left="0"/>
            </w:pPr>
          </w:p>
        </w:tc>
        <w:tc>
          <w:tcPr>
            <w:tcW w:w="595" w:type="dxa"/>
          </w:tcPr>
          <w:p w14:paraId="5AC877DF" w14:textId="77777777" w:rsidR="00B842EB" w:rsidRPr="005D6531" w:rsidRDefault="00B842EB" w:rsidP="0075424A">
            <w:pPr>
              <w:pStyle w:val="Brdtext"/>
              <w:ind w:left="0"/>
            </w:pPr>
          </w:p>
        </w:tc>
        <w:tc>
          <w:tcPr>
            <w:tcW w:w="596" w:type="dxa"/>
          </w:tcPr>
          <w:p w14:paraId="57AB8073" w14:textId="6F1AEB6F" w:rsidR="00B842EB" w:rsidRPr="005D6531" w:rsidRDefault="00E57788" w:rsidP="0075424A">
            <w:pPr>
              <w:pStyle w:val="Brdtext"/>
              <w:ind w:left="0"/>
            </w:pPr>
            <w:r w:rsidRPr="005D6531">
              <w:t>2</w:t>
            </w:r>
          </w:p>
        </w:tc>
      </w:tr>
      <w:tr w:rsidR="002F52FD" w:rsidRPr="005D6531" w14:paraId="5BD02703" w14:textId="77777777" w:rsidTr="000A4C14">
        <w:tc>
          <w:tcPr>
            <w:tcW w:w="1838" w:type="dxa"/>
          </w:tcPr>
          <w:p w14:paraId="4C285272" w14:textId="5B757874" w:rsidR="002F52FD" w:rsidRPr="005D6531" w:rsidRDefault="002F52FD" w:rsidP="0075424A">
            <w:pPr>
              <w:pStyle w:val="Brdtext"/>
              <w:ind w:left="0"/>
            </w:pPr>
            <w:r w:rsidRPr="005D6531">
              <w:t>251XI554</w:t>
            </w:r>
          </w:p>
        </w:tc>
        <w:tc>
          <w:tcPr>
            <w:tcW w:w="1559" w:type="dxa"/>
          </w:tcPr>
          <w:p w14:paraId="41EFAE8A" w14:textId="449AD63A" w:rsidR="002F52FD" w:rsidRPr="005D6531" w:rsidRDefault="002F52FD" w:rsidP="0075424A">
            <w:pPr>
              <w:pStyle w:val="Brdtext"/>
              <w:ind w:left="0"/>
            </w:pPr>
            <w:r w:rsidRPr="005D6531">
              <w:t>Flöde syrgas</w:t>
            </w:r>
          </w:p>
        </w:tc>
        <w:tc>
          <w:tcPr>
            <w:tcW w:w="1560" w:type="dxa"/>
          </w:tcPr>
          <w:p w14:paraId="2307B6C8" w14:textId="2CDB2A83" w:rsidR="002F52FD" w:rsidRPr="005D6531" w:rsidRDefault="004E3F93" w:rsidP="002F52FD">
            <w:pPr>
              <w:pStyle w:val="Brdtext"/>
              <w:ind w:left="0"/>
            </w:pPr>
            <w:r w:rsidRPr="005D6531">
              <w:t>0</w:t>
            </w:r>
            <w:r w:rsidR="005525AA" w:rsidRPr="005D6531">
              <w:t xml:space="preserve"> </w:t>
            </w:r>
            <w:r w:rsidRPr="005D6531">
              <w:t>-</w:t>
            </w:r>
            <w:r w:rsidR="005525AA" w:rsidRPr="005D6531">
              <w:t xml:space="preserve"> </w:t>
            </w:r>
            <w:r w:rsidRPr="005D6531">
              <w:t>120Nm3/h</w:t>
            </w:r>
          </w:p>
        </w:tc>
        <w:tc>
          <w:tcPr>
            <w:tcW w:w="595" w:type="dxa"/>
            <w:shd w:val="clear" w:color="auto" w:fill="auto"/>
          </w:tcPr>
          <w:p w14:paraId="79FBD78A" w14:textId="4EE90FE3" w:rsidR="002F52FD" w:rsidRPr="005D6531" w:rsidRDefault="00914461" w:rsidP="0075424A">
            <w:pPr>
              <w:pStyle w:val="Brdtext"/>
              <w:ind w:left="0"/>
              <w:rPr>
                <w:highlight w:val="yellow"/>
              </w:rPr>
            </w:pPr>
            <w:r w:rsidRPr="005D6531">
              <w:t>25</w:t>
            </w:r>
          </w:p>
        </w:tc>
        <w:tc>
          <w:tcPr>
            <w:tcW w:w="595" w:type="dxa"/>
          </w:tcPr>
          <w:p w14:paraId="4D88D4E0" w14:textId="745E8162" w:rsidR="002F52FD" w:rsidRPr="005D6531" w:rsidRDefault="00914461" w:rsidP="0075424A">
            <w:pPr>
              <w:pStyle w:val="Brdtext"/>
              <w:ind w:left="0"/>
            </w:pPr>
            <w:r w:rsidRPr="005D6531">
              <w:t>35</w:t>
            </w:r>
          </w:p>
        </w:tc>
        <w:tc>
          <w:tcPr>
            <w:tcW w:w="595" w:type="dxa"/>
          </w:tcPr>
          <w:p w14:paraId="155B6613" w14:textId="77777777" w:rsidR="002F52FD" w:rsidRPr="005D6531" w:rsidRDefault="002F52FD" w:rsidP="0075424A">
            <w:pPr>
              <w:pStyle w:val="Brdtext"/>
              <w:ind w:left="0"/>
            </w:pPr>
          </w:p>
        </w:tc>
        <w:tc>
          <w:tcPr>
            <w:tcW w:w="595" w:type="dxa"/>
          </w:tcPr>
          <w:p w14:paraId="6E67B26D" w14:textId="77777777" w:rsidR="002F52FD" w:rsidRPr="005D6531" w:rsidRDefault="002F52FD" w:rsidP="0075424A">
            <w:pPr>
              <w:pStyle w:val="Brdtext"/>
              <w:ind w:left="0"/>
            </w:pPr>
          </w:p>
        </w:tc>
        <w:tc>
          <w:tcPr>
            <w:tcW w:w="596" w:type="dxa"/>
          </w:tcPr>
          <w:p w14:paraId="1B350366" w14:textId="76C70738" w:rsidR="002F52FD" w:rsidRPr="005D6531" w:rsidRDefault="00E57788" w:rsidP="0075424A">
            <w:pPr>
              <w:pStyle w:val="Brdtext"/>
              <w:ind w:left="0"/>
            </w:pPr>
            <w:r w:rsidRPr="005D6531">
              <w:t>2</w:t>
            </w:r>
          </w:p>
        </w:tc>
      </w:tr>
    </w:tbl>
    <w:p w14:paraId="3271CC9E" w14:textId="77777777" w:rsidR="002F52FD" w:rsidRPr="005D6531" w:rsidRDefault="002F52FD" w:rsidP="00A6440E">
      <w:pPr>
        <w:pStyle w:val="Brdtext"/>
      </w:pPr>
    </w:p>
    <w:p w14:paraId="2906960A" w14:textId="26AD18F4" w:rsidR="009711E9" w:rsidRPr="005D6531" w:rsidRDefault="00C504ED" w:rsidP="00A6440E">
      <w:pPr>
        <w:pStyle w:val="Brdtext"/>
      </w:pPr>
      <w:r w:rsidRPr="005D6531">
        <w:t>251XI313 beräknas som 251</w:t>
      </w:r>
      <w:r w:rsidR="009711E9" w:rsidRPr="005D6531">
        <w:t>XI3</w:t>
      </w:r>
      <w:r w:rsidRPr="005D6531">
        <w:t>13</w:t>
      </w:r>
      <w:r w:rsidR="009711E9" w:rsidRPr="005D6531">
        <w:t>=(251XI312-344PZ321).</w:t>
      </w:r>
    </w:p>
    <w:p w14:paraId="60B585EA" w14:textId="727274C0" w:rsidR="009711E9" w:rsidRPr="005D6531" w:rsidRDefault="009711E9" w:rsidP="00A6440E">
      <w:pPr>
        <w:pStyle w:val="Brdtext"/>
      </w:pPr>
      <w:r w:rsidRPr="005D6531">
        <w:t>253XI363 beräknas som 253XI363=(253XI362</w:t>
      </w:r>
      <w:r w:rsidR="002D76F7" w:rsidRPr="005D6531">
        <w:t>-251XI312</w:t>
      </w:r>
      <w:r w:rsidRPr="005D6531">
        <w:t>).</w:t>
      </w:r>
    </w:p>
    <w:p w14:paraId="38DEEC56" w14:textId="77777777" w:rsidR="00C504ED" w:rsidRPr="005D6531" w:rsidRDefault="000A39B3" w:rsidP="00A6440E">
      <w:pPr>
        <w:pStyle w:val="Brdtext"/>
      </w:pPr>
      <w:r w:rsidRPr="005D6531">
        <w:t xml:space="preserve">344XI320 beräknas </w:t>
      </w:r>
      <w:r w:rsidR="00822F50" w:rsidRPr="005D6531">
        <w:t>som 344XI320=(</w:t>
      </w:r>
      <w:r w:rsidR="007D44D0" w:rsidRPr="005D6531">
        <w:t>251PZ320-344PZ321</w:t>
      </w:r>
      <w:r w:rsidR="00822F50" w:rsidRPr="005D6531">
        <w:t>)</w:t>
      </w:r>
      <w:r w:rsidR="00C504ED" w:rsidRPr="005D6531">
        <w:t>.</w:t>
      </w:r>
    </w:p>
    <w:p w14:paraId="29BE1C92" w14:textId="518AEF75" w:rsidR="000542DD" w:rsidRPr="005D6531" w:rsidRDefault="00C504ED" w:rsidP="00145FA7">
      <w:pPr>
        <w:pStyle w:val="Brdtext"/>
        <w:spacing w:before="240"/>
      </w:pPr>
      <w:r w:rsidRPr="005D6531">
        <w:t>344XI321 beräknas som 344XI321=(</w:t>
      </w:r>
      <w:r w:rsidR="006C5F1B" w:rsidRPr="005D6531">
        <w:t>344XI321_k0*SQRT</w:t>
      </w:r>
      <w:r w:rsidRPr="005D6531">
        <w:t>(</w:t>
      </w:r>
      <w:r w:rsidR="006C5F1B" w:rsidRPr="005D6531">
        <w:t>344XI320*(251PZ320/1</w:t>
      </w:r>
      <w:r w:rsidR="00796BCA" w:rsidRPr="005D6531">
        <w:t>,013</w:t>
      </w:r>
      <w:r w:rsidR="006C5F1B" w:rsidRPr="005D6531">
        <w:t>25)*(273,15/273,15+251TI554)</w:t>
      </w:r>
      <w:r w:rsidRPr="005D6531">
        <w:t>)</w:t>
      </w:r>
      <w:r w:rsidR="006C5F1B" w:rsidRPr="005D6531">
        <w:t>)</w:t>
      </w:r>
      <w:r w:rsidRPr="005D6531">
        <w:t>.</w:t>
      </w:r>
      <w:r w:rsidR="005C7BAF" w:rsidRPr="005D6531">
        <w:br/>
        <w:t xml:space="preserve">Där 344XI321_k0 </w:t>
      </w:r>
      <w:r w:rsidR="00145FA7" w:rsidRPr="005D6531">
        <w:t xml:space="preserve">= 28,5 </w:t>
      </w:r>
      <w:r w:rsidR="005C7BAF" w:rsidRPr="005D6531">
        <w:t>är en konstant som fastst</w:t>
      </w:r>
      <w:r w:rsidR="00145FA7" w:rsidRPr="005D6531">
        <w:t>älls i samband med idrift</w:t>
      </w:r>
      <w:r w:rsidR="005C7BAF" w:rsidRPr="005D6531">
        <w:t>tagning</w:t>
      </w:r>
      <w:r w:rsidR="00145FA7" w:rsidRPr="005D6531">
        <w:t xml:space="preserve">. </w:t>
      </w:r>
    </w:p>
    <w:p w14:paraId="7B9EC531" w14:textId="20FDB6B2" w:rsidR="000A4C14" w:rsidRPr="005D6531" w:rsidRDefault="000A4C14" w:rsidP="005C7BAF">
      <w:pPr>
        <w:pStyle w:val="Brdtext"/>
      </w:pPr>
      <w:r w:rsidRPr="005D6531">
        <w:t xml:space="preserve">344XI340_DEV </w:t>
      </w:r>
      <w:r w:rsidR="00796BCA" w:rsidRPr="005D6531">
        <w:t xml:space="preserve">beräknas som 344XI340_DEV = </w:t>
      </w:r>
      <w:r w:rsidR="005C7BAF" w:rsidRPr="005D6531">
        <w:t>(100-((</w:t>
      </w:r>
      <w:r w:rsidR="00796BCA" w:rsidRPr="005D6531">
        <w:t>344XI321/</w:t>
      </w:r>
      <w:r w:rsidR="005C7BAF" w:rsidRPr="005D6531">
        <w:t>251XI554)*100))</w:t>
      </w:r>
    </w:p>
    <w:p w14:paraId="1D94524B" w14:textId="77777777" w:rsidR="009711E9" w:rsidRPr="005D6531" w:rsidRDefault="009711E9" w:rsidP="00A6440E">
      <w:pPr>
        <w:pStyle w:val="Brdtext"/>
      </w:pPr>
    </w:p>
    <w:p w14:paraId="0E4FC4EF" w14:textId="5D2F545E" w:rsidR="00264C8D" w:rsidRPr="005D6531" w:rsidRDefault="00264C8D" w:rsidP="00264C8D">
      <w:pPr>
        <w:pStyle w:val="Brdtext"/>
      </w:pPr>
      <w:r w:rsidRPr="005D6531">
        <w:rPr>
          <w:i/>
        </w:rPr>
        <w:t>Beräkning flöde i säkerhetssystemet:</w:t>
      </w:r>
    </w:p>
    <w:tbl>
      <w:tblPr>
        <w:tblStyle w:val="Tabellrutnt"/>
        <w:tblW w:w="7933" w:type="dxa"/>
        <w:tblInd w:w="1134" w:type="dxa"/>
        <w:tblLook w:val="04A0" w:firstRow="1" w:lastRow="0" w:firstColumn="1" w:lastColumn="0" w:noHBand="0" w:noVBand="1"/>
      </w:tblPr>
      <w:tblGrid>
        <w:gridCol w:w="1537"/>
        <w:gridCol w:w="2002"/>
        <w:gridCol w:w="4394"/>
      </w:tblGrid>
      <w:tr w:rsidR="005D6531" w:rsidRPr="005D6531" w14:paraId="43A01D8C" w14:textId="77777777" w:rsidTr="00264C8D">
        <w:tc>
          <w:tcPr>
            <w:tcW w:w="1537" w:type="dxa"/>
          </w:tcPr>
          <w:p w14:paraId="2542C44A" w14:textId="77777777" w:rsidR="00264C8D" w:rsidRPr="005D6531" w:rsidRDefault="00264C8D" w:rsidP="00264C8D">
            <w:pPr>
              <w:pStyle w:val="Brdtext"/>
              <w:ind w:left="0"/>
            </w:pPr>
            <w:r w:rsidRPr="005D6531">
              <w:t>Namn</w:t>
            </w:r>
          </w:p>
        </w:tc>
        <w:tc>
          <w:tcPr>
            <w:tcW w:w="2002" w:type="dxa"/>
          </w:tcPr>
          <w:p w14:paraId="0D711EF5" w14:textId="77777777" w:rsidR="00264C8D" w:rsidRPr="005D6531" w:rsidRDefault="00264C8D" w:rsidP="00264C8D">
            <w:pPr>
              <w:pStyle w:val="Brdtext"/>
              <w:ind w:left="0"/>
            </w:pPr>
            <w:r w:rsidRPr="005D6531">
              <w:t>Tag</w:t>
            </w:r>
          </w:p>
        </w:tc>
        <w:tc>
          <w:tcPr>
            <w:tcW w:w="4394" w:type="dxa"/>
          </w:tcPr>
          <w:p w14:paraId="47BD48D6" w14:textId="77777777" w:rsidR="00264C8D" w:rsidRPr="005D6531" w:rsidRDefault="00264C8D" w:rsidP="00264C8D">
            <w:pPr>
              <w:pStyle w:val="Brdtext"/>
              <w:ind w:left="0"/>
            </w:pPr>
            <w:r w:rsidRPr="005D6531">
              <w:t>Anmärkning</w:t>
            </w:r>
          </w:p>
        </w:tc>
      </w:tr>
      <w:tr w:rsidR="005D6531" w:rsidRPr="005D6531" w14:paraId="649AE23C" w14:textId="77777777" w:rsidTr="00264C8D">
        <w:tc>
          <w:tcPr>
            <w:tcW w:w="1537" w:type="dxa"/>
          </w:tcPr>
          <w:p w14:paraId="709A5B99" w14:textId="77777777" w:rsidR="00264C8D" w:rsidRPr="005D6531" w:rsidRDefault="00264C8D" w:rsidP="00264C8D">
            <w:pPr>
              <w:pStyle w:val="Brdtext"/>
              <w:ind w:left="0"/>
            </w:pPr>
            <w:proofErr w:type="spellStart"/>
            <w:r w:rsidRPr="005D6531">
              <w:t>dP</w:t>
            </w:r>
            <w:proofErr w:type="spellEnd"/>
          </w:p>
        </w:tc>
        <w:tc>
          <w:tcPr>
            <w:tcW w:w="2002" w:type="dxa"/>
          </w:tcPr>
          <w:p w14:paraId="6CB8F151" w14:textId="1768BDB3" w:rsidR="00264C8D" w:rsidRPr="005D6531" w:rsidRDefault="00264C8D" w:rsidP="00264C8D">
            <w:pPr>
              <w:pStyle w:val="Brdtext"/>
              <w:ind w:left="0"/>
            </w:pPr>
            <w:r w:rsidRPr="005D6531">
              <w:t>251PD554</w:t>
            </w:r>
          </w:p>
        </w:tc>
        <w:tc>
          <w:tcPr>
            <w:tcW w:w="4394" w:type="dxa"/>
          </w:tcPr>
          <w:p w14:paraId="0E0EB0A2" w14:textId="77777777" w:rsidR="00264C8D" w:rsidRPr="005D6531" w:rsidRDefault="00264C8D" w:rsidP="00264C8D">
            <w:pPr>
              <w:pStyle w:val="Brdtext"/>
              <w:ind w:left="0"/>
            </w:pPr>
          </w:p>
        </w:tc>
      </w:tr>
      <w:tr w:rsidR="005D6531" w:rsidRPr="005D6531" w14:paraId="1FBA8D6D" w14:textId="77777777" w:rsidTr="00264C8D">
        <w:tc>
          <w:tcPr>
            <w:tcW w:w="1537" w:type="dxa"/>
          </w:tcPr>
          <w:p w14:paraId="24E5F828" w14:textId="77777777" w:rsidR="00264C8D" w:rsidRPr="005D6531" w:rsidRDefault="00264C8D" w:rsidP="00264C8D">
            <w:pPr>
              <w:pStyle w:val="Brdtext"/>
              <w:ind w:left="0"/>
            </w:pPr>
            <w:r w:rsidRPr="005D6531">
              <w:t>T</w:t>
            </w:r>
          </w:p>
        </w:tc>
        <w:tc>
          <w:tcPr>
            <w:tcW w:w="2002" w:type="dxa"/>
          </w:tcPr>
          <w:p w14:paraId="256DE0A3" w14:textId="03A4F7B0" w:rsidR="00264C8D" w:rsidRPr="005D6531" w:rsidRDefault="00264C8D" w:rsidP="00264C8D">
            <w:pPr>
              <w:pStyle w:val="Brdtext"/>
              <w:ind w:left="0"/>
            </w:pPr>
            <w:r w:rsidRPr="005D6531">
              <w:t>251TI554</w:t>
            </w:r>
          </w:p>
        </w:tc>
        <w:tc>
          <w:tcPr>
            <w:tcW w:w="4394" w:type="dxa"/>
          </w:tcPr>
          <w:p w14:paraId="034F9959" w14:textId="77777777" w:rsidR="00264C8D" w:rsidRPr="005D6531" w:rsidRDefault="00264C8D" w:rsidP="00264C8D">
            <w:pPr>
              <w:pStyle w:val="Brdtext"/>
              <w:ind w:left="0"/>
            </w:pPr>
          </w:p>
        </w:tc>
      </w:tr>
      <w:tr w:rsidR="005D6531" w:rsidRPr="005D6531" w14:paraId="03A30D86" w14:textId="77777777" w:rsidTr="00264C8D">
        <w:tc>
          <w:tcPr>
            <w:tcW w:w="1537" w:type="dxa"/>
          </w:tcPr>
          <w:p w14:paraId="52D05AE0" w14:textId="77777777" w:rsidR="00264C8D" w:rsidRPr="005D6531" w:rsidRDefault="00264C8D" w:rsidP="00264C8D">
            <w:pPr>
              <w:pStyle w:val="Brdtext"/>
              <w:ind w:left="0"/>
            </w:pPr>
            <w:r w:rsidRPr="005D6531">
              <w:t>P</w:t>
            </w:r>
          </w:p>
        </w:tc>
        <w:tc>
          <w:tcPr>
            <w:tcW w:w="2002" w:type="dxa"/>
          </w:tcPr>
          <w:p w14:paraId="1E3B30C6" w14:textId="6CFE656F" w:rsidR="00264C8D" w:rsidRPr="005D6531" w:rsidRDefault="00264C8D" w:rsidP="00264C8D">
            <w:pPr>
              <w:pStyle w:val="Brdtext"/>
              <w:ind w:left="0"/>
            </w:pPr>
            <w:r w:rsidRPr="005D6531">
              <w:t>251XI312</w:t>
            </w:r>
          </w:p>
        </w:tc>
        <w:tc>
          <w:tcPr>
            <w:tcW w:w="4394" w:type="dxa"/>
          </w:tcPr>
          <w:p w14:paraId="5FCAD6E6" w14:textId="77777777" w:rsidR="00264C8D" w:rsidRPr="005D6531" w:rsidRDefault="00264C8D" w:rsidP="00264C8D">
            <w:pPr>
              <w:pStyle w:val="Brdtext"/>
              <w:ind w:left="0"/>
            </w:pPr>
          </w:p>
        </w:tc>
      </w:tr>
      <w:tr w:rsidR="005D6531" w:rsidRPr="005D6531" w14:paraId="25107AEF" w14:textId="77777777" w:rsidTr="00264C8D">
        <w:tc>
          <w:tcPr>
            <w:tcW w:w="1537" w:type="dxa"/>
          </w:tcPr>
          <w:p w14:paraId="214A8A99" w14:textId="77777777" w:rsidR="00264C8D" w:rsidRPr="005D6531" w:rsidRDefault="00264C8D" w:rsidP="00264C8D">
            <w:pPr>
              <w:pStyle w:val="Brdtext"/>
              <w:ind w:left="0"/>
            </w:pPr>
            <w:proofErr w:type="spellStart"/>
            <w:r w:rsidRPr="005D6531">
              <w:t>Rho</w:t>
            </w:r>
            <w:proofErr w:type="spellEnd"/>
          </w:p>
        </w:tc>
        <w:tc>
          <w:tcPr>
            <w:tcW w:w="2002" w:type="dxa"/>
          </w:tcPr>
          <w:p w14:paraId="43B3DCE8" w14:textId="6ABEC26C" w:rsidR="00264C8D" w:rsidRPr="005D6531" w:rsidRDefault="00264C8D" w:rsidP="00264C8D">
            <w:pPr>
              <w:pStyle w:val="Brdtext"/>
              <w:ind w:left="0"/>
            </w:pPr>
          </w:p>
        </w:tc>
        <w:tc>
          <w:tcPr>
            <w:tcW w:w="4394" w:type="dxa"/>
          </w:tcPr>
          <w:p w14:paraId="662E9B80" w14:textId="617F621E" w:rsidR="00264C8D" w:rsidRPr="005D6531" w:rsidRDefault="00B842EB" w:rsidP="00264C8D">
            <w:pPr>
              <w:pStyle w:val="Brdtext"/>
              <w:ind w:left="0"/>
            </w:pPr>
            <w:r w:rsidRPr="005D6531">
              <w:t>K</w:t>
            </w:r>
            <w:r w:rsidR="00264C8D" w:rsidRPr="005D6531">
              <w:t>onstant</w:t>
            </w:r>
            <w:r w:rsidRPr="005D6531">
              <w:t xml:space="preserve"> densitet ren syrgas (1,43)</w:t>
            </w:r>
          </w:p>
        </w:tc>
      </w:tr>
      <w:tr w:rsidR="005D6531" w:rsidRPr="005D6531" w14:paraId="009F3A14" w14:textId="77777777" w:rsidTr="00264C8D">
        <w:tc>
          <w:tcPr>
            <w:tcW w:w="1537" w:type="dxa"/>
          </w:tcPr>
          <w:p w14:paraId="0448D8DA" w14:textId="77777777" w:rsidR="00264C8D" w:rsidRPr="005D6531" w:rsidRDefault="00264C8D" w:rsidP="00264C8D">
            <w:pPr>
              <w:pStyle w:val="Brdtext"/>
              <w:ind w:left="0"/>
            </w:pPr>
            <w:proofErr w:type="spellStart"/>
            <w:r w:rsidRPr="005D6531">
              <w:t>dPdes</w:t>
            </w:r>
            <w:proofErr w:type="spellEnd"/>
          </w:p>
        </w:tc>
        <w:tc>
          <w:tcPr>
            <w:tcW w:w="2002" w:type="dxa"/>
          </w:tcPr>
          <w:p w14:paraId="79B3D53F" w14:textId="77777777" w:rsidR="00264C8D" w:rsidRPr="005D6531" w:rsidRDefault="00264C8D" w:rsidP="00264C8D">
            <w:pPr>
              <w:pStyle w:val="Brdtext"/>
              <w:ind w:left="0"/>
            </w:pPr>
          </w:p>
        </w:tc>
        <w:tc>
          <w:tcPr>
            <w:tcW w:w="4394" w:type="dxa"/>
          </w:tcPr>
          <w:p w14:paraId="0308B89E" w14:textId="77777777" w:rsidR="00264C8D" w:rsidRPr="005D6531" w:rsidRDefault="00264C8D" w:rsidP="00264C8D">
            <w:pPr>
              <w:pStyle w:val="Brdtext"/>
              <w:ind w:left="0"/>
            </w:pPr>
            <w:r w:rsidRPr="005D6531">
              <w:t>Från leverantör</w:t>
            </w:r>
          </w:p>
        </w:tc>
      </w:tr>
      <w:tr w:rsidR="005D6531" w:rsidRPr="005D6531" w14:paraId="5E1872F9" w14:textId="77777777" w:rsidTr="00264C8D">
        <w:tc>
          <w:tcPr>
            <w:tcW w:w="1537" w:type="dxa"/>
          </w:tcPr>
          <w:p w14:paraId="7783B8FA" w14:textId="77777777" w:rsidR="00264C8D" w:rsidRPr="005D6531" w:rsidRDefault="00264C8D" w:rsidP="00264C8D">
            <w:pPr>
              <w:pStyle w:val="Brdtext"/>
              <w:ind w:left="0"/>
            </w:pPr>
            <w:proofErr w:type="spellStart"/>
            <w:r w:rsidRPr="005D6531">
              <w:t>Fdes</w:t>
            </w:r>
            <w:proofErr w:type="spellEnd"/>
          </w:p>
        </w:tc>
        <w:tc>
          <w:tcPr>
            <w:tcW w:w="2002" w:type="dxa"/>
          </w:tcPr>
          <w:p w14:paraId="135C4A00" w14:textId="77777777" w:rsidR="00264C8D" w:rsidRPr="005D6531" w:rsidRDefault="00264C8D" w:rsidP="00264C8D">
            <w:pPr>
              <w:pStyle w:val="Brdtext"/>
              <w:ind w:left="0"/>
            </w:pPr>
          </w:p>
        </w:tc>
        <w:tc>
          <w:tcPr>
            <w:tcW w:w="4394" w:type="dxa"/>
          </w:tcPr>
          <w:p w14:paraId="568F9A1F" w14:textId="77777777" w:rsidR="00264C8D" w:rsidRPr="005D6531" w:rsidRDefault="00264C8D" w:rsidP="00264C8D">
            <w:pPr>
              <w:pStyle w:val="Brdtext"/>
              <w:ind w:left="0"/>
            </w:pPr>
            <w:r w:rsidRPr="005D6531">
              <w:t>Från leverantör</w:t>
            </w:r>
          </w:p>
        </w:tc>
      </w:tr>
      <w:tr w:rsidR="005D6531" w:rsidRPr="005D6531" w14:paraId="0DC4E2F8" w14:textId="77777777" w:rsidTr="00264C8D">
        <w:tc>
          <w:tcPr>
            <w:tcW w:w="1537" w:type="dxa"/>
          </w:tcPr>
          <w:p w14:paraId="6AFFA0E2" w14:textId="77777777" w:rsidR="00264C8D" w:rsidRPr="005D6531" w:rsidRDefault="00264C8D" w:rsidP="00264C8D">
            <w:pPr>
              <w:pStyle w:val="Brdtext"/>
              <w:ind w:left="0"/>
            </w:pPr>
            <w:proofErr w:type="spellStart"/>
            <w:r w:rsidRPr="005D6531">
              <w:t>Tdes</w:t>
            </w:r>
            <w:proofErr w:type="spellEnd"/>
          </w:p>
        </w:tc>
        <w:tc>
          <w:tcPr>
            <w:tcW w:w="2002" w:type="dxa"/>
          </w:tcPr>
          <w:p w14:paraId="6BCBE38D" w14:textId="77777777" w:rsidR="00264C8D" w:rsidRPr="005D6531" w:rsidRDefault="00264C8D" w:rsidP="00264C8D">
            <w:pPr>
              <w:pStyle w:val="Brdtext"/>
              <w:ind w:left="0"/>
            </w:pPr>
          </w:p>
        </w:tc>
        <w:tc>
          <w:tcPr>
            <w:tcW w:w="4394" w:type="dxa"/>
          </w:tcPr>
          <w:p w14:paraId="07E59655" w14:textId="77777777" w:rsidR="00264C8D" w:rsidRPr="005D6531" w:rsidRDefault="00264C8D" w:rsidP="00264C8D">
            <w:pPr>
              <w:pStyle w:val="Brdtext"/>
              <w:ind w:left="0"/>
            </w:pPr>
            <w:r w:rsidRPr="005D6531">
              <w:t>Från leverantör</w:t>
            </w:r>
          </w:p>
        </w:tc>
      </w:tr>
      <w:tr w:rsidR="005D6531" w:rsidRPr="005D6531" w14:paraId="2B61A3E8" w14:textId="77777777" w:rsidTr="00264C8D">
        <w:tc>
          <w:tcPr>
            <w:tcW w:w="1537" w:type="dxa"/>
          </w:tcPr>
          <w:p w14:paraId="5543FE63" w14:textId="77777777" w:rsidR="00264C8D" w:rsidRPr="005D6531" w:rsidRDefault="00264C8D" w:rsidP="00264C8D">
            <w:pPr>
              <w:pStyle w:val="Brdtext"/>
              <w:ind w:left="0"/>
            </w:pPr>
            <w:proofErr w:type="spellStart"/>
            <w:r w:rsidRPr="005D6531">
              <w:t>Pdes</w:t>
            </w:r>
            <w:proofErr w:type="spellEnd"/>
          </w:p>
        </w:tc>
        <w:tc>
          <w:tcPr>
            <w:tcW w:w="2002" w:type="dxa"/>
          </w:tcPr>
          <w:p w14:paraId="2C8301F2" w14:textId="77777777" w:rsidR="00264C8D" w:rsidRPr="005D6531" w:rsidRDefault="00264C8D" w:rsidP="00264C8D">
            <w:pPr>
              <w:pStyle w:val="Brdtext"/>
              <w:ind w:left="0"/>
            </w:pPr>
          </w:p>
        </w:tc>
        <w:tc>
          <w:tcPr>
            <w:tcW w:w="4394" w:type="dxa"/>
          </w:tcPr>
          <w:p w14:paraId="38EE5C8F" w14:textId="77777777" w:rsidR="00264C8D" w:rsidRPr="005D6531" w:rsidRDefault="00264C8D" w:rsidP="00264C8D">
            <w:pPr>
              <w:pStyle w:val="Brdtext"/>
              <w:ind w:left="0"/>
            </w:pPr>
            <w:r w:rsidRPr="005D6531">
              <w:t>Från leverantör</w:t>
            </w:r>
          </w:p>
        </w:tc>
      </w:tr>
      <w:tr w:rsidR="005D6531" w:rsidRPr="005D6531" w14:paraId="2B7C0263" w14:textId="77777777" w:rsidTr="00264C8D">
        <w:tc>
          <w:tcPr>
            <w:tcW w:w="1537" w:type="dxa"/>
          </w:tcPr>
          <w:p w14:paraId="5BD9B978" w14:textId="77777777" w:rsidR="00264C8D" w:rsidRPr="005D6531" w:rsidRDefault="00264C8D" w:rsidP="00264C8D">
            <w:pPr>
              <w:pStyle w:val="Brdtext"/>
              <w:ind w:left="0"/>
            </w:pPr>
            <w:r w:rsidRPr="005D6531">
              <w:t>Rhodes</w:t>
            </w:r>
          </w:p>
        </w:tc>
        <w:tc>
          <w:tcPr>
            <w:tcW w:w="2002" w:type="dxa"/>
          </w:tcPr>
          <w:p w14:paraId="4AAD27A8" w14:textId="77777777" w:rsidR="00264C8D" w:rsidRPr="005D6531" w:rsidRDefault="00264C8D" w:rsidP="00264C8D">
            <w:pPr>
              <w:pStyle w:val="Brdtext"/>
              <w:ind w:left="0"/>
            </w:pPr>
          </w:p>
        </w:tc>
        <w:tc>
          <w:tcPr>
            <w:tcW w:w="4394" w:type="dxa"/>
          </w:tcPr>
          <w:p w14:paraId="6FD7238E" w14:textId="14CDA534" w:rsidR="00264C8D" w:rsidRPr="005D6531" w:rsidRDefault="00B842EB" w:rsidP="00264C8D">
            <w:pPr>
              <w:pStyle w:val="Brdtext"/>
              <w:ind w:left="0"/>
            </w:pPr>
            <w:r w:rsidRPr="005D6531">
              <w:t>Konstant densitet ren syrgas (1,43)</w:t>
            </w:r>
          </w:p>
        </w:tc>
      </w:tr>
      <w:tr w:rsidR="00264C8D" w:rsidRPr="005D6531" w14:paraId="73C74986" w14:textId="77777777" w:rsidTr="00264C8D">
        <w:tc>
          <w:tcPr>
            <w:tcW w:w="1537" w:type="dxa"/>
          </w:tcPr>
          <w:p w14:paraId="4F7456EC" w14:textId="77777777" w:rsidR="00264C8D" w:rsidRPr="005D6531" w:rsidRDefault="00264C8D" w:rsidP="00264C8D">
            <w:pPr>
              <w:pStyle w:val="Brdtext"/>
              <w:ind w:left="0"/>
            </w:pPr>
            <w:proofErr w:type="spellStart"/>
            <w:r w:rsidRPr="005D6531">
              <w:t>Out_F_Comp</w:t>
            </w:r>
            <w:proofErr w:type="spellEnd"/>
          </w:p>
        </w:tc>
        <w:tc>
          <w:tcPr>
            <w:tcW w:w="2002" w:type="dxa"/>
          </w:tcPr>
          <w:p w14:paraId="3D377619" w14:textId="2D9F4A75" w:rsidR="00264C8D" w:rsidRPr="005D6531" w:rsidRDefault="00264C8D" w:rsidP="00264C8D">
            <w:pPr>
              <w:pStyle w:val="Brdtext"/>
              <w:ind w:left="0"/>
            </w:pPr>
            <w:r w:rsidRPr="005D6531">
              <w:t>251XI554</w:t>
            </w:r>
          </w:p>
        </w:tc>
        <w:tc>
          <w:tcPr>
            <w:tcW w:w="4394" w:type="dxa"/>
          </w:tcPr>
          <w:p w14:paraId="13BA792C" w14:textId="77777777" w:rsidR="00264C8D" w:rsidRPr="005D6531" w:rsidRDefault="00264C8D" w:rsidP="00264C8D">
            <w:pPr>
              <w:pStyle w:val="Brdtext"/>
              <w:ind w:left="0"/>
            </w:pPr>
          </w:p>
        </w:tc>
      </w:tr>
    </w:tbl>
    <w:p w14:paraId="69BBDC30" w14:textId="77777777" w:rsidR="00BA0D4C" w:rsidRPr="005D6531" w:rsidRDefault="00BA0D4C" w:rsidP="00A6440E">
      <w:pPr>
        <w:pStyle w:val="Brdtext"/>
      </w:pPr>
    </w:p>
    <w:p w14:paraId="465B98DA" w14:textId="23605FFD" w:rsidR="00264C8D" w:rsidRPr="005D6531" w:rsidRDefault="00264C8D" w:rsidP="00264C8D">
      <w:pPr>
        <w:pStyle w:val="Brdtext"/>
        <w:rPr>
          <w:i/>
        </w:rPr>
      </w:pPr>
      <w:r w:rsidRPr="005D6531">
        <w:rPr>
          <w:i/>
        </w:rPr>
        <w:t>251SV5</w:t>
      </w:r>
      <w:r w:rsidR="00835901" w:rsidRPr="005D6531">
        <w:rPr>
          <w:i/>
        </w:rPr>
        <w:t>55, 251SV556,</w:t>
      </w:r>
      <w:r w:rsidRPr="005D6531">
        <w:rPr>
          <w:i/>
        </w:rPr>
        <w:t xml:space="preserve"> 251SV557</w:t>
      </w:r>
      <w:r w:rsidR="00835901" w:rsidRPr="005D6531">
        <w:rPr>
          <w:i/>
        </w:rPr>
        <w:t xml:space="preserve"> och 251SV562</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5D6531" w:rsidRPr="005D6531" w14:paraId="46A1FC19" w14:textId="77777777" w:rsidTr="00264C8D">
        <w:trPr>
          <w:trHeight w:val="417"/>
        </w:trPr>
        <w:tc>
          <w:tcPr>
            <w:tcW w:w="1686" w:type="dxa"/>
          </w:tcPr>
          <w:p w14:paraId="4303C5A7" w14:textId="77777777" w:rsidR="00264C8D" w:rsidRPr="005D6531" w:rsidRDefault="00264C8D" w:rsidP="00264C8D">
            <w:pPr>
              <w:pStyle w:val="Brdtext"/>
              <w:ind w:left="0"/>
            </w:pPr>
            <w:r w:rsidRPr="005D6531">
              <w:t>Objekttyp</w:t>
            </w:r>
          </w:p>
        </w:tc>
        <w:tc>
          <w:tcPr>
            <w:tcW w:w="2741" w:type="dxa"/>
          </w:tcPr>
          <w:p w14:paraId="02C26513" w14:textId="77777777" w:rsidR="00264C8D" w:rsidRPr="005D6531" w:rsidRDefault="00264C8D" w:rsidP="00264C8D">
            <w:pPr>
              <w:pStyle w:val="Brdtext"/>
              <w:ind w:left="0"/>
            </w:pPr>
            <w:r w:rsidRPr="005D6531">
              <w:t>Objekt/signal</w:t>
            </w:r>
          </w:p>
        </w:tc>
        <w:tc>
          <w:tcPr>
            <w:tcW w:w="3446" w:type="dxa"/>
          </w:tcPr>
          <w:p w14:paraId="76AC2F5D" w14:textId="77777777" w:rsidR="00264C8D" w:rsidRPr="005D6531" w:rsidRDefault="00264C8D" w:rsidP="00264C8D">
            <w:pPr>
              <w:pStyle w:val="Brdtext"/>
              <w:ind w:left="0"/>
            </w:pPr>
            <w:r w:rsidRPr="005D6531">
              <w:t>Beskrivning</w:t>
            </w:r>
          </w:p>
        </w:tc>
      </w:tr>
      <w:tr w:rsidR="005D6531" w:rsidRPr="005D6531" w14:paraId="22A352A1" w14:textId="77777777" w:rsidTr="00264C8D">
        <w:trPr>
          <w:trHeight w:val="417"/>
        </w:trPr>
        <w:tc>
          <w:tcPr>
            <w:tcW w:w="1686" w:type="dxa"/>
          </w:tcPr>
          <w:p w14:paraId="4F51187B" w14:textId="77777777" w:rsidR="00264C8D" w:rsidRPr="005D6531" w:rsidRDefault="00264C8D" w:rsidP="00264C8D">
            <w:pPr>
              <w:pStyle w:val="Brdtext"/>
              <w:ind w:left="0"/>
            </w:pPr>
            <w:proofErr w:type="spellStart"/>
            <w:r w:rsidRPr="005D6531">
              <w:t>SDValve</w:t>
            </w:r>
            <w:proofErr w:type="spellEnd"/>
          </w:p>
        </w:tc>
        <w:tc>
          <w:tcPr>
            <w:tcW w:w="2741" w:type="dxa"/>
          </w:tcPr>
          <w:p w14:paraId="752518DF" w14:textId="4A4553CB" w:rsidR="00264C8D" w:rsidRPr="005D6531" w:rsidRDefault="00264C8D" w:rsidP="00264C8D">
            <w:pPr>
              <w:pStyle w:val="Brdtext"/>
              <w:ind w:left="0"/>
            </w:pPr>
            <w:r w:rsidRPr="005D6531">
              <w:t>251SV555</w:t>
            </w:r>
          </w:p>
        </w:tc>
        <w:tc>
          <w:tcPr>
            <w:tcW w:w="3446" w:type="dxa"/>
          </w:tcPr>
          <w:p w14:paraId="2B381C52" w14:textId="54696A29" w:rsidR="00264C8D" w:rsidRPr="005D6531" w:rsidRDefault="00264C8D" w:rsidP="00264C8D">
            <w:pPr>
              <w:pStyle w:val="Brdtext"/>
              <w:ind w:left="0"/>
            </w:pPr>
            <w:r w:rsidRPr="005D6531">
              <w:t xml:space="preserve">Avstängningsventil syrgas </w:t>
            </w:r>
          </w:p>
        </w:tc>
      </w:tr>
      <w:tr w:rsidR="005D6531" w:rsidRPr="005D6531" w14:paraId="37C1EFCD" w14:textId="77777777" w:rsidTr="00264C8D">
        <w:trPr>
          <w:trHeight w:val="417"/>
        </w:trPr>
        <w:tc>
          <w:tcPr>
            <w:tcW w:w="1686" w:type="dxa"/>
          </w:tcPr>
          <w:p w14:paraId="7D5B463D" w14:textId="2619635E" w:rsidR="00264C8D" w:rsidRPr="005D6531" w:rsidRDefault="00264C8D" w:rsidP="00264C8D">
            <w:pPr>
              <w:pStyle w:val="Brdtext"/>
              <w:ind w:left="0"/>
            </w:pPr>
            <w:proofErr w:type="spellStart"/>
            <w:r w:rsidRPr="005D6531">
              <w:lastRenderedPageBreak/>
              <w:t>SDValve</w:t>
            </w:r>
            <w:proofErr w:type="spellEnd"/>
          </w:p>
        </w:tc>
        <w:tc>
          <w:tcPr>
            <w:tcW w:w="2741" w:type="dxa"/>
          </w:tcPr>
          <w:p w14:paraId="31A2869A" w14:textId="0AEB94A0" w:rsidR="00264C8D" w:rsidRPr="005D6531" w:rsidRDefault="00264C8D" w:rsidP="00264C8D">
            <w:pPr>
              <w:pStyle w:val="Brdtext"/>
              <w:ind w:left="0"/>
            </w:pPr>
            <w:r w:rsidRPr="005D6531">
              <w:t>251SV556</w:t>
            </w:r>
          </w:p>
        </w:tc>
        <w:tc>
          <w:tcPr>
            <w:tcW w:w="3446" w:type="dxa"/>
          </w:tcPr>
          <w:p w14:paraId="43127FE9" w14:textId="4694FF96" w:rsidR="00264C8D" w:rsidRPr="005D6531" w:rsidRDefault="00264C8D" w:rsidP="00264C8D">
            <w:pPr>
              <w:pStyle w:val="Brdtext"/>
              <w:ind w:left="0"/>
            </w:pPr>
            <w:r w:rsidRPr="005D6531">
              <w:t xml:space="preserve">Avstängningsventil syrgas </w:t>
            </w:r>
          </w:p>
        </w:tc>
      </w:tr>
      <w:tr w:rsidR="005D6531" w:rsidRPr="005D6531" w14:paraId="5C76F358" w14:textId="77777777" w:rsidTr="00264C8D">
        <w:trPr>
          <w:trHeight w:val="417"/>
        </w:trPr>
        <w:tc>
          <w:tcPr>
            <w:tcW w:w="1686" w:type="dxa"/>
          </w:tcPr>
          <w:p w14:paraId="637FB83D" w14:textId="097ADE99" w:rsidR="00264C8D" w:rsidRPr="005D6531" w:rsidRDefault="00264C8D" w:rsidP="00264C8D">
            <w:pPr>
              <w:pStyle w:val="Brdtext"/>
              <w:ind w:left="0"/>
            </w:pPr>
            <w:proofErr w:type="spellStart"/>
            <w:r w:rsidRPr="005D6531">
              <w:t>SDValve</w:t>
            </w:r>
            <w:proofErr w:type="spellEnd"/>
          </w:p>
        </w:tc>
        <w:tc>
          <w:tcPr>
            <w:tcW w:w="2741" w:type="dxa"/>
          </w:tcPr>
          <w:p w14:paraId="35CBF7F1" w14:textId="7A3EB1AA" w:rsidR="00264C8D" w:rsidRPr="005D6531" w:rsidRDefault="00264C8D" w:rsidP="00264C8D">
            <w:pPr>
              <w:pStyle w:val="Brdtext"/>
              <w:ind w:left="0"/>
            </w:pPr>
            <w:r w:rsidRPr="005D6531">
              <w:t>251SV557</w:t>
            </w:r>
          </w:p>
        </w:tc>
        <w:tc>
          <w:tcPr>
            <w:tcW w:w="3446" w:type="dxa"/>
          </w:tcPr>
          <w:p w14:paraId="6CF3B516" w14:textId="026C0D15" w:rsidR="00264C8D" w:rsidRPr="005D6531" w:rsidRDefault="00264C8D" w:rsidP="00264C8D">
            <w:pPr>
              <w:pStyle w:val="Brdtext"/>
              <w:ind w:left="0"/>
            </w:pPr>
            <w:r w:rsidRPr="005D6531">
              <w:t>Avluftningsventil syrgas</w:t>
            </w:r>
          </w:p>
        </w:tc>
      </w:tr>
      <w:tr w:rsidR="00F26D1E" w:rsidRPr="005D6531" w14:paraId="79EF0FED" w14:textId="77777777" w:rsidTr="00264C8D">
        <w:trPr>
          <w:trHeight w:val="417"/>
        </w:trPr>
        <w:tc>
          <w:tcPr>
            <w:tcW w:w="1686" w:type="dxa"/>
          </w:tcPr>
          <w:p w14:paraId="5E219D9E" w14:textId="6342E70A" w:rsidR="00F26D1E" w:rsidRPr="005D6531" w:rsidRDefault="00F26D1E" w:rsidP="00264C8D">
            <w:pPr>
              <w:pStyle w:val="Brdtext"/>
              <w:ind w:left="0"/>
            </w:pPr>
            <w:proofErr w:type="spellStart"/>
            <w:r w:rsidRPr="005D6531">
              <w:t>SDValve</w:t>
            </w:r>
            <w:proofErr w:type="spellEnd"/>
          </w:p>
        </w:tc>
        <w:tc>
          <w:tcPr>
            <w:tcW w:w="2741" w:type="dxa"/>
          </w:tcPr>
          <w:p w14:paraId="4AA896FB" w14:textId="18A652DC" w:rsidR="00F26D1E" w:rsidRPr="005D6531" w:rsidRDefault="00F26D1E" w:rsidP="00264C8D">
            <w:pPr>
              <w:pStyle w:val="Brdtext"/>
              <w:ind w:left="0"/>
            </w:pPr>
            <w:r w:rsidRPr="005D6531">
              <w:t>251SV562</w:t>
            </w:r>
          </w:p>
        </w:tc>
        <w:tc>
          <w:tcPr>
            <w:tcW w:w="3446" w:type="dxa"/>
          </w:tcPr>
          <w:p w14:paraId="40B4FA31" w14:textId="3FC58ECC" w:rsidR="00F26D1E" w:rsidRPr="005D6531" w:rsidRDefault="00F26D1E" w:rsidP="00264C8D">
            <w:pPr>
              <w:pStyle w:val="Brdtext"/>
              <w:ind w:left="0"/>
            </w:pPr>
            <w:r w:rsidRPr="005D6531">
              <w:t>Avstängningsventil O2-lans</w:t>
            </w:r>
          </w:p>
        </w:tc>
      </w:tr>
    </w:tbl>
    <w:p w14:paraId="044C17EC" w14:textId="77777777" w:rsidR="00F32D5A" w:rsidRPr="005D6531" w:rsidRDefault="00F32D5A" w:rsidP="00A6440E">
      <w:pPr>
        <w:pStyle w:val="Brdtext"/>
        <w:rPr>
          <w:i/>
          <w:highlight w:val="yellow"/>
        </w:rPr>
      </w:pPr>
    </w:p>
    <w:p w14:paraId="7595DDF5" w14:textId="519C7E61" w:rsidR="003E289A" w:rsidRPr="005D6531" w:rsidRDefault="003E289A" w:rsidP="003E289A">
      <w:pPr>
        <w:pStyle w:val="Brdtext"/>
      </w:pPr>
      <w:proofErr w:type="spellStart"/>
      <w:r w:rsidRPr="005D6531">
        <w:rPr>
          <w:i/>
        </w:rPr>
        <w:t>Förreglingar</w:t>
      </w:r>
      <w:proofErr w:type="spellEnd"/>
      <w:r w:rsidRPr="005D6531">
        <w:rPr>
          <w:i/>
        </w:rPr>
        <w:t xml:space="preserve"> för 251SV5</w:t>
      </w:r>
      <w:r w:rsidR="00F32D5A" w:rsidRPr="005D6531">
        <w:rPr>
          <w:i/>
        </w:rPr>
        <w:t xml:space="preserve">55 och </w:t>
      </w:r>
      <w:r w:rsidRPr="005D6531">
        <w:rPr>
          <w:i/>
        </w:rPr>
        <w:t>251SV556 (Förreglas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5D6531" w:rsidRPr="005D6531" w14:paraId="2FAAB246" w14:textId="77777777" w:rsidTr="00A9420C">
        <w:tc>
          <w:tcPr>
            <w:tcW w:w="2405" w:type="dxa"/>
          </w:tcPr>
          <w:p w14:paraId="1170E875" w14:textId="77777777" w:rsidR="003E289A" w:rsidRPr="005D6531" w:rsidRDefault="003E289A" w:rsidP="00A9420C">
            <w:pPr>
              <w:pStyle w:val="Brdtext"/>
              <w:ind w:left="0"/>
            </w:pPr>
            <w:r w:rsidRPr="005D6531">
              <w:t>Objekt/signal</w:t>
            </w:r>
          </w:p>
        </w:tc>
        <w:tc>
          <w:tcPr>
            <w:tcW w:w="3119" w:type="dxa"/>
          </w:tcPr>
          <w:p w14:paraId="33928C13" w14:textId="77777777" w:rsidR="003E289A" w:rsidRPr="005D6531" w:rsidRDefault="003E289A" w:rsidP="00A9420C">
            <w:pPr>
              <w:pStyle w:val="Brdtext"/>
              <w:ind w:left="0"/>
            </w:pPr>
            <w:r w:rsidRPr="005D6531">
              <w:t>Beskrivning</w:t>
            </w:r>
          </w:p>
        </w:tc>
        <w:tc>
          <w:tcPr>
            <w:tcW w:w="425" w:type="dxa"/>
          </w:tcPr>
          <w:p w14:paraId="181477E4" w14:textId="77777777" w:rsidR="003E289A" w:rsidRPr="005D6531" w:rsidRDefault="003E289A" w:rsidP="00A9420C">
            <w:pPr>
              <w:pStyle w:val="Brdtext"/>
              <w:ind w:left="0"/>
            </w:pPr>
            <w:r w:rsidRPr="005D6531">
              <w:t>A</w:t>
            </w:r>
          </w:p>
        </w:tc>
        <w:tc>
          <w:tcPr>
            <w:tcW w:w="425" w:type="dxa"/>
          </w:tcPr>
          <w:p w14:paraId="64482823" w14:textId="77777777" w:rsidR="003E289A" w:rsidRPr="005D6531" w:rsidRDefault="003E289A" w:rsidP="00A9420C">
            <w:pPr>
              <w:pStyle w:val="Brdtext"/>
              <w:ind w:left="0"/>
            </w:pPr>
            <w:r w:rsidRPr="005D6531">
              <w:t>B</w:t>
            </w:r>
          </w:p>
        </w:tc>
        <w:tc>
          <w:tcPr>
            <w:tcW w:w="425" w:type="dxa"/>
          </w:tcPr>
          <w:p w14:paraId="3F38BD67" w14:textId="77777777" w:rsidR="003E289A" w:rsidRPr="005D6531" w:rsidRDefault="003E289A" w:rsidP="00A9420C">
            <w:pPr>
              <w:pStyle w:val="Brdtext"/>
              <w:ind w:left="0"/>
            </w:pPr>
            <w:r w:rsidRPr="005D6531">
              <w:t>C</w:t>
            </w:r>
          </w:p>
        </w:tc>
        <w:tc>
          <w:tcPr>
            <w:tcW w:w="1134" w:type="dxa"/>
          </w:tcPr>
          <w:p w14:paraId="7EC6E777" w14:textId="77777777" w:rsidR="003E289A" w:rsidRPr="005D6531" w:rsidRDefault="003E289A" w:rsidP="00A9420C">
            <w:pPr>
              <w:pStyle w:val="Brdtext"/>
              <w:ind w:left="0"/>
            </w:pPr>
            <w:r w:rsidRPr="005D6531">
              <w:t>Runint1</w:t>
            </w:r>
          </w:p>
        </w:tc>
      </w:tr>
      <w:tr w:rsidR="005D6531" w:rsidRPr="005D6531" w14:paraId="7E6B0D80" w14:textId="77777777" w:rsidTr="00A9420C">
        <w:tc>
          <w:tcPr>
            <w:tcW w:w="2405" w:type="dxa"/>
          </w:tcPr>
          <w:p w14:paraId="4285EC97" w14:textId="1FFF7E2E" w:rsidR="003E289A" w:rsidRPr="005D6531" w:rsidRDefault="00DE62F6" w:rsidP="00A9420C">
            <w:pPr>
              <w:pStyle w:val="Brdtext"/>
              <w:ind w:left="0"/>
            </w:pPr>
            <w:r w:rsidRPr="005D6531">
              <w:t>308HZ300/301</w:t>
            </w:r>
          </w:p>
        </w:tc>
        <w:tc>
          <w:tcPr>
            <w:tcW w:w="3119" w:type="dxa"/>
          </w:tcPr>
          <w:p w14:paraId="26D2296F" w14:textId="43F16EB2" w:rsidR="003E289A" w:rsidRPr="005D6531" w:rsidRDefault="00123422" w:rsidP="00A9420C">
            <w:pPr>
              <w:pStyle w:val="Brdtext"/>
              <w:ind w:left="0"/>
            </w:pPr>
            <w:r w:rsidRPr="005D6531">
              <w:t>P</w:t>
            </w:r>
            <w:r w:rsidR="003E289A" w:rsidRPr="005D6531">
              <w:t>rocessnödstopp</w:t>
            </w:r>
          </w:p>
        </w:tc>
        <w:tc>
          <w:tcPr>
            <w:tcW w:w="425" w:type="dxa"/>
          </w:tcPr>
          <w:p w14:paraId="678C5339" w14:textId="77777777" w:rsidR="003E289A" w:rsidRPr="005D6531" w:rsidRDefault="003E289A" w:rsidP="00A9420C">
            <w:pPr>
              <w:pStyle w:val="Brdtext"/>
              <w:ind w:left="0"/>
            </w:pPr>
          </w:p>
        </w:tc>
        <w:tc>
          <w:tcPr>
            <w:tcW w:w="425" w:type="dxa"/>
          </w:tcPr>
          <w:p w14:paraId="0D61B1FD" w14:textId="77777777" w:rsidR="003E289A" w:rsidRPr="005D6531" w:rsidRDefault="003E289A" w:rsidP="00A9420C">
            <w:pPr>
              <w:pStyle w:val="Brdtext"/>
              <w:ind w:left="0"/>
            </w:pPr>
          </w:p>
        </w:tc>
        <w:tc>
          <w:tcPr>
            <w:tcW w:w="425" w:type="dxa"/>
          </w:tcPr>
          <w:p w14:paraId="77F5E92F" w14:textId="77777777" w:rsidR="003E289A" w:rsidRPr="005D6531" w:rsidRDefault="003E289A" w:rsidP="00A9420C">
            <w:pPr>
              <w:pStyle w:val="Brdtext"/>
              <w:ind w:left="0"/>
            </w:pPr>
            <w:r w:rsidRPr="005D6531">
              <w:t>X</w:t>
            </w:r>
          </w:p>
        </w:tc>
        <w:tc>
          <w:tcPr>
            <w:tcW w:w="1134" w:type="dxa"/>
          </w:tcPr>
          <w:p w14:paraId="2FFFABB5" w14:textId="77777777" w:rsidR="003E289A" w:rsidRPr="005D6531" w:rsidRDefault="003E289A" w:rsidP="00A9420C">
            <w:pPr>
              <w:pStyle w:val="Brdtext"/>
              <w:ind w:left="0"/>
            </w:pPr>
          </w:p>
        </w:tc>
      </w:tr>
      <w:tr w:rsidR="005D6531" w:rsidRPr="005D6531" w14:paraId="7517C661" w14:textId="77777777" w:rsidTr="00A9420C">
        <w:tc>
          <w:tcPr>
            <w:tcW w:w="2405" w:type="dxa"/>
          </w:tcPr>
          <w:p w14:paraId="11C50276" w14:textId="4F7EC3E8" w:rsidR="009455EC" w:rsidRPr="005D6531" w:rsidRDefault="009455EC" w:rsidP="009455EC">
            <w:pPr>
              <w:pStyle w:val="Brdtext"/>
              <w:ind w:left="0"/>
            </w:pPr>
            <w:r w:rsidRPr="005D6531">
              <w:t>251SV557_GSS</w:t>
            </w:r>
          </w:p>
        </w:tc>
        <w:tc>
          <w:tcPr>
            <w:tcW w:w="3119" w:type="dxa"/>
          </w:tcPr>
          <w:p w14:paraId="4DFC293B" w14:textId="4D2E7B44" w:rsidR="009455EC" w:rsidRPr="005D6531" w:rsidRDefault="009455EC" w:rsidP="009455EC">
            <w:pPr>
              <w:pStyle w:val="Brdtext"/>
              <w:ind w:left="0"/>
            </w:pPr>
            <w:r w:rsidRPr="005D6531">
              <w:t>251SV557 ej stängd</w:t>
            </w:r>
          </w:p>
        </w:tc>
        <w:tc>
          <w:tcPr>
            <w:tcW w:w="425" w:type="dxa"/>
          </w:tcPr>
          <w:p w14:paraId="5DC69765" w14:textId="77777777" w:rsidR="009455EC" w:rsidRPr="005D6531" w:rsidRDefault="009455EC" w:rsidP="009455EC">
            <w:pPr>
              <w:pStyle w:val="Brdtext"/>
              <w:ind w:left="0"/>
            </w:pPr>
          </w:p>
        </w:tc>
        <w:tc>
          <w:tcPr>
            <w:tcW w:w="425" w:type="dxa"/>
          </w:tcPr>
          <w:p w14:paraId="26AAEB2A" w14:textId="0B3BBBB8" w:rsidR="009455EC" w:rsidRPr="005D6531" w:rsidRDefault="009455EC" w:rsidP="009455EC">
            <w:pPr>
              <w:pStyle w:val="Brdtext"/>
              <w:ind w:left="0"/>
            </w:pPr>
            <w:r w:rsidRPr="005D6531">
              <w:t>X</w:t>
            </w:r>
          </w:p>
        </w:tc>
        <w:tc>
          <w:tcPr>
            <w:tcW w:w="425" w:type="dxa"/>
          </w:tcPr>
          <w:p w14:paraId="060C6C33" w14:textId="77777777" w:rsidR="009455EC" w:rsidRPr="005D6531" w:rsidRDefault="009455EC" w:rsidP="009455EC">
            <w:pPr>
              <w:pStyle w:val="Brdtext"/>
              <w:ind w:left="0"/>
            </w:pPr>
          </w:p>
        </w:tc>
        <w:tc>
          <w:tcPr>
            <w:tcW w:w="1134" w:type="dxa"/>
          </w:tcPr>
          <w:p w14:paraId="259F8E03" w14:textId="77777777" w:rsidR="009455EC" w:rsidRPr="005D6531" w:rsidRDefault="009455EC" w:rsidP="009455EC">
            <w:pPr>
              <w:pStyle w:val="Brdtext"/>
              <w:ind w:left="0"/>
            </w:pPr>
          </w:p>
        </w:tc>
      </w:tr>
      <w:tr w:rsidR="005D6531" w:rsidRPr="005D6531" w14:paraId="7F634A2A" w14:textId="77777777" w:rsidTr="00A9420C">
        <w:tc>
          <w:tcPr>
            <w:tcW w:w="2405" w:type="dxa"/>
          </w:tcPr>
          <w:p w14:paraId="3F16FC13" w14:textId="5CB76C1C" w:rsidR="00DE62F6" w:rsidRPr="005D6531" w:rsidRDefault="00DE62F6" w:rsidP="00DE62F6">
            <w:pPr>
              <w:pStyle w:val="Brdtext"/>
              <w:ind w:left="0"/>
            </w:pPr>
            <w:r w:rsidRPr="005D6531">
              <w:t>320XI320_H2</w:t>
            </w:r>
          </w:p>
        </w:tc>
        <w:tc>
          <w:tcPr>
            <w:tcW w:w="3119" w:type="dxa"/>
          </w:tcPr>
          <w:p w14:paraId="6FD14C87" w14:textId="391CB800" w:rsidR="00DE62F6" w:rsidRPr="005D6531" w:rsidRDefault="00DE62F6" w:rsidP="00DF6664">
            <w:pPr>
              <w:pStyle w:val="Brdtext"/>
              <w:ind w:left="0"/>
              <w:rPr>
                <w:highlight w:val="yellow"/>
              </w:rPr>
            </w:pPr>
            <w:r w:rsidRPr="005D6531">
              <w:t xml:space="preserve">Toppgastryck≥H2 </w:t>
            </w:r>
          </w:p>
        </w:tc>
        <w:tc>
          <w:tcPr>
            <w:tcW w:w="425" w:type="dxa"/>
          </w:tcPr>
          <w:p w14:paraId="4B71B8E6" w14:textId="77777777" w:rsidR="00DE62F6" w:rsidRPr="005D6531" w:rsidRDefault="00DE62F6" w:rsidP="00DE62F6">
            <w:pPr>
              <w:pStyle w:val="Brdtext"/>
              <w:ind w:left="0"/>
              <w:rPr>
                <w:highlight w:val="yellow"/>
              </w:rPr>
            </w:pPr>
          </w:p>
        </w:tc>
        <w:tc>
          <w:tcPr>
            <w:tcW w:w="425" w:type="dxa"/>
          </w:tcPr>
          <w:p w14:paraId="64CF3215" w14:textId="04156A70" w:rsidR="00DE62F6" w:rsidRPr="005D6531" w:rsidRDefault="00DE62F6" w:rsidP="00DE62F6">
            <w:pPr>
              <w:pStyle w:val="Brdtext"/>
              <w:ind w:left="0"/>
              <w:rPr>
                <w:highlight w:val="yellow"/>
              </w:rPr>
            </w:pPr>
            <w:r w:rsidRPr="005D6531">
              <w:t>X</w:t>
            </w:r>
          </w:p>
        </w:tc>
        <w:tc>
          <w:tcPr>
            <w:tcW w:w="425" w:type="dxa"/>
          </w:tcPr>
          <w:p w14:paraId="7BC14A5C" w14:textId="77777777" w:rsidR="00DE62F6" w:rsidRPr="005D6531" w:rsidRDefault="00DE62F6" w:rsidP="00DE62F6">
            <w:pPr>
              <w:pStyle w:val="Brdtext"/>
              <w:ind w:left="0"/>
              <w:rPr>
                <w:highlight w:val="yellow"/>
              </w:rPr>
            </w:pPr>
          </w:p>
        </w:tc>
        <w:tc>
          <w:tcPr>
            <w:tcW w:w="1134" w:type="dxa"/>
          </w:tcPr>
          <w:p w14:paraId="414E997E" w14:textId="77777777" w:rsidR="00DE62F6" w:rsidRPr="005D6531" w:rsidRDefault="00DE62F6" w:rsidP="00DE62F6">
            <w:pPr>
              <w:pStyle w:val="Brdtext"/>
              <w:ind w:left="0"/>
            </w:pPr>
          </w:p>
        </w:tc>
      </w:tr>
      <w:tr w:rsidR="005D6531" w:rsidRPr="005D6531" w14:paraId="6EFD55AC" w14:textId="77777777" w:rsidTr="00A9420C">
        <w:tc>
          <w:tcPr>
            <w:tcW w:w="2405" w:type="dxa"/>
          </w:tcPr>
          <w:p w14:paraId="15B124DC" w14:textId="3DA6D40E" w:rsidR="00DE62F6" w:rsidRPr="005D6531" w:rsidRDefault="00DE62F6" w:rsidP="00DE62F6">
            <w:pPr>
              <w:pStyle w:val="Brdtext"/>
              <w:ind w:left="0"/>
            </w:pPr>
            <w:r w:rsidRPr="005D6531">
              <w:t>320XI320_L2</w:t>
            </w:r>
          </w:p>
        </w:tc>
        <w:tc>
          <w:tcPr>
            <w:tcW w:w="3119" w:type="dxa"/>
          </w:tcPr>
          <w:p w14:paraId="47DFD55A" w14:textId="669943D9" w:rsidR="00DE62F6" w:rsidRPr="005D6531" w:rsidRDefault="00DE62F6" w:rsidP="00DE62F6">
            <w:pPr>
              <w:pStyle w:val="Brdtext"/>
              <w:ind w:left="0"/>
              <w:rPr>
                <w:highlight w:val="yellow"/>
              </w:rPr>
            </w:pPr>
            <w:r w:rsidRPr="005D6531">
              <w:t xml:space="preserve">Toppgastryck≤L2 </w:t>
            </w:r>
          </w:p>
        </w:tc>
        <w:tc>
          <w:tcPr>
            <w:tcW w:w="425" w:type="dxa"/>
          </w:tcPr>
          <w:p w14:paraId="7108B7D5" w14:textId="77777777" w:rsidR="00DE62F6" w:rsidRPr="005D6531" w:rsidRDefault="00DE62F6" w:rsidP="00DE62F6">
            <w:pPr>
              <w:pStyle w:val="Brdtext"/>
              <w:ind w:left="0"/>
              <w:rPr>
                <w:highlight w:val="yellow"/>
              </w:rPr>
            </w:pPr>
          </w:p>
        </w:tc>
        <w:tc>
          <w:tcPr>
            <w:tcW w:w="425" w:type="dxa"/>
          </w:tcPr>
          <w:p w14:paraId="768153EC" w14:textId="44A1049B" w:rsidR="00DE62F6" w:rsidRPr="005D6531" w:rsidRDefault="00DE62F6" w:rsidP="00DE62F6">
            <w:pPr>
              <w:pStyle w:val="Brdtext"/>
              <w:ind w:left="0"/>
              <w:rPr>
                <w:highlight w:val="yellow"/>
              </w:rPr>
            </w:pPr>
            <w:r w:rsidRPr="005D6531">
              <w:t>X</w:t>
            </w:r>
          </w:p>
        </w:tc>
        <w:tc>
          <w:tcPr>
            <w:tcW w:w="425" w:type="dxa"/>
          </w:tcPr>
          <w:p w14:paraId="5A7D7427" w14:textId="77777777" w:rsidR="00DE62F6" w:rsidRPr="005D6531" w:rsidRDefault="00DE62F6" w:rsidP="00DE62F6">
            <w:pPr>
              <w:pStyle w:val="Brdtext"/>
              <w:ind w:left="0"/>
              <w:rPr>
                <w:highlight w:val="yellow"/>
              </w:rPr>
            </w:pPr>
          </w:p>
        </w:tc>
        <w:tc>
          <w:tcPr>
            <w:tcW w:w="1134" w:type="dxa"/>
          </w:tcPr>
          <w:p w14:paraId="19DDD9E8" w14:textId="77777777" w:rsidR="00DE62F6" w:rsidRPr="005D6531" w:rsidRDefault="00DE62F6" w:rsidP="00DE62F6">
            <w:pPr>
              <w:pStyle w:val="Brdtext"/>
              <w:ind w:left="0"/>
            </w:pPr>
          </w:p>
        </w:tc>
      </w:tr>
      <w:tr w:rsidR="005D6531" w:rsidRPr="005D6531" w14:paraId="0354437B" w14:textId="77777777" w:rsidTr="00A9420C">
        <w:tc>
          <w:tcPr>
            <w:tcW w:w="2405" w:type="dxa"/>
          </w:tcPr>
          <w:p w14:paraId="0DCDC81D" w14:textId="29AEAE0F" w:rsidR="00DE62F6" w:rsidRPr="005D6531" w:rsidRDefault="00DE62F6" w:rsidP="00DE62F6">
            <w:pPr>
              <w:pStyle w:val="Brdtext"/>
              <w:ind w:left="0"/>
            </w:pPr>
            <w:r w:rsidRPr="005D6531">
              <w:t>320XI323_H2</w:t>
            </w:r>
          </w:p>
        </w:tc>
        <w:tc>
          <w:tcPr>
            <w:tcW w:w="3119" w:type="dxa"/>
          </w:tcPr>
          <w:p w14:paraId="2A82B67C" w14:textId="6D3C2149" w:rsidR="00DE62F6" w:rsidRPr="005D6531" w:rsidRDefault="00DE62F6" w:rsidP="00DE62F6">
            <w:pPr>
              <w:pStyle w:val="Brdtext"/>
              <w:ind w:left="0"/>
              <w:rPr>
                <w:highlight w:val="yellow"/>
              </w:rPr>
            </w:pPr>
            <w:r w:rsidRPr="005D6531">
              <w:t xml:space="preserve">Temp </w:t>
            </w:r>
            <w:proofErr w:type="spellStart"/>
            <w:r w:rsidRPr="005D6531">
              <w:t>toppgas</w:t>
            </w:r>
            <w:proofErr w:type="spellEnd"/>
          </w:p>
        </w:tc>
        <w:tc>
          <w:tcPr>
            <w:tcW w:w="425" w:type="dxa"/>
          </w:tcPr>
          <w:p w14:paraId="739F847E" w14:textId="77777777" w:rsidR="00DE62F6" w:rsidRPr="005D6531" w:rsidRDefault="00DE62F6" w:rsidP="00DE62F6">
            <w:pPr>
              <w:pStyle w:val="Brdtext"/>
              <w:ind w:left="0"/>
              <w:rPr>
                <w:highlight w:val="yellow"/>
              </w:rPr>
            </w:pPr>
          </w:p>
        </w:tc>
        <w:tc>
          <w:tcPr>
            <w:tcW w:w="425" w:type="dxa"/>
          </w:tcPr>
          <w:p w14:paraId="49AAC09F" w14:textId="703A97CE" w:rsidR="00DE62F6" w:rsidRPr="005D6531" w:rsidRDefault="00DE62F6" w:rsidP="00DE62F6">
            <w:pPr>
              <w:pStyle w:val="Brdtext"/>
              <w:ind w:left="0"/>
              <w:rPr>
                <w:highlight w:val="yellow"/>
              </w:rPr>
            </w:pPr>
            <w:r w:rsidRPr="005D6531">
              <w:t>X</w:t>
            </w:r>
          </w:p>
        </w:tc>
        <w:tc>
          <w:tcPr>
            <w:tcW w:w="425" w:type="dxa"/>
          </w:tcPr>
          <w:p w14:paraId="36AC6E80" w14:textId="77777777" w:rsidR="00DE62F6" w:rsidRPr="005D6531" w:rsidRDefault="00DE62F6" w:rsidP="00DE62F6">
            <w:pPr>
              <w:pStyle w:val="Brdtext"/>
              <w:ind w:left="0"/>
              <w:rPr>
                <w:highlight w:val="yellow"/>
              </w:rPr>
            </w:pPr>
          </w:p>
        </w:tc>
        <w:tc>
          <w:tcPr>
            <w:tcW w:w="1134" w:type="dxa"/>
          </w:tcPr>
          <w:p w14:paraId="1017FD12" w14:textId="77777777" w:rsidR="00DE62F6" w:rsidRPr="005D6531" w:rsidRDefault="00DE62F6" w:rsidP="00DE62F6">
            <w:pPr>
              <w:pStyle w:val="Brdtext"/>
              <w:ind w:left="0"/>
            </w:pPr>
          </w:p>
        </w:tc>
      </w:tr>
      <w:tr w:rsidR="005D6531" w:rsidRPr="005D6531" w14:paraId="52553DA7" w14:textId="77777777" w:rsidTr="00A9420C">
        <w:tc>
          <w:tcPr>
            <w:tcW w:w="2405" w:type="dxa"/>
          </w:tcPr>
          <w:p w14:paraId="2081FA36" w14:textId="69C2C5EC" w:rsidR="00DE62F6" w:rsidRPr="005D6531" w:rsidRDefault="00DE62F6" w:rsidP="00DE62F6">
            <w:pPr>
              <w:pStyle w:val="Brdtext"/>
              <w:ind w:left="0"/>
            </w:pPr>
            <w:r w:rsidRPr="005D6531">
              <w:t>343XI302_L2</w:t>
            </w:r>
          </w:p>
        </w:tc>
        <w:tc>
          <w:tcPr>
            <w:tcW w:w="3119" w:type="dxa"/>
          </w:tcPr>
          <w:p w14:paraId="3568B260" w14:textId="70A84E25" w:rsidR="00DE62F6" w:rsidRPr="005D6531" w:rsidRDefault="00DE62F6" w:rsidP="00F641D5">
            <w:pPr>
              <w:pStyle w:val="Brdtext"/>
              <w:ind w:left="0"/>
            </w:pPr>
            <w:r w:rsidRPr="005D6531">
              <w:t xml:space="preserve">Flöde </w:t>
            </w:r>
            <w:proofErr w:type="spellStart"/>
            <w:r w:rsidRPr="005D6531">
              <w:t>reduktionsgas</w:t>
            </w:r>
            <w:proofErr w:type="spellEnd"/>
            <w:r w:rsidRPr="005D6531">
              <w:t xml:space="preserve"> till PGH≤L2</w:t>
            </w:r>
          </w:p>
        </w:tc>
        <w:tc>
          <w:tcPr>
            <w:tcW w:w="425" w:type="dxa"/>
          </w:tcPr>
          <w:p w14:paraId="0C8FCEAA" w14:textId="77777777" w:rsidR="00DE62F6" w:rsidRPr="005D6531" w:rsidRDefault="00DE62F6" w:rsidP="00DE62F6">
            <w:pPr>
              <w:pStyle w:val="Brdtext"/>
              <w:ind w:left="0"/>
            </w:pPr>
          </w:p>
        </w:tc>
        <w:tc>
          <w:tcPr>
            <w:tcW w:w="425" w:type="dxa"/>
          </w:tcPr>
          <w:p w14:paraId="03F815AB" w14:textId="12DEB073" w:rsidR="00DE62F6" w:rsidRPr="005D6531" w:rsidRDefault="00DE62F6" w:rsidP="00DE62F6">
            <w:pPr>
              <w:pStyle w:val="Brdtext"/>
              <w:ind w:left="0"/>
            </w:pPr>
            <w:r w:rsidRPr="005D6531">
              <w:t>X</w:t>
            </w:r>
          </w:p>
        </w:tc>
        <w:tc>
          <w:tcPr>
            <w:tcW w:w="425" w:type="dxa"/>
          </w:tcPr>
          <w:p w14:paraId="5F6406A7" w14:textId="77777777" w:rsidR="00DE62F6" w:rsidRPr="005D6531" w:rsidRDefault="00DE62F6" w:rsidP="00DE62F6">
            <w:pPr>
              <w:pStyle w:val="Brdtext"/>
              <w:ind w:left="0"/>
            </w:pPr>
          </w:p>
        </w:tc>
        <w:tc>
          <w:tcPr>
            <w:tcW w:w="1134" w:type="dxa"/>
          </w:tcPr>
          <w:p w14:paraId="1B602417" w14:textId="77777777" w:rsidR="00DE62F6" w:rsidRPr="005D6531" w:rsidRDefault="00DE62F6" w:rsidP="00DE62F6">
            <w:pPr>
              <w:pStyle w:val="Brdtext"/>
              <w:ind w:left="0"/>
            </w:pPr>
          </w:p>
        </w:tc>
      </w:tr>
      <w:tr w:rsidR="005D6531" w:rsidRPr="005D6531" w14:paraId="17C410E8" w14:textId="77777777" w:rsidTr="00A9420C">
        <w:tc>
          <w:tcPr>
            <w:tcW w:w="2405" w:type="dxa"/>
          </w:tcPr>
          <w:p w14:paraId="7BC3537E" w14:textId="16D58550" w:rsidR="00DE62F6" w:rsidRPr="005D6531" w:rsidRDefault="00AC4708" w:rsidP="00DE62F6">
            <w:pPr>
              <w:pStyle w:val="Brdtext"/>
              <w:ind w:left="0"/>
            </w:pPr>
            <w:r w:rsidRPr="005D6531">
              <w:t>251XI313_L2</w:t>
            </w:r>
          </w:p>
        </w:tc>
        <w:tc>
          <w:tcPr>
            <w:tcW w:w="3119" w:type="dxa"/>
          </w:tcPr>
          <w:p w14:paraId="0F66FB6B" w14:textId="1ABE6CB0" w:rsidR="00DE62F6" w:rsidRPr="005D6531" w:rsidRDefault="00AC4708" w:rsidP="00DE62F6">
            <w:pPr>
              <w:pStyle w:val="Brdtext"/>
              <w:ind w:left="0"/>
            </w:pPr>
            <w:proofErr w:type="spellStart"/>
            <w:r w:rsidRPr="005D6531">
              <w:t>Difftryck</w:t>
            </w:r>
            <w:proofErr w:type="spellEnd"/>
            <w:r w:rsidRPr="005D6531">
              <w:t xml:space="preserve"> O2-Transferline</w:t>
            </w:r>
          </w:p>
        </w:tc>
        <w:tc>
          <w:tcPr>
            <w:tcW w:w="425" w:type="dxa"/>
          </w:tcPr>
          <w:p w14:paraId="7CC7E80C" w14:textId="77777777" w:rsidR="00DE62F6" w:rsidRPr="005D6531" w:rsidRDefault="00DE62F6" w:rsidP="00DE62F6">
            <w:pPr>
              <w:pStyle w:val="Brdtext"/>
              <w:ind w:left="0"/>
            </w:pPr>
          </w:p>
        </w:tc>
        <w:tc>
          <w:tcPr>
            <w:tcW w:w="425" w:type="dxa"/>
          </w:tcPr>
          <w:p w14:paraId="1C1E0CB2" w14:textId="0423F3F0" w:rsidR="00DE62F6" w:rsidRPr="005D6531" w:rsidRDefault="00DE62F6" w:rsidP="00DE62F6">
            <w:pPr>
              <w:pStyle w:val="Brdtext"/>
              <w:ind w:left="0"/>
            </w:pPr>
            <w:r w:rsidRPr="005D6531">
              <w:t>X</w:t>
            </w:r>
          </w:p>
        </w:tc>
        <w:tc>
          <w:tcPr>
            <w:tcW w:w="425" w:type="dxa"/>
          </w:tcPr>
          <w:p w14:paraId="47D9D7B7" w14:textId="77777777" w:rsidR="00DE62F6" w:rsidRPr="005D6531" w:rsidRDefault="00DE62F6" w:rsidP="00DE62F6">
            <w:pPr>
              <w:pStyle w:val="Brdtext"/>
              <w:ind w:left="0"/>
              <w:rPr>
                <w:strike/>
              </w:rPr>
            </w:pPr>
          </w:p>
        </w:tc>
        <w:tc>
          <w:tcPr>
            <w:tcW w:w="1134" w:type="dxa"/>
          </w:tcPr>
          <w:p w14:paraId="0B355329" w14:textId="2C8F491D" w:rsidR="00DE62F6" w:rsidRPr="005D6531" w:rsidRDefault="00DE62F6" w:rsidP="00DE62F6">
            <w:pPr>
              <w:pStyle w:val="Brdtext"/>
              <w:ind w:left="0"/>
            </w:pPr>
          </w:p>
        </w:tc>
      </w:tr>
      <w:tr w:rsidR="005D6531" w:rsidRPr="005D6531" w14:paraId="4D468D38" w14:textId="77777777" w:rsidTr="00A9420C">
        <w:tc>
          <w:tcPr>
            <w:tcW w:w="2405" w:type="dxa"/>
          </w:tcPr>
          <w:p w14:paraId="11674E89" w14:textId="60FF233B" w:rsidR="00DE62F6" w:rsidRPr="005D6531" w:rsidRDefault="00DE62F6" w:rsidP="00DE62F6">
            <w:pPr>
              <w:pStyle w:val="Brdtext"/>
              <w:ind w:left="0"/>
            </w:pPr>
            <w:r w:rsidRPr="005D6531">
              <w:t>344PZ321_L2</w:t>
            </w:r>
          </w:p>
        </w:tc>
        <w:tc>
          <w:tcPr>
            <w:tcW w:w="3119" w:type="dxa"/>
          </w:tcPr>
          <w:p w14:paraId="433C96F1" w14:textId="36F77649" w:rsidR="00DE62F6" w:rsidRPr="005D6531" w:rsidRDefault="00DE62F6" w:rsidP="00DE62F6">
            <w:pPr>
              <w:pStyle w:val="Brdtext"/>
              <w:ind w:left="0"/>
            </w:pPr>
            <w:r w:rsidRPr="005D6531">
              <w:t xml:space="preserve">Gastryck </w:t>
            </w:r>
            <w:proofErr w:type="spellStart"/>
            <w:r w:rsidRPr="005D6531">
              <w:t>transferline</w:t>
            </w:r>
            <w:proofErr w:type="spellEnd"/>
          </w:p>
        </w:tc>
        <w:tc>
          <w:tcPr>
            <w:tcW w:w="425" w:type="dxa"/>
          </w:tcPr>
          <w:p w14:paraId="067765BC" w14:textId="77777777" w:rsidR="00DE62F6" w:rsidRPr="005D6531" w:rsidRDefault="00DE62F6" w:rsidP="00DE62F6">
            <w:pPr>
              <w:pStyle w:val="Brdtext"/>
              <w:ind w:left="0"/>
            </w:pPr>
          </w:p>
        </w:tc>
        <w:tc>
          <w:tcPr>
            <w:tcW w:w="425" w:type="dxa"/>
          </w:tcPr>
          <w:p w14:paraId="2D868A08" w14:textId="7251EE97" w:rsidR="00DE62F6" w:rsidRPr="005D6531" w:rsidRDefault="00DE62F6" w:rsidP="00DE62F6">
            <w:pPr>
              <w:pStyle w:val="Brdtext"/>
              <w:ind w:left="0"/>
            </w:pPr>
            <w:r w:rsidRPr="005D6531">
              <w:t>X</w:t>
            </w:r>
          </w:p>
        </w:tc>
        <w:tc>
          <w:tcPr>
            <w:tcW w:w="425" w:type="dxa"/>
          </w:tcPr>
          <w:p w14:paraId="1D6A193E" w14:textId="77777777" w:rsidR="00DE62F6" w:rsidRPr="005D6531" w:rsidRDefault="00DE62F6" w:rsidP="00DE62F6">
            <w:pPr>
              <w:pStyle w:val="Brdtext"/>
              <w:ind w:left="0"/>
            </w:pPr>
          </w:p>
        </w:tc>
        <w:tc>
          <w:tcPr>
            <w:tcW w:w="1134" w:type="dxa"/>
          </w:tcPr>
          <w:p w14:paraId="0A572C2E" w14:textId="77777777" w:rsidR="00DE62F6" w:rsidRPr="005D6531" w:rsidRDefault="00DE62F6" w:rsidP="00DE62F6">
            <w:pPr>
              <w:pStyle w:val="Brdtext"/>
              <w:ind w:left="0"/>
            </w:pPr>
          </w:p>
        </w:tc>
      </w:tr>
      <w:tr w:rsidR="005D6531" w:rsidRPr="005D6531" w14:paraId="651FC937" w14:textId="77777777" w:rsidTr="00A9420C">
        <w:tc>
          <w:tcPr>
            <w:tcW w:w="2405" w:type="dxa"/>
          </w:tcPr>
          <w:p w14:paraId="51C637B6" w14:textId="1A1BC860" w:rsidR="00DE62F6" w:rsidRPr="005D6531" w:rsidRDefault="00725E8B" w:rsidP="00DE62F6">
            <w:pPr>
              <w:pStyle w:val="Brdtext"/>
              <w:ind w:left="0"/>
            </w:pPr>
            <w:r w:rsidRPr="005D6531">
              <w:t>251XI312</w:t>
            </w:r>
            <w:r w:rsidR="00DE62F6" w:rsidRPr="005D6531">
              <w:t>_L2</w:t>
            </w:r>
          </w:p>
        </w:tc>
        <w:tc>
          <w:tcPr>
            <w:tcW w:w="3119" w:type="dxa"/>
          </w:tcPr>
          <w:p w14:paraId="3C5423CC" w14:textId="0158A7A4" w:rsidR="00DE62F6" w:rsidRPr="005D6531" w:rsidRDefault="00DE62F6" w:rsidP="00E34AA5">
            <w:pPr>
              <w:pStyle w:val="Brdtext"/>
              <w:ind w:left="0"/>
            </w:pPr>
            <w:r w:rsidRPr="005D6531">
              <w:t xml:space="preserve">Tryck </w:t>
            </w:r>
            <w:r w:rsidR="00E34AA5" w:rsidRPr="005D6531">
              <w:t>syrgas</w:t>
            </w:r>
          </w:p>
        </w:tc>
        <w:tc>
          <w:tcPr>
            <w:tcW w:w="425" w:type="dxa"/>
          </w:tcPr>
          <w:p w14:paraId="02EE2B6B" w14:textId="77777777" w:rsidR="00DE62F6" w:rsidRPr="005D6531" w:rsidRDefault="00DE62F6" w:rsidP="00DE62F6">
            <w:pPr>
              <w:pStyle w:val="Brdtext"/>
              <w:ind w:left="0"/>
            </w:pPr>
          </w:p>
        </w:tc>
        <w:tc>
          <w:tcPr>
            <w:tcW w:w="425" w:type="dxa"/>
          </w:tcPr>
          <w:p w14:paraId="06046757" w14:textId="4C3AFDBB" w:rsidR="00DE62F6" w:rsidRPr="005D6531" w:rsidRDefault="00DE62F6" w:rsidP="00DE62F6">
            <w:pPr>
              <w:pStyle w:val="Brdtext"/>
              <w:ind w:left="0"/>
            </w:pPr>
            <w:r w:rsidRPr="005D6531">
              <w:t>X</w:t>
            </w:r>
          </w:p>
        </w:tc>
        <w:tc>
          <w:tcPr>
            <w:tcW w:w="425" w:type="dxa"/>
          </w:tcPr>
          <w:p w14:paraId="71FD2250" w14:textId="77777777" w:rsidR="00DE62F6" w:rsidRPr="005D6531" w:rsidRDefault="00DE62F6" w:rsidP="00DE62F6">
            <w:pPr>
              <w:pStyle w:val="Brdtext"/>
              <w:ind w:left="0"/>
            </w:pPr>
          </w:p>
        </w:tc>
        <w:tc>
          <w:tcPr>
            <w:tcW w:w="1134" w:type="dxa"/>
          </w:tcPr>
          <w:p w14:paraId="171A4041" w14:textId="77777777" w:rsidR="00DE62F6" w:rsidRPr="005D6531" w:rsidRDefault="00DE62F6" w:rsidP="00DE62F6">
            <w:pPr>
              <w:pStyle w:val="Brdtext"/>
              <w:ind w:left="0"/>
            </w:pPr>
          </w:p>
        </w:tc>
      </w:tr>
      <w:tr w:rsidR="005D6531" w:rsidRPr="005D6531" w14:paraId="7B497DEE" w14:textId="77777777" w:rsidTr="00A9420C">
        <w:tc>
          <w:tcPr>
            <w:tcW w:w="2405" w:type="dxa"/>
          </w:tcPr>
          <w:p w14:paraId="61E90BA0" w14:textId="4A0EAF9D" w:rsidR="00DE62F6" w:rsidRPr="005D6531" w:rsidRDefault="00DE62F6" w:rsidP="00DE62F6">
            <w:pPr>
              <w:pStyle w:val="Brdtext"/>
              <w:ind w:left="0"/>
            </w:pPr>
            <w:r w:rsidRPr="005D6531">
              <w:t>251XI554_L2</w:t>
            </w:r>
          </w:p>
        </w:tc>
        <w:tc>
          <w:tcPr>
            <w:tcW w:w="3119" w:type="dxa"/>
          </w:tcPr>
          <w:p w14:paraId="446FEF96" w14:textId="654DE43D" w:rsidR="00DE62F6" w:rsidRPr="005D6531" w:rsidRDefault="00DE62F6" w:rsidP="00E34AA5">
            <w:pPr>
              <w:pStyle w:val="Brdtext"/>
              <w:ind w:left="0"/>
            </w:pPr>
            <w:r w:rsidRPr="005D6531">
              <w:t xml:space="preserve">Flöde </w:t>
            </w:r>
            <w:r w:rsidR="00E34AA5" w:rsidRPr="005D6531">
              <w:t>syrgas</w:t>
            </w:r>
            <w:r w:rsidR="000542DD" w:rsidRPr="005D6531">
              <w:t xml:space="preserve"> (Not1)</w:t>
            </w:r>
          </w:p>
        </w:tc>
        <w:tc>
          <w:tcPr>
            <w:tcW w:w="425" w:type="dxa"/>
          </w:tcPr>
          <w:p w14:paraId="15472E01" w14:textId="77777777" w:rsidR="00DE62F6" w:rsidRPr="005D6531" w:rsidRDefault="00DE62F6" w:rsidP="00DE62F6">
            <w:pPr>
              <w:pStyle w:val="Brdtext"/>
              <w:ind w:left="0"/>
            </w:pPr>
          </w:p>
        </w:tc>
        <w:tc>
          <w:tcPr>
            <w:tcW w:w="425" w:type="dxa"/>
          </w:tcPr>
          <w:p w14:paraId="66BC8E0A" w14:textId="0E24D7E9" w:rsidR="00DE62F6" w:rsidRPr="005D6531" w:rsidRDefault="00DE62F6" w:rsidP="00DE62F6">
            <w:pPr>
              <w:pStyle w:val="Brdtext"/>
              <w:ind w:left="0"/>
            </w:pPr>
            <w:r w:rsidRPr="005D6531">
              <w:t>X</w:t>
            </w:r>
          </w:p>
        </w:tc>
        <w:tc>
          <w:tcPr>
            <w:tcW w:w="425" w:type="dxa"/>
          </w:tcPr>
          <w:p w14:paraId="6AA1FFE1" w14:textId="77777777" w:rsidR="00DE62F6" w:rsidRPr="005D6531" w:rsidRDefault="00DE62F6" w:rsidP="00DE62F6">
            <w:pPr>
              <w:pStyle w:val="Brdtext"/>
              <w:ind w:left="0"/>
            </w:pPr>
          </w:p>
        </w:tc>
        <w:tc>
          <w:tcPr>
            <w:tcW w:w="1134" w:type="dxa"/>
          </w:tcPr>
          <w:p w14:paraId="63E24A4E" w14:textId="15113200" w:rsidR="00DE62F6" w:rsidRPr="005D6531" w:rsidRDefault="000542DD" w:rsidP="00DE62F6">
            <w:pPr>
              <w:pStyle w:val="Brdtext"/>
              <w:ind w:left="0"/>
            </w:pPr>
            <w:r w:rsidRPr="005D6531">
              <w:t>10 s</w:t>
            </w:r>
          </w:p>
        </w:tc>
      </w:tr>
      <w:tr w:rsidR="005D6531" w:rsidRPr="005D6531" w14:paraId="77A6D169" w14:textId="77777777" w:rsidTr="00A9420C">
        <w:tc>
          <w:tcPr>
            <w:tcW w:w="2405" w:type="dxa"/>
          </w:tcPr>
          <w:p w14:paraId="53E3A8B1" w14:textId="57B9909B" w:rsidR="00DE62F6" w:rsidRPr="005D6531" w:rsidRDefault="00DE62F6" w:rsidP="002D76F7">
            <w:pPr>
              <w:pStyle w:val="Brdtext"/>
              <w:ind w:left="0"/>
            </w:pPr>
            <w:r w:rsidRPr="005D6531">
              <w:t>253</w:t>
            </w:r>
            <w:r w:rsidR="002D76F7" w:rsidRPr="005D6531">
              <w:t>XI363</w:t>
            </w:r>
            <w:r w:rsidRPr="005D6531">
              <w:t>_L2</w:t>
            </w:r>
          </w:p>
        </w:tc>
        <w:tc>
          <w:tcPr>
            <w:tcW w:w="3119" w:type="dxa"/>
          </w:tcPr>
          <w:p w14:paraId="5FCB6345" w14:textId="79FDF1D7" w:rsidR="00DE62F6" w:rsidRPr="005D6531" w:rsidRDefault="00DE62F6" w:rsidP="00EB08C5">
            <w:pPr>
              <w:pStyle w:val="Brdtext"/>
              <w:ind w:left="0"/>
            </w:pPr>
            <w:r w:rsidRPr="005D6531">
              <w:t xml:space="preserve">Tryck </w:t>
            </w:r>
            <w:r w:rsidR="00EB08C5" w:rsidRPr="005D6531">
              <w:t>O2 lägre än N2</w:t>
            </w:r>
          </w:p>
        </w:tc>
        <w:tc>
          <w:tcPr>
            <w:tcW w:w="425" w:type="dxa"/>
          </w:tcPr>
          <w:p w14:paraId="18AC2729" w14:textId="77777777" w:rsidR="00DE62F6" w:rsidRPr="005D6531" w:rsidRDefault="00DE62F6" w:rsidP="00DE62F6">
            <w:pPr>
              <w:pStyle w:val="Brdtext"/>
              <w:ind w:left="0"/>
            </w:pPr>
          </w:p>
        </w:tc>
        <w:tc>
          <w:tcPr>
            <w:tcW w:w="425" w:type="dxa"/>
          </w:tcPr>
          <w:p w14:paraId="1F670240" w14:textId="367BCB7B" w:rsidR="00DE62F6" w:rsidRPr="005D6531" w:rsidRDefault="00DE62F6" w:rsidP="00DE62F6">
            <w:pPr>
              <w:pStyle w:val="Brdtext"/>
              <w:ind w:left="0"/>
            </w:pPr>
            <w:r w:rsidRPr="005D6531">
              <w:t>X</w:t>
            </w:r>
          </w:p>
        </w:tc>
        <w:tc>
          <w:tcPr>
            <w:tcW w:w="425" w:type="dxa"/>
          </w:tcPr>
          <w:p w14:paraId="4DCE071F" w14:textId="77777777" w:rsidR="00DE62F6" w:rsidRPr="005D6531" w:rsidRDefault="00DE62F6" w:rsidP="00DE62F6">
            <w:pPr>
              <w:pStyle w:val="Brdtext"/>
              <w:ind w:left="0"/>
            </w:pPr>
          </w:p>
        </w:tc>
        <w:tc>
          <w:tcPr>
            <w:tcW w:w="1134" w:type="dxa"/>
          </w:tcPr>
          <w:p w14:paraId="73F4211A" w14:textId="77777777" w:rsidR="00DE62F6" w:rsidRPr="005D6531" w:rsidRDefault="00DE62F6" w:rsidP="00DE62F6">
            <w:pPr>
              <w:pStyle w:val="Brdtext"/>
              <w:ind w:left="0"/>
            </w:pPr>
          </w:p>
        </w:tc>
      </w:tr>
      <w:tr w:rsidR="005D6531" w:rsidRPr="005D6531" w14:paraId="2D7E7D00" w14:textId="77777777" w:rsidTr="00A9420C">
        <w:tc>
          <w:tcPr>
            <w:tcW w:w="2405" w:type="dxa"/>
          </w:tcPr>
          <w:p w14:paraId="0179F70F" w14:textId="22C3970B" w:rsidR="00DE62F6" w:rsidRPr="005D6531" w:rsidRDefault="00725E8B" w:rsidP="00DE62F6">
            <w:pPr>
              <w:pStyle w:val="Brdtext"/>
              <w:ind w:left="0"/>
            </w:pPr>
            <w:r w:rsidRPr="005D6531">
              <w:t>344XI316</w:t>
            </w:r>
            <w:r w:rsidR="00DE62F6" w:rsidRPr="005D6531">
              <w:t>_H2</w:t>
            </w:r>
          </w:p>
        </w:tc>
        <w:tc>
          <w:tcPr>
            <w:tcW w:w="3119" w:type="dxa"/>
          </w:tcPr>
          <w:p w14:paraId="3F07AEF9" w14:textId="1DCBA1A8" w:rsidR="00DE62F6" w:rsidRPr="005D6531" w:rsidRDefault="00DE62F6" w:rsidP="00DF6664">
            <w:pPr>
              <w:pStyle w:val="Brdtext"/>
              <w:ind w:left="0"/>
            </w:pPr>
            <w:proofErr w:type="spellStart"/>
            <w:r w:rsidRPr="005D6531">
              <w:t>Gastemp</w:t>
            </w:r>
            <w:proofErr w:type="spellEnd"/>
            <w:r w:rsidRPr="005D6531">
              <w:t xml:space="preserve"> </w:t>
            </w:r>
            <w:proofErr w:type="spellStart"/>
            <w:r w:rsidRPr="005D6531">
              <w:t>transferline</w:t>
            </w:r>
            <w:proofErr w:type="spellEnd"/>
            <w:r w:rsidRPr="005D6531">
              <w:t xml:space="preserve"> </w:t>
            </w:r>
          </w:p>
        </w:tc>
        <w:tc>
          <w:tcPr>
            <w:tcW w:w="425" w:type="dxa"/>
          </w:tcPr>
          <w:p w14:paraId="24D06CF6" w14:textId="77777777" w:rsidR="00DE62F6" w:rsidRPr="005D6531" w:rsidRDefault="00DE62F6" w:rsidP="00DE62F6">
            <w:pPr>
              <w:pStyle w:val="Brdtext"/>
              <w:ind w:left="0"/>
            </w:pPr>
          </w:p>
        </w:tc>
        <w:tc>
          <w:tcPr>
            <w:tcW w:w="425" w:type="dxa"/>
          </w:tcPr>
          <w:p w14:paraId="6AF0EAE3" w14:textId="4639EC40" w:rsidR="00DE62F6" w:rsidRPr="005D6531" w:rsidRDefault="00DE62F6" w:rsidP="00DE62F6">
            <w:pPr>
              <w:pStyle w:val="Brdtext"/>
              <w:ind w:left="0"/>
            </w:pPr>
            <w:r w:rsidRPr="005D6531">
              <w:t>X</w:t>
            </w:r>
          </w:p>
        </w:tc>
        <w:tc>
          <w:tcPr>
            <w:tcW w:w="425" w:type="dxa"/>
          </w:tcPr>
          <w:p w14:paraId="376FF848" w14:textId="77777777" w:rsidR="00DE62F6" w:rsidRPr="005D6531" w:rsidRDefault="00DE62F6" w:rsidP="00DE62F6">
            <w:pPr>
              <w:pStyle w:val="Brdtext"/>
              <w:ind w:left="0"/>
            </w:pPr>
          </w:p>
        </w:tc>
        <w:tc>
          <w:tcPr>
            <w:tcW w:w="1134" w:type="dxa"/>
          </w:tcPr>
          <w:p w14:paraId="5D94B8B2" w14:textId="77777777" w:rsidR="00DE62F6" w:rsidRPr="005D6531" w:rsidRDefault="00DE62F6" w:rsidP="00DE62F6">
            <w:pPr>
              <w:pStyle w:val="Brdtext"/>
              <w:ind w:left="0"/>
            </w:pPr>
          </w:p>
        </w:tc>
      </w:tr>
      <w:tr w:rsidR="005D6531" w:rsidRPr="005D6531" w14:paraId="16D92AAE" w14:textId="77777777" w:rsidTr="00A9420C">
        <w:tc>
          <w:tcPr>
            <w:tcW w:w="2405" w:type="dxa"/>
          </w:tcPr>
          <w:p w14:paraId="1F187452" w14:textId="6F2CCE5F" w:rsidR="00DE62F6" w:rsidRPr="005D6531" w:rsidRDefault="00725E8B" w:rsidP="00DE62F6">
            <w:pPr>
              <w:pStyle w:val="Brdtext"/>
              <w:ind w:left="0"/>
            </w:pPr>
            <w:r w:rsidRPr="005D6531">
              <w:t>344XI316</w:t>
            </w:r>
            <w:r w:rsidR="00DE62F6" w:rsidRPr="005D6531">
              <w:t>_L2</w:t>
            </w:r>
          </w:p>
        </w:tc>
        <w:tc>
          <w:tcPr>
            <w:tcW w:w="3119" w:type="dxa"/>
          </w:tcPr>
          <w:p w14:paraId="08332E4E" w14:textId="280572B7" w:rsidR="00DE62F6" w:rsidRPr="005D6531" w:rsidRDefault="00DE62F6" w:rsidP="00DF6664">
            <w:pPr>
              <w:pStyle w:val="Brdtext"/>
              <w:ind w:left="0"/>
            </w:pPr>
            <w:proofErr w:type="spellStart"/>
            <w:r w:rsidRPr="005D6531">
              <w:t>Gastemp</w:t>
            </w:r>
            <w:proofErr w:type="spellEnd"/>
            <w:r w:rsidRPr="005D6531">
              <w:t xml:space="preserve"> </w:t>
            </w:r>
            <w:proofErr w:type="spellStart"/>
            <w:r w:rsidRPr="005D6531">
              <w:t>transferline</w:t>
            </w:r>
            <w:proofErr w:type="spellEnd"/>
            <w:r w:rsidRPr="005D6531">
              <w:t xml:space="preserve"> </w:t>
            </w:r>
          </w:p>
        </w:tc>
        <w:tc>
          <w:tcPr>
            <w:tcW w:w="425" w:type="dxa"/>
          </w:tcPr>
          <w:p w14:paraId="2E8428E0" w14:textId="77777777" w:rsidR="00DE62F6" w:rsidRPr="005D6531" w:rsidRDefault="00DE62F6" w:rsidP="00DE62F6">
            <w:pPr>
              <w:pStyle w:val="Brdtext"/>
              <w:ind w:left="0"/>
            </w:pPr>
          </w:p>
        </w:tc>
        <w:tc>
          <w:tcPr>
            <w:tcW w:w="425" w:type="dxa"/>
          </w:tcPr>
          <w:p w14:paraId="1F20D83E" w14:textId="3729206D" w:rsidR="00DE62F6" w:rsidRPr="005D6531" w:rsidRDefault="00DE62F6" w:rsidP="00DE62F6">
            <w:pPr>
              <w:pStyle w:val="Brdtext"/>
              <w:ind w:left="0"/>
            </w:pPr>
            <w:r w:rsidRPr="005D6531">
              <w:t>X</w:t>
            </w:r>
          </w:p>
        </w:tc>
        <w:tc>
          <w:tcPr>
            <w:tcW w:w="425" w:type="dxa"/>
          </w:tcPr>
          <w:p w14:paraId="4A148536" w14:textId="77777777" w:rsidR="00DE62F6" w:rsidRPr="005D6531" w:rsidRDefault="00DE62F6" w:rsidP="00DE62F6">
            <w:pPr>
              <w:pStyle w:val="Brdtext"/>
              <w:ind w:left="0"/>
            </w:pPr>
          </w:p>
        </w:tc>
        <w:tc>
          <w:tcPr>
            <w:tcW w:w="1134" w:type="dxa"/>
          </w:tcPr>
          <w:p w14:paraId="1047356C" w14:textId="77777777" w:rsidR="00DE62F6" w:rsidRPr="005D6531" w:rsidRDefault="00DE62F6" w:rsidP="00DE62F6">
            <w:pPr>
              <w:pStyle w:val="Brdtext"/>
              <w:ind w:left="0"/>
            </w:pPr>
          </w:p>
        </w:tc>
      </w:tr>
      <w:tr w:rsidR="005D6531" w:rsidRPr="005D6531" w14:paraId="12DCDF5C" w14:textId="77777777" w:rsidTr="00A9420C">
        <w:tc>
          <w:tcPr>
            <w:tcW w:w="2405" w:type="dxa"/>
          </w:tcPr>
          <w:p w14:paraId="309DBF30" w14:textId="79B4159B" w:rsidR="00F83B92" w:rsidRPr="005D6531" w:rsidRDefault="00F83B92" w:rsidP="00DE62F6">
            <w:pPr>
              <w:pStyle w:val="Brdtext"/>
              <w:ind w:left="0"/>
            </w:pPr>
            <w:bookmarkStart w:id="24" w:name="_Hlk31069274"/>
            <w:r w:rsidRPr="005D6531">
              <w:t>344XI326_H2</w:t>
            </w:r>
          </w:p>
        </w:tc>
        <w:tc>
          <w:tcPr>
            <w:tcW w:w="3119" w:type="dxa"/>
          </w:tcPr>
          <w:p w14:paraId="2EBC6C2E" w14:textId="3BBF9D70" w:rsidR="00F83B92" w:rsidRPr="005D6531" w:rsidRDefault="00F83B92" w:rsidP="00DF6664">
            <w:pPr>
              <w:pStyle w:val="Brdtext"/>
              <w:ind w:left="0"/>
            </w:pPr>
            <w:proofErr w:type="spellStart"/>
            <w:r w:rsidRPr="005D6531">
              <w:t>Gastemp</w:t>
            </w:r>
            <w:proofErr w:type="spellEnd"/>
            <w:r w:rsidRPr="005D6531">
              <w:t xml:space="preserve"> </w:t>
            </w:r>
            <w:r w:rsidR="003A7DE7" w:rsidRPr="005D6531">
              <w:t xml:space="preserve">ringtrumma &gt; H2 </w:t>
            </w:r>
          </w:p>
        </w:tc>
        <w:tc>
          <w:tcPr>
            <w:tcW w:w="425" w:type="dxa"/>
          </w:tcPr>
          <w:p w14:paraId="0D8EEF17" w14:textId="77777777" w:rsidR="00F83B92" w:rsidRPr="005D6531" w:rsidRDefault="00F83B92" w:rsidP="00DE62F6">
            <w:pPr>
              <w:pStyle w:val="Brdtext"/>
              <w:ind w:left="0"/>
            </w:pPr>
          </w:p>
        </w:tc>
        <w:tc>
          <w:tcPr>
            <w:tcW w:w="425" w:type="dxa"/>
          </w:tcPr>
          <w:p w14:paraId="3F76F8AF" w14:textId="4107AA71" w:rsidR="00F83B92" w:rsidRPr="005D6531" w:rsidRDefault="003A7DE7" w:rsidP="00DE62F6">
            <w:pPr>
              <w:pStyle w:val="Brdtext"/>
              <w:ind w:left="0"/>
            </w:pPr>
            <w:r w:rsidRPr="005D6531">
              <w:t>X</w:t>
            </w:r>
          </w:p>
        </w:tc>
        <w:tc>
          <w:tcPr>
            <w:tcW w:w="425" w:type="dxa"/>
          </w:tcPr>
          <w:p w14:paraId="522F154F" w14:textId="77777777" w:rsidR="00F83B92" w:rsidRPr="005D6531" w:rsidRDefault="00F83B92" w:rsidP="00DE62F6">
            <w:pPr>
              <w:pStyle w:val="Brdtext"/>
              <w:ind w:left="0"/>
            </w:pPr>
          </w:p>
        </w:tc>
        <w:tc>
          <w:tcPr>
            <w:tcW w:w="1134" w:type="dxa"/>
          </w:tcPr>
          <w:p w14:paraId="73515954" w14:textId="77777777" w:rsidR="00F83B92" w:rsidRPr="005D6531" w:rsidRDefault="00F83B92" w:rsidP="00DE62F6">
            <w:pPr>
              <w:pStyle w:val="Brdtext"/>
              <w:ind w:left="0"/>
            </w:pPr>
          </w:p>
        </w:tc>
      </w:tr>
      <w:bookmarkEnd w:id="24"/>
      <w:tr w:rsidR="005D6531" w:rsidRPr="005D6531" w14:paraId="49FCD8AC" w14:textId="77777777" w:rsidTr="00A9420C">
        <w:tc>
          <w:tcPr>
            <w:tcW w:w="2405" w:type="dxa"/>
          </w:tcPr>
          <w:p w14:paraId="36938217" w14:textId="6E2CE102" w:rsidR="00DE62F6" w:rsidRPr="005D6531" w:rsidRDefault="00725E8B" w:rsidP="00DE62F6">
            <w:pPr>
              <w:pStyle w:val="Brdtext"/>
              <w:ind w:left="0"/>
            </w:pPr>
            <w:r w:rsidRPr="005D6531">
              <w:t>344XI303</w:t>
            </w:r>
            <w:r w:rsidR="00DE62F6" w:rsidRPr="005D6531">
              <w:t>_H2</w:t>
            </w:r>
          </w:p>
        </w:tc>
        <w:tc>
          <w:tcPr>
            <w:tcW w:w="3119" w:type="dxa"/>
          </w:tcPr>
          <w:p w14:paraId="53F26EAB" w14:textId="740E914C" w:rsidR="00DE62F6" w:rsidRPr="005D6531" w:rsidRDefault="00DE62F6" w:rsidP="00DF6664">
            <w:pPr>
              <w:pStyle w:val="Brdtext"/>
              <w:ind w:left="0"/>
            </w:pPr>
            <w:r w:rsidRPr="005D6531">
              <w:t xml:space="preserve">Temperatur konvektionsdel </w:t>
            </w:r>
          </w:p>
        </w:tc>
        <w:tc>
          <w:tcPr>
            <w:tcW w:w="425" w:type="dxa"/>
          </w:tcPr>
          <w:p w14:paraId="168C6672" w14:textId="77777777" w:rsidR="00DE62F6" w:rsidRPr="005D6531" w:rsidRDefault="00DE62F6" w:rsidP="00DE62F6">
            <w:pPr>
              <w:pStyle w:val="Brdtext"/>
              <w:ind w:left="0"/>
            </w:pPr>
          </w:p>
        </w:tc>
        <w:tc>
          <w:tcPr>
            <w:tcW w:w="425" w:type="dxa"/>
          </w:tcPr>
          <w:p w14:paraId="2342F277" w14:textId="3FCDD2E2" w:rsidR="00DE62F6" w:rsidRPr="005D6531" w:rsidRDefault="00DE62F6" w:rsidP="00DE62F6">
            <w:pPr>
              <w:pStyle w:val="Brdtext"/>
              <w:ind w:left="0"/>
            </w:pPr>
            <w:r w:rsidRPr="005D6531">
              <w:t>X</w:t>
            </w:r>
          </w:p>
        </w:tc>
        <w:tc>
          <w:tcPr>
            <w:tcW w:w="425" w:type="dxa"/>
          </w:tcPr>
          <w:p w14:paraId="5A5C8AE8" w14:textId="77777777" w:rsidR="00DE62F6" w:rsidRPr="005D6531" w:rsidRDefault="00DE62F6" w:rsidP="00DE62F6">
            <w:pPr>
              <w:pStyle w:val="Brdtext"/>
              <w:ind w:left="0"/>
            </w:pPr>
          </w:p>
        </w:tc>
        <w:tc>
          <w:tcPr>
            <w:tcW w:w="1134" w:type="dxa"/>
          </w:tcPr>
          <w:p w14:paraId="2B49D1A8" w14:textId="77777777" w:rsidR="00DE62F6" w:rsidRPr="005D6531" w:rsidRDefault="00DE62F6" w:rsidP="00DE62F6">
            <w:pPr>
              <w:pStyle w:val="Brdtext"/>
              <w:ind w:left="0"/>
            </w:pPr>
          </w:p>
        </w:tc>
      </w:tr>
      <w:tr w:rsidR="005D6531" w:rsidRPr="005D6531" w14:paraId="50C7FDC8" w14:textId="77777777" w:rsidTr="00A9420C">
        <w:tc>
          <w:tcPr>
            <w:tcW w:w="2405" w:type="dxa"/>
          </w:tcPr>
          <w:p w14:paraId="65048399" w14:textId="399D7653" w:rsidR="00DE62F6" w:rsidRPr="005D6531" w:rsidRDefault="00725E8B" w:rsidP="00DE62F6">
            <w:pPr>
              <w:pStyle w:val="Brdtext"/>
              <w:ind w:left="0"/>
            </w:pPr>
            <w:r w:rsidRPr="005D6531">
              <w:t>344XI310</w:t>
            </w:r>
            <w:r w:rsidR="00DE62F6" w:rsidRPr="005D6531">
              <w:t>_H2</w:t>
            </w:r>
          </w:p>
        </w:tc>
        <w:tc>
          <w:tcPr>
            <w:tcW w:w="3119" w:type="dxa"/>
          </w:tcPr>
          <w:p w14:paraId="793962EA" w14:textId="6DE90100" w:rsidR="00DE62F6" w:rsidRPr="005D6531" w:rsidRDefault="00DE62F6" w:rsidP="00DF6664">
            <w:pPr>
              <w:pStyle w:val="Brdtext"/>
              <w:ind w:left="0"/>
            </w:pPr>
            <w:r w:rsidRPr="005D6531">
              <w:t xml:space="preserve">Temperatur strålningsdel </w:t>
            </w:r>
          </w:p>
        </w:tc>
        <w:tc>
          <w:tcPr>
            <w:tcW w:w="425" w:type="dxa"/>
          </w:tcPr>
          <w:p w14:paraId="29949F26" w14:textId="77777777" w:rsidR="00DE62F6" w:rsidRPr="005D6531" w:rsidRDefault="00DE62F6" w:rsidP="00DE62F6">
            <w:pPr>
              <w:pStyle w:val="Brdtext"/>
              <w:ind w:left="0"/>
            </w:pPr>
          </w:p>
        </w:tc>
        <w:tc>
          <w:tcPr>
            <w:tcW w:w="425" w:type="dxa"/>
          </w:tcPr>
          <w:p w14:paraId="45AA3D43" w14:textId="56200769" w:rsidR="00DE62F6" w:rsidRPr="005D6531" w:rsidRDefault="00DE62F6" w:rsidP="00DE62F6">
            <w:pPr>
              <w:pStyle w:val="Brdtext"/>
              <w:ind w:left="0"/>
            </w:pPr>
            <w:r w:rsidRPr="005D6531">
              <w:t>X</w:t>
            </w:r>
          </w:p>
        </w:tc>
        <w:tc>
          <w:tcPr>
            <w:tcW w:w="425" w:type="dxa"/>
          </w:tcPr>
          <w:p w14:paraId="2EFCFF9E" w14:textId="77777777" w:rsidR="00DE62F6" w:rsidRPr="005D6531" w:rsidRDefault="00DE62F6" w:rsidP="00DE62F6">
            <w:pPr>
              <w:pStyle w:val="Brdtext"/>
              <w:ind w:left="0"/>
            </w:pPr>
          </w:p>
        </w:tc>
        <w:tc>
          <w:tcPr>
            <w:tcW w:w="1134" w:type="dxa"/>
          </w:tcPr>
          <w:p w14:paraId="3AE726CB" w14:textId="77777777" w:rsidR="00DE62F6" w:rsidRPr="005D6531" w:rsidRDefault="00DE62F6" w:rsidP="00DE62F6">
            <w:pPr>
              <w:pStyle w:val="Brdtext"/>
              <w:ind w:left="0"/>
            </w:pPr>
          </w:p>
        </w:tc>
      </w:tr>
      <w:tr w:rsidR="005D6531" w:rsidRPr="005D6531" w14:paraId="07CDE0E0" w14:textId="77777777" w:rsidTr="00A9420C">
        <w:tc>
          <w:tcPr>
            <w:tcW w:w="2405" w:type="dxa"/>
          </w:tcPr>
          <w:p w14:paraId="6E735904" w14:textId="67999A87" w:rsidR="00472DB6" w:rsidRPr="005D6531" w:rsidRDefault="00472DB6" w:rsidP="00472DB6">
            <w:pPr>
              <w:pStyle w:val="Brdtext"/>
              <w:ind w:left="0"/>
            </w:pPr>
            <w:r w:rsidRPr="005D6531">
              <w:t>344XI306_H2</w:t>
            </w:r>
          </w:p>
        </w:tc>
        <w:tc>
          <w:tcPr>
            <w:tcW w:w="3119" w:type="dxa"/>
          </w:tcPr>
          <w:p w14:paraId="5A2AEFC7" w14:textId="55D80335" w:rsidR="00472DB6" w:rsidRPr="005D6531" w:rsidRDefault="00472DB6" w:rsidP="00472DB6">
            <w:pPr>
              <w:pStyle w:val="Brdtext"/>
              <w:ind w:left="0"/>
            </w:pPr>
            <w:r w:rsidRPr="005D6531">
              <w:t xml:space="preserve">Tryck förbränningskammare </w:t>
            </w:r>
          </w:p>
        </w:tc>
        <w:tc>
          <w:tcPr>
            <w:tcW w:w="425" w:type="dxa"/>
          </w:tcPr>
          <w:p w14:paraId="3C3D92EA" w14:textId="77777777" w:rsidR="00472DB6" w:rsidRPr="005D6531" w:rsidRDefault="00472DB6" w:rsidP="00472DB6">
            <w:pPr>
              <w:pStyle w:val="Brdtext"/>
              <w:ind w:left="0"/>
            </w:pPr>
          </w:p>
        </w:tc>
        <w:tc>
          <w:tcPr>
            <w:tcW w:w="425" w:type="dxa"/>
          </w:tcPr>
          <w:p w14:paraId="2139EAE2" w14:textId="39C43E9C" w:rsidR="00472DB6" w:rsidRPr="005D6531" w:rsidRDefault="00472DB6" w:rsidP="00472DB6">
            <w:pPr>
              <w:pStyle w:val="Brdtext"/>
              <w:ind w:left="0"/>
            </w:pPr>
            <w:r w:rsidRPr="005D6531">
              <w:t>X</w:t>
            </w:r>
          </w:p>
        </w:tc>
        <w:tc>
          <w:tcPr>
            <w:tcW w:w="425" w:type="dxa"/>
          </w:tcPr>
          <w:p w14:paraId="45F4ABB4" w14:textId="77777777" w:rsidR="00472DB6" w:rsidRPr="005D6531" w:rsidRDefault="00472DB6" w:rsidP="00472DB6">
            <w:pPr>
              <w:pStyle w:val="Brdtext"/>
              <w:ind w:left="0"/>
            </w:pPr>
          </w:p>
        </w:tc>
        <w:tc>
          <w:tcPr>
            <w:tcW w:w="1134" w:type="dxa"/>
          </w:tcPr>
          <w:p w14:paraId="566BFCCB" w14:textId="77777777" w:rsidR="00472DB6" w:rsidRPr="005D6531" w:rsidRDefault="00472DB6" w:rsidP="00472DB6">
            <w:pPr>
              <w:pStyle w:val="Brdtext"/>
              <w:ind w:left="0"/>
            </w:pPr>
          </w:p>
        </w:tc>
      </w:tr>
      <w:tr w:rsidR="005D6531" w:rsidRPr="005D6531" w14:paraId="56E5FE86" w14:textId="77777777" w:rsidTr="00A9420C">
        <w:tc>
          <w:tcPr>
            <w:tcW w:w="2405" w:type="dxa"/>
          </w:tcPr>
          <w:p w14:paraId="4D3E2736" w14:textId="73FE4609" w:rsidR="00A23101" w:rsidRPr="005D6531" w:rsidRDefault="00876535" w:rsidP="00472DB6">
            <w:pPr>
              <w:pStyle w:val="Brdtext"/>
              <w:ind w:left="0"/>
            </w:pPr>
            <w:r w:rsidRPr="005D6531">
              <w:t>344MA001_RUN</w:t>
            </w:r>
          </w:p>
        </w:tc>
        <w:tc>
          <w:tcPr>
            <w:tcW w:w="3119" w:type="dxa"/>
          </w:tcPr>
          <w:p w14:paraId="6473267F" w14:textId="49591832" w:rsidR="00A23101" w:rsidRPr="005D6531" w:rsidRDefault="00A23101" w:rsidP="00876535">
            <w:pPr>
              <w:pStyle w:val="Brdtext"/>
              <w:ind w:left="0"/>
            </w:pPr>
            <w:r w:rsidRPr="005D6531">
              <w:t xml:space="preserve">Brännare </w:t>
            </w:r>
            <w:r w:rsidR="00AA24F0" w:rsidRPr="005D6531">
              <w:t>ej</w:t>
            </w:r>
            <w:r w:rsidRPr="005D6531">
              <w:t xml:space="preserve"> i drift</w:t>
            </w:r>
            <w:r w:rsidR="008B6A41" w:rsidRPr="005D6531">
              <w:t xml:space="preserve"> </w:t>
            </w:r>
            <w:r w:rsidR="00876535" w:rsidRPr="005D6531">
              <w:t>(Not 2)</w:t>
            </w:r>
          </w:p>
        </w:tc>
        <w:tc>
          <w:tcPr>
            <w:tcW w:w="425" w:type="dxa"/>
          </w:tcPr>
          <w:p w14:paraId="3098B4D9" w14:textId="77777777" w:rsidR="00A23101" w:rsidRPr="005D6531" w:rsidRDefault="00A23101" w:rsidP="00472DB6">
            <w:pPr>
              <w:pStyle w:val="Brdtext"/>
              <w:ind w:left="0"/>
              <w:rPr>
                <w:strike/>
              </w:rPr>
            </w:pPr>
          </w:p>
        </w:tc>
        <w:tc>
          <w:tcPr>
            <w:tcW w:w="425" w:type="dxa"/>
          </w:tcPr>
          <w:p w14:paraId="6D5EB315" w14:textId="5C953BC6" w:rsidR="00A23101" w:rsidRPr="005D6531" w:rsidRDefault="00AA24F0" w:rsidP="00472DB6">
            <w:pPr>
              <w:pStyle w:val="Brdtext"/>
              <w:ind w:left="0"/>
            </w:pPr>
            <w:r w:rsidRPr="005D6531">
              <w:t>X</w:t>
            </w:r>
          </w:p>
        </w:tc>
        <w:tc>
          <w:tcPr>
            <w:tcW w:w="425" w:type="dxa"/>
          </w:tcPr>
          <w:p w14:paraId="65092D0E" w14:textId="77777777" w:rsidR="00A23101" w:rsidRPr="005D6531" w:rsidRDefault="00A23101" w:rsidP="00472DB6">
            <w:pPr>
              <w:pStyle w:val="Brdtext"/>
              <w:ind w:left="0"/>
              <w:rPr>
                <w:strike/>
              </w:rPr>
            </w:pPr>
          </w:p>
        </w:tc>
        <w:tc>
          <w:tcPr>
            <w:tcW w:w="1134" w:type="dxa"/>
          </w:tcPr>
          <w:p w14:paraId="2C1258D0" w14:textId="77777777" w:rsidR="00A23101" w:rsidRPr="005D6531" w:rsidRDefault="00A23101" w:rsidP="00472DB6">
            <w:pPr>
              <w:pStyle w:val="Brdtext"/>
              <w:ind w:left="0"/>
              <w:rPr>
                <w:strike/>
              </w:rPr>
            </w:pPr>
          </w:p>
        </w:tc>
      </w:tr>
      <w:tr w:rsidR="005D6531" w:rsidRPr="005D6531" w14:paraId="713EAEC6" w14:textId="77777777" w:rsidTr="00A9420C">
        <w:tc>
          <w:tcPr>
            <w:tcW w:w="2405" w:type="dxa"/>
          </w:tcPr>
          <w:p w14:paraId="795C5519" w14:textId="03414CD7" w:rsidR="00472DB6" w:rsidRPr="005D6531" w:rsidRDefault="00472DB6" w:rsidP="00472DB6">
            <w:pPr>
              <w:pStyle w:val="Brdtext"/>
              <w:ind w:left="0"/>
            </w:pPr>
            <w:r w:rsidRPr="005D6531">
              <w:t>344XI322_H2</w:t>
            </w:r>
          </w:p>
        </w:tc>
        <w:tc>
          <w:tcPr>
            <w:tcW w:w="3119" w:type="dxa"/>
          </w:tcPr>
          <w:p w14:paraId="6639A2D4" w14:textId="78155E90" w:rsidR="00472DB6" w:rsidRPr="005D6531" w:rsidRDefault="00472DB6" w:rsidP="00472DB6">
            <w:pPr>
              <w:pStyle w:val="Brdtext"/>
              <w:ind w:left="0"/>
            </w:pPr>
            <w:proofErr w:type="spellStart"/>
            <w:r w:rsidRPr="005D6531">
              <w:t>Gastemp</w:t>
            </w:r>
            <w:proofErr w:type="spellEnd"/>
            <w:r w:rsidRPr="005D6531">
              <w:t xml:space="preserve"> </w:t>
            </w:r>
            <w:proofErr w:type="spellStart"/>
            <w:r w:rsidRPr="005D6531">
              <w:t>transferline</w:t>
            </w:r>
            <w:proofErr w:type="spellEnd"/>
            <w:r w:rsidRPr="005D6531">
              <w:t xml:space="preserve"> efter O2-inj</w:t>
            </w:r>
          </w:p>
        </w:tc>
        <w:tc>
          <w:tcPr>
            <w:tcW w:w="425" w:type="dxa"/>
          </w:tcPr>
          <w:p w14:paraId="4C289DDE" w14:textId="77777777" w:rsidR="00472DB6" w:rsidRPr="005D6531" w:rsidRDefault="00472DB6" w:rsidP="00472DB6">
            <w:pPr>
              <w:pStyle w:val="Brdtext"/>
              <w:ind w:left="0"/>
            </w:pPr>
          </w:p>
        </w:tc>
        <w:tc>
          <w:tcPr>
            <w:tcW w:w="425" w:type="dxa"/>
          </w:tcPr>
          <w:p w14:paraId="4D3D3B58" w14:textId="539E3758" w:rsidR="00472DB6" w:rsidRPr="005D6531" w:rsidRDefault="00472DB6" w:rsidP="00472DB6">
            <w:pPr>
              <w:pStyle w:val="Brdtext"/>
              <w:ind w:left="0"/>
            </w:pPr>
            <w:r w:rsidRPr="005D6531">
              <w:t>X</w:t>
            </w:r>
          </w:p>
        </w:tc>
        <w:tc>
          <w:tcPr>
            <w:tcW w:w="425" w:type="dxa"/>
          </w:tcPr>
          <w:p w14:paraId="411A75D0" w14:textId="77777777" w:rsidR="00472DB6" w:rsidRPr="005D6531" w:rsidRDefault="00472DB6" w:rsidP="00472DB6">
            <w:pPr>
              <w:pStyle w:val="Brdtext"/>
              <w:ind w:left="0"/>
            </w:pPr>
          </w:p>
        </w:tc>
        <w:tc>
          <w:tcPr>
            <w:tcW w:w="1134" w:type="dxa"/>
          </w:tcPr>
          <w:p w14:paraId="2F26740C" w14:textId="77777777" w:rsidR="00472DB6" w:rsidRPr="005D6531" w:rsidRDefault="00472DB6" w:rsidP="00472DB6">
            <w:pPr>
              <w:pStyle w:val="Brdtext"/>
              <w:ind w:left="0"/>
            </w:pPr>
          </w:p>
        </w:tc>
      </w:tr>
      <w:tr w:rsidR="005D6531" w:rsidRPr="005D6531" w14:paraId="71CED57E" w14:textId="77777777" w:rsidTr="00A9420C">
        <w:tc>
          <w:tcPr>
            <w:tcW w:w="2405" w:type="dxa"/>
          </w:tcPr>
          <w:p w14:paraId="46B4B71D" w14:textId="1BB47C72" w:rsidR="00472DB6" w:rsidRPr="005D6531" w:rsidRDefault="00472DB6" w:rsidP="00472DB6">
            <w:pPr>
              <w:pStyle w:val="Brdtext"/>
              <w:ind w:left="0"/>
            </w:pPr>
            <w:r w:rsidRPr="005D6531">
              <w:t>344XI322_L2</w:t>
            </w:r>
          </w:p>
        </w:tc>
        <w:tc>
          <w:tcPr>
            <w:tcW w:w="3119" w:type="dxa"/>
          </w:tcPr>
          <w:p w14:paraId="1DE1A330" w14:textId="25ED8041" w:rsidR="00472DB6" w:rsidRPr="005D6531" w:rsidRDefault="00472DB6" w:rsidP="00472DB6">
            <w:pPr>
              <w:pStyle w:val="Brdtext"/>
              <w:ind w:left="0"/>
            </w:pPr>
            <w:proofErr w:type="spellStart"/>
            <w:r w:rsidRPr="005D6531">
              <w:t>Gastemp</w:t>
            </w:r>
            <w:proofErr w:type="spellEnd"/>
            <w:r w:rsidRPr="005D6531">
              <w:t xml:space="preserve"> </w:t>
            </w:r>
            <w:proofErr w:type="spellStart"/>
            <w:r w:rsidRPr="005D6531">
              <w:t>transferline</w:t>
            </w:r>
            <w:proofErr w:type="spellEnd"/>
            <w:r w:rsidRPr="005D6531">
              <w:t xml:space="preserve"> efter O2-inj </w:t>
            </w:r>
          </w:p>
        </w:tc>
        <w:tc>
          <w:tcPr>
            <w:tcW w:w="425" w:type="dxa"/>
          </w:tcPr>
          <w:p w14:paraId="743E1F22" w14:textId="77777777" w:rsidR="00472DB6" w:rsidRPr="005D6531" w:rsidRDefault="00472DB6" w:rsidP="00472DB6">
            <w:pPr>
              <w:pStyle w:val="Brdtext"/>
              <w:ind w:left="0"/>
            </w:pPr>
          </w:p>
        </w:tc>
        <w:tc>
          <w:tcPr>
            <w:tcW w:w="425" w:type="dxa"/>
          </w:tcPr>
          <w:p w14:paraId="0E3D4C1F" w14:textId="77BE033B" w:rsidR="00472DB6" w:rsidRPr="005D6531" w:rsidRDefault="00472DB6" w:rsidP="00472DB6">
            <w:pPr>
              <w:pStyle w:val="Brdtext"/>
              <w:ind w:left="0"/>
            </w:pPr>
            <w:r w:rsidRPr="005D6531">
              <w:t>X</w:t>
            </w:r>
          </w:p>
        </w:tc>
        <w:tc>
          <w:tcPr>
            <w:tcW w:w="425" w:type="dxa"/>
          </w:tcPr>
          <w:p w14:paraId="609E02F9" w14:textId="77777777" w:rsidR="00472DB6" w:rsidRPr="005D6531" w:rsidRDefault="00472DB6" w:rsidP="00472DB6">
            <w:pPr>
              <w:pStyle w:val="Brdtext"/>
              <w:ind w:left="0"/>
            </w:pPr>
          </w:p>
        </w:tc>
        <w:tc>
          <w:tcPr>
            <w:tcW w:w="1134" w:type="dxa"/>
          </w:tcPr>
          <w:p w14:paraId="28E4EFC3" w14:textId="77777777" w:rsidR="00472DB6" w:rsidRPr="005D6531" w:rsidRDefault="00472DB6" w:rsidP="00472DB6">
            <w:pPr>
              <w:pStyle w:val="Brdtext"/>
              <w:ind w:left="0"/>
            </w:pPr>
          </w:p>
        </w:tc>
      </w:tr>
      <w:tr w:rsidR="005D6531" w:rsidRPr="005D6531" w14:paraId="44374DF0" w14:textId="77777777" w:rsidTr="00A9420C">
        <w:tc>
          <w:tcPr>
            <w:tcW w:w="2405" w:type="dxa"/>
          </w:tcPr>
          <w:p w14:paraId="7135FD28" w14:textId="30E17AAD" w:rsidR="00A23101" w:rsidRPr="005D6531" w:rsidRDefault="000A4C14" w:rsidP="000A4C14">
            <w:pPr>
              <w:pStyle w:val="Brdtext"/>
              <w:ind w:left="0"/>
            </w:pPr>
            <w:r w:rsidRPr="005D6531">
              <w:t>344XI340_DEV</w:t>
            </w:r>
            <w:r w:rsidR="009E673D" w:rsidRPr="005D6531">
              <w:t>_L2</w:t>
            </w:r>
          </w:p>
        </w:tc>
        <w:tc>
          <w:tcPr>
            <w:tcW w:w="3119" w:type="dxa"/>
          </w:tcPr>
          <w:p w14:paraId="3F3DEDBA" w14:textId="680026E2" w:rsidR="00472DB6" w:rsidRPr="005D6531" w:rsidRDefault="000A4C14" w:rsidP="00472DB6">
            <w:pPr>
              <w:pStyle w:val="Brdtext"/>
              <w:ind w:left="0"/>
            </w:pPr>
            <w:r w:rsidRPr="005D6531">
              <w:t>Flödesavvikelse lans</w:t>
            </w:r>
            <w:r w:rsidR="00472DB6" w:rsidRPr="005D6531">
              <w:t xml:space="preserve"> </w:t>
            </w:r>
            <w:r w:rsidR="009E673D" w:rsidRPr="005D6531">
              <w:t>≤ L2 (Not 3)</w:t>
            </w:r>
          </w:p>
        </w:tc>
        <w:tc>
          <w:tcPr>
            <w:tcW w:w="425" w:type="dxa"/>
          </w:tcPr>
          <w:p w14:paraId="45D5DEB3" w14:textId="77777777" w:rsidR="00472DB6" w:rsidRPr="005D6531" w:rsidRDefault="00472DB6" w:rsidP="00472DB6">
            <w:pPr>
              <w:pStyle w:val="Brdtext"/>
              <w:ind w:left="0"/>
            </w:pPr>
          </w:p>
        </w:tc>
        <w:tc>
          <w:tcPr>
            <w:tcW w:w="425" w:type="dxa"/>
          </w:tcPr>
          <w:p w14:paraId="38CD429C" w14:textId="4F8EED96" w:rsidR="00472DB6" w:rsidRPr="005D6531" w:rsidRDefault="00472DB6" w:rsidP="00472DB6">
            <w:pPr>
              <w:pStyle w:val="Brdtext"/>
              <w:ind w:left="0"/>
            </w:pPr>
            <w:r w:rsidRPr="005D6531">
              <w:t>X</w:t>
            </w:r>
          </w:p>
        </w:tc>
        <w:tc>
          <w:tcPr>
            <w:tcW w:w="425" w:type="dxa"/>
          </w:tcPr>
          <w:p w14:paraId="35811C63" w14:textId="77777777" w:rsidR="00472DB6" w:rsidRPr="005D6531" w:rsidRDefault="00472DB6" w:rsidP="00472DB6">
            <w:pPr>
              <w:pStyle w:val="Brdtext"/>
              <w:ind w:left="0"/>
            </w:pPr>
          </w:p>
        </w:tc>
        <w:tc>
          <w:tcPr>
            <w:tcW w:w="1134" w:type="dxa"/>
          </w:tcPr>
          <w:p w14:paraId="352AC0E8" w14:textId="1F1F2219" w:rsidR="00472DB6" w:rsidRPr="005D6531" w:rsidRDefault="0021043E" w:rsidP="00472DB6">
            <w:pPr>
              <w:pStyle w:val="Brdtext"/>
              <w:ind w:left="0"/>
            </w:pPr>
            <w:r w:rsidRPr="005D6531">
              <w:t>10s</w:t>
            </w:r>
          </w:p>
        </w:tc>
      </w:tr>
      <w:tr w:rsidR="005D6531" w:rsidRPr="005D6531" w14:paraId="7A872365" w14:textId="77777777" w:rsidTr="00A9420C">
        <w:tc>
          <w:tcPr>
            <w:tcW w:w="2405" w:type="dxa"/>
          </w:tcPr>
          <w:p w14:paraId="53801390" w14:textId="22877D9D" w:rsidR="009E673D" w:rsidRPr="005D6531" w:rsidRDefault="009E673D" w:rsidP="000A4C14">
            <w:pPr>
              <w:pStyle w:val="Brdtext"/>
              <w:ind w:left="0"/>
            </w:pPr>
            <w:r w:rsidRPr="005D6531">
              <w:t>344XI340_DEV_H2</w:t>
            </w:r>
          </w:p>
        </w:tc>
        <w:tc>
          <w:tcPr>
            <w:tcW w:w="3119" w:type="dxa"/>
          </w:tcPr>
          <w:p w14:paraId="737B69E7" w14:textId="722EAE52" w:rsidR="009E673D" w:rsidRPr="005D6531" w:rsidRDefault="009E673D" w:rsidP="009E673D">
            <w:pPr>
              <w:pStyle w:val="Brdtext"/>
              <w:ind w:left="0"/>
            </w:pPr>
            <w:r w:rsidRPr="005D6531">
              <w:t>Flödesavvikelse lans ≥ H2 (Not 3)</w:t>
            </w:r>
          </w:p>
        </w:tc>
        <w:tc>
          <w:tcPr>
            <w:tcW w:w="425" w:type="dxa"/>
          </w:tcPr>
          <w:p w14:paraId="609AC704" w14:textId="77777777" w:rsidR="009E673D" w:rsidRPr="005D6531" w:rsidRDefault="009E673D" w:rsidP="00472DB6">
            <w:pPr>
              <w:pStyle w:val="Brdtext"/>
              <w:ind w:left="0"/>
            </w:pPr>
          </w:p>
        </w:tc>
        <w:tc>
          <w:tcPr>
            <w:tcW w:w="425" w:type="dxa"/>
          </w:tcPr>
          <w:p w14:paraId="2CD1C749" w14:textId="759E0429" w:rsidR="009E673D" w:rsidRPr="005D6531" w:rsidRDefault="009E673D" w:rsidP="00472DB6">
            <w:pPr>
              <w:pStyle w:val="Brdtext"/>
              <w:ind w:left="0"/>
            </w:pPr>
            <w:r w:rsidRPr="005D6531">
              <w:t>X</w:t>
            </w:r>
          </w:p>
        </w:tc>
        <w:tc>
          <w:tcPr>
            <w:tcW w:w="425" w:type="dxa"/>
          </w:tcPr>
          <w:p w14:paraId="06D70567" w14:textId="77777777" w:rsidR="009E673D" w:rsidRPr="005D6531" w:rsidRDefault="009E673D" w:rsidP="00472DB6">
            <w:pPr>
              <w:pStyle w:val="Brdtext"/>
              <w:ind w:left="0"/>
            </w:pPr>
          </w:p>
        </w:tc>
        <w:tc>
          <w:tcPr>
            <w:tcW w:w="1134" w:type="dxa"/>
          </w:tcPr>
          <w:p w14:paraId="01F6F7A5" w14:textId="442115A7" w:rsidR="009E673D" w:rsidRPr="005D6531" w:rsidRDefault="0021043E" w:rsidP="00472DB6">
            <w:pPr>
              <w:pStyle w:val="Brdtext"/>
              <w:ind w:left="0"/>
            </w:pPr>
            <w:r w:rsidRPr="005D6531">
              <w:t>10s</w:t>
            </w:r>
          </w:p>
        </w:tc>
      </w:tr>
      <w:tr w:rsidR="005D6531" w:rsidRPr="005D6531" w14:paraId="68854EEA" w14:textId="77777777" w:rsidTr="00A9420C">
        <w:tc>
          <w:tcPr>
            <w:tcW w:w="2405" w:type="dxa"/>
          </w:tcPr>
          <w:p w14:paraId="762DA986" w14:textId="284DD431" w:rsidR="00472DB6" w:rsidRPr="005D6531" w:rsidRDefault="00472DB6" w:rsidP="00472DB6">
            <w:pPr>
              <w:pStyle w:val="Brdtext"/>
              <w:ind w:left="0"/>
            </w:pPr>
            <w:r w:rsidRPr="005D6531">
              <w:t>253XI323_L2</w:t>
            </w:r>
          </w:p>
        </w:tc>
        <w:tc>
          <w:tcPr>
            <w:tcW w:w="3119" w:type="dxa"/>
          </w:tcPr>
          <w:p w14:paraId="50CD7B3B" w14:textId="69216C8E" w:rsidR="00472DB6" w:rsidRPr="005D6531" w:rsidRDefault="00472DB6" w:rsidP="00472DB6">
            <w:pPr>
              <w:pStyle w:val="Brdtext"/>
              <w:ind w:left="0"/>
            </w:pPr>
            <w:r w:rsidRPr="005D6531">
              <w:t xml:space="preserve">Kvävgastryck≤L2 </w:t>
            </w:r>
          </w:p>
        </w:tc>
        <w:tc>
          <w:tcPr>
            <w:tcW w:w="425" w:type="dxa"/>
          </w:tcPr>
          <w:p w14:paraId="75FD6284" w14:textId="77777777" w:rsidR="00472DB6" w:rsidRPr="005D6531" w:rsidRDefault="00472DB6" w:rsidP="00472DB6">
            <w:pPr>
              <w:pStyle w:val="Brdtext"/>
              <w:ind w:left="0"/>
            </w:pPr>
          </w:p>
        </w:tc>
        <w:tc>
          <w:tcPr>
            <w:tcW w:w="425" w:type="dxa"/>
          </w:tcPr>
          <w:p w14:paraId="14B96B3A" w14:textId="393D76C6" w:rsidR="00472DB6" w:rsidRPr="005D6531" w:rsidRDefault="00472DB6" w:rsidP="00472DB6">
            <w:pPr>
              <w:pStyle w:val="Brdtext"/>
              <w:ind w:left="0"/>
            </w:pPr>
            <w:r w:rsidRPr="005D6531">
              <w:t>X</w:t>
            </w:r>
          </w:p>
        </w:tc>
        <w:tc>
          <w:tcPr>
            <w:tcW w:w="425" w:type="dxa"/>
          </w:tcPr>
          <w:p w14:paraId="28533A8E" w14:textId="77777777" w:rsidR="00472DB6" w:rsidRPr="005D6531" w:rsidRDefault="00472DB6" w:rsidP="00472DB6">
            <w:pPr>
              <w:pStyle w:val="Brdtext"/>
              <w:ind w:left="0"/>
            </w:pPr>
          </w:p>
        </w:tc>
        <w:tc>
          <w:tcPr>
            <w:tcW w:w="1134" w:type="dxa"/>
          </w:tcPr>
          <w:p w14:paraId="1BFA330E" w14:textId="77777777" w:rsidR="00472DB6" w:rsidRPr="005D6531" w:rsidRDefault="00472DB6" w:rsidP="00472DB6">
            <w:pPr>
              <w:pStyle w:val="Brdtext"/>
              <w:ind w:left="0"/>
            </w:pPr>
          </w:p>
        </w:tc>
      </w:tr>
      <w:tr w:rsidR="005D6531" w:rsidRPr="005D6531" w14:paraId="7256EB67" w14:textId="77777777" w:rsidTr="00A9420C">
        <w:tc>
          <w:tcPr>
            <w:tcW w:w="2405" w:type="dxa"/>
          </w:tcPr>
          <w:p w14:paraId="0D6EBD8C" w14:textId="5AD0908F" w:rsidR="00472DB6" w:rsidRPr="005D6531" w:rsidRDefault="00472DB6" w:rsidP="00472DB6">
            <w:pPr>
              <w:pStyle w:val="Brdtext"/>
              <w:ind w:left="0"/>
            </w:pPr>
            <w:r w:rsidRPr="005D6531">
              <w:t>346PU101</w:t>
            </w:r>
          </w:p>
        </w:tc>
        <w:tc>
          <w:tcPr>
            <w:tcW w:w="3119" w:type="dxa"/>
          </w:tcPr>
          <w:p w14:paraId="6C6A6292" w14:textId="0E46A26E" w:rsidR="00472DB6" w:rsidRPr="005D6531" w:rsidRDefault="00472DB6" w:rsidP="00472DB6">
            <w:pPr>
              <w:pStyle w:val="Brdtext"/>
              <w:ind w:left="0"/>
            </w:pPr>
            <w:r w:rsidRPr="005D6531">
              <w:t xml:space="preserve">Kompressor </w:t>
            </w:r>
            <w:proofErr w:type="spellStart"/>
            <w:r w:rsidRPr="005D6531">
              <w:t>toppgas</w:t>
            </w:r>
            <w:proofErr w:type="spellEnd"/>
            <w:r w:rsidRPr="005D6531">
              <w:t xml:space="preserve"> ej i drift</w:t>
            </w:r>
          </w:p>
        </w:tc>
        <w:tc>
          <w:tcPr>
            <w:tcW w:w="425" w:type="dxa"/>
          </w:tcPr>
          <w:p w14:paraId="48547C84" w14:textId="77777777" w:rsidR="00472DB6" w:rsidRPr="005D6531" w:rsidRDefault="00472DB6" w:rsidP="00472DB6">
            <w:pPr>
              <w:pStyle w:val="Brdtext"/>
              <w:ind w:left="0"/>
            </w:pPr>
          </w:p>
        </w:tc>
        <w:tc>
          <w:tcPr>
            <w:tcW w:w="425" w:type="dxa"/>
          </w:tcPr>
          <w:p w14:paraId="6C39A8FF" w14:textId="22DA43D6" w:rsidR="00472DB6" w:rsidRPr="005D6531" w:rsidRDefault="00472DB6" w:rsidP="00472DB6">
            <w:pPr>
              <w:pStyle w:val="Brdtext"/>
              <w:ind w:left="0"/>
            </w:pPr>
            <w:r w:rsidRPr="005D6531">
              <w:t>X</w:t>
            </w:r>
          </w:p>
        </w:tc>
        <w:tc>
          <w:tcPr>
            <w:tcW w:w="425" w:type="dxa"/>
          </w:tcPr>
          <w:p w14:paraId="7B151EB1" w14:textId="77777777" w:rsidR="00472DB6" w:rsidRPr="005D6531" w:rsidRDefault="00472DB6" w:rsidP="00472DB6">
            <w:pPr>
              <w:pStyle w:val="Brdtext"/>
              <w:ind w:left="0"/>
            </w:pPr>
          </w:p>
        </w:tc>
        <w:tc>
          <w:tcPr>
            <w:tcW w:w="1134" w:type="dxa"/>
          </w:tcPr>
          <w:p w14:paraId="74476768" w14:textId="77777777" w:rsidR="00472DB6" w:rsidRPr="005D6531" w:rsidRDefault="00472DB6" w:rsidP="00472DB6">
            <w:pPr>
              <w:pStyle w:val="Brdtext"/>
              <w:ind w:left="0"/>
            </w:pPr>
          </w:p>
        </w:tc>
      </w:tr>
      <w:tr w:rsidR="006B2380" w:rsidRPr="005D6531" w14:paraId="0DD77EE6" w14:textId="77777777" w:rsidTr="00A9420C">
        <w:tc>
          <w:tcPr>
            <w:tcW w:w="2405" w:type="dxa"/>
          </w:tcPr>
          <w:p w14:paraId="1611DC99" w14:textId="0095C224" w:rsidR="006B2380" w:rsidRPr="006B2380" w:rsidRDefault="006B2380" w:rsidP="00472DB6">
            <w:pPr>
              <w:pStyle w:val="Brdtext"/>
              <w:ind w:left="0"/>
              <w:rPr>
                <w:color w:val="FF0000"/>
              </w:rPr>
            </w:pPr>
            <w:r w:rsidRPr="006B2380">
              <w:rPr>
                <w:color w:val="FF0000"/>
              </w:rPr>
              <w:t>271SV556-GSO</w:t>
            </w:r>
          </w:p>
        </w:tc>
        <w:tc>
          <w:tcPr>
            <w:tcW w:w="3119" w:type="dxa"/>
          </w:tcPr>
          <w:p w14:paraId="4648A0FD" w14:textId="566462C2" w:rsidR="006B2380" w:rsidRPr="006B2380" w:rsidRDefault="006B2380" w:rsidP="00472DB6">
            <w:pPr>
              <w:pStyle w:val="Brdtext"/>
              <w:ind w:left="0"/>
              <w:rPr>
                <w:color w:val="FF0000"/>
              </w:rPr>
            </w:pPr>
            <w:r w:rsidRPr="006B2380">
              <w:rPr>
                <w:color w:val="FF0000"/>
              </w:rPr>
              <w:t>271SV556 Ånga ej öppen</w:t>
            </w:r>
          </w:p>
        </w:tc>
        <w:tc>
          <w:tcPr>
            <w:tcW w:w="425" w:type="dxa"/>
          </w:tcPr>
          <w:p w14:paraId="6B54E7B8" w14:textId="77777777" w:rsidR="006B2380" w:rsidRPr="006B2380" w:rsidRDefault="006B2380" w:rsidP="00472DB6">
            <w:pPr>
              <w:pStyle w:val="Brdtext"/>
              <w:ind w:left="0"/>
              <w:rPr>
                <w:color w:val="FF0000"/>
              </w:rPr>
            </w:pPr>
          </w:p>
        </w:tc>
        <w:tc>
          <w:tcPr>
            <w:tcW w:w="425" w:type="dxa"/>
          </w:tcPr>
          <w:p w14:paraId="334A6792" w14:textId="642D9D51" w:rsidR="006B2380" w:rsidRPr="006B2380" w:rsidRDefault="006B2380" w:rsidP="00472DB6">
            <w:pPr>
              <w:pStyle w:val="Brdtext"/>
              <w:ind w:left="0"/>
              <w:rPr>
                <w:color w:val="FF0000"/>
              </w:rPr>
            </w:pPr>
            <w:r w:rsidRPr="006B2380">
              <w:rPr>
                <w:color w:val="FF0000"/>
              </w:rPr>
              <w:t>X</w:t>
            </w:r>
          </w:p>
        </w:tc>
        <w:tc>
          <w:tcPr>
            <w:tcW w:w="425" w:type="dxa"/>
          </w:tcPr>
          <w:p w14:paraId="48740AE7" w14:textId="77777777" w:rsidR="006B2380" w:rsidRPr="006B2380" w:rsidRDefault="006B2380" w:rsidP="00472DB6">
            <w:pPr>
              <w:pStyle w:val="Brdtext"/>
              <w:ind w:left="0"/>
              <w:rPr>
                <w:color w:val="FF0000"/>
              </w:rPr>
            </w:pPr>
          </w:p>
        </w:tc>
        <w:tc>
          <w:tcPr>
            <w:tcW w:w="1134" w:type="dxa"/>
          </w:tcPr>
          <w:p w14:paraId="26D328F8" w14:textId="77777777" w:rsidR="006B2380" w:rsidRPr="006B2380" w:rsidRDefault="006B2380" w:rsidP="00472DB6">
            <w:pPr>
              <w:pStyle w:val="Brdtext"/>
              <w:ind w:left="0"/>
              <w:rPr>
                <w:color w:val="FF0000"/>
              </w:rPr>
            </w:pPr>
          </w:p>
        </w:tc>
      </w:tr>
    </w:tbl>
    <w:p w14:paraId="09FFF319" w14:textId="2224FBA3" w:rsidR="0080743F" w:rsidRPr="005D6531" w:rsidRDefault="000542DD" w:rsidP="0080743F">
      <w:pPr>
        <w:pStyle w:val="Brdtext"/>
        <w:rPr>
          <w:i/>
        </w:rPr>
      </w:pPr>
      <w:r w:rsidRPr="005D6531">
        <w:rPr>
          <w:i/>
        </w:rPr>
        <w:lastRenderedPageBreak/>
        <w:t>Not 1</w:t>
      </w:r>
      <w:r w:rsidR="00876535" w:rsidRPr="005D6531">
        <w:rPr>
          <w:i/>
        </w:rPr>
        <w:t>.</w:t>
      </w:r>
      <w:r w:rsidRPr="005D6531">
        <w:rPr>
          <w:i/>
        </w:rPr>
        <w:t xml:space="preserve"> Flöde syrgas förbikopplas under 10 sek vid start.</w:t>
      </w:r>
      <w:r w:rsidR="00876535" w:rsidRPr="005D6531">
        <w:rPr>
          <w:i/>
        </w:rPr>
        <w:br/>
        <w:t>Not 2. Tillslagsfördröjd 10s</w:t>
      </w:r>
      <w:r w:rsidR="009E673D" w:rsidRPr="005D6531">
        <w:rPr>
          <w:i/>
        </w:rPr>
        <w:br/>
        <w:t>Not 3. Frånslagsfördröjd 5s</w:t>
      </w:r>
    </w:p>
    <w:p w14:paraId="2ED0804E" w14:textId="77777777" w:rsidR="00357DA6" w:rsidRPr="005D6531" w:rsidRDefault="00357DA6" w:rsidP="0080743F">
      <w:pPr>
        <w:pStyle w:val="Brdtext"/>
        <w:rPr>
          <w:i/>
        </w:rPr>
      </w:pPr>
    </w:p>
    <w:p w14:paraId="1B0E7E7A" w14:textId="5E519B32" w:rsidR="0080743F" w:rsidRPr="005D6531" w:rsidRDefault="0080743F" w:rsidP="0080743F">
      <w:pPr>
        <w:pStyle w:val="Brdtext"/>
        <w:rPr>
          <w:i/>
        </w:rPr>
      </w:pPr>
      <w:r w:rsidRPr="005D6531">
        <w:rPr>
          <w:i/>
        </w:rPr>
        <w:t>SIL-klassad säkerhetskrets för 251SV555 och 251SV556 (Order till stängd):</w:t>
      </w:r>
    </w:p>
    <w:p w14:paraId="777A79EF" w14:textId="736B536A" w:rsidR="00247074" w:rsidRPr="005D6531" w:rsidRDefault="00247074" w:rsidP="0080743F">
      <w:pPr>
        <w:pStyle w:val="Brdtext"/>
      </w:pPr>
      <w:r w:rsidRPr="005D6531">
        <w:t>Processnödstopp 308HZ300/301 stänger 251SV555-MV1 och 251SV556-MV1 (utgång FALSE).</w:t>
      </w:r>
    </w:p>
    <w:p w14:paraId="1616CACA" w14:textId="554CD767" w:rsidR="0080743F" w:rsidRPr="005D6531" w:rsidRDefault="0080743F" w:rsidP="0080743F">
      <w:pPr>
        <w:pStyle w:val="Brdtext"/>
      </w:pPr>
      <w:r w:rsidRPr="005D6531">
        <w:t>Högt toppgastryck 320</w:t>
      </w:r>
      <w:r w:rsidR="00E34AA5" w:rsidRPr="005D6531">
        <w:t>XI</w:t>
      </w:r>
      <w:r w:rsidRPr="005D6531">
        <w:t xml:space="preserve">320_H2 stänger </w:t>
      </w:r>
      <w:r w:rsidR="00F01827" w:rsidRPr="005D6531">
        <w:t>251SV555</w:t>
      </w:r>
      <w:r w:rsidR="00144984" w:rsidRPr="005D6531">
        <w:t xml:space="preserve">-MV1 </w:t>
      </w:r>
      <w:r w:rsidR="00F01827" w:rsidRPr="005D6531">
        <w:t xml:space="preserve">och </w:t>
      </w:r>
      <w:r w:rsidRPr="005D6531">
        <w:t>251SV556</w:t>
      </w:r>
      <w:r w:rsidR="00144984" w:rsidRPr="005D6531">
        <w:t xml:space="preserve">-MV1 </w:t>
      </w:r>
      <w:r w:rsidRPr="005D6531">
        <w:t>(utgång FALSE).</w:t>
      </w:r>
    </w:p>
    <w:p w14:paraId="036E7144" w14:textId="2713AC14" w:rsidR="0080743F" w:rsidRPr="005D6531" w:rsidRDefault="0080743F" w:rsidP="0080743F">
      <w:pPr>
        <w:pStyle w:val="Brdtext"/>
      </w:pPr>
      <w:r w:rsidRPr="005D6531">
        <w:t>Lågt toppgastryck 320</w:t>
      </w:r>
      <w:r w:rsidR="00E34AA5" w:rsidRPr="005D6531">
        <w:t>XI</w:t>
      </w:r>
      <w:r w:rsidRPr="005D6531">
        <w:t xml:space="preserve">320_L2 stänger </w:t>
      </w:r>
      <w:r w:rsidR="00F01827" w:rsidRPr="005D6531">
        <w:t>251SV555</w:t>
      </w:r>
      <w:r w:rsidR="00144984" w:rsidRPr="005D6531">
        <w:t xml:space="preserve">-MV1 </w:t>
      </w:r>
      <w:r w:rsidR="00F01827" w:rsidRPr="005D6531">
        <w:t>och 251SV556</w:t>
      </w:r>
      <w:r w:rsidR="00144984" w:rsidRPr="005D6531">
        <w:t xml:space="preserve">-MV1 </w:t>
      </w:r>
      <w:r w:rsidRPr="005D6531">
        <w:t>(utgång FALSE).</w:t>
      </w:r>
    </w:p>
    <w:p w14:paraId="7BBBB0AA" w14:textId="5221B355" w:rsidR="00F01827" w:rsidRPr="005D6531" w:rsidRDefault="00F01827" w:rsidP="0080743F">
      <w:pPr>
        <w:pStyle w:val="Brdtext"/>
      </w:pPr>
      <w:r w:rsidRPr="005D6531">
        <w:t xml:space="preserve">Hög temp </w:t>
      </w:r>
      <w:proofErr w:type="spellStart"/>
      <w:r w:rsidRPr="005D6531">
        <w:t>toppgas</w:t>
      </w:r>
      <w:proofErr w:type="spellEnd"/>
      <w:r w:rsidRPr="005D6531">
        <w:t xml:space="preserve"> 320</w:t>
      </w:r>
      <w:r w:rsidR="00E34AA5" w:rsidRPr="005D6531">
        <w:t>XI</w:t>
      </w:r>
      <w:r w:rsidRPr="005D6531">
        <w:t>323_H2 stänger 251SV555</w:t>
      </w:r>
      <w:r w:rsidR="00144984" w:rsidRPr="005D6531">
        <w:t xml:space="preserve">-MV1 </w:t>
      </w:r>
      <w:r w:rsidRPr="005D6531">
        <w:t>och 251SV556</w:t>
      </w:r>
      <w:r w:rsidR="00144984" w:rsidRPr="005D6531">
        <w:t xml:space="preserve">-MV1 </w:t>
      </w:r>
      <w:r w:rsidRPr="005D6531">
        <w:t>(utgång FALSE).</w:t>
      </w:r>
    </w:p>
    <w:p w14:paraId="69A3FA4D" w14:textId="52CE9059" w:rsidR="00F01827" w:rsidRPr="005D6531" w:rsidRDefault="00F01827" w:rsidP="00F01827">
      <w:pPr>
        <w:pStyle w:val="Brdtext"/>
      </w:pPr>
      <w:r w:rsidRPr="005D6531">
        <w:t xml:space="preserve">Lågt flöde </w:t>
      </w:r>
      <w:proofErr w:type="spellStart"/>
      <w:r w:rsidRPr="005D6531">
        <w:t>reduktionsgas</w:t>
      </w:r>
      <w:proofErr w:type="spellEnd"/>
      <w:r w:rsidRPr="005D6531">
        <w:t xml:space="preserve"> till PGH 343XI302_L2 stänger 251SV555</w:t>
      </w:r>
      <w:r w:rsidR="00144984" w:rsidRPr="005D6531">
        <w:t xml:space="preserve">-MV1 </w:t>
      </w:r>
      <w:r w:rsidRPr="005D6531">
        <w:t>och 251SV556</w:t>
      </w:r>
      <w:r w:rsidR="00144984" w:rsidRPr="005D6531">
        <w:t xml:space="preserve">-MV1 </w:t>
      </w:r>
      <w:r w:rsidRPr="005D6531">
        <w:t>(utgång FALSE).</w:t>
      </w:r>
    </w:p>
    <w:p w14:paraId="4237C7B4" w14:textId="56D9443C" w:rsidR="0080743F" w:rsidRPr="005D6531" w:rsidRDefault="00AC4708" w:rsidP="0080743F">
      <w:pPr>
        <w:pStyle w:val="Brdtext"/>
      </w:pPr>
      <w:r w:rsidRPr="005D6531">
        <w:t xml:space="preserve">Lågt </w:t>
      </w:r>
      <w:proofErr w:type="spellStart"/>
      <w:r w:rsidRPr="005D6531">
        <w:t>difftryck</w:t>
      </w:r>
      <w:proofErr w:type="spellEnd"/>
      <w:r w:rsidRPr="005D6531">
        <w:t xml:space="preserve"> O2-Transferline 251XI313_L2 </w:t>
      </w:r>
      <w:r w:rsidR="0080743F" w:rsidRPr="005D6531">
        <w:t xml:space="preserve">stänger </w:t>
      </w:r>
      <w:r w:rsidR="00F01827" w:rsidRPr="005D6531">
        <w:t>251SV555</w:t>
      </w:r>
      <w:r w:rsidR="00144984" w:rsidRPr="005D6531">
        <w:t xml:space="preserve">-MV1 </w:t>
      </w:r>
      <w:r w:rsidR="00F01827" w:rsidRPr="005D6531">
        <w:t>och 251SV556</w:t>
      </w:r>
      <w:r w:rsidR="00144984" w:rsidRPr="005D6531">
        <w:t xml:space="preserve">-MV1 </w:t>
      </w:r>
      <w:r w:rsidR="0080743F" w:rsidRPr="005D6531">
        <w:t>(utgång FALSE).</w:t>
      </w:r>
      <w:r w:rsidR="002D3384" w:rsidRPr="005D6531">
        <w:t xml:space="preserve"> </w:t>
      </w:r>
      <w:r w:rsidRPr="005D6531">
        <w:t>(Ersätter 344XI321_L2)</w:t>
      </w:r>
    </w:p>
    <w:p w14:paraId="70F515FC" w14:textId="5D288B2D" w:rsidR="0080743F" w:rsidRPr="005D6531" w:rsidRDefault="0080743F" w:rsidP="0080743F">
      <w:pPr>
        <w:pStyle w:val="Brdtext"/>
      </w:pPr>
      <w:r w:rsidRPr="005D6531">
        <w:t xml:space="preserve">Lågt gastryck </w:t>
      </w:r>
      <w:proofErr w:type="spellStart"/>
      <w:r w:rsidRPr="005D6531">
        <w:t>transferline</w:t>
      </w:r>
      <w:proofErr w:type="spellEnd"/>
      <w:r w:rsidRPr="005D6531">
        <w:t xml:space="preserve"> 344PZ321_L2 stänger </w:t>
      </w:r>
      <w:r w:rsidR="00F01827" w:rsidRPr="005D6531">
        <w:t>251SV555</w:t>
      </w:r>
      <w:r w:rsidR="00144984" w:rsidRPr="005D6531">
        <w:t xml:space="preserve">-MV1 </w:t>
      </w:r>
      <w:r w:rsidR="00F01827" w:rsidRPr="005D6531">
        <w:t>och 251SV556</w:t>
      </w:r>
      <w:r w:rsidR="00144984" w:rsidRPr="005D6531">
        <w:t xml:space="preserve">-MV1 </w:t>
      </w:r>
      <w:r w:rsidRPr="005D6531">
        <w:t>(utgång FALSE).</w:t>
      </w:r>
    </w:p>
    <w:p w14:paraId="05595D56" w14:textId="7D73BDC1" w:rsidR="0080743F" w:rsidRPr="005D6531" w:rsidRDefault="0080743F" w:rsidP="0080743F">
      <w:pPr>
        <w:pStyle w:val="Brdtext"/>
      </w:pPr>
      <w:r w:rsidRPr="005D6531">
        <w:t xml:space="preserve">Lågt tryck </w:t>
      </w:r>
      <w:r w:rsidR="006A4FE7" w:rsidRPr="005D6531">
        <w:t>syrgas</w:t>
      </w:r>
      <w:r w:rsidRPr="005D6531">
        <w:t xml:space="preserve"> </w:t>
      </w:r>
      <w:r w:rsidR="00725E8B" w:rsidRPr="005D6531">
        <w:t>251XI312</w:t>
      </w:r>
      <w:r w:rsidRPr="005D6531">
        <w:t xml:space="preserve">_L2 stänger </w:t>
      </w:r>
      <w:r w:rsidR="00F01827" w:rsidRPr="005D6531">
        <w:t>251SV555</w:t>
      </w:r>
      <w:r w:rsidR="00144984" w:rsidRPr="005D6531">
        <w:t xml:space="preserve">-MV1 </w:t>
      </w:r>
      <w:r w:rsidR="00F01827" w:rsidRPr="005D6531">
        <w:t>och 251SV556</w:t>
      </w:r>
      <w:r w:rsidR="00144984" w:rsidRPr="005D6531">
        <w:t xml:space="preserve">-MV1 </w:t>
      </w:r>
      <w:r w:rsidRPr="005D6531">
        <w:t>(utgång FALSE).</w:t>
      </w:r>
    </w:p>
    <w:p w14:paraId="505E5839" w14:textId="10403E33" w:rsidR="0080743F" w:rsidRPr="005D6531" w:rsidRDefault="0080743F" w:rsidP="0080743F">
      <w:pPr>
        <w:pStyle w:val="Brdtext"/>
      </w:pPr>
      <w:r w:rsidRPr="005D6531">
        <w:t xml:space="preserve">Lågt flöde </w:t>
      </w:r>
      <w:r w:rsidR="006A4FE7" w:rsidRPr="005D6531">
        <w:t>syrgas</w:t>
      </w:r>
      <w:r w:rsidRPr="005D6531">
        <w:t xml:space="preserve"> 251XI554_L2 </w:t>
      </w:r>
      <w:r w:rsidR="005743A4" w:rsidRPr="005D6531">
        <w:t xml:space="preserve">(Överkopplas under 10s vid start) </w:t>
      </w:r>
      <w:r w:rsidRPr="005D6531">
        <w:t xml:space="preserve">stänger </w:t>
      </w:r>
      <w:r w:rsidR="00F01827" w:rsidRPr="005D6531">
        <w:t>251SV555</w:t>
      </w:r>
      <w:r w:rsidR="00144984" w:rsidRPr="005D6531">
        <w:t xml:space="preserve">-MV1 </w:t>
      </w:r>
      <w:r w:rsidR="00F01827" w:rsidRPr="005D6531">
        <w:t>och 251SV556</w:t>
      </w:r>
      <w:r w:rsidR="00144984" w:rsidRPr="005D6531">
        <w:t xml:space="preserve">-MV1 </w:t>
      </w:r>
      <w:r w:rsidRPr="005D6531">
        <w:t>(utgång FALSE).</w:t>
      </w:r>
    </w:p>
    <w:p w14:paraId="4E6B7473" w14:textId="70D55E89" w:rsidR="0080743F" w:rsidRPr="005D6531" w:rsidRDefault="006A4FE7" w:rsidP="0080743F">
      <w:pPr>
        <w:pStyle w:val="Brdtext"/>
      </w:pPr>
      <w:r w:rsidRPr="005D6531">
        <w:t xml:space="preserve">Tryck </w:t>
      </w:r>
      <w:r w:rsidR="00837BBA" w:rsidRPr="005D6531">
        <w:t>N2 lägre än O2</w:t>
      </w:r>
      <w:r w:rsidRPr="005D6531">
        <w:t xml:space="preserve"> 253XI363</w:t>
      </w:r>
      <w:r w:rsidR="0080743F" w:rsidRPr="005D6531">
        <w:t xml:space="preserve">_L2 stänger </w:t>
      </w:r>
      <w:r w:rsidR="00F01827" w:rsidRPr="005D6531">
        <w:t>251SV555</w:t>
      </w:r>
      <w:r w:rsidR="00144984" w:rsidRPr="005D6531">
        <w:t xml:space="preserve">-MV1 </w:t>
      </w:r>
      <w:r w:rsidR="00F01827" w:rsidRPr="005D6531">
        <w:t>och 251SV556</w:t>
      </w:r>
      <w:r w:rsidR="00144984" w:rsidRPr="005D6531">
        <w:t xml:space="preserve">-MV1 </w:t>
      </w:r>
      <w:r w:rsidR="0080743F" w:rsidRPr="005D6531">
        <w:t>(utgång FALSE).</w:t>
      </w:r>
    </w:p>
    <w:p w14:paraId="54BABC78" w14:textId="0D9DBAA6" w:rsidR="003909CF" w:rsidRPr="005D6531" w:rsidRDefault="003909CF" w:rsidP="003909CF">
      <w:pPr>
        <w:pStyle w:val="Brdtext"/>
      </w:pPr>
      <w:r w:rsidRPr="005D6531">
        <w:t xml:space="preserve">Hög </w:t>
      </w:r>
      <w:proofErr w:type="spellStart"/>
      <w:r w:rsidRPr="005D6531">
        <w:t>gastemp</w:t>
      </w:r>
      <w:proofErr w:type="spellEnd"/>
      <w:r w:rsidRPr="005D6531">
        <w:t xml:space="preserve"> </w:t>
      </w:r>
      <w:proofErr w:type="spellStart"/>
      <w:r w:rsidRPr="005D6531">
        <w:t>transferline</w:t>
      </w:r>
      <w:proofErr w:type="spellEnd"/>
      <w:r w:rsidRPr="005D6531">
        <w:t xml:space="preserve"> </w:t>
      </w:r>
      <w:r w:rsidR="00725E8B" w:rsidRPr="005D6531">
        <w:t>344XI316</w:t>
      </w:r>
      <w:r w:rsidRPr="005D6531">
        <w:t>_H2 stänger 251SV555</w:t>
      </w:r>
      <w:r w:rsidR="00144984" w:rsidRPr="005D6531">
        <w:t xml:space="preserve">-MV1 </w:t>
      </w:r>
      <w:r w:rsidRPr="005D6531">
        <w:t>och 251SV556</w:t>
      </w:r>
      <w:r w:rsidR="00144984" w:rsidRPr="005D6531">
        <w:t xml:space="preserve">-MV1 </w:t>
      </w:r>
      <w:r w:rsidRPr="005D6531">
        <w:t>(utgång FALSE).</w:t>
      </w:r>
    </w:p>
    <w:p w14:paraId="0B5F2F48" w14:textId="76CEC42D" w:rsidR="0080743F" w:rsidRPr="005D6531" w:rsidRDefault="0080743F" w:rsidP="0080743F">
      <w:pPr>
        <w:pStyle w:val="Brdtext"/>
      </w:pPr>
      <w:r w:rsidRPr="005D6531">
        <w:t xml:space="preserve">Låg </w:t>
      </w:r>
      <w:proofErr w:type="spellStart"/>
      <w:r w:rsidRPr="005D6531">
        <w:t>gastemp</w:t>
      </w:r>
      <w:proofErr w:type="spellEnd"/>
      <w:r w:rsidRPr="005D6531">
        <w:t xml:space="preserve"> </w:t>
      </w:r>
      <w:proofErr w:type="spellStart"/>
      <w:r w:rsidRPr="005D6531">
        <w:t>transferline</w:t>
      </w:r>
      <w:proofErr w:type="spellEnd"/>
      <w:r w:rsidRPr="005D6531">
        <w:t xml:space="preserve"> </w:t>
      </w:r>
      <w:r w:rsidR="00725E8B" w:rsidRPr="005D6531">
        <w:t>344XI316</w:t>
      </w:r>
      <w:r w:rsidRPr="005D6531">
        <w:t xml:space="preserve">_L2 stänger </w:t>
      </w:r>
      <w:r w:rsidR="00F01827" w:rsidRPr="005D6531">
        <w:t>251SV555</w:t>
      </w:r>
      <w:r w:rsidR="00144984" w:rsidRPr="005D6531">
        <w:t xml:space="preserve">-MV1 </w:t>
      </w:r>
      <w:r w:rsidR="00F01827" w:rsidRPr="005D6531">
        <w:t>och 251SV556</w:t>
      </w:r>
      <w:r w:rsidR="00144984" w:rsidRPr="005D6531">
        <w:t xml:space="preserve">-MV1 </w:t>
      </w:r>
      <w:r w:rsidRPr="005D6531">
        <w:t>(utgång FALSE).</w:t>
      </w:r>
    </w:p>
    <w:p w14:paraId="5DA585EA" w14:textId="69D20AC7" w:rsidR="0080743F" w:rsidRPr="005D6531" w:rsidRDefault="0080743F" w:rsidP="0080743F">
      <w:pPr>
        <w:pStyle w:val="Brdtext"/>
      </w:pPr>
      <w:r w:rsidRPr="005D6531">
        <w:t xml:space="preserve">Hög temperatur konvektionsdel </w:t>
      </w:r>
      <w:r w:rsidR="00725E8B" w:rsidRPr="005D6531">
        <w:t>344XI303</w:t>
      </w:r>
      <w:r w:rsidRPr="005D6531">
        <w:t xml:space="preserve">_H2 stänger </w:t>
      </w:r>
      <w:r w:rsidR="00F01827" w:rsidRPr="005D6531">
        <w:t>251SV555</w:t>
      </w:r>
      <w:r w:rsidR="00144984" w:rsidRPr="005D6531">
        <w:t xml:space="preserve">-MV1 </w:t>
      </w:r>
      <w:r w:rsidR="00F01827" w:rsidRPr="005D6531">
        <w:t>och 251SV556</w:t>
      </w:r>
      <w:r w:rsidR="00144984" w:rsidRPr="005D6531">
        <w:t xml:space="preserve">-MV1 </w:t>
      </w:r>
      <w:r w:rsidRPr="005D6531">
        <w:t>(utgång FALSE).</w:t>
      </w:r>
    </w:p>
    <w:p w14:paraId="12238FB5" w14:textId="3C3CDE55" w:rsidR="0080743F" w:rsidRPr="005D6531" w:rsidRDefault="0080743F" w:rsidP="0080743F">
      <w:pPr>
        <w:pStyle w:val="Brdtext"/>
      </w:pPr>
      <w:r w:rsidRPr="005D6531">
        <w:t xml:space="preserve">Hög temperatur strålningsdel </w:t>
      </w:r>
      <w:r w:rsidR="00725E8B" w:rsidRPr="005D6531">
        <w:t>344XI310</w:t>
      </w:r>
      <w:r w:rsidRPr="005D6531">
        <w:t xml:space="preserve">_H2 stänger </w:t>
      </w:r>
      <w:r w:rsidR="00F01827" w:rsidRPr="005D6531">
        <w:t>251SV555</w:t>
      </w:r>
      <w:r w:rsidR="00144984" w:rsidRPr="005D6531">
        <w:t xml:space="preserve">-MV1 </w:t>
      </w:r>
      <w:r w:rsidR="00F01827" w:rsidRPr="005D6531">
        <w:t>och 251SV556</w:t>
      </w:r>
      <w:r w:rsidR="00144984" w:rsidRPr="005D6531">
        <w:t xml:space="preserve">-MV1 </w:t>
      </w:r>
      <w:r w:rsidRPr="005D6531">
        <w:t>(utgång FALSE).</w:t>
      </w:r>
    </w:p>
    <w:p w14:paraId="794CD1C4" w14:textId="0628BEBD" w:rsidR="0080743F" w:rsidRPr="005D6531" w:rsidRDefault="0080743F" w:rsidP="0080743F">
      <w:pPr>
        <w:pStyle w:val="Brdtext"/>
      </w:pPr>
      <w:r w:rsidRPr="005D6531">
        <w:t xml:space="preserve">Högt tryck förbränningskammare </w:t>
      </w:r>
      <w:r w:rsidR="00725E8B" w:rsidRPr="005D6531">
        <w:t>344XI306</w:t>
      </w:r>
      <w:r w:rsidRPr="005D6531">
        <w:t xml:space="preserve">_H2 stänger </w:t>
      </w:r>
      <w:r w:rsidR="00F01827" w:rsidRPr="005D6531">
        <w:t>251SV555</w:t>
      </w:r>
      <w:r w:rsidR="00144984" w:rsidRPr="005D6531">
        <w:t xml:space="preserve">-MV1 </w:t>
      </w:r>
      <w:r w:rsidR="00F01827" w:rsidRPr="005D6531">
        <w:t>och 251SV556</w:t>
      </w:r>
      <w:r w:rsidR="00144984" w:rsidRPr="005D6531">
        <w:t xml:space="preserve">-MV1 </w:t>
      </w:r>
      <w:r w:rsidRPr="005D6531">
        <w:t>(utgång FALSE).</w:t>
      </w:r>
    </w:p>
    <w:p w14:paraId="68411C97" w14:textId="77777777" w:rsidR="00876535" w:rsidRPr="005D6531" w:rsidRDefault="00876535" w:rsidP="00876535">
      <w:pPr>
        <w:pStyle w:val="Brdtext"/>
      </w:pPr>
      <w:r w:rsidRPr="005D6531">
        <w:t>Brännare ej i drift 344MA001_RUN stänger 251SV555-MV1 och 251SV556-MV1 (utgång FALSE).</w:t>
      </w:r>
    </w:p>
    <w:p w14:paraId="24D6735D" w14:textId="666D6F6D" w:rsidR="0080743F" w:rsidRPr="005D6531" w:rsidRDefault="0080743F" w:rsidP="0080743F">
      <w:pPr>
        <w:pStyle w:val="Brdtext"/>
      </w:pPr>
      <w:r w:rsidRPr="005D6531">
        <w:t xml:space="preserve">Hög </w:t>
      </w:r>
      <w:proofErr w:type="spellStart"/>
      <w:r w:rsidRPr="005D6531">
        <w:t>gastemp</w:t>
      </w:r>
      <w:proofErr w:type="spellEnd"/>
      <w:r w:rsidRPr="005D6531">
        <w:t xml:space="preserve"> </w:t>
      </w:r>
      <w:proofErr w:type="spellStart"/>
      <w:r w:rsidRPr="005D6531">
        <w:t>transferline</w:t>
      </w:r>
      <w:proofErr w:type="spellEnd"/>
      <w:r w:rsidRPr="005D6531">
        <w:t xml:space="preserve"> efter O2-inj </w:t>
      </w:r>
      <w:r w:rsidR="00725E8B" w:rsidRPr="005D6531">
        <w:t>344XI322</w:t>
      </w:r>
      <w:r w:rsidRPr="005D6531">
        <w:t xml:space="preserve">_H2 stänger </w:t>
      </w:r>
      <w:r w:rsidR="00F01827" w:rsidRPr="005D6531">
        <w:t>251SV555</w:t>
      </w:r>
      <w:r w:rsidR="00144984" w:rsidRPr="005D6531">
        <w:t xml:space="preserve">-MV1 </w:t>
      </w:r>
      <w:r w:rsidR="00F01827" w:rsidRPr="005D6531">
        <w:t>och 251SV556</w:t>
      </w:r>
      <w:r w:rsidR="00144984" w:rsidRPr="005D6531">
        <w:t xml:space="preserve">-MV1 </w:t>
      </w:r>
      <w:r w:rsidRPr="005D6531">
        <w:t>(utgång FALSE).</w:t>
      </w:r>
    </w:p>
    <w:p w14:paraId="521471FA" w14:textId="563C9E8F" w:rsidR="0080743F" w:rsidRPr="005D6531" w:rsidRDefault="0080743F" w:rsidP="0080743F">
      <w:pPr>
        <w:pStyle w:val="Brdtext"/>
      </w:pPr>
      <w:r w:rsidRPr="005D6531">
        <w:t xml:space="preserve">Låg </w:t>
      </w:r>
      <w:proofErr w:type="spellStart"/>
      <w:r w:rsidRPr="005D6531">
        <w:t>gastemp</w:t>
      </w:r>
      <w:proofErr w:type="spellEnd"/>
      <w:r w:rsidRPr="005D6531">
        <w:t xml:space="preserve"> </w:t>
      </w:r>
      <w:proofErr w:type="spellStart"/>
      <w:r w:rsidRPr="005D6531">
        <w:t>transferline</w:t>
      </w:r>
      <w:proofErr w:type="spellEnd"/>
      <w:r w:rsidRPr="005D6531">
        <w:t xml:space="preserve"> efter O2-inj </w:t>
      </w:r>
      <w:r w:rsidR="00725E8B" w:rsidRPr="005D6531">
        <w:t>344XI322</w:t>
      </w:r>
      <w:r w:rsidRPr="005D6531">
        <w:t xml:space="preserve">_L2 stänger </w:t>
      </w:r>
      <w:r w:rsidR="00F01827" w:rsidRPr="005D6531">
        <w:t>251SV555</w:t>
      </w:r>
      <w:r w:rsidR="00144984" w:rsidRPr="005D6531">
        <w:t xml:space="preserve">-MV1 </w:t>
      </w:r>
      <w:r w:rsidR="00F01827" w:rsidRPr="005D6531">
        <w:t>och 251SV556</w:t>
      </w:r>
      <w:r w:rsidR="00144984" w:rsidRPr="005D6531">
        <w:t xml:space="preserve">-MV1 </w:t>
      </w:r>
      <w:r w:rsidRPr="005D6531">
        <w:t>(utgång FALSE).</w:t>
      </w:r>
    </w:p>
    <w:p w14:paraId="756570B0" w14:textId="043A265F" w:rsidR="0080743F" w:rsidRPr="005D6531" w:rsidRDefault="000A4C14" w:rsidP="0080743F">
      <w:pPr>
        <w:pStyle w:val="Brdtext"/>
      </w:pPr>
      <w:r w:rsidRPr="005D6531">
        <w:lastRenderedPageBreak/>
        <w:t>Avvikelse flöde lans 344XI34</w:t>
      </w:r>
      <w:r w:rsidR="0080743F" w:rsidRPr="005D6531">
        <w:t>0_</w:t>
      </w:r>
      <w:r w:rsidRPr="005D6531">
        <w:t>DEV</w:t>
      </w:r>
      <w:r w:rsidR="009E673D" w:rsidRPr="005D6531">
        <w:t>_L2 fördröjd 5s</w:t>
      </w:r>
      <w:r w:rsidR="0021043E" w:rsidRPr="005D6531">
        <w:t>, överkopplad 10s vid start,</w:t>
      </w:r>
      <w:r w:rsidR="0080743F" w:rsidRPr="005D6531">
        <w:t xml:space="preserve"> stänger </w:t>
      </w:r>
      <w:r w:rsidR="00F01827" w:rsidRPr="005D6531">
        <w:t>251SV555</w:t>
      </w:r>
      <w:r w:rsidR="00144984" w:rsidRPr="005D6531">
        <w:t xml:space="preserve">-MV1 </w:t>
      </w:r>
      <w:r w:rsidR="00F01827" w:rsidRPr="005D6531">
        <w:t>och 251SV556</w:t>
      </w:r>
      <w:r w:rsidR="00144984" w:rsidRPr="005D6531">
        <w:t xml:space="preserve">-MV1 </w:t>
      </w:r>
      <w:r w:rsidR="0080743F" w:rsidRPr="005D6531">
        <w:t>(utgång FALSE).</w:t>
      </w:r>
    </w:p>
    <w:p w14:paraId="1F12B327" w14:textId="235F8752" w:rsidR="009E673D" w:rsidRPr="005D6531" w:rsidRDefault="009E673D" w:rsidP="0080743F">
      <w:pPr>
        <w:pStyle w:val="Brdtext"/>
      </w:pPr>
      <w:r w:rsidRPr="005D6531">
        <w:t>Avvikelse flöde lans 344XI340_DEV_H2 fördröjd 5s</w:t>
      </w:r>
      <w:r w:rsidR="0021043E" w:rsidRPr="005D6531">
        <w:t>, överkopplad 10s vid start,</w:t>
      </w:r>
      <w:r w:rsidRPr="005D6531">
        <w:t xml:space="preserve"> stänger 251SV555-MV1 och 251SV556-MV1 (utgång FALSE).</w:t>
      </w:r>
    </w:p>
    <w:p w14:paraId="4FA10D38" w14:textId="527BEEE0" w:rsidR="0080743F" w:rsidRPr="005D6531" w:rsidRDefault="0080743F" w:rsidP="0080743F">
      <w:pPr>
        <w:pStyle w:val="Brdtext"/>
      </w:pPr>
      <w:r w:rsidRPr="005D6531">
        <w:t xml:space="preserve">Lågt kvävgastryck </w:t>
      </w:r>
      <w:r w:rsidR="00123422" w:rsidRPr="005D6531">
        <w:t>253XI323</w:t>
      </w:r>
      <w:r w:rsidRPr="005D6531">
        <w:t xml:space="preserve">_L2 stänger </w:t>
      </w:r>
      <w:r w:rsidR="00F01827" w:rsidRPr="005D6531">
        <w:t>251SV555</w:t>
      </w:r>
      <w:r w:rsidR="00144984" w:rsidRPr="005D6531">
        <w:t xml:space="preserve">-MV1 </w:t>
      </w:r>
      <w:r w:rsidR="00F01827" w:rsidRPr="005D6531">
        <w:t>och 251SV556</w:t>
      </w:r>
      <w:r w:rsidR="00144984" w:rsidRPr="005D6531">
        <w:t xml:space="preserve">-MV1 </w:t>
      </w:r>
      <w:r w:rsidRPr="005D6531">
        <w:t>(utgång FALSE).</w:t>
      </w:r>
    </w:p>
    <w:p w14:paraId="748D2924" w14:textId="5147516E" w:rsidR="00CD1808" w:rsidRDefault="00CD1808" w:rsidP="00CD1808">
      <w:pPr>
        <w:pStyle w:val="Brdtext"/>
      </w:pPr>
      <w:r w:rsidRPr="005D6531">
        <w:rPr>
          <w:strike/>
        </w:rPr>
        <w:t xml:space="preserve">Kompressor </w:t>
      </w:r>
      <w:proofErr w:type="spellStart"/>
      <w:r w:rsidRPr="005D6531">
        <w:rPr>
          <w:strike/>
        </w:rPr>
        <w:t>toppgas</w:t>
      </w:r>
      <w:proofErr w:type="spellEnd"/>
      <w:r w:rsidRPr="005D6531">
        <w:rPr>
          <w:strike/>
        </w:rPr>
        <w:t xml:space="preserve"> ej i drift 346PU101 stänger 251SV555-MV1 och 251SV556-MV1 (utgång FALSE)</w:t>
      </w:r>
      <w:r w:rsidRPr="005D6531">
        <w:t>.</w:t>
      </w:r>
      <w:r w:rsidR="00463DA0" w:rsidRPr="005D6531">
        <w:t xml:space="preserve"> Denna utgår som SIL-funktion. DCS-</w:t>
      </w:r>
      <w:proofErr w:type="spellStart"/>
      <w:r w:rsidR="00463DA0" w:rsidRPr="005D6531">
        <w:t>förregling</w:t>
      </w:r>
      <w:proofErr w:type="spellEnd"/>
      <w:r w:rsidR="00463DA0" w:rsidRPr="005D6531">
        <w:t xml:space="preserve"> skall vara kvar!</w:t>
      </w:r>
      <w:r w:rsidR="00B33F51" w:rsidRPr="005D6531">
        <w:t>, Stoppar sekvens 251KS554</w:t>
      </w:r>
      <w:r w:rsidR="00AF2C52" w:rsidRPr="005D6531">
        <w:t>.</w:t>
      </w:r>
    </w:p>
    <w:p w14:paraId="380BD41C" w14:textId="05D4B160" w:rsidR="006B2380" w:rsidRPr="006B2380" w:rsidRDefault="006B2380" w:rsidP="006B2380">
      <w:pPr>
        <w:pStyle w:val="Brdtext"/>
      </w:pPr>
      <w:r w:rsidRPr="006B2380">
        <w:rPr>
          <w:color w:val="FF0000"/>
        </w:rPr>
        <w:t>Ånga till PGH ej öppen 271SV556-GSO stänger 251SV555-MV1 och 251SV556-MV1 (utgång FALSE).</w:t>
      </w:r>
    </w:p>
    <w:p w14:paraId="6A8EB214" w14:textId="28ECCA17" w:rsidR="00337AB5" w:rsidRPr="005D6531" w:rsidRDefault="00337AB5" w:rsidP="00CD1808">
      <w:pPr>
        <w:pStyle w:val="Brdtext"/>
      </w:pPr>
      <w:r w:rsidRPr="005D6531">
        <w:t>344XI326_H2</w:t>
      </w:r>
      <w:r w:rsidRPr="005D6531">
        <w:tab/>
      </w:r>
      <w:proofErr w:type="spellStart"/>
      <w:r w:rsidRPr="005D6531">
        <w:t>Gastemp</w:t>
      </w:r>
      <w:proofErr w:type="spellEnd"/>
      <w:r w:rsidRPr="005D6531">
        <w:t xml:space="preserve"> ringtrumma &gt; H2 stänger 251SV555-MV1 och 251SV556-MV1 (utgång FALSE. OBS! ej SIL-klassad funktion! Order via DCS, Stoppar sekvens 251KS554).</w:t>
      </w:r>
    </w:p>
    <w:p w14:paraId="66E97CFC" w14:textId="77777777" w:rsidR="003E289A" w:rsidRPr="005D6531" w:rsidRDefault="003E289A" w:rsidP="003E289A">
      <w:pPr>
        <w:pStyle w:val="Brdtext"/>
        <w:ind w:left="0"/>
      </w:pPr>
    </w:p>
    <w:p w14:paraId="5CD55195" w14:textId="5DC36BA6" w:rsidR="003909CF" w:rsidRPr="005D6531" w:rsidRDefault="003909CF" w:rsidP="003909CF">
      <w:pPr>
        <w:pStyle w:val="Brdtext"/>
        <w:rPr>
          <w:i/>
        </w:rPr>
      </w:pPr>
      <w:proofErr w:type="spellStart"/>
      <w:r w:rsidRPr="005D6531">
        <w:rPr>
          <w:i/>
        </w:rPr>
        <w:t>Förreglingar</w:t>
      </w:r>
      <w:proofErr w:type="spellEnd"/>
      <w:r w:rsidRPr="005D6531">
        <w:rPr>
          <w:i/>
        </w:rPr>
        <w:t xml:space="preserve"> för 251SV557 (Förreglas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5D6531" w:rsidRPr="005D6531" w14:paraId="69D1DB99" w14:textId="77777777" w:rsidTr="00A9420C">
        <w:tc>
          <w:tcPr>
            <w:tcW w:w="2405" w:type="dxa"/>
          </w:tcPr>
          <w:p w14:paraId="7EA7969E" w14:textId="77777777" w:rsidR="003909CF" w:rsidRPr="005D6531" w:rsidRDefault="003909CF" w:rsidP="00A9420C">
            <w:pPr>
              <w:pStyle w:val="Brdtext"/>
              <w:ind w:left="0"/>
            </w:pPr>
            <w:r w:rsidRPr="005D6531">
              <w:t>Objekt/signal</w:t>
            </w:r>
          </w:p>
        </w:tc>
        <w:tc>
          <w:tcPr>
            <w:tcW w:w="3119" w:type="dxa"/>
          </w:tcPr>
          <w:p w14:paraId="7E4A3543" w14:textId="77777777" w:rsidR="003909CF" w:rsidRPr="005D6531" w:rsidRDefault="003909CF" w:rsidP="00A9420C">
            <w:pPr>
              <w:pStyle w:val="Brdtext"/>
              <w:ind w:left="0"/>
            </w:pPr>
            <w:r w:rsidRPr="005D6531">
              <w:t>Beskrivning</w:t>
            </w:r>
          </w:p>
        </w:tc>
        <w:tc>
          <w:tcPr>
            <w:tcW w:w="425" w:type="dxa"/>
          </w:tcPr>
          <w:p w14:paraId="7FEA53EE" w14:textId="77777777" w:rsidR="003909CF" w:rsidRPr="005D6531" w:rsidRDefault="003909CF" w:rsidP="00A9420C">
            <w:pPr>
              <w:pStyle w:val="Brdtext"/>
              <w:ind w:left="0"/>
            </w:pPr>
            <w:r w:rsidRPr="005D6531">
              <w:t>A</w:t>
            </w:r>
          </w:p>
        </w:tc>
        <w:tc>
          <w:tcPr>
            <w:tcW w:w="425" w:type="dxa"/>
          </w:tcPr>
          <w:p w14:paraId="5BA2D6C2" w14:textId="77777777" w:rsidR="003909CF" w:rsidRPr="005D6531" w:rsidRDefault="003909CF" w:rsidP="00A9420C">
            <w:pPr>
              <w:pStyle w:val="Brdtext"/>
              <w:ind w:left="0"/>
            </w:pPr>
            <w:r w:rsidRPr="005D6531">
              <w:t>B</w:t>
            </w:r>
          </w:p>
        </w:tc>
        <w:tc>
          <w:tcPr>
            <w:tcW w:w="425" w:type="dxa"/>
          </w:tcPr>
          <w:p w14:paraId="1115AFB7" w14:textId="77777777" w:rsidR="003909CF" w:rsidRPr="005D6531" w:rsidRDefault="003909CF" w:rsidP="00A9420C">
            <w:pPr>
              <w:pStyle w:val="Brdtext"/>
              <w:ind w:left="0"/>
            </w:pPr>
            <w:r w:rsidRPr="005D6531">
              <w:t>C</w:t>
            </w:r>
          </w:p>
        </w:tc>
        <w:tc>
          <w:tcPr>
            <w:tcW w:w="1134" w:type="dxa"/>
          </w:tcPr>
          <w:p w14:paraId="0802ADCA" w14:textId="77777777" w:rsidR="003909CF" w:rsidRPr="005D6531" w:rsidRDefault="003909CF" w:rsidP="00A9420C">
            <w:pPr>
              <w:pStyle w:val="Brdtext"/>
              <w:ind w:left="0"/>
            </w:pPr>
            <w:r w:rsidRPr="005D6531">
              <w:t>Runint1</w:t>
            </w:r>
          </w:p>
        </w:tc>
      </w:tr>
      <w:tr w:rsidR="005D6531" w:rsidRPr="005D6531" w14:paraId="23916890" w14:textId="77777777" w:rsidTr="00A9420C">
        <w:tc>
          <w:tcPr>
            <w:tcW w:w="2405" w:type="dxa"/>
          </w:tcPr>
          <w:p w14:paraId="7CBA117F" w14:textId="08809937" w:rsidR="003909CF" w:rsidRPr="005D6531" w:rsidRDefault="003909CF" w:rsidP="00A9420C">
            <w:pPr>
              <w:pStyle w:val="Brdtext"/>
              <w:ind w:left="0"/>
            </w:pPr>
            <w:r w:rsidRPr="005D6531">
              <w:t>251SV555_GSS</w:t>
            </w:r>
          </w:p>
        </w:tc>
        <w:tc>
          <w:tcPr>
            <w:tcW w:w="3119" w:type="dxa"/>
          </w:tcPr>
          <w:p w14:paraId="093E42E8" w14:textId="4930B002" w:rsidR="003909CF" w:rsidRPr="005D6531" w:rsidRDefault="003909CF" w:rsidP="00A9420C">
            <w:pPr>
              <w:pStyle w:val="Brdtext"/>
              <w:ind w:left="0"/>
            </w:pPr>
            <w:r w:rsidRPr="005D6531">
              <w:t>251SV555 ej stängd</w:t>
            </w:r>
          </w:p>
        </w:tc>
        <w:tc>
          <w:tcPr>
            <w:tcW w:w="425" w:type="dxa"/>
          </w:tcPr>
          <w:p w14:paraId="349964DF" w14:textId="77777777" w:rsidR="003909CF" w:rsidRPr="005D6531" w:rsidRDefault="003909CF" w:rsidP="00A9420C">
            <w:pPr>
              <w:pStyle w:val="Brdtext"/>
              <w:ind w:left="0"/>
            </w:pPr>
          </w:p>
        </w:tc>
        <w:tc>
          <w:tcPr>
            <w:tcW w:w="425" w:type="dxa"/>
          </w:tcPr>
          <w:p w14:paraId="7BBF8764" w14:textId="77777777" w:rsidR="003909CF" w:rsidRPr="005D6531" w:rsidRDefault="003909CF" w:rsidP="00A9420C">
            <w:pPr>
              <w:pStyle w:val="Brdtext"/>
              <w:ind w:left="0"/>
            </w:pPr>
            <w:r w:rsidRPr="005D6531">
              <w:t>X</w:t>
            </w:r>
          </w:p>
        </w:tc>
        <w:tc>
          <w:tcPr>
            <w:tcW w:w="425" w:type="dxa"/>
          </w:tcPr>
          <w:p w14:paraId="7DB9F2FF" w14:textId="77777777" w:rsidR="003909CF" w:rsidRPr="005D6531" w:rsidRDefault="003909CF" w:rsidP="00A9420C">
            <w:pPr>
              <w:pStyle w:val="Brdtext"/>
              <w:ind w:left="0"/>
            </w:pPr>
          </w:p>
        </w:tc>
        <w:tc>
          <w:tcPr>
            <w:tcW w:w="1134" w:type="dxa"/>
          </w:tcPr>
          <w:p w14:paraId="61AC2196" w14:textId="77777777" w:rsidR="003909CF" w:rsidRPr="005D6531" w:rsidRDefault="003909CF" w:rsidP="00A9420C">
            <w:pPr>
              <w:pStyle w:val="Brdtext"/>
              <w:ind w:left="0"/>
            </w:pPr>
          </w:p>
        </w:tc>
      </w:tr>
      <w:tr w:rsidR="003909CF" w:rsidRPr="005D6531" w14:paraId="500EDAB0" w14:textId="77777777" w:rsidTr="00A9420C">
        <w:tc>
          <w:tcPr>
            <w:tcW w:w="2405" w:type="dxa"/>
          </w:tcPr>
          <w:p w14:paraId="1C651376" w14:textId="0AB52385" w:rsidR="003909CF" w:rsidRPr="005D6531" w:rsidRDefault="003909CF" w:rsidP="003909CF">
            <w:pPr>
              <w:pStyle w:val="Brdtext"/>
              <w:ind w:left="0"/>
            </w:pPr>
            <w:r w:rsidRPr="005D6531">
              <w:t>251SV556_GSS</w:t>
            </w:r>
          </w:p>
        </w:tc>
        <w:tc>
          <w:tcPr>
            <w:tcW w:w="3119" w:type="dxa"/>
          </w:tcPr>
          <w:p w14:paraId="6CA863B7" w14:textId="344FEE7F" w:rsidR="003909CF" w:rsidRPr="005D6531" w:rsidRDefault="003909CF" w:rsidP="00A9420C">
            <w:pPr>
              <w:pStyle w:val="Brdtext"/>
              <w:ind w:left="0"/>
            </w:pPr>
            <w:r w:rsidRPr="005D6531">
              <w:t>251SV556 ej stängd</w:t>
            </w:r>
          </w:p>
        </w:tc>
        <w:tc>
          <w:tcPr>
            <w:tcW w:w="425" w:type="dxa"/>
          </w:tcPr>
          <w:p w14:paraId="1306591F" w14:textId="77777777" w:rsidR="003909CF" w:rsidRPr="005D6531" w:rsidRDefault="003909CF" w:rsidP="00A9420C">
            <w:pPr>
              <w:pStyle w:val="Brdtext"/>
              <w:ind w:left="0"/>
            </w:pPr>
          </w:p>
        </w:tc>
        <w:tc>
          <w:tcPr>
            <w:tcW w:w="425" w:type="dxa"/>
          </w:tcPr>
          <w:p w14:paraId="7595B4A1" w14:textId="77777777" w:rsidR="003909CF" w:rsidRPr="005D6531" w:rsidRDefault="003909CF" w:rsidP="00A9420C">
            <w:pPr>
              <w:pStyle w:val="Brdtext"/>
              <w:ind w:left="0"/>
            </w:pPr>
            <w:r w:rsidRPr="005D6531">
              <w:t>X</w:t>
            </w:r>
          </w:p>
        </w:tc>
        <w:tc>
          <w:tcPr>
            <w:tcW w:w="425" w:type="dxa"/>
          </w:tcPr>
          <w:p w14:paraId="0B3F7170" w14:textId="77777777" w:rsidR="003909CF" w:rsidRPr="005D6531" w:rsidRDefault="003909CF" w:rsidP="00A9420C">
            <w:pPr>
              <w:pStyle w:val="Brdtext"/>
              <w:ind w:left="0"/>
            </w:pPr>
          </w:p>
        </w:tc>
        <w:tc>
          <w:tcPr>
            <w:tcW w:w="1134" w:type="dxa"/>
          </w:tcPr>
          <w:p w14:paraId="1BEF8D5D" w14:textId="77777777" w:rsidR="003909CF" w:rsidRPr="005D6531" w:rsidRDefault="003909CF" w:rsidP="00A9420C">
            <w:pPr>
              <w:pStyle w:val="Brdtext"/>
              <w:ind w:left="0"/>
            </w:pPr>
          </w:p>
        </w:tc>
      </w:tr>
    </w:tbl>
    <w:p w14:paraId="62749593" w14:textId="733B4DF1" w:rsidR="00463DA0" w:rsidRPr="005D6531" w:rsidRDefault="00463DA0" w:rsidP="0059623D">
      <w:pPr>
        <w:pStyle w:val="Brdtext"/>
        <w:ind w:left="0"/>
      </w:pPr>
    </w:p>
    <w:p w14:paraId="7418321F" w14:textId="471796F7" w:rsidR="008B60C5" w:rsidRPr="005D6531" w:rsidRDefault="008B60C5" w:rsidP="008B60C5">
      <w:pPr>
        <w:pStyle w:val="Brdtext"/>
        <w:rPr>
          <w:i/>
        </w:rPr>
      </w:pPr>
      <w:r w:rsidRPr="005D6531">
        <w:rPr>
          <w:i/>
        </w:rPr>
        <w:t>SIL-klassad säkerhetskrets för 251SV557 (Order till öppen):</w:t>
      </w:r>
    </w:p>
    <w:p w14:paraId="53D317E5" w14:textId="518B2416" w:rsidR="006C46B8" w:rsidRPr="005D6531" w:rsidRDefault="006C46B8" w:rsidP="008B60C5">
      <w:pPr>
        <w:pStyle w:val="Brdtext"/>
      </w:pPr>
      <w:r w:rsidRPr="005D6531">
        <w:t>Processnödstopp 308HZ300/301 öppnar 251SV557-MV1 (utgång FALSE).</w:t>
      </w:r>
    </w:p>
    <w:p w14:paraId="5F47D78E" w14:textId="21D042E9" w:rsidR="008B60C5" w:rsidRPr="005D6531" w:rsidRDefault="008B60C5" w:rsidP="008B60C5">
      <w:pPr>
        <w:pStyle w:val="Brdtext"/>
      </w:pPr>
      <w:r w:rsidRPr="005D6531">
        <w:t xml:space="preserve">Högt toppgastryck </w:t>
      </w:r>
      <w:r w:rsidR="00123422" w:rsidRPr="005D6531">
        <w:t>320XI320</w:t>
      </w:r>
      <w:r w:rsidRPr="005D6531">
        <w:t>_H2 öppnar 251SV557</w:t>
      </w:r>
      <w:r w:rsidR="00144984" w:rsidRPr="005D6531">
        <w:t xml:space="preserve">-MV1 </w:t>
      </w:r>
      <w:r w:rsidRPr="005D6531">
        <w:t>(utgång FALSE).</w:t>
      </w:r>
    </w:p>
    <w:p w14:paraId="62254C02" w14:textId="1CE3B753" w:rsidR="008B60C5" w:rsidRPr="005D6531" w:rsidRDefault="008B60C5" w:rsidP="008B60C5">
      <w:pPr>
        <w:pStyle w:val="Brdtext"/>
      </w:pPr>
      <w:r w:rsidRPr="005D6531">
        <w:t xml:space="preserve">Lågt toppgastryck </w:t>
      </w:r>
      <w:r w:rsidR="00123422" w:rsidRPr="005D6531">
        <w:t>320XI320</w:t>
      </w:r>
      <w:r w:rsidRPr="005D6531">
        <w:t>_L2 öppnar 251SV557</w:t>
      </w:r>
      <w:r w:rsidR="00144984" w:rsidRPr="005D6531">
        <w:t xml:space="preserve">-MV1 </w:t>
      </w:r>
      <w:r w:rsidRPr="005D6531">
        <w:t>(utgång FALSE).</w:t>
      </w:r>
    </w:p>
    <w:p w14:paraId="4BE1D85F" w14:textId="4AB7DA37" w:rsidR="008B60C5" w:rsidRPr="005D6531" w:rsidRDefault="008B60C5" w:rsidP="008B60C5">
      <w:pPr>
        <w:pStyle w:val="Brdtext"/>
      </w:pPr>
      <w:r w:rsidRPr="005D6531">
        <w:t xml:space="preserve">Hög temp </w:t>
      </w:r>
      <w:proofErr w:type="spellStart"/>
      <w:r w:rsidRPr="005D6531">
        <w:t>toppgas</w:t>
      </w:r>
      <w:proofErr w:type="spellEnd"/>
      <w:r w:rsidRPr="005D6531">
        <w:t xml:space="preserve"> 320</w:t>
      </w:r>
      <w:r w:rsidR="006C46B8" w:rsidRPr="005D6531">
        <w:t>XI</w:t>
      </w:r>
      <w:r w:rsidRPr="005D6531">
        <w:t>323_H2 öppnar 251SV557</w:t>
      </w:r>
      <w:r w:rsidR="00144984" w:rsidRPr="005D6531">
        <w:t xml:space="preserve">-MV1 </w:t>
      </w:r>
      <w:r w:rsidRPr="005D6531">
        <w:t>(utgång FALSE).</w:t>
      </w:r>
    </w:p>
    <w:p w14:paraId="323680B7" w14:textId="7FF2617D" w:rsidR="008B60C5" w:rsidRPr="005D6531" w:rsidRDefault="008B60C5" w:rsidP="008B60C5">
      <w:pPr>
        <w:pStyle w:val="Brdtext"/>
      </w:pPr>
      <w:r w:rsidRPr="005D6531">
        <w:t xml:space="preserve">Lågt flöde </w:t>
      </w:r>
      <w:proofErr w:type="spellStart"/>
      <w:r w:rsidRPr="005D6531">
        <w:t>reduktionsgas</w:t>
      </w:r>
      <w:proofErr w:type="spellEnd"/>
      <w:r w:rsidRPr="005D6531">
        <w:t xml:space="preserve"> till PGH 343XI302_L2 öppnar 251SV557</w:t>
      </w:r>
      <w:r w:rsidR="00144984" w:rsidRPr="005D6531">
        <w:t xml:space="preserve">-MV1 </w:t>
      </w:r>
      <w:r w:rsidRPr="005D6531">
        <w:t>(utgång FALSE).</w:t>
      </w:r>
    </w:p>
    <w:p w14:paraId="6FF4BBE7" w14:textId="66952023" w:rsidR="008B60C5" w:rsidRPr="005D6531" w:rsidRDefault="008B60C5" w:rsidP="008B60C5">
      <w:pPr>
        <w:pStyle w:val="Brdtext"/>
      </w:pPr>
      <w:r w:rsidRPr="005D6531">
        <w:t xml:space="preserve">Lågt </w:t>
      </w:r>
      <w:proofErr w:type="spellStart"/>
      <w:r w:rsidR="00AC4708" w:rsidRPr="005D6531">
        <w:t>difftryck</w:t>
      </w:r>
      <w:proofErr w:type="spellEnd"/>
      <w:r w:rsidR="00F266E6" w:rsidRPr="005D6531">
        <w:t xml:space="preserve"> O2-</w:t>
      </w:r>
      <w:r w:rsidR="00AC4708" w:rsidRPr="005D6531">
        <w:t>Transferline</w:t>
      </w:r>
      <w:r w:rsidRPr="005D6531">
        <w:t xml:space="preserve"> </w:t>
      </w:r>
      <w:r w:rsidR="00AC4708" w:rsidRPr="005D6531">
        <w:t>251XI313_L2</w:t>
      </w:r>
      <w:r w:rsidR="006C46B8" w:rsidRPr="005D6531">
        <w:t xml:space="preserve"> </w:t>
      </w:r>
      <w:r w:rsidRPr="005D6531">
        <w:t>öppnar 251SV557</w:t>
      </w:r>
      <w:r w:rsidR="00144984" w:rsidRPr="005D6531">
        <w:t xml:space="preserve">-MV1 </w:t>
      </w:r>
      <w:r w:rsidRPr="005D6531">
        <w:t>(utgång FALSE).</w:t>
      </w:r>
      <w:r w:rsidR="002D3384" w:rsidRPr="005D6531">
        <w:t xml:space="preserve"> </w:t>
      </w:r>
      <w:r w:rsidR="00AC4708" w:rsidRPr="005D6531">
        <w:t>(Ersätter 344XI321_L2)</w:t>
      </w:r>
    </w:p>
    <w:p w14:paraId="1AD97B71" w14:textId="6E00F22D" w:rsidR="008B60C5" w:rsidRPr="005D6531" w:rsidRDefault="008B60C5" w:rsidP="008B60C5">
      <w:pPr>
        <w:pStyle w:val="Brdtext"/>
      </w:pPr>
      <w:r w:rsidRPr="005D6531">
        <w:t xml:space="preserve">Lågt gastryck </w:t>
      </w:r>
      <w:proofErr w:type="spellStart"/>
      <w:r w:rsidRPr="005D6531">
        <w:t>transferline</w:t>
      </w:r>
      <w:proofErr w:type="spellEnd"/>
      <w:r w:rsidRPr="005D6531">
        <w:t xml:space="preserve"> 344PZ321_L2 öppnar 251SV557</w:t>
      </w:r>
      <w:r w:rsidR="00144984" w:rsidRPr="005D6531">
        <w:t xml:space="preserve">-MV1 </w:t>
      </w:r>
      <w:r w:rsidRPr="005D6531">
        <w:t>(utgång FALSE).</w:t>
      </w:r>
    </w:p>
    <w:p w14:paraId="24614E88" w14:textId="61655E24" w:rsidR="008B60C5" w:rsidRPr="005D6531" w:rsidRDefault="008B60C5" w:rsidP="008B60C5">
      <w:pPr>
        <w:pStyle w:val="Brdtext"/>
      </w:pPr>
      <w:r w:rsidRPr="005D6531">
        <w:t xml:space="preserve">Lågt tryck O2-injektion </w:t>
      </w:r>
      <w:r w:rsidR="00725E8B" w:rsidRPr="005D6531">
        <w:t>251XI312</w:t>
      </w:r>
      <w:r w:rsidRPr="005D6531">
        <w:t>_L2 öppnar 251SV557</w:t>
      </w:r>
      <w:r w:rsidR="00144984" w:rsidRPr="005D6531">
        <w:t xml:space="preserve">-MV1 </w:t>
      </w:r>
      <w:r w:rsidRPr="005D6531">
        <w:t>(utgång FALSE).</w:t>
      </w:r>
    </w:p>
    <w:p w14:paraId="440E7EE3" w14:textId="3986497B" w:rsidR="008B60C5" w:rsidRPr="005D6531" w:rsidRDefault="008B60C5" w:rsidP="008B60C5">
      <w:pPr>
        <w:pStyle w:val="Brdtext"/>
      </w:pPr>
      <w:r w:rsidRPr="005D6531">
        <w:t xml:space="preserve">Lågt flöde O2 injektion 251XI554_L2 </w:t>
      </w:r>
      <w:r w:rsidR="005743A4" w:rsidRPr="005D6531">
        <w:t xml:space="preserve">(Överkopplas under 10s vid start) </w:t>
      </w:r>
      <w:r w:rsidRPr="005D6531">
        <w:t>öppnar 251SV557</w:t>
      </w:r>
      <w:r w:rsidR="00144984" w:rsidRPr="005D6531">
        <w:t xml:space="preserve">-MV1 </w:t>
      </w:r>
      <w:r w:rsidRPr="005D6531">
        <w:t>(utgång FALSE).</w:t>
      </w:r>
    </w:p>
    <w:p w14:paraId="7B26AF3D" w14:textId="64ABE39E" w:rsidR="008B60C5" w:rsidRPr="005D6531" w:rsidRDefault="006C46B8" w:rsidP="008B60C5">
      <w:pPr>
        <w:pStyle w:val="Brdtext"/>
      </w:pPr>
      <w:r w:rsidRPr="005D6531">
        <w:t>Tryck O2 lägre än N2 253XI363_L2</w:t>
      </w:r>
      <w:r w:rsidR="008B60C5" w:rsidRPr="005D6531">
        <w:t xml:space="preserve"> öppnar 251SV557</w:t>
      </w:r>
      <w:r w:rsidR="00144984" w:rsidRPr="005D6531">
        <w:t xml:space="preserve">-MV1 </w:t>
      </w:r>
      <w:r w:rsidR="008B60C5" w:rsidRPr="005D6531">
        <w:t>(utgång FALSE).</w:t>
      </w:r>
    </w:p>
    <w:p w14:paraId="161DC321" w14:textId="092F2CC0" w:rsidR="008B60C5" w:rsidRPr="005D6531" w:rsidRDefault="008B60C5" w:rsidP="008B60C5">
      <w:pPr>
        <w:pStyle w:val="Brdtext"/>
      </w:pPr>
      <w:r w:rsidRPr="005D6531">
        <w:t xml:space="preserve">Hög </w:t>
      </w:r>
      <w:proofErr w:type="spellStart"/>
      <w:r w:rsidRPr="005D6531">
        <w:t>gastemp</w:t>
      </w:r>
      <w:proofErr w:type="spellEnd"/>
      <w:r w:rsidRPr="005D6531">
        <w:t xml:space="preserve"> </w:t>
      </w:r>
      <w:proofErr w:type="spellStart"/>
      <w:r w:rsidRPr="005D6531">
        <w:t>transferline</w:t>
      </w:r>
      <w:proofErr w:type="spellEnd"/>
      <w:r w:rsidRPr="005D6531">
        <w:t xml:space="preserve"> </w:t>
      </w:r>
      <w:r w:rsidR="00725E8B" w:rsidRPr="005D6531">
        <w:t>344XI316</w:t>
      </w:r>
      <w:r w:rsidRPr="005D6531">
        <w:t>_H2 öppnar 251SV557</w:t>
      </w:r>
      <w:r w:rsidR="00144984" w:rsidRPr="005D6531">
        <w:t xml:space="preserve">-MV1 </w:t>
      </w:r>
      <w:r w:rsidRPr="005D6531">
        <w:t>(utgång FALSE).</w:t>
      </w:r>
    </w:p>
    <w:p w14:paraId="0ED38828" w14:textId="003A3162" w:rsidR="008B60C5" w:rsidRPr="005D6531" w:rsidRDefault="008B60C5" w:rsidP="008B60C5">
      <w:pPr>
        <w:pStyle w:val="Brdtext"/>
      </w:pPr>
      <w:r w:rsidRPr="005D6531">
        <w:t xml:space="preserve">Låg </w:t>
      </w:r>
      <w:proofErr w:type="spellStart"/>
      <w:r w:rsidRPr="005D6531">
        <w:t>gastemp</w:t>
      </w:r>
      <w:proofErr w:type="spellEnd"/>
      <w:r w:rsidRPr="005D6531">
        <w:t xml:space="preserve"> </w:t>
      </w:r>
      <w:proofErr w:type="spellStart"/>
      <w:r w:rsidRPr="005D6531">
        <w:t>transferline</w:t>
      </w:r>
      <w:proofErr w:type="spellEnd"/>
      <w:r w:rsidRPr="005D6531">
        <w:t xml:space="preserve"> </w:t>
      </w:r>
      <w:r w:rsidR="00725E8B" w:rsidRPr="005D6531">
        <w:t>344XI316</w:t>
      </w:r>
      <w:r w:rsidRPr="005D6531">
        <w:t>_L2 öppnar 251SV557</w:t>
      </w:r>
      <w:r w:rsidR="00144984" w:rsidRPr="005D6531">
        <w:t xml:space="preserve">-MV1 </w:t>
      </w:r>
      <w:r w:rsidRPr="005D6531">
        <w:t>(utgång FALSE).</w:t>
      </w:r>
    </w:p>
    <w:p w14:paraId="641B1EBA" w14:textId="6D159822" w:rsidR="008B60C5" w:rsidRPr="005D6531" w:rsidRDefault="008B60C5" w:rsidP="008B60C5">
      <w:pPr>
        <w:pStyle w:val="Brdtext"/>
      </w:pPr>
      <w:r w:rsidRPr="005D6531">
        <w:t xml:space="preserve">Hög temperatur konvektionsdel </w:t>
      </w:r>
      <w:r w:rsidR="00725E8B" w:rsidRPr="005D6531">
        <w:t>344XI303</w:t>
      </w:r>
      <w:r w:rsidRPr="005D6531">
        <w:t>_H2 öppnar 251SV557</w:t>
      </w:r>
      <w:r w:rsidR="00144984" w:rsidRPr="005D6531">
        <w:t xml:space="preserve">-MV1 </w:t>
      </w:r>
      <w:r w:rsidRPr="005D6531">
        <w:t>(utgång FALSE).</w:t>
      </w:r>
    </w:p>
    <w:p w14:paraId="7F76A83F" w14:textId="1C8ADA7A" w:rsidR="008B60C5" w:rsidRPr="005D6531" w:rsidRDefault="008B60C5" w:rsidP="008B60C5">
      <w:pPr>
        <w:pStyle w:val="Brdtext"/>
      </w:pPr>
      <w:r w:rsidRPr="005D6531">
        <w:lastRenderedPageBreak/>
        <w:t xml:space="preserve">Hög temperatur strålningsdel </w:t>
      </w:r>
      <w:r w:rsidR="00725E8B" w:rsidRPr="005D6531">
        <w:t>344XI310</w:t>
      </w:r>
      <w:r w:rsidRPr="005D6531">
        <w:t>_H2 öppnar 251SV557</w:t>
      </w:r>
      <w:r w:rsidR="00144984" w:rsidRPr="005D6531">
        <w:t xml:space="preserve">-MV1 </w:t>
      </w:r>
      <w:r w:rsidRPr="005D6531">
        <w:t>(utgång FALSE).</w:t>
      </w:r>
    </w:p>
    <w:p w14:paraId="0621818F" w14:textId="3D511EAE" w:rsidR="008B60C5" w:rsidRPr="005D6531" w:rsidRDefault="008B60C5" w:rsidP="008B60C5">
      <w:pPr>
        <w:pStyle w:val="Brdtext"/>
      </w:pPr>
      <w:r w:rsidRPr="005D6531">
        <w:t xml:space="preserve">Högt tryck förbränningskammare </w:t>
      </w:r>
      <w:r w:rsidR="00725E8B" w:rsidRPr="005D6531">
        <w:t>344XI306</w:t>
      </w:r>
      <w:r w:rsidRPr="005D6531">
        <w:t>_H2 öppnar 251SV557</w:t>
      </w:r>
      <w:r w:rsidR="00144984" w:rsidRPr="005D6531">
        <w:t xml:space="preserve">-MV1 </w:t>
      </w:r>
      <w:r w:rsidRPr="005D6531">
        <w:t>(utgång FALSE).</w:t>
      </w:r>
    </w:p>
    <w:p w14:paraId="54C05894" w14:textId="67219C23" w:rsidR="008B60C5" w:rsidRPr="005D6531" w:rsidRDefault="008B60C5" w:rsidP="008B60C5">
      <w:pPr>
        <w:pStyle w:val="Brdtext"/>
      </w:pPr>
      <w:r w:rsidRPr="005D6531">
        <w:t xml:space="preserve">Hög </w:t>
      </w:r>
      <w:proofErr w:type="spellStart"/>
      <w:r w:rsidRPr="005D6531">
        <w:t>gastemp</w:t>
      </w:r>
      <w:proofErr w:type="spellEnd"/>
      <w:r w:rsidRPr="005D6531">
        <w:t xml:space="preserve"> </w:t>
      </w:r>
      <w:proofErr w:type="spellStart"/>
      <w:r w:rsidRPr="005D6531">
        <w:t>transferline</w:t>
      </w:r>
      <w:proofErr w:type="spellEnd"/>
      <w:r w:rsidRPr="005D6531">
        <w:t xml:space="preserve"> efter O2-inj </w:t>
      </w:r>
      <w:r w:rsidR="00725E8B" w:rsidRPr="005D6531">
        <w:t>344XI322</w:t>
      </w:r>
      <w:r w:rsidRPr="005D6531">
        <w:t>_H2 öppnar 251SV557</w:t>
      </w:r>
      <w:r w:rsidR="00144984" w:rsidRPr="005D6531">
        <w:t xml:space="preserve">-MV1 </w:t>
      </w:r>
      <w:r w:rsidRPr="005D6531">
        <w:t>(utgång FALSE).</w:t>
      </w:r>
    </w:p>
    <w:p w14:paraId="7212F7F6" w14:textId="5063AFC5" w:rsidR="008B60C5" w:rsidRPr="005D6531" w:rsidRDefault="008B60C5" w:rsidP="008B60C5">
      <w:pPr>
        <w:pStyle w:val="Brdtext"/>
      </w:pPr>
      <w:r w:rsidRPr="005D6531">
        <w:t xml:space="preserve">Låg </w:t>
      </w:r>
      <w:proofErr w:type="spellStart"/>
      <w:r w:rsidRPr="005D6531">
        <w:t>gastemp</w:t>
      </w:r>
      <w:proofErr w:type="spellEnd"/>
      <w:r w:rsidRPr="005D6531">
        <w:t xml:space="preserve"> </w:t>
      </w:r>
      <w:proofErr w:type="spellStart"/>
      <w:r w:rsidRPr="005D6531">
        <w:t>transferline</w:t>
      </w:r>
      <w:proofErr w:type="spellEnd"/>
      <w:r w:rsidRPr="005D6531">
        <w:t xml:space="preserve"> efter O2-inj </w:t>
      </w:r>
      <w:r w:rsidR="00725E8B" w:rsidRPr="005D6531">
        <w:t>344XI322</w:t>
      </w:r>
      <w:r w:rsidRPr="005D6531">
        <w:t>_L2 öppnar 251SV557</w:t>
      </w:r>
      <w:r w:rsidR="00144984" w:rsidRPr="005D6531">
        <w:t xml:space="preserve">-MV1 </w:t>
      </w:r>
      <w:r w:rsidRPr="005D6531">
        <w:t>(utgång FALSE).</w:t>
      </w:r>
    </w:p>
    <w:p w14:paraId="622161C8" w14:textId="1DC79A9A" w:rsidR="005743A4" w:rsidRPr="005D6531" w:rsidRDefault="005743A4" w:rsidP="005743A4">
      <w:pPr>
        <w:pStyle w:val="Brdtext"/>
      </w:pPr>
      <w:r w:rsidRPr="005D6531">
        <w:t>Avvikelse flöde lans 344XI340_DEV_L2 fördröjd 5s</w:t>
      </w:r>
      <w:r w:rsidR="0021043E" w:rsidRPr="005D6531">
        <w:t xml:space="preserve">, överkopplad 10s vid start, </w:t>
      </w:r>
      <w:r w:rsidRPr="005D6531">
        <w:t xml:space="preserve"> öppnar </w:t>
      </w:r>
      <w:r w:rsidR="002D3384" w:rsidRPr="005D6531">
        <w:t>251SV557-MV1</w:t>
      </w:r>
      <w:r w:rsidRPr="005D6531">
        <w:t xml:space="preserve"> (utgång FALSE).</w:t>
      </w:r>
    </w:p>
    <w:p w14:paraId="18D29817" w14:textId="096D5A5F" w:rsidR="005743A4" w:rsidRPr="005D6531" w:rsidRDefault="005743A4" w:rsidP="005743A4">
      <w:pPr>
        <w:pStyle w:val="Brdtext"/>
      </w:pPr>
      <w:r w:rsidRPr="005D6531">
        <w:t>Avvikelse flöde lans 344XI340_DEV_H2 fördröjd 5s</w:t>
      </w:r>
      <w:r w:rsidR="0021043E" w:rsidRPr="005D6531">
        <w:t xml:space="preserve">, överkopplad 10s vid start, </w:t>
      </w:r>
      <w:r w:rsidRPr="005D6531">
        <w:t xml:space="preserve"> öppnar </w:t>
      </w:r>
      <w:r w:rsidR="002D3384" w:rsidRPr="005D6531">
        <w:t>251SV557-MV1</w:t>
      </w:r>
      <w:r w:rsidRPr="005D6531">
        <w:t xml:space="preserve"> (utgång FALSE).</w:t>
      </w:r>
    </w:p>
    <w:p w14:paraId="390B7BBA" w14:textId="31455EC2" w:rsidR="008B60C5" w:rsidRPr="005D6531" w:rsidRDefault="008B60C5" w:rsidP="008B60C5">
      <w:pPr>
        <w:pStyle w:val="Brdtext"/>
      </w:pPr>
      <w:r w:rsidRPr="005D6531">
        <w:t xml:space="preserve">Lågt kvävgastryck </w:t>
      </w:r>
      <w:r w:rsidR="00123422" w:rsidRPr="005D6531">
        <w:t>253XI323</w:t>
      </w:r>
      <w:r w:rsidRPr="005D6531">
        <w:t>_L2 öppnar 251SV557</w:t>
      </w:r>
      <w:r w:rsidR="00144984" w:rsidRPr="005D6531">
        <w:t xml:space="preserve">-MV1 </w:t>
      </w:r>
      <w:r w:rsidRPr="005D6531">
        <w:t>(utgång FALSE).</w:t>
      </w:r>
    </w:p>
    <w:p w14:paraId="7D2677A3" w14:textId="21B932B1" w:rsidR="00CD1808" w:rsidRDefault="00CD1808" w:rsidP="00CD1808">
      <w:pPr>
        <w:pStyle w:val="Brdtext"/>
      </w:pPr>
      <w:r w:rsidRPr="005D6531">
        <w:t xml:space="preserve">Kompressor </w:t>
      </w:r>
      <w:proofErr w:type="spellStart"/>
      <w:r w:rsidRPr="005D6531">
        <w:t>toppgas</w:t>
      </w:r>
      <w:proofErr w:type="spellEnd"/>
      <w:r w:rsidRPr="005D6531">
        <w:t xml:space="preserve"> ej i drift 346PU101 öppnar 251SV557-MV1 (utgång FALSE</w:t>
      </w:r>
      <w:r w:rsidR="005A5A84" w:rsidRPr="005D6531">
        <w:t xml:space="preserve"> OBS! ej SIL-klassad funktion! Order via DCS</w:t>
      </w:r>
      <w:r w:rsidR="00B33F51" w:rsidRPr="005D6531">
        <w:t>, Stoppar sekvens 251KS554</w:t>
      </w:r>
      <w:r w:rsidRPr="005D6531">
        <w:t>).</w:t>
      </w:r>
    </w:p>
    <w:p w14:paraId="58DA65CC" w14:textId="7BDB86B5" w:rsidR="006B2380" w:rsidRPr="006B2380" w:rsidRDefault="006B2380" w:rsidP="00CD1808">
      <w:pPr>
        <w:pStyle w:val="Brdtext"/>
        <w:rPr>
          <w:color w:val="FF0000"/>
        </w:rPr>
      </w:pPr>
      <w:r w:rsidRPr="006B2380">
        <w:rPr>
          <w:color w:val="FF0000"/>
        </w:rPr>
        <w:t>Ånga till PGH ej öppen 271SV556-GSO öppnar 251SV557-MV1 (utgång FALSE).</w:t>
      </w:r>
    </w:p>
    <w:p w14:paraId="02CF8C33" w14:textId="3EE62FC3" w:rsidR="005A5A84" w:rsidRPr="005D6531" w:rsidRDefault="005A5A84" w:rsidP="00CD1808">
      <w:pPr>
        <w:pStyle w:val="Brdtext"/>
      </w:pPr>
      <w:r w:rsidRPr="005D6531">
        <w:t>344XI326_H2</w:t>
      </w:r>
      <w:r w:rsidRPr="005D6531">
        <w:tab/>
      </w:r>
      <w:proofErr w:type="spellStart"/>
      <w:r w:rsidRPr="005D6531">
        <w:t>Gastemp</w:t>
      </w:r>
      <w:proofErr w:type="spellEnd"/>
      <w:r w:rsidRPr="005D6531">
        <w:t xml:space="preserve"> ringtrumma &gt; H2 öppnar 251SV557-MV1 (utgång FALSE OBS! ej SIL-klassad funktion! Order via DCS</w:t>
      </w:r>
      <w:r w:rsidR="00B33F51" w:rsidRPr="005D6531">
        <w:t>, Stoppar sekvens 251KS554</w:t>
      </w:r>
      <w:r w:rsidRPr="005D6531">
        <w:t>).</w:t>
      </w:r>
    </w:p>
    <w:p w14:paraId="766EFDE0" w14:textId="77777777" w:rsidR="0080743F" w:rsidRPr="005D6531" w:rsidRDefault="0080743F" w:rsidP="003E289A">
      <w:pPr>
        <w:pStyle w:val="Brdtext"/>
        <w:ind w:left="0"/>
      </w:pPr>
    </w:p>
    <w:p w14:paraId="38AE1A26" w14:textId="4FEED47F" w:rsidR="00A56EF6" w:rsidRPr="005D6531" w:rsidRDefault="00A56EF6" w:rsidP="00A56EF6">
      <w:pPr>
        <w:pStyle w:val="Brdtext"/>
      </w:pPr>
      <w:proofErr w:type="spellStart"/>
      <w:r w:rsidRPr="005D6531">
        <w:rPr>
          <w:i/>
        </w:rPr>
        <w:t>Förreglingar</w:t>
      </w:r>
      <w:proofErr w:type="spellEnd"/>
      <w:r w:rsidRPr="005D6531">
        <w:rPr>
          <w:i/>
        </w:rPr>
        <w:t xml:space="preserve"> för 251SV562 (Förreglas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5D6531" w:rsidRPr="005D6531" w14:paraId="2305427C" w14:textId="77777777" w:rsidTr="00357DA6">
        <w:tc>
          <w:tcPr>
            <w:tcW w:w="2405" w:type="dxa"/>
          </w:tcPr>
          <w:p w14:paraId="0A2DF09C" w14:textId="77777777" w:rsidR="00A56EF6" w:rsidRPr="005D6531" w:rsidRDefault="00A56EF6" w:rsidP="00357DA6">
            <w:pPr>
              <w:pStyle w:val="Brdtext"/>
              <w:ind w:left="0"/>
            </w:pPr>
            <w:r w:rsidRPr="005D6531">
              <w:t>Objekt/signal</w:t>
            </w:r>
          </w:p>
        </w:tc>
        <w:tc>
          <w:tcPr>
            <w:tcW w:w="3119" w:type="dxa"/>
          </w:tcPr>
          <w:p w14:paraId="1F744B1E" w14:textId="77777777" w:rsidR="00A56EF6" w:rsidRPr="005D6531" w:rsidRDefault="00A56EF6" w:rsidP="00357DA6">
            <w:pPr>
              <w:pStyle w:val="Brdtext"/>
              <w:ind w:left="0"/>
            </w:pPr>
            <w:r w:rsidRPr="005D6531">
              <w:t>Beskrivning</w:t>
            </w:r>
          </w:p>
        </w:tc>
        <w:tc>
          <w:tcPr>
            <w:tcW w:w="425" w:type="dxa"/>
          </w:tcPr>
          <w:p w14:paraId="4B728B73" w14:textId="77777777" w:rsidR="00A56EF6" w:rsidRPr="005D6531" w:rsidRDefault="00A56EF6" w:rsidP="00357DA6">
            <w:pPr>
              <w:pStyle w:val="Brdtext"/>
              <w:ind w:left="0"/>
            </w:pPr>
            <w:r w:rsidRPr="005D6531">
              <w:t>A</w:t>
            </w:r>
          </w:p>
        </w:tc>
        <w:tc>
          <w:tcPr>
            <w:tcW w:w="425" w:type="dxa"/>
          </w:tcPr>
          <w:p w14:paraId="045C948C" w14:textId="77777777" w:rsidR="00A56EF6" w:rsidRPr="005D6531" w:rsidRDefault="00A56EF6" w:rsidP="00357DA6">
            <w:pPr>
              <w:pStyle w:val="Brdtext"/>
              <w:ind w:left="0"/>
            </w:pPr>
            <w:r w:rsidRPr="005D6531">
              <w:t>B</w:t>
            </w:r>
          </w:p>
        </w:tc>
        <w:tc>
          <w:tcPr>
            <w:tcW w:w="425" w:type="dxa"/>
          </w:tcPr>
          <w:p w14:paraId="6EBB6332" w14:textId="77777777" w:rsidR="00A56EF6" w:rsidRPr="005D6531" w:rsidRDefault="00A56EF6" w:rsidP="00357DA6">
            <w:pPr>
              <w:pStyle w:val="Brdtext"/>
              <w:ind w:left="0"/>
            </w:pPr>
            <w:r w:rsidRPr="005D6531">
              <w:t>C</w:t>
            </w:r>
          </w:p>
        </w:tc>
        <w:tc>
          <w:tcPr>
            <w:tcW w:w="1134" w:type="dxa"/>
          </w:tcPr>
          <w:p w14:paraId="25D9790A" w14:textId="77777777" w:rsidR="00A56EF6" w:rsidRPr="005D6531" w:rsidRDefault="00A56EF6" w:rsidP="00357DA6">
            <w:pPr>
              <w:pStyle w:val="Brdtext"/>
              <w:ind w:left="0"/>
            </w:pPr>
            <w:r w:rsidRPr="005D6531">
              <w:t>Runint1</w:t>
            </w:r>
          </w:p>
        </w:tc>
      </w:tr>
      <w:tr w:rsidR="005D6531" w:rsidRPr="005D6531" w14:paraId="7E914AAC" w14:textId="77777777" w:rsidTr="00357DA6">
        <w:tc>
          <w:tcPr>
            <w:tcW w:w="2405" w:type="dxa"/>
          </w:tcPr>
          <w:p w14:paraId="1BD45E53" w14:textId="77777777" w:rsidR="00A56EF6" w:rsidRPr="005D6531" w:rsidRDefault="00A56EF6" w:rsidP="00357DA6">
            <w:pPr>
              <w:pStyle w:val="Brdtext"/>
              <w:ind w:left="0"/>
            </w:pPr>
            <w:r w:rsidRPr="005D6531">
              <w:t>320XI320_H3</w:t>
            </w:r>
          </w:p>
        </w:tc>
        <w:tc>
          <w:tcPr>
            <w:tcW w:w="3119" w:type="dxa"/>
          </w:tcPr>
          <w:p w14:paraId="3D33505F" w14:textId="77777777" w:rsidR="00A56EF6" w:rsidRPr="005D6531" w:rsidRDefault="00A56EF6" w:rsidP="00357DA6">
            <w:pPr>
              <w:pStyle w:val="Brdtext"/>
              <w:ind w:left="0"/>
              <w:rPr>
                <w:highlight w:val="yellow"/>
              </w:rPr>
            </w:pPr>
            <w:r w:rsidRPr="005D6531">
              <w:t>Toppgastryck≥H3</w:t>
            </w:r>
          </w:p>
        </w:tc>
        <w:tc>
          <w:tcPr>
            <w:tcW w:w="425" w:type="dxa"/>
          </w:tcPr>
          <w:p w14:paraId="749F2B85" w14:textId="77777777" w:rsidR="00A56EF6" w:rsidRPr="005D6531" w:rsidRDefault="00A56EF6" w:rsidP="00357DA6">
            <w:pPr>
              <w:pStyle w:val="Brdtext"/>
              <w:ind w:left="0"/>
              <w:rPr>
                <w:highlight w:val="yellow"/>
              </w:rPr>
            </w:pPr>
          </w:p>
        </w:tc>
        <w:tc>
          <w:tcPr>
            <w:tcW w:w="425" w:type="dxa"/>
          </w:tcPr>
          <w:p w14:paraId="19557372" w14:textId="77777777" w:rsidR="00A56EF6" w:rsidRPr="005D6531" w:rsidRDefault="00A56EF6" w:rsidP="00357DA6">
            <w:pPr>
              <w:pStyle w:val="Brdtext"/>
              <w:ind w:left="0"/>
              <w:rPr>
                <w:highlight w:val="yellow"/>
              </w:rPr>
            </w:pPr>
            <w:r w:rsidRPr="005D6531">
              <w:t>X</w:t>
            </w:r>
          </w:p>
        </w:tc>
        <w:tc>
          <w:tcPr>
            <w:tcW w:w="425" w:type="dxa"/>
          </w:tcPr>
          <w:p w14:paraId="7E3AA611" w14:textId="77777777" w:rsidR="00A56EF6" w:rsidRPr="005D6531" w:rsidRDefault="00A56EF6" w:rsidP="00357DA6">
            <w:pPr>
              <w:pStyle w:val="Brdtext"/>
              <w:ind w:left="0"/>
              <w:rPr>
                <w:highlight w:val="yellow"/>
              </w:rPr>
            </w:pPr>
          </w:p>
        </w:tc>
        <w:tc>
          <w:tcPr>
            <w:tcW w:w="1134" w:type="dxa"/>
          </w:tcPr>
          <w:p w14:paraId="2B01C939" w14:textId="77777777" w:rsidR="00A56EF6" w:rsidRPr="005D6531" w:rsidRDefault="00A56EF6" w:rsidP="00357DA6">
            <w:pPr>
              <w:pStyle w:val="Brdtext"/>
              <w:ind w:left="0"/>
            </w:pPr>
          </w:p>
        </w:tc>
      </w:tr>
      <w:tr w:rsidR="00A56EF6" w:rsidRPr="005D6531" w14:paraId="11024363" w14:textId="77777777" w:rsidTr="00357DA6">
        <w:tc>
          <w:tcPr>
            <w:tcW w:w="2405" w:type="dxa"/>
          </w:tcPr>
          <w:p w14:paraId="26EAA6D1" w14:textId="77777777" w:rsidR="00A56EF6" w:rsidRPr="005D6531" w:rsidRDefault="00A56EF6" w:rsidP="00357DA6">
            <w:pPr>
              <w:pStyle w:val="Brdtext"/>
              <w:ind w:left="0"/>
            </w:pPr>
            <w:r w:rsidRPr="005D6531">
              <w:t>253XI364_L2</w:t>
            </w:r>
          </w:p>
        </w:tc>
        <w:tc>
          <w:tcPr>
            <w:tcW w:w="3119" w:type="dxa"/>
          </w:tcPr>
          <w:p w14:paraId="130E5CFF" w14:textId="77777777" w:rsidR="00A56EF6" w:rsidRPr="005D6531" w:rsidRDefault="00A56EF6" w:rsidP="00357DA6">
            <w:pPr>
              <w:pStyle w:val="Brdtext"/>
              <w:ind w:left="0"/>
            </w:pPr>
            <w:proofErr w:type="spellStart"/>
            <w:r w:rsidRPr="005D6531">
              <w:t>Difftryck</w:t>
            </w:r>
            <w:proofErr w:type="spellEnd"/>
            <w:r w:rsidRPr="005D6531">
              <w:t xml:space="preserve"> N2-reduktionsgas</w:t>
            </w:r>
          </w:p>
        </w:tc>
        <w:tc>
          <w:tcPr>
            <w:tcW w:w="425" w:type="dxa"/>
          </w:tcPr>
          <w:p w14:paraId="2912578A" w14:textId="77777777" w:rsidR="00A56EF6" w:rsidRPr="005D6531" w:rsidRDefault="00A56EF6" w:rsidP="00357DA6">
            <w:pPr>
              <w:pStyle w:val="Brdtext"/>
              <w:ind w:left="0"/>
              <w:rPr>
                <w:highlight w:val="yellow"/>
              </w:rPr>
            </w:pPr>
          </w:p>
        </w:tc>
        <w:tc>
          <w:tcPr>
            <w:tcW w:w="425" w:type="dxa"/>
          </w:tcPr>
          <w:p w14:paraId="3FB505C0" w14:textId="77777777" w:rsidR="00A56EF6" w:rsidRPr="005D6531" w:rsidRDefault="00A56EF6" w:rsidP="00357DA6">
            <w:pPr>
              <w:pStyle w:val="Brdtext"/>
              <w:ind w:left="0"/>
            </w:pPr>
            <w:r w:rsidRPr="005D6531">
              <w:t>X</w:t>
            </w:r>
          </w:p>
        </w:tc>
        <w:tc>
          <w:tcPr>
            <w:tcW w:w="425" w:type="dxa"/>
          </w:tcPr>
          <w:p w14:paraId="1EAA6E91" w14:textId="77777777" w:rsidR="00A56EF6" w:rsidRPr="005D6531" w:rsidRDefault="00A56EF6" w:rsidP="00357DA6">
            <w:pPr>
              <w:pStyle w:val="Brdtext"/>
              <w:ind w:left="0"/>
              <w:rPr>
                <w:highlight w:val="yellow"/>
              </w:rPr>
            </w:pPr>
          </w:p>
        </w:tc>
        <w:tc>
          <w:tcPr>
            <w:tcW w:w="1134" w:type="dxa"/>
          </w:tcPr>
          <w:p w14:paraId="0B608606" w14:textId="77777777" w:rsidR="00A56EF6" w:rsidRPr="005D6531" w:rsidRDefault="00A56EF6" w:rsidP="00357DA6">
            <w:pPr>
              <w:pStyle w:val="Brdtext"/>
              <w:ind w:left="0"/>
            </w:pPr>
          </w:p>
        </w:tc>
      </w:tr>
    </w:tbl>
    <w:p w14:paraId="1EDFF114" w14:textId="77777777" w:rsidR="00A56EF6" w:rsidRPr="005D6531" w:rsidRDefault="00A56EF6" w:rsidP="00A56EF6">
      <w:pPr>
        <w:pStyle w:val="Brdtext"/>
        <w:rPr>
          <w:i/>
          <w:highlight w:val="yellow"/>
        </w:rPr>
      </w:pPr>
    </w:p>
    <w:p w14:paraId="10304404" w14:textId="47CD7858" w:rsidR="00A56EF6" w:rsidRPr="005D6531" w:rsidRDefault="00A56EF6" w:rsidP="00A56EF6">
      <w:pPr>
        <w:pStyle w:val="Brdtext"/>
        <w:rPr>
          <w:i/>
        </w:rPr>
      </w:pPr>
      <w:r w:rsidRPr="005D6531">
        <w:rPr>
          <w:i/>
        </w:rPr>
        <w:t>SIL-klassad säkerhetskrets för 251SV562 (Order till stängd):</w:t>
      </w:r>
    </w:p>
    <w:p w14:paraId="26AE0653" w14:textId="75BDD713" w:rsidR="00A56EF6" w:rsidRPr="005D6531" w:rsidRDefault="00A56EF6" w:rsidP="00A56EF6">
      <w:pPr>
        <w:pStyle w:val="Brdtext"/>
      </w:pPr>
      <w:r w:rsidRPr="005D6531">
        <w:t>Toppgastryck≥H3 320XI320_H3 stänger 251SV562-MV1 (utgång TRUE).</w:t>
      </w:r>
    </w:p>
    <w:p w14:paraId="7D3572D1" w14:textId="6935CF8A" w:rsidR="00A56EF6" w:rsidRPr="005D6531" w:rsidRDefault="00A56EF6" w:rsidP="00A56EF6">
      <w:pPr>
        <w:pStyle w:val="Brdtext"/>
      </w:pPr>
      <w:proofErr w:type="spellStart"/>
      <w:r w:rsidRPr="005D6531">
        <w:t>Difftryck</w:t>
      </w:r>
      <w:proofErr w:type="spellEnd"/>
      <w:r w:rsidRPr="005D6531">
        <w:t xml:space="preserve"> N2-reduktionsgas 253XI364_L2 stänger 251SV562-MV1 (utgång TRUE).</w:t>
      </w:r>
    </w:p>
    <w:p w14:paraId="449F91ED" w14:textId="77777777" w:rsidR="00A56EF6" w:rsidRPr="005D6531" w:rsidRDefault="00A56EF6" w:rsidP="003E289A">
      <w:pPr>
        <w:pStyle w:val="Brdtext"/>
        <w:ind w:left="0"/>
      </w:pPr>
    </w:p>
    <w:p w14:paraId="07DAF280" w14:textId="0BE9B201" w:rsidR="003E289A" w:rsidRPr="005D6531" w:rsidRDefault="003E289A" w:rsidP="003E289A">
      <w:pPr>
        <w:pStyle w:val="Rubrik3"/>
      </w:pPr>
      <w:bookmarkStart w:id="25" w:name="_Toc33443010"/>
      <w:r w:rsidRPr="005D6531">
        <w:t>Syrgasspetsning kvävgas</w:t>
      </w:r>
      <w:bookmarkEnd w:id="25"/>
    </w:p>
    <w:p w14:paraId="2E1C339C" w14:textId="77777777" w:rsidR="00402CBD" w:rsidRPr="005D6531" w:rsidRDefault="00402CBD" w:rsidP="00B572A0">
      <w:pPr>
        <w:pStyle w:val="Brdtext"/>
      </w:pPr>
    </w:p>
    <w:p w14:paraId="39D4A0F7" w14:textId="1DB234B1" w:rsidR="00EA061B" w:rsidRPr="005D6531" w:rsidRDefault="00EA061B" w:rsidP="00EA061B">
      <w:pPr>
        <w:pStyle w:val="Brdtext"/>
      </w:pPr>
      <w:proofErr w:type="spellStart"/>
      <w:r w:rsidRPr="005D6531">
        <w:t>Difftryck</w:t>
      </w:r>
      <w:proofErr w:type="spellEnd"/>
      <w:r w:rsidRPr="005D6531">
        <w:t xml:space="preserve"> 253PD360 över filter 253SE651.</w:t>
      </w:r>
    </w:p>
    <w:p w14:paraId="44E2CE3A" w14:textId="31D427B0" w:rsidR="00EA061B" w:rsidRPr="005D6531" w:rsidRDefault="00EA061B" w:rsidP="00EA061B">
      <w:pPr>
        <w:pStyle w:val="Brdtext"/>
      </w:pPr>
      <w:r w:rsidRPr="005D6531">
        <w:t>Avstängningsventil 253SV651 F.O. kvävgas till O2 injektion.</w:t>
      </w:r>
    </w:p>
    <w:p w14:paraId="33035B56" w14:textId="22D3C843" w:rsidR="00EA061B" w:rsidRPr="005D6531" w:rsidRDefault="00EA061B" w:rsidP="00EA061B">
      <w:pPr>
        <w:pStyle w:val="Brdtext"/>
      </w:pPr>
      <w:r w:rsidRPr="005D6531">
        <w:t>Backventil 253HV653.</w:t>
      </w:r>
    </w:p>
    <w:p w14:paraId="5C97C163" w14:textId="4FBB77E3" w:rsidR="00EA061B" w:rsidRPr="005D6531" w:rsidRDefault="007020EE" w:rsidP="00B572A0">
      <w:pPr>
        <w:pStyle w:val="Brdtext"/>
      </w:pPr>
      <w:r w:rsidRPr="005D6531">
        <w:t>För att säkerställa att ingen syrgas finns kvar i ledningen mellan avstängningsventiler syrgas och syrgaslans så skall kvävgas användas vid start och stopp.</w:t>
      </w:r>
    </w:p>
    <w:p w14:paraId="0D353948" w14:textId="651CDE25" w:rsidR="00472DB6" w:rsidRPr="005D6531" w:rsidRDefault="00472DB6" w:rsidP="00472DB6">
      <w:pPr>
        <w:pStyle w:val="Brdtext"/>
      </w:pPr>
      <w:r w:rsidRPr="005D6531">
        <w:lastRenderedPageBreak/>
        <w:t xml:space="preserve">Flöde 253XI361 beräknas från givarens grunddata, temperatur, tryck och tryckdifferens. Se modul beräkning flöde. </w:t>
      </w:r>
    </w:p>
    <w:p w14:paraId="05A2A9D1" w14:textId="7A587C9B" w:rsidR="00192E20" w:rsidRPr="005D6531" w:rsidRDefault="007020EE" w:rsidP="00B572A0">
      <w:pPr>
        <w:pStyle w:val="Brdtext"/>
      </w:pPr>
      <w:r w:rsidRPr="005D6531">
        <w:t xml:space="preserve">Innan avstängningsventilerna syrgas tillåts att öppna så skall </w:t>
      </w:r>
      <w:r w:rsidR="00192E20" w:rsidRPr="005D6531">
        <w:t xml:space="preserve">avluftningsventil 251SV557 stängas, </w:t>
      </w:r>
      <w:r w:rsidRPr="005D6531">
        <w:t>a</w:t>
      </w:r>
      <w:r w:rsidR="00630857" w:rsidRPr="005D6531">
        <w:t>v</w:t>
      </w:r>
      <w:r w:rsidRPr="005D6531">
        <w:t xml:space="preserve">stängningsventil kvävgas 253SV651 och avstängningsventil lans 251SV562 öppnas. </w:t>
      </w:r>
      <w:r w:rsidR="00630857" w:rsidRPr="005D6531">
        <w:t>Ventilerna</w:t>
      </w:r>
      <w:r w:rsidRPr="005D6531">
        <w:t xml:space="preserve"> skall vara öppna i </w:t>
      </w:r>
      <w:r w:rsidR="00DA4160" w:rsidRPr="005D6531">
        <w:t xml:space="preserve">så </w:t>
      </w:r>
      <w:r w:rsidRPr="005D6531">
        <w:t xml:space="preserve">lång tid att den integrerade mängden kvävgas överstiger </w:t>
      </w:r>
      <w:r w:rsidR="00630857" w:rsidRPr="005D6531">
        <w:t>beräknad mängd gas i rörvolymen. Den integrera</w:t>
      </w:r>
      <w:r w:rsidR="00472DB6" w:rsidRPr="005D6531">
        <w:t>de mängden räknas fram från 253X</w:t>
      </w:r>
      <w:r w:rsidR="00630857" w:rsidRPr="005D6531">
        <w:t>I361 x tiden.</w:t>
      </w:r>
      <w:r w:rsidR="0038214C" w:rsidRPr="005D6531">
        <w:t xml:space="preserve"> </w:t>
      </w:r>
      <w:r w:rsidR="003A13E7" w:rsidRPr="005D6531">
        <w:t>Se sekvens.</w:t>
      </w:r>
    </w:p>
    <w:p w14:paraId="0A259AFB" w14:textId="40272A0A" w:rsidR="007020EE" w:rsidRPr="005D6531" w:rsidRDefault="00F32D5A" w:rsidP="00B572A0">
      <w:pPr>
        <w:pStyle w:val="Brdtext"/>
      </w:pPr>
      <w:r w:rsidRPr="005D6531">
        <w:t xml:space="preserve">När avstängningsventilerna stänger (oavsett orsak) så skall kvävgasventilen öppna. Ventilen ska vara öppen i så lång tid att den integrerade mängden kvävgas överstiger beräknad mängd gas i rörvolymen. Den integrerade mängden räknas fram </w:t>
      </w:r>
      <w:r w:rsidR="00472DB6" w:rsidRPr="005D6531">
        <w:t>från 253X</w:t>
      </w:r>
      <w:r w:rsidRPr="005D6531">
        <w:t>I361 x tiden. Därefter stängs ventil lans och kvävgasventil samt avluftningsventil öppnas.</w:t>
      </w:r>
      <w:r w:rsidR="003A13E7" w:rsidRPr="005D6531">
        <w:t xml:space="preserve"> Se sekvens</w:t>
      </w:r>
    </w:p>
    <w:p w14:paraId="7457F2A3" w14:textId="77777777" w:rsidR="00E15644" w:rsidRPr="005D6531" w:rsidRDefault="00E15644" w:rsidP="00B572A0">
      <w:pPr>
        <w:pStyle w:val="Brdtext"/>
      </w:pPr>
    </w:p>
    <w:p w14:paraId="3A70F9B0" w14:textId="77777777" w:rsidR="00EA061B" w:rsidRPr="005D6531" w:rsidRDefault="00EA061B" w:rsidP="00EA061B">
      <w:pPr>
        <w:pStyle w:val="Brdtext"/>
        <w:rPr>
          <w:i/>
        </w:rPr>
      </w:pPr>
      <w:r w:rsidRPr="005D6531">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5D6531" w:rsidRPr="005D6531" w14:paraId="7B59516E" w14:textId="77777777" w:rsidTr="00A9420C">
        <w:tc>
          <w:tcPr>
            <w:tcW w:w="1551" w:type="dxa"/>
          </w:tcPr>
          <w:p w14:paraId="1B27BAB1" w14:textId="77777777" w:rsidR="00EA061B" w:rsidRPr="005D6531" w:rsidRDefault="00EA061B" w:rsidP="00A9420C">
            <w:pPr>
              <w:pStyle w:val="Brdtext"/>
              <w:ind w:left="0"/>
            </w:pPr>
            <w:r w:rsidRPr="005D6531">
              <w:t>Objekt/Signal</w:t>
            </w:r>
          </w:p>
        </w:tc>
        <w:tc>
          <w:tcPr>
            <w:tcW w:w="1705" w:type="dxa"/>
          </w:tcPr>
          <w:p w14:paraId="5E31E567" w14:textId="77777777" w:rsidR="00EA061B" w:rsidRPr="005D6531" w:rsidRDefault="00EA061B" w:rsidP="00A9420C">
            <w:pPr>
              <w:pStyle w:val="Brdtext"/>
              <w:ind w:left="0"/>
            </w:pPr>
            <w:r w:rsidRPr="005D6531">
              <w:t>Beskrivning</w:t>
            </w:r>
          </w:p>
        </w:tc>
        <w:tc>
          <w:tcPr>
            <w:tcW w:w="1559" w:type="dxa"/>
          </w:tcPr>
          <w:p w14:paraId="3B3A76BC" w14:textId="77777777" w:rsidR="00EA061B" w:rsidRPr="005D6531" w:rsidRDefault="00EA061B" w:rsidP="00A9420C">
            <w:pPr>
              <w:pStyle w:val="Brdtext"/>
              <w:ind w:left="0"/>
            </w:pPr>
            <w:r w:rsidRPr="005D6531">
              <w:t>Mätområde</w:t>
            </w:r>
          </w:p>
        </w:tc>
        <w:tc>
          <w:tcPr>
            <w:tcW w:w="709" w:type="dxa"/>
          </w:tcPr>
          <w:p w14:paraId="4CE9EDBA" w14:textId="77777777" w:rsidR="00EA061B" w:rsidRPr="005D6531" w:rsidRDefault="00EA061B" w:rsidP="00A9420C">
            <w:pPr>
              <w:pStyle w:val="Brdtext"/>
              <w:ind w:left="0"/>
            </w:pPr>
            <w:r w:rsidRPr="005D6531">
              <w:t>L2</w:t>
            </w:r>
          </w:p>
        </w:tc>
        <w:tc>
          <w:tcPr>
            <w:tcW w:w="651" w:type="dxa"/>
          </w:tcPr>
          <w:p w14:paraId="4551D3D5" w14:textId="77777777" w:rsidR="00EA061B" w:rsidRPr="005D6531" w:rsidRDefault="00EA061B" w:rsidP="00A9420C">
            <w:pPr>
              <w:pStyle w:val="Brdtext"/>
              <w:ind w:left="0"/>
            </w:pPr>
            <w:r w:rsidRPr="005D6531">
              <w:t>L1</w:t>
            </w:r>
          </w:p>
        </w:tc>
        <w:tc>
          <w:tcPr>
            <w:tcW w:w="586" w:type="dxa"/>
          </w:tcPr>
          <w:p w14:paraId="6F38755B" w14:textId="77777777" w:rsidR="00EA061B" w:rsidRPr="005D6531" w:rsidRDefault="00EA061B" w:rsidP="00A9420C">
            <w:pPr>
              <w:pStyle w:val="Brdtext"/>
              <w:ind w:left="0"/>
            </w:pPr>
            <w:r w:rsidRPr="005D6531">
              <w:t>H1</w:t>
            </w:r>
          </w:p>
        </w:tc>
        <w:tc>
          <w:tcPr>
            <w:tcW w:w="586" w:type="dxa"/>
          </w:tcPr>
          <w:p w14:paraId="63FB223C" w14:textId="77777777" w:rsidR="00EA061B" w:rsidRPr="005D6531" w:rsidRDefault="00EA061B" w:rsidP="00A9420C">
            <w:pPr>
              <w:pStyle w:val="Brdtext"/>
              <w:ind w:left="0"/>
            </w:pPr>
            <w:r w:rsidRPr="005D6531">
              <w:t>H2</w:t>
            </w:r>
          </w:p>
        </w:tc>
        <w:tc>
          <w:tcPr>
            <w:tcW w:w="586" w:type="dxa"/>
          </w:tcPr>
          <w:p w14:paraId="345D5381" w14:textId="77777777" w:rsidR="00EA061B" w:rsidRPr="005D6531" w:rsidRDefault="00EA061B" w:rsidP="00A9420C">
            <w:pPr>
              <w:pStyle w:val="Brdtext"/>
              <w:ind w:left="0"/>
            </w:pPr>
            <w:r w:rsidRPr="005D6531">
              <w:t>SIL</w:t>
            </w:r>
          </w:p>
        </w:tc>
      </w:tr>
      <w:tr w:rsidR="00EA061B" w:rsidRPr="005D6531" w14:paraId="4FEDABB0" w14:textId="77777777" w:rsidTr="00A9420C">
        <w:tc>
          <w:tcPr>
            <w:tcW w:w="1551" w:type="dxa"/>
          </w:tcPr>
          <w:p w14:paraId="2C95D370" w14:textId="34E66EF9" w:rsidR="00EA061B" w:rsidRPr="005D6531" w:rsidRDefault="00EA061B" w:rsidP="00A9420C">
            <w:pPr>
              <w:pStyle w:val="Brdtext"/>
              <w:ind w:left="0"/>
            </w:pPr>
            <w:r w:rsidRPr="005D6531">
              <w:t>253PD360</w:t>
            </w:r>
          </w:p>
        </w:tc>
        <w:tc>
          <w:tcPr>
            <w:tcW w:w="1705" w:type="dxa"/>
          </w:tcPr>
          <w:p w14:paraId="0ADD2783" w14:textId="77777777" w:rsidR="00EA061B" w:rsidRPr="005D6531" w:rsidRDefault="00EA061B" w:rsidP="00A9420C">
            <w:pPr>
              <w:pStyle w:val="Brdtext"/>
              <w:ind w:left="0"/>
            </w:pPr>
            <w:proofErr w:type="spellStart"/>
            <w:r w:rsidRPr="005D6531">
              <w:t>Difftryck</w:t>
            </w:r>
            <w:proofErr w:type="spellEnd"/>
            <w:r w:rsidRPr="005D6531">
              <w:t xml:space="preserve"> filter</w:t>
            </w:r>
          </w:p>
        </w:tc>
        <w:tc>
          <w:tcPr>
            <w:tcW w:w="1559" w:type="dxa"/>
          </w:tcPr>
          <w:p w14:paraId="61418C6D" w14:textId="41F206D6" w:rsidR="00EA061B" w:rsidRPr="005D6531" w:rsidRDefault="00EA061B" w:rsidP="00247074">
            <w:pPr>
              <w:pStyle w:val="Brdtext"/>
              <w:ind w:left="0"/>
            </w:pPr>
            <w:r w:rsidRPr="005D6531">
              <w:t xml:space="preserve">0 </w:t>
            </w:r>
            <w:r w:rsidR="00247074" w:rsidRPr="005D6531">
              <w:t>–</w:t>
            </w:r>
            <w:r w:rsidRPr="005D6531">
              <w:t xml:space="preserve"> </w:t>
            </w:r>
            <w:r w:rsidR="00247074" w:rsidRPr="005D6531">
              <w:t>1 bar</w:t>
            </w:r>
          </w:p>
        </w:tc>
        <w:tc>
          <w:tcPr>
            <w:tcW w:w="709" w:type="dxa"/>
          </w:tcPr>
          <w:p w14:paraId="2AB52883" w14:textId="77777777" w:rsidR="00EA061B" w:rsidRPr="005D6531" w:rsidRDefault="00EA061B" w:rsidP="00A9420C">
            <w:pPr>
              <w:pStyle w:val="Brdtext"/>
              <w:ind w:left="0"/>
            </w:pPr>
          </w:p>
        </w:tc>
        <w:tc>
          <w:tcPr>
            <w:tcW w:w="651" w:type="dxa"/>
          </w:tcPr>
          <w:p w14:paraId="02DFE72F" w14:textId="77777777" w:rsidR="00EA061B" w:rsidRPr="005D6531" w:rsidRDefault="00EA061B" w:rsidP="00A9420C">
            <w:pPr>
              <w:pStyle w:val="Brdtext"/>
              <w:ind w:left="0"/>
            </w:pPr>
          </w:p>
        </w:tc>
        <w:tc>
          <w:tcPr>
            <w:tcW w:w="586" w:type="dxa"/>
          </w:tcPr>
          <w:p w14:paraId="62B4B563" w14:textId="77777777" w:rsidR="00EA061B" w:rsidRPr="005D6531" w:rsidRDefault="00EA061B" w:rsidP="00A9420C">
            <w:pPr>
              <w:pStyle w:val="Brdtext"/>
              <w:ind w:left="0"/>
            </w:pPr>
          </w:p>
        </w:tc>
        <w:tc>
          <w:tcPr>
            <w:tcW w:w="586" w:type="dxa"/>
          </w:tcPr>
          <w:p w14:paraId="499F8377" w14:textId="77777777" w:rsidR="00EA061B" w:rsidRPr="005D6531" w:rsidRDefault="00EA061B" w:rsidP="00A9420C">
            <w:pPr>
              <w:pStyle w:val="Brdtext"/>
              <w:ind w:left="0"/>
            </w:pPr>
          </w:p>
        </w:tc>
        <w:tc>
          <w:tcPr>
            <w:tcW w:w="586" w:type="dxa"/>
          </w:tcPr>
          <w:p w14:paraId="07833750" w14:textId="77777777" w:rsidR="00EA061B" w:rsidRPr="005D6531" w:rsidRDefault="00EA061B" w:rsidP="00A9420C">
            <w:pPr>
              <w:pStyle w:val="Brdtext"/>
              <w:ind w:left="0"/>
            </w:pPr>
          </w:p>
        </w:tc>
      </w:tr>
    </w:tbl>
    <w:p w14:paraId="0B35D99A" w14:textId="77777777" w:rsidR="0069656F" w:rsidRPr="005D6531" w:rsidRDefault="0069656F" w:rsidP="00B572A0">
      <w:pPr>
        <w:pStyle w:val="Brdtext"/>
      </w:pPr>
    </w:p>
    <w:p w14:paraId="6EA7E4DC" w14:textId="4CC45E17" w:rsidR="00EA061B" w:rsidRPr="005D6531" w:rsidRDefault="00EA061B" w:rsidP="00EA061B">
      <w:pPr>
        <w:pStyle w:val="Brdtext"/>
        <w:rPr>
          <w:i/>
        </w:rPr>
      </w:pPr>
      <w:r w:rsidRPr="005D6531">
        <w:rPr>
          <w:i/>
        </w:rPr>
        <w:t>Mätningar (</w:t>
      </w:r>
      <w:proofErr w:type="spellStart"/>
      <w:r w:rsidR="007D42E3" w:rsidRPr="005D6531">
        <w:rPr>
          <w:i/>
        </w:rPr>
        <w:t>SDInReal</w:t>
      </w:r>
      <w:proofErr w:type="spellEnd"/>
      <w:r w:rsidRPr="005D6531">
        <w:rPr>
          <w:i/>
        </w:rPr>
        <w:t xml:space="preserve"> via säkerhetssystem):</w:t>
      </w:r>
    </w:p>
    <w:tbl>
      <w:tblPr>
        <w:tblStyle w:val="Tabellrutnt"/>
        <w:tblW w:w="7933" w:type="dxa"/>
        <w:tblInd w:w="1134" w:type="dxa"/>
        <w:tblLayout w:type="fixed"/>
        <w:tblLook w:val="04A0" w:firstRow="1" w:lastRow="0" w:firstColumn="1" w:lastColumn="0" w:noHBand="0" w:noVBand="1"/>
      </w:tblPr>
      <w:tblGrid>
        <w:gridCol w:w="1696"/>
        <w:gridCol w:w="1843"/>
        <w:gridCol w:w="1418"/>
        <w:gridCol w:w="567"/>
        <w:gridCol w:w="567"/>
        <w:gridCol w:w="708"/>
        <w:gridCol w:w="538"/>
        <w:gridCol w:w="596"/>
      </w:tblGrid>
      <w:tr w:rsidR="005D6531" w:rsidRPr="005D6531" w14:paraId="48758E20" w14:textId="77777777" w:rsidTr="00A9420C">
        <w:tc>
          <w:tcPr>
            <w:tcW w:w="1696" w:type="dxa"/>
          </w:tcPr>
          <w:p w14:paraId="3A03ACA8" w14:textId="77777777" w:rsidR="00EA061B" w:rsidRPr="005D6531" w:rsidRDefault="00EA061B" w:rsidP="00A9420C">
            <w:pPr>
              <w:pStyle w:val="Brdtext"/>
              <w:ind w:left="0"/>
            </w:pPr>
            <w:r w:rsidRPr="005D6531">
              <w:t>Objekt/Signal</w:t>
            </w:r>
          </w:p>
        </w:tc>
        <w:tc>
          <w:tcPr>
            <w:tcW w:w="1843" w:type="dxa"/>
          </w:tcPr>
          <w:p w14:paraId="3A036FB0" w14:textId="77777777" w:rsidR="00EA061B" w:rsidRPr="005D6531" w:rsidRDefault="00EA061B" w:rsidP="00A9420C">
            <w:pPr>
              <w:pStyle w:val="Brdtext"/>
              <w:ind w:left="0"/>
            </w:pPr>
            <w:r w:rsidRPr="005D6531">
              <w:t>Beskrivning</w:t>
            </w:r>
          </w:p>
        </w:tc>
        <w:tc>
          <w:tcPr>
            <w:tcW w:w="1418" w:type="dxa"/>
          </w:tcPr>
          <w:p w14:paraId="30E097CB" w14:textId="77777777" w:rsidR="00EA061B" w:rsidRPr="005D6531" w:rsidRDefault="00EA061B" w:rsidP="00A9420C">
            <w:pPr>
              <w:pStyle w:val="Brdtext"/>
              <w:ind w:left="0"/>
            </w:pPr>
            <w:r w:rsidRPr="005D6531">
              <w:t>Mätområde</w:t>
            </w:r>
          </w:p>
        </w:tc>
        <w:tc>
          <w:tcPr>
            <w:tcW w:w="567" w:type="dxa"/>
          </w:tcPr>
          <w:p w14:paraId="332C0CF4" w14:textId="77777777" w:rsidR="00EA061B" w:rsidRPr="005D6531" w:rsidRDefault="00EA061B" w:rsidP="00A9420C">
            <w:pPr>
              <w:pStyle w:val="Brdtext"/>
              <w:ind w:left="0"/>
            </w:pPr>
            <w:r w:rsidRPr="005D6531">
              <w:t>L2</w:t>
            </w:r>
          </w:p>
        </w:tc>
        <w:tc>
          <w:tcPr>
            <w:tcW w:w="567" w:type="dxa"/>
          </w:tcPr>
          <w:p w14:paraId="3BF9CE0C" w14:textId="77777777" w:rsidR="00EA061B" w:rsidRPr="005D6531" w:rsidRDefault="00EA061B" w:rsidP="00A9420C">
            <w:pPr>
              <w:pStyle w:val="Brdtext"/>
              <w:ind w:left="0"/>
            </w:pPr>
            <w:r w:rsidRPr="005D6531">
              <w:t>L1</w:t>
            </w:r>
          </w:p>
        </w:tc>
        <w:tc>
          <w:tcPr>
            <w:tcW w:w="708" w:type="dxa"/>
          </w:tcPr>
          <w:p w14:paraId="7962814A" w14:textId="77777777" w:rsidR="00EA061B" w:rsidRPr="005D6531" w:rsidRDefault="00EA061B" w:rsidP="00A9420C">
            <w:pPr>
              <w:pStyle w:val="Brdtext"/>
              <w:ind w:left="0"/>
            </w:pPr>
            <w:r w:rsidRPr="005D6531">
              <w:t>H1</w:t>
            </w:r>
          </w:p>
        </w:tc>
        <w:tc>
          <w:tcPr>
            <w:tcW w:w="538" w:type="dxa"/>
          </w:tcPr>
          <w:p w14:paraId="5306F967" w14:textId="77777777" w:rsidR="00EA061B" w:rsidRPr="005D6531" w:rsidRDefault="00EA061B" w:rsidP="00A9420C">
            <w:pPr>
              <w:pStyle w:val="Brdtext"/>
              <w:ind w:left="0"/>
            </w:pPr>
            <w:r w:rsidRPr="005D6531">
              <w:t>H2</w:t>
            </w:r>
          </w:p>
        </w:tc>
        <w:tc>
          <w:tcPr>
            <w:tcW w:w="596" w:type="dxa"/>
          </w:tcPr>
          <w:p w14:paraId="4D9AD8A2" w14:textId="77777777" w:rsidR="00EA061B" w:rsidRPr="005D6531" w:rsidRDefault="00EA061B" w:rsidP="00A9420C">
            <w:pPr>
              <w:pStyle w:val="Brdtext"/>
              <w:ind w:left="0"/>
            </w:pPr>
            <w:r w:rsidRPr="005D6531">
              <w:t>SIL</w:t>
            </w:r>
          </w:p>
        </w:tc>
      </w:tr>
      <w:tr w:rsidR="005D6531" w:rsidRPr="005D6531" w14:paraId="764DF09D" w14:textId="77777777" w:rsidTr="00A9420C">
        <w:tc>
          <w:tcPr>
            <w:tcW w:w="1696" w:type="dxa"/>
          </w:tcPr>
          <w:p w14:paraId="49521B2A" w14:textId="493EC78B" w:rsidR="00EA061B" w:rsidRPr="005D6531" w:rsidRDefault="00930412" w:rsidP="00EA061B">
            <w:pPr>
              <w:pStyle w:val="Brdtext"/>
              <w:ind w:left="0"/>
            </w:pPr>
            <w:r w:rsidRPr="005D6531">
              <w:t>253PZ</w:t>
            </w:r>
            <w:r w:rsidR="00EA061B" w:rsidRPr="005D6531">
              <w:t>362</w:t>
            </w:r>
          </w:p>
        </w:tc>
        <w:tc>
          <w:tcPr>
            <w:tcW w:w="1843" w:type="dxa"/>
          </w:tcPr>
          <w:p w14:paraId="6DE8FFA2" w14:textId="77777777" w:rsidR="00EA061B" w:rsidRPr="005D6531" w:rsidRDefault="00EA061B" w:rsidP="00A9420C">
            <w:pPr>
              <w:pStyle w:val="Brdtext"/>
              <w:ind w:left="0"/>
            </w:pPr>
            <w:r w:rsidRPr="005D6531">
              <w:t>Tryck</w:t>
            </w:r>
          </w:p>
        </w:tc>
        <w:tc>
          <w:tcPr>
            <w:tcW w:w="1418" w:type="dxa"/>
          </w:tcPr>
          <w:p w14:paraId="1EA3E0D7" w14:textId="02FC998C" w:rsidR="00EA061B" w:rsidRPr="005D6531" w:rsidRDefault="00930412" w:rsidP="00A9420C">
            <w:pPr>
              <w:pStyle w:val="Brdtext"/>
              <w:ind w:left="0"/>
            </w:pPr>
            <w:r w:rsidRPr="005D6531">
              <w:t>0-16 bar</w:t>
            </w:r>
          </w:p>
        </w:tc>
        <w:tc>
          <w:tcPr>
            <w:tcW w:w="567" w:type="dxa"/>
          </w:tcPr>
          <w:p w14:paraId="0FF55CAB" w14:textId="77777777" w:rsidR="00EA061B" w:rsidRPr="005D6531" w:rsidRDefault="00EA061B" w:rsidP="00A9420C">
            <w:pPr>
              <w:pStyle w:val="Brdtext"/>
              <w:ind w:left="0"/>
            </w:pPr>
          </w:p>
        </w:tc>
        <w:tc>
          <w:tcPr>
            <w:tcW w:w="567" w:type="dxa"/>
          </w:tcPr>
          <w:p w14:paraId="52F0C750" w14:textId="77777777" w:rsidR="00EA061B" w:rsidRPr="005D6531" w:rsidRDefault="00EA061B" w:rsidP="00A9420C">
            <w:pPr>
              <w:pStyle w:val="Brdtext"/>
              <w:ind w:left="0"/>
            </w:pPr>
          </w:p>
        </w:tc>
        <w:tc>
          <w:tcPr>
            <w:tcW w:w="708" w:type="dxa"/>
          </w:tcPr>
          <w:p w14:paraId="7A1B34EE" w14:textId="77777777" w:rsidR="00EA061B" w:rsidRPr="005D6531" w:rsidRDefault="00EA061B" w:rsidP="00A9420C">
            <w:pPr>
              <w:pStyle w:val="Brdtext"/>
              <w:ind w:left="0"/>
            </w:pPr>
          </w:p>
        </w:tc>
        <w:tc>
          <w:tcPr>
            <w:tcW w:w="538" w:type="dxa"/>
          </w:tcPr>
          <w:p w14:paraId="00CA8BBF" w14:textId="77777777" w:rsidR="00EA061B" w:rsidRPr="005D6531" w:rsidRDefault="00EA061B" w:rsidP="00A9420C">
            <w:pPr>
              <w:pStyle w:val="Brdtext"/>
              <w:ind w:left="0"/>
            </w:pPr>
          </w:p>
        </w:tc>
        <w:tc>
          <w:tcPr>
            <w:tcW w:w="596" w:type="dxa"/>
          </w:tcPr>
          <w:p w14:paraId="755FC678" w14:textId="77777777" w:rsidR="00EA061B" w:rsidRPr="005D6531" w:rsidRDefault="00EA061B" w:rsidP="00A9420C">
            <w:pPr>
              <w:pStyle w:val="Brdtext"/>
              <w:ind w:left="0"/>
            </w:pPr>
          </w:p>
        </w:tc>
      </w:tr>
      <w:tr w:rsidR="005D6531" w:rsidRPr="005D6531" w14:paraId="37D23656" w14:textId="77777777" w:rsidTr="00A9420C">
        <w:tc>
          <w:tcPr>
            <w:tcW w:w="1696" w:type="dxa"/>
          </w:tcPr>
          <w:p w14:paraId="2714A88E" w14:textId="60AB6107" w:rsidR="00EA061B" w:rsidRPr="005D6531" w:rsidRDefault="00EA061B" w:rsidP="00A9420C">
            <w:pPr>
              <w:pStyle w:val="Brdtext"/>
              <w:ind w:left="0"/>
            </w:pPr>
            <w:r w:rsidRPr="005D6531">
              <w:t>253PZ363</w:t>
            </w:r>
          </w:p>
        </w:tc>
        <w:tc>
          <w:tcPr>
            <w:tcW w:w="1843" w:type="dxa"/>
          </w:tcPr>
          <w:p w14:paraId="5E930A41" w14:textId="77777777" w:rsidR="00EA061B" w:rsidRPr="005D6531" w:rsidRDefault="00EA061B" w:rsidP="00A9420C">
            <w:pPr>
              <w:pStyle w:val="Brdtext"/>
              <w:ind w:left="0"/>
            </w:pPr>
            <w:r w:rsidRPr="005D6531">
              <w:t>Tryck</w:t>
            </w:r>
          </w:p>
        </w:tc>
        <w:tc>
          <w:tcPr>
            <w:tcW w:w="1418" w:type="dxa"/>
          </w:tcPr>
          <w:p w14:paraId="49FD4212" w14:textId="2C4F8DB8" w:rsidR="00EA061B" w:rsidRPr="005D6531" w:rsidRDefault="00930412" w:rsidP="00A9420C">
            <w:pPr>
              <w:pStyle w:val="Brdtext"/>
              <w:ind w:left="0"/>
            </w:pPr>
            <w:r w:rsidRPr="005D6531">
              <w:t>0-16 bar</w:t>
            </w:r>
          </w:p>
        </w:tc>
        <w:tc>
          <w:tcPr>
            <w:tcW w:w="567" w:type="dxa"/>
          </w:tcPr>
          <w:p w14:paraId="13DC79F1" w14:textId="77777777" w:rsidR="00EA061B" w:rsidRPr="005D6531" w:rsidRDefault="00EA061B" w:rsidP="00A9420C">
            <w:pPr>
              <w:pStyle w:val="Brdtext"/>
              <w:ind w:left="0"/>
            </w:pPr>
          </w:p>
        </w:tc>
        <w:tc>
          <w:tcPr>
            <w:tcW w:w="567" w:type="dxa"/>
          </w:tcPr>
          <w:p w14:paraId="0C3EDE62" w14:textId="77777777" w:rsidR="00EA061B" w:rsidRPr="005D6531" w:rsidRDefault="00EA061B" w:rsidP="00A9420C">
            <w:pPr>
              <w:pStyle w:val="Brdtext"/>
              <w:ind w:left="0"/>
            </w:pPr>
          </w:p>
        </w:tc>
        <w:tc>
          <w:tcPr>
            <w:tcW w:w="708" w:type="dxa"/>
          </w:tcPr>
          <w:p w14:paraId="62E6022F" w14:textId="77777777" w:rsidR="00EA061B" w:rsidRPr="005D6531" w:rsidRDefault="00EA061B" w:rsidP="00A9420C">
            <w:pPr>
              <w:pStyle w:val="Brdtext"/>
              <w:ind w:left="0"/>
            </w:pPr>
          </w:p>
        </w:tc>
        <w:tc>
          <w:tcPr>
            <w:tcW w:w="538" w:type="dxa"/>
          </w:tcPr>
          <w:p w14:paraId="2CEEA1D6" w14:textId="77777777" w:rsidR="00EA061B" w:rsidRPr="005D6531" w:rsidRDefault="00EA061B" w:rsidP="00A9420C">
            <w:pPr>
              <w:pStyle w:val="Brdtext"/>
              <w:ind w:left="0"/>
            </w:pPr>
          </w:p>
        </w:tc>
        <w:tc>
          <w:tcPr>
            <w:tcW w:w="596" w:type="dxa"/>
          </w:tcPr>
          <w:p w14:paraId="59C363A2" w14:textId="77777777" w:rsidR="00EA061B" w:rsidRPr="005D6531" w:rsidRDefault="00EA061B" w:rsidP="00A9420C">
            <w:pPr>
              <w:pStyle w:val="Brdtext"/>
              <w:ind w:left="0"/>
            </w:pPr>
          </w:p>
        </w:tc>
      </w:tr>
      <w:tr w:rsidR="005D6531" w:rsidRPr="005D6531" w14:paraId="2A49AC8C" w14:textId="77777777" w:rsidTr="00A9420C">
        <w:tc>
          <w:tcPr>
            <w:tcW w:w="1696" w:type="dxa"/>
          </w:tcPr>
          <w:p w14:paraId="167B5E15" w14:textId="500A23A3" w:rsidR="00EA061B" w:rsidRPr="005D6531" w:rsidRDefault="00EA061B" w:rsidP="00A9420C">
            <w:pPr>
              <w:pStyle w:val="Brdtext"/>
              <w:ind w:left="0"/>
            </w:pPr>
            <w:r w:rsidRPr="005D6531">
              <w:t>253PZ364</w:t>
            </w:r>
          </w:p>
        </w:tc>
        <w:tc>
          <w:tcPr>
            <w:tcW w:w="1843" w:type="dxa"/>
          </w:tcPr>
          <w:p w14:paraId="15D50121" w14:textId="77777777" w:rsidR="00EA061B" w:rsidRPr="005D6531" w:rsidRDefault="00EA061B" w:rsidP="00A9420C">
            <w:pPr>
              <w:pStyle w:val="Brdtext"/>
              <w:ind w:left="0"/>
            </w:pPr>
            <w:r w:rsidRPr="005D6531">
              <w:t>Tryck</w:t>
            </w:r>
          </w:p>
        </w:tc>
        <w:tc>
          <w:tcPr>
            <w:tcW w:w="1418" w:type="dxa"/>
          </w:tcPr>
          <w:p w14:paraId="27991CFE" w14:textId="5E3181DB" w:rsidR="00EA061B" w:rsidRPr="005D6531" w:rsidRDefault="00930412" w:rsidP="00A9420C">
            <w:pPr>
              <w:pStyle w:val="Brdtext"/>
              <w:ind w:left="0"/>
            </w:pPr>
            <w:r w:rsidRPr="005D6531">
              <w:t>0-16 bar</w:t>
            </w:r>
          </w:p>
        </w:tc>
        <w:tc>
          <w:tcPr>
            <w:tcW w:w="567" w:type="dxa"/>
          </w:tcPr>
          <w:p w14:paraId="37F9F31F" w14:textId="77777777" w:rsidR="00EA061B" w:rsidRPr="005D6531" w:rsidRDefault="00EA061B" w:rsidP="00A9420C">
            <w:pPr>
              <w:pStyle w:val="Brdtext"/>
              <w:ind w:left="0"/>
            </w:pPr>
          </w:p>
        </w:tc>
        <w:tc>
          <w:tcPr>
            <w:tcW w:w="567" w:type="dxa"/>
          </w:tcPr>
          <w:p w14:paraId="0AF0C49B" w14:textId="77777777" w:rsidR="00EA061B" w:rsidRPr="005D6531" w:rsidRDefault="00EA061B" w:rsidP="00A9420C">
            <w:pPr>
              <w:pStyle w:val="Brdtext"/>
              <w:ind w:left="0"/>
            </w:pPr>
          </w:p>
        </w:tc>
        <w:tc>
          <w:tcPr>
            <w:tcW w:w="708" w:type="dxa"/>
          </w:tcPr>
          <w:p w14:paraId="51B327B4" w14:textId="77777777" w:rsidR="00EA061B" w:rsidRPr="005D6531" w:rsidRDefault="00EA061B" w:rsidP="00A9420C">
            <w:pPr>
              <w:pStyle w:val="Brdtext"/>
              <w:ind w:left="0"/>
            </w:pPr>
          </w:p>
        </w:tc>
        <w:tc>
          <w:tcPr>
            <w:tcW w:w="538" w:type="dxa"/>
          </w:tcPr>
          <w:p w14:paraId="61070379" w14:textId="77777777" w:rsidR="00EA061B" w:rsidRPr="005D6531" w:rsidRDefault="00EA061B" w:rsidP="00A9420C">
            <w:pPr>
              <w:pStyle w:val="Brdtext"/>
              <w:ind w:left="0"/>
            </w:pPr>
          </w:p>
        </w:tc>
        <w:tc>
          <w:tcPr>
            <w:tcW w:w="596" w:type="dxa"/>
          </w:tcPr>
          <w:p w14:paraId="651D260D" w14:textId="77777777" w:rsidR="00EA061B" w:rsidRPr="005D6531" w:rsidRDefault="00EA061B" w:rsidP="00A9420C">
            <w:pPr>
              <w:pStyle w:val="Brdtext"/>
              <w:ind w:left="0"/>
            </w:pPr>
          </w:p>
        </w:tc>
      </w:tr>
      <w:tr w:rsidR="00472DB6" w:rsidRPr="005D6531" w14:paraId="166EFE83" w14:textId="77777777" w:rsidTr="00A9420C">
        <w:tc>
          <w:tcPr>
            <w:tcW w:w="1696" w:type="dxa"/>
          </w:tcPr>
          <w:p w14:paraId="3A68993E" w14:textId="3B269931" w:rsidR="00472DB6" w:rsidRPr="005D6531" w:rsidRDefault="00472DB6" w:rsidP="00A9420C">
            <w:pPr>
              <w:pStyle w:val="Brdtext"/>
              <w:ind w:left="0"/>
            </w:pPr>
            <w:r w:rsidRPr="005D6531">
              <w:t>253PD361</w:t>
            </w:r>
          </w:p>
        </w:tc>
        <w:tc>
          <w:tcPr>
            <w:tcW w:w="1843" w:type="dxa"/>
          </w:tcPr>
          <w:p w14:paraId="59CBC294" w14:textId="52CFD014" w:rsidR="00472DB6" w:rsidRPr="005D6531" w:rsidRDefault="00472DB6" w:rsidP="00A9420C">
            <w:pPr>
              <w:pStyle w:val="Brdtext"/>
              <w:ind w:left="0"/>
            </w:pPr>
            <w:proofErr w:type="spellStart"/>
            <w:r w:rsidRPr="005D6531">
              <w:t>Difftryck</w:t>
            </w:r>
            <w:proofErr w:type="spellEnd"/>
          </w:p>
        </w:tc>
        <w:tc>
          <w:tcPr>
            <w:tcW w:w="1418" w:type="dxa"/>
          </w:tcPr>
          <w:p w14:paraId="78F4868C" w14:textId="7FE88A69" w:rsidR="00472DB6" w:rsidRPr="005D6531" w:rsidRDefault="00A23101" w:rsidP="00A9420C">
            <w:pPr>
              <w:pStyle w:val="Brdtext"/>
              <w:ind w:left="0"/>
            </w:pPr>
            <w:r w:rsidRPr="005D6531">
              <w:rPr>
                <w:highlight w:val="yellow"/>
              </w:rPr>
              <w:t xml:space="preserve">0-100 </w:t>
            </w:r>
            <w:proofErr w:type="spellStart"/>
            <w:r w:rsidRPr="005D6531">
              <w:rPr>
                <w:highlight w:val="yellow"/>
              </w:rPr>
              <w:t>mbar</w:t>
            </w:r>
            <w:proofErr w:type="spellEnd"/>
          </w:p>
        </w:tc>
        <w:tc>
          <w:tcPr>
            <w:tcW w:w="567" w:type="dxa"/>
          </w:tcPr>
          <w:p w14:paraId="57DAA072" w14:textId="77777777" w:rsidR="00472DB6" w:rsidRPr="005D6531" w:rsidRDefault="00472DB6" w:rsidP="00A9420C">
            <w:pPr>
              <w:pStyle w:val="Brdtext"/>
              <w:ind w:left="0"/>
            </w:pPr>
          </w:p>
        </w:tc>
        <w:tc>
          <w:tcPr>
            <w:tcW w:w="567" w:type="dxa"/>
          </w:tcPr>
          <w:p w14:paraId="794A0B5B" w14:textId="77777777" w:rsidR="00472DB6" w:rsidRPr="005D6531" w:rsidRDefault="00472DB6" w:rsidP="00A9420C">
            <w:pPr>
              <w:pStyle w:val="Brdtext"/>
              <w:ind w:left="0"/>
            </w:pPr>
          </w:p>
        </w:tc>
        <w:tc>
          <w:tcPr>
            <w:tcW w:w="708" w:type="dxa"/>
          </w:tcPr>
          <w:p w14:paraId="28A28903" w14:textId="77777777" w:rsidR="00472DB6" w:rsidRPr="005D6531" w:rsidRDefault="00472DB6" w:rsidP="00A9420C">
            <w:pPr>
              <w:pStyle w:val="Brdtext"/>
              <w:ind w:left="0"/>
            </w:pPr>
          </w:p>
        </w:tc>
        <w:tc>
          <w:tcPr>
            <w:tcW w:w="538" w:type="dxa"/>
          </w:tcPr>
          <w:p w14:paraId="7E6F01BE" w14:textId="77777777" w:rsidR="00472DB6" w:rsidRPr="005D6531" w:rsidRDefault="00472DB6" w:rsidP="00A9420C">
            <w:pPr>
              <w:pStyle w:val="Brdtext"/>
              <w:ind w:left="0"/>
            </w:pPr>
          </w:p>
        </w:tc>
        <w:tc>
          <w:tcPr>
            <w:tcW w:w="596" w:type="dxa"/>
          </w:tcPr>
          <w:p w14:paraId="03A2C512" w14:textId="77777777" w:rsidR="00472DB6" w:rsidRPr="005D6531" w:rsidRDefault="00472DB6" w:rsidP="00A9420C">
            <w:pPr>
              <w:pStyle w:val="Brdtext"/>
              <w:ind w:left="0"/>
            </w:pPr>
          </w:p>
        </w:tc>
      </w:tr>
    </w:tbl>
    <w:p w14:paraId="2BE9A7D0" w14:textId="77777777" w:rsidR="0069656F" w:rsidRPr="005D6531" w:rsidRDefault="0069656F" w:rsidP="00746557">
      <w:pPr>
        <w:pStyle w:val="Brdtext"/>
        <w:rPr>
          <w:i/>
          <w:highlight w:val="yellow"/>
        </w:rPr>
      </w:pPr>
    </w:p>
    <w:p w14:paraId="6FC0A884" w14:textId="1DE0041C" w:rsidR="00930412" w:rsidRPr="005D6531" w:rsidRDefault="00930412" w:rsidP="00930412">
      <w:pPr>
        <w:pStyle w:val="Brdtext"/>
        <w:rPr>
          <w:i/>
        </w:rPr>
      </w:pPr>
      <w:r w:rsidRPr="005D6531">
        <w:rPr>
          <w:i/>
        </w:rPr>
        <w:t>Beräkningar (variabler</w:t>
      </w:r>
      <w:r w:rsidR="002D76F7" w:rsidRPr="005D6531">
        <w:rPr>
          <w:i/>
        </w:rPr>
        <w:t xml:space="preserve"> i säkerhetssystem</w:t>
      </w:r>
      <w:r w:rsidRPr="005D6531">
        <w:rPr>
          <w:i/>
        </w:rPr>
        <w:t>):</w:t>
      </w:r>
    </w:p>
    <w:tbl>
      <w:tblPr>
        <w:tblStyle w:val="Tabellrutnt"/>
        <w:tblW w:w="7933" w:type="dxa"/>
        <w:tblInd w:w="1134" w:type="dxa"/>
        <w:tblLayout w:type="fixed"/>
        <w:tblLook w:val="04A0" w:firstRow="1" w:lastRow="0" w:firstColumn="1" w:lastColumn="0" w:noHBand="0" w:noVBand="1"/>
      </w:tblPr>
      <w:tblGrid>
        <w:gridCol w:w="1696"/>
        <w:gridCol w:w="1843"/>
        <w:gridCol w:w="1418"/>
        <w:gridCol w:w="595"/>
        <w:gridCol w:w="595"/>
        <w:gridCol w:w="595"/>
        <w:gridCol w:w="595"/>
        <w:gridCol w:w="596"/>
      </w:tblGrid>
      <w:tr w:rsidR="005D6531" w:rsidRPr="005D6531" w14:paraId="54FFC2F2" w14:textId="77777777" w:rsidTr="00123422">
        <w:tc>
          <w:tcPr>
            <w:tcW w:w="1696" w:type="dxa"/>
          </w:tcPr>
          <w:p w14:paraId="4D0DC0CB" w14:textId="77777777" w:rsidR="00930412" w:rsidRPr="005D6531" w:rsidRDefault="00930412" w:rsidP="00123422">
            <w:pPr>
              <w:pStyle w:val="Brdtext"/>
              <w:ind w:left="0"/>
            </w:pPr>
            <w:r w:rsidRPr="005D6531">
              <w:t>Objekt/Signal</w:t>
            </w:r>
          </w:p>
        </w:tc>
        <w:tc>
          <w:tcPr>
            <w:tcW w:w="1843" w:type="dxa"/>
          </w:tcPr>
          <w:p w14:paraId="23AA1ADE" w14:textId="77777777" w:rsidR="00930412" w:rsidRPr="005D6531" w:rsidRDefault="00930412" w:rsidP="00123422">
            <w:pPr>
              <w:pStyle w:val="Brdtext"/>
              <w:ind w:left="0"/>
            </w:pPr>
            <w:r w:rsidRPr="005D6531">
              <w:t>Beskrivning</w:t>
            </w:r>
          </w:p>
        </w:tc>
        <w:tc>
          <w:tcPr>
            <w:tcW w:w="1418" w:type="dxa"/>
          </w:tcPr>
          <w:p w14:paraId="4FD5786F" w14:textId="77777777" w:rsidR="00930412" w:rsidRPr="005D6531" w:rsidRDefault="00930412" w:rsidP="00123422">
            <w:pPr>
              <w:pStyle w:val="Brdtext"/>
              <w:ind w:left="0"/>
            </w:pPr>
            <w:r w:rsidRPr="005D6531">
              <w:t>Mätområde</w:t>
            </w:r>
          </w:p>
        </w:tc>
        <w:tc>
          <w:tcPr>
            <w:tcW w:w="595" w:type="dxa"/>
          </w:tcPr>
          <w:p w14:paraId="4B7A2698" w14:textId="77777777" w:rsidR="00930412" w:rsidRPr="005D6531" w:rsidRDefault="00930412" w:rsidP="00123422">
            <w:pPr>
              <w:pStyle w:val="Brdtext"/>
              <w:ind w:left="0"/>
            </w:pPr>
            <w:r w:rsidRPr="005D6531">
              <w:t>L2</w:t>
            </w:r>
          </w:p>
        </w:tc>
        <w:tc>
          <w:tcPr>
            <w:tcW w:w="595" w:type="dxa"/>
          </w:tcPr>
          <w:p w14:paraId="2827811E" w14:textId="77777777" w:rsidR="00930412" w:rsidRPr="005D6531" w:rsidRDefault="00930412" w:rsidP="00123422">
            <w:pPr>
              <w:pStyle w:val="Brdtext"/>
              <w:ind w:left="0"/>
            </w:pPr>
            <w:r w:rsidRPr="005D6531">
              <w:t>L1</w:t>
            </w:r>
          </w:p>
        </w:tc>
        <w:tc>
          <w:tcPr>
            <w:tcW w:w="595" w:type="dxa"/>
          </w:tcPr>
          <w:p w14:paraId="0E9124F5" w14:textId="77777777" w:rsidR="00930412" w:rsidRPr="005D6531" w:rsidRDefault="00930412" w:rsidP="00123422">
            <w:pPr>
              <w:pStyle w:val="Brdtext"/>
              <w:ind w:left="0"/>
            </w:pPr>
            <w:r w:rsidRPr="005D6531">
              <w:t>H1</w:t>
            </w:r>
          </w:p>
        </w:tc>
        <w:tc>
          <w:tcPr>
            <w:tcW w:w="595" w:type="dxa"/>
          </w:tcPr>
          <w:p w14:paraId="7143824C" w14:textId="77777777" w:rsidR="00930412" w:rsidRPr="005D6531" w:rsidRDefault="00930412" w:rsidP="00123422">
            <w:pPr>
              <w:pStyle w:val="Brdtext"/>
              <w:ind w:left="0"/>
            </w:pPr>
            <w:r w:rsidRPr="005D6531">
              <w:t>H2</w:t>
            </w:r>
          </w:p>
        </w:tc>
        <w:tc>
          <w:tcPr>
            <w:tcW w:w="596" w:type="dxa"/>
          </w:tcPr>
          <w:p w14:paraId="45EA9FC3" w14:textId="77777777" w:rsidR="00930412" w:rsidRPr="005D6531" w:rsidRDefault="00930412" w:rsidP="00123422">
            <w:pPr>
              <w:pStyle w:val="Brdtext"/>
              <w:ind w:left="0"/>
            </w:pPr>
            <w:r w:rsidRPr="005D6531">
              <w:t>SIL</w:t>
            </w:r>
          </w:p>
        </w:tc>
      </w:tr>
      <w:tr w:rsidR="005D6531" w:rsidRPr="005D6531" w14:paraId="4893BAAD" w14:textId="77777777" w:rsidTr="00123422">
        <w:tc>
          <w:tcPr>
            <w:tcW w:w="1696" w:type="dxa"/>
          </w:tcPr>
          <w:p w14:paraId="72E6A636" w14:textId="705DBBEC" w:rsidR="00930412" w:rsidRPr="005D6531" w:rsidRDefault="00930412" w:rsidP="00123422">
            <w:pPr>
              <w:pStyle w:val="Brdtext"/>
              <w:ind w:left="0"/>
            </w:pPr>
            <w:r w:rsidRPr="005D6531">
              <w:t>253XI362</w:t>
            </w:r>
          </w:p>
        </w:tc>
        <w:tc>
          <w:tcPr>
            <w:tcW w:w="1843" w:type="dxa"/>
          </w:tcPr>
          <w:p w14:paraId="15835FD4" w14:textId="16801B41" w:rsidR="00930412" w:rsidRPr="005D6531" w:rsidRDefault="00930412" w:rsidP="00123422">
            <w:pPr>
              <w:pStyle w:val="Brdtext"/>
              <w:ind w:left="0"/>
            </w:pPr>
            <w:r w:rsidRPr="005D6531">
              <w:t>Tryck majoritetsval</w:t>
            </w:r>
          </w:p>
        </w:tc>
        <w:tc>
          <w:tcPr>
            <w:tcW w:w="1418" w:type="dxa"/>
          </w:tcPr>
          <w:p w14:paraId="6C000561" w14:textId="2C281105" w:rsidR="00930412" w:rsidRPr="005D6531" w:rsidRDefault="00930412" w:rsidP="00123422">
            <w:pPr>
              <w:pStyle w:val="Brdtext"/>
              <w:ind w:left="0"/>
            </w:pPr>
            <w:r w:rsidRPr="005D6531">
              <w:t>0-16 bar</w:t>
            </w:r>
          </w:p>
        </w:tc>
        <w:tc>
          <w:tcPr>
            <w:tcW w:w="595" w:type="dxa"/>
          </w:tcPr>
          <w:p w14:paraId="57DB5160" w14:textId="77777777" w:rsidR="00930412" w:rsidRPr="005D6531" w:rsidRDefault="00930412" w:rsidP="00123422">
            <w:pPr>
              <w:pStyle w:val="Brdtext"/>
              <w:ind w:left="0"/>
            </w:pPr>
          </w:p>
        </w:tc>
        <w:tc>
          <w:tcPr>
            <w:tcW w:w="595" w:type="dxa"/>
          </w:tcPr>
          <w:p w14:paraId="13CDA286" w14:textId="77777777" w:rsidR="00930412" w:rsidRPr="005D6531" w:rsidRDefault="00930412" w:rsidP="00123422">
            <w:pPr>
              <w:pStyle w:val="Brdtext"/>
              <w:ind w:left="0"/>
            </w:pPr>
          </w:p>
        </w:tc>
        <w:tc>
          <w:tcPr>
            <w:tcW w:w="595" w:type="dxa"/>
          </w:tcPr>
          <w:p w14:paraId="52E0AF91" w14:textId="77777777" w:rsidR="00930412" w:rsidRPr="005D6531" w:rsidRDefault="00930412" w:rsidP="00123422">
            <w:pPr>
              <w:pStyle w:val="Brdtext"/>
              <w:ind w:left="0"/>
            </w:pPr>
          </w:p>
        </w:tc>
        <w:tc>
          <w:tcPr>
            <w:tcW w:w="595" w:type="dxa"/>
          </w:tcPr>
          <w:p w14:paraId="10BC330F" w14:textId="77777777" w:rsidR="00930412" w:rsidRPr="005D6531" w:rsidRDefault="00930412" w:rsidP="00123422">
            <w:pPr>
              <w:pStyle w:val="Brdtext"/>
              <w:ind w:left="0"/>
            </w:pPr>
          </w:p>
        </w:tc>
        <w:tc>
          <w:tcPr>
            <w:tcW w:w="596" w:type="dxa"/>
          </w:tcPr>
          <w:p w14:paraId="1EFF70B6" w14:textId="77777777" w:rsidR="00930412" w:rsidRPr="005D6531" w:rsidRDefault="00930412" w:rsidP="00123422">
            <w:pPr>
              <w:pStyle w:val="Brdtext"/>
              <w:ind w:left="0"/>
            </w:pPr>
          </w:p>
        </w:tc>
      </w:tr>
      <w:tr w:rsidR="002D76F7" w:rsidRPr="005D6531" w14:paraId="6170A12C" w14:textId="77777777" w:rsidTr="00123422">
        <w:tc>
          <w:tcPr>
            <w:tcW w:w="1696" w:type="dxa"/>
          </w:tcPr>
          <w:p w14:paraId="448F5923" w14:textId="38E3FDBC" w:rsidR="002D76F7" w:rsidRPr="005D6531" w:rsidRDefault="002D76F7" w:rsidP="00123422">
            <w:pPr>
              <w:pStyle w:val="Brdtext"/>
              <w:ind w:left="0"/>
            </w:pPr>
            <w:r w:rsidRPr="005D6531">
              <w:t>253XI364</w:t>
            </w:r>
          </w:p>
        </w:tc>
        <w:tc>
          <w:tcPr>
            <w:tcW w:w="1843" w:type="dxa"/>
          </w:tcPr>
          <w:p w14:paraId="4A5B7259" w14:textId="20B94297" w:rsidR="002D76F7" w:rsidRPr="005D6531" w:rsidRDefault="002D76F7" w:rsidP="002D76F7">
            <w:pPr>
              <w:pStyle w:val="Brdtext"/>
              <w:ind w:left="0"/>
            </w:pPr>
            <w:proofErr w:type="spellStart"/>
            <w:r w:rsidRPr="005D6531">
              <w:t>Difftryck</w:t>
            </w:r>
            <w:proofErr w:type="spellEnd"/>
            <w:r w:rsidRPr="005D6531">
              <w:t xml:space="preserve"> N2-reduktionsgas</w:t>
            </w:r>
          </w:p>
        </w:tc>
        <w:tc>
          <w:tcPr>
            <w:tcW w:w="1418" w:type="dxa"/>
          </w:tcPr>
          <w:p w14:paraId="313EA9FB" w14:textId="7A689863" w:rsidR="002D76F7" w:rsidRPr="005D6531" w:rsidRDefault="002D76F7" w:rsidP="00123422">
            <w:pPr>
              <w:pStyle w:val="Brdtext"/>
              <w:ind w:left="0"/>
            </w:pPr>
            <w:r w:rsidRPr="005D6531">
              <w:t>-1-10 bar</w:t>
            </w:r>
          </w:p>
        </w:tc>
        <w:tc>
          <w:tcPr>
            <w:tcW w:w="595" w:type="dxa"/>
          </w:tcPr>
          <w:p w14:paraId="4C0BE05E" w14:textId="19AB04BB" w:rsidR="002D76F7" w:rsidRPr="005D6531" w:rsidRDefault="002D76F7" w:rsidP="00123422">
            <w:pPr>
              <w:pStyle w:val="Brdtext"/>
              <w:ind w:left="0"/>
            </w:pPr>
            <w:r w:rsidRPr="005D6531">
              <w:t>1</w:t>
            </w:r>
          </w:p>
        </w:tc>
        <w:tc>
          <w:tcPr>
            <w:tcW w:w="595" w:type="dxa"/>
          </w:tcPr>
          <w:p w14:paraId="7EAB5C59" w14:textId="50E129AA" w:rsidR="002D76F7" w:rsidRPr="005D6531" w:rsidRDefault="002D76F7" w:rsidP="00123422">
            <w:pPr>
              <w:pStyle w:val="Brdtext"/>
              <w:ind w:left="0"/>
            </w:pPr>
            <w:r w:rsidRPr="005D6531">
              <w:t>2</w:t>
            </w:r>
          </w:p>
        </w:tc>
        <w:tc>
          <w:tcPr>
            <w:tcW w:w="595" w:type="dxa"/>
          </w:tcPr>
          <w:p w14:paraId="0F02B93F" w14:textId="77777777" w:rsidR="002D76F7" w:rsidRPr="005D6531" w:rsidRDefault="002D76F7" w:rsidP="00123422">
            <w:pPr>
              <w:pStyle w:val="Brdtext"/>
              <w:ind w:left="0"/>
            </w:pPr>
          </w:p>
        </w:tc>
        <w:tc>
          <w:tcPr>
            <w:tcW w:w="595" w:type="dxa"/>
          </w:tcPr>
          <w:p w14:paraId="7689638D" w14:textId="77777777" w:rsidR="002D76F7" w:rsidRPr="005D6531" w:rsidRDefault="002D76F7" w:rsidP="00123422">
            <w:pPr>
              <w:pStyle w:val="Brdtext"/>
              <w:ind w:left="0"/>
            </w:pPr>
          </w:p>
        </w:tc>
        <w:tc>
          <w:tcPr>
            <w:tcW w:w="596" w:type="dxa"/>
          </w:tcPr>
          <w:p w14:paraId="0FBD04DF" w14:textId="77777777" w:rsidR="002D76F7" w:rsidRPr="005D6531" w:rsidRDefault="002D76F7" w:rsidP="00123422">
            <w:pPr>
              <w:pStyle w:val="Brdtext"/>
              <w:ind w:left="0"/>
            </w:pPr>
          </w:p>
        </w:tc>
      </w:tr>
    </w:tbl>
    <w:p w14:paraId="2AB4A8E8" w14:textId="77777777" w:rsidR="00930412" w:rsidRPr="005D6531" w:rsidRDefault="00930412" w:rsidP="00746557">
      <w:pPr>
        <w:pStyle w:val="Brdtext"/>
        <w:rPr>
          <w:i/>
          <w:highlight w:val="yellow"/>
        </w:rPr>
      </w:pPr>
    </w:p>
    <w:p w14:paraId="69082D48" w14:textId="1CC2138F" w:rsidR="002D76F7" w:rsidRPr="005D6531" w:rsidRDefault="002D76F7" w:rsidP="00746557">
      <w:pPr>
        <w:pStyle w:val="Brdtext"/>
      </w:pPr>
      <w:r w:rsidRPr="005D6531">
        <w:t>253XI364 beräknas som 253XI364=(253XI362-344PZ321)</w:t>
      </w:r>
    </w:p>
    <w:p w14:paraId="1937EFF8" w14:textId="77777777" w:rsidR="00472DB6" w:rsidRPr="005D6531" w:rsidRDefault="00472DB6" w:rsidP="00472DB6">
      <w:pPr>
        <w:pStyle w:val="Brdtext"/>
      </w:pPr>
      <w:r w:rsidRPr="005D6531">
        <w:rPr>
          <w:i/>
        </w:rPr>
        <w:t>Beräkning flöde i säkerhetssystemet:</w:t>
      </w:r>
    </w:p>
    <w:tbl>
      <w:tblPr>
        <w:tblStyle w:val="Tabellrutnt"/>
        <w:tblW w:w="7933" w:type="dxa"/>
        <w:tblInd w:w="1134" w:type="dxa"/>
        <w:tblLook w:val="04A0" w:firstRow="1" w:lastRow="0" w:firstColumn="1" w:lastColumn="0" w:noHBand="0" w:noVBand="1"/>
      </w:tblPr>
      <w:tblGrid>
        <w:gridCol w:w="1537"/>
        <w:gridCol w:w="2002"/>
        <w:gridCol w:w="4394"/>
      </w:tblGrid>
      <w:tr w:rsidR="005D6531" w:rsidRPr="005D6531" w14:paraId="6B12B809" w14:textId="77777777" w:rsidTr="00357DA6">
        <w:tc>
          <w:tcPr>
            <w:tcW w:w="1537" w:type="dxa"/>
          </w:tcPr>
          <w:p w14:paraId="11FDC5DA" w14:textId="77777777" w:rsidR="00472DB6" w:rsidRPr="005D6531" w:rsidRDefault="00472DB6" w:rsidP="00357DA6">
            <w:pPr>
              <w:pStyle w:val="Brdtext"/>
              <w:ind w:left="0"/>
            </w:pPr>
            <w:r w:rsidRPr="005D6531">
              <w:t>Namn</w:t>
            </w:r>
          </w:p>
        </w:tc>
        <w:tc>
          <w:tcPr>
            <w:tcW w:w="2002" w:type="dxa"/>
          </w:tcPr>
          <w:p w14:paraId="4F9BFDFB" w14:textId="77777777" w:rsidR="00472DB6" w:rsidRPr="005D6531" w:rsidRDefault="00472DB6" w:rsidP="00357DA6">
            <w:pPr>
              <w:pStyle w:val="Brdtext"/>
              <w:ind w:left="0"/>
            </w:pPr>
            <w:r w:rsidRPr="005D6531">
              <w:t>Tag</w:t>
            </w:r>
          </w:p>
        </w:tc>
        <w:tc>
          <w:tcPr>
            <w:tcW w:w="4394" w:type="dxa"/>
          </w:tcPr>
          <w:p w14:paraId="2E6B7275" w14:textId="77777777" w:rsidR="00472DB6" w:rsidRPr="005D6531" w:rsidRDefault="00472DB6" w:rsidP="00357DA6">
            <w:pPr>
              <w:pStyle w:val="Brdtext"/>
              <w:ind w:left="0"/>
            </w:pPr>
            <w:r w:rsidRPr="005D6531">
              <w:t>Anmärkning</w:t>
            </w:r>
          </w:p>
        </w:tc>
      </w:tr>
      <w:tr w:rsidR="005D6531" w:rsidRPr="005D6531" w14:paraId="7BE6F76E" w14:textId="77777777" w:rsidTr="00357DA6">
        <w:tc>
          <w:tcPr>
            <w:tcW w:w="1537" w:type="dxa"/>
          </w:tcPr>
          <w:p w14:paraId="482B20B0" w14:textId="77777777" w:rsidR="00472DB6" w:rsidRPr="005D6531" w:rsidRDefault="00472DB6" w:rsidP="00357DA6">
            <w:pPr>
              <w:pStyle w:val="Brdtext"/>
              <w:ind w:left="0"/>
            </w:pPr>
            <w:proofErr w:type="spellStart"/>
            <w:r w:rsidRPr="005D6531">
              <w:t>dP</w:t>
            </w:r>
            <w:proofErr w:type="spellEnd"/>
          </w:p>
        </w:tc>
        <w:tc>
          <w:tcPr>
            <w:tcW w:w="2002" w:type="dxa"/>
          </w:tcPr>
          <w:p w14:paraId="3991DDAC" w14:textId="1B644945" w:rsidR="00472DB6" w:rsidRPr="005D6531" w:rsidRDefault="00472DB6" w:rsidP="00A56EF6">
            <w:pPr>
              <w:pStyle w:val="Brdtext"/>
              <w:ind w:left="0"/>
            </w:pPr>
            <w:r w:rsidRPr="005D6531">
              <w:t>2</w:t>
            </w:r>
            <w:r w:rsidR="00A56EF6" w:rsidRPr="005D6531">
              <w:t>53</w:t>
            </w:r>
            <w:r w:rsidRPr="005D6531">
              <w:t>PD</w:t>
            </w:r>
            <w:r w:rsidR="00A56EF6" w:rsidRPr="005D6531">
              <w:t>361</w:t>
            </w:r>
          </w:p>
        </w:tc>
        <w:tc>
          <w:tcPr>
            <w:tcW w:w="4394" w:type="dxa"/>
          </w:tcPr>
          <w:p w14:paraId="2BF1F23E" w14:textId="77777777" w:rsidR="00472DB6" w:rsidRPr="005D6531" w:rsidRDefault="00472DB6" w:rsidP="00357DA6">
            <w:pPr>
              <w:pStyle w:val="Brdtext"/>
              <w:ind w:left="0"/>
            </w:pPr>
          </w:p>
        </w:tc>
      </w:tr>
      <w:tr w:rsidR="005D6531" w:rsidRPr="005D6531" w14:paraId="049D04DD" w14:textId="77777777" w:rsidTr="00357DA6">
        <w:tc>
          <w:tcPr>
            <w:tcW w:w="1537" w:type="dxa"/>
          </w:tcPr>
          <w:p w14:paraId="66AF3F07" w14:textId="77777777" w:rsidR="00472DB6" w:rsidRPr="005D6531" w:rsidRDefault="00472DB6" w:rsidP="00357DA6">
            <w:pPr>
              <w:pStyle w:val="Brdtext"/>
              <w:ind w:left="0"/>
            </w:pPr>
            <w:r w:rsidRPr="005D6531">
              <w:t>T</w:t>
            </w:r>
          </w:p>
        </w:tc>
        <w:tc>
          <w:tcPr>
            <w:tcW w:w="2002" w:type="dxa"/>
          </w:tcPr>
          <w:p w14:paraId="6C11EA59" w14:textId="715BAB1D" w:rsidR="00472DB6" w:rsidRPr="005D6531" w:rsidRDefault="00472DB6" w:rsidP="00357DA6">
            <w:pPr>
              <w:pStyle w:val="Brdtext"/>
              <w:ind w:left="0"/>
            </w:pPr>
          </w:p>
        </w:tc>
        <w:tc>
          <w:tcPr>
            <w:tcW w:w="4394" w:type="dxa"/>
          </w:tcPr>
          <w:p w14:paraId="06584D60" w14:textId="64C06993" w:rsidR="00472DB6" w:rsidRPr="005D6531" w:rsidRDefault="00A56EF6" w:rsidP="00357DA6">
            <w:pPr>
              <w:pStyle w:val="Brdtext"/>
              <w:ind w:left="0"/>
            </w:pPr>
            <w:r w:rsidRPr="005D6531">
              <w:t>Konstant temp 20 C</w:t>
            </w:r>
          </w:p>
        </w:tc>
      </w:tr>
      <w:tr w:rsidR="005D6531" w:rsidRPr="005D6531" w14:paraId="7E054583" w14:textId="77777777" w:rsidTr="00357DA6">
        <w:tc>
          <w:tcPr>
            <w:tcW w:w="1537" w:type="dxa"/>
          </w:tcPr>
          <w:p w14:paraId="16D0537A" w14:textId="77777777" w:rsidR="00472DB6" w:rsidRPr="005D6531" w:rsidRDefault="00472DB6" w:rsidP="00357DA6">
            <w:pPr>
              <w:pStyle w:val="Brdtext"/>
              <w:ind w:left="0"/>
            </w:pPr>
            <w:r w:rsidRPr="005D6531">
              <w:t>P</w:t>
            </w:r>
          </w:p>
        </w:tc>
        <w:tc>
          <w:tcPr>
            <w:tcW w:w="2002" w:type="dxa"/>
          </w:tcPr>
          <w:p w14:paraId="511F23D8" w14:textId="019CBAAB" w:rsidR="00472DB6" w:rsidRPr="005D6531" w:rsidRDefault="00472DB6" w:rsidP="00A56EF6">
            <w:pPr>
              <w:pStyle w:val="Brdtext"/>
              <w:ind w:left="0"/>
            </w:pPr>
            <w:r w:rsidRPr="005D6531">
              <w:t>2</w:t>
            </w:r>
            <w:r w:rsidR="00A56EF6" w:rsidRPr="005D6531">
              <w:t>53</w:t>
            </w:r>
            <w:r w:rsidRPr="005D6531">
              <w:t>XI</w:t>
            </w:r>
            <w:r w:rsidR="00A56EF6" w:rsidRPr="005D6531">
              <w:t>362</w:t>
            </w:r>
          </w:p>
        </w:tc>
        <w:tc>
          <w:tcPr>
            <w:tcW w:w="4394" w:type="dxa"/>
          </w:tcPr>
          <w:p w14:paraId="32AEFBF9" w14:textId="77777777" w:rsidR="00472DB6" w:rsidRPr="005D6531" w:rsidRDefault="00472DB6" w:rsidP="00357DA6">
            <w:pPr>
              <w:pStyle w:val="Brdtext"/>
              <w:ind w:left="0"/>
            </w:pPr>
          </w:p>
        </w:tc>
      </w:tr>
      <w:tr w:rsidR="005D6531" w:rsidRPr="005D6531" w14:paraId="1FCE841D" w14:textId="77777777" w:rsidTr="00357DA6">
        <w:tc>
          <w:tcPr>
            <w:tcW w:w="1537" w:type="dxa"/>
          </w:tcPr>
          <w:p w14:paraId="2B48AC6D" w14:textId="77777777" w:rsidR="00472DB6" w:rsidRPr="005D6531" w:rsidRDefault="00472DB6" w:rsidP="00357DA6">
            <w:pPr>
              <w:pStyle w:val="Brdtext"/>
              <w:ind w:left="0"/>
            </w:pPr>
            <w:proofErr w:type="spellStart"/>
            <w:r w:rsidRPr="005D6531">
              <w:t>Rho</w:t>
            </w:r>
            <w:proofErr w:type="spellEnd"/>
          </w:p>
        </w:tc>
        <w:tc>
          <w:tcPr>
            <w:tcW w:w="2002" w:type="dxa"/>
          </w:tcPr>
          <w:p w14:paraId="1E0B9290" w14:textId="77777777" w:rsidR="00472DB6" w:rsidRPr="005D6531" w:rsidRDefault="00472DB6" w:rsidP="00357DA6">
            <w:pPr>
              <w:pStyle w:val="Brdtext"/>
              <w:ind w:left="0"/>
            </w:pPr>
          </w:p>
        </w:tc>
        <w:tc>
          <w:tcPr>
            <w:tcW w:w="4394" w:type="dxa"/>
          </w:tcPr>
          <w:p w14:paraId="3D02644C" w14:textId="4F16E86D" w:rsidR="00472DB6" w:rsidRPr="005D6531" w:rsidRDefault="00472DB6" w:rsidP="00A56EF6">
            <w:pPr>
              <w:pStyle w:val="Brdtext"/>
              <w:ind w:left="0"/>
            </w:pPr>
            <w:r w:rsidRPr="005D6531">
              <w:rPr>
                <w:highlight w:val="yellow"/>
              </w:rPr>
              <w:t>Konstant</w:t>
            </w:r>
            <w:r w:rsidRPr="005D6531">
              <w:t xml:space="preserve"> densitet </w:t>
            </w:r>
            <w:r w:rsidR="00A56EF6" w:rsidRPr="005D6531">
              <w:t>kvävgas</w:t>
            </w:r>
            <w:r w:rsidRPr="005D6531">
              <w:t xml:space="preserve"> (1,</w:t>
            </w:r>
            <w:r w:rsidR="00A56EF6" w:rsidRPr="005D6531">
              <w:t>25</w:t>
            </w:r>
            <w:r w:rsidRPr="005D6531">
              <w:t>)</w:t>
            </w:r>
          </w:p>
        </w:tc>
      </w:tr>
      <w:tr w:rsidR="005D6531" w:rsidRPr="005D6531" w14:paraId="488892E7" w14:textId="77777777" w:rsidTr="00357DA6">
        <w:tc>
          <w:tcPr>
            <w:tcW w:w="1537" w:type="dxa"/>
          </w:tcPr>
          <w:p w14:paraId="50AF1178" w14:textId="77777777" w:rsidR="00472DB6" w:rsidRPr="005D6531" w:rsidRDefault="00472DB6" w:rsidP="00357DA6">
            <w:pPr>
              <w:pStyle w:val="Brdtext"/>
              <w:ind w:left="0"/>
            </w:pPr>
            <w:proofErr w:type="spellStart"/>
            <w:r w:rsidRPr="005D6531">
              <w:lastRenderedPageBreak/>
              <w:t>dPdes</w:t>
            </w:r>
            <w:proofErr w:type="spellEnd"/>
          </w:p>
        </w:tc>
        <w:tc>
          <w:tcPr>
            <w:tcW w:w="2002" w:type="dxa"/>
          </w:tcPr>
          <w:p w14:paraId="673E06A0" w14:textId="77777777" w:rsidR="00472DB6" w:rsidRPr="005D6531" w:rsidRDefault="00472DB6" w:rsidP="00357DA6">
            <w:pPr>
              <w:pStyle w:val="Brdtext"/>
              <w:ind w:left="0"/>
            </w:pPr>
          </w:p>
        </w:tc>
        <w:tc>
          <w:tcPr>
            <w:tcW w:w="4394" w:type="dxa"/>
          </w:tcPr>
          <w:p w14:paraId="519126C1" w14:textId="77777777" w:rsidR="00472DB6" w:rsidRPr="005D6531" w:rsidRDefault="00472DB6" w:rsidP="00357DA6">
            <w:pPr>
              <w:pStyle w:val="Brdtext"/>
              <w:ind w:left="0"/>
            </w:pPr>
            <w:r w:rsidRPr="005D6531">
              <w:rPr>
                <w:highlight w:val="yellow"/>
              </w:rPr>
              <w:t>Från leverantör</w:t>
            </w:r>
          </w:p>
        </w:tc>
      </w:tr>
      <w:tr w:rsidR="005D6531" w:rsidRPr="005D6531" w14:paraId="47107DBC" w14:textId="77777777" w:rsidTr="00357DA6">
        <w:tc>
          <w:tcPr>
            <w:tcW w:w="1537" w:type="dxa"/>
          </w:tcPr>
          <w:p w14:paraId="3A788B20" w14:textId="77777777" w:rsidR="00472DB6" w:rsidRPr="005D6531" w:rsidRDefault="00472DB6" w:rsidP="00357DA6">
            <w:pPr>
              <w:pStyle w:val="Brdtext"/>
              <w:ind w:left="0"/>
            </w:pPr>
            <w:proofErr w:type="spellStart"/>
            <w:r w:rsidRPr="005D6531">
              <w:t>Fdes</w:t>
            </w:r>
            <w:proofErr w:type="spellEnd"/>
          </w:p>
        </w:tc>
        <w:tc>
          <w:tcPr>
            <w:tcW w:w="2002" w:type="dxa"/>
          </w:tcPr>
          <w:p w14:paraId="3D7E10FC" w14:textId="77777777" w:rsidR="00472DB6" w:rsidRPr="005D6531" w:rsidRDefault="00472DB6" w:rsidP="00357DA6">
            <w:pPr>
              <w:pStyle w:val="Brdtext"/>
              <w:ind w:left="0"/>
            </w:pPr>
          </w:p>
        </w:tc>
        <w:tc>
          <w:tcPr>
            <w:tcW w:w="4394" w:type="dxa"/>
          </w:tcPr>
          <w:p w14:paraId="285E5C87" w14:textId="77777777" w:rsidR="00472DB6" w:rsidRPr="005D6531" w:rsidRDefault="00472DB6" w:rsidP="00357DA6">
            <w:pPr>
              <w:pStyle w:val="Brdtext"/>
              <w:ind w:left="0"/>
            </w:pPr>
            <w:r w:rsidRPr="005D6531">
              <w:t>Från leverantör</w:t>
            </w:r>
          </w:p>
        </w:tc>
      </w:tr>
      <w:tr w:rsidR="005D6531" w:rsidRPr="005D6531" w14:paraId="6F851FB5" w14:textId="77777777" w:rsidTr="00357DA6">
        <w:tc>
          <w:tcPr>
            <w:tcW w:w="1537" w:type="dxa"/>
          </w:tcPr>
          <w:p w14:paraId="5EB47534" w14:textId="77777777" w:rsidR="00472DB6" w:rsidRPr="005D6531" w:rsidRDefault="00472DB6" w:rsidP="00357DA6">
            <w:pPr>
              <w:pStyle w:val="Brdtext"/>
              <w:ind w:left="0"/>
            </w:pPr>
            <w:proofErr w:type="spellStart"/>
            <w:r w:rsidRPr="005D6531">
              <w:t>Tdes</w:t>
            </w:r>
            <w:proofErr w:type="spellEnd"/>
          </w:p>
        </w:tc>
        <w:tc>
          <w:tcPr>
            <w:tcW w:w="2002" w:type="dxa"/>
          </w:tcPr>
          <w:p w14:paraId="4C0138E9" w14:textId="77777777" w:rsidR="00472DB6" w:rsidRPr="005D6531" w:rsidRDefault="00472DB6" w:rsidP="00357DA6">
            <w:pPr>
              <w:pStyle w:val="Brdtext"/>
              <w:ind w:left="0"/>
            </w:pPr>
          </w:p>
        </w:tc>
        <w:tc>
          <w:tcPr>
            <w:tcW w:w="4394" w:type="dxa"/>
          </w:tcPr>
          <w:p w14:paraId="65F1277F" w14:textId="77777777" w:rsidR="00472DB6" w:rsidRPr="005D6531" w:rsidRDefault="00472DB6" w:rsidP="00357DA6">
            <w:pPr>
              <w:pStyle w:val="Brdtext"/>
              <w:ind w:left="0"/>
            </w:pPr>
            <w:r w:rsidRPr="005D6531">
              <w:t>Från leverantör</w:t>
            </w:r>
          </w:p>
        </w:tc>
      </w:tr>
      <w:tr w:rsidR="005D6531" w:rsidRPr="005D6531" w14:paraId="397ECF0D" w14:textId="77777777" w:rsidTr="00357DA6">
        <w:tc>
          <w:tcPr>
            <w:tcW w:w="1537" w:type="dxa"/>
          </w:tcPr>
          <w:p w14:paraId="611E4429" w14:textId="77777777" w:rsidR="00472DB6" w:rsidRPr="005D6531" w:rsidRDefault="00472DB6" w:rsidP="00357DA6">
            <w:pPr>
              <w:pStyle w:val="Brdtext"/>
              <w:ind w:left="0"/>
            </w:pPr>
            <w:proofErr w:type="spellStart"/>
            <w:r w:rsidRPr="005D6531">
              <w:t>Pdes</w:t>
            </w:r>
            <w:proofErr w:type="spellEnd"/>
          </w:p>
        </w:tc>
        <w:tc>
          <w:tcPr>
            <w:tcW w:w="2002" w:type="dxa"/>
          </w:tcPr>
          <w:p w14:paraId="6129B7D4" w14:textId="77777777" w:rsidR="00472DB6" w:rsidRPr="005D6531" w:rsidRDefault="00472DB6" w:rsidP="00357DA6">
            <w:pPr>
              <w:pStyle w:val="Brdtext"/>
              <w:ind w:left="0"/>
            </w:pPr>
          </w:p>
        </w:tc>
        <w:tc>
          <w:tcPr>
            <w:tcW w:w="4394" w:type="dxa"/>
          </w:tcPr>
          <w:p w14:paraId="187E1F2D" w14:textId="77777777" w:rsidR="00472DB6" w:rsidRPr="005D6531" w:rsidRDefault="00472DB6" w:rsidP="00357DA6">
            <w:pPr>
              <w:pStyle w:val="Brdtext"/>
              <w:ind w:left="0"/>
            </w:pPr>
            <w:r w:rsidRPr="005D6531">
              <w:t>Från leverantör</w:t>
            </w:r>
          </w:p>
        </w:tc>
      </w:tr>
      <w:tr w:rsidR="005D6531" w:rsidRPr="005D6531" w14:paraId="674D471B" w14:textId="77777777" w:rsidTr="00357DA6">
        <w:tc>
          <w:tcPr>
            <w:tcW w:w="1537" w:type="dxa"/>
          </w:tcPr>
          <w:p w14:paraId="50D9E70F" w14:textId="77777777" w:rsidR="00472DB6" w:rsidRPr="005D6531" w:rsidRDefault="00472DB6" w:rsidP="00357DA6">
            <w:pPr>
              <w:pStyle w:val="Brdtext"/>
              <w:ind w:left="0"/>
            </w:pPr>
            <w:r w:rsidRPr="005D6531">
              <w:t>Rhodes</w:t>
            </w:r>
          </w:p>
        </w:tc>
        <w:tc>
          <w:tcPr>
            <w:tcW w:w="2002" w:type="dxa"/>
          </w:tcPr>
          <w:p w14:paraId="52821346" w14:textId="77777777" w:rsidR="00472DB6" w:rsidRPr="005D6531" w:rsidRDefault="00472DB6" w:rsidP="00357DA6">
            <w:pPr>
              <w:pStyle w:val="Brdtext"/>
              <w:ind w:left="0"/>
            </w:pPr>
          </w:p>
        </w:tc>
        <w:tc>
          <w:tcPr>
            <w:tcW w:w="4394" w:type="dxa"/>
          </w:tcPr>
          <w:p w14:paraId="632A42B0" w14:textId="672BF05F" w:rsidR="00472DB6" w:rsidRPr="005D6531" w:rsidRDefault="00472DB6" w:rsidP="00A56EF6">
            <w:pPr>
              <w:pStyle w:val="Brdtext"/>
              <w:ind w:left="0"/>
            </w:pPr>
            <w:r w:rsidRPr="005D6531">
              <w:t>Konstant densitet ren syrgas (1,</w:t>
            </w:r>
            <w:r w:rsidR="00A56EF6" w:rsidRPr="005D6531">
              <w:t>25</w:t>
            </w:r>
            <w:r w:rsidRPr="005D6531">
              <w:t>)</w:t>
            </w:r>
          </w:p>
        </w:tc>
      </w:tr>
      <w:tr w:rsidR="00472DB6" w:rsidRPr="005D6531" w14:paraId="38A9B25D" w14:textId="77777777" w:rsidTr="00357DA6">
        <w:tc>
          <w:tcPr>
            <w:tcW w:w="1537" w:type="dxa"/>
          </w:tcPr>
          <w:p w14:paraId="1AADC99A" w14:textId="77777777" w:rsidR="00472DB6" w:rsidRPr="005D6531" w:rsidRDefault="00472DB6" w:rsidP="00357DA6">
            <w:pPr>
              <w:pStyle w:val="Brdtext"/>
              <w:ind w:left="0"/>
            </w:pPr>
            <w:proofErr w:type="spellStart"/>
            <w:r w:rsidRPr="005D6531">
              <w:t>Out_F_Comp</w:t>
            </w:r>
            <w:proofErr w:type="spellEnd"/>
          </w:p>
        </w:tc>
        <w:tc>
          <w:tcPr>
            <w:tcW w:w="2002" w:type="dxa"/>
          </w:tcPr>
          <w:p w14:paraId="181BD6EA" w14:textId="54528702" w:rsidR="00472DB6" w:rsidRPr="005D6531" w:rsidRDefault="00472DB6" w:rsidP="00A56EF6">
            <w:pPr>
              <w:pStyle w:val="Brdtext"/>
              <w:ind w:left="0"/>
            </w:pPr>
            <w:r w:rsidRPr="005D6531">
              <w:t>2</w:t>
            </w:r>
            <w:r w:rsidR="00A56EF6" w:rsidRPr="005D6531">
              <w:t>53</w:t>
            </w:r>
            <w:r w:rsidRPr="005D6531">
              <w:t>XI</w:t>
            </w:r>
            <w:r w:rsidR="00A56EF6" w:rsidRPr="005D6531">
              <w:t>361</w:t>
            </w:r>
          </w:p>
        </w:tc>
        <w:tc>
          <w:tcPr>
            <w:tcW w:w="4394" w:type="dxa"/>
          </w:tcPr>
          <w:p w14:paraId="7F108ACC" w14:textId="77777777" w:rsidR="00472DB6" w:rsidRPr="005D6531" w:rsidRDefault="00472DB6" w:rsidP="00357DA6">
            <w:pPr>
              <w:pStyle w:val="Brdtext"/>
              <w:ind w:left="0"/>
            </w:pPr>
          </w:p>
        </w:tc>
      </w:tr>
    </w:tbl>
    <w:p w14:paraId="1802ACC6" w14:textId="77777777" w:rsidR="002D76F7" w:rsidRPr="005D6531" w:rsidRDefault="002D76F7" w:rsidP="00746557">
      <w:pPr>
        <w:pStyle w:val="Brdtext"/>
        <w:rPr>
          <w:highlight w:val="yellow"/>
        </w:rPr>
      </w:pPr>
    </w:p>
    <w:p w14:paraId="559F29F7" w14:textId="4544B592" w:rsidR="00F26D1E" w:rsidRPr="005D6531" w:rsidRDefault="00F26D1E" w:rsidP="00F26D1E">
      <w:pPr>
        <w:pStyle w:val="Brdtext"/>
        <w:rPr>
          <w:i/>
        </w:rPr>
      </w:pPr>
      <w:r w:rsidRPr="005D6531">
        <w:rPr>
          <w:i/>
        </w:rPr>
        <w:t>25</w:t>
      </w:r>
      <w:r w:rsidR="007C4A6B" w:rsidRPr="005D6531">
        <w:rPr>
          <w:i/>
        </w:rPr>
        <w:t>3</w:t>
      </w:r>
      <w:r w:rsidRPr="005D6531">
        <w:rPr>
          <w:i/>
        </w:rPr>
        <w:t>SV</w:t>
      </w:r>
      <w:r w:rsidR="007C4A6B" w:rsidRPr="005D6531">
        <w:rPr>
          <w:i/>
        </w:rPr>
        <w:t>651</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5D6531" w:rsidRPr="005D6531" w14:paraId="2EE59600" w14:textId="77777777" w:rsidTr="00D17C9B">
        <w:trPr>
          <w:trHeight w:val="417"/>
        </w:trPr>
        <w:tc>
          <w:tcPr>
            <w:tcW w:w="1686" w:type="dxa"/>
          </w:tcPr>
          <w:p w14:paraId="5619BBC0" w14:textId="77777777" w:rsidR="00F26D1E" w:rsidRPr="005D6531" w:rsidRDefault="00F26D1E" w:rsidP="00D17C9B">
            <w:pPr>
              <w:pStyle w:val="Brdtext"/>
              <w:ind w:left="0"/>
            </w:pPr>
            <w:r w:rsidRPr="005D6531">
              <w:t>Objekttyp</w:t>
            </w:r>
          </w:p>
        </w:tc>
        <w:tc>
          <w:tcPr>
            <w:tcW w:w="2741" w:type="dxa"/>
          </w:tcPr>
          <w:p w14:paraId="3444987B" w14:textId="77777777" w:rsidR="00F26D1E" w:rsidRPr="005D6531" w:rsidRDefault="00F26D1E" w:rsidP="00D17C9B">
            <w:pPr>
              <w:pStyle w:val="Brdtext"/>
              <w:ind w:left="0"/>
            </w:pPr>
            <w:r w:rsidRPr="005D6531">
              <w:t>Objekt/signal</w:t>
            </w:r>
          </w:p>
        </w:tc>
        <w:tc>
          <w:tcPr>
            <w:tcW w:w="3446" w:type="dxa"/>
          </w:tcPr>
          <w:p w14:paraId="469A7775" w14:textId="77777777" w:rsidR="00F26D1E" w:rsidRPr="005D6531" w:rsidRDefault="00F26D1E" w:rsidP="00D17C9B">
            <w:pPr>
              <w:pStyle w:val="Brdtext"/>
              <w:ind w:left="0"/>
            </w:pPr>
            <w:r w:rsidRPr="005D6531">
              <w:t>Beskrivning</w:t>
            </w:r>
          </w:p>
        </w:tc>
      </w:tr>
      <w:tr w:rsidR="00F26D1E" w:rsidRPr="005D6531" w14:paraId="5985B961" w14:textId="77777777" w:rsidTr="00D17C9B">
        <w:trPr>
          <w:trHeight w:val="417"/>
        </w:trPr>
        <w:tc>
          <w:tcPr>
            <w:tcW w:w="1686" w:type="dxa"/>
          </w:tcPr>
          <w:p w14:paraId="38B85751" w14:textId="77777777" w:rsidR="00F26D1E" w:rsidRPr="005D6531" w:rsidRDefault="00F26D1E" w:rsidP="00D17C9B">
            <w:pPr>
              <w:pStyle w:val="Brdtext"/>
              <w:ind w:left="0"/>
            </w:pPr>
            <w:proofErr w:type="spellStart"/>
            <w:r w:rsidRPr="005D6531">
              <w:t>SDValve</w:t>
            </w:r>
            <w:proofErr w:type="spellEnd"/>
          </w:p>
        </w:tc>
        <w:tc>
          <w:tcPr>
            <w:tcW w:w="2741" w:type="dxa"/>
          </w:tcPr>
          <w:p w14:paraId="12FA85B0" w14:textId="32822C02" w:rsidR="00F26D1E" w:rsidRPr="005D6531" w:rsidRDefault="007C4A6B" w:rsidP="007C4A6B">
            <w:pPr>
              <w:pStyle w:val="Brdtext"/>
              <w:ind w:left="0"/>
            </w:pPr>
            <w:r w:rsidRPr="005D6531">
              <w:t>253</w:t>
            </w:r>
            <w:r w:rsidR="00F26D1E" w:rsidRPr="005D6531">
              <w:t>SV</w:t>
            </w:r>
            <w:r w:rsidRPr="005D6531">
              <w:t>651</w:t>
            </w:r>
          </w:p>
        </w:tc>
        <w:tc>
          <w:tcPr>
            <w:tcW w:w="3446" w:type="dxa"/>
          </w:tcPr>
          <w:p w14:paraId="2FE75A73" w14:textId="7236A2CD" w:rsidR="00F26D1E" w:rsidRPr="005D6531" w:rsidRDefault="00F26D1E" w:rsidP="00EB16F9">
            <w:pPr>
              <w:pStyle w:val="Brdtext"/>
              <w:ind w:left="0"/>
            </w:pPr>
            <w:r w:rsidRPr="005D6531">
              <w:t xml:space="preserve">Avstängningsventil </w:t>
            </w:r>
            <w:r w:rsidR="00EB16F9" w:rsidRPr="005D6531">
              <w:t>kvävgas</w:t>
            </w:r>
          </w:p>
        </w:tc>
      </w:tr>
    </w:tbl>
    <w:p w14:paraId="22453F6E" w14:textId="77777777" w:rsidR="00F26D1E" w:rsidRPr="005D6531" w:rsidRDefault="00F26D1E" w:rsidP="00746557">
      <w:pPr>
        <w:pStyle w:val="Brdtext"/>
        <w:rPr>
          <w:i/>
          <w:highlight w:val="yellow"/>
        </w:rPr>
      </w:pPr>
    </w:p>
    <w:p w14:paraId="0DD4A410" w14:textId="59E9658F" w:rsidR="009E009D" w:rsidRPr="005D6531" w:rsidRDefault="009E009D" w:rsidP="009E009D">
      <w:pPr>
        <w:pStyle w:val="Brdtext"/>
      </w:pPr>
      <w:proofErr w:type="spellStart"/>
      <w:r w:rsidRPr="005D6531">
        <w:rPr>
          <w:i/>
        </w:rPr>
        <w:t>Förreglingar</w:t>
      </w:r>
      <w:proofErr w:type="spellEnd"/>
      <w:r w:rsidRPr="005D6531">
        <w:rPr>
          <w:i/>
        </w:rPr>
        <w:t xml:space="preserve"> för 253SV651 (Förreglas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5D6531" w:rsidRPr="005D6531" w14:paraId="66F800B3" w14:textId="77777777" w:rsidTr="00123422">
        <w:tc>
          <w:tcPr>
            <w:tcW w:w="2405" w:type="dxa"/>
          </w:tcPr>
          <w:p w14:paraId="31A6A3B3" w14:textId="77777777" w:rsidR="009E009D" w:rsidRPr="005D6531" w:rsidRDefault="009E009D" w:rsidP="00123422">
            <w:pPr>
              <w:pStyle w:val="Brdtext"/>
              <w:ind w:left="0"/>
            </w:pPr>
            <w:r w:rsidRPr="005D6531">
              <w:t>Objekt/signal</w:t>
            </w:r>
          </w:p>
        </w:tc>
        <w:tc>
          <w:tcPr>
            <w:tcW w:w="3119" w:type="dxa"/>
          </w:tcPr>
          <w:p w14:paraId="60E2D21B" w14:textId="77777777" w:rsidR="009E009D" w:rsidRPr="005D6531" w:rsidRDefault="009E009D" w:rsidP="00123422">
            <w:pPr>
              <w:pStyle w:val="Brdtext"/>
              <w:ind w:left="0"/>
            </w:pPr>
            <w:r w:rsidRPr="005D6531">
              <w:t>Beskrivning</w:t>
            </w:r>
          </w:p>
        </w:tc>
        <w:tc>
          <w:tcPr>
            <w:tcW w:w="425" w:type="dxa"/>
          </w:tcPr>
          <w:p w14:paraId="78A34BF8" w14:textId="77777777" w:rsidR="009E009D" w:rsidRPr="005D6531" w:rsidRDefault="009E009D" w:rsidP="00123422">
            <w:pPr>
              <w:pStyle w:val="Brdtext"/>
              <w:ind w:left="0"/>
            </w:pPr>
            <w:r w:rsidRPr="005D6531">
              <w:t>A</w:t>
            </w:r>
          </w:p>
        </w:tc>
        <w:tc>
          <w:tcPr>
            <w:tcW w:w="425" w:type="dxa"/>
          </w:tcPr>
          <w:p w14:paraId="2BA65418" w14:textId="77777777" w:rsidR="009E009D" w:rsidRPr="005D6531" w:rsidRDefault="009E009D" w:rsidP="00123422">
            <w:pPr>
              <w:pStyle w:val="Brdtext"/>
              <w:ind w:left="0"/>
            </w:pPr>
            <w:r w:rsidRPr="005D6531">
              <w:t>B</w:t>
            </w:r>
          </w:p>
        </w:tc>
        <w:tc>
          <w:tcPr>
            <w:tcW w:w="425" w:type="dxa"/>
          </w:tcPr>
          <w:p w14:paraId="26F4DEE2" w14:textId="77777777" w:rsidR="009E009D" w:rsidRPr="005D6531" w:rsidRDefault="009E009D" w:rsidP="00123422">
            <w:pPr>
              <w:pStyle w:val="Brdtext"/>
              <w:ind w:left="0"/>
            </w:pPr>
            <w:r w:rsidRPr="005D6531">
              <w:t>C</w:t>
            </w:r>
          </w:p>
        </w:tc>
        <w:tc>
          <w:tcPr>
            <w:tcW w:w="1134" w:type="dxa"/>
          </w:tcPr>
          <w:p w14:paraId="1B17467E" w14:textId="77777777" w:rsidR="009E009D" w:rsidRPr="005D6531" w:rsidRDefault="009E009D" w:rsidP="00123422">
            <w:pPr>
              <w:pStyle w:val="Brdtext"/>
              <w:ind w:left="0"/>
            </w:pPr>
            <w:r w:rsidRPr="005D6531">
              <w:t>Runint1</w:t>
            </w:r>
          </w:p>
        </w:tc>
      </w:tr>
      <w:tr w:rsidR="005D6531" w:rsidRPr="005D6531" w14:paraId="4C6E978E" w14:textId="77777777" w:rsidTr="00123422">
        <w:tc>
          <w:tcPr>
            <w:tcW w:w="2405" w:type="dxa"/>
          </w:tcPr>
          <w:p w14:paraId="7E9488BD" w14:textId="16FDBEEC" w:rsidR="009E009D" w:rsidRPr="005D6531" w:rsidRDefault="009E009D" w:rsidP="00123422">
            <w:pPr>
              <w:pStyle w:val="Brdtext"/>
              <w:ind w:left="0"/>
            </w:pPr>
            <w:r w:rsidRPr="005D6531">
              <w:t>320XI320_H</w:t>
            </w:r>
            <w:r w:rsidR="002D76F7" w:rsidRPr="005D6531">
              <w:t>3</w:t>
            </w:r>
          </w:p>
        </w:tc>
        <w:tc>
          <w:tcPr>
            <w:tcW w:w="3119" w:type="dxa"/>
          </w:tcPr>
          <w:p w14:paraId="234EAA61" w14:textId="0767B93E" w:rsidR="009E009D" w:rsidRPr="005D6531" w:rsidRDefault="002D76F7" w:rsidP="00123422">
            <w:pPr>
              <w:pStyle w:val="Brdtext"/>
              <w:ind w:left="0"/>
              <w:rPr>
                <w:highlight w:val="yellow"/>
              </w:rPr>
            </w:pPr>
            <w:r w:rsidRPr="005D6531">
              <w:t>Toppgastryck≥H3</w:t>
            </w:r>
          </w:p>
        </w:tc>
        <w:tc>
          <w:tcPr>
            <w:tcW w:w="425" w:type="dxa"/>
          </w:tcPr>
          <w:p w14:paraId="1BEB1E7C" w14:textId="77777777" w:rsidR="009E009D" w:rsidRPr="005D6531" w:rsidRDefault="009E009D" w:rsidP="00123422">
            <w:pPr>
              <w:pStyle w:val="Brdtext"/>
              <w:ind w:left="0"/>
              <w:rPr>
                <w:highlight w:val="yellow"/>
              </w:rPr>
            </w:pPr>
          </w:p>
        </w:tc>
        <w:tc>
          <w:tcPr>
            <w:tcW w:w="425" w:type="dxa"/>
          </w:tcPr>
          <w:p w14:paraId="25FD4D52" w14:textId="77777777" w:rsidR="009E009D" w:rsidRPr="005D6531" w:rsidRDefault="009E009D" w:rsidP="00123422">
            <w:pPr>
              <w:pStyle w:val="Brdtext"/>
              <w:ind w:left="0"/>
              <w:rPr>
                <w:highlight w:val="yellow"/>
              </w:rPr>
            </w:pPr>
            <w:r w:rsidRPr="005D6531">
              <w:t>X</w:t>
            </w:r>
          </w:p>
        </w:tc>
        <w:tc>
          <w:tcPr>
            <w:tcW w:w="425" w:type="dxa"/>
          </w:tcPr>
          <w:p w14:paraId="018C0734" w14:textId="77777777" w:rsidR="009E009D" w:rsidRPr="005D6531" w:rsidRDefault="009E009D" w:rsidP="00123422">
            <w:pPr>
              <w:pStyle w:val="Brdtext"/>
              <w:ind w:left="0"/>
              <w:rPr>
                <w:highlight w:val="yellow"/>
              </w:rPr>
            </w:pPr>
          </w:p>
        </w:tc>
        <w:tc>
          <w:tcPr>
            <w:tcW w:w="1134" w:type="dxa"/>
          </w:tcPr>
          <w:p w14:paraId="73FD0325" w14:textId="77777777" w:rsidR="009E009D" w:rsidRPr="005D6531" w:rsidRDefault="009E009D" w:rsidP="00123422">
            <w:pPr>
              <w:pStyle w:val="Brdtext"/>
              <w:ind w:left="0"/>
            </w:pPr>
          </w:p>
        </w:tc>
      </w:tr>
      <w:tr w:rsidR="009E009D" w:rsidRPr="005D6531" w14:paraId="1673AA5D" w14:textId="77777777" w:rsidTr="00123422">
        <w:tc>
          <w:tcPr>
            <w:tcW w:w="2405" w:type="dxa"/>
          </w:tcPr>
          <w:p w14:paraId="37B4C1BC" w14:textId="1CE4731C" w:rsidR="009E009D" w:rsidRPr="005D6531" w:rsidRDefault="002D76F7" w:rsidP="00123422">
            <w:pPr>
              <w:pStyle w:val="Brdtext"/>
              <w:ind w:left="0"/>
            </w:pPr>
            <w:r w:rsidRPr="005D6531">
              <w:t>253XI364_L2</w:t>
            </w:r>
          </w:p>
        </w:tc>
        <w:tc>
          <w:tcPr>
            <w:tcW w:w="3119" w:type="dxa"/>
          </w:tcPr>
          <w:p w14:paraId="2C792995" w14:textId="06CD532A" w:rsidR="009E009D" w:rsidRPr="005D6531" w:rsidRDefault="002D76F7" w:rsidP="00123422">
            <w:pPr>
              <w:pStyle w:val="Brdtext"/>
              <w:ind w:left="0"/>
            </w:pPr>
            <w:proofErr w:type="spellStart"/>
            <w:r w:rsidRPr="005D6531">
              <w:t>Difftryck</w:t>
            </w:r>
            <w:proofErr w:type="spellEnd"/>
            <w:r w:rsidRPr="005D6531">
              <w:t xml:space="preserve"> N2-reduktionsgas</w:t>
            </w:r>
          </w:p>
        </w:tc>
        <w:tc>
          <w:tcPr>
            <w:tcW w:w="425" w:type="dxa"/>
          </w:tcPr>
          <w:p w14:paraId="3F3CFC44" w14:textId="77777777" w:rsidR="009E009D" w:rsidRPr="005D6531" w:rsidRDefault="009E009D" w:rsidP="00123422">
            <w:pPr>
              <w:pStyle w:val="Brdtext"/>
              <w:ind w:left="0"/>
              <w:rPr>
                <w:highlight w:val="yellow"/>
              </w:rPr>
            </w:pPr>
          </w:p>
        </w:tc>
        <w:tc>
          <w:tcPr>
            <w:tcW w:w="425" w:type="dxa"/>
          </w:tcPr>
          <w:p w14:paraId="21A68CF4" w14:textId="0DFC2357" w:rsidR="009E009D" w:rsidRPr="005D6531" w:rsidRDefault="002D76F7" w:rsidP="00123422">
            <w:pPr>
              <w:pStyle w:val="Brdtext"/>
              <w:ind w:left="0"/>
            </w:pPr>
            <w:r w:rsidRPr="005D6531">
              <w:t>X</w:t>
            </w:r>
          </w:p>
        </w:tc>
        <w:tc>
          <w:tcPr>
            <w:tcW w:w="425" w:type="dxa"/>
          </w:tcPr>
          <w:p w14:paraId="0D7A34BA" w14:textId="77777777" w:rsidR="009E009D" w:rsidRPr="005D6531" w:rsidRDefault="009E009D" w:rsidP="00123422">
            <w:pPr>
              <w:pStyle w:val="Brdtext"/>
              <w:ind w:left="0"/>
              <w:rPr>
                <w:highlight w:val="yellow"/>
              </w:rPr>
            </w:pPr>
          </w:p>
        </w:tc>
        <w:tc>
          <w:tcPr>
            <w:tcW w:w="1134" w:type="dxa"/>
          </w:tcPr>
          <w:p w14:paraId="24456D02" w14:textId="77777777" w:rsidR="009E009D" w:rsidRPr="005D6531" w:rsidRDefault="009E009D" w:rsidP="00123422">
            <w:pPr>
              <w:pStyle w:val="Brdtext"/>
              <w:ind w:left="0"/>
            </w:pPr>
          </w:p>
        </w:tc>
      </w:tr>
    </w:tbl>
    <w:p w14:paraId="76B80CEC" w14:textId="77777777" w:rsidR="009E009D" w:rsidRPr="005D6531" w:rsidRDefault="009E009D" w:rsidP="00746557">
      <w:pPr>
        <w:pStyle w:val="Brdtext"/>
        <w:rPr>
          <w:i/>
          <w:highlight w:val="yellow"/>
        </w:rPr>
      </w:pPr>
    </w:p>
    <w:p w14:paraId="53D222FB" w14:textId="5FEB9BDE" w:rsidR="00EB08C5" w:rsidRPr="005D6531" w:rsidRDefault="00EB08C5" w:rsidP="00EB08C5">
      <w:pPr>
        <w:pStyle w:val="Brdtext"/>
        <w:rPr>
          <w:i/>
        </w:rPr>
      </w:pPr>
      <w:r w:rsidRPr="005D6531">
        <w:rPr>
          <w:i/>
        </w:rPr>
        <w:t>SIL-klassad säkerhetskrets för 253SV651 (Order till stängd):</w:t>
      </w:r>
    </w:p>
    <w:p w14:paraId="3F94EB53" w14:textId="18E361B4" w:rsidR="00EB08C5" w:rsidRPr="005D6531" w:rsidRDefault="00EB08C5" w:rsidP="00EB08C5">
      <w:pPr>
        <w:pStyle w:val="Brdtext"/>
      </w:pPr>
      <w:r w:rsidRPr="005D6531">
        <w:t>Toppgastryck≥H3 320XI320_H3 stänger 253SV651-MV1 (utgång TRUE).</w:t>
      </w:r>
    </w:p>
    <w:p w14:paraId="74EE9399" w14:textId="2706DB82" w:rsidR="00EB08C5" w:rsidRPr="005D6531" w:rsidRDefault="00EB08C5" w:rsidP="00EB08C5">
      <w:pPr>
        <w:pStyle w:val="Brdtext"/>
      </w:pPr>
      <w:proofErr w:type="spellStart"/>
      <w:r w:rsidRPr="005D6531">
        <w:t>Difftryck</w:t>
      </w:r>
      <w:proofErr w:type="spellEnd"/>
      <w:r w:rsidRPr="005D6531">
        <w:t xml:space="preserve"> N2-reduktionsgas 253XI364_L2 stänger 253SV651-MV1 (utgång TRUE).</w:t>
      </w:r>
    </w:p>
    <w:p w14:paraId="36405E38" w14:textId="77777777" w:rsidR="00746557" w:rsidRPr="005D6531" w:rsidRDefault="00746557" w:rsidP="00B572A0">
      <w:pPr>
        <w:pStyle w:val="Brdtext"/>
      </w:pPr>
    </w:p>
    <w:p w14:paraId="4666AF36" w14:textId="259E418F" w:rsidR="00623060" w:rsidRPr="005D6531" w:rsidRDefault="00623060" w:rsidP="00623060">
      <w:pPr>
        <w:pStyle w:val="Rubrik1"/>
      </w:pPr>
      <w:bookmarkStart w:id="26" w:name="_Toc33443011"/>
      <w:r w:rsidRPr="005D6531">
        <w:t>Ånga</w:t>
      </w:r>
      <w:bookmarkEnd w:id="26"/>
    </w:p>
    <w:p w14:paraId="53D9DD1E" w14:textId="77777777" w:rsidR="00514D3C" w:rsidRPr="005D6531" w:rsidRDefault="00514D3C" w:rsidP="00514D3C">
      <w:pPr>
        <w:pStyle w:val="Rubrik2"/>
      </w:pPr>
      <w:bookmarkStart w:id="27" w:name="_Toc33443012"/>
      <w:r w:rsidRPr="005D6531">
        <w:t>Start/Stopp</w:t>
      </w:r>
      <w:bookmarkEnd w:id="27"/>
    </w:p>
    <w:p w14:paraId="3BD60CAF" w14:textId="77777777" w:rsidR="000410C9" w:rsidRPr="005D6531" w:rsidRDefault="000410C9" w:rsidP="00293E6A">
      <w:pPr>
        <w:pStyle w:val="Brdtext"/>
      </w:pPr>
    </w:p>
    <w:p w14:paraId="6ACC61B7" w14:textId="4DA3F960" w:rsidR="00293E6A" w:rsidRPr="005D6531" w:rsidRDefault="00293E6A" w:rsidP="00293E6A">
      <w:pPr>
        <w:pStyle w:val="Brdtext"/>
      </w:pPr>
      <w:r w:rsidRPr="005D6531">
        <w:t>Innan start av ånga till PGH så skall säkerställas att ångan</w:t>
      </w:r>
      <w:r w:rsidR="00EC660E" w:rsidRPr="005D6531">
        <w:t xml:space="preserve"> är överhettad. Kontrolleras att</w:t>
      </w:r>
      <w:r w:rsidRPr="005D6531">
        <w:t xml:space="preserve"> 271TI322</w:t>
      </w:r>
      <w:r w:rsidR="00EC660E" w:rsidRPr="005D6531">
        <w:t xml:space="preserve"> överstiger mättnadstempen ånga vid trycket 271PI320 med </w:t>
      </w:r>
      <w:r w:rsidR="00A23101" w:rsidRPr="005D6531">
        <w:rPr>
          <w:highlight w:val="yellow"/>
        </w:rPr>
        <w:t>20</w:t>
      </w:r>
      <w:r w:rsidR="00EC660E" w:rsidRPr="005D6531">
        <w:t xml:space="preserve"> </w:t>
      </w:r>
      <w:r w:rsidR="00775BBD" w:rsidRPr="005D6531">
        <w:t>°</w:t>
      </w:r>
      <w:r w:rsidR="00EC660E" w:rsidRPr="005D6531">
        <w:t>C</w:t>
      </w:r>
      <w:r w:rsidRPr="005D6531">
        <w:t xml:space="preserve"> i minst 5 minuter.</w:t>
      </w:r>
    </w:p>
    <w:p w14:paraId="04C481CB" w14:textId="600C2850" w:rsidR="00514D3C" w:rsidRPr="005D6531" w:rsidRDefault="000410C9" w:rsidP="00514D3C">
      <w:pPr>
        <w:pStyle w:val="Brdtext"/>
      </w:pPr>
      <w:r w:rsidRPr="005D6531">
        <w:t xml:space="preserve">Först ges </w:t>
      </w:r>
      <w:r w:rsidR="008506DB" w:rsidRPr="005D6531">
        <w:t>Sta</w:t>
      </w:r>
      <w:r w:rsidR="00EC660E" w:rsidRPr="005D6531">
        <w:t>rt/S</w:t>
      </w:r>
      <w:r w:rsidRPr="005D6531">
        <w:t xml:space="preserve">topp-order förvärmning ånga. </w:t>
      </w:r>
      <w:r w:rsidR="00EC660E" w:rsidRPr="005D6531">
        <w:t>Öppnar</w:t>
      </w:r>
      <w:r w:rsidR="0066749C" w:rsidRPr="005D6531">
        <w:t>/Stänger</w:t>
      </w:r>
      <w:r w:rsidRPr="005D6531">
        <w:t xml:space="preserve"> 271SV554.</w:t>
      </w:r>
      <w:r w:rsidR="00EC660E" w:rsidRPr="005D6531">
        <w:t xml:space="preserve"> Timer startas när ångan är överhettad och när det har gått minst 5 minuter så tillåts Start/Stopp-order ånga till PGH.</w:t>
      </w:r>
    </w:p>
    <w:p w14:paraId="48B282F8" w14:textId="46951324" w:rsidR="008506DB" w:rsidRPr="005D6531" w:rsidRDefault="00EC660E" w:rsidP="00514D3C">
      <w:pPr>
        <w:pStyle w:val="Brdtext"/>
      </w:pPr>
      <w:r w:rsidRPr="005D6531">
        <w:t>Start/S</w:t>
      </w:r>
      <w:r w:rsidR="008506DB" w:rsidRPr="005D6531">
        <w:t>topp-order ånga till PGH</w:t>
      </w:r>
      <w:r w:rsidRPr="005D6531">
        <w:t>. Öppnar</w:t>
      </w:r>
      <w:r w:rsidR="0066749C" w:rsidRPr="005D6531">
        <w:t>/Stänger</w:t>
      </w:r>
      <w:r w:rsidRPr="005D6531">
        <w:t xml:space="preserve"> 271SV556.</w:t>
      </w:r>
      <w:r w:rsidR="008506DB" w:rsidRPr="005D6531">
        <w:t xml:space="preserve"> </w:t>
      </w:r>
    </w:p>
    <w:p w14:paraId="5952F14C" w14:textId="6CCA5C97" w:rsidR="00E02694" w:rsidRPr="005D6531" w:rsidRDefault="002404F0" w:rsidP="002404F0">
      <w:pPr>
        <w:pStyle w:val="Rubrik2"/>
      </w:pPr>
      <w:bookmarkStart w:id="28" w:name="_Toc33443013"/>
      <w:r w:rsidRPr="005D6531">
        <w:t>Ingående styrda objekt</w:t>
      </w:r>
      <w:bookmarkEnd w:id="28"/>
    </w:p>
    <w:p w14:paraId="769E16DD" w14:textId="77777777" w:rsidR="002404F0" w:rsidRPr="005D6531" w:rsidRDefault="002404F0" w:rsidP="002404F0">
      <w:pPr>
        <w:pStyle w:val="Brdtext"/>
      </w:pPr>
    </w:p>
    <w:p w14:paraId="3FF7BC33" w14:textId="77777777" w:rsidR="00623060" w:rsidRPr="005D6531" w:rsidRDefault="00623060" w:rsidP="00623060">
      <w:pPr>
        <w:pStyle w:val="Rubrik3"/>
      </w:pPr>
      <w:bookmarkStart w:id="29" w:name="_Toc33443014"/>
      <w:r w:rsidRPr="005D6531">
        <w:t>Ånga till PGH</w:t>
      </w:r>
      <w:bookmarkEnd w:id="29"/>
    </w:p>
    <w:p w14:paraId="1DFBD17D" w14:textId="5CBE04F4" w:rsidR="00623060" w:rsidRPr="005D6531" w:rsidRDefault="00BE7305" w:rsidP="00623060">
      <w:pPr>
        <w:pStyle w:val="Brdtext"/>
      </w:pPr>
      <w:r w:rsidRPr="005D6531">
        <w:t>Ångan tillförs reduktionsgasen för den partiella oxidationen. Ångan får inte innehålla kondens då det kan skada värmaren. Det skall därför säkerställas att ångan är överhettad.</w:t>
      </w:r>
      <w:r w:rsidR="001120F7" w:rsidRPr="005D6531">
        <w:t xml:space="preserve"> </w:t>
      </w:r>
    </w:p>
    <w:p w14:paraId="042A1864" w14:textId="24824D7A" w:rsidR="002E010D" w:rsidRPr="005D6531" w:rsidRDefault="00E71F89" w:rsidP="00623060">
      <w:pPr>
        <w:pStyle w:val="Brdtext"/>
      </w:pPr>
      <w:r w:rsidRPr="005D6531">
        <w:lastRenderedPageBreak/>
        <w:t>Värmekabel</w:t>
      </w:r>
      <w:r w:rsidR="002E010D" w:rsidRPr="005D6531">
        <w:t xml:space="preserve"> säkerställer </w:t>
      </w:r>
      <w:r w:rsidR="00C726AA" w:rsidRPr="005D6531">
        <w:t xml:space="preserve">ingen kondens i ledningen. </w:t>
      </w:r>
      <w:proofErr w:type="spellStart"/>
      <w:r w:rsidR="00C726AA" w:rsidRPr="005D6531">
        <w:t>Börvärde</w:t>
      </w:r>
      <w:proofErr w:type="spellEnd"/>
      <w:r w:rsidR="002E010D" w:rsidRPr="005D6531">
        <w:t xml:space="preserve"> 250 °C.</w:t>
      </w:r>
      <w:r w:rsidR="00C726AA" w:rsidRPr="005D6531">
        <w:t xml:space="preserve"> Styr digital utgång (DOS) värmekabel.</w:t>
      </w:r>
    </w:p>
    <w:p w14:paraId="1FEF8F05" w14:textId="77777777" w:rsidR="00FA4A1F" w:rsidRPr="005D6531" w:rsidRDefault="00FA4A1F" w:rsidP="00FA4A1F">
      <w:pPr>
        <w:pStyle w:val="Brdtext"/>
      </w:pPr>
      <w:r w:rsidRPr="005D6531">
        <w:t xml:space="preserve">Avstängningsventil 271SV556. Stänger ånga in till PGH. </w:t>
      </w:r>
    </w:p>
    <w:p w14:paraId="0331224C" w14:textId="1B6A608B" w:rsidR="00623060" w:rsidRPr="005D6531" w:rsidRDefault="00623060" w:rsidP="00623060">
      <w:pPr>
        <w:pStyle w:val="Brdtext"/>
      </w:pPr>
      <w:r w:rsidRPr="005D6531">
        <w:t>Avstängningsventi</w:t>
      </w:r>
      <w:r w:rsidR="00FC646E" w:rsidRPr="005D6531">
        <w:t>l 271SV554. Stänger flöde ånga.</w:t>
      </w:r>
    </w:p>
    <w:p w14:paraId="29C04380" w14:textId="1A625822" w:rsidR="00623060" w:rsidRPr="005D6531" w:rsidRDefault="00C726AA" w:rsidP="00623060">
      <w:pPr>
        <w:pStyle w:val="Brdtext"/>
      </w:pPr>
      <w:r w:rsidRPr="005D6531">
        <w:t>Regler</w:t>
      </w:r>
      <w:r w:rsidR="00623060" w:rsidRPr="005D6531">
        <w:t>ventil</w:t>
      </w:r>
      <w:r w:rsidRPr="005D6531">
        <w:t xml:space="preserve"> friblåsning</w:t>
      </w:r>
      <w:r w:rsidR="00623060" w:rsidRPr="005D6531">
        <w:t xml:space="preserve"> ånga 271RV555. </w:t>
      </w:r>
    </w:p>
    <w:p w14:paraId="4BB006C6" w14:textId="09C24996" w:rsidR="00BE7305" w:rsidRPr="005D6531" w:rsidRDefault="00BE7305" w:rsidP="00623060">
      <w:pPr>
        <w:pStyle w:val="Brdtext"/>
      </w:pPr>
      <w:r w:rsidRPr="005D6531">
        <w:t xml:space="preserve">Friblåsningsventilen skall regleras så att ångtrycket hålls </w:t>
      </w:r>
      <w:r w:rsidR="007D6336" w:rsidRPr="005D6531">
        <w:t xml:space="preserve">strax </w:t>
      </w:r>
      <w:r w:rsidRPr="005D6531">
        <w:t xml:space="preserve">över trycket </w:t>
      </w:r>
      <w:proofErr w:type="spellStart"/>
      <w:r w:rsidRPr="005D6531">
        <w:t>reduktionsgas</w:t>
      </w:r>
      <w:proofErr w:type="spellEnd"/>
      <w:r w:rsidRPr="005D6531">
        <w:t>.</w:t>
      </w:r>
    </w:p>
    <w:p w14:paraId="0EAF9658" w14:textId="1DD1B397" w:rsidR="00BE7305" w:rsidRPr="005D6531" w:rsidRDefault="00BE7305" w:rsidP="00BE7305">
      <w:pPr>
        <w:pStyle w:val="Brdtext"/>
      </w:pPr>
      <w:r w:rsidRPr="005D6531">
        <w:t>PI-regulator 271PC555 reglerar trycket</w:t>
      </w:r>
      <w:r w:rsidR="00D01681" w:rsidRPr="005D6531">
        <w:t xml:space="preserve"> på ångan</w:t>
      </w:r>
      <w:r w:rsidRPr="005D6531">
        <w:t>. Regulatorns utsignal styr 271RV555. Ökar trycket så öppnar ventilen mer.</w:t>
      </w:r>
      <w:r w:rsidR="00D01681" w:rsidRPr="005D6531">
        <w:br/>
      </w:r>
      <w:proofErr w:type="spellStart"/>
      <w:r w:rsidR="00D01681" w:rsidRPr="005D6531">
        <w:t>Ärvärde</w:t>
      </w:r>
      <w:proofErr w:type="spellEnd"/>
      <w:r w:rsidR="00D01681" w:rsidRPr="005D6531">
        <w:t xml:space="preserve"> 271PI320</w:t>
      </w:r>
      <w:r w:rsidRPr="005D6531">
        <w:br/>
        <w:t xml:space="preserve">Utsignalområde 0-100%. </w:t>
      </w:r>
      <w:r w:rsidRPr="005D6531">
        <w:br/>
        <w:t xml:space="preserve">Internt </w:t>
      </w:r>
      <w:proofErr w:type="spellStart"/>
      <w:r w:rsidRPr="005D6531">
        <w:t>börvärde</w:t>
      </w:r>
      <w:proofErr w:type="spellEnd"/>
      <w:r w:rsidRPr="005D6531">
        <w:t xml:space="preserve"> </w:t>
      </w:r>
      <w:r w:rsidRPr="005D6531">
        <w:rPr>
          <w:highlight w:val="yellow"/>
        </w:rPr>
        <w:t>??</w:t>
      </w:r>
      <w:r w:rsidR="007D42E3" w:rsidRPr="005D6531">
        <w:t xml:space="preserve"> </w:t>
      </w:r>
      <w:r w:rsidR="00745555" w:rsidRPr="005D6531">
        <w:br/>
        <w:t xml:space="preserve">Externt </w:t>
      </w:r>
      <w:proofErr w:type="spellStart"/>
      <w:r w:rsidR="00745555" w:rsidRPr="005D6531">
        <w:t>börvärde</w:t>
      </w:r>
      <w:proofErr w:type="spellEnd"/>
      <w:r w:rsidR="00745555" w:rsidRPr="005D6531">
        <w:t xml:space="preserve"> </w:t>
      </w:r>
      <w:r w:rsidR="007D42E3" w:rsidRPr="005D6531">
        <w:rPr>
          <w:highlight w:val="yellow"/>
        </w:rPr>
        <w:t xml:space="preserve">Tryck </w:t>
      </w:r>
      <w:proofErr w:type="spellStart"/>
      <w:r w:rsidR="007D42E3" w:rsidRPr="005D6531">
        <w:rPr>
          <w:highlight w:val="yellow"/>
        </w:rPr>
        <w:t>reduktionsgas</w:t>
      </w:r>
      <w:proofErr w:type="spellEnd"/>
      <w:r w:rsidR="00454F32" w:rsidRPr="005D6531">
        <w:rPr>
          <w:highlight w:val="yellow"/>
        </w:rPr>
        <w:t>, 343XI305</w:t>
      </w:r>
      <w:r w:rsidR="007D42E3" w:rsidRPr="005D6531">
        <w:rPr>
          <w:highlight w:val="yellow"/>
        </w:rPr>
        <w:t xml:space="preserve"> + 0,5 bar</w:t>
      </w:r>
      <w:r w:rsidRPr="005D6531">
        <w:br/>
        <w:t>Direkt regulator (MV&gt;SP öka utsignal, MV&lt;SP minska utsignal).</w:t>
      </w:r>
      <w:r w:rsidRPr="005D6531">
        <w:br/>
        <w:t xml:space="preserve">IB1 = </w:t>
      </w:r>
      <w:r w:rsidR="00FC7F45" w:rsidRPr="005D6531">
        <w:rPr>
          <w:highlight w:val="yellow"/>
        </w:rPr>
        <w:t>271SV556_GSS</w:t>
      </w:r>
      <w:r w:rsidR="00716D41" w:rsidRPr="005D6531">
        <w:rPr>
          <w:highlight w:val="yellow"/>
        </w:rPr>
        <w:t xml:space="preserve"> och 271SV554_GSS_N, Regulatorn tillåts att reglera när 271SV554 inte är stängd och 271SV556 är stängd.</w:t>
      </w:r>
      <w:r w:rsidRPr="005D6531">
        <w:rPr>
          <w:highlight w:val="yellow"/>
        </w:rPr>
        <w:br/>
      </w:r>
      <w:r w:rsidRPr="005D6531">
        <w:t>IB1Ref = 0</w:t>
      </w:r>
    </w:p>
    <w:p w14:paraId="5255FD01" w14:textId="77F75F17" w:rsidR="003C5935" w:rsidRPr="005D6531" w:rsidRDefault="003C5935" w:rsidP="003C5935">
      <w:pPr>
        <w:pStyle w:val="Brdtext"/>
      </w:pPr>
      <w:r w:rsidRPr="005D6531">
        <w:t>Flöde 271XI552 beräknas från givarens grunddata, temperatur, tryck och tryckdifferens. Se modul beräkning flöde.</w:t>
      </w:r>
      <w:r w:rsidR="007D42E3" w:rsidRPr="005D6531">
        <w:t xml:space="preserve"> </w:t>
      </w:r>
    </w:p>
    <w:p w14:paraId="3DD79940" w14:textId="2AF9B3CB" w:rsidR="0069656F" w:rsidRPr="005D6531" w:rsidRDefault="00623060" w:rsidP="00623060">
      <w:pPr>
        <w:pStyle w:val="Brdtext"/>
      </w:pPr>
      <w:r w:rsidRPr="005D6531">
        <w:t xml:space="preserve">PI-regulator 271FC552 reglerar </w:t>
      </w:r>
      <w:r w:rsidR="007D42E3" w:rsidRPr="005D6531">
        <w:t>ång</w:t>
      </w:r>
      <w:r w:rsidRPr="005D6531">
        <w:t xml:space="preserve">flöde i </w:t>
      </w:r>
      <w:r w:rsidR="00B10B23" w:rsidRPr="005D6531">
        <w:t>kg</w:t>
      </w:r>
      <w:r w:rsidRPr="005D6531">
        <w:t>/h. Regulatorns utsignal styr 2</w:t>
      </w:r>
      <w:r w:rsidR="00B30C75" w:rsidRPr="005D6531">
        <w:t>71</w:t>
      </w:r>
      <w:r w:rsidRPr="005D6531">
        <w:t>RV552. Minskar flödet så öppnar ventilen mer.</w:t>
      </w:r>
      <w:r w:rsidR="00D01681" w:rsidRPr="005D6531">
        <w:br/>
      </w:r>
      <w:proofErr w:type="spellStart"/>
      <w:r w:rsidR="00D01681" w:rsidRPr="005D6531">
        <w:t>Ärvärde</w:t>
      </w:r>
      <w:proofErr w:type="spellEnd"/>
      <w:r w:rsidR="00D01681" w:rsidRPr="005D6531">
        <w:t xml:space="preserve"> 271XI552</w:t>
      </w:r>
      <w:r w:rsidRPr="005D6531">
        <w:br/>
        <w:t xml:space="preserve">Utsignalområde 0-100%. </w:t>
      </w:r>
      <w:r w:rsidRPr="005D6531">
        <w:br/>
        <w:t xml:space="preserve">Internt </w:t>
      </w:r>
      <w:proofErr w:type="spellStart"/>
      <w:r w:rsidRPr="005D6531">
        <w:t>börvärde</w:t>
      </w:r>
      <w:proofErr w:type="spellEnd"/>
      <w:r w:rsidRPr="005D6531">
        <w:t xml:space="preserve"> 0-</w:t>
      </w:r>
      <w:r w:rsidR="00B10B23" w:rsidRPr="005D6531">
        <w:t>100</w:t>
      </w:r>
      <w:r w:rsidRPr="005D6531">
        <w:t xml:space="preserve"> </w:t>
      </w:r>
      <w:r w:rsidR="00B10B23" w:rsidRPr="005D6531">
        <w:t>kg</w:t>
      </w:r>
      <w:r w:rsidRPr="005D6531">
        <w:t>/h.</w:t>
      </w:r>
      <w:r w:rsidR="00EC660E" w:rsidRPr="005D6531">
        <w:br/>
        <w:t>Auto vid 271SV556_GSO</w:t>
      </w:r>
      <w:r w:rsidR="000410C9" w:rsidRPr="005D6531">
        <w:br/>
        <w:t xml:space="preserve">Externt </w:t>
      </w:r>
      <w:proofErr w:type="spellStart"/>
      <w:r w:rsidR="000410C9" w:rsidRPr="005D6531">
        <w:t>börvärde</w:t>
      </w:r>
      <w:proofErr w:type="spellEnd"/>
      <w:r w:rsidR="000410C9" w:rsidRPr="005D6531">
        <w:t xml:space="preserve"> E2 vid förvärmning ånga</w:t>
      </w:r>
      <w:r w:rsidR="00EC660E" w:rsidRPr="005D6531">
        <w:t>. Parameterlista BV</w:t>
      </w:r>
      <w:r w:rsidRPr="005D6531">
        <w:br/>
        <w:t>Reverserad regulator (MV&gt;SP minska utsignal, MV&lt;SP öka utsignal).</w:t>
      </w:r>
      <w:r w:rsidRPr="005D6531">
        <w:br/>
        <w:t xml:space="preserve">IB1 = </w:t>
      </w:r>
      <w:r w:rsidR="00B10B23" w:rsidRPr="005D6531">
        <w:t>271SV554_GSO</w:t>
      </w:r>
      <w:r w:rsidR="00876535" w:rsidRPr="005D6531">
        <w:t xml:space="preserve"> OCH 271SV556_GSS</w:t>
      </w:r>
      <w:r w:rsidR="00FC7F45" w:rsidRPr="005D6531">
        <w:br/>
      </w:r>
      <w:r w:rsidRPr="005D6531">
        <w:t>IB1Ref = 0</w:t>
      </w:r>
      <w:r w:rsidR="00313A1A" w:rsidRPr="005D6531">
        <w:br/>
      </w:r>
    </w:p>
    <w:p w14:paraId="68D1F265" w14:textId="77777777" w:rsidR="00623060" w:rsidRPr="005D6531" w:rsidRDefault="00623060" w:rsidP="00623060">
      <w:pPr>
        <w:pStyle w:val="Brdtext"/>
        <w:rPr>
          <w:i/>
        </w:rPr>
      </w:pPr>
      <w:r w:rsidRPr="005D6531">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5D6531" w:rsidRPr="005D6531" w14:paraId="3D2A2CB6" w14:textId="77777777" w:rsidTr="00B923EB">
        <w:tc>
          <w:tcPr>
            <w:tcW w:w="1551" w:type="dxa"/>
          </w:tcPr>
          <w:p w14:paraId="594CF13E" w14:textId="77777777" w:rsidR="00623060" w:rsidRPr="005D6531" w:rsidRDefault="00623060" w:rsidP="00B923EB">
            <w:pPr>
              <w:pStyle w:val="Brdtext"/>
              <w:ind w:left="0"/>
            </w:pPr>
            <w:r w:rsidRPr="005D6531">
              <w:t>Objekt/Signal</w:t>
            </w:r>
          </w:p>
        </w:tc>
        <w:tc>
          <w:tcPr>
            <w:tcW w:w="1705" w:type="dxa"/>
          </w:tcPr>
          <w:p w14:paraId="77CFCE95" w14:textId="77777777" w:rsidR="00623060" w:rsidRPr="005D6531" w:rsidRDefault="00623060" w:rsidP="00B923EB">
            <w:pPr>
              <w:pStyle w:val="Brdtext"/>
              <w:ind w:left="0"/>
            </w:pPr>
            <w:r w:rsidRPr="005D6531">
              <w:t>Beskrivning</w:t>
            </w:r>
          </w:p>
        </w:tc>
        <w:tc>
          <w:tcPr>
            <w:tcW w:w="1559" w:type="dxa"/>
          </w:tcPr>
          <w:p w14:paraId="7A351C04" w14:textId="77777777" w:rsidR="00623060" w:rsidRPr="005D6531" w:rsidRDefault="00623060" w:rsidP="00B923EB">
            <w:pPr>
              <w:pStyle w:val="Brdtext"/>
              <w:ind w:left="0"/>
            </w:pPr>
            <w:r w:rsidRPr="005D6531">
              <w:t>Mätområde</w:t>
            </w:r>
          </w:p>
        </w:tc>
        <w:tc>
          <w:tcPr>
            <w:tcW w:w="709" w:type="dxa"/>
          </w:tcPr>
          <w:p w14:paraId="6280C940" w14:textId="77777777" w:rsidR="00623060" w:rsidRPr="005D6531" w:rsidRDefault="00623060" w:rsidP="00B923EB">
            <w:pPr>
              <w:pStyle w:val="Brdtext"/>
              <w:ind w:left="0"/>
            </w:pPr>
            <w:r w:rsidRPr="005D6531">
              <w:t>L2</w:t>
            </w:r>
          </w:p>
        </w:tc>
        <w:tc>
          <w:tcPr>
            <w:tcW w:w="651" w:type="dxa"/>
          </w:tcPr>
          <w:p w14:paraId="01B58993" w14:textId="77777777" w:rsidR="00623060" w:rsidRPr="005D6531" w:rsidRDefault="00623060" w:rsidP="00B923EB">
            <w:pPr>
              <w:pStyle w:val="Brdtext"/>
              <w:ind w:left="0"/>
            </w:pPr>
            <w:r w:rsidRPr="005D6531">
              <w:t>L1</w:t>
            </w:r>
          </w:p>
        </w:tc>
        <w:tc>
          <w:tcPr>
            <w:tcW w:w="586" w:type="dxa"/>
          </w:tcPr>
          <w:p w14:paraId="2C6B8067" w14:textId="77777777" w:rsidR="00623060" w:rsidRPr="005D6531" w:rsidRDefault="00623060" w:rsidP="00B923EB">
            <w:pPr>
              <w:pStyle w:val="Brdtext"/>
              <w:ind w:left="0"/>
            </w:pPr>
            <w:r w:rsidRPr="005D6531">
              <w:t>H1</w:t>
            </w:r>
          </w:p>
        </w:tc>
        <w:tc>
          <w:tcPr>
            <w:tcW w:w="586" w:type="dxa"/>
          </w:tcPr>
          <w:p w14:paraId="3329CB82" w14:textId="77777777" w:rsidR="00623060" w:rsidRPr="005D6531" w:rsidRDefault="00623060" w:rsidP="00B923EB">
            <w:pPr>
              <w:pStyle w:val="Brdtext"/>
              <w:ind w:left="0"/>
            </w:pPr>
            <w:r w:rsidRPr="005D6531">
              <w:t>H2</w:t>
            </w:r>
          </w:p>
        </w:tc>
        <w:tc>
          <w:tcPr>
            <w:tcW w:w="586" w:type="dxa"/>
          </w:tcPr>
          <w:p w14:paraId="65710DC5" w14:textId="77777777" w:rsidR="00623060" w:rsidRPr="005D6531" w:rsidRDefault="00623060" w:rsidP="00B923EB">
            <w:pPr>
              <w:pStyle w:val="Brdtext"/>
              <w:ind w:left="0"/>
            </w:pPr>
            <w:r w:rsidRPr="005D6531">
              <w:t>SIL</w:t>
            </w:r>
          </w:p>
        </w:tc>
      </w:tr>
      <w:tr w:rsidR="005D6531" w:rsidRPr="005D6531" w14:paraId="024F744C" w14:textId="77777777" w:rsidTr="00B923EB">
        <w:tc>
          <w:tcPr>
            <w:tcW w:w="1551" w:type="dxa"/>
          </w:tcPr>
          <w:p w14:paraId="16021C69" w14:textId="77777777" w:rsidR="00623060" w:rsidRPr="005D6531" w:rsidRDefault="00623060" w:rsidP="00B923EB">
            <w:pPr>
              <w:pStyle w:val="Brdtext"/>
              <w:ind w:left="0"/>
            </w:pPr>
            <w:r w:rsidRPr="005D6531">
              <w:t>271PD552</w:t>
            </w:r>
          </w:p>
        </w:tc>
        <w:tc>
          <w:tcPr>
            <w:tcW w:w="1705" w:type="dxa"/>
          </w:tcPr>
          <w:p w14:paraId="6A0896E6" w14:textId="77777777" w:rsidR="00623060" w:rsidRPr="005D6531" w:rsidRDefault="00623060" w:rsidP="00B923EB">
            <w:pPr>
              <w:pStyle w:val="Brdtext"/>
              <w:ind w:left="0"/>
            </w:pPr>
            <w:proofErr w:type="spellStart"/>
            <w:r w:rsidRPr="005D6531">
              <w:t>Difftryck</w:t>
            </w:r>
            <w:proofErr w:type="spellEnd"/>
          </w:p>
        </w:tc>
        <w:tc>
          <w:tcPr>
            <w:tcW w:w="1559" w:type="dxa"/>
          </w:tcPr>
          <w:p w14:paraId="6691DC94" w14:textId="2CF1BA30" w:rsidR="00623060" w:rsidRPr="005D6531" w:rsidRDefault="00623060" w:rsidP="00B923EB">
            <w:pPr>
              <w:pStyle w:val="Brdtext"/>
              <w:ind w:left="0"/>
            </w:pPr>
            <w:r w:rsidRPr="005D6531">
              <w:rPr>
                <w:highlight w:val="yellow"/>
              </w:rPr>
              <w:t xml:space="preserve">0 </w:t>
            </w:r>
            <w:r w:rsidR="00171DD5" w:rsidRPr="005D6531">
              <w:rPr>
                <w:highlight w:val="yellow"/>
              </w:rPr>
              <w:t>–</w:t>
            </w:r>
            <w:r w:rsidRPr="005D6531">
              <w:rPr>
                <w:highlight w:val="yellow"/>
              </w:rPr>
              <w:t xml:space="preserve"> </w:t>
            </w:r>
            <w:r w:rsidR="00171DD5" w:rsidRPr="005D6531">
              <w:rPr>
                <w:highlight w:val="yellow"/>
              </w:rPr>
              <w:t xml:space="preserve">100 </w:t>
            </w:r>
            <w:proofErr w:type="spellStart"/>
            <w:r w:rsidR="00171DD5" w:rsidRPr="005D6531">
              <w:rPr>
                <w:highlight w:val="yellow"/>
              </w:rPr>
              <w:t>mbar</w:t>
            </w:r>
            <w:proofErr w:type="spellEnd"/>
          </w:p>
        </w:tc>
        <w:tc>
          <w:tcPr>
            <w:tcW w:w="709" w:type="dxa"/>
          </w:tcPr>
          <w:p w14:paraId="04C8109B" w14:textId="77777777" w:rsidR="00623060" w:rsidRPr="005D6531" w:rsidRDefault="00623060" w:rsidP="00B923EB">
            <w:pPr>
              <w:pStyle w:val="Brdtext"/>
              <w:ind w:left="0"/>
            </w:pPr>
          </w:p>
        </w:tc>
        <w:tc>
          <w:tcPr>
            <w:tcW w:w="651" w:type="dxa"/>
          </w:tcPr>
          <w:p w14:paraId="0A31C0EF" w14:textId="77777777" w:rsidR="00623060" w:rsidRPr="005D6531" w:rsidRDefault="00623060" w:rsidP="00B923EB">
            <w:pPr>
              <w:pStyle w:val="Brdtext"/>
              <w:ind w:left="0"/>
            </w:pPr>
          </w:p>
        </w:tc>
        <w:tc>
          <w:tcPr>
            <w:tcW w:w="586" w:type="dxa"/>
          </w:tcPr>
          <w:p w14:paraId="31C35443" w14:textId="77777777" w:rsidR="00623060" w:rsidRPr="005D6531" w:rsidRDefault="00623060" w:rsidP="00B923EB">
            <w:pPr>
              <w:pStyle w:val="Brdtext"/>
              <w:ind w:left="0"/>
            </w:pPr>
          </w:p>
        </w:tc>
        <w:tc>
          <w:tcPr>
            <w:tcW w:w="586" w:type="dxa"/>
          </w:tcPr>
          <w:p w14:paraId="2D845419" w14:textId="77777777" w:rsidR="00623060" w:rsidRPr="005D6531" w:rsidRDefault="00623060" w:rsidP="00B923EB">
            <w:pPr>
              <w:pStyle w:val="Brdtext"/>
              <w:ind w:left="0"/>
            </w:pPr>
          </w:p>
        </w:tc>
        <w:tc>
          <w:tcPr>
            <w:tcW w:w="586" w:type="dxa"/>
          </w:tcPr>
          <w:p w14:paraId="489B210B" w14:textId="77777777" w:rsidR="00623060" w:rsidRPr="005D6531" w:rsidRDefault="00623060" w:rsidP="00B923EB">
            <w:pPr>
              <w:pStyle w:val="Brdtext"/>
              <w:ind w:left="0"/>
            </w:pPr>
          </w:p>
        </w:tc>
      </w:tr>
      <w:tr w:rsidR="00911DBE" w:rsidRPr="005D6531" w14:paraId="57F18294" w14:textId="77777777" w:rsidTr="00B923EB">
        <w:tc>
          <w:tcPr>
            <w:tcW w:w="1551" w:type="dxa"/>
          </w:tcPr>
          <w:p w14:paraId="6C4BA93C" w14:textId="672B45F3" w:rsidR="00911DBE" w:rsidRPr="005D6531" w:rsidRDefault="00911DBE" w:rsidP="00B923EB">
            <w:pPr>
              <w:pStyle w:val="Brdtext"/>
              <w:ind w:left="0"/>
            </w:pPr>
            <w:r w:rsidRPr="005D6531">
              <w:t>271TI324</w:t>
            </w:r>
          </w:p>
        </w:tc>
        <w:tc>
          <w:tcPr>
            <w:tcW w:w="1705" w:type="dxa"/>
          </w:tcPr>
          <w:p w14:paraId="2DA85151" w14:textId="0227617C" w:rsidR="00911DBE" w:rsidRPr="005D6531" w:rsidRDefault="00911DBE" w:rsidP="00B923EB">
            <w:pPr>
              <w:pStyle w:val="Brdtext"/>
              <w:ind w:left="0"/>
            </w:pPr>
            <w:proofErr w:type="spellStart"/>
            <w:r w:rsidRPr="005D6531">
              <w:t>Tracing</w:t>
            </w:r>
            <w:proofErr w:type="spellEnd"/>
            <w:r w:rsidRPr="005D6531">
              <w:t xml:space="preserve"> temp</w:t>
            </w:r>
          </w:p>
        </w:tc>
        <w:tc>
          <w:tcPr>
            <w:tcW w:w="1559" w:type="dxa"/>
          </w:tcPr>
          <w:p w14:paraId="2D446745" w14:textId="2F484172" w:rsidR="00911DBE" w:rsidRPr="005D6531" w:rsidRDefault="002E010D" w:rsidP="00B923EB">
            <w:pPr>
              <w:pStyle w:val="Brdtext"/>
              <w:ind w:left="0"/>
            </w:pPr>
            <w:r w:rsidRPr="005D6531">
              <w:t>0-300°C</w:t>
            </w:r>
          </w:p>
        </w:tc>
        <w:tc>
          <w:tcPr>
            <w:tcW w:w="709" w:type="dxa"/>
          </w:tcPr>
          <w:p w14:paraId="343A898D" w14:textId="77777777" w:rsidR="00911DBE" w:rsidRPr="005D6531" w:rsidRDefault="00911DBE" w:rsidP="00B923EB">
            <w:pPr>
              <w:pStyle w:val="Brdtext"/>
              <w:ind w:left="0"/>
            </w:pPr>
          </w:p>
        </w:tc>
        <w:tc>
          <w:tcPr>
            <w:tcW w:w="651" w:type="dxa"/>
          </w:tcPr>
          <w:p w14:paraId="44BBA4A3" w14:textId="77777777" w:rsidR="00911DBE" w:rsidRPr="005D6531" w:rsidRDefault="00911DBE" w:rsidP="00B923EB">
            <w:pPr>
              <w:pStyle w:val="Brdtext"/>
              <w:ind w:left="0"/>
            </w:pPr>
          </w:p>
        </w:tc>
        <w:tc>
          <w:tcPr>
            <w:tcW w:w="586" w:type="dxa"/>
          </w:tcPr>
          <w:p w14:paraId="6DA7E6D1" w14:textId="77777777" w:rsidR="00911DBE" w:rsidRPr="005D6531" w:rsidRDefault="00911DBE" w:rsidP="00B923EB">
            <w:pPr>
              <w:pStyle w:val="Brdtext"/>
              <w:ind w:left="0"/>
            </w:pPr>
          </w:p>
        </w:tc>
        <w:tc>
          <w:tcPr>
            <w:tcW w:w="586" w:type="dxa"/>
          </w:tcPr>
          <w:p w14:paraId="5D4EC574" w14:textId="77777777" w:rsidR="00911DBE" w:rsidRPr="005D6531" w:rsidRDefault="00911DBE" w:rsidP="00B923EB">
            <w:pPr>
              <w:pStyle w:val="Brdtext"/>
              <w:ind w:left="0"/>
            </w:pPr>
          </w:p>
        </w:tc>
        <w:tc>
          <w:tcPr>
            <w:tcW w:w="586" w:type="dxa"/>
          </w:tcPr>
          <w:p w14:paraId="31F9D1C7" w14:textId="77777777" w:rsidR="00911DBE" w:rsidRPr="005D6531" w:rsidRDefault="00911DBE" w:rsidP="00B923EB">
            <w:pPr>
              <w:pStyle w:val="Brdtext"/>
              <w:ind w:left="0"/>
            </w:pPr>
          </w:p>
        </w:tc>
      </w:tr>
    </w:tbl>
    <w:p w14:paraId="131EF90E" w14:textId="77777777" w:rsidR="0069656F" w:rsidRPr="005D6531" w:rsidRDefault="0069656F" w:rsidP="00623060">
      <w:pPr>
        <w:pStyle w:val="Brdtext"/>
      </w:pPr>
    </w:p>
    <w:p w14:paraId="6DE22805" w14:textId="77777777" w:rsidR="0033516C" w:rsidRPr="005D6531" w:rsidRDefault="0033516C" w:rsidP="0033516C">
      <w:pPr>
        <w:pStyle w:val="Brdtext"/>
        <w:rPr>
          <w:i/>
        </w:rPr>
      </w:pPr>
      <w:r w:rsidRPr="005D6531">
        <w:rPr>
          <w:i/>
        </w:rPr>
        <w:t>Beräkningar (variabler):</w:t>
      </w:r>
    </w:p>
    <w:tbl>
      <w:tblPr>
        <w:tblStyle w:val="Tabellrutnt"/>
        <w:tblW w:w="7933" w:type="dxa"/>
        <w:tblInd w:w="1134" w:type="dxa"/>
        <w:tblLayout w:type="fixed"/>
        <w:tblLook w:val="04A0" w:firstRow="1" w:lastRow="0" w:firstColumn="1" w:lastColumn="0" w:noHBand="0" w:noVBand="1"/>
      </w:tblPr>
      <w:tblGrid>
        <w:gridCol w:w="1838"/>
        <w:gridCol w:w="1559"/>
        <w:gridCol w:w="1560"/>
        <w:gridCol w:w="595"/>
        <w:gridCol w:w="595"/>
        <w:gridCol w:w="595"/>
        <w:gridCol w:w="595"/>
        <w:gridCol w:w="596"/>
      </w:tblGrid>
      <w:tr w:rsidR="005D6531" w:rsidRPr="005D6531" w14:paraId="7AD5CF8A" w14:textId="77777777" w:rsidTr="008B6A41">
        <w:tc>
          <w:tcPr>
            <w:tcW w:w="1838" w:type="dxa"/>
          </w:tcPr>
          <w:p w14:paraId="1826276D" w14:textId="77777777" w:rsidR="0033516C" w:rsidRPr="005D6531" w:rsidRDefault="0033516C" w:rsidP="008B6A41">
            <w:pPr>
              <w:pStyle w:val="Brdtext"/>
              <w:ind w:left="0"/>
            </w:pPr>
            <w:r w:rsidRPr="005D6531">
              <w:t>Objekt/Signal</w:t>
            </w:r>
          </w:p>
        </w:tc>
        <w:tc>
          <w:tcPr>
            <w:tcW w:w="1559" w:type="dxa"/>
          </w:tcPr>
          <w:p w14:paraId="0AC351C0" w14:textId="77777777" w:rsidR="0033516C" w:rsidRPr="005D6531" w:rsidRDefault="0033516C" w:rsidP="008B6A41">
            <w:pPr>
              <w:pStyle w:val="Brdtext"/>
              <w:ind w:left="0"/>
            </w:pPr>
            <w:r w:rsidRPr="005D6531">
              <w:t>Beskrivning</w:t>
            </w:r>
          </w:p>
        </w:tc>
        <w:tc>
          <w:tcPr>
            <w:tcW w:w="1560" w:type="dxa"/>
          </w:tcPr>
          <w:p w14:paraId="0223DB5E" w14:textId="77777777" w:rsidR="0033516C" w:rsidRPr="005D6531" w:rsidRDefault="0033516C" w:rsidP="008B6A41">
            <w:pPr>
              <w:pStyle w:val="Brdtext"/>
              <w:ind w:left="0"/>
            </w:pPr>
            <w:r w:rsidRPr="005D6531">
              <w:t>Mätområde</w:t>
            </w:r>
          </w:p>
        </w:tc>
        <w:tc>
          <w:tcPr>
            <w:tcW w:w="595" w:type="dxa"/>
          </w:tcPr>
          <w:p w14:paraId="34A3437F" w14:textId="77777777" w:rsidR="0033516C" w:rsidRPr="005D6531" w:rsidRDefault="0033516C" w:rsidP="008B6A41">
            <w:pPr>
              <w:pStyle w:val="Brdtext"/>
              <w:ind w:left="0"/>
            </w:pPr>
            <w:r w:rsidRPr="005D6531">
              <w:t>L2</w:t>
            </w:r>
          </w:p>
        </w:tc>
        <w:tc>
          <w:tcPr>
            <w:tcW w:w="595" w:type="dxa"/>
          </w:tcPr>
          <w:p w14:paraId="76612844" w14:textId="77777777" w:rsidR="0033516C" w:rsidRPr="005D6531" w:rsidRDefault="0033516C" w:rsidP="008B6A41">
            <w:pPr>
              <w:pStyle w:val="Brdtext"/>
              <w:ind w:left="0"/>
            </w:pPr>
            <w:r w:rsidRPr="005D6531">
              <w:t>L1</w:t>
            </w:r>
          </w:p>
        </w:tc>
        <w:tc>
          <w:tcPr>
            <w:tcW w:w="595" w:type="dxa"/>
          </w:tcPr>
          <w:p w14:paraId="0852B457" w14:textId="77777777" w:rsidR="0033516C" w:rsidRPr="005D6531" w:rsidRDefault="0033516C" w:rsidP="008B6A41">
            <w:pPr>
              <w:pStyle w:val="Brdtext"/>
              <w:ind w:left="0"/>
            </w:pPr>
            <w:r w:rsidRPr="005D6531">
              <w:t>H1</w:t>
            </w:r>
          </w:p>
        </w:tc>
        <w:tc>
          <w:tcPr>
            <w:tcW w:w="595" w:type="dxa"/>
          </w:tcPr>
          <w:p w14:paraId="67DD15FD" w14:textId="77777777" w:rsidR="0033516C" w:rsidRPr="005D6531" w:rsidRDefault="0033516C" w:rsidP="008B6A41">
            <w:pPr>
              <w:pStyle w:val="Brdtext"/>
              <w:ind w:left="0"/>
            </w:pPr>
            <w:r w:rsidRPr="005D6531">
              <w:t>H2</w:t>
            </w:r>
          </w:p>
        </w:tc>
        <w:tc>
          <w:tcPr>
            <w:tcW w:w="596" w:type="dxa"/>
          </w:tcPr>
          <w:p w14:paraId="27A18771" w14:textId="77777777" w:rsidR="0033516C" w:rsidRPr="005D6531" w:rsidRDefault="0033516C" w:rsidP="008B6A41">
            <w:pPr>
              <w:pStyle w:val="Brdtext"/>
              <w:ind w:left="0"/>
            </w:pPr>
            <w:r w:rsidRPr="005D6531">
              <w:t>SIL</w:t>
            </w:r>
          </w:p>
        </w:tc>
      </w:tr>
      <w:tr w:rsidR="0033516C" w:rsidRPr="005D6531" w14:paraId="436A9796" w14:textId="77777777" w:rsidTr="008B6A41">
        <w:tc>
          <w:tcPr>
            <w:tcW w:w="1838" w:type="dxa"/>
          </w:tcPr>
          <w:p w14:paraId="7787EAFF" w14:textId="08A6288A" w:rsidR="0033516C" w:rsidRPr="005D6531" w:rsidRDefault="0033516C" w:rsidP="008B6A41">
            <w:pPr>
              <w:pStyle w:val="Brdtext"/>
              <w:ind w:left="0"/>
            </w:pPr>
            <w:r w:rsidRPr="005D6531">
              <w:t>271XI552</w:t>
            </w:r>
          </w:p>
        </w:tc>
        <w:tc>
          <w:tcPr>
            <w:tcW w:w="1559" w:type="dxa"/>
          </w:tcPr>
          <w:p w14:paraId="344F413B" w14:textId="287E151D" w:rsidR="0033516C" w:rsidRPr="005D6531" w:rsidRDefault="0033516C" w:rsidP="008B6A41">
            <w:pPr>
              <w:pStyle w:val="Brdtext"/>
              <w:ind w:left="0"/>
            </w:pPr>
            <w:r w:rsidRPr="005D6531">
              <w:t>Flöde ånga</w:t>
            </w:r>
          </w:p>
        </w:tc>
        <w:tc>
          <w:tcPr>
            <w:tcW w:w="1560" w:type="dxa"/>
          </w:tcPr>
          <w:p w14:paraId="5F86535E" w14:textId="7F133165" w:rsidR="0033516C" w:rsidRPr="005D6531" w:rsidRDefault="0033516C" w:rsidP="00B10B23">
            <w:pPr>
              <w:pStyle w:val="Brdtext"/>
              <w:ind w:left="0"/>
            </w:pPr>
            <w:r w:rsidRPr="005D6531">
              <w:t>0-</w:t>
            </w:r>
            <w:r w:rsidR="00B10B23" w:rsidRPr="005D6531">
              <w:t>100</w:t>
            </w:r>
            <w:r w:rsidRPr="005D6531">
              <w:t xml:space="preserve"> </w:t>
            </w:r>
            <w:r w:rsidR="00B10B23" w:rsidRPr="005D6531">
              <w:t>kg/h</w:t>
            </w:r>
          </w:p>
        </w:tc>
        <w:tc>
          <w:tcPr>
            <w:tcW w:w="595" w:type="dxa"/>
          </w:tcPr>
          <w:p w14:paraId="3F391C4F" w14:textId="77777777" w:rsidR="0033516C" w:rsidRPr="005D6531" w:rsidRDefault="0033516C" w:rsidP="008B6A41">
            <w:pPr>
              <w:pStyle w:val="Brdtext"/>
              <w:ind w:left="0"/>
            </w:pPr>
          </w:p>
        </w:tc>
        <w:tc>
          <w:tcPr>
            <w:tcW w:w="595" w:type="dxa"/>
          </w:tcPr>
          <w:p w14:paraId="0CFFD067" w14:textId="77777777" w:rsidR="0033516C" w:rsidRPr="005D6531" w:rsidRDefault="0033516C" w:rsidP="008B6A41">
            <w:pPr>
              <w:pStyle w:val="Brdtext"/>
              <w:ind w:left="0"/>
            </w:pPr>
          </w:p>
        </w:tc>
        <w:tc>
          <w:tcPr>
            <w:tcW w:w="595" w:type="dxa"/>
          </w:tcPr>
          <w:p w14:paraId="4CEAC0C1" w14:textId="77777777" w:rsidR="0033516C" w:rsidRPr="005D6531" w:rsidRDefault="0033516C" w:rsidP="008B6A41">
            <w:pPr>
              <w:pStyle w:val="Brdtext"/>
              <w:ind w:left="0"/>
            </w:pPr>
          </w:p>
        </w:tc>
        <w:tc>
          <w:tcPr>
            <w:tcW w:w="595" w:type="dxa"/>
          </w:tcPr>
          <w:p w14:paraId="64F194F0" w14:textId="77777777" w:rsidR="0033516C" w:rsidRPr="005D6531" w:rsidRDefault="0033516C" w:rsidP="008B6A41">
            <w:pPr>
              <w:pStyle w:val="Brdtext"/>
              <w:ind w:left="0"/>
            </w:pPr>
          </w:p>
        </w:tc>
        <w:tc>
          <w:tcPr>
            <w:tcW w:w="596" w:type="dxa"/>
          </w:tcPr>
          <w:p w14:paraId="22EB9973" w14:textId="77777777" w:rsidR="0033516C" w:rsidRPr="005D6531" w:rsidRDefault="0033516C" w:rsidP="008B6A41">
            <w:pPr>
              <w:pStyle w:val="Brdtext"/>
              <w:ind w:left="0"/>
            </w:pPr>
          </w:p>
        </w:tc>
      </w:tr>
    </w:tbl>
    <w:p w14:paraId="6B4621EB" w14:textId="77777777" w:rsidR="0033516C" w:rsidRPr="005D6531" w:rsidRDefault="0033516C" w:rsidP="0033516C">
      <w:pPr>
        <w:pStyle w:val="Brdtext"/>
      </w:pPr>
    </w:p>
    <w:p w14:paraId="7C9018B2" w14:textId="77777777" w:rsidR="0033516C" w:rsidRPr="005D6531" w:rsidRDefault="0033516C" w:rsidP="0033516C">
      <w:pPr>
        <w:pStyle w:val="Brdtext"/>
      </w:pPr>
      <w:r w:rsidRPr="005D6531">
        <w:rPr>
          <w:i/>
        </w:rPr>
        <w:t>Beräkning flöde:</w:t>
      </w:r>
    </w:p>
    <w:tbl>
      <w:tblPr>
        <w:tblStyle w:val="Tabellrutnt"/>
        <w:tblW w:w="7933" w:type="dxa"/>
        <w:tblInd w:w="1134" w:type="dxa"/>
        <w:tblLook w:val="04A0" w:firstRow="1" w:lastRow="0" w:firstColumn="1" w:lastColumn="0" w:noHBand="0" w:noVBand="1"/>
      </w:tblPr>
      <w:tblGrid>
        <w:gridCol w:w="1537"/>
        <w:gridCol w:w="2002"/>
        <w:gridCol w:w="4394"/>
      </w:tblGrid>
      <w:tr w:rsidR="005D6531" w:rsidRPr="005D6531" w14:paraId="4AF024B0" w14:textId="77777777" w:rsidTr="008B6A41">
        <w:tc>
          <w:tcPr>
            <w:tcW w:w="1537" w:type="dxa"/>
          </w:tcPr>
          <w:p w14:paraId="3F106D42" w14:textId="77777777" w:rsidR="0033516C" w:rsidRPr="005D6531" w:rsidRDefault="0033516C" w:rsidP="008B6A41">
            <w:pPr>
              <w:pStyle w:val="Brdtext"/>
              <w:ind w:left="0"/>
            </w:pPr>
            <w:r w:rsidRPr="005D6531">
              <w:t>Namn</w:t>
            </w:r>
          </w:p>
        </w:tc>
        <w:tc>
          <w:tcPr>
            <w:tcW w:w="2002" w:type="dxa"/>
          </w:tcPr>
          <w:p w14:paraId="743C5BE8" w14:textId="77777777" w:rsidR="0033516C" w:rsidRPr="005D6531" w:rsidRDefault="0033516C" w:rsidP="008B6A41">
            <w:pPr>
              <w:pStyle w:val="Brdtext"/>
              <w:ind w:left="0"/>
            </w:pPr>
            <w:r w:rsidRPr="005D6531">
              <w:t>Tag</w:t>
            </w:r>
          </w:p>
        </w:tc>
        <w:tc>
          <w:tcPr>
            <w:tcW w:w="4394" w:type="dxa"/>
          </w:tcPr>
          <w:p w14:paraId="4A9ED8CE" w14:textId="77777777" w:rsidR="0033516C" w:rsidRPr="005D6531" w:rsidRDefault="0033516C" w:rsidP="008B6A41">
            <w:pPr>
              <w:pStyle w:val="Brdtext"/>
              <w:ind w:left="0"/>
            </w:pPr>
            <w:r w:rsidRPr="005D6531">
              <w:t>Anmärkning</w:t>
            </w:r>
          </w:p>
        </w:tc>
      </w:tr>
      <w:tr w:rsidR="005D6531" w:rsidRPr="005D6531" w14:paraId="719DEBC4" w14:textId="77777777" w:rsidTr="008B6A41">
        <w:tc>
          <w:tcPr>
            <w:tcW w:w="1537" w:type="dxa"/>
          </w:tcPr>
          <w:p w14:paraId="79BC4335" w14:textId="77777777" w:rsidR="0033516C" w:rsidRPr="005D6531" w:rsidRDefault="0033516C" w:rsidP="008B6A41">
            <w:pPr>
              <w:pStyle w:val="Brdtext"/>
              <w:ind w:left="0"/>
            </w:pPr>
            <w:proofErr w:type="spellStart"/>
            <w:r w:rsidRPr="005D6531">
              <w:t>dP</w:t>
            </w:r>
            <w:proofErr w:type="spellEnd"/>
          </w:p>
        </w:tc>
        <w:tc>
          <w:tcPr>
            <w:tcW w:w="2002" w:type="dxa"/>
          </w:tcPr>
          <w:p w14:paraId="466B4F33" w14:textId="06E6D1C1" w:rsidR="0033516C" w:rsidRPr="005D6531" w:rsidRDefault="0033516C" w:rsidP="008B6A41">
            <w:pPr>
              <w:pStyle w:val="Brdtext"/>
              <w:ind w:left="0"/>
            </w:pPr>
            <w:r w:rsidRPr="005D6531">
              <w:t>271PD552</w:t>
            </w:r>
          </w:p>
        </w:tc>
        <w:tc>
          <w:tcPr>
            <w:tcW w:w="4394" w:type="dxa"/>
          </w:tcPr>
          <w:p w14:paraId="1DCA369D" w14:textId="77777777" w:rsidR="0033516C" w:rsidRPr="005D6531" w:rsidRDefault="0033516C" w:rsidP="008B6A41">
            <w:pPr>
              <w:pStyle w:val="Brdtext"/>
              <w:ind w:left="0"/>
            </w:pPr>
          </w:p>
        </w:tc>
      </w:tr>
      <w:tr w:rsidR="005D6531" w:rsidRPr="005D6531" w14:paraId="13ED665F" w14:textId="77777777" w:rsidTr="008B6A41">
        <w:tc>
          <w:tcPr>
            <w:tcW w:w="1537" w:type="dxa"/>
          </w:tcPr>
          <w:p w14:paraId="526AAA06" w14:textId="77777777" w:rsidR="0033516C" w:rsidRPr="005D6531" w:rsidRDefault="0033516C" w:rsidP="008B6A41">
            <w:pPr>
              <w:pStyle w:val="Brdtext"/>
              <w:ind w:left="0"/>
            </w:pPr>
            <w:r w:rsidRPr="005D6531">
              <w:lastRenderedPageBreak/>
              <w:t>T</w:t>
            </w:r>
          </w:p>
        </w:tc>
        <w:tc>
          <w:tcPr>
            <w:tcW w:w="2002" w:type="dxa"/>
          </w:tcPr>
          <w:p w14:paraId="610990B4" w14:textId="2AC815AB" w:rsidR="0033516C" w:rsidRPr="005D6531" w:rsidRDefault="0033516C" w:rsidP="0033516C">
            <w:pPr>
              <w:pStyle w:val="Brdtext"/>
              <w:ind w:left="0"/>
            </w:pPr>
            <w:r w:rsidRPr="005D6531">
              <w:t>271TI552</w:t>
            </w:r>
          </w:p>
        </w:tc>
        <w:tc>
          <w:tcPr>
            <w:tcW w:w="4394" w:type="dxa"/>
          </w:tcPr>
          <w:p w14:paraId="47013224" w14:textId="77777777" w:rsidR="0033516C" w:rsidRPr="005D6531" w:rsidRDefault="0033516C" w:rsidP="008B6A41">
            <w:pPr>
              <w:pStyle w:val="Brdtext"/>
              <w:ind w:left="0"/>
            </w:pPr>
          </w:p>
        </w:tc>
      </w:tr>
      <w:tr w:rsidR="005D6531" w:rsidRPr="005D6531" w14:paraId="23E0E929" w14:textId="77777777" w:rsidTr="008B6A41">
        <w:tc>
          <w:tcPr>
            <w:tcW w:w="1537" w:type="dxa"/>
          </w:tcPr>
          <w:p w14:paraId="157D1571" w14:textId="77777777" w:rsidR="0033516C" w:rsidRPr="005D6531" w:rsidRDefault="0033516C" w:rsidP="008B6A41">
            <w:pPr>
              <w:pStyle w:val="Brdtext"/>
              <w:ind w:left="0"/>
            </w:pPr>
            <w:r w:rsidRPr="005D6531">
              <w:t>P</w:t>
            </w:r>
          </w:p>
        </w:tc>
        <w:tc>
          <w:tcPr>
            <w:tcW w:w="2002" w:type="dxa"/>
          </w:tcPr>
          <w:p w14:paraId="7AAC5C1A" w14:textId="1B4D63CF" w:rsidR="0033516C" w:rsidRPr="005D6531" w:rsidRDefault="0033516C" w:rsidP="0033516C">
            <w:pPr>
              <w:pStyle w:val="Brdtext"/>
              <w:ind w:left="0"/>
            </w:pPr>
            <w:r w:rsidRPr="005D6531">
              <w:t>271PI552</w:t>
            </w:r>
          </w:p>
        </w:tc>
        <w:tc>
          <w:tcPr>
            <w:tcW w:w="4394" w:type="dxa"/>
          </w:tcPr>
          <w:p w14:paraId="4156394C" w14:textId="77777777" w:rsidR="0033516C" w:rsidRPr="005D6531" w:rsidRDefault="0033516C" w:rsidP="008B6A41">
            <w:pPr>
              <w:pStyle w:val="Brdtext"/>
              <w:ind w:left="0"/>
            </w:pPr>
          </w:p>
        </w:tc>
      </w:tr>
      <w:tr w:rsidR="005D6531" w:rsidRPr="005D6531" w14:paraId="067E31D5" w14:textId="77777777" w:rsidTr="008B6A41">
        <w:tc>
          <w:tcPr>
            <w:tcW w:w="1537" w:type="dxa"/>
          </w:tcPr>
          <w:p w14:paraId="065D877D" w14:textId="77777777" w:rsidR="0033516C" w:rsidRPr="005D6531" w:rsidRDefault="0033516C" w:rsidP="008B6A41">
            <w:pPr>
              <w:pStyle w:val="Brdtext"/>
              <w:ind w:left="0"/>
            </w:pPr>
            <w:proofErr w:type="spellStart"/>
            <w:r w:rsidRPr="005D6531">
              <w:t>Rho</w:t>
            </w:r>
            <w:proofErr w:type="spellEnd"/>
          </w:p>
        </w:tc>
        <w:tc>
          <w:tcPr>
            <w:tcW w:w="2002" w:type="dxa"/>
          </w:tcPr>
          <w:p w14:paraId="4D2385B9" w14:textId="02FAB8F8" w:rsidR="0033516C" w:rsidRPr="005D6531" w:rsidRDefault="0033516C" w:rsidP="008B6A41">
            <w:pPr>
              <w:pStyle w:val="Brdtext"/>
              <w:ind w:left="0"/>
            </w:pPr>
          </w:p>
        </w:tc>
        <w:tc>
          <w:tcPr>
            <w:tcW w:w="4394" w:type="dxa"/>
          </w:tcPr>
          <w:p w14:paraId="66CDF6B3" w14:textId="6C3F65BC" w:rsidR="0033516C" w:rsidRPr="005D6531" w:rsidRDefault="00B10B23" w:rsidP="008B6A41">
            <w:pPr>
              <w:pStyle w:val="Brdtext"/>
              <w:ind w:left="0"/>
            </w:pPr>
            <w:r w:rsidRPr="005D6531">
              <w:t>Fast densitet</w:t>
            </w:r>
          </w:p>
        </w:tc>
      </w:tr>
      <w:tr w:rsidR="005D6531" w:rsidRPr="005D6531" w14:paraId="350FF7D2" w14:textId="77777777" w:rsidTr="008B6A41">
        <w:tc>
          <w:tcPr>
            <w:tcW w:w="1537" w:type="dxa"/>
          </w:tcPr>
          <w:p w14:paraId="324A7512" w14:textId="77777777" w:rsidR="0033516C" w:rsidRPr="005D6531" w:rsidRDefault="0033516C" w:rsidP="008B6A41">
            <w:pPr>
              <w:pStyle w:val="Brdtext"/>
              <w:ind w:left="0"/>
            </w:pPr>
            <w:proofErr w:type="spellStart"/>
            <w:r w:rsidRPr="005D6531">
              <w:t>dPdes</w:t>
            </w:r>
            <w:proofErr w:type="spellEnd"/>
          </w:p>
        </w:tc>
        <w:tc>
          <w:tcPr>
            <w:tcW w:w="2002" w:type="dxa"/>
          </w:tcPr>
          <w:p w14:paraId="6D7A1252" w14:textId="77777777" w:rsidR="0033516C" w:rsidRPr="005D6531" w:rsidRDefault="0033516C" w:rsidP="008B6A41">
            <w:pPr>
              <w:pStyle w:val="Brdtext"/>
              <w:ind w:left="0"/>
            </w:pPr>
          </w:p>
        </w:tc>
        <w:tc>
          <w:tcPr>
            <w:tcW w:w="4394" w:type="dxa"/>
          </w:tcPr>
          <w:p w14:paraId="7F1DCB5F" w14:textId="77777777" w:rsidR="0033516C" w:rsidRPr="005D6531" w:rsidRDefault="0033516C" w:rsidP="008B6A41">
            <w:pPr>
              <w:pStyle w:val="Brdtext"/>
              <w:ind w:left="0"/>
            </w:pPr>
            <w:r w:rsidRPr="005D6531">
              <w:t>Från leverantör</w:t>
            </w:r>
          </w:p>
        </w:tc>
      </w:tr>
      <w:tr w:rsidR="005D6531" w:rsidRPr="005D6531" w14:paraId="05A8011E" w14:textId="77777777" w:rsidTr="008B6A41">
        <w:tc>
          <w:tcPr>
            <w:tcW w:w="1537" w:type="dxa"/>
          </w:tcPr>
          <w:p w14:paraId="40A2F3F4" w14:textId="77777777" w:rsidR="0033516C" w:rsidRPr="005D6531" w:rsidRDefault="0033516C" w:rsidP="008B6A41">
            <w:pPr>
              <w:pStyle w:val="Brdtext"/>
              <w:ind w:left="0"/>
            </w:pPr>
            <w:proofErr w:type="spellStart"/>
            <w:r w:rsidRPr="005D6531">
              <w:t>Fdes</w:t>
            </w:r>
            <w:proofErr w:type="spellEnd"/>
          </w:p>
        </w:tc>
        <w:tc>
          <w:tcPr>
            <w:tcW w:w="2002" w:type="dxa"/>
          </w:tcPr>
          <w:p w14:paraId="4675A81D" w14:textId="77777777" w:rsidR="0033516C" w:rsidRPr="005D6531" w:rsidRDefault="0033516C" w:rsidP="008B6A41">
            <w:pPr>
              <w:pStyle w:val="Brdtext"/>
              <w:ind w:left="0"/>
            </w:pPr>
          </w:p>
        </w:tc>
        <w:tc>
          <w:tcPr>
            <w:tcW w:w="4394" w:type="dxa"/>
          </w:tcPr>
          <w:p w14:paraId="2ABF3D86" w14:textId="77777777" w:rsidR="0033516C" w:rsidRPr="005D6531" w:rsidRDefault="0033516C" w:rsidP="008B6A41">
            <w:pPr>
              <w:pStyle w:val="Brdtext"/>
              <w:ind w:left="0"/>
            </w:pPr>
            <w:r w:rsidRPr="005D6531">
              <w:t>Från leverantör</w:t>
            </w:r>
          </w:p>
        </w:tc>
      </w:tr>
      <w:tr w:rsidR="005D6531" w:rsidRPr="005D6531" w14:paraId="4D4A79F3" w14:textId="77777777" w:rsidTr="008B6A41">
        <w:tc>
          <w:tcPr>
            <w:tcW w:w="1537" w:type="dxa"/>
          </w:tcPr>
          <w:p w14:paraId="193FA1A9" w14:textId="77777777" w:rsidR="0033516C" w:rsidRPr="005D6531" w:rsidRDefault="0033516C" w:rsidP="008B6A41">
            <w:pPr>
              <w:pStyle w:val="Brdtext"/>
              <w:ind w:left="0"/>
            </w:pPr>
            <w:proofErr w:type="spellStart"/>
            <w:r w:rsidRPr="005D6531">
              <w:t>Tdes</w:t>
            </w:r>
            <w:proofErr w:type="spellEnd"/>
          </w:p>
        </w:tc>
        <w:tc>
          <w:tcPr>
            <w:tcW w:w="2002" w:type="dxa"/>
          </w:tcPr>
          <w:p w14:paraId="392987FE" w14:textId="77777777" w:rsidR="0033516C" w:rsidRPr="005D6531" w:rsidRDefault="0033516C" w:rsidP="008B6A41">
            <w:pPr>
              <w:pStyle w:val="Brdtext"/>
              <w:ind w:left="0"/>
            </w:pPr>
          </w:p>
        </w:tc>
        <w:tc>
          <w:tcPr>
            <w:tcW w:w="4394" w:type="dxa"/>
          </w:tcPr>
          <w:p w14:paraId="0952EC93" w14:textId="77777777" w:rsidR="0033516C" w:rsidRPr="005D6531" w:rsidRDefault="0033516C" w:rsidP="008B6A41">
            <w:pPr>
              <w:pStyle w:val="Brdtext"/>
              <w:ind w:left="0"/>
            </w:pPr>
            <w:r w:rsidRPr="005D6531">
              <w:t>Från leverantör</w:t>
            </w:r>
          </w:p>
        </w:tc>
      </w:tr>
      <w:tr w:rsidR="005D6531" w:rsidRPr="005D6531" w14:paraId="24566185" w14:textId="77777777" w:rsidTr="008B6A41">
        <w:tc>
          <w:tcPr>
            <w:tcW w:w="1537" w:type="dxa"/>
          </w:tcPr>
          <w:p w14:paraId="3D35421C" w14:textId="77777777" w:rsidR="0033516C" w:rsidRPr="005D6531" w:rsidRDefault="0033516C" w:rsidP="008B6A41">
            <w:pPr>
              <w:pStyle w:val="Brdtext"/>
              <w:ind w:left="0"/>
            </w:pPr>
            <w:proofErr w:type="spellStart"/>
            <w:r w:rsidRPr="005D6531">
              <w:t>Pdes</w:t>
            </w:r>
            <w:proofErr w:type="spellEnd"/>
          </w:p>
        </w:tc>
        <w:tc>
          <w:tcPr>
            <w:tcW w:w="2002" w:type="dxa"/>
          </w:tcPr>
          <w:p w14:paraId="3F35F60D" w14:textId="77777777" w:rsidR="0033516C" w:rsidRPr="005D6531" w:rsidRDefault="0033516C" w:rsidP="008B6A41">
            <w:pPr>
              <w:pStyle w:val="Brdtext"/>
              <w:ind w:left="0"/>
            </w:pPr>
          </w:p>
        </w:tc>
        <w:tc>
          <w:tcPr>
            <w:tcW w:w="4394" w:type="dxa"/>
          </w:tcPr>
          <w:p w14:paraId="142D2E50" w14:textId="77777777" w:rsidR="0033516C" w:rsidRPr="005D6531" w:rsidRDefault="0033516C" w:rsidP="008B6A41">
            <w:pPr>
              <w:pStyle w:val="Brdtext"/>
              <w:ind w:left="0"/>
            </w:pPr>
            <w:r w:rsidRPr="005D6531">
              <w:t>Från leverantör</w:t>
            </w:r>
          </w:p>
        </w:tc>
      </w:tr>
      <w:tr w:rsidR="005D6531" w:rsidRPr="005D6531" w14:paraId="58472DB7" w14:textId="77777777" w:rsidTr="008B6A41">
        <w:tc>
          <w:tcPr>
            <w:tcW w:w="1537" w:type="dxa"/>
          </w:tcPr>
          <w:p w14:paraId="20E7F679" w14:textId="77777777" w:rsidR="0033516C" w:rsidRPr="005D6531" w:rsidRDefault="0033516C" w:rsidP="008B6A41">
            <w:pPr>
              <w:pStyle w:val="Brdtext"/>
              <w:ind w:left="0"/>
            </w:pPr>
            <w:r w:rsidRPr="005D6531">
              <w:t>Rhodes</w:t>
            </w:r>
          </w:p>
        </w:tc>
        <w:tc>
          <w:tcPr>
            <w:tcW w:w="2002" w:type="dxa"/>
          </w:tcPr>
          <w:p w14:paraId="7DE73A8C" w14:textId="77777777" w:rsidR="0033516C" w:rsidRPr="005D6531" w:rsidRDefault="0033516C" w:rsidP="008B6A41">
            <w:pPr>
              <w:pStyle w:val="Brdtext"/>
              <w:ind w:left="0"/>
            </w:pPr>
          </w:p>
        </w:tc>
        <w:tc>
          <w:tcPr>
            <w:tcW w:w="4394" w:type="dxa"/>
          </w:tcPr>
          <w:p w14:paraId="2ABE0EB6" w14:textId="77777777" w:rsidR="0033516C" w:rsidRPr="005D6531" w:rsidRDefault="0033516C" w:rsidP="008B6A41">
            <w:pPr>
              <w:pStyle w:val="Brdtext"/>
              <w:ind w:left="0"/>
            </w:pPr>
            <w:r w:rsidRPr="005D6531">
              <w:t>Från leverantör</w:t>
            </w:r>
          </w:p>
        </w:tc>
      </w:tr>
      <w:tr w:rsidR="0033516C" w:rsidRPr="005D6531" w14:paraId="31306421" w14:textId="77777777" w:rsidTr="008B6A41">
        <w:tc>
          <w:tcPr>
            <w:tcW w:w="1537" w:type="dxa"/>
          </w:tcPr>
          <w:p w14:paraId="3DB197E7" w14:textId="77777777" w:rsidR="0033516C" w:rsidRPr="005D6531" w:rsidRDefault="0033516C" w:rsidP="008B6A41">
            <w:pPr>
              <w:pStyle w:val="Brdtext"/>
              <w:ind w:left="0"/>
            </w:pPr>
            <w:proofErr w:type="spellStart"/>
            <w:r w:rsidRPr="005D6531">
              <w:t>Out_F_Comp</w:t>
            </w:r>
            <w:proofErr w:type="spellEnd"/>
          </w:p>
        </w:tc>
        <w:tc>
          <w:tcPr>
            <w:tcW w:w="2002" w:type="dxa"/>
          </w:tcPr>
          <w:p w14:paraId="611D4B43" w14:textId="4EB10258" w:rsidR="0033516C" w:rsidRPr="005D6531" w:rsidRDefault="0033516C" w:rsidP="0033516C">
            <w:pPr>
              <w:pStyle w:val="Brdtext"/>
              <w:ind w:left="0"/>
            </w:pPr>
            <w:r w:rsidRPr="005D6531">
              <w:t>271XI552</w:t>
            </w:r>
          </w:p>
        </w:tc>
        <w:tc>
          <w:tcPr>
            <w:tcW w:w="4394" w:type="dxa"/>
          </w:tcPr>
          <w:p w14:paraId="3BDD3B15" w14:textId="77777777" w:rsidR="0033516C" w:rsidRPr="005D6531" w:rsidRDefault="0033516C" w:rsidP="008B6A41">
            <w:pPr>
              <w:pStyle w:val="Brdtext"/>
              <w:ind w:left="0"/>
            </w:pPr>
          </w:p>
        </w:tc>
      </w:tr>
    </w:tbl>
    <w:p w14:paraId="65C4CD80" w14:textId="77777777" w:rsidR="00775BBD" w:rsidRPr="005D6531" w:rsidRDefault="00775BBD" w:rsidP="00623060">
      <w:pPr>
        <w:pStyle w:val="Brdtext"/>
      </w:pPr>
    </w:p>
    <w:p w14:paraId="33257BF2" w14:textId="17E0D841" w:rsidR="000410C9" w:rsidRPr="005D6531" w:rsidRDefault="000410C9" w:rsidP="000410C9">
      <w:pPr>
        <w:pStyle w:val="Brdtext"/>
        <w:rPr>
          <w:i/>
        </w:rPr>
      </w:pPr>
      <w:r w:rsidRPr="005D6531">
        <w:rPr>
          <w:i/>
        </w:rPr>
        <w:t>Start/Stopp</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5D6531" w:rsidRPr="005D6531" w14:paraId="7DB1F325" w14:textId="77777777" w:rsidTr="00357DA6">
        <w:trPr>
          <w:trHeight w:val="417"/>
        </w:trPr>
        <w:tc>
          <w:tcPr>
            <w:tcW w:w="1686" w:type="dxa"/>
          </w:tcPr>
          <w:p w14:paraId="4010C6C2" w14:textId="77777777" w:rsidR="000410C9" w:rsidRPr="005D6531" w:rsidRDefault="000410C9" w:rsidP="00357DA6">
            <w:pPr>
              <w:pStyle w:val="Brdtext"/>
              <w:ind w:left="0"/>
            </w:pPr>
            <w:r w:rsidRPr="005D6531">
              <w:t>Objekttyp</w:t>
            </w:r>
          </w:p>
        </w:tc>
        <w:tc>
          <w:tcPr>
            <w:tcW w:w="2741" w:type="dxa"/>
          </w:tcPr>
          <w:p w14:paraId="5EA5E421" w14:textId="77777777" w:rsidR="000410C9" w:rsidRPr="005D6531" w:rsidRDefault="000410C9" w:rsidP="00357DA6">
            <w:pPr>
              <w:pStyle w:val="Brdtext"/>
              <w:ind w:left="0"/>
            </w:pPr>
            <w:r w:rsidRPr="005D6531">
              <w:t>Objekt/signal</w:t>
            </w:r>
          </w:p>
        </w:tc>
        <w:tc>
          <w:tcPr>
            <w:tcW w:w="3446" w:type="dxa"/>
          </w:tcPr>
          <w:p w14:paraId="1D2DB629" w14:textId="77777777" w:rsidR="000410C9" w:rsidRPr="005D6531" w:rsidRDefault="000410C9" w:rsidP="00357DA6">
            <w:pPr>
              <w:pStyle w:val="Brdtext"/>
              <w:ind w:left="0"/>
            </w:pPr>
            <w:r w:rsidRPr="005D6531">
              <w:t>Beskrivning</w:t>
            </w:r>
          </w:p>
        </w:tc>
      </w:tr>
      <w:tr w:rsidR="005D6531" w:rsidRPr="005D6531" w14:paraId="0D60E849" w14:textId="77777777" w:rsidTr="00357DA6">
        <w:trPr>
          <w:trHeight w:val="417"/>
        </w:trPr>
        <w:tc>
          <w:tcPr>
            <w:tcW w:w="1686" w:type="dxa"/>
          </w:tcPr>
          <w:p w14:paraId="2EC9D1BF" w14:textId="2E580505" w:rsidR="000410C9" w:rsidRPr="005D6531" w:rsidRDefault="000410C9" w:rsidP="00357DA6">
            <w:pPr>
              <w:pStyle w:val="Brdtext"/>
              <w:ind w:left="0"/>
            </w:pPr>
            <w:r w:rsidRPr="005D6531">
              <w:t>DIC</w:t>
            </w:r>
          </w:p>
        </w:tc>
        <w:tc>
          <w:tcPr>
            <w:tcW w:w="2741" w:type="dxa"/>
          </w:tcPr>
          <w:p w14:paraId="0F80573E" w14:textId="588AA41B" w:rsidR="000410C9" w:rsidRPr="005D6531" w:rsidRDefault="00171DD5" w:rsidP="00357DA6">
            <w:pPr>
              <w:pStyle w:val="Brdtext"/>
              <w:ind w:left="0"/>
            </w:pPr>
            <w:r w:rsidRPr="005D6531">
              <w:t>271SV554_STA (Not 1)</w:t>
            </w:r>
          </w:p>
        </w:tc>
        <w:tc>
          <w:tcPr>
            <w:tcW w:w="3446" w:type="dxa"/>
          </w:tcPr>
          <w:p w14:paraId="499FAA9B" w14:textId="04F44D61" w:rsidR="000410C9" w:rsidRPr="005D6531" w:rsidRDefault="000410C9" w:rsidP="00357DA6">
            <w:pPr>
              <w:pStyle w:val="Brdtext"/>
              <w:ind w:left="0"/>
            </w:pPr>
            <w:r w:rsidRPr="005D6531">
              <w:t>Start/stopp-order förvärmning ånga</w:t>
            </w:r>
          </w:p>
        </w:tc>
      </w:tr>
      <w:tr w:rsidR="005D6531" w:rsidRPr="005D6531" w14:paraId="56364C55" w14:textId="77777777" w:rsidTr="00357DA6">
        <w:trPr>
          <w:trHeight w:val="417"/>
        </w:trPr>
        <w:tc>
          <w:tcPr>
            <w:tcW w:w="1686" w:type="dxa"/>
          </w:tcPr>
          <w:p w14:paraId="346BC411" w14:textId="1133F50A" w:rsidR="000410C9" w:rsidRPr="005D6531" w:rsidRDefault="000410C9" w:rsidP="00357DA6">
            <w:pPr>
              <w:pStyle w:val="Brdtext"/>
              <w:ind w:left="0"/>
            </w:pPr>
            <w:r w:rsidRPr="005D6531">
              <w:t>DIC</w:t>
            </w:r>
          </w:p>
        </w:tc>
        <w:tc>
          <w:tcPr>
            <w:tcW w:w="2741" w:type="dxa"/>
          </w:tcPr>
          <w:p w14:paraId="254D869C" w14:textId="797354D7" w:rsidR="000410C9" w:rsidRPr="005D6531" w:rsidRDefault="00171DD5" w:rsidP="00357DA6">
            <w:pPr>
              <w:pStyle w:val="Brdtext"/>
              <w:ind w:left="0"/>
            </w:pPr>
            <w:r w:rsidRPr="005D6531">
              <w:t>271SV556_STA (Not 2)</w:t>
            </w:r>
          </w:p>
        </w:tc>
        <w:tc>
          <w:tcPr>
            <w:tcW w:w="3446" w:type="dxa"/>
          </w:tcPr>
          <w:p w14:paraId="2A31DE9F" w14:textId="75A68B1E" w:rsidR="000410C9" w:rsidRPr="005D6531" w:rsidRDefault="000410C9" w:rsidP="00357DA6">
            <w:pPr>
              <w:pStyle w:val="Brdtext"/>
              <w:ind w:left="0"/>
            </w:pPr>
            <w:r w:rsidRPr="005D6531">
              <w:t>Start/stopp-order ånga till PGH</w:t>
            </w:r>
          </w:p>
        </w:tc>
      </w:tr>
    </w:tbl>
    <w:p w14:paraId="33D46FA7" w14:textId="77CC1801" w:rsidR="00171DD5" w:rsidRPr="005D6531" w:rsidRDefault="00171DD5" w:rsidP="00623060">
      <w:pPr>
        <w:pStyle w:val="Brdtext"/>
        <w:rPr>
          <w:i/>
        </w:rPr>
      </w:pPr>
      <w:r w:rsidRPr="005D6531">
        <w:rPr>
          <w:i/>
        </w:rPr>
        <w:t>Not 1. 271SV554_STA är blockerad tills villkor för start är uppfyllda (271SV554 ej förreglad)</w:t>
      </w:r>
    </w:p>
    <w:p w14:paraId="3C28A7EB" w14:textId="2EE21F38" w:rsidR="000410C9" w:rsidRPr="005D6531" w:rsidRDefault="00171DD5" w:rsidP="00623060">
      <w:pPr>
        <w:pStyle w:val="Brdtext"/>
        <w:rPr>
          <w:i/>
        </w:rPr>
      </w:pPr>
      <w:r w:rsidRPr="005D6531">
        <w:rPr>
          <w:i/>
        </w:rPr>
        <w:t>Not 2. 271SV556_STA är blockerad tills villkor för start är uppfyllda (271SV556 ej förreglad).</w:t>
      </w:r>
    </w:p>
    <w:p w14:paraId="55148A3D" w14:textId="77777777" w:rsidR="00171DD5" w:rsidRPr="005D6531" w:rsidRDefault="00171DD5" w:rsidP="00623060">
      <w:pPr>
        <w:pStyle w:val="Brdtext"/>
      </w:pPr>
    </w:p>
    <w:p w14:paraId="5D95D3B4" w14:textId="3D03F807" w:rsidR="00623060" w:rsidRPr="005D6531" w:rsidRDefault="00623060" w:rsidP="00623060">
      <w:pPr>
        <w:pStyle w:val="Brdtext"/>
        <w:rPr>
          <w:i/>
        </w:rPr>
      </w:pPr>
      <w:r w:rsidRPr="005D6531">
        <w:rPr>
          <w:i/>
        </w:rPr>
        <w:t>Mätningar (</w:t>
      </w:r>
      <w:proofErr w:type="spellStart"/>
      <w:r w:rsidR="007D42E3" w:rsidRPr="005D6531">
        <w:rPr>
          <w:i/>
        </w:rPr>
        <w:t>SDInReal</w:t>
      </w:r>
      <w:proofErr w:type="spellEnd"/>
      <w:r w:rsidRPr="005D6531">
        <w:rPr>
          <w:i/>
        </w:rPr>
        <w:t xml:space="preserve"> via säkerhetssystem):</w:t>
      </w:r>
    </w:p>
    <w:tbl>
      <w:tblPr>
        <w:tblStyle w:val="Tabellrutnt"/>
        <w:tblW w:w="7933" w:type="dxa"/>
        <w:tblInd w:w="1134" w:type="dxa"/>
        <w:tblLayout w:type="fixed"/>
        <w:tblLook w:val="04A0" w:firstRow="1" w:lastRow="0" w:firstColumn="1" w:lastColumn="0" w:noHBand="0" w:noVBand="1"/>
      </w:tblPr>
      <w:tblGrid>
        <w:gridCol w:w="1696"/>
        <w:gridCol w:w="1843"/>
        <w:gridCol w:w="1418"/>
        <w:gridCol w:w="595"/>
        <w:gridCol w:w="595"/>
        <w:gridCol w:w="595"/>
        <w:gridCol w:w="595"/>
        <w:gridCol w:w="596"/>
      </w:tblGrid>
      <w:tr w:rsidR="005D6531" w:rsidRPr="005D6531" w14:paraId="42A01920" w14:textId="77777777" w:rsidTr="00B923EB">
        <w:tc>
          <w:tcPr>
            <w:tcW w:w="1696" w:type="dxa"/>
          </w:tcPr>
          <w:p w14:paraId="57E793DB" w14:textId="77777777" w:rsidR="00623060" w:rsidRPr="005D6531" w:rsidRDefault="00623060" w:rsidP="00B923EB">
            <w:pPr>
              <w:pStyle w:val="Brdtext"/>
              <w:ind w:left="0"/>
            </w:pPr>
            <w:r w:rsidRPr="005D6531">
              <w:t>Objekt/Signal</w:t>
            </w:r>
          </w:p>
        </w:tc>
        <w:tc>
          <w:tcPr>
            <w:tcW w:w="1843" w:type="dxa"/>
          </w:tcPr>
          <w:p w14:paraId="6A200EE0" w14:textId="77777777" w:rsidR="00623060" w:rsidRPr="005D6531" w:rsidRDefault="00623060" w:rsidP="00B923EB">
            <w:pPr>
              <w:pStyle w:val="Brdtext"/>
              <w:ind w:left="0"/>
            </w:pPr>
            <w:r w:rsidRPr="005D6531">
              <w:t>Beskrivning</w:t>
            </w:r>
          </w:p>
        </w:tc>
        <w:tc>
          <w:tcPr>
            <w:tcW w:w="1418" w:type="dxa"/>
          </w:tcPr>
          <w:p w14:paraId="6AE78ACD" w14:textId="77777777" w:rsidR="00623060" w:rsidRPr="005D6531" w:rsidRDefault="00623060" w:rsidP="00B923EB">
            <w:pPr>
              <w:pStyle w:val="Brdtext"/>
              <w:ind w:left="0"/>
            </w:pPr>
            <w:r w:rsidRPr="005D6531">
              <w:t>Mätområde</w:t>
            </w:r>
          </w:p>
        </w:tc>
        <w:tc>
          <w:tcPr>
            <w:tcW w:w="595" w:type="dxa"/>
          </w:tcPr>
          <w:p w14:paraId="4FC4DC19" w14:textId="77777777" w:rsidR="00623060" w:rsidRPr="005D6531" w:rsidRDefault="00623060" w:rsidP="00B923EB">
            <w:pPr>
              <w:pStyle w:val="Brdtext"/>
              <w:ind w:left="0"/>
            </w:pPr>
            <w:r w:rsidRPr="005D6531">
              <w:t>L2</w:t>
            </w:r>
          </w:p>
        </w:tc>
        <w:tc>
          <w:tcPr>
            <w:tcW w:w="595" w:type="dxa"/>
          </w:tcPr>
          <w:p w14:paraId="4E3C8E36" w14:textId="77777777" w:rsidR="00623060" w:rsidRPr="005D6531" w:rsidRDefault="00623060" w:rsidP="00B923EB">
            <w:pPr>
              <w:pStyle w:val="Brdtext"/>
              <w:ind w:left="0"/>
            </w:pPr>
            <w:r w:rsidRPr="005D6531">
              <w:t>L1</w:t>
            </w:r>
          </w:p>
        </w:tc>
        <w:tc>
          <w:tcPr>
            <w:tcW w:w="595" w:type="dxa"/>
          </w:tcPr>
          <w:p w14:paraId="04289360" w14:textId="77777777" w:rsidR="00623060" w:rsidRPr="005D6531" w:rsidRDefault="00623060" w:rsidP="00B923EB">
            <w:pPr>
              <w:pStyle w:val="Brdtext"/>
              <w:ind w:left="0"/>
            </w:pPr>
            <w:r w:rsidRPr="005D6531">
              <w:t>H1</w:t>
            </w:r>
          </w:p>
        </w:tc>
        <w:tc>
          <w:tcPr>
            <w:tcW w:w="595" w:type="dxa"/>
          </w:tcPr>
          <w:p w14:paraId="23AA709D" w14:textId="77777777" w:rsidR="00623060" w:rsidRPr="005D6531" w:rsidRDefault="00623060" w:rsidP="00B923EB">
            <w:pPr>
              <w:pStyle w:val="Brdtext"/>
              <w:ind w:left="0"/>
            </w:pPr>
            <w:r w:rsidRPr="005D6531">
              <w:t>H2</w:t>
            </w:r>
          </w:p>
        </w:tc>
        <w:tc>
          <w:tcPr>
            <w:tcW w:w="596" w:type="dxa"/>
          </w:tcPr>
          <w:p w14:paraId="5CAF0D5A" w14:textId="77777777" w:rsidR="00623060" w:rsidRPr="005D6531" w:rsidRDefault="00623060" w:rsidP="00B923EB">
            <w:pPr>
              <w:pStyle w:val="Brdtext"/>
              <w:ind w:left="0"/>
            </w:pPr>
            <w:r w:rsidRPr="005D6531">
              <w:t>SIL</w:t>
            </w:r>
          </w:p>
        </w:tc>
      </w:tr>
      <w:tr w:rsidR="005D6531" w:rsidRPr="005D6531" w14:paraId="0008966E" w14:textId="77777777" w:rsidTr="00B923EB">
        <w:tc>
          <w:tcPr>
            <w:tcW w:w="1696" w:type="dxa"/>
          </w:tcPr>
          <w:p w14:paraId="12F0BBE4" w14:textId="77777777" w:rsidR="00623060" w:rsidRPr="005D6531" w:rsidRDefault="00623060" w:rsidP="00B923EB">
            <w:pPr>
              <w:pStyle w:val="Brdtext"/>
              <w:ind w:left="0"/>
            </w:pPr>
            <w:r w:rsidRPr="005D6531">
              <w:t>271TI552</w:t>
            </w:r>
          </w:p>
        </w:tc>
        <w:tc>
          <w:tcPr>
            <w:tcW w:w="1843" w:type="dxa"/>
          </w:tcPr>
          <w:p w14:paraId="3864D672" w14:textId="77777777" w:rsidR="00623060" w:rsidRPr="005D6531" w:rsidRDefault="00623060" w:rsidP="00B923EB">
            <w:pPr>
              <w:pStyle w:val="Brdtext"/>
              <w:ind w:left="0"/>
            </w:pPr>
            <w:r w:rsidRPr="005D6531">
              <w:t>Temp ånga från ångpanna</w:t>
            </w:r>
          </w:p>
        </w:tc>
        <w:tc>
          <w:tcPr>
            <w:tcW w:w="1418" w:type="dxa"/>
          </w:tcPr>
          <w:p w14:paraId="0F83AB3C" w14:textId="35126F31" w:rsidR="00623060" w:rsidRPr="005D6531" w:rsidRDefault="00E22617" w:rsidP="00B923EB">
            <w:pPr>
              <w:pStyle w:val="Brdtext"/>
              <w:ind w:left="0"/>
            </w:pPr>
            <w:r w:rsidRPr="005D6531">
              <w:t xml:space="preserve">0-300 </w:t>
            </w:r>
            <w:r w:rsidR="00BA437A" w:rsidRPr="005D6531">
              <w:t>°</w:t>
            </w:r>
            <w:r w:rsidRPr="005D6531">
              <w:t>C</w:t>
            </w:r>
          </w:p>
        </w:tc>
        <w:tc>
          <w:tcPr>
            <w:tcW w:w="595" w:type="dxa"/>
          </w:tcPr>
          <w:p w14:paraId="494CCBC7" w14:textId="5D9CFBDC" w:rsidR="00623060" w:rsidRPr="005D6531" w:rsidRDefault="00E22617" w:rsidP="00B923EB">
            <w:pPr>
              <w:pStyle w:val="Brdtext"/>
              <w:ind w:left="0"/>
            </w:pPr>
            <w:r w:rsidRPr="005D6531">
              <w:t>210</w:t>
            </w:r>
          </w:p>
        </w:tc>
        <w:tc>
          <w:tcPr>
            <w:tcW w:w="595" w:type="dxa"/>
          </w:tcPr>
          <w:p w14:paraId="223266DD" w14:textId="3ED98CB8" w:rsidR="00623060" w:rsidRPr="005D6531" w:rsidRDefault="00BA437A" w:rsidP="00B923EB">
            <w:pPr>
              <w:pStyle w:val="Brdtext"/>
              <w:ind w:left="0"/>
            </w:pPr>
            <w:r w:rsidRPr="005D6531">
              <w:t>215</w:t>
            </w:r>
          </w:p>
        </w:tc>
        <w:tc>
          <w:tcPr>
            <w:tcW w:w="595" w:type="dxa"/>
          </w:tcPr>
          <w:p w14:paraId="02A0F066" w14:textId="77777777" w:rsidR="00623060" w:rsidRPr="005D6531" w:rsidRDefault="00623060" w:rsidP="00B923EB">
            <w:pPr>
              <w:pStyle w:val="Brdtext"/>
              <w:ind w:left="0"/>
            </w:pPr>
          </w:p>
        </w:tc>
        <w:tc>
          <w:tcPr>
            <w:tcW w:w="595" w:type="dxa"/>
          </w:tcPr>
          <w:p w14:paraId="733330CC" w14:textId="77777777" w:rsidR="00623060" w:rsidRPr="005D6531" w:rsidRDefault="00623060" w:rsidP="00B923EB">
            <w:pPr>
              <w:pStyle w:val="Brdtext"/>
              <w:ind w:left="0"/>
            </w:pPr>
          </w:p>
        </w:tc>
        <w:tc>
          <w:tcPr>
            <w:tcW w:w="596" w:type="dxa"/>
          </w:tcPr>
          <w:p w14:paraId="0DE407B6" w14:textId="16DEE5F0" w:rsidR="00623060" w:rsidRPr="005D6531" w:rsidRDefault="00D17C9B" w:rsidP="00B923EB">
            <w:pPr>
              <w:pStyle w:val="Brdtext"/>
              <w:ind w:left="0"/>
            </w:pPr>
            <w:r w:rsidRPr="005D6531">
              <w:t>1</w:t>
            </w:r>
          </w:p>
        </w:tc>
      </w:tr>
      <w:tr w:rsidR="005D6531" w:rsidRPr="005D6531" w14:paraId="73AEEAF3" w14:textId="77777777" w:rsidTr="00B923EB">
        <w:tc>
          <w:tcPr>
            <w:tcW w:w="1696" w:type="dxa"/>
          </w:tcPr>
          <w:p w14:paraId="2A587571" w14:textId="49D56BE6" w:rsidR="00911DBE" w:rsidRPr="005D6531" w:rsidRDefault="00911DBE" w:rsidP="00911DBE">
            <w:pPr>
              <w:pStyle w:val="Brdtext"/>
              <w:ind w:left="0"/>
            </w:pPr>
            <w:r w:rsidRPr="005D6531">
              <w:t>271PI552</w:t>
            </w:r>
          </w:p>
        </w:tc>
        <w:tc>
          <w:tcPr>
            <w:tcW w:w="1843" w:type="dxa"/>
          </w:tcPr>
          <w:p w14:paraId="1E9E4147" w14:textId="1B9942C1" w:rsidR="00911DBE" w:rsidRPr="005D6531" w:rsidRDefault="00911DBE" w:rsidP="00911DBE">
            <w:pPr>
              <w:pStyle w:val="Brdtext"/>
              <w:ind w:left="0"/>
            </w:pPr>
            <w:r w:rsidRPr="005D6531">
              <w:t>Tryck</w:t>
            </w:r>
          </w:p>
        </w:tc>
        <w:tc>
          <w:tcPr>
            <w:tcW w:w="1418" w:type="dxa"/>
          </w:tcPr>
          <w:p w14:paraId="383AF060" w14:textId="73BDFAFD" w:rsidR="00911DBE" w:rsidRPr="005D6531" w:rsidRDefault="00E22617" w:rsidP="00911DBE">
            <w:pPr>
              <w:pStyle w:val="Brdtext"/>
              <w:ind w:left="0"/>
            </w:pPr>
            <w:r w:rsidRPr="005D6531">
              <w:t>0-16 bar</w:t>
            </w:r>
          </w:p>
        </w:tc>
        <w:tc>
          <w:tcPr>
            <w:tcW w:w="595" w:type="dxa"/>
          </w:tcPr>
          <w:p w14:paraId="48245377" w14:textId="707E5196" w:rsidR="00911DBE" w:rsidRPr="005D6531" w:rsidRDefault="00BA437A" w:rsidP="00911DBE">
            <w:pPr>
              <w:pStyle w:val="Brdtext"/>
              <w:ind w:left="0"/>
            </w:pPr>
            <w:r w:rsidRPr="005D6531">
              <w:t>8</w:t>
            </w:r>
          </w:p>
        </w:tc>
        <w:tc>
          <w:tcPr>
            <w:tcW w:w="595" w:type="dxa"/>
          </w:tcPr>
          <w:p w14:paraId="34A2C5BC" w14:textId="390CE5D2" w:rsidR="00911DBE" w:rsidRPr="005D6531" w:rsidRDefault="00BA437A" w:rsidP="00911DBE">
            <w:pPr>
              <w:pStyle w:val="Brdtext"/>
              <w:ind w:left="0"/>
            </w:pPr>
            <w:r w:rsidRPr="005D6531">
              <w:t>8,5</w:t>
            </w:r>
          </w:p>
        </w:tc>
        <w:tc>
          <w:tcPr>
            <w:tcW w:w="595" w:type="dxa"/>
          </w:tcPr>
          <w:p w14:paraId="63889E67" w14:textId="77777777" w:rsidR="00911DBE" w:rsidRPr="005D6531" w:rsidRDefault="00911DBE" w:rsidP="00911DBE">
            <w:pPr>
              <w:pStyle w:val="Brdtext"/>
              <w:ind w:left="0"/>
            </w:pPr>
          </w:p>
        </w:tc>
        <w:tc>
          <w:tcPr>
            <w:tcW w:w="595" w:type="dxa"/>
          </w:tcPr>
          <w:p w14:paraId="0B31BED8" w14:textId="77777777" w:rsidR="00911DBE" w:rsidRPr="005D6531" w:rsidRDefault="00911DBE" w:rsidP="00911DBE">
            <w:pPr>
              <w:pStyle w:val="Brdtext"/>
              <w:ind w:left="0"/>
            </w:pPr>
          </w:p>
        </w:tc>
        <w:tc>
          <w:tcPr>
            <w:tcW w:w="596" w:type="dxa"/>
          </w:tcPr>
          <w:p w14:paraId="0E732DC1" w14:textId="0027E003" w:rsidR="00911DBE" w:rsidRPr="005D6531" w:rsidRDefault="00D17C9B" w:rsidP="00911DBE">
            <w:pPr>
              <w:pStyle w:val="Brdtext"/>
              <w:ind w:left="0"/>
            </w:pPr>
            <w:r w:rsidRPr="005D6531">
              <w:t>1</w:t>
            </w:r>
          </w:p>
        </w:tc>
      </w:tr>
      <w:tr w:rsidR="005D6531" w:rsidRPr="005D6531" w14:paraId="30CAEB0F" w14:textId="77777777" w:rsidTr="00B923EB">
        <w:tc>
          <w:tcPr>
            <w:tcW w:w="1696" w:type="dxa"/>
          </w:tcPr>
          <w:p w14:paraId="6F85E78D" w14:textId="77777777" w:rsidR="00911DBE" w:rsidRPr="005D6531" w:rsidRDefault="00911DBE" w:rsidP="00911DBE">
            <w:pPr>
              <w:pStyle w:val="Brdtext"/>
              <w:ind w:left="0"/>
            </w:pPr>
            <w:r w:rsidRPr="005D6531">
              <w:t>271PI320</w:t>
            </w:r>
          </w:p>
        </w:tc>
        <w:tc>
          <w:tcPr>
            <w:tcW w:w="1843" w:type="dxa"/>
          </w:tcPr>
          <w:p w14:paraId="7F10FE2F" w14:textId="77777777" w:rsidR="00911DBE" w:rsidRPr="005D6531" w:rsidRDefault="00911DBE" w:rsidP="00911DBE">
            <w:pPr>
              <w:pStyle w:val="Brdtext"/>
              <w:ind w:left="0"/>
            </w:pPr>
            <w:r w:rsidRPr="005D6531">
              <w:t>Tryck ånga utblåsledning</w:t>
            </w:r>
          </w:p>
        </w:tc>
        <w:tc>
          <w:tcPr>
            <w:tcW w:w="1418" w:type="dxa"/>
          </w:tcPr>
          <w:p w14:paraId="49F45BEB" w14:textId="11635890" w:rsidR="00911DBE" w:rsidRPr="005D6531" w:rsidRDefault="00BA437A" w:rsidP="00911DBE">
            <w:pPr>
              <w:pStyle w:val="Brdtext"/>
              <w:ind w:left="0"/>
            </w:pPr>
            <w:r w:rsidRPr="005D6531">
              <w:t>0-16 bar</w:t>
            </w:r>
          </w:p>
        </w:tc>
        <w:tc>
          <w:tcPr>
            <w:tcW w:w="595" w:type="dxa"/>
          </w:tcPr>
          <w:p w14:paraId="3E77102D" w14:textId="77777777" w:rsidR="00911DBE" w:rsidRPr="005D6531" w:rsidRDefault="00911DBE" w:rsidP="00911DBE">
            <w:pPr>
              <w:pStyle w:val="Brdtext"/>
              <w:ind w:left="0"/>
            </w:pPr>
          </w:p>
        </w:tc>
        <w:tc>
          <w:tcPr>
            <w:tcW w:w="595" w:type="dxa"/>
          </w:tcPr>
          <w:p w14:paraId="78B464F6" w14:textId="77777777" w:rsidR="00911DBE" w:rsidRPr="005D6531" w:rsidRDefault="00911DBE" w:rsidP="00911DBE">
            <w:pPr>
              <w:pStyle w:val="Brdtext"/>
              <w:ind w:left="0"/>
            </w:pPr>
          </w:p>
        </w:tc>
        <w:tc>
          <w:tcPr>
            <w:tcW w:w="595" w:type="dxa"/>
          </w:tcPr>
          <w:p w14:paraId="3B9230AC" w14:textId="77777777" w:rsidR="00911DBE" w:rsidRPr="005D6531" w:rsidRDefault="00911DBE" w:rsidP="00911DBE">
            <w:pPr>
              <w:pStyle w:val="Brdtext"/>
              <w:ind w:left="0"/>
            </w:pPr>
          </w:p>
        </w:tc>
        <w:tc>
          <w:tcPr>
            <w:tcW w:w="595" w:type="dxa"/>
          </w:tcPr>
          <w:p w14:paraId="72620156" w14:textId="77777777" w:rsidR="00911DBE" w:rsidRPr="005D6531" w:rsidRDefault="00911DBE" w:rsidP="00911DBE">
            <w:pPr>
              <w:pStyle w:val="Brdtext"/>
              <w:ind w:left="0"/>
            </w:pPr>
          </w:p>
        </w:tc>
        <w:tc>
          <w:tcPr>
            <w:tcW w:w="596" w:type="dxa"/>
          </w:tcPr>
          <w:p w14:paraId="34DA2BB1" w14:textId="554615F1" w:rsidR="00911DBE" w:rsidRPr="005D6531" w:rsidRDefault="00BA437A" w:rsidP="00911DBE">
            <w:pPr>
              <w:pStyle w:val="Brdtext"/>
              <w:ind w:left="0"/>
            </w:pPr>
            <w:r w:rsidRPr="005D6531">
              <w:t>1</w:t>
            </w:r>
          </w:p>
        </w:tc>
      </w:tr>
      <w:tr w:rsidR="00911DBE" w:rsidRPr="005D6531" w14:paraId="4F40F9FF" w14:textId="77777777" w:rsidTr="00B923EB">
        <w:tc>
          <w:tcPr>
            <w:tcW w:w="1696" w:type="dxa"/>
          </w:tcPr>
          <w:p w14:paraId="73A87C68" w14:textId="77777777" w:rsidR="00911DBE" w:rsidRPr="005D6531" w:rsidRDefault="00911DBE" w:rsidP="00911DBE">
            <w:pPr>
              <w:pStyle w:val="Brdtext"/>
              <w:ind w:left="0"/>
            </w:pPr>
            <w:r w:rsidRPr="005D6531">
              <w:t>271TI322</w:t>
            </w:r>
          </w:p>
        </w:tc>
        <w:tc>
          <w:tcPr>
            <w:tcW w:w="1843" w:type="dxa"/>
          </w:tcPr>
          <w:p w14:paraId="21B99972" w14:textId="77777777" w:rsidR="00911DBE" w:rsidRPr="005D6531" w:rsidRDefault="00911DBE" w:rsidP="00911DBE">
            <w:pPr>
              <w:pStyle w:val="Brdtext"/>
              <w:ind w:left="0"/>
            </w:pPr>
            <w:r w:rsidRPr="005D6531">
              <w:t>Temp ånga utblåsledning</w:t>
            </w:r>
          </w:p>
        </w:tc>
        <w:tc>
          <w:tcPr>
            <w:tcW w:w="1418" w:type="dxa"/>
          </w:tcPr>
          <w:p w14:paraId="68406109" w14:textId="1F40834B" w:rsidR="00911DBE" w:rsidRPr="005D6531" w:rsidRDefault="00BA437A" w:rsidP="00911DBE">
            <w:pPr>
              <w:pStyle w:val="Brdtext"/>
              <w:ind w:left="0"/>
            </w:pPr>
            <w:r w:rsidRPr="005D6531">
              <w:t>0-300 °C</w:t>
            </w:r>
          </w:p>
        </w:tc>
        <w:tc>
          <w:tcPr>
            <w:tcW w:w="595" w:type="dxa"/>
          </w:tcPr>
          <w:p w14:paraId="08D78012" w14:textId="77777777" w:rsidR="00911DBE" w:rsidRPr="005D6531" w:rsidRDefault="00911DBE" w:rsidP="00911DBE">
            <w:pPr>
              <w:pStyle w:val="Brdtext"/>
              <w:ind w:left="0"/>
            </w:pPr>
          </w:p>
        </w:tc>
        <w:tc>
          <w:tcPr>
            <w:tcW w:w="595" w:type="dxa"/>
          </w:tcPr>
          <w:p w14:paraId="4E58F84C" w14:textId="77777777" w:rsidR="00911DBE" w:rsidRPr="005D6531" w:rsidRDefault="00911DBE" w:rsidP="00911DBE">
            <w:pPr>
              <w:pStyle w:val="Brdtext"/>
              <w:ind w:left="0"/>
            </w:pPr>
          </w:p>
        </w:tc>
        <w:tc>
          <w:tcPr>
            <w:tcW w:w="595" w:type="dxa"/>
          </w:tcPr>
          <w:p w14:paraId="463A5992" w14:textId="77777777" w:rsidR="00911DBE" w:rsidRPr="005D6531" w:rsidRDefault="00911DBE" w:rsidP="00911DBE">
            <w:pPr>
              <w:pStyle w:val="Brdtext"/>
              <w:ind w:left="0"/>
            </w:pPr>
          </w:p>
        </w:tc>
        <w:tc>
          <w:tcPr>
            <w:tcW w:w="595" w:type="dxa"/>
          </w:tcPr>
          <w:p w14:paraId="478B0756" w14:textId="77777777" w:rsidR="00911DBE" w:rsidRPr="005D6531" w:rsidRDefault="00911DBE" w:rsidP="00911DBE">
            <w:pPr>
              <w:pStyle w:val="Brdtext"/>
              <w:ind w:left="0"/>
            </w:pPr>
          </w:p>
        </w:tc>
        <w:tc>
          <w:tcPr>
            <w:tcW w:w="596" w:type="dxa"/>
          </w:tcPr>
          <w:p w14:paraId="3BA54B27" w14:textId="7CC49E02" w:rsidR="00911DBE" w:rsidRPr="005D6531" w:rsidRDefault="00BA437A" w:rsidP="00911DBE">
            <w:pPr>
              <w:pStyle w:val="Brdtext"/>
              <w:ind w:left="0"/>
            </w:pPr>
            <w:r w:rsidRPr="005D6531">
              <w:t>1</w:t>
            </w:r>
          </w:p>
        </w:tc>
      </w:tr>
    </w:tbl>
    <w:p w14:paraId="0AC39BE2" w14:textId="77777777" w:rsidR="00623060" w:rsidRPr="005D6531" w:rsidRDefault="00623060" w:rsidP="00623060">
      <w:pPr>
        <w:pStyle w:val="Brdtext"/>
      </w:pPr>
    </w:p>
    <w:p w14:paraId="6170ECEE" w14:textId="77777777" w:rsidR="00BB69DB" w:rsidRPr="005D6531" w:rsidRDefault="00BB69DB" w:rsidP="00BB69DB">
      <w:pPr>
        <w:pStyle w:val="Brdtext"/>
        <w:rPr>
          <w:i/>
        </w:rPr>
      </w:pPr>
      <w:r w:rsidRPr="005D6531">
        <w:rPr>
          <w:i/>
        </w:rPr>
        <w:t>Beräkningar (variabler i säkerhetssystem):</w:t>
      </w:r>
    </w:p>
    <w:tbl>
      <w:tblPr>
        <w:tblStyle w:val="Tabellrutnt"/>
        <w:tblW w:w="7933" w:type="dxa"/>
        <w:tblInd w:w="1134" w:type="dxa"/>
        <w:tblLayout w:type="fixed"/>
        <w:tblLook w:val="04A0" w:firstRow="1" w:lastRow="0" w:firstColumn="1" w:lastColumn="0" w:noHBand="0" w:noVBand="1"/>
      </w:tblPr>
      <w:tblGrid>
        <w:gridCol w:w="1696"/>
        <w:gridCol w:w="1701"/>
        <w:gridCol w:w="1560"/>
        <w:gridCol w:w="595"/>
        <w:gridCol w:w="595"/>
        <w:gridCol w:w="595"/>
        <w:gridCol w:w="595"/>
        <w:gridCol w:w="596"/>
      </w:tblGrid>
      <w:tr w:rsidR="005D6531" w:rsidRPr="005D6531" w14:paraId="00FB05A8" w14:textId="77777777" w:rsidTr="00357DA6">
        <w:tc>
          <w:tcPr>
            <w:tcW w:w="1696" w:type="dxa"/>
          </w:tcPr>
          <w:p w14:paraId="443E59DA" w14:textId="77777777" w:rsidR="00BB69DB" w:rsidRPr="005D6531" w:rsidRDefault="00BB69DB" w:rsidP="00357DA6">
            <w:pPr>
              <w:pStyle w:val="Brdtext"/>
              <w:ind w:left="0"/>
            </w:pPr>
            <w:r w:rsidRPr="005D6531">
              <w:t>Objekt/Signal</w:t>
            </w:r>
          </w:p>
        </w:tc>
        <w:tc>
          <w:tcPr>
            <w:tcW w:w="1701" w:type="dxa"/>
          </w:tcPr>
          <w:p w14:paraId="2709CF8C" w14:textId="77777777" w:rsidR="00BB69DB" w:rsidRPr="005D6531" w:rsidRDefault="00BB69DB" w:rsidP="00357DA6">
            <w:pPr>
              <w:pStyle w:val="Brdtext"/>
              <w:ind w:left="0"/>
            </w:pPr>
            <w:r w:rsidRPr="005D6531">
              <w:t>Beskrivning</w:t>
            </w:r>
          </w:p>
        </w:tc>
        <w:tc>
          <w:tcPr>
            <w:tcW w:w="1560" w:type="dxa"/>
          </w:tcPr>
          <w:p w14:paraId="3E6BEF0C" w14:textId="77777777" w:rsidR="00BB69DB" w:rsidRPr="005D6531" w:rsidRDefault="00BB69DB" w:rsidP="00357DA6">
            <w:pPr>
              <w:pStyle w:val="Brdtext"/>
              <w:ind w:left="0"/>
            </w:pPr>
            <w:r w:rsidRPr="005D6531">
              <w:t>Mätområde</w:t>
            </w:r>
          </w:p>
        </w:tc>
        <w:tc>
          <w:tcPr>
            <w:tcW w:w="595" w:type="dxa"/>
          </w:tcPr>
          <w:p w14:paraId="4DBE7A3F" w14:textId="77777777" w:rsidR="00BB69DB" w:rsidRPr="005D6531" w:rsidRDefault="00BB69DB" w:rsidP="00357DA6">
            <w:pPr>
              <w:pStyle w:val="Brdtext"/>
              <w:ind w:left="0"/>
            </w:pPr>
            <w:r w:rsidRPr="005D6531">
              <w:t>L2</w:t>
            </w:r>
          </w:p>
        </w:tc>
        <w:tc>
          <w:tcPr>
            <w:tcW w:w="595" w:type="dxa"/>
          </w:tcPr>
          <w:p w14:paraId="1F64A964" w14:textId="77777777" w:rsidR="00BB69DB" w:rsidRPr="005D6531" w:rsidRDefault="00BB69DB" w:rsidP="00357DA6">
            <w:pPr>
              <w:pStyle w:val="Brdtext"/>
              <w:ind w:left="0"/>
            </w:pPr>
            <w:r w:rsidRPr="005D6531">
              <w:t>L1</w:t>
            </w:r>
          </w:p>
        </w:tc>
        <w:tc>
          <w:tcPr>
            <w:tcW w:w="595" w:type="dxa"/>
          </w:tcPr>
          <w:p w14:paraId="73C32762" w14:textId="77777777" w:rsidR="00BB69DB" w:rsidRPr="005D6531" w:rsidRDefault="00BB69DB" w:rsidP="00357DA6">
            <w:pPr>
              <w:pStyle w:val="Brdtext"/>
              <w:ind w:left="0"/>
            </w:pPr>
            <w:r w:rsidRPr="005D6531">
              <w:t>H1</w:t>
            </w:r>
          </w:p>
        </w:tc>
        <w:tc>
          <w:tcPr>
            <w:tcW w:w="595" w:type="dxa"/>
          </w:tcPr>
          <w:p w14:paraId="20CAD470" w14:textId="77777777" w:rsidR="00BB69DB" w:rsidRPr="005D6531" w:rsidRDefault="00BB69DB" w:rsidP="00357DA6">
            <w:pPr>
              <w:pStyle w:val="Brdtext"/>
              <w:ind w:left="0"/>
            </w:pPr>
            <w:r w:rsidRPr="005D6531">
              <w:t>H2</w:t>
            </w:r>
          </w:p>
        </w:tc>
        <w:tc>
          <w:tcPr>
            <w:tcW w:w="596" w:type="dxa"/>
          </w:tcPr>
          <w:p w14:paraId="20448DA7" w14:textId="77777777" w:rsidR="00BB69DB" w:rsidRPr="005D6531" w:rsidRDefault="00BB69DB" w:rsidP="00357DA6">
            <w:pPr>
              <w:pStyle w:val="Brdtext"/>
              <w:ind w:left="0"/>
            </w:pPr>
            <w:r w:rsidRPr="005D6531">
              <w:t>SIL</w:t>
            </w:r>
          </w:p>
        </w:tc>
      </w:tr>
      <w:tr w:rsidR="005D6531" w:rsidRPr="005D6531" w14:paraId="4B1B90B1" w14:textId="77777777" w:rsidTr="00357DA6">
        <w:tc>
          <w:tcPr>
            <w:tcW w:w="1696" w:type="dxa"/>
          </w:tcPr>
          <w:p w14:paraId="3914A42C" w14:textId="33768ECD" w:rsidR="00BB69DB" w:rsidRPr="005D6531" w:rsidRDefault="00BB69DB" w:rsidP="00BB69DB">
            <w:pPr>
              <w:pStyle w:val="Brdtext"/>
              <w:ind w:left="0"/>
            </w:pPr>
            <w:r w:rsidRPr="005D6531">
              <w:t>271XI320</w:t>
            </w:r>
          </w:p>
        </w:tc>
        <w:tc>
          <w:tcPr>
            <w:tcW w:w="1701" w:type="dxa"/>
          </w:tcPr>
          <w:p w14:paraId="67EAF0EB" w14:textId="1D8D4C74" w:rsidR="00BB69DB" w:rsidRPr="005D6531" w:rsidRDefault="00BB69DB" w:rsidP="00BB69DB">
            <w:pPr>
              <w:pStyle w:val="Brdtext"/>
              <w:ind w:left="0"/>
            </w:pPr>
            <w:proofErr w:type="spellStart"/>
            <w:r w:rsidRPr="005D6531">
              <w:t>Difftryck</w:t>
            </w:r>
            <w:proofErr w:type="spellEnd"/>
            <w:r w:rsidRPr="005D6531">
              <w:t xml:space="preserve"> överhettad ånga</w:t>
            </w:r>
          </w:p>
        </w:tc>
        <w:tc>
          <w:tcPr>
            <w:tcW w:w="1560" w:type="dxa"/>
          </w:tcPr>
          <w:p w14:paraId="3B2950DF" w14:textId="3A9FB912" w:rsidR="00BB69DB" w:rsidRPr="005823D3" w:rsidRDefault="006A0E76" w:rsidP="00357DA6">
            <w:pPr>
              <w:pStyle w:val="Brdtext"/>
              <w:ind w:left="0"/>
            </w:pPr>
            <w:r w:rsidRPr="005823D3">
              <w:t>-1 - 10</w:t>
            </w:r>
            <w:r w:rsidR="00BB69DB" w:rsidRPr="005823D3">
              <w:t xml:space="preserve"> bar</w:t>
            </w:r>
          </w:p>
        </w:tc>
        <w:tc>
          <w:tcPr>
            <w:tcW w:w="595" w:type="dxa"/>
          </w:tcPr>
          <w:p w14:paraId="3B104B43" w14:textId="073CC590" w:rsidR="00BB69DB" w:rsidRPr="005823D3" w:rsidRDefault="00BB69DB" w:rsidP="00357DA6">
            <w:pPr>
              <w:pStyle w:val="Brdtext"/>
              <w:ind w:left="0"/>
            </w:pPr>
            <w:r w:rsidRPr="005823D3">
              <w:t>1</w:t>
            </w:r>
          </w:p>
        </w:tc>
        <w:tc>
          <w:tcPr>
            <w:tcW w:w="595" w:type="dxa"/>
          </w:tcPr>
          <w:p w14:paraId="7B24116B" w14:textId="4173E66D" w:rsidR="00BB69DB" w:rsidRPr="005823D3" w:rsidRDefault="00BB69DB" w:rsidP="00357DA6">
            <w:pPr>
              <w:pStyle w:val="Brdtext"/>
              <w:ind w:left="0"/>
            </w:pPr>
            <w:r w:rsidRPr="005823D3">
              <w:t>2</w:t>
            </w:r>
          </w:p>
        </w:tc>
        <w:tc>
          <w:tcPr>
            <w:tcW w:w="595" w:type="dxa"/>
          </w:tcPr>
          <w:p w14:paraId="31BD2C09" w14:textId="77777777" w:rsidR="00BB69DB" w:rsidRPr="005D6531" w:rsidRDefault="00BB69DB" w:rsidP="00357DA6">
            <w:pPr>
              <w:pStyle w:val="Brdtext"/>
              <w:ind w:left="0"/>
            </w:pPr>
          </w:p>
        </w:tc>
        <w:tc>
          <w:tcPr>
            <w:tcW w:w="595" w:type="dxa"/>
          </w:tcPr>
          <w:p w14:paraId="414F19FB" w14:textId="77777777" w:rsidR="00BB69DB" w:rsidRPr="005D6531" w:rsidRDefault="00BB69DB" w:rsidP="00357DA6">
            <w:pPr>
              <w:pStyle w:val="Brdtext"/>
              <w:ind w:left="0"/>
            </w:pPr>
          </w:p>
        </w:tc>
        <w:tc>
          <w:tcPr>
            <w:tcW w:w="596" w:type="dxa"/>
          </w:tcPr>
          <w:p w14:paraId="12A47B51" w14:textId="61CC3C42" w:rsidR="00BB69DB" w:rsidRPr="005D6531" w:rsidRDefault="00BA437A" w:rsidP="00357DA6">
            <w:pPr>
              <w:pStyle w:val="Brdtext"/>
              <w:ind w:left="0"/>
            </w:pPr>
            <w:r w:rsidRPr="005D6531">
              <w:t>1</w:t>
            </w:r>
          </w:p>
        </w:tc>
      </w:tr>
      <w:tr w:rsidR="008C4B9E" w:rsidRPr="005D6531" w14:paraId="089A7FE5" w14:textId="77777777" w:rsidTr="00357DA6">
        <w:tc>
          <w:tcPr>
            <w:tcW w:w="1696" w:type="dxa"/>
          </w:tcPr>
          <w:p w14:paraId="5E11F872" w14:textId="7806F1C9" w:rsidR="008C4B9E" w:rsidRPr="008C4B9E" w:rsidRDefault="008C4B9E" w:rsidP="008C4B9E">
            <w:pPr>
              <w:pStyle w:val="Brdtext"/>
              <w:ind w:left="0"/>
              <w:rPr>
                <w:color w:val="FF0000"/>
              </w:rPr>
            </w:pPr>
            <w:r w:rsidRPr="008C4B9E">
              <w:rPr>
                <w:color w:val="FF0000"/>
              </w:rPr>
              <w:t>271XI321</w:t>
            </w:r>
          </w:p>
        </w:tc>
        <w:tc>
          <w:tcPr>
            <w:tcW w:w="1701" w:type="dxa"/>
          </w:tcPr>
          <w:p w14:paraId="72750A19" w14:textId="6990863B" w:rsidR="008C4B9E" w:rsidRPr="008C4B9E" w:rsidRDefault="008C4B9E" w:rsidP="008C4B9E">
            <w:pPr>
              <w:pStyle w:val="Brdtext"/>
              <w:ind w:left="0"/>
              <w:rPr>
                <w:color w:val="FF0000"/>
              </w:rPr>
            </w:pPr>
            <w:proofErr w:type="spellStart"/>
            <w:r w:rsidRPr="008C4B9E">
              <w:rPr>
                <w:color w:val="FF0000"/>
              </w:rPr>
              <w:t>Difftryck</w:t>
            </w:r>
            <w:proofErr w:type="spellEnd"/>
            <w:r w:rsidRPr="008C4B9E">
              <w:rPr>
                <w:color w:val="FF0000"/>
              </w:rPr>
              <w:t xml:space="preserve"> överhettad ånga</w:t>
            </w:r>
          </w:p>
        </w:tc>
        <w:tc>
          <w:tcPr>
            <w:tcW w:w="1560" w:type="dxa"/>
          </w:tcPr>
          <w:p w14:paraId="0F115560" w14:textId="687A7DD7" w:rsidR="008C4B9E" w:rsidRPr="008C4B9E" w:rsidRDefault="008C4B9E" w:rsidP="008C4B9E">
            <w:pPr>
              <w:pStyle w:val="Brdtext"/>
              <w:ind w:left="0"/>
              <w:rPr>
                <w:color w:val="FF0000"/>
              </w:rPr>
            </w:pPr>
            <w:r w:rsidRPr="008C4B9E">
              <w:rPr>
                <w:color w:val="FF0000"/>
              </w:rPr>
              <w:t>-1 - 10 bar</w:t>
            </w:r>
          </w:p>
        </w:tc>
        <w:tc>
          <w:tcPr>
            <w:tcW w:w="595" w:type="dxa"/>
          </w:tcPr>
          <w:p w14:paraId="2704F3C2" w14:textId="295C30C7" w:rsidR="008C4B9E" w:rsidRPr="008C4B9E" w:rsidRDefault="008C4B9E" w:rsidP="008C4B9E">
            <w:pPr>
              <w:pStyle w:val="Brdtext"/>
              <w:ind w:left="0"/>
              <w:rPr>
                <w:color w:val="FF0000"/>
              </w:rPr>
            </w:pPr>
            <w:r w:rsidRPr="008C4B9E">
              <w:rPr>
                <w:color w:val="FF0000"/>
              </w:rPr>
              <w:t>0,1</w:t>
            </w:r>
          </w:p>
        </w:tc>
        <w:tc>
          <w:tcPr>
            <w:tcW w:w="595" w:type="dxa"/>
          </w:tcPr>
          <w:p w14:paraId="04080F94" w14:textId="50C7FCF6" w:rsidR="008C4B9E" w:rsidRPr="008C4B9E" w:rsidRDefault="008C4B9E" w:rsidP="008C4B9E">
            <w:pPr>
              <w:pStyle w:val="Brdtext"/>
              <w:ind w:left="0"/>
              <w:rPr>
                <w:color w:val="FF0000"/>
              </w:rPr>
            </w:pPr>
          </w:p>
        </w:tc>
        <w:tc>
          <w:tcPr>
            <w:tcW w:w="595" w:type="dxa"/>
          </w:tcPr>
          <w:p w14:paraId="444A59C9" w14:textId="77777777" w:rsidR="008C4B9E" w:rsidRPr="008C4B9E" w:rsidRDefault="008C4B9E" w:rsidP="008C4B9E">
            <w:pPr>
              <w:pStyle w:val="Brdtext"/>
              <w:ind w:left="0"/>
              <w:rPr>
                <w:color w:val="FF0000"/>
              </w:rPr>
            </w:pPr>
          </w:p>
        </w:tc>
        <w:tc>
          <w:tcPr>
            <w:tcW w:w="595" w:type="dxa"/>
          </w:tcPr>
          <w:p w14:paraId="7363569F" w14:textId="77777777" w:rsidR="008C4B9E" w:rsidRPr="008C4B9E" w:rsidRDefault="008C4B9E" w:rsidP="008C4B9E">
            <w:pPr>
              <w:pStyle w:val="Brdtext"/>
              <w:ind w:left="0"/>
              <w:rPr>
                <w:color w:val="FF0000"/>
              </w:rPr>
            </w:pPr>
          </w:p>
        </w:tc>
        <w:tc>
          <w:tcPr>
            <w:tcW w:w="596" w:type="dxa"/>
          </w:tcPr>
          <w:p w14:paraId="44FF1376" w14:textId="0B519AB3" w:rsidR="008C4B9E" w:rsidRPr="008C4B9E" w:rsidRDefault="008C4B9E" w:rsidP="008C4B9E">
            <w:pPr>
              <w:pStyle w:val="Brdtext"/>
              <w:ind w:left="0"/>
              <w:rPr>
                <w:color w:val="FF0000"/>
              </w:rPr>
            </w:pPr>
            <w:r w:rsidRPr="008C4B9E">
              <w:rPr>
                <w:color w:val="FF0000"/>
              </w:rPr>
              <w:t>1</w:t>
            </w:r>
          </w:p>
        </w:tc>
      </w:tr>
      <w:tr w:rsidR="008C4B9E" w:rsidRPr="005D6531" w14:paraId="24D3C336" w14:textId="77777777" w:rsidTr="00357DA6">
        <w:tc>
          <w:tcPr>
            <w:tcW w:w="1696" w:type="dxa"/>
          </w:tcPr>
          <w:p w14:paraId="23E80C42" w14:textId="6AF4AADB" w:rsidR="008C4B9E" w:rsidRPr="005D6531" w:rsidRDefault="008C4B9E" w:rsidP="008C4B9E">
            <w:pPr>
              <w:pStyle w:val="Brdtext"/>
              <w:ind w:left="0"/>
            </w:pPr>
            <w:r w:rsidRPr="005D6531">
              <w:lastRenderedPageBreak/>
              <w:t>271XI322</w:t>
            </w:r>
          </w:p>
        </w:tc>
        <w:tc>
          <w:tcPr>
            <w:tcW w:w="1701" w:type="dxa"/>
          </w:tcPr>
          <w:p w14:paraId="182B133A" w14:textId="640D245A" w:rsidR="008C4B9E" w:rsidRPr="005D6531" w:rsidRDefault="008C4B9E" w:rsidP="008C4B9E">
            <w:pPr>
              <w:pStyle w:val="Brdtext"/>
              <w:ind w:left="0"/>
            </w:pPr>
            <w:r w:rsidRPr="005D6531">
              <w:t>Mättnadstemp ånga</w:t>
            </w:r>
          </w:p>
        </w:tc>
        <w:tc>
          <w:tcPr>
            <w:tcW w:w="1560" w:type="dxa"/>
          </w:tcPr>
          <w:p w14:paraId="478D43FA" w14:textId="1AB8DC02" w:rsidR="008C4B9E" w:rsidRPr="005D6531" w:rsidRDefault="008C4B9E" w:rsidP="008C4B9E">
            <w:pPr>
              <w:pStyle w:val="Brdtext"/>
              <w:ind w:left="0"/>
              <w:rPr>
                <w:highlight w:val="yellow"/>
              </w:rPr>
            </w:pPr>
            <w:r w:rsidRPr="005D6531">
              <w:t>100-200 °C</w:t>
            </w:r>
          </w:p>
        </w:tc>
        <w:tc>
          <w:tcPr>
            <w:tcW w:w="595" w:type="dxa"/>
          </w:tcPr>
          <w:p w14:paraId="1175B899" w14:textId="77777777" w:rsidR="008C4B9E" w:rsidRPr="005D6531" w:rsidRDefault="008C4B9E" w:rsidP="008C4B9E">
            <w:pPr>
              <w:pStyle w:val="Brdtext"/>
              <w:ind w:left="0"/>
              <w:rPr>
                <w:highlight w:val="yellow"/>
              </w:rPr>
            </w:pPr>
          </w:p>
        </w:tc>
        <w:tc>
          <w:tcPr>
            <w:tcW w:w="595" w:type="dxa"/>
          </w:tcPr>
          <w:p w14:paraId="6C3772D6" w14:textId="77777777" w:rsidR="008C4B9E" w:rsidRPr="005D6531" w:rsidRDefault="008C4B9E" w:rsidP="008C4B9E">
            <w:pPr>
              <w:pStyle w:val="Brdtext"/>
              <w:ind w:left="0"/>
              <w:rPr>
                <w:highlight w:val="yellow"/>
              </w:rPr>
            </w:pPr>
          </w:p>
        </w:tc>
        <w:tc>
          <w:tcPr>
            <w:tcW w:w="595" w:type="dxa"/>
          </w:tcPr>
          <w:p w14:paraId="263D70DB" w14:textId="77777777" w:rsidR="008C4B9E" w:rsidRPr="005D6531" w:rsidRDefault="008C4B9E" w:rsidP="008C4B9E">
            <w:pPr>
              <w:pStyle w:val="Brdtext"/>
              <w:ind w:left="0"/>
            </w:pPr>
          </w:p>
        </w:tc>
        <w:tc>
          <w:tcPr>
            <w:tcW w:w="595" w:type="dxa"/>
          </w:tcPr>
          <w:p w14:paraId="1E1F57CE" w14:textId="77777777" w:rsidR="008C4B9E" w:rsidRPr="005D6531" w:rsidRDefault="008C4B9E" w:rsidP="008C4B9E">
            <w:pPr>
              <w:pStyle w:val="Brdtext"/>
              <w:ind w:left="0"/>
            </w:pPr>
          </w:p>
        </w:tc>
        <w:tc>
          <w:tcPr>
            <w:tcW w:w="596" w:type="dxa"/>
          </w:tcPr>
          <w:p w14:paraId="33782FEF" w14:textId="73308D42" w:rsidR="008C4B9E" w:rsidRPr="005D6531" w:rsidRDefault="008C4B9E" w:rsidP="008C4B9E">
            <w:pPr>
              <w:pStyle w:val="Brdtext"/>
              <w:ind w:left="0"/>
            </w:pPr>
            <w:r w:rsidRPr="005D6531">
              <w:t>1</w:t>
            </w:r>
          </w:p>
        </w:tc>
      </w:tr>
      <w:tr w:rsidR="008C4B9E" w:rsidRPr="005D6531" w14:paraId="1B126688" w14:textId="77777777" w:rsidTr="00357DA6">
        <w:tc>
          <w:tcPr>
            <w:tcW w:w="1696" w:type="dxa"/>
          </w:tcPr>
          <w:p w14:paraId="7623B7B2" w14:textId="4F4A1104" w:rsidR="008C4B9E" w:rsidRPr="005D6531" w:rsidRDefault="008C4B9E" w:rsidP="008C4B9E">
            <w:pPr>
              <w:pStyle w:val="Brdtext"/>
              <w:ind w:left="0"/>
            </w:pPr>
            <w:r w:rsidRPr="005D6531">
              <w:t>271XI323</w:t>
            </w:r>
          </w:p>
        </w:tc>
        <w:tc>
          <w:tcPr>
            <w:tcW w:w="1701" w:type="dxa"/>
          </w:tcPr>
          <w:p w14:paraId="534B1908" w14:textId="677BA071" w:rsidR="008C4B9E" w:rsidRPr="005D6531" w:rsidRDefault="008C4B9E" w:rsidP="008C4B9E">
            <w:pPr>
              <w:pStyle w:val="Brdtext"/>
              <w:ind w:left="0"/>
            </w:pPr>
            <w:r w:rsidRPr="005D6531">
              <w:t>Överhettning</w:t>
            </w:r>
          </w:p>
        </w:tc>
        <w:tc>
          <w:tcPr>
            <w:tcW w:w="1560" w:type="dxa"/>
          </w:tcPr>
          <w:p w14:paraId="030C31EF" w14:textId="1B386590" w:rsidR="008C4B9E" w:rsidRPr="005D6531" w:rsidRDefault="008C4B9E" w:rsidP="008C4B9E">
            <w:pPr>
              <w:pStyle w:val="Brdtext"/>
              <w:ind w:left="0"/>
            </w:pPr>
            <w:r w:rsidRPr="005D6531">
              <w:t>0-100 °C</w:t>
            </w:r>
          </w:p>
        </w:tc>
        <w:tc>
          <w:tcPr>
            <w:tcW w:w="595" w:type="dxa"/>
          </w:tcPr>
          <w:p w14:paraId="05E45221" w14:textId="3D570450" w:rsidR="008C4B9E" w:rsidRPr="005D6531" w:rsidRDefault="008C4B9E" w:rsidP="008C4B9E">
            <w:pPr>
              <w:pStyle w:val="Brdtext"/>
              <w:ind w:left="0"/>
            </w:pPr>
            <w:r w:rsidRPr="005D6531">
              <w:t>30</w:t>
            </w:r>
          </w:p>
        </w:tc>
        <w:tc>
          <w:tcPr>
            <w:tcW w:w="595" w:type="dxa"/>
          </w:tcPr>
          <w:p w14:paraId="232F673A" w14:textId="0498C49B" w:rsidR="008C4B9E" w:rsidRPr="005D6531" w:rsidRDefault="008C4B9E" w:rsidP="008C4B9E">
            <w:pPr>
              <w:pStyle w:val="Brdtext"/>
              <w:ind w:left="0"/>
            </w:pPr>
            <w:r w:rsidRPr="005D6531">
              <w:t>40</w:t>
            </w:r>
          </w:p>
        </w:tc>
        <w:tc>
          <w:tcPr>
            <w:tcW w:w="595" w:type="dxa"/>
          </w:tcPr>
          <w:p w14:paraId="6C97DF1F" w14:textId="77777777" w:rsidR="008C4B9E" w:rsidRPr="005D6531" w:rsidRDefault="008C4B9E" w:rsidP="008C4B9E">
            <w:pPr>
              <w:pStyle w:val="Brdtext"/>
              <w:ind w:left="0"/>
            </w:pPr>
          </w:p>
        </w:tc>
        <w:tc>
          <w:tcPr>
            <w:tcW w:w="595" w:type="dxa"/>
          </w:tcPr>
          <w:p w14:paraId="195788A9" w14:textId="77777777" w:rsidR="008C4B9E" w:rsidRPr="005D6531" w:rsidRDefault="008C4B9E" w:rsidP="008C4B9E">
            <w:pPr>
              <w:pStyle w:val="Brdtext"/>
              <w:ind w:left="0"/>
            </w:pPr>
          </w:p>
        </w:tc>
        <w:tc>
          <w:tcPr>
            <w:tcW w:w="596" w:type="dxa"/>
          </w:tcPr>
          <w:p w14:paraId="4E2275EA" w14:textId="28A822A6" w:rsidR="008C4B9E" w:rsidRPr="005D6531" w:rsidRDefault="008C4B9E" w:rsidP="008C4B9E">
            <w:pPr>
              <w:pStyle w:val="Brdtext"/>
              <w:ind w:left="0"/>
            </w:pPr>
            <w:r w:rsidRPr="005D6531">
              <w:t>1</w:t>
            </w:r>
          </w:p>
        </w:tc>
      </w:tr>
    </w:tbl>
    <w:p w14:paraId="4E31A417" w14:textId="77777777" w:rsidR="00BB69DB" w:rsidRPr="005D6531" w:rsidRDefault="00BB69DB" w:rsidP="00623060">
      <w:pPr>
        <w:pStyle w:val="Brdtext"/>
      </w:pPr>
    </w:p>
    <w:p w14:paraId="4CD87DD5" w14:textId="23404BD3" w:rsidR="00BB69DB" w:rsidRDefault="00BB69DB" w:rsidP="00BB69DB">
      <w:pPr>
        <w:pStyle w:val="Brdtext"/>
      </w:pPr>
      <w:r w:rsidRPr="005D6531">
        <w:t>271XI320 beräknas som 271XI320=(271PI552-343XI305).</w:t>
      </w:r>
    </w:p>
    <w:p w14:paraId="070BA875" w14:textId="7B0B52E1" w:rsidR="00E67A51" w:rsidRPr="008C4B9E" w:rsidRDefault="008C4B9E" w:rsidP="008C4B9E">
      <w:pPr>
        <w:pStyle w:val="Brdtext"/>
        <w:rPr>
          <w:color w:val="FF0000"/>
        </w:rPr>
      </w:pPr>
      <w:r w:rsidRPr="008C4B9E">
        <w:rPr>
          <w:color w:val="FF0000"/>
        </w:rPr>
        <w:t>271XI321 beräknas som 271XI321=(271PI320-343XI305).</w:t>
      </w:r>
    </w:p>
    <w:p w14:paraId="5D7A7465" w14:textId="77777777" w:rsidR="00E67A51" w:rsidRPr="005D6531" w:rsidRDefault="00E67A51" w:rsidP="00E67A51">
      <w:pPr>
        <w:pStyle w:val="Brdtext"/>
      </w:pPr>
      <w:r w:rsidRPr="005D6531">
        <w:t>271XI322 (</w:t>
      </w:r>
      <w:proofErr w:type="spellStart"/>
      <w:r w:rsidRPr="005D6531">
        <w:t>Tsat</w:t>
      </w:r>
      <w:proofErr w:type="spellEnd"/>
      <w:r w:rsidRPr="005D6531">
        <w:t>) beräknas enligt polynomet:</w:t>
      </w:r>
    </w:p>
    <w:p w14:paraId="3DD03DC1" w14:textId="77777777" w:rsidR="00E67A51" w:rsidRPr="005D6531" w:rsidRDefault="00E67A51" w:rsidP="00E67A51">
      <w:pPr>
        <w:pStyle w:val="Brdtext"/>
        <w:rPr>
          <w:iCs/>
        </w:rPr>
      </w:pPr>
      <w:r w:rsidRPr="005D6531">
        <w:t>271XI322 = -0,00347255x4 + 0,15553736x3 - 2,64724885x2 + 24,42586793x + 79,38314480</w:t>
      </w:r>
      <w:r w:rsidRPr="005D6531">
        <w:br/>
      </w:r>
      <w:r w:rsidRPr="005D6531">
        <w:rPr>
          <w:i/>
        </w:rPr>
        <w:t xml:space="preserve">där </w:t>
      </w:r>
      <w:proofErr w:type="spellStart"/>
      <w:r w:rsidRPr="005D6531">
        <w:rPr>
          <w:i/>
        </w:rPr>
        <w:t>Psat</w:t>
      </w:r>
      <w:proofErr w:type="spellEnd"/>
      <w:r w:rsidRPr="005D6531">
        <w:rPr>
          <w:i/>
        </w:rPr>
        <w:t xml:space="preserve"> </w:t>
      </w:r>
      <w:r w:rsidRPr="005D6531">
        <w:rPr>
          <w:iCs/>
        </w:rPr>
        <w:t>x=271PI320:</w:t>
      </w:r>
    </w:p>
    <w:p w14:paraId="78DDE0A3" w14:textId="77777777" w:rsidR="00E67A51" w:rsidRPr="005D6531" w:rsidRDefault="00E67A51" w:rsidP="00E67A51">
      <w:pPr>
        <w:pStyle w:val="Brdtext"/>
        <w:rPr>
          <w:i/>
        </w:rPr>
      </w:pPr>
    </w:p>
    <w:p w14:paraId="72FFD103" w14:textId="77777777" w:rsidR="00E67A51" w:rsidRPr="005D6531" w:rsidRDefault="00E67A51" w:rsidP="00E67A51">
      <w:pPr>
        <w:pStyle w:val="Brdtext"/>
        <w:rPr>
          <w:i/>
        </w:rPr>
      </w:pPr>
      <w:r w:rsidRPr="005D6531">
        <w:rPr>
          <w:i/>
        </w:rPr>
        <w:t>Kodexempel ur FCB:</w:t>
      </w:r>
    </w:p>
    <w:p w14:paraId="5B024D69" w14:textId="77777777" w:rsidR="00E67A51" w:rsidRPr="005D6531" w:rsidRDefault="00E67A51" w:rsidP="00E67A51">
      <w:pPr>
        <w:pStyle w:val="Brdtext"/>
        <w:ind w:left="567"/>
        <w:rPr>
          <w:i/>
        </w:rPr>
      </w:pPr>
      <w:r w:rsidRPr="005D6531">
        <w:rPr>
          <w:noProof/>
        </w:rPr>
        <w:drawing>
          <wp:inline distT="0" distB="0" distL="0" distR="0" wp14:anchorId="4D712A2F" wp14:editId="096C2BDD">
            <wp:extent cx="5760720" cy="3631565"/>
            <wp:effectExtent l="0" t="0" r="0" b="6985"/>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631565"/>
                    </a:xfrm>
                    <a:prstGeom prst="rect">
                      <a:avLst/>
                    </a:prstGeom>
                  </pic:spPr>
                </pic:pic>
              </a:graphicData>
            </a:graphic>
          </wp:inline>
        </w:drawing>
      </w:r>
    </w:p>
    <w:p w14:paraId="79426E63" w14:textId="4322E5DE" w:rsidR="00775BBD" w:rsidRPr="005D6531" w:rsidRDefault="00E67A51" w:rsidP="00E67A51">
      <w:pPr>
        <w:pStyle w:val="Brdtext"/>
      </w:pPr>
      <w:r w:rsidRPr="005D6531">
        <w:rPr>
          <w:i/>
        </w:rPr>
        <w:t>Tabellerade värden där X är trycket i bar(G) och Y temperaturen i ℃</w:t>
      </w:r>
    </w:p>
    <w:tbl>
      <w:tblPr>
        <w:tblStyle w:val="Tabellrutnt"/>
        <w:tblW w:w="0" w:type="auto"/>
        <w:tblInd w:w="1134" w:type="dxa"/>
        <w:tblLook w:val="04A0" w:firstRow="1" w:lastRow="0" w:firstColumn="1" w:lastColumn="0" w:noHBand="0" w:noVBand="1"/>
      </w:tblPr>
      <w:tblGrid>
        <w:gridCol w:w="3954"/>
        <w:gridCol w:w="3974"/>
      </w:tblGrid>
      <w:tr w:rsidR="005D6531" w:rsidRPr="005D6531" w14:paraId="68555442" w14:textId="77777777" w:rsidTr="00775BBD">
        <w:tc>
          <w:tcPr>
            <w:tcW w:w="4606" w:type="dxa"/>
          </w:tcPr>
          <w:p w14:paraId="0491CFC5" w14:textId="77777777" w:rsidR="00775BBD" w:rsidRPr="005D6531" w:rsidRDefault="00775BBD" w:rsidP="00775BBD">
            <w:pPr>
              <w:pStyle w:val="Brdtext"/>
              <w:ind w:left="0"/>
            </w:pPr>
            <w:r w:rsidRPr="005D6531">
              <w:t>X</w:t>
            </w:r>
          </w:p>
        </w:tc>
        <w:tc>
          <w:tcPr>
            <w:tcW w:w="4606" w:type="dxa"/>
          </w:tcPr>
          <w:p w14:paraId="68DC5928" w14:textId="77777777" w:rsidR="00775BBD" w:rsidRPr="005D6531" w:rsidRDefault="00775BBD" w:rsidP="00775BBD">
            <w:pPr>
              <w:pStyle w:val="Brdtext"/>
              <w:ind w:left="0"/>
            </w:pPr>
            <w:r w:rsidRPr="005D6531">
              <w:t>Y</w:t>
            </w:r>
          </w:p>
        </w:tc>
      </w:tr>
      <w:tr w:rsidR="005D6531" w:rsidRPr="005D6531" w14:paraId="744CEFB0" w14:textId="77777777" w:rsidTr="00775BBD">
        <w:tc>
          <w:tcPr>
            <w:tcW w:w="4606" w:type="dxa"/>
          </w:tcPr>
          <w:p w14:paraId="2C8E4411" w14:textId="77777777" w:rsidR="00775BBD" w:rsidRPr="005D6531" w:rsidRDefault="00775BBD" w:rsidP="00775BBD">
            <w:pPr>
              <w:pStyle w:val="Brdtext"/>
              <w:ind w:left="0"/>
            </w:pPr>
            <w:r w:rsidRPr="005D6531">
              <w:t>0,0</w:t>
            </w:r>
          </w:p>
        </w:tc>
        <w:tc>
          <w:tcPr>
            <w:tcW w:w="4606" w:type="dxa"/>
          </w:tcPr>
          <w:p w14:paraId="68D5FCB7" w14:textId="77777777" w:rsidR="00775BBD" w:rsidRPr="005D6531" w:rsidRDefault="00775BBD" w:rsidP="00775BBD">
            <w:pPr>
              <w:pStyle w:val="Brdtext"/>
              <w:ind w:left="0"/>
            </w:pPr>
            <w:r w:rsidRPr="005D6531">
              <w:t>100,0</w:t>
            </w:r>
          </w:p>
        </w:tc>
      </w:tr>
      <w:tr w:rsidR="005D6531" w:rsidRPr="005D6531" w14:paraId="5E73F66D" w14:textId="77777777" w:rsidTr="00775BBD">
        <w:tc>
          <w:tcPr>
            <w:tcW w:w="4606" w:type="dxa"/>
          </w:tcPr>
          <w:p w14:paraId="469432C4" w14:textId="77777777" w:rsidR="00775BBD" w:rsidRPr="005D6531" w:rsidRDefault="00775BBD" w:rsidP="00775BBD">
            <w:pPr>
              <w:pStyle w:val="Brdtext"/>
              <w:ind w:left="0"/>
            </w:pPr>
            <w:r w:rsidRPr="005D6531">
              <w:t>1,0</w:t>
            </w:r>
          </w:p>
        </w:tc>
        <w:tc>
          <w:tcPr>
            <w:tcW w:w="4606" w:type="dxa"/>
          </w:tcPr>
          <w:p w14:paraId="3E6C5E8C" w14:textId="77777777" w:rsidR="00775BBD" w:rsidRPr="005D6531" w:rsidRDefault="00775BBD" w:rsidP="00775BBD">
            <w:pPr>
              <w:pStyle w:val="Brdtext"/>
              <w:ind w:left="0"/>
            </w:pPr>
            <w:r w:rsidRPr="005D6531">
              <w:t>120,4</w:t>
            </w:r>
          </w:p>
        </w:tc>
      </w:tr>
      <w:tr w:rsidR="005D6531" w:rsidRPr="005D6531" w14:paraId="13D81D8B" w14:textId="77777777" w:rsidTr="00775BBD">
        <w:tc>
          <w:tcPr>
            <w:tcW w:w="4606" w:type="dxa"/>
          </w:tcPr>
          <w:p w14:paraId="21C19E13" w14:textId="77777777" w:rsidR="00775BBD" w:rsidRPr="005D6531" w:rsidRDefault="00775BBD" w:rsidP="00775BBD">
            <w:pPr>
              <w:pStyle w:val="Brdtext"/>
              <w:ind w:left="0"/>
            </w:pPr>
            <w:r w:rsidRPr="005D6531">
              <w:t>2,0</w:t>
            </w:r>
          </w:p>
        </w:tc>
        <w:tc>
          <w:tcPr>
            <w:tcW w:w="4606" w:type="dxa"/>
          </w:tcPr>
          <w:p w14:paraId="1BD9F6A7" w14:textId="77777777" w:rsidR="00775BBD" w:rsidRPr="005D6531" w:rsidRDefault="00775BBD" w:rsidP="00775BBD">
            <w:pPr>
              <w:pStyle w:val="Brdtext"/>
              <w:ind w:left="0"/>
            </w:pPr>
            <w:r w:rsidRPr="005D6531">
              <w:t>133,7</w:t>
            </w:r>
          </w:p>
        </w:tc>
      </w:tr>
      <w:tr w:rsidR="005D6531" w:rsidRPr="005D6531" w14:paraId="1C382AED" w14:textId="77777777" w:rsidTr="00775BBD">
        <w:tc>
          <w:tcPr>
            <w:tcW w:w="4606" w:type="dxa"/>
          </w:tcPr>
          <w:p w14:paraId="64F20BCD" w14:textId="77777777" w:rsidR="00775BBD" w:rsidRPr="005D6531" w:rsidRDefault="00775BBD" w:rsidP="00775BBD">
            <w:pPr>
              <w:pStyle w:val="Brdtext"/>
              <w:ind w:left="0"/>
            </w:pPr>
            <w:r w:rsidRPr="005D6531">
              <w:t>3,0</w:t>
            </w:r>
          </w:p>
        </w:tc>
        <w:tc>
          <w:tcPr>
            <w:tcW w:w="4606" w:type="dxa"/>
          </w:tcPr>
          <w:p w14:paraId="34BB9B0E" w14:textId="77777777" w:rsidR="00775BBD" w:rsidRPr="005D6531" w:rsidRDefault="00775BBD" w:rsidP="00775BBD">
            <w:pPr>
              <w:pStyle w:val="Brdtext"/>
              <w:ind w:left="0"/>
            </w:pPr>
            <w:r w:rsidRPr="005D6531">
              <w:t>143,8</w:t>
            </w:r>
          </w:p>
        </w:tc>
      </w:tr>
      <w:tr w:rsidR="005D6531" w:rsidRPr="005D6531" w14:paraId="549A7EFB" w14:textId="77777777" w:rsidTr="00775BBD">
        <w:tc>
          <w:tcPr>
            <w:tcW w:w="4606" w:type="dxa"/>
          </w:tcPr>
          <w:p w14:paraId="31D37A79" w14:textId="77777777" w:rsidR="00775BBD" w:rsidRPr="005D6531" w:rsidRDefault="00775BBD" w:rsidP="00775BBD">
            <w:pPr>
              <w:pStyle w:val="Brdtext"/>
              <w:ind w:left="0"/>
            </w:pPr>
            <w:r w:rsidRPr="005D6531">
              <w:t>4,0</w:t>
            </w:r>
          </w:p>
        </w:tc>
        <w:tc>
          <w:tcPr>
            <w:tcW w:w="4606" w:type="dxa"/>
          </w:tcPr>
          <w:p w14:paraId="190E4C86" w14:textId="77777777" w:rsidR="00775BBD" w:rsidRPr="005D6531" w:rsidRDefault="00775BBD" w:rsidP="00775BBD">
            <w:pPr>
              <w:pStyle w:val="Brdtext"/>
              <w:ind w:left="0"/>
            </w:pPr>
            <w:r w:rsidRPr="005D6531">
              <w:t>152</w:t>
            </w:r>
          </w:p>
        </w:tc>
      </w:tr>
      <w:tr w:rsidR="005D6531" w:rsidRPr="005D6531" w14:paraId="252098F9" w14:textId="77777777" w:rsidTr="00775BBD">
        <w:tc>
          <w:tcPr>
            <w:tcW w:w="4606" w:type="dxa"/>
          </w:tcPr>
          <w:p w14:paraId="460635E8" w14:textId="77777777" w:rsidR="00775BBD" w:rsidRPr="005D6531" w:rsidRDefault="00775BBD" w:rsidP="00775BBD">
            <w:pPr>
              <w:pStyle w:val="Brdtext"/>
              <w:ind w:left="0"/>
            </w:pPr>
            <w:r w:rsidRPr="005D6531">
              <w:t>5,0</w:t>
            </w:r>
          </w:p>
        </w:tc>
        <w:tc>
          <w:tcPr>
            <w:tcW w:w="4606" w:type="dxa"/>
          </w:tcPr>
          <w:p w14:paraId="774ECD22" w14:textId="77777777" w:rsidR="00775BBD" w:rsidRPr="005D6531" w:rsidRDefault="00775BBD" w:rsidP="00775BBD">
            <w:pPr>
              <w:pStyle w:val="Brdtext"/>
              <w:ind w:left="0"/>
            </w:pPr>
            <w:r w:rsidRPr="005D6531">
              <w:t>158,9</w:t>
            </w:r>
          </w:p>
        </w:tc>
      </w:tr>
      <w:tr w:rsidR="005D6531" w:rsidRPr="005D6531" w14:paraId="44A0DB61" w14:textId="77777777" w:rsidTr="00775BBD">
        <w:tc>
          <w:tcPr>
            <w:tcW w:w="4606" w:type="dxa"/>
          </w:tcPr>
          <w:p w14:paraId="6E99599A" w14:textId="77777777" w:rsidR="00775BBD" w:rsidRPr="005D6531" w:rsidRDefault="00775BBD" w:rsidP="00775BBD">
            <w:pPr>
              <w:pStyle w:val="Brdtext"/>
              <w:ind w:left="0"/>
            </w:pPr>
            <w:r w:rsidRPr="005D6531">
              <w:t>6,0</w:t>
            </w:r>
          </w:p>
        </w:tc>
        <w:tc>
          <w:tcPr>
            <w:tcW w:w="4606" w:type="dxa"/>
          </w:tcPr>
          <w:p w14:paraId="0C0F5E49" w14:textId="77777777" w:rsidR="00775BBD" w:rsidRPr="005D6531" w:rsidRDefault="00775BBD" w:rsidP="00775BBD">
            <w:pPr>
              <w:pStyle w:val="Brdtext"/>
              <w:ind w:left="0"/>
            </w:pPr>
            <w:r w:rsidRPr="005D6531">
              <w:t>165,1</w:t>
            </w:r>
          </w:p>
        </w:tc>
      </w:tr>
      <w:tr w:rsidR="005D6531" w:rsidRPr="005D6531" w14:paraId="397614A0" w14:textId="77777777" w:rsidTr="00775BBD">
        <w:tc>
          <w:tcPr>
            <w:tcW w:w="4606" w:type="dxa"/>
          </w:tcPr>
          <w:p w14:paraId="6A0CEF4D" w14:textId="77777777" w:rsidR="00775BBD" w:rsidRPr="005D6531" w:rsidRDefault="00775BBD" w:rsidP="00775BBD">
            <w:pPr>
              <w:pStyle w:val="Brdtext"/>
              <w:ind w:left="0"/>
            </w:pPr>
            <w:r w:rsidRPr="005D6531">
              <w:lastRenderedPageBreak/>
              <w:t>7,0</w:t>
            </w:r>
          </w:p>
        </w:tc>
        <w:tc>
          <w:tcPr>
            <w:tcW w:w="4606" w:type="dxa"/>
          </w:tcPr>
          <w:p w14:paraId="0D455FBA" w14:textId="77777777" w:rsidR="00775BBD" w:rsidRPr="005D6531" w:rsidRDefault="00775BBD" w:rsidP="00775BBD">
            <w:pPr>
              <w:pStyle w:val="Brdtext"/>
              <w:ind w:left="0"/>
            </w:pPr>
            <w:r w:rsidRPr="005D6531">
              <w:t>170,5</w:t>
            </w:r>
          </w:p>
        </w:tc>
      </w:tr>
      <w:tr w:rsidR="005D6531" w:rsidRPr="005D6531" w14:paraId="33EF15FC" w14:textId="77777777" w:rsidTr="00775BBD">
        <w:tc>
          <w:tcPr>
            <w:tcW w:w="4606" w:type="dxa"/>
          </w:tcPr>
          <w:p w14:paraId="0201FE7E" w14:textId="77777777" w:rsidR="00775BBD" w:rsidRPr="005D6531" w:rsidRDefault="00775BBD" w:rsidP="00775BBD">
            <w:pPr>
              <w:pStyle w:val="Brdtext"/>
              <w:ind w:left="0"/>
            </w:pPr>
            <w:r w:rsidRPr="005D6531">
              <w:t>8,0</w:t>
            </w:r>
          </w:p>
        </w:tc>
        <w:tc>
          <w:tcPr>
            <w:tcW w:w="4606" w:type="dxa"/>
          </w:tcPr>
          <w:p w14:paraId="218CDC60" w14:textId="77777777" w:rsidR="00775BBD" w:rsidRPr="005D6531" w:rsidRDefault="00775BBD" w:rsidP="00775BBD">
            <w:pPr>
              <w:pStyle w:val="Brdtext"/>
              <w:ind w:left="0"/>
            </w:pPr>
            <w:r w:rsidRPr="005D6531">
              <w:t>175,5</w:t>
            </w:r>
          </w:p>
        </w:tc>
      </w:tr>
      <w:tr w:rsidR="005D6531" w:rsidRPr="005D6531" w14:paraId="5A67A911" w14:textId="77777777" w:rsidTr="00775BBD">
        <w:tc>
          <w:tcPr>
            <w:tcW w:w="4606" w:type="dxa"/>
          </w:tcPr>
          <w:p w14:paraId="762B3D7C" w14:textId="77777777" w:rsidR="00775BBD" w:rsidRPr="005D6531" w:rsidRDefault="00775BBD" w:rsidP="00775BBD">
            <w:pPr>
              <w:pStyle w:val="Brdtext"/>
              <w:ind w:left="0"/>
            </w:pPr>
            <w:r w:rsidRPr="005D6531">
              <w:t>9,0</w:t>
            </w:r>
          </w:p>
        </w:tc>
        <w:tc>
          <w:tcPr>
            <w:tcW w:w="4606" w:type="dxa"/>
          </w:tcPr>
          <w:p w14:paraId="73E2AF30" w14:textId="77777777" w:rsidR="00775BBD" w:rsidRPr="005D6531" w:rsidRDefault="00775BBD" w:rsidP="00775BBD">
            <w:pPr>
              <w:pStyle w:val="Brdtext"/>
              <w:ind w:left="0"/>
            </w:pPr>
            <w:r w:rsidRPr="005D6531">
              <w:t>180,0</w:t>
            </w:r>
          </w:p>
        </w:tc>
      </w:tr>
      <w:tr w:rsidR="005D6531" w:rsidRPr="005D6531" w14:paraId="1F935214" w14:textId="77777777" w:rsidTr="00775BBD">
        <w:tc>
          <w:tcPr>
            <w:tcW w:w="4606" w:type="dxa"/>
          </w:tcPr>
          <w:p w14:paraId="55CDC8EA" w14:textId="77777777" w:rsidR="00775BBD" w:rsidRPr="005D6531" w:rsidRDefault="00775BBD" w:rsidP="00775BBD">
            <w:pPr>
              <w:pStyle w:val="Brdtext"/>
              <w:ind w:left="0"/>
            </w:pPr>
            <w:r w:rsidRPr="005D6531">
              <w:t>10,0</w:t>
            </w:r>
          </w:p>
        </w:tc>
        <w:tc>
          <w:tcPr>
            <w:tcW w:w="4606" w:type="dxa"/>
          </w:tcPr>
          <w:p w14:paraId="52A1ADBF" w14:textId="77777777" w:rsidR="00775BBD" w:rsidRPr="005D6531" w:rsidRDefault="00775BBD" w:rsidP="00775BBD">
            <w:pPr>
              <w:pStyle w:val="Brdtext"/>
              <w:ind w:left="0"/>
            </w:pPr>
            <w:r w:rsidRPr="005D6531">
              <w:t>184,2</w:t>
            </w:r>
          </w:p>
        </w:tc>
      </w:tr>
      <w:tr w:rsidR="005D6531" w:rsidRPr="005D6531" w14:paraId="03808668" w14:textId="77777777" w:rsidTr="00775BBD">
        <w:tc>
          <w:tcPr>
            <w:tcW w:w="4606" w:type="dxa"/>
          </w:tcPr>
          <w:p w14:paraId="71C08D00" w14:textId="77777777" w:rsidR="00775BBD" w:rsidRPr="005D6531" w:rsidRDefault="00775BBD" w:rsidP="00775BBD">
            <w:pPr>
              <w:pStyle w:val="Brdtext"/>
              <w:ind w:left="0"/>
            </w:pPr>
            <w:r w:rsidRPr="005D6531">
              <w:t>11,0</w:t>
            </w:r>
          </w:p>
        </w:tc>
        <w:tc>
          <w:tcPr>
            <w:tcW w:w="4606" w:type="dxa"/>
          </w:tcPr>
          <w:p w14:paraId="02EE1AA3" w14:textId="034CF441" w:rsidR="00775BBD" w:rsidRPr="005D6531" w:rsidRDefault="003B1DE1" w:rsidP="00775BBD">
            <w:pPr>
              <w:pStyle w:val="Brdtext"/>
              <w:ind w:left="0"/>
            </w:pPr>
            <w:r w:rsidRPr="005D6531">
              <w:t>190,0</w:t>
            </w:r>
          </w:p>
        </w:tc>
      </w:tr>
      <w:tr w:rsidR="005D6531" w:rsidRPr="005D6531" w14:paraId="74BC1C3C" w14:textId="77777777" w:rsidTr="00775BBD">
        <w:tc>
          <w:tcPr>
            <w:tcW w:w="4606" w:type="dxa"/>
          </w:tcPr>
          <w:p w14:paraId="74B0F72E" w14:textId="77777777" w:rsidR="00775BBD" w:rsidRPr="005D6531" w:rsidRDefault="00775BBD" w:rsidP="00775BBD">
            <w:pPr>
              <w:pStyle w:val="Brdtext"/>
              <w:ind w:left="0"/>
            </w:pPr>
            <w:r w:rsidRPr="005D6531">
              <w:t>12,0</w:t>
            </w:r>
          </w:p>
        </w:tc>
        <w:tc>
          <w:tcPr>
            <w:tcW w:w="4606" w:type="dxa"/>
          </w:tcPr>
          <w:p w14:paraId="4407A7C5" w14:textId="3A431FE1" w:rsidR="00775BBD" w:rsidRPr="005D6531" w:rsidRDefault="003B1DE1" w:rsidP="00775BBD">
            <w:pPr>
              <w:pStyle w:val="Brdtext"/>
              <w:ind w:left="0"/>
            </w:pPr>
            <w:r w:rsidRPr="005D6531">
              <w:t>191,8</w:t>
            </w:r>
          </w:p>
        </w:tc>
      </w:tr>
      <w:tr w:rsidR="005D6531" w:rsidRPr="005D6531" w14:paraId="0AA53FF8" w14:textId="77777777" w:rsidTr="00775BBD">
        <w:tc>
          <w:tcPr>
            <w:tcW w:w="4606" w:type="dxa"/>
          </w:tcPr>
          <w:p w14:paraId="6F942AAC" w14:textId="77777777" w:rsidR="00775BBD" w:rsidRPr="005D6531" w:rsidRDefault="00775BBD" w:rsidP="00775BBD">
            <w:pPr>
              <w:pStyle w:val="Brdtext"/>
              <w:ind w:left="0"/>
            </w:pPr>
            <w:r w:rsidRPr="005D6531">
              <w:t>13,0</w:t>
            </w:r>
          </w:p>
        </w:tc>
        <w:tc>
          <w:tcPr>
            <w:tcW w:w="4606" w:type="dxa"/>
          </w:tcPr>
          <w:p w14:paraId="2235F283" w14:textId="3C2AD268" w:rsidR="00775BBD" w:rsidRPr="005D6531" w:rsidRDefault="003B1DE1" w:rsidP="00775BBD">
            <w:pPr>
              <w:pStyle w:val="Brdtext"/>
              <w:ind w:left="0"/>
            </w:pPr>
            <w:r w:rsidRPr="005D6531">
              <w:t>195,2</w:t>
            </w:r>
          </w:p>
        </w:tc>
      </w:tr>
      <w:tr w:rsidR="005D6531" w:rsidRPr="005D6531" w14:paraId="1343815F" w14:textId="77777777" w:rsidTr="00775BBD">
        <w:tc>
          <w:tcPr>
            <w:tcW w:w="4606" w:type="dxa"/>
          </w:tcPr>
          <w:p w14:paraId="0093BF4D" w14:textId="77777777" w:rsidR="00775BBD" w:rsidRPr="005D6531" w:rsidRDefault="00775BBD" w:rsidP="00775BBD">
            <w:pPr>
              <w:pStyle w:val="Brdtext"/>
              <w:ind w:left="0"/>
            </w:pPr>
            <w:r w:rsidRPr="005D6531">
              <w:t>14,0</w:t>
            </w:r>
          </w:p>
        </w:tc>
        <w:tc>
          <w:tcPr>
            <w:tcW w:w="4606" w:type="dxa"/>
          </w:tcPr>
          <w:p w14:paraId="3F1E94E9" w14:textId="51D6BE31" w:rsidR="00775BBD" w:rsidRPr="005D6531" w:rsidRDefault="003B1DE1" w:rsidP="00775BBD">
            <w:pPr>
              <w:pStyle w:val="Brdtext"/>
              <w:ind w:left="0"/>
            </w:pPr>
            <w:r w:rsidRPr="005D6531">
              <w:t>198,4</w:t>
            </w:r>
          </w:p>
        </w:tc>
      </w:tr>
      <w:tr w:rsidR="005D6531" w:rsidRPr="005D6531" w14:paraId="76174C07" w14:textId="77777777" w:rsidTr="00775BBD">
        <w:tc>
          <w:tcPr>
            <w:tcW w:w="4606" w:type="dxa"/>
          </w:tcPr>
          <w:p w14:paraId="1FC6C679" w14:textId="77777777" w:rsidR="00775BBD" w:rsidRPr="005D6531" w:rsidRDefault="00775BBD" w:rsidP="00775BBD">
            <w:pPr>
              <w:pStyle w:val="Brdtext"/>
              <w:ind w:left="0"/>
            </w:pPr>
            <w:r w:rsidRPr="005D6531">
              <w:t>15,0</w:t>
            </w:r>
          </w:p>
        </w:tc>
        <w:tc>
          <w:tcPr>
            <w:tcW w:w="4606" w:type="dxa"/>
          </w:tcPr>
          <w:p w14:paraId="27B8C2D6" w14:textId="364B328C" w:rsidR="00775BBD" w:rsidRPr="005D6531" w:rsidRDefault="003B1DE1" w:rsidP="00775BBD">
            <w:pPr>
              <w:pStyle w:val="Brdtext"/>
              <w:ind w:left="0"/>
            </w:pPr>
            <w:r w:rsidRPr="005D6531">
              <w:t>201,5</w:t>
            </w:r>
          </w:p>
        </w:tc>
      </w:tr>
      <w:tr w:rsidR="00775BBD" w:rsidRPr="005D6531" w14:paraId="3D29AA50" w14:textId="77777777" w:rsidTr="00775BBD">
        <w:tc>
          <w:tcPr>
            <w:tcW w:w="4606" w:type="dxa"/>
          </w:tcPr>
          <w:p w14:paraId="76CCA2E6" w14:textId="77777777" w:rsidR="00775BBD" w:rsidRPr="005D6531" w:rsidRDefault="00775BBD" w:rsidP="00775BBD">
            <w:pPr>
              <w:pStyle w:val="Brdtext"/>
              <w:ind w:left="0"/>
            </w:pPr>
            <w:r w:rsidRPr="005D6531">
              <w:t>16,0</w:t>
            </w:r>
          </w:p>
        </w:tc>
        <w:tc>
          <w:tcPr>
            <w:tcW w:w="4606" w:type="dxa"/>
          </w:tcPr>
          <w:p w14:paraId="23924339" w14:textId="7DDEE90A" w:rsidR="00775BBD" w:rsidRPr="005D6531" w:rsidRDefault="003B1DE1" w:rsidP="00775BBD">
            <w:pPr>
              <w:pStyle w:val="Brdtext"/>
              <w:ind w:left="0"/>
            </w:pPr>
            <w:r w:rsidRPr="005D6531">
              <w:t>204,5</w:t>
            </w:r>
          </w:p>
        </w:tc>
      </w:tr>
    </w:tbl>
    <w:p w14:paraId="02779948" w14:textId="77777777" w:rsidR="00775BBD" w:rsidRPr="005D6531" w:rsidRDefault="00775BBD" w:rsidP="00775BBD">
      <w:pPr>
        <w:pStyle w:val="Brdtext"/>
      </w:pPr>
    </w:p>
    <w:p w14:paraId="414006F2" w14:textId="7B91CD35" w:rsidR="00775BBD" w:rsidRPr="005D6531" w:rsidRDefault="00775BBD" w:rsidP="00775BBD">
      <w:pPr>
        <w:pStyle w:val="Brdtext"/>
      </w:pPr>
      <w:r w:rsidRPr="005D6531">
        <w:t>271XI323 beräknas som: 271XI323 = (</w:t>
      </w:r>
      <w:r w:rsidR="00E22617" w:rsidRPr="005D6531">
        <w:t>271TI322</w:t>
      </w:r>
      <w:r w:rsidRPr="005D6531">
        <w:t>-</w:t>
      </w:r>
      <w:r w:rsidR="00E22617" w:rsidRPr="005D6531">
        <w:t>271XI322</w:t>
      </w:r>
      <w:r w:rsidRPr="005D6531">
        <w:t>)</w:t>
      </w:r>
      <w:r w:rsidR="00035546" w:rsidRPr="005D6531">
        <w:t xml:space="preserve">. </w:t>
      </w:r>
    </w:p>
    <w:p w14:paraId="797D9FE8" w14:textId="77777777" w:rsidR="00BB69DB" w:rsidRPr="005D6531" w:rsidRDefault="00BB69DB" w:rsidP="00BB69DB">
      <w:pPr>
        <w:pStyle w:val="Brdtext"/>
      </w:pPr>
    </w:p>
    <w:p w14:paraId="759AD830" w14:textId="15B86350" w:rsidR="00E02694" w:rsidRPr="005D6531" w:rsidRDefault="00E02694" w:rsidP="00E02694">
      <w:pPr>
        <w:pStyle w:val="Brdtext"/>
        <w:rPr>
          <w:i/>
        </w:rPr>
      </w:pPr>
      <w:r w:rsidRPr="005D6531">
        <w:rPr>
          <w:i/>
        </w:rPr>
        <w:t>271SV554</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5D6531" w:rsidRPr="005D6531" w14:paraId="7FF1FBEE" w14:textId="77777777" w:rsidTr="009455EC">
        <w:trPr>
          <w:trHeight w:val="417"/>
        </w:trPr>
        <w:tc>
          <w:tcPr>
            <w:tcW w:w="1686" w:type="dxa"/>
          </w:tcPr>
          <w:p w14:paraId="50649209" w14:textId="77777777" w:rsidR="00E02694" w:rsidRPr="005D6531" w:rsidRDefault="00E02694" w:rsidP="009455EC">
            <w:pPr>
              <w:pStyle w:val="Brdtext"/>
              <w:ind w:left="0"/>
            </w:pPr>
            <w:r w:rsidRPr="005D6531">
              <w:t>Objekttyp</w:t>
            </w:r>
          </w:p>
        </w:tc>
        <w:tc>
          <w:tcPr>
            <w:tcW w:w="2741" w:type="dxa"/>
          </w:tcPr>
          <w:p w14:paraId="3D4352FD" w14:textId="77777777" w:rsidR="00E02694" w:rsidRPr="005D6531" w:rsidRDefault="00E02694" w:rsidP="009455EC">
            <w:pPr>
              <w:pStyle w:val="Brdtext"/>
              <w:ind w:left="0"/>
            </w:pPr>
            <w:r w:rsidRPr="005D6531">
              <w:t>Objekt/signal</w:t>
            </w:r>
          </w:p>
        </w:tc>
        <w:tc>
          <w:tcPr>
            <w:tcW w:w="3446" w:type="dxa"/>
          </w:tcPr>
          <w:p w14:paraId="5AD38714" w14:textId="77777777" w:rsidR="00E02694" w:rsidRPr="005D6531" w:rsidRDefault="00E02694" w:rsidP="009455EC">
            <w:pPr>
              <w:pStyle w:val="Brdtext"/>
              <w:ind w:left="0"/>
            </w:pPr>
            <w:r w:rsidRPr="005D6531">
              <w:t>Beskrivning</w:t>
            </w:r>
          </w:p>
        </w:tc>
      </w:tr>
      <w:tr w:rsidR="00E02694" w:rsidRPr="005D6531" w14:paraId="3C41F895" w14:textId="77777777" w:rsidTr="009455EC">
        <w:trPr>
          <w:trHeight w:val="417"/>
        </w:trPr>
        <w:tc>
          <w:tcPr>
            <w:tcW w:w="1686" w:type="dxa"/>
          </w:tcPr>
          <w:p w14:paraId="015AC85C" w14:textId="77777777" w:rsidR="00E02694" w:rsidRPr="005D6531" w:rsidRDefault="00E02694" w:rsidP="009455EC">
            <w:pPr>
              <w:pStyle w:val="Brdtext"/>
              <w:ind w:left="0"/>
            </w:pPr>
            <w:r w:rsidRPr="005D6531">
              <w:t>VAL</w:t>
            </w:r>
          </w:p>
        </w:tc>
        <w:tc>
          <w:tcPr>
            <w:tcW w:w="2741" w:type="dxa"/>
          </w:tcPr>
          <w:p w14:paraId="12C51E4F" w14:textId="3CCE6E2E" w:rsidR="00E02694" w:rsidRPr="005D6531" w:rsidRDefault="00E02694" w:rsidP="00E02694">
            <w:pPr>
              <w:pStyle w:val="Brdtext"/>
              <w:ind w:left="0"/>
            </w:pPr>
            <w:r w:rsidRPr="005D6531">
              <w:t>271SV554</w:t>
            </w:r>
          </w:p>
        </w:tc>
        <w:tc>
          <w:tcPr>
            <w:tcW w:w="3446" w:type="dxa"/>
          </w:tcPr>
          <w:p w14:paraId="2F28689C" w14:textId="77777777" w:rsidR="00E02694" w:rsidRPr="005D6531" w:rsidRDefault="00E02694" w:rsidP="009455EC">
            <w:pPr>
              <w:pStyle w:val="Brdtext"/>
              <w:ind w:left="0"/>
            </w:pPr>
            <w:r w:rsidRPr="005D6531">
              <w:t>Avstängningsventil ånga</w:t>
            </w:r>
          </w:p>
        </w:tc>
      </w:tr>
    </w:tbl>
    <w:p w14:paraId="0D3FE454" w14:textId="77777777" w:rsidR="00623060" w:rsidRPr="005D6531" w:rsidRDefault="00623060" w:rsidP="00623060">
      <w:pPr>
        <w:pStyle w:val="Brdtext"/>
      </w:pPr>
    </w:p>
    <w:p w14:paraId="672718F8" w14:textId="43A32976" w:rsidR="00623060" w:rsidRPr="005D6531" w:rsidRDefault="00542B4A" w:rsidP="00623060">
      <w:pPr>
        <w:pStyle w:val="Brdtext"/>
        <w:rPr>
          <w:i/>
        </w:rPr>
      </w:pPr>
      <w:proofErr w:type="spellStart"/>
      <w:r w:rsidRPr="005D6531">
        <w:rPr>
          <w:i/>
        </w:rPr>
        <w:t>Förreglingar</w:t>
      </w:r>
      <w:proofErr w:type="spellEnd"/>
      <w:r w:rsidRPr="005D6531">
        <w:rPr>
          <w:i/>
        </w:rPr>
        <w:t xml:space="preserve"> </w:t>
      </w:r>
      <w:r w:rsidR="00623060" w:rsidRPr="005D6531">
        <w:rPr>
          <w:i/>
        </w:rPr>
        <w:t xml:space="preserve">271SV554 </w:t>
      </w:r>
      <w:r w:rsidR="00AD2404" w:rsidRPr="005D6531">
        <w:rPr>
          <w:i/>
        </w:rPr>
        <w:t>(Förreglas till stängd):</w:t>
      </w:r>
    </w:p>
    <w:tbl>
      <w:tblPr>
        <w:tblStyle w:val="Tabellrutnt"/>
        <w:tblW w:w="7933" w:type="dxa"/>
        <w:tblInd w:w="1134" w:type="dxa"/>
        <w:tblLayout w:type="fixed"/>
        <w:tblLook w:val="04A0" w:firstRow="1" w:lastRow="0" w:firstColumn="1" w:lastColumn="0" w:noHBand="0" w:noVBand="1"/>
      </w:tblPr>
      <w:tblGrid>
        <w:gridCol w:w="2122"/>
        <w:gridCol w:w="3402"/>
        <w:gridCol w:w="425"/>
        <w:gridCol w:w="425"/>
        <w:gridCol w:w="425"/>
        <w:gridCol w:w="1134"/>
      </w:tblGrid>
      <w:tr w:rsidR="005D6531" w:rsidRPr="005D6531" w14:paraId="6084F9C7" w14:textId="77777777" w:rsidTr="000A39B3">
        <w:trPr>
          <w:trHeight w:val="56"/>
        </w:trPr>
        <w:tc>
          <w:tcPr>
            <w:tcW w:w="2122" w:type="dxa"/>
          </w:tcPr>
          <w:p w14:paraId="1D30823F" w14:textId="77777777" w:rsidR="007D2109" w:rsidRPr="005D6531" w:rsidRDefault="007D2109" w:rsidP="00123422">
            <w:pPr>
              <w:pStyle w:val="Brdtext"/>
              <w:ind w:left="0"/>
            </w:pPr>
            <w:r w:rsidRPr="005D6531">
              <w:t>Objekt/signal</w:t>
            </w:r>
          </w:p>
        </w:tc>
        <w:tc>
          <w:tcPr>
            <w:tcW w:w="3402" w:type="dxa"/>
          </w:tcPr>
          <w:p w14:paraId="690159A4" w14:textId="77777777" w:rsidR="007D2109" w:rsidRPr="005D6531" w:rsidRDefault="007D2109" w:rsidP="00123422">
            <w:pPr>
              <w:pStyle w:val="Brdtext"/>
              <w:ind w:left="0"/>
            </w:pPr>
            <w:r w:rsidRPr="005D6531">
              <w:t>Beskrivning</w:t>
            </w:r>
          </w:p>
        </w:tc>
        <w:tc>
          <w:tcPr>
            <w:tcW w:w="425" w:type="dxa"/>
          </w:tcPr>
          <w:p w14:paraId="73D8CF9A" w14:textId="77777777" w:rsidR="007D2109" w:rsidRPr="005D6531" w:rsidRDefault="007D2109" w:rsidP="00123422">
            <w:pPr>
              <w:pStyle w:val="Brdtext"/>
              <w:ind w:left="0"/>
            </w:pPr>
            <w:r w:rsidRPr="005D6531">
              <w:t>A</w:t>
            </w:r>
          </w:p>
        </w:tc>
        <w:tc>
          <w:tcPr>
            <w:tcW w:w="425" w:type="dxa"/>
          </w:tcPr>
          <w:p w14:paraId="5FA13DC8" w14:textId="77777777" w:rsidR="007D2109" w:rsidRPr="005D6531" w:rsidRDefault="007D2109" w:rsidP="00123422">
            <w:pPr>
              <w:pStyle w:val="Brdtext"/>
              <w:ind w:left="0"/>
            </w:pPr>
            <w:r w:rsidRPr="005D6531">
              <w:t>B</w:t>
            </w:r>
          </w:p>
        </w:tc>
        <w:tc>
          <w:tcPr>
            <w:tcW w:w="425" w:type="dxa"/>
          </w:tcPr>
          <w:p w14:paraId="47CBFECB" w14:textId="77777777" w:rsidR="007D2109" w:rsidRPr="005D6531" w:rsidRDefault="007D2109" w:rsidP="00123422">
            <w:pPr>
              <w:pStyle w:val="Brdtext"/>
              <w:ind w:left="0"/>
            </w:pPr>
            <w:r w:rsidRPr="005D6531">
              <w:t>C</w:t>
            </w:r>
          </w:p>
        </w:tc>
        <w:tc>
          <w:tcPr>
            <w:tcW w:w="1134" w:type="dxa"/>
          </w:tcPr>
          <w:p w14:paraId="77FA831D" w14:textId="77777777" w:rsidR="007D2109" w:rsidRPr="005D6531" w:rsidRDefault="007D2109" w:rsidP="00123422">
            <w:pPr>
              <w:pStyle w:val="Brdtext"/>
              <w:ind w:left="0"/>
            </w:pPr>
            <w:r w:rsidRPr="005D6531">
              <w:t>Runint1</w:t>
            </w:r>
          </w:p>
        </w:tc>
      </w:tr>
      <w:tr w:rsidR="005D6531" w:rsidRPr="005D6531" w14:paraId="339F4EA2" w14:textId="77777777" w:rsidTr="000A39B3">
        <w:trPr>
          <w:trHeight w:val="56"/>
        </w:trPr>
        <w:tc>
          <w:tcPr>
            <w:tcW w:w="2122" w:type="dxa"/>
          </w:tcPr>
          <w:p w14:paraId="686F2613" w14:textId="5D517EBB" w:rsidR="007D2109" w:rsidRPr="005D6531" w:rsidRDefault="000A39B3" w:rsidP="00123422">
            <w:pPr>
              <w:pStyle w:val="Brdtext"/>
              <w:ind w:left="0"/>
            </w:pPr>
            <w:r w:rsidRPr="005D6531">
              <w:t>308HZ300/301</w:t>
            </w:r>
          </w:p>
        </w:tc>
        <w:tc>
          <w:tcPr>
            <w:tcW w:w="3402" w:type="dxa"/>
          </w:tcPr>
          <w:p w14:paraId="0B149E7E" w14:textId="7E5B495A" w:rsidR="007D2109" w:rsidRPr="005D6531" w:rsidRDefault="000A39B3" w:rsidP="00123422">
            <w:pPr>
              <w:pStyle w:val="Brdtext"/>
              <w:ind w:left="0"/>
            </w:pPr>
            <w:r w:rsidRPr="005D6531">
              <w:t>Processnödstopp</w:t>
            </w:r>
          </w:p>
        </w:tc>
        <w:tc>
          <w:tcPr>
            <w:tcW w:w="425" w:type="dxa"/>
          </w:tcPr>
          <w:p w14:paraId="3110F75B" w14:textId="77777777" w:rsidR="007D2109" w:rsidRPr="005D6531" w:rsidRDefault="007D2109" w:rsidP="00123422">
            <w:pPr>
              <w:pStyle w:val="Brdtext"/>
              <w:ind w:left="0"/>
            </w:pPr>
          </w:p>
        </w:tc>
        <w:tc>
          <w:tcPr>
            <w:tcW w:w="425" w:type="dxa"/>
          </w:tcPr>
          <w:p w14:paraId="72EE1EA5" w14:textId="77777777" w:rsidR="007D2109" w:rsidRPr="005D6531" w:rsidRDefault="007D2109" w:rsidP="00123422">
            <w:pPr>
              <w:pStyle w:val="Brdtext"/>
              <w:ind w:left="0"/>
            </w:pPr>
          </w:p>
        </w:tc>
        <w:tc>
          <w:tcPr>
            <w:tcW w:w="425" w:type="dxa"/>
          </w:tcPr>
          <w:p w14:paraId="341A8FCF" w14:textId="77777777" w:rsidR="007D2109" w:rsidRPr="005D6531" w:rsidRDefault="007D2109" w:rsidP="00123422">
            <w:pPr>
              <w:pStyle w:val="Brdtext"/>
              <w:ind w:left="0"/>
            </w:pPr>
            <w:r w:rsidRPr="005D6531">
              <w:t>X</w:t>
            </w:r>
          </w:p>
        </w:tc>
        <w:tc>
          <w:tcPr>
            <w:tcW w:w="1134" w:type="dxa"/>
          </w:tcPr>
          <w:p w14:paraId="7A0BD961" w14:textId="77777777" w:rsidR="007D2109" w:rsidRPr="005D6531" w:rsidRDefault="007D2109" w:rsidP="00123422">
            <w:pPr>
              <w:pStyle w:val="Brdtext"/>
              <w:ind w:left="0"/>
            </w:pPr>
          </w:p>
        </w:tc>
      </w:tr>
      <w:tr w:rsidR="005D6531" w:rsidRPr="005D6531" w14:paraId="4D14E720" w14:textId="77777777" w:rsidTr="000A39B3">
        <w:trPr>
          <w:trHeight w:val="56"/>
        </w:trPr>
        <w:tc>
          <w:tcPr>
            <w:tcW w:w="2122" w:type="dxa"/>
          </w:tcPr>
          <w:p w14:paraId="19E94F5D" w14:textId="3313A926" w:rsidR="000A39B3" w:rsidRPr="005D6531" w:rsidRDefault="000A39B3" w:rsidP="000A39B3">
            <w:pPr>
              <w:pStyle w:val="Brdtext"/>
              <w:ind w:left="0"/>
            </w:pPr>
            <w:r w:rsidRPr="005D6531">
              <w:t>320XI320_H2</w:t>
            </w:r>
          </w:p>
        </w:tc>
        <w:tc>
          <w:tcPr>
            <w:tcW w:w="3402" w:type="dxa"/>
          </w:tcPr>
          <w:p w14:paraId="26966BC4" w14:textId="15B73658" w:rsidR="000A39B3" w:rsidRPr="005D6531" w:rsidRDefault="000A39B3" w:rsidP="000A39B3">
            <w:pPr>
              <w:pStyle w:val="Brdtext"/>
              <w:ind w:left="0"/>
            </w:pPr>
            <w:r w:rsidRPr="005D6531">
              <w:t>Hög</w:t>
            </w:r>
            <w:r w:rsidR="006237E9" w:rsidRPr="005D6531">
              <w:t>t</w:t>
            </w:r>
            <w:r w:rsidRPr="005D6531">
              <w:t xml:space="preserve"> toppgastryck</w:t>
            </w:r>
          </w:p>
        </w:tc>
        <w:tc>
          <w:tcPr>
            <w:tcW w:w="425" w:type="dxa"/>
          </w:tcPr>
          <w:p w14:paraId="73B114E4" w14:textId="77777777" w:rsidR="000A39B3" w:rsidRPr="005D6531" w:rsidRDefault="000A39B3" w:rsidP="000A39B3">
            <w:pPr>
              <w:pStyle w:val="Brdtext"/>
              <w:ind w:left="0"/>
            </w:pPr>
          </w:p>
        </w:tc>
        <w:tc>
          <w:tcPr>
            <w:tcW w:w="425" w:type="dxa"/>
          </w:tcPr>
          <w:p w14:paraId="6B7B7519" w14:textId="1AFACDEF" w:rsidR="000A39B3" w:rsidRPr="005D6531" w:rsidRDefault="000A39B3" w:rsidP="000A39B3">
            <w:pPr>
              <w:pStyle w:val="Brdtext"/>
              <w:ind w:left="0"/>
            </w:pPr>
            <w:r w:rsidRPr="005D6531">
              <w:t>X</w:t>
            </w:r>
          </w:p>
        </w:tc>
        <w:tc>
          <w:tcPr>
            <w:tcW w:w="425" w:type="dxa"/>
          </w:tcPr>
          <w:p w14:paraId="7A482D19" w14:textId="77777777" w:rsidR="000A39B3" w:rsidRPr="005D6531" w:rsidRDefault="000A39B3" w:rsidP="000A39B3">
            <w:pPr>
              <w:pStyle w:val="Brdtext"/>
              <w:ind w:left="0"/>
            </w:pPr>
          </w:p>
        </w:tc>
        <w:tc>
          <w:tcPr>
            <w:tcW w:w="1134" w:type="dxa"/>
          </w:tcPr>
          <w:p w14:paraId="3DF72360" w14:textId="77777777" w:rsidR="000A39B3" w:rsidRPr="005D6531" w:rsidRDefault="000A39B3" w:rsidP="000A39B3">
            <w:pPr>
              <w:pStyle w:val="Brdtext"/>
              <w:ind w:left="0"/>
            </w:pPr>
          </w:p>
        </w:tc>
      </w:tr>
      <w:tr w:rsidR="005D6531" w:rsidRPr="005D6531" w14:paraId="74AC72BE" w14:textId="77777777" w:rsidTr="000A39B3">
        <w:trPr>
          <w:trHeight w:val="56"/>
        </w:trPr>
        <w:tc>
          <w:tcPr>
            <w:tcW w:w="2122" w:type="dxa"/>
          </w:tcPr>
          <w:p w14:paraId="5DAACE1B" w14:textId="690C8954" w:rsidR="000A39B3" w:rsidRPr="005D6531" w:rsidRDefault="000A39B3" w:rsidP="000A39B3">
            <w:pPr>
              <w:pStyle w:val="Brdtext"/>
              <w:ind w:left="0"/>
            </w:pPr>
            <w:r w:rsidRPr="005D6531">
              <w:t>253XI323_L2</w:t>
            </w:r>
          </w:p>
        </w:tc>
        <w:tc>
          <w:tcPr>
            <w:tcW w:w="3402" w:type="dxa"/>
          </w:tcPr>
          <w:p w14:paraId="7CB1C370" w14:textId="20FD45B1" w:rsidR="000A39B3" w:rsidRPr="005D6531" w:rsidRDefault="000A39B3" w:rsidP="000A39B3">
            <w:pPr>
              <w:pStyle w:val="Brdtext"/>
              <w:ind w:left="0"/>
            </w:pPr>
            <w:r w:rsidRPr="005D6531">
              <w:t>Lågt kvävgastryck</w:t>
            </w:r>
          </w:p>
        </w:tc>
        <w:tc>
          <w:tcPr>
            <w:tcW w:w="425" w:type="dxa"/>
          </w:tcPr>
          <w:p w14:paraId="4AA39387" w14:textId="77777777" w:rsidR="000A39B3" w:rsidRPr="005D6531" w:rsidRDefault="000A39B3" w:rsidP="000A39B3">
            <w:pPr>
              <w:pStyle w:val="Brdtext"/>
              <w:ind w:left="0"/>
            </w:pPr>
          </w:p>
        </w:tc>
        <w:tc>
          <w:tcPr>
            <w:tcW w:w="425" w:type="dxa"/>
          </w:tcPr>
          <w:p w14:paraId="005F74FE" w14:textId="57A1F22C" w:rsidR="000A39B3" w:rsidRPr="005D6531" w:rsidRDefault="000A39B3" w:rsidP="000A39B3">
            <w:pPr>
              <w:pStyle w:val="Brdtext"/>
              <w:ind w:left="0"/>
            </w:pPr>
            <w:r w:rsidRPr="005D6531">
              <w:t>X</w:t>
            </w:r>
          </w:p>
        </w:tc>
        <w:tc>
          <w:tcPr>
            <w:tcW w:w="425" w:type="dxa"/>
          </w:tcPr>
          <w:p w14:paraId="6917EAAB" w14:textId="77777777" w:rsidR="000A39B3" w:rsidRPr="005D6531" w:rsidRDefault="000A39B3" w:rsidP="000A39B3">
            <w:pPr>
              <w:pStyle w:val="Brdtext"/>
              <w:ind w:left="0"/>
            </w:pPr>
          </w:p>
        </w:tc>
        <w:tc>
          <w:tcPr>
            <w:tcW w:w="1134" w:type="dxa"/>
          </w:tcPr>
          <w:p w14:paraId="55929D61" w14:textId="77777777" w:rsidR="000A39B3" w:rsidRPr="005D6531" w:rsidRDefault="000A39B3" w:rsidP="000A39B3">
            <w:pPr>
              <w:pStyle w:val="Brdtext"/>
              <w:ind w:left="0"/>
            </w:pPr>
          </w:p>
        </w:tc>
      </w:tr>
      <w:tr w:rsidR="000A39B3" w:rsidRPr="005D6531" w14:paraId="69AB2EBD" w14:textId="77777777" w:rsidTr="000A39B3">
        <w:trPr>
          <w:trHeight w:val="56"/>
        </w:trPr>
        <w:tc>
          <w:tcPr>
            <w:tcW w:w="2122" w:type="dxa"/>
          </w:tcPr>
          <w:p w14:paraId="7C2ADA60" w14:textId="4695CEE1" w:rsidR="000A39B3" w:rsidRPr="005D6531" w:rsidRDefault="000A39B3" w:rsidP="000A39B3">
            <w:pPr>
              <w:pStyle w:val="Brdtext"/>
              <w:ind w:left="0"/>
              <w:rPr>
                <w:strike/>
              </w:rPr>
            </w:pPr>
            <w:r w:rsidRPr="005D6531">
              <w:rPr>
                <w:strike/>
              </w:rPr>
              <w:t>346PU101</w:t>
            </w:r>
          </w:p>
        </w:tc>
        <w:tc>
          <w:tcPr>
            <w:tcW w:w="3402" w:type="dxa"/>
          </w:tcPr>
          <w:p w14:paraId="13088C64" w14:textId="7C2E658D" w:rsidR="000A39B3" w:rsidRPr="005D6531" w:rsidRDefault="000A39B3" w:rsidP="000A39B3">
            <w:pPr>
              <w:pStyle w:val="Brdtext"/>
              <w:ind w:left="0"/>
              <w:rPr>
                <w:strike/>
              </w:rPr>
            </w:pPr>
            <w:r w:rsidRPr="005D6531">
              <w:rPr>
                <w:strike/>
              </w:rPr>
              <w:t xml:space="preserve">Kompressor </w:t>
            </w:r>
            <w:proofErr w:type="spellStart"/>
            <w:r w:rsidRPr="005D6531">
              <w:rPr>
                <w:strike/>
              </w:rPr>
              <w:t>toppgas</w:t>
            </w:r>
            <w:proofErr w:type="spellEnd"/>
            <w:r w:rsidRPr="005D6531">
              <w:rPr>
                <w:strike/>
              </w:rPr>
              <w:t xml:space="preserve"> ej i drift</w:t>
            </w:r>
          </w:p>
        </w:tc>
        <w:tc>
          <w:tcPr>
            <w:tcW w:w="425" w:type="dxa"/>
          </w:tcPr>
          <w:p w14:paraId="49FE8104" w14:textId="77777777" w:rsidR="000A39B3" w:rsidRPr="005D6531" w:rsidRDefault="000A39B3" w:rsidP="000A39B3">
            <w:pPr>
              <w:pStyle w:val="Brdtext"/>
              <w:ind w:left="0"/>
              <w:rPr>
                <w:strike/>
              </w:rPr>
            </w:pPr>
          </w:p>
        </w:tc>
        <w:tc>
          <w:tcPr>
            <w:tcW w:w="425" w:type="dxa"/>
          </w:tcPr>
          <w:p w14:paraId="43A84221" w14:textId="1BB136B0" w:rsidR="000A39B3" w:rsidRPr="005D6531" w:rsidRDefault="000A39B3" w:rsidP="000A39B3">
            <w:pPr>
              <w:pStyle w:val="Brdtext"/>
              <w:ind w:left="0"/>
              <w:rPr>
                <w:strike/>
              </w:rPr>
            </w:pPr>
            <w:r w:rsidRPr="005D6531">
              <w:rPr>
                <w:strike/>
              </w:rPr>
              <w:t>X</w:t>
            </w:r>
          </w:p>
        </w:tc>
        <w:tc>
          <w:tcPr>
            <w:tcW w:w="425" w:type="dxa"/>
          </w:tcPr>
          <w:p w14:paraId="28FDD75D" w14:textId="77777777" w:rsidR="000A39B3" w:rsidRPr="005D6531" w:rsidRDefault="000A39B3" w:rsidP="000A39B3">
            <w:pPr>
              <w:pStyle w:val="Brdtext"/>
              <w:ind w:left="0"/>
            </w:pPr>
          </w:p>
        </w:tc>
        <w:tc>
          <w:tcPr>
            <w:tcW w:w="1134" w:type="dxa"/>
          </w:tcPr>
          <w:p w14:paraId="2D3BC96D" w14:textId="123CAC74" w:rsidR="000A39B3" w:rsidRPr="005D6531" w:rsidRDefault="0055316D" w:rsidP="000A39B3">
            <w:pPr>
              <w:pStyle w:val="Brdtext"/>
              <w:ind w:left="0"/>
            </w:pPr>
            <w:r w:rsidRPr="005D6531">
              <w:t>Utgår</w:t>
            </w:r>
          </w:p>
        </w:tc>
      </w:tr>
    </w:tbl>
    <w:p w14:paraId="1D0AB349" w14:textId="77777777" w:rsidR="00623060" w:rsidRPr="005D6531" w:rsidRDefault="00623060" w:rsidP="00623060">
      <w:pPr>
        <w:pStyle w:val="Brdtext"/>
      </w:pPr>
    </w:p>
    <w:p w14:paraId="35863D5F" w14:textId="085A9853" w:rsidR="00AD2404" w:rsidRPr="005D6531" w:rsidRDefault="00AD2404" w:rsidP="00AD2404">
      <w:pPr>
        <w:pStyle w:val="Brdtext"/>
        <w:rPr>
          <w:i/>
        </w:rPr>
      </w:pPr>
      <w:r w:rsidRPr="005D6531">
        <w:rPr>
          <w:i/>
        </w:rPr>
        <w:t>SIL-klassad säkerhetskrets för 271SV554 (Order till stängd):</w:t>
      </w:r>
    </w:p>
    <w:p w14:paraId="3012DFBD" w14:textId="08D047B6" w:rsidR="000A39B3" w:rsidRPr="005D6531" w:rsidRDefault="000A39B3" w:rsidP="00AD2404">
      <w:pPr>
        <w:pStyle w:val="Brdtext"/>
      </w:pPr>
      <w:r w:rsidRPr="005D6531">
        <w:t>Processnödstopp 308HZ300/301</w:t>
      </w:r>
      <w:r w:rsidR="00472DB6" w:rsidRPr="005D6531">
        <w:t xml:space="preserve"> stänger 271SV554-MV1 (utgång FALSE).</w:t>
      </w:r>
    </w:p>
    <w:p w14:paraId="79ED4557" w14:textId="4ECE342D" w:rsidR="00AD2404" w:rsidRPr="005D6531" w:rsidRDefault="00AD2404" w:rsidP="00AD2404">
      <w:pPr>
        <w:pStyle w:val="Brdtext"/>
      </w:pPr>
      <w:r w:rsidRPr="005D6531">
        <w:t xml:space="preserve">Högt toppgastryck </w:t>
      </w:r>
      <w:r w:rsidR="00123422" w:rsidRPr="005D6531">
        <w:t>320XI320</w:t>
      </w:r>
      <w:r w:rsidRPr="005D6531">
        <w:t>_H2 stänger 271SV554-MV1 (utgång FALSE).</w:t>
      </w:r>
    </w:p>
    <w:p w14:paraId="741A264B" w14:textId="43717F13" w:rsidR="00AD2404" w:rsidRPr="005D6531" w:rsidRDefault="00AD2404" w:rsidP="00AD2404">
      <w:pPr>
        <w:pStyle w:val="Brdtext"/>
      </w:pPr>
      <w:r w:rsidRPr="005D6531">
        <w:t xml:space="preserve">Lågt tryck N2 </w:t>
      </w:r>
      <w:r w:rsidR="00123422" w:rsidRPr="005D6531">
        <w:t>253XI323</w:t>
      </w:r>
      <w:r w:rsidRPr="005D6531">
        <w:t>_L2 stänger 271SV554-MV1 (utgång FALSE).</w:t>
      </w:r>
    </w:p>
    <w:p w14:paraId="4D7369A8" w14:textId="26A41681" w:rsidR="00AD2404" w:rsidRPr="005D6531" w:rsidRDefault="00AD2404" w:rsidP="00AD2404">
      <w:pPr>
        <w:pStyle w:val="Brdtext"/>
      </w:pPr>
      <w:r w:rsidRPr="005D6531">
        <w:rPr>
          <w:strike/>
        </w:rPr>
        <w:t xml:space="preserve">Kompressor </w:t>
      </w:r>
      <w:proofErr w:type="spellStart"/>
      <w:r w:rsidRPr="005D6531">
        <w:rPr>
          <w:strike/>
        </w:rPr>
        <w:t>toppgas</w:t>
      </w:r>
      <w:proofErr w:type="spellEnd"/>
      <w:r w:rsidRPr="005D6531">
        <w:rPr>
          <w:strike/>
        </w:rPr>
        <w:t xml:space="preserve"> ej i drift 346PU101 stänger 271SV554-MV1 (utgång FALSE).</w:t>
      </w:r>
      <w:r w:rsidR="000545D2" w:rsidRPr="005D6531">
        <w:t xml:space="preserve"> Denna utgår</w:t>
      </w:r>
      <w:r w:rsidR="0055316D" w:rsidRPr="005D6531">
        <w:t>!</w:t>
      </w:r>
    </w:p>
    <w:p w14:paraId="30BA2B6F" w14:textId="77777777" w:rsidR="0056723C" w:rsidRPr="005D6531" w:rsidRDefault="0056723C" w:rsidP="00623060">
      <w:pPr>
        <w:pStyle w:val="Brdtext"/>
      </w:pPr>
    </w:p>
    <w:p w14:paraId="3E58DCA4" w14:textId="77777777" w:rsidR="0056723C" w:rsidRPr="005D6531" w:rsidRDefault="0056723C" w:rsidP="0056723C">
      <w:pPr>
        <w:pStyle w:val="Brdtext"/>
        <w:rPr>
          <w:i/>
        </w:rPr>
      </w:pPr>
      <w:r w:rsidRPr="005D6531">
        <w:rPr>
          <w:i/>
        </w:rPr>
        <w:t>271SV556</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5D6531" w:rsidRPr="005D6531" w14:paraId="0581EBCD" w14:textId="77777777" w:rsidTr="00264C8D">
        <w:trPr>
          <w:trHeight w:val="417"/>
        </w:trPr>
        <w:tc>
          <w:tcPr>
            <w:tcW w:w="1686" w:type="dxa"/>
          </w:tcPr>
          <w:p w14:paraId="721556DE" w14:textId="77777777" w:rsidR="0056723C" w:rsidRPr="005D6531" w:rsidRDefault="0056723C" w:rsidP="00264C8D">
            <w:pPr>
              <w:pStyle w:val="Brdtext"/>
              <w:ind w:left="0"/>
            </w:pPr>
            <w:r w:rsidRPr="005D6531">
              <w:t>Objekttyp</w:t>
            </w:r>
          </w:p>
        </w:tc>
        <w:tc>
          <w:tcPr>
            <w:tcW w:w="2741" w:type="dxa"/>
          </w:tcPr>
          <w:p w14:paraId="37B273F1" w14:textId="77777777" w:rsidR="0056723C" w:rsidRPr="005D6531" w:rsidRDefault="0056723C" w:rsidP="00264C8D">
            <w:pPr>
              <w:pStyle w:val="Brdtext"/>
              <w:ind w:left="0"/>
            </w:pPr>
            <w:r w:rsidRPr="005D6531">
              <w:t>Objekt/signal</w:t>
            </w:r>
          </w:p>
        </w:tc>
        <w:tc>
          <w:tcPr>
            <w:tcW w:w="3446" w:type="dxa"/>
          </w:tcPr>
          <w:p w14:paraId="5416B09A" w14:textId="77777777" w:rsidR="0056723C" w:rsidRPr="005D6531" w:rsidRDefault="0056723C" w:rsidP="00264C8D">
            <w:pPr>
              <w:pStyle w:val="Brdtext"/>
              <w:ind w:left="0"/>
            </w:pPr>
            <w:r w:rsidRPr="005D6531">
              <w:t>Beskrivning</w:t>
            </w:r>
          </w:p>
        </w:tc>
      </w:tr>
      <w:tr w:rsidR="0056723C" w:rsidRPr="005D6531" w14:paraId="2CB390E0" w14:textId="77777777" w:rsidTr="00264C8D">
        <w:trPr>
          <w:trHeight w:val="417"/>
        </w:trPr>
        <w:tc>
          <w:tcPr>
            <w:tcW w:w="1686" w:type="dxa"/>
          </w:tcPr>
          <w:p w14:paraId="643FC181" w14:textId="6F1927AA" w:rsidR="0056723C" w:rsidRPr="005D6531" w:rsidRDefault="00A76022" w:rsidP="00264C8D">
            <w:pPr>
              <w:pStyle w:val="Brdtext"/>
              <w:ind w:left="0"/>
            </w:pPr>
            <w:proofErr w:type="spellStart"/>
            <w:r w:rsidRPr="00A76022">
              <w:rPr>
                <w:color w:val="FF0000"/>
              </w:rPr>
              <w:t>SDValve</w:t>
            </w:r>
            <w:proofErr w:type="spellEnd"/>
          </w:p>
        </w:tc>
        <w:tc>
          <w:tcPr>
            <w:tcW w:w="2741" w:type="dxa"/>
          </w:tcPr>
          <w:p w14:paraId="7CEF6E3E" w14:textId="77777777" w:rsidR="0056723C" w:rsidRPr="005D6531" w:rsidRDefault="0056723C" w:rsidP="00264C8D">
            <w:pPr>
              <w:pStyle w:val="Brdtext"/>
              <w:ind w:left="0"/>
            </w:pPr>
            <w:r w:rsidRPr="005D6531">
              <w:t>271SV556</w:t>
            </w:r>
          </w:p>
        </w:tc>
        <w:tc>
          <w:tcPr>
            <w:tcW w:w="3446" w:type="dxa"/>
          </w:tcPr>
          <w:p w14:paraId="08652E72" w14:textId="77777777" w:rsidR="0056723C" w:rsidRPr="005D6531" w:rsidRDefault="0056723C" w:rsidP="00264C8D">
            <w:pPr>
              <w:pStyle w:val="Brdtext"/>
              <w:ind w:left="0"/>
            </w:pPr>
            <w:r w:rsidRPr="005D6531">
              <w:t>Avstängningsventil ånga</w:t>
            </w:r>
          </w:p>
        </w:tc>
      </w:tr>
    </w:tbl>
    <w:p w14:paraId="32F6BF97" w14:textId="707B8DE1" w:rsidR="00623060" w:rsidRDefault="00623060" w:rsidP="00623060">
      <w:pPr>
        <w:pStyle w:val="Brdtext"/>
      </w:pPr>
    </w:p>
    <w:p w14:paraId="2659D4B2" w14:textId="3CBCF0B9" w:rsidR="00DC154F" w:rsidRPr="00DC154F" w:rsidRDefault="00DC154F" w:rsidP="00DC154F">
      <w:pPr>
        <w:pStyle w:val="Brdtext"/>
        <w:rPr>
          <w:color w:val="FF0000"/>
        </w:rPr>
      </w:pPr>
      <w:proofErr w:type="spellStart"/>
      <w:r w:rsidRPr="00DC154F">
        <w:rPr>
          <w:i/>
          <w:color w:val="FF0000"/>
        </w:rPr>
        <w:lastRenderedPageBreak/>
        <w:t>Förreglingar</w:t>
      </w:r>
      <w:proofErr w:type="spellEnd"/>
      <w:r w:rsidRPr="00DC154F">
        <w:rPr>
          <w:i/>
          <w:color w:val="FF0000"/>
        </w:rPr>
        <w:t xml:space="preserve"> mot öppnaorder 271SV556 (</w:t>
      </w:r>
      <w:proofErr w:type="spellStart"/>
      <w:r w:rsidRPr="00DC154F">
        <w:rPr>
          <w:i/>
          <w:color w:val="FF0000"/>
        </w:rPr>
        <w:t>Permissive</w:t>
      </w:r>
      <w:proofErr w:type="spellEnd"/>
      <w:r w:rsidRPr="00DC154F">
        <w:rPr>
          <w:i/>
          <w:color w:val="FF0000"/>
        </w:rPr>
        <w:t>):</w:t>
      </w:r>
    </w:p>
    <w:tbl>
      <w:tblPr>
        <w:tblStyle w:val="Tabellrutnt"/>
        <w:tblW w:w="7933" w:type="dxa"/>
        <w:tblInd w:w="1134" w:type="dxa"/>
        <w:tblLayout w:type="fixed"/>
        <w:tblLook w:val="04A0" w:firstRow="1" w:lastRow="0" w:firstColumn="1" w:lastColumn="0" w:noHBand="0" w:noVBand="1"/>
      </w:tblPr>
      <w:tblGrid>
        <w:gridCol w:w="2122"/>
        <w:gridCol w:w="3402"/>
        <w:gridCol w:w="425"/>
        <w:gridCol w:w="425"/>
        <w:gridCol w:w="425"/>
        <w:gridCol w:w="1134"/>
      </w:tblGrid>
      <w:tr w:rsidR="00DC154F" w:rsidRPr="00DC154F" w14:paraId="4D51050A" w14:textId="77777777" w:rsidTr="00AB35AC">
        <w:trPr>
          <w:trHeight w:val="56"/>
        </w:trPr>
        <w:tc>
          <w:tcPr>
            <w:tcW w:w="2122" w:type="dxa"/>
          </w:tcPr>
          <w:p w14:paraId="5F417200" w14:textId="77777777" w:rsidR="00DC154F" w:rsidRPr="00DC154F" w:rsidRDefault="00DC154F" w:rsidP="00AB35AC">
            <w:pPr>
              <w:pStyle w:val="Brdtext"/>
              <w:ind w:left="0"/>
              <w:rPr>
                <w:color w:val="FF0000"/>
              </w:rPr>
            </w:pPr>
            <w:r w:rsidRPr="00DC154F">
              <w:rPr>
                <w:color w:val="FF0000"/>
              </w:rPr>
              <w:t>Objekt/signal</w:t>
            </w:r>
          </w:p>
        </w:tc>
        <w:tc>
          <w:tcPr>
            <w:tcW w:w="3402" w:type="dxa"/>
          </w:tcPr>
          <w:p w14:paraId="6CBF52D3" w14:textId="77777777" w:rsidR="00DC154F" w:rsidRPr="00DC154F" w:rsidRDefault="00DC154F" w:rsidP="00AB35AC">
            <w:pPr>
              <w:pStyle w:val="Brdtext"/>
              <w:ind w:left="0"/>
              <w:rPr>
                <w:color w:val="FF0000"/>
              </w:rPr>
            </w:pPr>
            <w:r w:rsidRPr="00DC154F">
              <w:rPr>
                <w:color w:val="FF0000"/>
              </w:rPr>
              <w:t>Beskrivning</w:t>
            </w:r>
          </w:p>
        </w:tc>
        <w:tc>
          <w:tcPr>
            <w:tcW w:w="425" w:type="dxa"/>
          </w:tcPr>
          <w:p w14:paraId="02D946EB" w14:textId="77777777" w:rsidR="00DC154F" w:rsidRPr="00DC154F" w:rsidRDefault="00DC154F" w:rsidP="00AB35AC">
            <w:pPr>
              <w:pStyle w:val="Brdtext"/>
              <w:ind w:left="0"/>
              <w:rPr>
                <w:color w:val="FF0000"/>
              </w:rPr>
            </w:pPr>
            <w:r w:rsidRPr="00DC154F">
              <w:rPr>
                <w:color w:val="FF0000"/>
              </w:rPr>
              <w:t>A</w:t>
            </w:r>
          </w:p>
        </w:tc>
        <w:tc>
          <w:tcPr>
            <w:tcW w:w="425" w:type="dxa"/>
          </w:tcPr>
          <w:p w14:paraId="648245F7" w14:textId="77777777" w:rsidR="00DC154F" w:rsidRPr="00DC154F" w:rsidRDefault="00DC154F" w:rsidP="00AB35AC">
            <w:pPr>
              <w:pStyle w:val="Brdtext"/>
              <w:ind w:left="0"/>
              <w:rPr>
                <w:color w:val="FF0000"/>
              </w:rPr>
            </w:pPr>
            <w:r w:rsidRPr="00DC154F">
              <w:rPr>
                <w:color w:val="FF0000"/>
              </w:rPr>
              <w:t>B</w:t>
            </w:r>
          </w:p>
        </w:tc>
        <w:tc>
          <w:tcPr>
            <w:tcW w:w="425" w:type="dxa"/>
          </w:tcPr>
          <w:p w14:paraId="74C2EF18" w14:textId="77777777" w:rsidR="00DC154F" w:rsidRPr="00DC154F" w:rsidRDefault="00DC154F" w:rsidP="00AB35AC">
            <w:pPr>
              <w:pStyle w:val="Brdtext"/>
              <w:ind w:left="0"/>
              <w:rPr>
                <w:color w:val="FF0000"/>
              </w:rPr>
            </w:pPr>
            <w:r w:rsidRPr="00DC154F">
              <w:rPr>
                <w:color w:val="FF0000"/>
              </w:rPr>
              <w:t>C</w:t>
            </w:r>
          </w:p>
        </w:tc>
        <w:tc>
          <w:tcPr>
            <w:tcW w:w="1134" w:type="dxa"/>
          </w:tcPr>
          <w:p w14:paraId="755B5ECE" w14:textId="77777777" w:rsidR="00DC154F" w:rsidRPr="00DC154F" w:rsidRDefault="00DC154F" w:rsidP="00AB35AC">
            <w:pPr>
              <w:pStyle w:val="Brdtext"/>
              <w:ind w:left="0"/>
              <w:rPr>
                <w:color w:val="FF0000"/>
              </w:rPr>
            </w:pPr>
            <w:r w:rsidRPr="00DC154F">
              <w:rPr>
                <w:color w:val="FF0000"/>
              </w:rPr>
              <w:t>Runint1</w:t>
            </w:r>
          </w:p>
        </w:tc>
      </w:tr>
      <w:tr w:rsidR="00DC154F" w:rsidRPr="00DC154F" w14:paraId="4C3B4D53" w14:textId="77777777" w:rsidTr="00AB35AC">
        <w:trPr>
          <w:trHeight w:val="56"/>
        </w:trPr>
        <w:tc>
          <w:tcPr>
            <w:tcW w:w="2122" w:type="dxa"/>
          </w:tcPr>
          <w:p w14:paraId="383B2261" w14:textId="23EE785F" w:rsidR="00DC154F" w:rsidRPr="00DC154F" w:rsidRDefault="00DC154F" w:rsidP="00AB35AC">
            <w:pPr>
              <w:pStyle w:val="Brdtext"/>
              <w:ind w:left="0"/>
              <w:rPr>
                <w:color w:val="FF0000"/>
              </w:rPr>
            </w:pPr>
            <w:r w:rsidRPr="00DC154F">
              <w:rPr>
                <w:color w:val="FF0000"/>
              </w:rPr>
              <w:t>271XI321_L2_N</w:t>
            </w:r>
          </w:p>
        </w:tc>
        <w:tc>
          <w:tcPr>
            <w:tcW w:w="3402" w:type="dxa"/>
          </w:tcPr>
          <w:p w14:paraId="4FA2C398" w14:textId="5E8C34F5" w:rsidR="00DC154F" w:rsidRPr="00DC154F" w:rsidRDefault="00DC154F" w:rsidP="00AB35AC">
            <w:pPr>
              <w:pStyle w:val="Brdtext"/>
              <w:ind w:left="0"/>
              <w:rPr>
                <w:color w:val="FF0000"/>
              </w:rPr>
            </w:pPr>
            <w:r w:rsidRPr="00DC154F">
              <w:rPr>
                <w:color w:val="FF0000"/>
              </w:rPr>
              <w:t xml:space="preserve">271XI321 </w:t>
            </w:r>
            <w:proofErr w:type="spellStart"/>
            <w:r w:rsidRPr="00DC154F">
              <w:rPr>
                <w:color w:val="FF0000"/>
              </w:rPr>
              <w:t>Difftryck</w:t>
            </w:r>
            <w:proofErr w:type="spellEnd"/>
            <w:r w:rsidRPr="00DC154F">
              <w:rPr>
                <w:color w:val="FF0000"/>
              </w:rPr>
              <w:t xml:space="preserve"> ånga ≤ L2</w:t>
            </w:r>
          </w:p>
        </w:tc>
        <w:tc>
          <w:tcPr>
            <w:tcW w:w="425" w:type="dxa"/>
          </w:tcPr>
          <w:p w14:paraId="32368EB0" w14:textId="77777777" w:rsidR="00DC154F" w:rsidRPr="00DC154F" w:rsidRDefault="00DC154F" w:rsidP="00AB35AC">
            <w:pPr>
              <w:pStyle w:val="Brdtext"/>
              <w:ind w:left="0"/>
              <w:rPr>
                <w:color w:val="FF0000"/>
              </w:rPr>
            </w:pPr>
          </w:p>
        </w:tc>
        <w:tc>
          <w:tcPr>
            <w:tcW w:w="425" w:type="dxa"/>
          </w:tcPr>
          <w:p w14:paraId="720CC210" w14:textId="66965FA2" w:rsidR="00DC154F" w:rsidRPr="00DC154F" w:rsidRDefault="00DC154F" w:rsidP="00AB35AC">
            <w:pPr>
              <w:pStyle w:val="Brdtext"/>
              <w:ind w:left="0"/>
              <w:rPr>
                <w:color w:val="FF0000"/>
              </w:rPr>
            </w:pPr>
            <w:r w:rsidRPr="00DC154F">
              <w:rPr>
                <w:color w:val="FF0000"/>
              </w:rPr>
              <w:t>X</w:t>
            </w:r>
          </w:p>
        </w:tc>
        <w:tc>
          <w:tcPr>
            <w:tcW w:w="425" w:type="dxa"/>
          </w:tcPr>
          <w:p w14:paraId="6E7DCEA1" w14:textId="43D89344" w:rsidR="00DC154F" w:rsidRPr="00DC154F" w:rsidRDefault="00DC154F" w:rsidP="00AB35AC">
            <w:pPr>
              <w:pStyle w:val="Brdtext"/>
              <w:ind w:left="0"/>
              <w:rPr>
                <w:color w:val="FF0000"/>
              </w:rPr>
            </w:pPr>
          </w:p>
        </w:tc>
        <w:tc>
          <w:tcPr>
            <w:tcW w:w="1134" w:type="dxa"/>
          </w:tcPr>
          <w:p w14:paraId="6B6CE934" w14:textId="6DBF7624" w:rsidR="00DC154F" w:rsidRPr="00DC154F" w:rsidRDefault="00DC154F" w:rsidP="00AB35AC">
            <w:pPr>
              <w:pStyle w:val="Brdtext"/>
              <w:ind w:left="0"/>
              <w:rPr>
                <w:color w:val="FF0000"/>
              </w:rPr>
            </w:pPr>
            <w:r>
              <w:rPr>
                <w:color w:val="FF0000"/>
              </w:rPr>
              <w:t>Ok</w:t>
            </w:r>
          </w:p>
        </w:tc>
      </w:tr>
    </w:tbl>
    <w:p w14:paraId="4EFEF716" w14:textId="77777777" w:rsidR="00DC154F" w:rsidRPr="005D6531" w:rsidRDefault="00DC154F" w:rsidP="00623060">
      <w:pPr>
        <w:pStyle w:val="Brdtext"/>
      </w:pPr>
    </w:p>
    <w:p w14:paraId="3F20C664" w14:textId="78EDFA8F" w:rsidR="00623060" w:rsidRPr="005D6531" w:rsidRDefault="008C4B9E" w:rsidP="00623060">
      <w:pPr>
        <w:pStyle w:val="Brdtext"/>
      </w:pPr>
      <w:r w:rsidRPr="008C4B9E">
        <w:rPr>
          <w:i/>
          <w:color w:val="FF0000"/>
        </w:rPr>
        <w:t>Driftf</w:t>
      </w:r>
      <w:r w:rsidR="00623060" w:rsidRPr="008C4B9E">
        <w:rPr>
          <w:i/>
          <w:color w:val="FF0000"/>
        </w:rPr>
        <w:t>örreglingar</w:t>
      </w:r>
      <w:r w:rsidR="00623060" w:rsidRPr="005D6531">
        <w:rPr>
          <w:i/>
        </w:rPr>
        <w:t xml:space="preserve"> 271SV556 </w:t>
      </w:r>
      <w:r w:rsidR="0056723C" w:rsidRPr="005D6531">
        <w:rPr>
          <w:i/>
        </w:rPr>
        <w:t xml:space="preserve">(Förreglas till </w:t>
      </w:r>
      <w:r w:rsidR="00623060" w:rsidRPr="005D6531">
        <w:rPr>
          <w:i/>
        </w:rPr>
        <w:t>stängd</w:t>
      </w:r>
      <w:r w:rsidR="0056723C" w:rsidRPr="005D6531">
        <w:rPr>
          <w:i/>
        </w:rPr>
        <w:t>)</w:t>
      </w:r>
      <w:r w:rsidR="00623060" w:rsidRPr="005D6531">
        <w:rPr>
          <w:i/>
        </w:rPr>
        <w:t>:</w:t>
      </w:r>
    </w:p>
    <w:tbl>
      <w:tblPr>
        <w:tblStyle w:val="Tabellrutnt"/>
        <w:tblW w:w="7933" w:type="dxa"/>
        <w:tblInd w:w="1134" w:type="dxa"/>
        <w:tblLayout w:type="fixed"/>
        <w:tblLook w:val="04A0" w:firstRow="1" w:lastRow="0" w:firstColumn="1" w:lastColumn="0" w:noHBand="0" w:noVBand="1"/>
      </w:tblPr>
      <w:tblGrid>
        <w:gridCol w:w="2122"/>
        <w:gridCol w:w="3402"/>
        <w:gridCol w:w="425"/>
        <w:gridCol w:w="425"/>
        <w:gridCol w:w="425"/>
        <w:gridCol w:w="1134"/>
      </w:tblGrid>
      <w:tr w:rsidR="005D6531" w:rsidRPr="005D6531" w14:paraId="570137EC" w14:textId="77777777" w:rsidTr="00FA29BC">
        <w:trPr>
          <w:trHeight w:val="56"/>
        </w:trPr>
        <w:tc>
          <w:tcPr>
            <w:tcW w:w="2122" w:type="dxa"/>
          </w:tcPr>
          <w:p w14:paraId="6767CF8E" w14:textId="77777777" w:rsidR="00623060" w:rsidRPr="005D6531" w:rsidRDefault="00623060" w:rsidP="00B923EB">
            <w:pPr>
              <w:pStyle w:val="Brdtext"/>
              <w:ind w:left="0"/>
            </w:pPr>
            <w:r w:rsidRPr="005D6531">
              <w:t>Objekt/signal</w:t>
            </w:r>
          </w:p>
        </w:tc>
        <w:tc>
          <w:tcPr>
            <w:tcW w:w="3402" w:type="dxa"/>
          </w:tcPr>
          <w:p w14:paraId="149263A3" w14:textId="77777777" w:rsidR="00623060" w:rsidRPr="005D6531" w:rsidRDefault="00623060" w:rsidP="00B923EB">
            <w:pPr>
              <w:pStyle w:val="Brdtext"/>
              <w:ind w:left="0"/>
            </w:pPr>
            <w:r w:rsidRPr="005D6531">
              <w:t>Beskrivning</w:t>
            </w:r>
          </w:p>
        </w:tc>
        <w:tc>
          <w:tcPr>
            <w:tcW w:w="425" w:type="dxa"/>
          </w:tcPr>
          <w:p w14:paraId="4F053104" w14:textId="77777777" w:rsidR="00623060" w:rsidRPr="005D6531" w:rsidRDefault="00623060" w:rsidP="00B923EB">
            <w:pPr>
              <w:pStyle w:val="Brdtext"/>
              <w:ind w:left="0"/>
            </w:pPr>
            <w:r w:rsidRPr="005D6531">
              <w:t>A</w:t>
            </w:r>
          </w:p>
        </w:tc>
        <w:tc>
          <w:tcPr>
            <w:tcW w:w="425" w:type="dxa"/>
          </w:tcPr>
          <w:p w14:paraId="15364743" w14:textId="77777777" w:rsidR="00623060" w:rsidRPr="005D6531" w:rsidRDefault="00623060" w:rsidP="00B923EB">
            <w:pPr>
              <w:pStyle w:val="Brdtext"/>
              <w:ind w:left="0"/>
            </w:pPr>
            <w:r w:rsidRPr="005D6531">
              <w:t>B</w:t>
            </w:r>
          </w:p>
        </w:tc>
        <w:tc>
          <w:tcPr>
            <w:tcW w:w="425" w:type="dxa"/>
          </w:tcPr>
          <w:p w14:paraId="5E58A2E4" w14:textId="77777777" w:rsidR="00623060" w:rsidRPr="005D6531" w:rsidRDefault="00623060" w:rsidP="00B923EB">
            <w:pPr>
              <w:pStyle w:val="Brdtext"/>
              <w:ind w:left="0"/>
            </w:pPr>
            <w:r w:rsidRPr="005D6531">
              <w:t>C</w:t>
            </w:r>
          </w:p>
        </w:tc>
        <w:tc>
          <w:tcPr>
            <w:tcW w:w="1134" w:type="dxa"/>
          </w:tcPr>
          <w:p w14:paraId="096DDE99" w14:textId="77777777" w:rsidR="00623060" w:rsidRPr="005D6531" w:rsidRDefault="00623060" w:rsidP="00B923EB">
            <w:pPr>
              <w:pStyle w:val="Brdtext"/>
              <w:ind w:left="0"/>
            </w:pPr>
            <w:r w:rsidRPr="005D6531">
              <w:t>Runint1</w:t>
            </w:r>
          </w:p>
        </w:tc>
      </w:tr>
      <w:tr w:rsidR="005D6531" w:rsidRPr="005D6531" w14:paraId="161A302C" w14:textId="77777777" w:rsidTr="00FA29BC">
        <w:trPr>
          <w:trHeight w:val="56"/>
        </w:trPr>
        <w:tc>
          <w:tcPr>
            <w:tcW w:w="2122" w:type="dxa"/>
          </w:tcPr>
          <w:p w14:paraId="64CB363E" w14:textId="7824DCBD" w:rsidR="00623060" w:rsidRPr="005D6531" w:rsidRDefault="000A39B3" w:rsidP="00B923EB">
            <w:pPr>
              <w:pStyle w:val="Brdtext"/>
              <w:ind w:left="0"/>
            </w:pPr>
            <w:r w:rsidRPr="005D6531">
              <w:t>308HZ300/301</w:t>
            </w:r>
            <w:r w:rsidR="005823D3" w:rsidRPr="005823D3">
              <w:rPr>
                <w:color w:val="FF0000"/>
              </w:rPr>
              <w:t>_N</w:t>
            </w:r>
          </w:p>
        </w:tc>
        <w:tc>
          <w:tcPr>
            <w:tcW w:w="3402" w:type="dxa"/>
          </w:tcPr>
          <w:p w14:paraId="62ECDCBC" w14:textId="0C7E6890" w:rsidR="00623060" w:rsidRPr="005D6531" w:rsidRDefault="007D2109" w:rsidP="007D2109">
            <w:pPr>
              <w:pStyle w:val="Brdtext"/>
              <w:ind w:left="0"/>
            </w:pPr>
            <w:r w:rsidRPr="005D6531">
              <w:t>Processn</w:t>
            </w:r>
            <w:r w:rsidR="00623060" w:rsidRPr="005D6531">
              <w:t>ödstopp</w:t>
            </w:r>
          </w:p>
        </w:tc>
        <w:tc>
          <w:tcPr>
            <w:tcW w:w="425" w:type="dxa"/>
          </w:tcPr>
          <w:p w14:paraId="33DD0DEF" w14:textId="77777777" w:rsidR="00623060" w:rsidRPr="005D6531" w:rsidRDefault="00623060" w:rsidP="00B923EB">
            <w:pPr>
              <w:pStyle w:val="Brdtext"/>
              <w:ind w:left="0"/>
            </w:pPr>
          </w:p>
        </w:tc>
        <w:tc>
          <w:tcPr>
            <w:tcW w:w="425" w:type="dxa"/>
          </w:tcPr>
          <w:p w14:paraId="426C6A68" w14:textId="77777777" w:rsidR="00623060" w:rsidRPr="005D6531" w:rsidRDefault="00623060" w:rsidP="00B923EB">
            <w:pPr>
              <w:pStyle w:val="Brdtext"/>
              <w:ind w:left="0"/>
            </w:pPr>
          </w:p>
        </w:tc>
        <w:tc>
          <w:tcPr>
            <w:tcW w:w="425" w:type="dxa"/>
          </w:tcPr>
          <w:p w14:paraId="543AF6CA" w14:textId="77777777" w:rsidR="00623060" w:rsidRPr="005D6531" w:rsidRDefault="00623060" w:rsidP="00B923EB">
            <w:pPr>
              <w:pStyle w:val="Brdtext"/>
              <w:ind w:left="0"/>
            </w:pPr>
            <w:r w:rsidRPr="005D6531">
              <w:t>X</w:t>
            </w:r>
          </w:p>
        </w:tc>
        <w:tc>
          <w:tcPr>
            <w:tcW w:w="1134" w:type="dxa"/>
          </w:tcPr>
          <w:p w14:paraId="751A8982" w14:textId="50216618" w:rsidR="00623060" w:rsidRPr="005D6531" w:rsidRDefault="00623060" w:rsidP="00B923EB">
            <w:pPr>
              <w:pStyle w:val="Brdtext"/>
              <w:ind w:left="0"/>
            </w:pPr>
          </w:p>
        </w:tc>
      </w:tr>
      <w:tr w:rsidR="005D6531" w:rsidRPr="005D6531" w14:paraId="6ED9546D" w14:textId="77777777" w:rsidTr="00FA29BC">
        <w:trPr>
          <w:trHeight w:val="56"/>
        </w:trPr>
        <w:tc>
          <w:tcPr>
            <w:tcW w:w="2122" w:type="dxa"/>
          </w:tcPr>
          <w:p w14:paraId="05B6C9DA" w14:textId="1026E818" w:rsidR="00FA29BC" w:rsidRPr="005D6531" w:rsidRDefault="00123422" w:rsidP="00FA29BC">
            <w:pPr>
              <w:pStyle w:val="Brdtext"/>
              <w:ind w:left="0"/>
            </w:pPr>
            <w:r w:rsidRPr="005D6531">
              <w:t>320XI320</w:t>
            </w:r>
            <w:r w:rsidR="00FA29BC" w:rsidRPr="005D6531">
              <w:t>_H2</w:t>
            </w:r>
            <w:r w:rsidR="005823D3" w:rsidRPr="005823D3">
              <w:rPr>
                <w:color w:val="FF0000"/>
              </w:rPr>
              <w:t>_N</w:t>
            </w:r>
          </w:p>
        </w:tc>
        <w:tc>
          <w:tcPr>
            <w:tcW w:w="3402" w:type="dxa"/>
          </w:tcPr>
          <w:p w14:paraId="506A56B5" w14:textId="03754BEA" w:rsidR="00FA29BC" w:rsidRPr="005D6531" w:rsidRDefault="005823D3" w:rsidP="007D2109">
            <w:pPr>
              <w:pStyle w:val="Brdtext"/>
              <w:ind w:left="0"/>
              <w:rPr>
                <w:highlight w:val="yellow"/>
              </w:rPr>
            </w:pPr>
            <w:r w:rsidRPr="005823D3">
              <w:rPr>
                <w:color w:val="FF0000"/>
              </w:rPr>
              <w:t>320XI320</w:t>
            </w:r>
            <w:r>
              <w:t xml:space="preserve"> </w:t>
            </w:r>
            <w:r w:rsidR="00FA29BC" w:rsidRPr="005D6531">
              <w:t xml:space="preserve">Toppgastryck≥H2 </w:t>
            </w:r>
          </w:p>
        </w:tc>
        <w:tc>
          <w:tcPr>
            <w:tcW w:w="425" w:type="dxa"/>
          </w:tcPr>
          <w:p w14:paraId="1A8D4588" w14:textId="5937B04A" w:rsidR="00FA29BC" w:rsidRPr="005D6531" w:rsidRDefault="00FA29BC" w:rsidP="00FA29BC">
            <w:pPr>
              <w:pStyle w:val="Brdtext"/>
              <w:ind w:left="0"/>
            </w:pPr>
          </w:p>
        </w:tc>
        <w:tc>
          <w:tcPr>
            <w:tcW w:w="425" w:type="dxa"/>
          </w:tcPr>
          <w:p w14:paraId="38B13BD6" w14:textId="2F2BCB83" w:rsidR="00FA29BC" w:rsidRPr="005D6531" w:rsidRDefault="00BB69DB" w:rsidP="00FA29BC">
            <w:pPr>
              <w:pStyle w:val="Brdtext"/>
              <w:ind w:left="0"/>
            </w:pPr>
            <w:r w:rsidRPr="005D6531">
              <w:t>X</w:t>
            </w:r>
          </w:p>
        </w:tc>
        <w:tc>
          <w:tcPr>
            <w:tcW w:w="425" w:type="dxa"/>
          </w:tcPr>
          <w:p w14:paraId="02515AE3" w14:textId="77777777" w:rsidR="00FA29BC" w:rsidRPr="005D6531" w:rsidRDefault="00FA29BC" w:rsidP="00FA29BC">
            <w:pPr>
              <w:pStyle w:val="Brdtext"/>
              <w:ind w:left="0"/>
            </w:pPr>
          </w:p>
        </w:tc>
        <w:tc>
          <w:tcPr>
            <w:tcW w:w="1134" w:type="dxa"/>
          </w:tcPr>
          <w:p w14:paraId="0618574A" w14:textId="708A16FF" w:rsidR="00FA29BC" w:rsidRPr="005D6531" w:rsidRDefault="00FA29BC" w:rsidP="00FA29BC">
            <w:pPr>
              <w:pStyle w:val="Brdtext"/>
              <w:ind w:left="0"/>
            </w:pPr>
          </w:p>
        </w:tc>
      </w:tr>
      <w:tr w:rsidR="005D6531" w:rsidRPr="005D6531" w14:paraId="3AD504D8" w14:textId="77777777" w:rsidTr="00FA29BC">
        <w:trPr>
          <w:trHeight w:val="56"/>
        </w:trPr>
        <w:tc>
          <w:tcPr>
            <w:tcW w:w="2122" w:type="dxa"/>
          </w:tcPr>
          <w:p w14:paraId="2288C051" w14:textId="431BFBF4" w:rsidR="00BB69DB" w:rsidRPr="005D6531" w:rsidRDefault="00BB69DB" w:rsidP="00BB69DB">
            <w:pPr>
              <w:pStyle w:val="Brdtext"/>
              <w:ind w:left="0"/>
            </w:pPr>
            <w:r w:rsidRPr="005D6531">
              <w:t>320XI320_L2</w:t>
            </w:r>
            <w:r w:rsidR="005823D3" w:rsidRPr="005823D3">
              <w:rPr>
                <w:color w:val="FF0000"/>
              </w:rPr>
              <w:t>_N</w:t>
            </w:r>
          </w:p>
        </w:tc>
        <w:tc>
          <w:tcPr>
            <w:tcW w:w="3402" w:type="dxa"/>
          </w:tcPr>
          <w:p w14:paraId="7346AF2D" w14:textId="546ABBDA" w:rsidR="00BB69DB" w:rsidRPr="005D6531" w:rsidRDefault="005823D3" w:rsidP="00BB69DB">
            <w:pPr>
              <w:pStyle w:val="Brdtext"/>
              <w:ind w:left="0"/>
              <w:rPr>
                <w:highlight w:val="yellow"/>
              </w:rPr>
            </w:pPr>
            <w:r w:rsidRPr="005823D3">
              <w:rPr>
                <w:color w:val="FF0000"/>
              </w:rPr>
              <w:t>320XI320</w:t>
            </w:r>
            <w:r>
              <w:t xml:space="preserve"> </w:t>
            </w:r>
            <w:r w:rsidR="00BB69DB" w:rsidRPr="005D6531">
              <w:t xml:space="preserve">Toppgastryck≤L2 </w:t>
            </w:r>
          </w:p>
        </w:tc>
        <w:tc>
          <w:tcPr>
            <w:tcW w:w="425" w:type="dxa"/>
          </w:tcPr>
          <w:p w14:paraId="79BB43AF" w14:textId="4872DDA6" w:rsidR="00BB69DB" w:rsidRPr="005D6531" w:rsidRDefault="00BB69DB" w:rsidP="00BB69DB">
            <w:pPr>
              <w:pStyle w:val="Brdtext"/>
              <w:ind w:left="0"/>
            </w:pPr>
          </w:p>
        </w:tc>
        <w:tc>
          <w:tcPr>
            <w:tcW w:w="425" w:type="dxa"/>
          </w:tcPr>
          <w:p w14:paraId="202097F9" w14:textId="69F1140E" w:rsidR="00BB69DB" w:rsidRPr="005D6531" w:rsidRDefault="00BB69DB" w:rsidP="00BB69DB">
            <w:pPr>
              <w:pStyle w:val="Brdtext"/>
              <w:ind w:left="0"/>
            </w:pPr>
            <w:r w:rsidRPr="005D6531">
              <w:t>X</w:t>
            </w:r>
          </w:p>
        </w:tc>
        <w:tc>
          <w:tcPr>
            <w:tcW w:w="425" w:type="dxa"/>
          </w:tcPr>
          <w:p w14:paraId="1D72E7A0" w14:textId="77777777" w:rsidR="00BB69DB" w:rsidRPr="005D6531" w:rsidRDefault="00BB69DB" w:rsidP="00BB69DB">
            <w:pPr>
              <w:pStyle w:val="Brdtext"/>
              <w:ind w:left="0"/>
            </w:pPr>
          </w:p>
        </w:tc>
        <w:tc>
          <w:tcPr>
            <w:tcW w:w="1134" w:type="dxa"/>
          </w:tcPr>
          <w:p w14:paraId="5C2CB97E" w14:textId="5DFF976C" w:rsidR="00BB69DB" w:rsidRPr="005D6531" w:rsidRDefault="00BB69DB" w:rsidP="00BB69DB">
            <w:pPr>
              <w:pStyle w:val="Brdtext"/>
              <w:ind w:left="0"/>
            </w:pPr>
          </w:p>
        </w:tc>
      </w:tr>
      <w:tr w:rsidR="005D6531" w:rsidRPr="005D6531" w14:paraId="03D8A5C5" w14:textId="77777777" w:rsidTr="00FA29BC">
        <w:trPr>
          <w:trHeight w:val="56"/>
        </w:trPr>
        <w:tc>
          <w:tcPr>
            <w:tcW w:w="2122" w:type="dxa"/>
          </w:tcPr>
          <w:p w14:paraId="1927A5CB" w14:textId="09466F79" w:rsidR="00BB69DB" w:rsidRPr="005D6531" w:rsidRDefault="00BB69DB" w:rsidP="00BB69DB">
            <w:pPr>
              <w:pStyle w:val="Brdtext"/>
              <w:ind w:left="0"/>
            </w:pPr>
            <w:r w:rsidRPr="005D6531">
              <w:t>271TI552_L2</w:t>
            </w:r>
            <w:r w:rsidR="005823D3" w:rsidRPr="005823D3">
              <w:rPr>
                <w:color w:val="FF0000"/>
              </w:rPr>
              <w:t>_N</w:t>
            </w:r>
          </w:p>
        </w:tc>
        <w:tc>
          <w:tcPr>
            <w:tcW w:w="3402" w:type="dxa"/>
          </w:tcPr>
          <w:p w14:paraId="21100FA0" w14:textId="6EBBD427" w:rsidR="00BB69DB" w:rsidRPr="005D6531" w:rsidRDefault="005823D3" w:rsidP="00BB69DB">
            <w:pPr>
              <w:pStyle w:val="Brdtext"/>
              <w:ind w:left="0"/>
            </w:pPr>
            <w:r w:rsidRPr="005823D3">
              <w:rPr>
                <w:color w:val="FF0000"/>
              </w:rPr>
              <w:t>271TI552</w:t>
            </w:r>
            <w:r>
              <w:t xml:space="preserve"> </w:t>
            </w:r>
            <w:r w:rsidR="00BB69DB" w:rsidRPr="005D6531">
              <w:t xml:space="preserve">överhettad ånga≤L2 </w:t>
            </w:r>
          </w:p>
        </w:tc>
        <w:tc>
          <w:tcPr>
            <w:tcW w:w="425" w:type="dxa"/>
          </w:tcPr>
          <w:p w14:paraId="00342D6B" w14:textId="77777777" w:rsidR="00BB69DB" w:rsidRPr="005D6531" w:rsidRDefault="00BB69DB" w:rsidP="00BB69DB">
            <w:pPr>
              <w:pStyle w:val="Brdtext"/>
              <w:ind w:left="0"/>
            </w:pPr>
          </w:p>
        </w:tc>
        <w:tc>
          <w:tcPr>
            <w:tcW w:w="425" w:type="dxa"/>
          </w:tcPr>
          <w:p w14:paraId="6CBF0F80" w14:textId="609B5EC9" w:rsidR="00BB69DB" w:rsidRPr="005D6531" w:rsidRDefault="00BB69DB" w:rsidP="00BB69DB">
            <w:pPr>
              <w:pStyle w:val="Brdtext"/>
              <w:ind w:left="0"/>
            </w:pPr>
            <w:r w:rsidRPr="005D6531">
              <w:t>X</w:t>
            </w:r>
          </w:p>
        </w:tc>
        <w:tc>
          <w:tcPr>
            <w:tcW w:w="425" w:type="dxa"/>
          </w:tcPr>
          <w:p w14:paraId="78C29317" w14:textId="77777777" w:rsidR="00BB69DB" w:rsidRPr="005D6531" w:rsidRDefault="00BB69DB" w:rsidP="00BB69DB">
            <w:pPr>
              <w:pStyle w:val="Brdtext"/>
              <w:ind w:left="0"/>
            </w:pPr>
          </w:p>
        </w:tc>
        <w:tc>
          <w:tcPr>
            <w:tcW w:w="1134" w:type="dxa"/>
          </w:tcPr>
          <w:p w14:paraId="5B91CFAA" w14:textId="5B8ECA16" w:rsidR="00BB69DB" w:rsidRPr="005D6531" w:rsidRDefault="00BB69DB" w:rsidP="00BB69DB">
            <w:pPr>
              <w:pStyle w:val="Brdtext"/>
              <w:ind w:left="0"/>
            </w:pPr>
          </w:p>
        </w:tc>
      </w:tr>
      <w:tr w:rsidR="005D6531" w:rsidRPr="005D6531" w14:paraId="43356F0B" w14:textId="77777777" w:rsidTr="00FA29BC">
        <w:trPr>
          <w:trHeight w:val="56"/>
        </w:trPr>
        <w:tc>
          <w:tcPr>
            <w:tcW w:w="2122" w:type="dxa"/>
          </w:tcPr>
          <w:p w14:paraId="295C3775" w14:textId="200CD492" w:rsidR="00BB69DB" w:rsidRPr="005D6531" w:rsidRDefault="00BB69DB" w:rsidP="00BB69DB">
            <w:pPr>
              <w:pStyle w:val="Brdtext"/>
              <w:ind w:left="0"/>
            </w:pPr>
            <w:r w:rsidRPr="005D6531">
              <w:t>271PI552_L2</w:t>
            </w:r>
            <w:r w:rsidR="005823D3" w:rsidRPr="005823D3">
              <w:rPr>
                <w:color w:val="FF0000"/>
              </w:rPr>
              <w:t>_N</w:t>
            </w:r>
          </w:p>
        </w:tc>
        <w:tc>
          <w:tcPr>
            <w:tcW w:w="3402" w:type="dxa"/>
          </w:tcPr>
          <w:p w14:paraId="51C84285" w14:textId="6B24D55A" w:rsidR="00BB69DB" w:rsidRPr="005D6531" w:rsidRDefault="005823D3" w:rsidP="00BB69DB">
            <w:pPr>
              <w:pStyle w:val="Brdtext"/>
              <w:ind w:left="0"/>
            </w:pPr>
            <w:r w:rsidRPr="005823D3">
              <w:rPr>
                <w:color w:val="FF0000"/>
              </w:rPr>
              <w:t>271PI552</w:t>
            </w:r>
            <w:r>
              <w:t xml:space="preserve"> </w:t>
            </w:r>
            <w:r w:rsidR="00BB69DB" w:rsidRPr="005D6531">
              <w:t xml:space="preserve">överhettad ånga≤L2 </w:t>
            </w:r>
          </w:p>
        </w:tc>
        <w:tc>
          <w:tcPr>
            <w:tcW w:w="425" w:type="dxa"/>
          </w:tcPr>
          <w:p w14:paraId="0AACB8F1" w14:textId="77777777" w:rsidR="00BB69DB" w:rsidRPr="005D6531" w:rsidRDefault="00BB69DB" w:rsidP="00BB69DB">
            <w:pPr>
              <w:pStyle w:val="Brdtext"/>
              <w:ind w:left="0"/>
            </w:pPr>
          </w:p>
        </w:tc>
        <w:tc>
          <w:tcPr>
            <w:tcW w:w="425" w:type="dxa"/>
          </w:tcPr>
          <w:p w14:paraId="1F3FBA1D" w14:textId="43902EF8" w:rsidR="00BB69DB" w:rsidRPr="005D6531" w:rsidRDefault="00BB69DB" w:rsidP="00BB69DB">
            <w:pPr>
              <w:pStyle w:val="Brdtext"/>
              <w:ind w:left="0"/>
            </w:pPr>
            <w:r w:rsidRPr="005D6531">
              <w:t>X</w:t>
            </w:r>
          </w:p>
        </w:tc>
        <w:tc>
          <w:tcPr>
            <w:tcW w:w="425" w:type="dxa"/>
          </w:tcPr>
          <w:p w14:paraId="6AD3A5BA" w14:textId="77777777" w:rsidR="00BB69DB" w:rsidRPr="005D6531" w:rsidRDefault="00BB69DB" w:rsidP="00BB69DB">
            <w:pPr>
              <w:pStyle w:val="Brdtext"/>
              <w:ind w:left="0"/>
            </w:pPr>
          </w:p>
        </w:tc>
        <w:tc>
          <w:tcPr>
            <w:tcW w:w="1134" w:type="dxa"/>
          </w:tcPr>
          <w:p w14:paraId="5489BD71" w14:textId="018C09A6" w:rsidR="00BB69DB" w:rsidRPr="005D6531" w:rsidRDefault="00BB69DB" w:rsidP="00BB69DB">
            <w:pPr>
              <w:pStyle w:val="Brdtext"/>
              <w:ind w:left="0"/>
            </w:pPr>
          </w:p>
        </w:tc>
      </w:tr>
      <w:tr w:rsidR="005D6531" w:rsidRPr="005D6531" w14:paraId="1051E12F" w14:textId="77777777" w:rsidTr="00FA29BC">
        <w:trPr>
          <w:trHeight w:val="56"/>
        </w:trPr>
        <w:tc>
          <w:tcPr>
            <w:tcW w:w="2122" w:type="dxa"/>
          </w:tcPr>
          <w:p w14:paraId="73F1CE69" w14:textId="654DAA3E" w:rsidR="00BB69DB" w:rsidRPr="005823D3" w:rsidRDefault="00BB69DB" w:rsidP="00BB69DB">
            <w:pPr>
              <w:pStyle w:val="Brdtext"/>
              <w:ind w:left="0"/>
            </w:pPr>
            <w:r w:rsidRPr="005823D3">
              <w:t>271XI320_L2</w:t>
            </w:r>
            <w:r w:rsidR="00B702D7" w:rsidRPr="00B702D7">
              <w:rPr>
                <w:color w:val="FF0000"/>
              </w:rPr>
              <w:t>_N</w:t>
            </w:r>
          </w:p>
        </w:tc>
        <w:tc>
          <w:tcPr>
            <w:tcW w:w="3402" w:type="dxa"/>
          </w:tcPr>
          <w:p w14:paraId="1E88950C" w14:textId="5D4E267A" w:rsidR="00BB69DB" w:rsidRPr="005823D3" w:rsidRDefault="005823D3" w:rsidP="00BB69DB">
            <w:pPr>
              <w:pStyle w:val="Brdtext"/>
              <w:ind w:left="0"/>
            </w:pPr>
            <w:r w:rsidRPr="00B702D7">
              <w:rPr>
                <w:color w:val="FF0000"/>
              </w:rPr>
              <w:t>271XI320</w:t>
            </w:r>
            <w:r>
              <w:t xml:space="preserve"> </w:t>
            </w:r>
            <w:proofErr w:type="spellStart"/>
            <w:r w:rsidR="00BB69DB" w:rsidRPr="005823D3">
              <w:t>Difftryck</w:t>
            </w:r>
            <w:proofErr w:type="spellEnd"/>
            <w:r w:rsidR="00BB69DB" w:rsidRPr="005823D3">
              <w:t xml:space="preserve"> överhettad ånga </w:t>
            </w:r>
            <w:r w:rsidR="00B702D7">
              <w:t>≤ L2</w:t>
            </w:r>
          </w:p>
        </w:tc>
        <w:tc>
          <w:tcPr>
            <w:tcW w:w="425" w:type="dxa"/>
          </w:tcPr>
          <w:p w14:paraId="78CAAD6C" w14:textId="77777777" w:rsidR="00BB69DB" w:rsidRPr="005D6531" w:rsidRDefault="00BB69DB" w:rsidP="00BB69DB">
            <w:pPr>
              <w:pStyle w:val="Brdtext"/>
              <w:ind w:left="0"/>
              <w:rPr>
                <w:highlight w:val="yellow"/>
              </w:rPr>
            </w:pPr>
          </w:p>
        </w:tc>
        <w:tc>
          <w:tcPr>
            <w:tcW w:w="425" w:type="dxa"/>
          </w:tcPr>
          <w:p w14:paraId="126BEDB1" w14:textId="0D66B3CB" w:rsidR="00BB69DB" w:rsidRPr="005D6531" w:rsidRDefault="00BB69DB" w:rsidP="00BB69DB">
            <w:pPr>
              <w:pStyle w:val="Brdtext"/>
              <w:ind w:left="0"/>
            </w:pPr>
            <w:r w:rsidRPr="005823D3">
              <w:t>X</w:t>
            </w:r>
          </w:p>
        </w:tc>
        <w:tc>
          <w:tcPr>
            <w:tcW w:w="425" w:type="dxa"/>
          </w:tcPr>
          <w:p w14:paraId="518A50AE" w14:textId="77777777" w:rsidR="00BB69DB" w:rsidRPr="005D6531" w:rsidRDefault="00BB69DB" w:rsidP="00BB69DB">
            <w:pPr>
              <w:pStyle w:val="Brdtext"/>
              <w:ind w:left="0"/>
            </w:pPr>
          </w:p>
        </w:tc>
        <w:tc>
          <w:tcPr>
            <w:tcW w:w="1134" w:type="dxa"/>
          </w:tcPr>
          <w:p w14:paraId="4245F196" w14:textId="2CB313FE" w:rsidR="00BB69DB" w:rsidRPr="005D6531" w:rsidRDefault="00BB69DB" w:rsidP="00BB69DB">
            <w:pPr>
              <w:pStyle w:val="Brdtext"/>
              <w:ind w:left="0"/>
            </w:pPr>
          </w:p>
        </w:tc>
      </w:tr>
      <w:tr w:rsidR="005D6531" w:rsidRPr="005D6531" w14:paraId="44D4518E" w14:textId="77777777" w:rsidTr="00FA29BC">
        <w:trPr>
          <w:trHeight w:val="56"/>
        </w:trPr>
        <w:tc>
          <w:tcPr>
            <w:tcW w:w="2122" w:type="dxa"/>
          </w:tcPr>
          <w:p w14:paraId="06F9D647" w14:textId="74A390CE" w:rsidR="00035546" w:rsidRPr="005D6531" w:rsidRDefault="00035546" w:rsidP="00BB69DB">
            <w:pPr>
              <w:pStyle w:val="Brdtext"/>
              <w:ind w:left="0"/>
            </w:pPr>
            <w:r w:rsidRPr="005D6531">
              <w:t>271XI323_L2</w:t>
            </w:r>
            <w:r w:rsidR="00B702D7" w:rsidRPr="00B702D7">
              <w:rPr>
                <w:color w:val="FF0000"/>
              </w:rPr>
              <w:t>_N</w:t>
            </w:r>
          </w:p>
        </w:tc>
        <w:tc>
          <w:tcPr>
            <w:tcW w:w="3402" w:type="dxa"/>
          </w:tcPr>
          <w:p w14:paraId="399E0E27" w14:textId="7EA20727" w:rsidR="00035546" w:rsidRPr="005D6531" w:rsidRDefault="00B702D7" w:rsidP="00BB69DB">
            <w:pPr>
              <w:pStyle w:val="Brdtext"/>
              <w:ind w:left="0"/>
            </w:pPr>
            <w:r w:rsidRPr="005D6531">
              <w:t>271XI323</w:t>
            </w:r>
            <w:r>
              <w:t xml:space="preserve"> </w:t>
            </w:r>
            <w:r w:rsidR="00035546" w:rsidRPr="005D6531">
              <w:t>Överhettning ånga</w:t>
            </w:r>
            <w:r>
              <w:t xml:space="preserve"> ≤ L2</w:t>
            </w:r>
            <w:r w:rsidR="00035546" w:rsidRPr="005D6531">
              <w:t xml:space="preserve"> (Not 1)</w:t>
            </w:r>
          </w:p>
        </w:tc>
        <w:tc>
          <w:tcPr>
            <w:tcW w:w="425" w:type="dxa"/>
          </w:tcPr>
          <w:p w14:paraId="7F91B605" w14:textId="77777777" w:rsidR="00035546" w:rsidRPr="005D6531" w:rsidRDefault="00035546" w:rsidP="00BB69DB">
            <w:pPr>
              <w:pStyle w:val="Brdtext"/>
              <w:ind w:left="0"/>
            </w:pPr>
          </w:p>
        </w:tc>
        <w:tc>
          <w:tcPr>
            <w:tcW w:w="425" w:type="dxa"/>
          </w:tcPr>
          <w:p w14:paraId="1400E571" w14:textId="125E30B2" w:rsidR="00035546" w:rsidRPr="005D6531" w:rsidRDefault="00035546" w:rsidP="00BB69DB">
            <w:pPr>
              <w:pStyle w:val="Brdtext"/>
              <w:ind w:left="0"/>
            </w:pPr>
            <w:r w:rsidRPr="005D6531">
              <w:t>X</w:t>
            </w:r>
          </w:p>
        </w:tc>
        <w:tc>
          <w:tcPr>
            <w:tcW w:w="425" w:type="dxa"/>
          </w:tcPr>
          <w:p w14:paraId="016ECAD7" w14:textId="77777777" w:rsidR="00035546" w:rsidRPr="005D6531" w:rsidRDefault="00035546" w:rsidP="00BB69DB">
            <w:pPr>
              <w:pStyle w:val="Brdtext"/>
              <w:ind w:left="0"/>
            </w:pPr>
          </w:p>
        </w:tc>
        <w:tc>
          <w:tcPr>
            <w:tcW w:w="1134" w:type="dxa"/>
          </w:tcPr>
          <w:p w14:paraId="126842B8" w14:textId="5B66A9A4" w:rsidR="00035546" w:rsidRPr="005D6531" w:rsidRDefault="00035546" w:rsidP="00BB69DB">
            <w:pPr>
              <w:pStyle w:val="Brdtext"/>
              <w:ind w:left="0"/>
            </w:pPr>
          </w:p>
        </w:tc>
      </w:tr>
      <w:tr w:rsidR="005D6531" w:rsidRPr="005D6531" w14:paraId="26918A89" w14:textId="77777777" w:rsidTr="00FA29BC">
        <w:trPr>
          <w:trHeight w:val="56"/>
        </w:trPr>
        <w:tc>
          <w:tcPr>
            <w:tcW w:w="2122" w:type="dxa"/>
          </w:tcPr>
          <w:p w14:paraId="30388BD0" w14:textId="44DE69EA" w:rsidR="00BB69DB" w:rsidRPr="005D6531" w:rsidRDefault="00BB69DB" w:rsidP="00BB69DB">
            <w:pPr>
              <w:pStyle w:val="Brdtext"/>
              <w:ind w:left="0"/>
            </w:pPr>
            <w:r w:rsidRPr="005D6531">
              <w:t>343XI302_L2</w:t>
            </w:r>
            <w:r w:rsidR="00A46080" w:rsidRPr="00A46080">
              <w:rPr>
                <w:color w:val="FF0000"/>
              </w:rPr>
              <w:t>_N</w:t>
            </w:r>
          </w:p>
        </w:tc>
        <w:tc>
          <w:tcPr>
            <w:tcW w:w="3402" w:type="dxa"/>
          </w:tcPr>
          <w:p w14:paraId="045865D6" w14:textId="4CFDA0E1" w:rsidR="00BB69DB" w:rsidRPr="005D6531" w:rsidRDefault="00A46080" w:rsidP="00BB69DB">
            <w:pPr>
              <w:pStyle w:val="Brdtext"/>
              <w:ind w:left="0"/>
            </w:pPr>
            <w:r w:rsidRPr="005D6531">
              <w:t>343XI302</w:t>
            </w:r>
            <w:r>
              <w:t xml:space="preserve"> </w:t>
            </w:r>
            <w:r w:rsidR="00BB69DB" w:rsidRPr="005D6531">
              <w:t xml:space="preserve">Flöde </w:t>
            </w:r>
            <w:proofErr w:type="spellStart"/>
            <w:r w:rsidR="00BB69DB" w:rsidRPr="005D6531">
              <w:t>reduktionsgas</w:t>
            </w:r>
            <w:proofErr w:type="spellEnd"/>
            <w:r w:rsidR="00BB69DB" w:rsidRPr="005D6531">
              <w:t xml:space="preserve"> till ≤</w:t>
            </w:r>
            <w:r>
              <w:t xml:space="preserve"> </w:t>
            </w:r>
            <w:r w:rsidR="00BB69DB" w:rsidRPr="005D6531">
              <w:t>L2</w:t>
            </w:r>
          </w:p>
        </w:tc>
        <w:tc>
          <w:tcPr>
            <w:tcW w:w="425" w:type="dxa"/>
          </w:tcPr>
          <w:p w14:paraId="4E4769DB" w14:textId="77777777" w:rsidR="00BB69DB" w:rsidRPr="005D6531" w:rsidRDefault="00BB69DB" w:rsidP="00BB69DB">
            <w:pPr>
              <w:pStyle w:val="Brdtext"/>
              <w:ind w:left="0"/>
            </w:pPr>
          </w:p>
        </w:tc>
        <w:tc>
          <w:tcPr>
            <w:tcW w:w="425" w:type="dxa"/>
          </w:tcPr>
          <w:p w14:paraId="24B4C95B" w14:textId="380C221A" w:rsidR="00BB69DB" w:rsidRPr="005D6531" w:rsidRDefault="00BB69DB" w:rsidP="00BB69DB">
            <w:pPr>
              <w:pStyle w:val="Brdtext"/>
              <w:ind w:left="0"/>
            </w:pPr>
            <w:r w:rsidRPr="005D6531">
              <w:t>X</w:t>
            </w:r>
          </w:p>
        </w:tc>
        <w:tc>
          <w:tcPr>
            <w:tcW w:w="425" w:type="dxa"/>
          </w:tcPr>
          <w:p w14:paraId="469D76E2" w14:textId="77777777" w:rsidR="00BB69DB" w:rsidRPr="005D6531" w:rsidRDefault="00BB69DB" w:rsidP="00BB69DB">
            <w:pPr>
              <w:pStyle w:val="Brdtext"/>
              <w:ind w:left="0"/>
            </w:pPr>
          </w:p>
        </w:tc>
        <w:tc>
          <w:tcPr>
            <w:tcW w:w="1134" w:type="dxa"/>
          </w:tcPr>
          <w:p w14:paraId="21E6993D" w14:textId="1289AA59" w:rsidR="00BB69DB" w:rsidRPr="005D6531" w:rsidRDefault="00BB69DB" w:rsidP="00BB69DB">
            <w:pPr>
              <w:pStyle w:val="Brdtext"/>
              <w:ind w:left="0"/>
            </w:pPr>
          </w:p>
        </w:tc>
      </w:tr>
      <w:tr w:rsidR="005D6531" w:rsidRPr="005D6531" w14:paraId="4E52E818" w14:textId="77777777" w:rsidTr="00FA29BC">
        <w:trPr>
          <w:trHeight w:val="56"/>
        </w:trPr>
        <w:tc>
          <w:tcPr>
            <w:tcW w:w="2122" w:type="dxa"/>
          </w:tcPr>
          <w:p w14:paraId="387C6749" w14:textId="02CC0137" w:rsidR="00AC4708" w:rsidRPr="00E341D6" w:rsidRDefault="00AC4708" w:rsidP="00AC4708">
            <w:pPr>
              <w:pStyle w:val="Brdtext"/>
              <w:ind w:left="0"/>
              <w:rPr>
                <w:strike/>
                <w:color w:val="FF0000"/>
              </w:rPr>
            </w:pPr>
            <w:r w:rsidRPr="00E341D6">
              <w:rPr>
                <w:strike/>
                <w:color w:val="FF0000"/>
              </w:rPr>
              <w:t>251XI313_L2</w:t>
            </w:r>
          </w:p>
        </w:tc>
        <w:tc>
          <w:tcPr>
            <w:tcW w:w="3402" w:type="dxa"/>
          </w:tcPr>
          <w:p w14:paraId="17933A3B" w14:textId="5CEE3F4B" w:rsidR="00AC4708" w:rsidRPr="00E341D6" w:rsidRDefault="00AC4708" w:rsidP="00AC4708">
            <w:pPr>
              <w:pStyle w:val="Brdtext"/>
              <w:ind w:left="0"/>
              <w:rPr>
                <w:color w:val="FF0000"/>
              </w:rPr>
            </w:pPr>
            <w:proofErr w:type="spellStart"/>
            <w:r w:rsidRPr="00E341D6">
              <w:rPr>
                <w:strike/>
                <w:color w:val="FF0000"/>
              </w:rPr>
              <w:t>Difftryck</w:t>
            </w:r>
            <w:proofErr w:type="spellEnd"/>
            <w:r w:rsidRPr="00E341D6">
              <w:rPr>
                <w:strike/>
                <w:color w:val="FF0000"/>
              </w:rPr>
              <w:t xml:space="preserve"> O2-Transferline</w:t>
            </w:r>
            <w:r w:rsidR="005823D3" w:rsidRPr="00E341D6">
              <w:rPr>
                <w:strike/>
                <w:color w:val="FF0000"/>
              </w:rPr>
              <w:t xml:space="preserve"> </w:t>
            </w:r>
            <w:r w:rsidR="005823D3" w:rsidRPr="00E341D6">
              <w:rPr>
                <w:color w:val="FF0000"/>
              </w:rPr>
              <w:t>Utgår!</w:t>
            </w:r>
          </w:p>
        </w:tc>
        <w:tc>
          <w:tcPr>
            <w:tcW w:w="425" w:type="dxa"/>
          </w:tcPr>
          <w:p w14:paraId="062DB3B1" w14:textId="77777777" w:rsidR="00AC4708" w:rsidRPr="00E341D6" w:rsidRDefault="00AC4708" w:rsidP="00AC4708">
            <w:pPr>
              <w:pStyle w:val="Brdtext"/>
              <w:ind w:left="0"/>
              <w:rPr>
                <w:strike/>
                <w:color w:val="FF0000"/>
              </w:rPr>
            </w:pPr>
          </w:p>
        </w:tc>
        <w:tc>
          <w:tcPr>
            <w:tcW w:w="425" w:type="dxa"/>
          </w:tcPr>
          <w:p w14:paraId="22534101" w14:textId="3E2664F5" w:rsidR="00AC4708" w:rsidRPr="00E341D6" w:rsidRDefault="00AC4708" w:rsidP="00AC4708">
            <w:pPr>
              <w:pStyle w:val="Brdtext"/>
              <w:ind w:left="0"/>
              <w:rPr>
                <w:strike/>
                <w:color w:val="FF0000"/>
              </w:rPr>
            </w:pPr>
            <w:r w:rsidRPr="00E341D6">
              <w:rPr>
                <w:strike/>
                <w:color w:val="FF0000"/>
              </w:rPr>
              <w:t>X</w:t>
            </w:r>
          </w:p>
        </w:tc>
        <w:tc>
          <w:tcPr>
            <w:tcW w:w="425" w:type="dxa"/>
          </w:tcPr>
          <w:p w14:paraId="6EF18393" w14:textId="77777777" w:rsidR="00AC4708" w:rsidRPr="00E341D6" w:rsidRDefault="00AC4708" w:rsidP="00AC4708">
            <w:pPr>
              <w:pStyle w:val="Brdtext"/>
              <w:ind w:left="0"/>
              <w:rPr>
                <w:strike/>
                <w:color w:val="FF0000"/>
              </w:rPr>
            </w:pPr>
          </w:p>
        </w:tc>
        <w:tc>
          <w:tcPr>
            <w:tcW w:w="1134" w:type="dxa"/>
          </w:tcPr>
          <w:p w14:paraId="425191CB" w14:textId="165371FB" w:rsidR="00AC4708" w:rsidRPr="00E341D6" w:rsidRDefault="00AC4708" w:rsidP="00AC4708">
            <w:pPr>
              <w:pStyle w:val="Brdtext"/>
              <w:ind w:left="0"/>
              <w:rPr>
                <w:strike/>
                <w:color w:val="FF0000"/>
              </w:rPr>
            </w:pPr>
            <w:r w:rsidRPr="00E341D6">
              <w:rPr>
                <w:strike/>
                <w:color w:val="FF0000"/>
              </w:rPr>
              <w:t>Ers. 344XI321</w:t>
            </w:r>
          </w:p>
        </w:tc>
      </w:tr>
      <w:tr w:rsidR="005D6531" w:rsidRPr="005D6531" w14:paraId="240D8C38" w14:textId="77777777" w:rsidTr="00FA29BC">
        <w:trPr>
          <w:trHeight w:val="56"/>
        </w:trPr>
        <w:tc>
          <w:tcPr>
            <w:tcW w:w="2122" w:type="dxa"/>
          </w:tcPr>
          <w:p w14:paraId="5D9EC845" w14:textId="77777777" w:rsidR="00BB69DB" w:rsidRPr="00E341D6" w:rsidRDefault="00BB69DB" w:rsidP="00BB69DB">
            <w:pPr>
              <w:pStyle w:val="Brdtext"/>
              <w:ind w:left="0"/>
              <w:rPr>
                <w:strike/>
                <w:color w:val="FF0000"/>
              </w:rPr>
            </w:pPr>
            <w:r w:rsidRPr="00E341D6">
              <w:rPr>
                <w:strike/>
                <w:color w:val="FF0000"/>
              </w:rPr>
              <w:t>344PZ321_L2</w:t>
            </w:r>
          </w:p>
        </w:tc>
        <w:tc>
          <w:tcPr>
            <w:tcW w:w="3402" w:type="dxa"/>
          </w:tcPr>
          <w:p w14:paraId="2F75D9F5" w14:textId="203D432B" w:rsidR="00BB69DB" w:rsidRPr="00E341D6" w:rsidRDefault="00BB69DB" w:rsidP="00BB69DB">
            <w:pPr>
              <w:pStyle w:val="Brdtext"/>
              <w:ind w:left="0"/>
              <w:rPr>
                <w:strike/>
                <w:color w:val="FF0000"/>
              </w:rPr>
            </w:pPr>
            <w:r w:rsidRPr="00E341D6">
              <w:rPr>
                <w:strike/>
                <w:color w:val="FF0000"/>
              </w:rPr>
              <w:t xml:space="preserve">Gastryck </w:t>
            </w:r>
            <w:proofErr w:type="spellStart"/>
            <w:r w:rsidRPr="00E341D6">
              <w:rPr>
                <w:strike/>
                <w:color w:val="FF0000"/>
              </w:rPr>
              <w:t>transferline</w:t>
            </w:r>
            <w:proofErr w:type="spellEnd"/>
            <w:r w:rsidR="00DC154F" w:rsidRPr="00E341D6">
              <w:rPr>
                <w:strike/>
                <w:color w:val="FF0000"/>
              </w:rPr>
              <w:t xml:space="preserve"> </w:t>
            </w:r>
            <w:r w:rsidR="00DC154F" w:rsidRPr="00E341D6">
              <w:rPr>
                <w:color w:val="FF0000"/>
              </w:rPr>
              <w:t>Utgår!</w:t>
            </w:r>
          </w:p>
        </w:tc>
        <w:tc>
          <w:tcPr>
            <w:tcW w:w="425" w:type="dxa"/>
          </w:tcPr>
          <w:p w14:paraId="57374C24" w14:textId="77777777" w:rsidR="00BB69DB" w:rsidRPr="00E341D6" w:rsidRDefault="00BB69DB" w:rsidP="00BB69DB">
            <w:pPr>
              <w:pStyle w:val="Brdtext"/>
              <w:ind w:left="0"/>
              <w:rPr>
                <w:strike/>
                <w:color w:val="FF0000"/>
              </w:rPr>
            </w:pPr>
          </w:p>
        </w:tc>
        <w:tc>
          <w:tcPr>
            <w:tcW w:w="425" w:type="dxa"/>
          </w:tcPr>
          <w:p w14:paraId="7F70ED7F" w14:textId="3FFCE4A4" w:rsidR="00BB69DB" w:rsidRPr="00E341D6" w:rsidRDefault="00BB69DB" w:rsidP="00BB69DB">
            <w:pPr>
              <w:pStyle w:val="Brdtext"/>
              <w:ind w:left="0"/>
              <w:rPr>
                <w:strike/>
                <w:color w:val="FF0000"/>
              </w:rPr>
            </w:pPr>
            <w:r w:rsidRPr="00E341D6">
              <w:rPr>
                <w:strike/>
                <w:color w:val="FF0000"/>
              </w:rPr>
              <w:t>X</w:t>
            </w:r>
          </w:p>
        </w:tc>
        <w:tc>
          <w:tcPr>
            <w:tcW w:w="425" w:type="dxa"/>
          </w:tcPr>
          <w:p w14:paraId="2A541AF9" w14:textId="77777777" w:rsidR="00BB69DB" w:rsidRPr="00E341D6" w:rsidRDefault="00BB69DB" w:rsidP="00BB69DB">
            <w:pPr>
              <w:pStyle w:val="Brdtext"/>
              <w:ind w:left="0"/>
              <w:rPr>
                <w:strike/>
                <w:color w:val="FF0000"/>
              </w:rPr>
            </w:pPr>
          </w:p>
        </w:tc>
        <w:tc>
          <w:tcPr>
            <w:tcW w:w="1134" w:type="dxa"/>
          </w:tcPr>
          <w:p w14:paraId="779B836B" w14:textId="77777777" w:rsidR="00BB69DB" w:rsidRPr="00E341D6" w:rsidRDefault="00BB69DB" w:rsidP="00BB69DB">
            <w:pPr>
              <w:pStyle w:val="Brdtext"/>
              <w:ind w:left="0"/>
              <w:rPr>
                <w:strike/>
                <w:color w:val="FF0000"/>
              </w:rPr>
            </w:pPr>
          </w:p>
        </w:tc>
      </w:tr>
      <w:tr w:rsidR="005D6531" w:rsidRPr="005D6531" w14:paraId="5AE3ABCD" w14:textId="77777777" w:rsidTr="00FA29BC">
        <w:trPr>
          <w:trHeight w:val="56"/>
        </w:trPr>
        <w:tc>
          <w:tcPr>
            <w:tcW w:w="2122" w:type="dxa"/>
          </w:tcPr>
          <w:p w14:paraId="36C90CFF" w14:textId="18884B75" w:rsidR="00BB69DB" w:rsidRPr="00E341D6" w:rsidRDefault="00BB69DB" w:rsidP="00BB69DB">
            <w:pPr>
              <w:pStyle w:val="Brdtext"/>
              <w:ind w:left="0"/>
              <w:rPr>
                <w:strike/>
                <w:color w:val="FF0000"/>
              </w:rPr>
            </w:pPr>
            <w:r w:rsidRPr="00E341D6">
              <w:rPr>
                <w:strike/>
                <w:color w:val="FF0000"/>
              </w:rPr>
              <w:t>251XI312_L2</w:t>
            </w:r>
          </w:p>
        </w:tc>
        <w:tc>
          <w:tcPr>
            <w:tcW w:w="3402" w:type="dxa"/>
          </w:tcPr>
          <w:p w14:paraId="5A046582" w14:textId="0659425A" w:rsidR="00BB69DB" w:rsidRPr="00E341D6" w:rsidRDefault="00F641D5" w:rsidP="00BB69DB">
            <w:pPr>
              <w:pStyle w:val="Brdtext"/>
              <w:ind w:left="0"/>
              <w:rPr>
                <w:strike/>
                <w:color w:val="FF0000"/>
              </w:rPr>
            </w:pPr>
            <w:r w:rsidRPr="00E341D6">
              <w:rPr>
                <w:strike/>
                <w:color w:val="FF0000"/>
              </w:rPr>
              <w:t>Tryck syrgas</w:t>
            </w:r>
            <w:r w:rsidR="005823D3" w:rsidRPr="00E341D6">
              <w:rPr>
                <w:strike/>
                <w:color w:val="FF0000"/>
              </w:rPr>
              <w:t xml:space="preserve"> </w:t>
            </w:r>
            <w:r w:rsidR="005823D3" w:rsidRPr="00E341D6">
              <w:rPr>
                <w:color w:val="FF0000"/>
              </w:rPr>
              <w:t>Utgår!</w:t>
            </w:r>
          </w:p>
        </w:tc>
        <w:tc>
          <w:tcPr>
            <w:tcW w:w="425" w:type="dxa"/>
          </w:tcPr>
          <w:p w14:paraId="75B70204" w14:textId="77777777" w:rsidR="00BB69DB" w:rsidRPr="00E341D6" w:rsidRDefault="00BB69DB" w:rsidP="00BB69DB">
            <w:pPr>
              <w:pStyle w:val="Brdtext"/>
              <w:ind w:left="0"/>
              <w:rPr>
                <w:strike/>
                <w:color w:val="FF0000"/>
              </w:rPr>
            </w:pPr>
          </w:p>
        </w:tc>
        <w:tc>
          <w:tcPr>
            <w:tcW w:w="425" w:type="dxa"/>
          </w:tcPr>
          <w:p w14:paraId="08D552D6" w14:textId="63DC478F" w:rsidR="00BB69DB" w:rsidRPr="00E341D6" w:rsidRDefault="00BB69DB" w:rsidP="00BB69DB">
            <w:pPr>
              <w:pStyle w:val="Brdtext"/>
              <w:ind w:left="0"/>
              <w:rPr>
                <w:strike/>
                <w:color w:val="FF0000"/>
              </w:rPr>
            </w:pPr>
            <w:r w:rsidRPr="00E341D6">
              <w:rPr>
                <w:strike/>
                <w:color w:val="FF0000"/>
              </w:rPr>
              <w:t>X</w:t>
            </w:r>
          </w:p>
        </w:tc>
        <w:tc>
          <w:tcPr>
            <w:tcW w:w="425" w:type="dxa"/>
          </w:tcPr>
          <w:p w14:paraId="7AD7871F" w14:textId="77777777" w:rsidR="00BB69DB" w:rsidRPr="00E341D6" w:rsidRDefault="00BB69DB" w:rsidP="00BB69DB">
            <w:pPr>
              <w:pStyle w:val="Brdtext"/>
              <w:ind w:left="0"/>
              <w:rPr>
                <w:strike/>
                <w:color w:val="FF0000"/>
              </w:rPr>
            </w:pPr>
          </w:p>
        </w:tc>
        <w:tc>
          <w:tcPr>
            <w:tcW w:w="1134" w:type="dxa"/>
          </w:tcPr>
          <w:p w14:paraId="3967B6FC" w14:textId="494D225B" w:rsidR="00BB69DB" w:rsidRPr="00E341D6" w:rsidRDefault="00BB69DB" w:rsidP="00BB69DB">
            <w:pPr>
              <w:pStyle w:val="Brdtext"/>
              <w:ind w:left="0"/>
              <w:rPr>
                <w:strike/>
                <w:color w:val="FF0000"/>
              </w:rPr>
            </w:pPr>
          </w:p>
        </w:tc>
      </w:tr>
      <w:tr w:rsidR="005D6531" w:rsidRPr="005D6531" w14:paraId="1D6C0ADB" w14:textId="77777777" w:rsidTr="00FA29BC">
        <w:trPr>
          <w:trHeight w:val="56"/>
        </w:trPr>
        <w:tc>
          <w:tcPr>
            <w:tcW w:w="2122" w:type="dxa"/>
          </w:tcPr>
          <w:p w14:paraId="6B42B189" w14:textId="77777777" w:rsidR="00BB69DB" w:rsidRPr="00E341D6" w:rsidRDefault="00BB69DB" w:rsidP="00BB69DB">
            <w:pPr>
              <w:pStyle w:val="Brdtext"/>
              <w:ind w:left="0"/>
              <w:rPr>
                <w:strike/>
                <w:color w:val="FF0000"/>
              </w:rPr>
            </w:pPr>
            <w:r w:rsidRPr="00E341D6">
              <w:rPr>
                <w:strike/>
                <w:color w:val="FF0000"/>
              </w:rPr>
              <w:t>251XI554_L2</w:t>
            </w:r>
          </w:p>
        </w:tc>
        <w:tc>
          <w:tcPr>
            <w:tcW w:w="3402" w:type="dxa"/>
          </w:tcPr>
          <w:p w14:paraId="78A1BB58" w14:textId="75AB357B" w:rsidR="00BB69DB" w:rsidRPr="00E341D6" w:rsidRDefault="00F641D5" w:rsidP="00BB69DB">
            <w:pPr>
              <w:pStyle w:val="Brdtext"/>
              <w:ind w:left="0"/>
              <w:rPr>
                <w:strike/>
                <w:color w:val="FF0000"/>
              </w:rPr>
            </w:pPr>
            <w:r w:rsidRPr="00E341D6">
              <w:rPr>
                <w:strike/>
                <w:color w:val="FF0000"/>
              </w:rPr>
              <w:t>Flöde syrgas</w:t>
            </w:r>
            <w:r w:rsidR="00035546" w:rsidRPr="00E341D6">
              <w:rPr>
                <w:strike/>
                <w:color w:val="FF0000"/>
              </w:rPr>
              <w:t xml:space="preserve"> (Not 2</w:t>
            </w:r>
            <w:r w:rsidR="00AA24F0" w:rsidRPr="00E341D6">
              <w:rPr>
                <w:strike/>
                <w:color w:val="FF0000"/>
              </w:rPr>
              <w:t>)</w:t>
            </w:r>
            <w:r w:rsidR="005823D3" w:rsidRPr="00E341D6">
              <w:rPr>
                <w:strike/>
                <w:color w:val="FF0000"/>
              </w:rPr>
              <w:t xml:space="preserve"> </w:t>
            </w:r>
            <w:r w:rsidR="005823D3" w:rsidRPr="00E341D6">
              <w:rPr>
                <w:color w:val="FF0000"/>
              </w:rPr>
              <w:t>Utgår!</w:t>
            </w:r>
          </w:p>
        </w:tc>
        <w:tc>
          <w:tcPr>
            <w:tcW w:w="425" w:type="dxa"/>
          </w:tcPr>
          <w:p w14:paraId="6F9D126E" w14:textId="77777777" w:rsidR="00BB69DB" w:rsidRPr="00E341D6" w:rsidRDefault="00BB69DB" w:rsidP="00BB69DB">
            <w:pPr>
              <w:pStyle w:val="Brdtext"/>
              <w:ind w:left="0"/>
              <w:rPr>
                <w:strike/>
                <w:color w:val="FF0000"/>
              </w:rPr>
            </w:pPr>
          </w:p>
        </w:tc>
        <w:tc>
          <w:tcPr>
            <w:tcW w:w="425" w:type="dxa"/>
          </w:tcPr>
          <w:p w14:paraId="77D902B7" w14:textId="14B22CF1" w:rsidR="00BB69DB" w:rsidRPr="00E341D6" w:rsidRDefault="00BB69DB" w:rsidP="00BB69DB">
            <w:pPr>
              <w:pStyle w:val="Brdtext"/>
              <w:ind w:left="0"/>
              <w:rPr>
                <w:strike/>
                <w:color w:val="FF0000"/>
              </w:rPr>
            </w:pPr>
            <w:r w:rsidRPr="00E341D6">
              <w:rPr>
                <w:strike/>
                <w:color w:val="FF0000"/>
              </w:rPr>
              <w:t>X</w:t>
            </w:r>
          </w:p>
        </w:tc>
        <w:tc>
          <w:tcPr>
            <w:tcW w:w="425" w:type="dxa"/>
          </w:tcPr>
          <w:p w14:paraId="5B4A10F4" w14:textId="77777777" w:rsidR="00BB69DB" w:rsidRPr="00E341D6" w:rsidRDefault="00BB69DB" w:rsidP="00BB69DB">
            <w:pPr>
              <w:pStyle w:val="Brdtext"/>
              <w:ind w:left="0"/>
              <w:rPr>
                <w:color w:val="FF0000"/>
              </w:rPr>
            </w:pPr>
          </w:p>
        </w:tc>
        <w:tc>
          <w:tcPr>
            <w:tcW w:w="1134" w:type="dxa"/>
          </w:tcPr>
          <w:p w14:paraId="43793ED3" w14:textId="77777777" w:rsidR="00BB69DB" w:rsidRPr="00E341D6" w:rsidRDefault="00BB69DB" w:rsidP="00BB69DB">
            <w:pPr>
              <w:pStyle w:val="Brdtext"/>
              <w:ind w:left="0"/>
              <w:rPr>
                <w:color w:val="FF0000"/>
              </w:rPr>
            </w:pPr>
          </w:p>
        </w:tc>
      </w:tr>
      <w:tr w:rsidR="005D6531" w:rsidRPr="005D6531" w14:paraId="656F640D" w14:textId="77777777" w:rsidTr="00FA29BC">
        <w:trPr>
          <w:trHeight w:val="56"/>
        </w:trPr>
        <w:tc>
          <w:tcPr>
            <w:tcW w:w="2122" w:type="dxa"/>
          </w:tcPr>
          <w:p w14:paraId="54E9441B" w14:textId="15750357" w:rsidR="00BB69DB" w:rsidRPr="00E341D6" w:rsidRDefault="00F641D5" w:rsidP="00BB69DB">
            <w:pPr>
              <w:pStyle w:val="Brdtext"/>
              <w:ind w:left="0"/>
              <w:rPr>
                <w:strike/>
                <w:color w:val="FF0000"/>
                <w:highlight w:val="yellow"/>
              </w:rPr>
            </w:pPr>
            <w:r w:rsidRPr="00E341D6">
              <w:rPr>
                <w:strike/>
                <w:color w:val="FF0000"/>
              </w:rPr>
              <w:t>253XI363_L2</w:t>
            </w:r>
          </w:p>
        </w:tc>
        <w:tc>
          <w:tcPr>
            <w:tcW w:w="3402" w:type="dxa"/>
          </w:tcPr>
          <w:p w14:paraId="13E6A3C4" w14:textId="755B9F1F" w:rsidR="00BB69DB" w:rsidRPr="00E341D6" w:rsidRDefault="00F641D5" w:rsidP="00BB69DB">
            <w:pPr>
              <w:pStyle w:val="Brdtext"/>
              <w:ind w:left="0"/>
              <w:rPr>
                <w:strike/>
                <w:color w:val="FF0000"/>
                <w:highlight w:val="yellow"/>
              </w:rPr>
            </w:pPr>
            <w:r w:rsidRPr="00E341D6">
              <w:rPr>
                <w:strike/>
                <w:color w:val="FF0000"/>
              </w:rPr>
              <w:t>Tryck O2 lägre än N2</w:t>
            </w:r>
            <w:r w:rsidR="005823D3" w:rsidRPr="00E341D6">
              <w:rPr>
                <w:strike/>
                <w:color w:val="FF0000"/>
              </w:rPr>
              <w:t xml:space="preserve"> </w:t>
            </w:r>
            <w:r w:rsidR="005823D3" w:rsidRPr="00E341D6">
              <w:rPr>
                <w:color w:val="FF0000"/>
              </w:rPr>
              <w:t>Utgår!</w:t>
            </w:r>
          </w:p>
        </w:tc>
        <w:tc>
          <w:tcPr>
            <w:tcW w:w="425" w:type="dxa"/>
          </w:tcPr>
          <w:p w14:paraId="12255585" w14:textId="77777777" w:rsidR="00BB69DB" w:rsidRPr="00E341D6" w:rsidRDefault="00BB69DB" w:rsidP="00BB69DB">
            <w:pPr>
              <w:pStyle w:val="Brdtext"/>
              <w:ind w:left="0"/>
              <w:rPr>
                <w:strike/>
                <w:color w:val="FF0000"/>
              </w:rPr>
            </w:pPr>
          </w:p>
        </w:tc>
        <w:tc>
          <w:tcPr>
            <w:tcW w:w="425" w:type="dxa"/>
          </w:tcPr>
          <w:p w14:paraId="3D4E9573" w14:textId="1272D3EC" w:rsidR="00BB69DB" w:rsidRPr="00E341D6" w:rsidRDefault="00BB69DB" w:rsidP="00BB69DB">
            <w:pPr>
              <w:pStyle w:val="Brdtext"/>
              <w:ind w:left="0"/>
              <w:rPr>
                <w:strike/>
                <w:color w:val="FF0000"/>
              </w:rPr>
            </w:pPr>
            <w:r w:rsidRPr="00E341D6">
              <w:rPr>
                <w:strike/>
                <w:color w:val="FF0000"/>
              </w:rPr>
              <w:t>X</w:t>
            </w:r>
          </w:p>
        </w:tc>
        <w:tc>
          <w:tcPr>
            <w:tcW w:w="425" w:type="dxa"/>
          </w:tcPr>
          <w:p w14:paraId="0AC83738" w14:textId="77777777" w:rsidR="00BB69DB" w:rsidRPr="00E341D6" w:rsidRDefault="00BB69DB" w:rsidP="00BB69DB">
            <w:pPr>
              <w:pStyle w:val="Brdtext"/>
              <w:ind w:left="0"/>
              <w:rPr>
                <w:color w:val="FF0000"/>
              </w:rPr>
            </w:pPr>
          </w:p>
        </w:tc>
        <w:tc>
          <w:tcPr>
            <w:tcW w:w="1134" w:type="dxa"/>
          </w:tcPr>
          <w:p w14:paraId="3DFB1C09" w14:textId="242F9223" w:rsidR="00BB69DB" w:rsidRPr="00E341D6" w:rsidRDefault="00BB69DB" w:rsidP="00BB69DB">
            <w:pPr>
              <w:pStyle w:val="Brdtext"/>
              <w:ind w:left="0"/>
              <w:rPr>
                <w:color w:val="FF0000"/>
              </w:rPr>
            </w:pPr>
          </w:p>
        </w:tc>
      </w:tr>
      <w:tr w:rsidR="005D6531" w:rsidRPr="005D6531" w14:paraId="75180AFE" w14:textId="77777777" w:rsidTr="00FA29BC">
        <w:trPr>
          <w:trHeight w:val="56"/>
        </w:trPr>
        <w:tc>
          <w:tcPr>
            <w:tcW w:w="2122" w:type="dxa"/>
          </w:tcPr>
          <w:p w14:paraId="7D5E3E4E" w14:textId="7435B4E6" w:rsidR="00BB69DB" w:rsidRPr="005D6531" w:rsidRDefault="00BB69DB" w:rsidP="00BB69DB">
            <w:pPr>
              <w:pStyle w:val="Brdtext"/>
              <w:ind w:left="0"/>
            </w:pPr>
            <w:r w:rsidRPr="005D6531">
              <w:t>344XI316_L2</w:t>
            </w:r>
            <w:r w:rsidR="00A46080" w:rsidRPr="00A46080">
              <w:rPr>
                <w:color w:val="FF0000"/>
              </w:rPr>
              <w:t>_N</w:t>
            </w:r>
          </w:p>
        </w:tc>
        <w:tc>
          <w:tcPr>
            <w:tcW w:w="3402" w:type="dxa"/>
          </w:tcPr>
          <w:p w14:paraId="238932A5" w14:textId="76971CB4" w:rsidR="00BB69DB" w:rsidRPr="005D6531" w:rsidRDefault="00A46080" w:rsidP="00F641D5">
            <w:pPr>
              <w:pStyle w:val="Brdtext"/>
              <w:ind w:left="0"/>
            </w:pPr>
            <w:r w:rsidRPr="00A46080">
              <w:rPr>
                <w:color w:val="FF0000"/>
              </w:rPr>
              <w:t>344XI316 ≤ L2</w:t>
            </w:r>
            <w:r>
              <w:t xml:space="preserve"> </w:t>
            </w:r>
            <w:proofErr w:type="spellStart"/>
            <w:r w:rsidR="00BB69DB" w:rsidRPr="005D6531">
              <w:t>Gastemp</w:t>
            </w:r>
            <w:proofErr w:type="spellEnd"/>
            <w:r w:rsidR="00BB69DB" w:rsidRPr="005D6531">
              <w:t xml:space="preserve"> </w:t>
            </w:r>
            <w:proofErr w:type="spellStart"/>
            <w:r w:rsidR="00BB69DB" w:rsidRPr="005D6531">
              <w:t>transferline</w:t>
            </w:r>
            <w:proofErr w:type="spellEnd"/>
            <w:r w:rsidR="00BB69DB" w:rsidRPr="005D6531">
              <w:t xml:space="preserve"> </w:t>
            </w:r>
          </w:p>
        </w:tc>
        <w:tc>
          <w:tcPr>
            <w:tcW w:w="425" w:type="dxa"/>
          </w:tcPr>
          <w:p w14:paraId="6168A49A" w14:textId="77777777" w:rsidR="00BB69DB" w:rsidRPr="005D6531" w:rsidRDefault="00BB69DB" w:rsidP="00BB69DB">
            <w:pPr>
              <w:pStyle w:val="Brdtext"/>
              <w:ind w:left="0"/>
            </w:pPr>
          </w:p>
        </w:tc>
        <w:tc>
          <w:tcPr>
            <w:tcW w:w="425" w:type="dxa"/>
          </w:tcPr>
          <w:p w14:paraId="067F9EC9" w14:textId="5A38CB51" w:rsidR="00BB69DB" w:rsidRPr="005D6531" w:rsidRDefault="00BB69DB" w:rsidP="00BB69DB">
            <w:pPr>
              <w:pStyle w:val="Brdtext"/>
              <w:ind w:left="0"/>
            </w:pPr>
            <w:r w:rsidRPr="005D6531">
              <w:t>X</w:t>
            </w:r>
          </w:p>
        </w:tc>
        <w:tc>
          <w:tcPr>
            <w:tcW w:w="425" w:type="dxa"/>
          </w:tcPr>
          <w:p w14:paraId="68FB3BA4" w14:textId="77777777" w:rsidR="00BB69DB" w:rsidRPr="005D6531" w:rsidRDefault="00BB69DB" w:rsidP="00BB69DB">
            <w:pPr>
              <w:pStyle w:val="Brdtext"/>
              <w:ind w:left="0"/>
            </w:pPr>
          </w:p>
        </w:tc>
        <w:tc>
          <w:tcPr>
            <w:tcW w:w="1134" w:type="dxa"/>
          </w:tcPr>
          <w:p w14:paraId="092BEC61" w14:textId="483B3043" w:rsidR="00BB69DB" w:rsidRPr="005D6531" w:rsidRDefault="00BB69DB" w:rsidP="00BB69DB">
            <w:pPr>
              <w:pStyle w:val="Brdtext"/>
              <w:ind w:left="0"/>
            </w:pPr>
          </w:p>
        </w:tc>
      </w:tr>
      <w:tr w:rsidR="005D6531" w:rsidRPr="005D6531" w14:paraId="20E56478" w14:textId="77777777" w:rsidTr="00FA29BC">
        <w:trPr>
          <w:trHeight w:val="56"/>
        </w:trPr>
        <w:tc>
          <w:tcPr>
            <w:tcW w:w="2122" w:type="dxa"/>
          </w:tcPr>
          <w:p w14:paraId="366AB699" w14:textId="362C1E4B" w:rsidR="00BB69DB" w:rsidRPr="005D6531" w:rsidRDefault="00BB69DB" w:rsidP="00BB69DB">
            <w:pPr>
              <w:pStyle w:val="Brdtext"/>
              <w:ind w:left="0"/>
            </w:pPr>
            <w:r w:rsidRPr="005D6531">
              <w:t>344XI303_H2</w:t>
            </w:r>
            <w:r w:rsidR="00A46080" w:rsidRPr="00A46080">
              <w:rPr>
                <w:color w:val="FF0000"/>
              </w:rPr>
              <w:t>_N</w:t>
            </w:r>
          </w:p>
        </w:tc>
        <w:tc>
          <w:tcPr>
            <w:tcW w:w="3402" w:type="dxa"/>
          </w:tcPr>
          <w:p w14:paraId="36EBDD08" w14:textId="093ABE9C" w:rsidR="00BB69DB" w:rsidRPr="005D6531" w:rsidRDefault="00A46080" w:rsidP="00F641D5">
            <w:pPr>
              <w:pStyle w:val="Brdtext"/>
              <w:ind w:left="0"/>
            </w:pPr>
            <w:r w:rsidRPr="00A46080">
              <w:rPr>
                <w:color w:val="FF0000"/>
              </w:rPr>
              <w:t>344XI303 ≥ H2</w:t>
            </w:r>
            <w:r>
              <w:t xml:space="preserve"> </w:t>
            </w:r>
            <w:r w:rsidR="00BB69DB" w:rsidRPr="005D6531">
              <w:t xml:space="preserve">Temperatur konvektionsdel </w:t>
            </w:r>
          </w:p>
        </w:tc>
        <w:tc>
          <w:tcPr>
            <w:tcW w:w="425" w:type="dxa"/>
          </w:tcPr>
          <w:p w14:paraId="118B4065" w14:textId="77777777" w:rsidR="00BB69DB" w:rsidRPr="005D6531" w:rsidRDefault="00BB69DB" w:rsidP="00BB69DB">
            <w:pPr>
              <w:pStyle w:val="Brdtext"/>
              <w:ind w:left="0"/>
            </w:pPr>
          </w:p>
        </w:tc>
        <w:tc>
          <w:tcPr>
            <w:tcW w:w="425" w:type="dxa"/>
          </w:tcPr>
          <w:p w14:paraId="263216EB" w14:textId="4FDCC04F" w:rsidR="00BB69DB" w:rsidRPr="005D6531" w:rsidRDefault="00BB69DB" w:rsidP="00BB69DB">
            <w:pPr>
              <w:pStyle w:val="Brdtext"/>
              <w:ind w:left="0"/>
            </w:pPr>
            <w:r w:rsidRPr="005D6531">
              <w:t>X</w:t>
            </w:r>
          </w:p>
        </w:tc>
        <w:tc>
          <w:tcPr>
            <w:tcW w:w="425" w:type="dxa"/>
          </w:tcPr>
          <w:p w14:paraId="6AA5FFFF" w14:textId="77777777" w:rsidR="00BB69DB" w:rsidRPr="005D6531" w:rsidRDefault="00BB69DB" w:rsidP="00BB69DB">
            <w:pPr>
              <w:pStyle w:val="Brdtext"/>
              <w:ind w:left="0"/>
            </w:pPr>
          </w:p>
        </w:tc>
        <w:tc>
          <w:tcPr>
            <w:tcW w:w="1134" w:type="dxa"/>
          </w:tcPr>
          <w:p w14:paraId="7D5AD68A" w14:textId="21E88EBB" w:rsidR="00BB69DB" w:rsidRPr="005D6531" w:rsidRDefault="00BB69DB" w:rsidP="00BB69DB">
            <w:pPr>
              <w:pStyle w:val="Brdtext"/>
              <w:ind w:left="0"/>
            </w:pPr>
          </w:p>
        </w:tc>
      </w:tr>
      <w:tr w:rsidR="005D6531" w:rsidRPr="005D6531" w14:paraId="76EC2DD7" w14:textId="77777777" w:rsidTr="00FA29BC">
        <w:trPr>
          <w:trHeight w:val="56"/>
        </w:trPr>
        <w:tc>
          <w:tcPr>
            <w:tcW w:w="2122" w:type="dxa"/>
          </w:tcPr>
          <w:p w14:paraId="1B4C1EA5" w14:textId="31B333AB" w:rsidR="00BB69DB" w:rsidRPr="005D6531" w:rsidRDefault="00BB69DB" w:rsidP="00BB69DB">
            <w:pPr>
              <w:pStyle w:val="Brdtext"/>
              <w:ind w:left="0"/>
            </w:pPr>
            <w:r w:rsidRPr="005D6531">
              <w:t>344XI303_L2</w:t>
            </w:r>
            <w:r w:rsidR="00A46080" w:rsidRPr="00A46080">
              <w:rPr>
                <w:color w:val="FF0000"/>
              </w:rPr>
              <w:t>_N</w:t>
            </w:r>
          </w:p>
        </w:tc>
        <w:tc>
          <w:tcPr>
            <w:tcW w:w="3402" w:type="dxa"/>
          </w:tcPr>
          <w:p w14:paraId="52406B9E" w14:textId="4557BAC9" w:rsidR="00BB69DB" w:rsidRPr="005D6531" w:rsidRDefault="00A46080" w:rsidP="00F641D5">
            <w:pPr>
              <w:pStyle w:val="Brdtext"/>
              <w:ind w:left="0"/>
            </w:pPr>
            <w:r w:rsidRPr="00D04FFE">
              <w:rPr>
                <w:color w:val="FF0000"/>
              </w:rPr>
              <w:t xml:space="preserve">344XI303 ≤ L2 </w:t>
            </w:r>
            <w:r w:rsidR="00BB69DB" w:rsidRPr="005D6531">
              <w:t xml:space="preserve">Temperatur konvektionsdel </w:t>
            </w:r>
          </w:p>
        </w:tc>
        <w:tc>
          <w:tcPr>
            <w:tcW w:w="425" w:type="dxa"/>
          </w:tcPr>
          <w:p w14:paraId="0C6D77C6" w14:textId="77777777" w:rsidR="00BB69DB" w:rsidRPr="005D6531" w:rsidRDefault="00BB69DB" w:rsidP="00BB69DB">
            <w:pPr>
              <w:pStyle w:val="Brdtext"/>
              <w:ind w:left="0"/>
            </w:pPr>
          </w:p>
        </w:tc>
        <w:tc>
          <w:tcPr>
            <w:tcW w:w="425" w:type="dxa"/>
          </w:tcPr>
          <w:p w14:paraId="5E98A591" w14:textId="62CA8764" w:rsidR="00BB69DB" w:rsidRPr="005D6531" w:rsidRDefault="00BB69DB" w:rsidP="00BB69DB">
            <w:pPr>
              <w:pStyle w:val="Brdtext"/>
              <w:ind w:left="0"/>
            </w:pPr>
            <w:r w:rsidRPr="005D6531">
              <w:t>X</w:t>
            </w:r>
          </w:p>
        </w:tc>
        <w:tc>
          <w:tcPr>
            <w:tcW w:w="425" w:type="dxa"/>
          </w:tcPr>
          <w:p w14:paraId="2114A630" w14:textId="77777777" w:rsidR="00BB69DB" w:rsidRPr="005D6531" w:rsidRDefault="00BB69DB" w:rsidP="00BB69DB">
            <w:pPr>
              <w:pStyle w:val="Brdtext"/>
              <w:ind w:left="0"/>
            </w:pPr>
          </w:p>
        </w:tc>
        <w:tc>
          <w:tcPr>
            <w:tcW w:w="1134" w:type="dxa"/>
          </w:tcPr>
          <w:p w14:paraId="3038323D" w14:textId="035B39C0" w:rsidR="00BB69DB" w:rsidRPr="005D6531" w:rsidRDefault="00BB69DB" w:rsidP="00BB69DB">
            <w:pPr>
              <w:pStyle w:val="Brdtext"/>
              <w:ind w:left="0"/>
            </w:pPr>
          </w:p>
        </w:tc>
      </w:tr>
      <w:tr w:rsidR="005D6531" w:rsidRPr="005D6531" w14:paraId="0F3D906B" w14:textId="77777777" w:rsidTr="00FA29BC">
        <w:trPr>
          <w:trHeight w:val="56"/>
        </w:trPr>
        <w:tc>
          <w:tcPr>
            <w:tcW w:w="2122" w:type="dxa"/>
          </w:tcPr>
          <w:p w14:paraId="5DA78F95" w14:textId="0A84D12F" w:rsidR="00BB69DB" w:rsidRPr="005D6531" w:rsidRDefault="00BB69DB" w:rsidP="00BB69DB">
            <w:pPr>
              <w:pStyle w:val="Brdtext"/>
              <w:ind w:left="0"/>
            </w:pPr>
            <w:r w:rsidRPr="005D6531">
              <w:t>344XI310_H2</w:t>
            </w:r>
            <w:r w:rsidR="00A46080" w:rsidRPr="00A46080">
              <w:rPr>
                <w:color w:val="FF0000"/>
              </w:rPr>
              <w:t>_N</w:t>
            </w:r>
          </w:p>
        </w:tc>
        <w:tc>
          <w:tcPr>
            <w:tcW w:w="3402" w:type="dxa"/>
          </w:tcPr>
          <w:p w14:paraId="003C385A" w14:textId="0F97C33A" w:rsidR="00BB69DB" w:rsidRPr="005D6531" w:rsidRDefault="00A46080" w:rsidP="00F641D5">
            <w:pPr>
              <w:pStyle w:val="Brdtext"/>
              <w:ind w:left="0"/>
            </w:pPr>
            <w:r w:rsidRPr="00D04FFE">
              <w:rPr>
                <w:color w:val="FF0000"/>
              </w:rPr>
              <w:t xml:space="preserve">344XI310 </w:t>
            </w:r>
            <w:r w:rsidRPr="00A46080">
              <w:rPr>
                <w:color w:val="FF0000"/>
              </w:rPr>
              <w:t>≥ H2</w:t>
            </w:r>
            <w:r>
              <w:t xml:space="preserve"> </w:t>
            </w:r>
            <w:r w:rsidR="00BB69DB" w:rsidRPr="005D6531">
              <w:t xml:space="preserve">Temperatur strålningsdel </w:t>
            </w:r>
          </w:p>
        </w:tc>
        <w:tc>
          <w:tcPr>
            <w:tcW w:w="425" w:type="dxa"/>
          </w:tcPr>
          <w:p w14:paraId="214A736B" w14:textId="77777777" w:rsidR="00BB69DB" w:rsidRPr="005D6531" w:rsidRDefault="00BB69DB" w:rsidP="00BB69DB">
            <w:pPr>
              <w:pStyle w:val="Brdtext"/>
              <w:ind w:left="0"/>
            </w:pPr>
          </w:p>
        </w:tc>
        <w:tc>
          <w:tcPr>
            <w:tcW w:w="425" w:type="dxa"/>
          </w:tcPr>
          <w:p w14:paraId="403A957B" w14:textId="0EB8E85D" w:rsidR="00BB69DB" w:rsidRPr="005D6531" w:rsidRDefault="00BB69DB" w:rsidP="00BB69DB">
            <w:pPr>
              <w:pStyle w:val="Brdtext"/>
              <w:ind w:left="0"/>
            </w:pPr>
            <w:r w:rsidRPr="005D6531">
              <w:t>X</w:t>
            </w:r>
          </w:p>
        </w:tc>
        <w:tc>
          <w:tcPr>
            <w:tcW w:w="425" w:type="dxa"/>
          </w:tcPr>
          <w:p w14:paraId="22856E18" w14:textId="77777777" w:rsidR="00BB69DB" w:rsidRPr="005D6531" w:rsidRDefault="00BB69DB" w:rsidP="00BB69DB">
            <w:pPr>
              <w:pStyle w:val="Brdtext"/>
              <w:ind w:left="0"/>
            </w:pPr>
          </w:p>
        </w:tc>
        <w:tc>
          <w:tcPr>
            <w:tcW w:w="1134" w:type="dxa"/>
          </w:tcPr>
          <w:p w14:paraId="73DD6376" w14:textId="25D5FF7A" w:rsidR="00BB69DB" w:rsidRPr="005D6531" w:rsidRDefault="00BB69DB" w:rsidP="00BB69DB">
            <w:pPr>
              <w:pStyle w:val="Brdtext"/>
              <w:ind w:left="0"/>
            </w:pPr>
          </w:p>
        </w:tc>
      </w:tr>
      <w:tr w:rsidR="005D6531" w:rsidRPr="005D6531" w14:paraId="44B5A46A" w14:textId="77777777" w:rsidTr="00FA29BC">
        <w:trPr>
          <w:trHeight w:val="56"/>
        </w:trPr>
        <w:tc>
          <w:tcPr>
            <w:tcW w:w="2122" w:type="dxa"/>
          </w:tcPr>
          <w:p w14:paraId="47DA17BC" w14:textId="2116BAE0" w:rsidR="00BB69DB" w:rsidRPr="005D6531" w:rsidRDefault="00BB69DB" w:rsidP="00BB69DB">
            <w:pPr>
              <w:pStyle w:val="Brdtext"/>
              <w:ind w:left="0"/>
            </w:pPr>
            <w:r w:rsidRPr="005D6531">
              <w:t>344XI306_H2</w:t>
            </w:r>
            <w:r w:rsidR="00A46080" w:rsidRPr="00A46080">
              <w:rPr>
                <w:color w:val="FF0000"/>
              </w:rPr>
              <w:t>_N</w:t>
            </w:r>
          </w:p>
        </w:tc>
        <w:tc>
          <w:tcPr>
            <w:tcW w:w="3402" w:type="dxa"/>
          </w:tcPr>
          <w:p w14:paraId="14CD7059" w14:textId="33A462E9" w:rsidR="00BB69DB" w:rsidRPr="005D6531" w:rsidRDefault="00D04FFE" w:rsidP="00F641D5">
            <w:pPr>
              <w:pStyle w:val="Brdtext"/>
              <w:ind w:left="0"/>
            </w:pPr>
            <w:r w:rsidRPr="00D04FFE">
              <w:rPr>
                <w:color w:val="FF0000"/>
              </w:rPr>
              <w:t xml:space="preserve">344XI306 </w:t>
            </w:r>
            <w:r w:rsidRPr="00A46080">
              <w:rPr>
                <w:color w:val="FF0000"/>
              </w:rPr>
              <w:t>≥ H2</w:t>
            </w:r>
            <w:r>
              <w:t xml:space="preserve"> </w:t>
            </w:r>
            <w:r w:rsidR="00BB69DB" w:rsidRPr="005D6531">
              <w:t xml:space="preserve">Tryck förbränningskammare </w:t>
            </w:r>
          </w:p>
        </w:tc>
        <w:tc>
          <w:tcPr>
            <w:tcW w:w="425" w:type="dxa"/>
          </w:tcPr>
          <w:p w14:paraId="285BD323" w14:textId="77777777" w:rsidR="00BB69DB" w:rsidRPr="005D6531" w:rsidRDefault="00BB69DB" w:rsidP="00BB69DB">
            <w:pPr>
              <w:pStyle w:val="Brdtext"/>
              <w:ind w:left="0"/>
            </w:pPr>
          </w:p>
        </w:tc>
        <w:tc>
          <w:tcPr>
            <w:tcW w:w="425" w:type="dxa"/>
          </w:tcPr>
          <w:p w14:paraId="65BFA028" w14:textId="66B6F3E0" w:rsidR="00BB69DB" w:rsidRPr="005D6531" w:rsidRDefault="00BB69DB" w:rsidP="00BB69DB">
            <w:pPr>
              <w:pStyle w:val="Brdtext"/>
              <w:ind w:left="0"/>
            </w:pPr>
            <w:r w:rsidRPr="005D6531">
              <w:t>X</w:t>
            </w:r>
          </w:p>
        </w:tc>
        <w:tc>
          <w:tcPr>
            <w:tcW w:w="425" w:type="dxa"/>
          </w:tcPr>
          <w:p w14:paraId="03701273" w14:textId="77777777" w:rsidR="00BB69DB" w:rsidRPr="005D6531" w:rsidRDefault="00BB69DB" w:rsidP="00BB69DB">
            <w:pPr>
              <w:pStyle w:val="Brdtext"/>
              <w:ind w:left="0"/>
            </w:pPr>
          </w:p>
        </w:tc>
        <w:tc>
          <w:tcPr>
            <w:tcW w:w="1134" w:type="dxa"/>
          </w:tcPr>
          <w:p w14:paraId="7D80792D" w14:textId="4D5D622D" w:rsidR="00BB69DB" w:rsidRPr="005D6531" w:rsidRDefault="00BB69DB" w:rsidP="00BB69DB">
            <w:pPr>
              <w:pStyle w:val="Brdtext"/>
              <w:ind w:left="0"/>
            </w:pPr>
          </w:p>
        </w:tc>
      </w:tr>
      <w:tr w:rsidR="005D6531" w:rsidRPr="005D6531" w14:paraId="0B61D18E" w14:textId="77777777" w:rsidTr="00FA29BC">
        <w:trPr>
          <w:trHeight w:val="56"/>
        </w:trPr>
        <w:tc>
          <w:tcPr>
            <w:tcW w:w="2122" w:type="dxa"/>
          </w:tcPr>
          <w:p w14:paraId="23A2AA4B" w14:textId="75947CB3" w:rsidR="00876535" w:rsidRPr="005D6531" w:rsidRDefault="00876535" w:rsidP="00876535">
            <w:pPr>
              <w:pStyle w:val="Brdtext"/>
              <w:ind w:left="0"/>
              <w:rPr>
                <w:highlight w:val="yellow"/>
              </w:rPr>
            </w:pPr>
            <w:r w:rsidRPr="005D6531">
              <w:t>344MA001_RUN</w:t>
            </w:r>
          </w:p>
        </w:tc>
        <w:tc>
          <w:tcPr>
            <w:tcW w:w="3402" w:type="dxa"/>
          </w:tcPr>
          <w:p w14:paraId="326BBCEA" w14:textId="19CFEF34" w:rsidR="00876535" w:rsidRPr="005D6531" w:rsidRDefault="00876535" w:rsidP="00876535">
            <w:pPr>
              <w:pStyle w:val="Brdtext"/>
              <w:ind w:left="0"/>
              <w:rPr>
                <w:highlight w:val="yellow"/>
              </w:rPr>
            </w:pPr>
            <w:r w:rsidRPr="005D6531">
              <w:t>Brännare ej i drift (Not 3)</w:t>
            </w:r>
          </w:p>
        </w:tc>
        <w:tc>
          <w:tcPr>
            <w:tcW w:w="425" w:type="dxa"/>
          </w:tcPr>
          <w:p w14:paraId="6A3B234A" w14:textId="77777777" w:rsidR="00876535" w:rsidRPr="005D6531" w:rsidRDefault="00876535" w:rsidP="00876535">
            <w:pPr>
              <w:pStyle w:val="Brdtext"/>
              <w:ind w:left="0"/>
            </w:pPr>
          </w:p>
        </w:tc>
        <w:tc>
          <w:tcPr>
            <w:tcW w:w="425" w:type="dxa"/>
          </w:tcPr>
          <w:p w14:paraId="79C5B641" w14:textId="5337F7D6" w:rsidR="00876535" w:rsidRPr="005D6531" w:rsidRDefault="00876535" w:rsidP="00876535">
            <w:pPr>
              <w:pStyle w:val="Brdtext"/>
              <w:ind w:left="0"/>
            </w:pPr>
            <w:r w:rsidRPr="005D6531">
              <w:t>X</w:t>
            </w:r>
          </w:p>
        </w:tc>
        <w:tc>
          <w:tcPr>
            <w:tcW w:w="425" w:type="dxa"/>
          </w:tcPr>
          <w:p w14:paraId="30EDDCCA" w14:textId="77777777" w:rsidR="00876535" w:rsidRPr="005D6531" w:rsidRDefault="00876535" w:rsidP="00876535">
            <w:pPr>
              <w:pStyle w:val="Brdtext"/>
              <w:ind w:left="0"/>
            </w:pPr>
          </w:p>
        </w:tc>
        <w:tc>
          <w:tcPr>
            <w:tcW w:w="1134" w:type="dxa"/>
          </w:tcPr>
          <w:p w14:paraId="303C10EB" w14:textId="662FFC65" w:rsidR="00876535" w:rsidRPr="005D6531" w:rsidRDefault="00876535" w:rsidP="00876535">
            <w:pPr>
              <w:pStyle w:val="Brdtext"/>
              <w:ind w:left="0"/>
            </w:pPr>
          </w:p>
        </w:tc>
      </w:tr>
      <w:tr w:rsidR="005D6531" w:rsidRPr="005D6531" w14:paraId="385F43E6" w14:textId="77777777" w:rsidTr="00FA29BC">
        <w:trPr>
          <w:trHeight w:val="56"/>
        </w:trPr>
        <w:tc>
          <w:tcPr>
            <w:tcW w:w="2122" w:type="dxa"/>
          </w:tcPr>
          <w:p w14:paraId="049701DE" w14:textId="0DEC709C" w:rsidR="00876535" w:rsidRPr="00E341D6" w:rsidRDefault="00876535" w:rsidP="00876535">
            <w:pPr>
              <w:pStyle w:val="Brdtext"/>
              <w:ind w:left="0"/>
              <w:rPr>
                <w:strike/>
                <w:color w:val="FF0000"/>
              </w:rPr>
            </w:pPr>
            <w:r w:rsidRPr="00E341D6">
              <w:rPr>
                <w:strike/>
                <w:color w:val="FF0000"/>
              </w:rPr>
              <w:t>344XI322_H2</w:t>
            </w:r>
          </w:p>
        </w:tc>
        <w:tc>
          <w:tcPr>
            <w:tcW w:w="3402" w:type="dxa"/>
          </w:tcPr>
          <w:p w14:paraId="302F464A" w14:textId="1E549D54" w:rsidR="00876535" w:rsidRPr="00E341D6" w:rsidRDefault="00876535" w:rsidP="00876535">
            <w:pPr>
              <w:pStyle w:val="Brdtext"/>
              <w:ind w:left="0"/>
              <w:rPr>
                <w:strike/>
                <w:color w:val="FF0000"/>
              </w:rPr>
            </w:pPr>
            <w:proofErr w:type="spellStart"/>
            <w:r w:rsidRPr="00E341D6">
              <w:rPr>
                <w:strike/>
                <w:color w:val="FF0000"/>
              </w:rPr>
              <w:t>Gastemp</w:t>
            </w:r>
            <w:proofErr w:type="spellEnd"/>
            <w:r w:rsidRPr="00E341D6">
              <w:rPr>
                <w:strike/>
                <w:color w:val="FF0000"/>
              </w:rPr>
              <w:t xml:space="preserve"> </w:t>
            </w:r>
            <w:proofErr w:type="spellStart"/>
            <w:r w:rsidRPr="00E341D6">
              <w:rPr>
                <w:strike/>
                <w:color w:val="FF0000"/>
              </w:rPr>
              <w:t>transferline</w:t>
            </w:r>
            <w:proofErr w:type="spellEnd"/>
            <w:r w:rsidRPr="00E341D6">
              <w:rPr>
                <w:strike/>
                <w:color w:val="FF0000"/>
              </w:rPr>
              <w:t xml:space="preserve"> efter O2-inj</w:t>
            </w:r>
            <w:r w:rsidR="00ED7EAF" w:rsidRPr="00E341D6">
              <w:rPr>
                <w:color w:val="FF0000"/>
              </w:rPr>
              <w:t xml:space="preserve"> Utgår!</w:t>
            </w:r>
          </w:p>
        </w:tc>
        <w:tc>
          <w:tcPr>
            <w:tcW w:w="425" w:type="dxa"/>
          </w:tcPr>
          <w:p w14:paraId="20A857E8" w14:textId="77777777" w:rsidR="00876535" w:rsidRPr="00E341D6" w:rsidRDefault="00876535" w:rsidP="00876535">
            <w:pPr>
              <w:pStyle w:val="Brdtext"/>
              <w:ind w:left="0"/>
              <w:rPr>
                <w:strike/>
                <w:color w:val="FF0000"/>
              </w:rPr>
            </w:pPr>
          </w:p>
        </w:tc>
        <w:tc>
          <w:tcPr>
            <w:tcW w:w="425" w:type="dxa"/>
          </w:tcPr>
          <w:p w14:paraId="75411CA5" w14:textId="66C24CE7" w:rsidR="00876535" w:rsidRPr="00E341D6" w:rsidRDefault="00876535" w:rsidP="00876535">
            <w:pPr>
              <w:pStyle w:val="Brdtext"/>
              <w:ind w:left="0"/>
              <w:rPr>
                <w:strike/>
                <w:color w:val="FF0000"/>
              </w:rPr>
            </w:pPr>
            <w:r w:rsidRPr="00E341D6">
              <w:rPr>
                <w:strike/>
                <w:color w:val="FF0000"/>
              </w:rPr>
              <w:t>X</w:t>
            </w:r>
          </w:p>
        </w:tc>
        <w:tc>
          <w:tcPr>
            <w:tcW w:w="425" w:type="dxa"/>
          </w:tcPr>
          <w:p w14:paraId="5DF4DD13" w14:textId="77777777" w:rsidR="00876535" w:rsidRPr="005D6531" w:rsidRDefault="00876535" w:rsidP="00876535">
            <w:pPr>
              <w:pStyle w:val="Brdtext"/>
              <w:ind w:left="0"/>
            </w:pPr>
          </w:p>
        </w:tc>
        <w:tc>
          <w:tcPr>
            <w:tcW w:w="1134" w:type="dxa"/>
          </w:tcPr>
          <w:p w14:paraId="15D21AEA" w14:textId="7B5E3211" w:rsidR="00876535" w:rsidRPr="005D6531" w:rsidRDefault="00876535" w:rsidP="00876535">
            <w:pPr>
              <w:pStyle w:val="Brdtext"/>
              <w:ind w:left="0"/>
            </w:pPr>
          </w:p>
        </w:tc>
      </w:tr>
      <w:tr w:rsidR="005D6531" w:rsidRPr="005D6531" w14:paraId="7185D2CF" w14:textId="77777777" w:rsidTr="00FA29BC">
        <w:trPr>
          <w:trHeight w:val="56"/>
        </w:trPr>
        <w:tc>
          <w:tcPr>
            <w:tcW w:w="2122" w:type="dxa"/>
          </w:tcPr>
          <w:p w14:paraId="39BC8D92" w14:textId="5DC4CB22" w:rsidR="00876535" w:rsidRPr="00E341D6" w:rsidRDefault="00876535" w:rsidP="00876535">
            <w:pPr>
              <w:pStyle w:val="Brdtext"/>
              <w:ind w:left="0"/>
              <w:rPr>
                <w:strike/>
                <w:color w:val="FF0000"/>
              </w:rPr>
            </w:pPr>
            <w:r w:rsidRPr="00E341D6">
              <w:rPr>
                <w:strike/>
                <w:color w:val="FF0000"/>
              </w:rPr>
              <w:t>344XI322_L2</w:t>
            </w:r>
          </w:p>
        </w:tc>
        <w:tc>
          <w:tcPr>
            <w:tcW w:w="3402" w:type="dxa"/>
          </w:tcPr>
          <w:p w14:paraId="118FEAAA" w14:textId="4E30B428" w:rsidR="00876535" w:rsidRPr="00E341D6" w:rsidRDefault="00876535" w:rsidP="00876535">
            <w:pPr>
              <w:pStyle w:val="Brdtext"/>
              <w:ind w:left="0"/>
              <w:rPr>
                <w:strike/>
                <w:color w:val="FF0000"/>
              </w:rPr>
            </w:pPr>
            <w:proofErr w:type="spellStart"/>
            <w:r w:rsidRPr="00E341D6">
              <w:rPr>
                <w:strike/>
                <w:color w:val="FF0000"/>
              </w:rPr>
              <w:t>Gastemp</w:t>
            </w:r>
            <w:proofErr w:type="spellEnd"/>
            <w:r w:rsidRPr="00E341D6">
              <w:rPr>
                <w:strike/>
                <w:color w:val="FF0000"/>
              </w:rPr>
              <w:t xml:space="preserve"> </w:t>
            </w:r>
            <w:proofErr w:type="spellStart"/>
            <w:r w:rsidRPr="00E341D6">
              <w:rPr>
                <w:strike/>
                <w:color w:val="FF0000"/>
              </w:rPr>
              <w:t>transferline</w:t>
            </w:r>
            <w:proofErr w:type="spellEnd"/>
            <w:r w:rsidRPr="00E341D6">
              <w:rPr>
                <w:strike/>
                <w:color w:val="FF0000"/>
              </w:rPr>
              <w:t xml:space="preserve"> efter O2-inj</w:t>
            </w:r>
            <w:r w:rsidRPr="00E341D6">
              <w:rPr>
                <w:color w:val="FF0000"/>
              </w:rPr>
              <w:t xml:space="preserve"> </w:t>
            </w:r>
            <w:r w:rsidR="00ED7EAF" w:rsidRPr="00E341D6">
              <w:rPr>
                <w:color w:val="FF0000"/>
              </w:rPr>
              <w:t>Utgår!</w:t>
            </w:r>
          </w:p>
        </w:tc>
        <w:tc>
          <w:tcPr>
            <w:tcW w:w="425" w:type="dxa"/>
          </w:tcPr>
          <w:p w14:paraId="592A4051" w14:textId="77777777" w:rsidR="00876535" w:rsidRPr="00E341D6" w:rsidRDefault="00876535" w:rsidP="00876535">
            <w:pPr>
              <w:pStyle w:val="Brdtext"/>
              <w:ind w:left="0"/>
              <w:rPr>
                <w:strike/>
                <w:color w:val="FF0000"/>
              </w:rPr>
            </w:pPr>
          </w:p>
        </w:tc>
        <w:tc>
          <w:tcPr>
            <w:tcW w:w="425" w:type="dxa"/>
          </w:tcPr>
          <w:p w14:paraId="44F244FC" w14:textId="470D333A" w:rsidR="00876535" w:rsidRPr="00E341D6" w:rsidRDefault="00876535" w:rsidP="00876535">
            <w:pPr>
              <w:pStyle w:val="Brdtext"/>
              <w:ind w:left="0"/>
              <w:rPr>
                <w:strike/>
                <w:color w:val="FF0000"/>
              </w:rPr>
            </w:pPr>
            <w:r w:rsidRPr="00E341D6">
              <w:rPr>
                <w:strike/>
                <w:color w:val="FF0000"/>
              </w:rPr>
              <w:t>X</w:t>
            </w:r>
          </w:p>
        </w:tc>
        <w:tc>
          <w:tcPr>
            <w:tcW w:w="425" w:type="dxa"/>
          </w:tcPr>
          <w:p w14:paraId="1D4D3E0F" w14:textId="77777777" w:rsidR="00876535" w:rsidRPr="005D6531" w:rsidRDefault="00876535" w:rsidP="00876535">
            <w:pPr>
              <w:pStyle w:val="Brdtext"/>
              <w:ind w:left="0"/>
            </w:pPr>
          </w:p>
        </w:tc>
        <w:tc>
          <w:tcPr>
            <w:tcW w:w="1134" w:type="dxa"/>
          </w:tcPr>
          <w:p w14:paraId="37527601" w14:textId="77777777" w:rsidR="00876535" w:rsidRPr="005D6531" w:rsidRDefault="00876535" w:rsidP="00876535">
            <w:pPr>
              <w:pStyle w:val="Brdtext"/>
              <w:ind w:left="0"/>
            </w:pPr>
          </w:p>
        </w:tc>
      </w:tr>
      <w:tr w:rsidR="005D6531" w:rsidRPr="005D6531" w14:paraId="66FB4D2C" w14:textId="77777777" w:rsidTr="00FA29BC">
        <w:trPr>
          <w:trHeight w:val="56"/>
        </w:trPr>
        <w:tc>
          <w:tcPr>
            <w:tcW w:w="2122" w:type="dxa"/>
          </w:tcPr>
          <w:p w14:paraId="35F55639" w14:textId="459E93C0" w:rsidR="00876535" w:rsidRPr="00E341D6" w:rsidRDefault="008469EB" w:rsidP="00876535">
            <w:pPr>
              <w:pStyle w:val="Brdtext"/>
              <w:ind w:left="0"/>
              <w:rPr>
                <w:strike/>
                <w:color w:val="FF0000"/>
              </w:rPr>
            </w:pPr>
            <w:r w:rsidRPr="00E341D6">
              <w:rPr>
                <w:strike/>
                <w:color w:val="FF0000"/>
              </w:rPr>
              <w:lastRenderedPageBreak/>
              <w:t>251SV555-GSO</w:t>
            </w:r>
          </w:p>
        </w:tc>
        <w:tc>
          <w:tcPr>
            <w:tcW w:w="3402" w:type="dxa"/>
          </w:tcPr>
          <w:p w14:paraId="1FF98879" w14:textId="69A2FECD" w:rsidR="00876535" w:rsidRPr="00E341D6" w:rsidRDefault="008469EB" w:rsidP="00876535">
            <w:pPr>
              <w:pStyle w:val="Brdtext"/>
              <w:ind w:left="0"/>
              <w:rPr>
                <w:strike/>
                <w:color w:val="FF0000"/>
              </w:rPr>
            </w:pPr>
            <w:r w:rsidRPr="00E341D6">
              <w:rPr>
                <w:strike/>
                <w:color w:val="FF0000"/>
              </w:rPr>
              <w:t>Syrgasventil ej öppen</w:t>
            </w:r>
            <w:r w:rsidR="00A46080" w:rsidRPr="00E341D6">
              <w:rPr>
                <w:color w:val="FF0000"/>
              </w:rPr>
              <w:t xml:space="preserve"> Utgår!</w:t>
            </w:r>
          </w:p>
        </w:tc>
        <w:tc>
          <w:tcPr>
            <w:tcW w:w="425" w:type="dxa"/>
          </w:tcPr>
          <w:p w14:paraId="42F55389" w14:textId="77777777" w:rsidR="00876535" w:rsidRPr="00E341D6" w:rsidRDefault="00876535" w:rsidP="00876535">
            <w:pPr>
              <w:pStyle w:val="Brdtext"/>
              <w:ind w:left="0"/>
              <w:rPr>
                <w:strike/>
                <w:color w:val="FF0000"/>
              </w:rPr>
            </w:pPr>
          </w:p>
        </w:tc>
        <w:tc>
          <w:tcPr>
            <w:tcW w:w="425" w:type="dxa"/>
          </w:tcPr>
          <w:p w14:paraId="589296D8" w14:textId="607314D4" w:rsidR="00876535" w:rsidRPr="00E341D6" w:rsidRDefault="00876535" w:rsidP="00876535">
            <w:pPr>
              <w:pStyle w:val="Brdtext"/>
              <w:ind w:left="0"/>
              <w:rPr>
                <w:strike/>
                <w:color w:val="FF0000"/>
              </w:rPr>
            </w:pPr>
            <w:r w:rsidRPr="00E341D6">
              <w:rPr>
                <w:strike/>
                <w:color w:val="FF0000"/>
              </w:rPr>
              <w:t>X</w:t>
            </w:r>
          </w:p>
        </w:tc>
        <w:tc>
          <w:tcPr>
            <w:tcW w:w="425" w:type="dxa"/>
          </w:tcPr>
          <w:p w14:paraId="0AB1C1C6" w14:textId="77777777" w:rsidR="00876535" w:rsidRPr="005D6531" w:rsidRDefault="00876535" w:rsidP="00876535">
            <w:pPr>
              <w:pStyle w:val="Brdtext"/>
              <w:ind w:left="0"/>
            </w:pPr>
          </w:p>
        </w:tc>
        <w:tc>
          <w:tcPr>
            <w:tcW w:w="1134" w:type="dxa"/>
          </w:tcPr>
          <w:p w14:paraId="60639295" w14:textId="77777777" w:rsidR="00876535" w:rsidRPr="005D6531" w:rsidRDefault="00876535" w:rsidP="00876535">
            <w:pPr>
              <w:pStyle w:val="Brdtext"/>
              <w:ind w:left="0"/>
            </w:pPr>
          </w:p>
        </w:tc>
      </w:tr>
      <w:tr w:rsidR="005D6531" w:rsidRPr="005D6531" w14:paraId="693EE421" w14:textId="77777777" w:rsidTr="00FA29BC">
        <w:trPr>
          <w:trHeight w:val="56"/>
        </w:trPr>
        <w:tc>
          <w:tcPr>
            <w:tcW w:w="2122" w:type="dxa"/>
          </w:tcPr>
          <w:p w14:paraId="1E82B9C8" w14:textId="1271232C" w:rsidR="0021043E" w:rsidRPr="00E341D6" w:rsidRDefault="008469EB" w:rsidP="0021043E">
            <w:pPr>
              <w:pStyle w:val="Brdtext"/>
              <w:ind w:left="0"/>
              <w:rPr>
                <w:strike/>
                <w:color w:val="FF0000"/>
              </w:rPr>
            </w:pPr>
            <w:r w:rsidRPr="00E341D6">
              <w:rPr>
                <w:strike/>
                <w:color w:val="FF0000"/>
              </w:rPr>
              <w:t>251SV556-GSO</w:t>
            </w:r>
          </w:p>
        </w:tc>
        <w:tc>
          <w:tcPr>
            <w:tcW w:w="3402" w:type="dxa"/>
          </w:tcPr>
          <w:p w14:paraId="181DFF1B" w14:textId="0D837F62" w:rsidR="0021043E" w:rsidRPr="00E341D6" w:rsidRDefault="008469EB" w:rsidP="0021043E">
            <w:pPr>
              <w:pStyle w:val="Brdtext"/>
              <w:ind w:left="0"/>
              <w:rPr>
                <w:strike/>
                <w:color w:val="FF0000"/>
              </w:rPr>
            </w:pPr>
            <w:r w:rsidRPr="00E341D6">
              <w:rPr>
                <w:strike/>
                <w:color w:val="FF0000"/>
              </w:rPr>
              <w:t>Syrgasventil ej öppen</w:t>
            </w:r>
            <w:r w:rsidR="00A46080" w:rsidRPr="00E341D6">
              <w:rPr>
                <w:color w:val="FF0000"/>
              </w:rPr>
              <w:t xml:space="preserve"> Utgår!</w:t>
            </w:r>
          </w:p>
        </w:tc>
        <w:tc>
          <w:tcPr>
            <w:tcW w:w="425" w:type="dxa"/>
          </w:tcPr>
          <w:p w14:paraId="51D0734B" w14:textId="77777777" w:rsidR="0021043E" w:rsidRPr="00E341D6" w:rsidRDefault="0021043E" w:rsidP="0021043E">
            <w:pPr>
              <w:pStyle w:val="Brdtext"/>
              <w:ind w:left="0"/>
              <w:rPr>
                <w:strike/>
                <w:color w:val="FF0000"/>
              </w:rPr>
            </w:pPr>
          </w:p>
        </w:tc>
        <w:tc>
          <w:tcPr>
            <w:tcW w:w="425" w:type="dxa"/>
          </w:tcPr>
          <w:p w14:paraId="44E3DED6" w14:textId="06FEA6D4" w:rsidR="0021043E" w:rsidRPr="00E341D6" w:rsidRDefault="0021043E" w:rsidP="0021043E">
            <w:pPr>
              <w:pStyle w:val="Brdtext"/>
              <w:ind w:left="0"/>
              <w:rPr>
                <w:strike/>
                <w:color w:val="FF0000"/>
              </w:rPr>
            </w:pPr>
            <w:r w:rsidRPr="00E341D6">
              <w:rPr>
                <w:strike/>
                <w:color w:val="FF0000"/>
              </w:rPr>
              <w:t>X</w:t>
            </w:r>
          </w:p>
        </w:tc>
        <w:tc>
          <w:tcPr>
            <w:tcW w:w="425" w:type="dxa"/>
          </w:tcPr>
          <w:p w14:paraId="74E8825E" w14:textId="77777777" w:rsidR="0021043E" w:rsidRPr="005D6531" w:rsidRDefault="0021043E" w:rsidP="0021043E">
            <w:pPr>
              <w:pStyle w:val="Brdtext"/>
              <w:ind w:left="0"/>
            </w:pPr>
          </w:p>
        </w:tc>
        <w:tc>
          <w:tcPr>
            <w:tcW w:w="1134" w:type="dxa"/>
          </w:tcPr>
          <w:p w14:paraId="16DE4D0F" w14:textId="77777777" w:rsidR="0021043E" w:rsidRPr="005D6531" w:rsidRDefault="0021043E" w:rsidP="0021043E">
            <w:pPr>
              <w:pStyle w:val="Brdtext"/>
              <w:ind w:left="0"/>
            </w:pPr>
          </w:p>
        </w:tc>
      </w:tr>
      <w:tr w:rsidR="005D6531" w:rsidRPr="005D6531" w14:paraId="012575FE" w14:textId="77777777" w:rsidTr="00FA29BC">
        <w:trPr>
          <w:trHeight w:val="56"/>
        </w:trPr>
        <w:tc>
          <w:tcPr>
            <w:tcW w:w="2122" w:type="dxa"/>
          </w:tcPr>
          <w:p w14:paraId="51CC722A" w14:textId="3E7E766D" w:rsidR="0021043E" w:rsidRPr="005D6531" w:rsidRDefault="0021043E" w:rsidP="0021043E">
            <w:pPr>
              <w:pStyle w:val="Brdtext"/>
              <w:ind w:left="0"/>
            </w:pPr>
            <w:r w:rsidRPr="005D6531">
              <w:t>253XI323_L2</w:t>
            </w:r>
            <w:r w:rsidR="00D04FFE" w:rsidRPr="00D04FFE">
              <w:rPr>
                <w:color w:val="FF0000"/>
              </w:rPr>
              <w:t>_N</w:t>
            </w:r>
          </w:p>
        </w:tc>
        <w:tc>
          <w:tcPr>
            <w:tcW w:w="3402" w:type="dxa"/>
          </w:tcPr>
          <w:p w14:paraId="2B44A5A7" w14:textId="11DCB5F1" w:rsidR="0021043E" w:rsidRPr="005D6531" w:rsidRDefault="00D04FFE" w:rsidP="0021043E">
            <w:pPr>
              <w:pStyle w:val="Brdtext"/>
              <w:ind w:left="0"/>
            </w:pPr>
            <w:r w:rsidRPr="00D04FFE">
              <w:rPr>
                <w:color w:val="FF0000"/>
              </w:rPr>
              <w:t xml:space="preserve">253XI323 ≤ L2 </w:t>
            </w:r>
            <w:r w:rsidR="0021043E" w:rsidRPr="005D6531">
              <w:t xml:space="preserve">Kvävgastryck </w:t>
            </w:r>
          </w:p>
        </w:tc>
        <w:tc>
          <w:tcPr>
            <w:tcW w:w="425" w:type="dxa"/>
          </w:tcPr>
          <w:p w14:paraId="0393BCD5" w14:textId="6263F7E4" w:rsidR="0021043E" w:rsidRPr="005D6531" w:rsidRDefault="0021043E" w:rsidP="0021043E">
            <w:pPr>
              <w:pStyle w:val="Brdtext"/>
              <w:ind w:left="0"/>
            </w:pPr>
          </w:p>
        </w:tc>
        <w:tc>
          <w:tcPr>
            <w:tcW w:w="425" w:type="dxa"/>
          </w:tcPr>
          <w:p w14:paraId="55BFDD97" w14:textId="39F30446" w:rsidR="0021043E" w:rsidRPr="005D6531" w:rsidRDefault="0021043E" w:rsidP="0021043E">
            <w:pPr>
              <w:pStyle w:val="Brdtext"/>
              <w:ind w:left="0"/>
            </w:pPr>
            <w:r w:rsidRPr="005D6531">
              <w:t>X</w:t>
            </w:r>
          </w:p>
        </w:tc>
        <w:tc>
          <w:tcPr>
            <w:tcW w:w="425" w:type="dxa"/>
          </w:tcPr>
          <w:p w14:paraId="3CA4DC1F" w14:textId="77777777" w:rsidR="0021043E" w:rsidRPr="005D6531" w:rsidRDefault="0021043E" w:rsidP="0021043E">
            <w:pPr>
              <w:pStyle w:val="Brdtext"/>
              <w:ind w:left="0"/>
            </w:pPr>
          </w:p>
        </w:tc>
        <w:tc>
          <w:tcPr>
            <w:tcW w:w="1134" w:type="dxa"/>
          </w:tcPr>
          <w:p w14:paraId="1B9D6B2E" w14:textId="409E2D15" w:rsidR="0021043E" w:rsidRPr="005D6531" w:rsidRDefault="0021043E" w:rsidP="0021043E">
            <w:pPr>
              <w:pStyle w:val="Brdtext"/>
              <w:ind w:left="0"/>
            </w:pPr>
          </w:p>
        </w:tc>
      </w:tr>
      <w:tr w:rsidR="005D6531" w:rsidRPr="005D6531" w14:paraId="03181F0E" w14:textId="77777777" w:rsidTr="00FA29BC">
        <w:trPr>
          <w:trHeight w:val="56"/>
        </w:trPr>
        <w:tc>
          <w:tcPr>
            <w:tcW w:w="2122" w:type="dxa"/>
          </w:tcPr>
          <w:p w14:paraId="631F1EAB" w14:textId="057A5569" w:rsidR="0021043E" w:rsidRPr="005D6531" w:rsidRDefault="0021043E" w:rsidP="0021043E">
            <w:pPr>
              <w:pStyle w:val="Brdtext"/>
              <w:ind w:left="0"/>
            </w:pPr>
            <w:r w:rsidRPr="005D6531">
              <w:t>346PU101</w:t>
            </w:r>
            <w:r w:rsidR="00D04FFE" w:rsidRPr="00D04FFE">
              <w:rPr>
                <w:color w:val="FF0000"/>
              </w:rPr>
              <w:t>_RUN</w:t>
            </w:r>
          </w:p>
        </w:tc>
        <w:tc>
          <w:tcPr>
            <w:tcW w:w="3402" w:type="dxa"/>
          </w:tcPr>
          <w:p w14:paraId="3BE86954" w14:textId="49BCAE5B" w:rsidR="0021043E" w:rsidRPr="005D6531" w:rsidRDefault="00D04FFE" w:rsidP="0021043E">
            <w:pPr>
              <w:pStyle w:val="Brdtext"/>
              <w:ind w:left="0"/>
            </w:pPr>
            <w:r w:rsidRPr="005D73A9">
              <w:rPr>
                <w:color w:val="FF0000"/>
              </w:rPr>
              <w:t>346PU101</w:t>
            </w:r>
            <w:r>
              <w:t xml:space="preserve"> </w:t>
            </w:r>
            <w:r w:rsidR="0021043E" w:rsidRPr="005D6531">
              <w:t xml:space="preserve">Kompressor </w:t>
            </w:r>
            <w:proofErr w:type="spellStart"/>
            <w:r w:rsidR="0021043E" w:rsidRPr="005D6531">
              <w:t>toppgas</w:t>
            </w:r>
            <w:proofErr w:type="spellEnd"/>
            <w:r w:rsidR="0021043E" w:rsidRPr="005D6531">
              <w:t xml:space="preserve"> ej i drift</w:t>
            </w:r>
          </w:p>
        </w:tc>
        <w:tc>
          <w:tcPr>
            <w:tcW w:w="425" w:type="dxa"/>
          </w:tcPr>
          <w:p w14:paraId="5E1D81DF" w14:textId="77777777" w:rsidR="0021043E" w:rsidRPr="005D6531" w:rsidRDefault="0021043E" w:rsidP="0021043E">
            <w:pPr>
              <w:pStyle w:val="Brdtext"/>
              <w:ind w:left="0"/>
            </w:pPr>
          </w:p>
        </w:tc>
        <w:tc>
          <w:tcPr>
            <w:tcW w:w="425" w:type="dxa"/>
          </w:tcPr>
          <w:p w14:paraId="2D0C375B" w14:textId="54ADA213" w:rsidR="0021043E" w:rsidRPr="005D6531" w:rsidRDefault="0021043E" w:rsidP="0021043E">
            <w:pPr>
              <w:pStyle w:val="Brdtext"/>
              <w:ind w:left="0"/>
            </w:pPr>
            <w:r w:rsidRPr="005D6531">
              <w:t>X</w:t>
            </w:r>
          </w:p>
        </w:tc>
        <w:tc>
          <w:tcPr>
            <w:tcW w:w="425" w:type="dxa"/>
          </w:tcPr>
          <w:p w14:paraId="48B474C0" w14:textId="77777777" w:rsidR="0021043E" w:rsidRPr="005D6531" w:rsidRDefault="0021043E" w:rsidP="0021043E">
            <w:pPr>
              <w:pStyle w:val="Brdtext"/>
              <w:ind w:left="0"/>
            </w:pPr>
          </w:p>
        </w:tc>
        <w:tc>
          <w:tcPr>
            <w:tcW w:w="1134" w:type="dxa"/>
          </w:tcPr>
          <w:p w14:paraId="4DEFC9A8" w14:textId="77777777" w:rsidR="0021043E" w:rsidRPr="005D6531" w:rsidRDefault="0021043E" w:rsidP="0021043E">
            <w:pPr>
              <w:pStyle w:val="Brdtext"/>
              <w:ind w:left="0"/>
            </w:pPr>
          </w:p>
        </w:tc>
      </w:tr>
    </w:tbl>
    <w:p w14:paraId="7B772A4A" w14:textId="61D168D7" w:rsidR="00623060" w:rsidRPr="005D6531" w:rsidRDefault="0033516C" w:rsidP="00623060">
      <w:pPr>
        <w:pStyle w:val="Brdtext"/>
        <w:rPr>
          <w:i/>
        </w:rPr>
      </w:pPr>
      <w:r w:rsidRPr="005D6531">
        <w:rPr>
          <w:i/>
        </w:rPr>
        <w:t xml:space="preserve">Not 1. Vid </w:t>
      </w:r>
      <w:proofErr w:type="spellStart"/>
      <w:r w:rsidRPr="005D6531">
        <w:rPr>
          <w:i/>
        </w:rPr>
        <w:t>förregling</w:t>
      </w:r>
      <w:proofErr w:type="spellEnd"/>
      <w:r w:rsidRPr="005D6531">
        <w:rPr>
          <w:i/>
        </w:rPr>
        <w:t xml:space="preserve"> nollställs timer. Släpper efter 5 minuter.</w:t>
      </w:r>
      <w:r w:rsidRPr="005D6531">
        <w:rPr>
          <w:i/>
        </w:rPr>
        <w:br/>
      </w:r>
      <w:r w:rsidR="00035546" w:rsidRPr="00E341D6">
        <w:rPr>
          <w:i/>
          <w:strike/>
          <w:color w:val="FF0000"/>
        </w:rPr>
        <w:t>Not 2</w:t>
      </w:r>
      <w:r w:rsidR="00AA24F0" w:rsidRPr="00E341D6">
        <w:rPr>
          <w:i/>
          <w:strike/>
          <w:color w:val="FF0000"/>
        </w:rPr>
        <w:t>.</w:t>
      </w:r>
      <w:r w:rsidR="00353CD2" w:rsidRPr="00E341D6">
        <w:rPr>
          <w:i/>
          <w:strike/>
          <w:color w:val="FF0000"/>
        </w:rPr>
        <w:t xml:space="preserve"> 251XI554_L2 </w:t>
      </w:r>
      <w:proofErr w:type="spellStart"/>
      <w:r w:rsidR="00353CD2" w:rsidRPr="00E341D6">
        <w:rPr>
          <w:i/>
          <w:strike/>
          <w:color w:val="FF0000"/>
        </w:rPr>
        <w:t>byglas</w:t>
      </w:r>
      <w:proofErr w:type="spellEnd"/>
      <w:r w:rsidR="00353CD2" w:rsidRPr="00E341D6">
        <w:rPr>
          <w:i/>
          <w:strike/>
          <w:color w:val="FF0000"/>
        </w:rPr>
        <w:t xml:space="preserve"> vid start.</w:t>
      </w:r>
      <w:r w:rsidR="00A46080" w:rsidRPr="00E341D6">
        <w:rPr>
          <w:i/>
          <w:color w:val="FF0000"/>
        </w:rPr>
        <w:t xml:space="preserve"> Utgår</w:t>
      </w:r>
      <w:r w:rsidR="00876535" w:rsidRPr="005D6531">
        <w:rPr>
          <w:i/>
        </w:rPr>
        <w:br/>
        <w:t>Not 3. Tillslagsfördröjd 10s.</w:t>
      </w:r>
    </w:p>
    <w:p w14:paraId="181F0B3F" w14:textId="77777777" w:rsidR="00AA24F0" w:rsidRPr="005D6531" w:rsidRDefault="00AA24F0" w:rsidP="00623060">
      <w:pPr>
        <w:pStyle w:val="Brdtext"/>
      </w:pPr>
    </w:p>
    <w:p w14:paraId="42148C25" w14:textId="15DE760C" w:rsidR="00A46080" w:rsidRDefault="00A46080" w:rsidP="00FA29BC">
      <w:pPr>
        <w:pStyle w:val="Brdtext"/>
        <w:rPr>
          <w:i/>
        </w:rPr>
      </w:pPr>
      <w:r w:rsidRPr="00A46080">
        <w:rPr>
          <w:i/>
          <w:color w:val="FF0000"/>
        </w:rPr>
        <w:t>SIL-klassad säkerhetskrets för 271SV556 (</w:t>
      </w:r>
      <w:proofErr w:type="spellStart"/>
      <w:r w:rsidRPr="00A46080">
        <w:rPr>
          <w:i/>
          <w:color w:val="FF0000"/>
        </w:rPr>
        <w:t>Förregling</w:t>
      </w:r>
      <w:proofErr w:type="spellEnd"/>
      <w:r w:rsidRPr="00A46080">
        <w:rPr>
          <w:i/>
          <w:color w:val="FF0000"/>
        </w:rPr>
        <w:t xml:space="preserve"> mot öppnaorder) SIL2:</w:t>
      </w:r>
    </w:p>
    <w:p w14:paraId="1263634F" w14:textId="1CCFA920" w:rsidR="00A46080" w:rsidRPr="00D04FFE" w:rsidRDefault="00D04FFE" w:rsidP="00FA29BC">
      <w:pPr>
        <w:pStyle w:val="Brdtext"/>
        <w:rPr>
          <w:iCs/>
        </w:rPr>
      </w:pPr>
      <w:r w:rsidRPr="00D04FFE">
        <w:rPr>
          <w:iCs/>
          <w:color w:val="FF0000"/>
        </w:rPr>
        <w:t xml:space="preserve">Lågt </w:t>
      </w:r>
      <w:proofErr w:type="spellStart"/>
      <w:r w:rsidRPr="00D04FFE">
        <w:rPr>
          <w:iCs/>
          <w:color w:val="FF0000"/>
        </w:rPr>
        <w:t>difftryck</w:t>
      </w:r>
      <w:proofErr w:type="spellEnd"/>
      <w:r w:rsidRPr="00D04FFE">
        <w:rPr>
          <w:iCs/>
          <w:color w:val="FF0000"/>
        </w:rPr>
        <w:t xml:space="preserve"> 271XI321_L2 blockerar öppnaorder </w:t>
      </w:r>
      <w:r w:rsidRPr="00D04FFE">
        <w:rPr>
          <w:color w:val="FF0000"/>
        </w:rPr>
        <w:t>271SV556</w:t>
      </w:r>
    </w:p>
    <w:p w14:paraId="10B4787F" w14:textId="77777777" w:rsidR="00D04FFE" w:rsidRDefault="00D04FFE" w:rsidP="00FA29BC">
      <w:pPr>
        <w:pStyle w:val="Brdtext"/>
        <w:rPr>
          <w:i/>
        </w:rPr>
      </w:pPr>
    </w:p>
    <w:p w14:paraId="3D196D0C" w14:textId="6597EEE3" w:rsidR="00FA29BC" w:rsidRPr="005D6531" w:rsidRDefault="00FA29BC" w:rsidP="00FA29BC">
      <w:pPr>
        <w:pStyle w:val="Brdtext"/>
        <w:rPr>
          <w:i/>
        </w:rPr>
      </w:pPr>
      <w:r w:rsidRPr="005D6531">
        <w:rPr>
          <w:i/>
        </w:rPr>
        <w:t>SIL-klassad säkerhetskrets för 271SV556 (Order till stängd)</w:t>
      </w:r>
      <w:r w:rsidR="000545D2" w:rsidRPr="005D6531">
        <w:rPr>
          <w:i/>
        </w:rPr>
        <w:t xml:space="preserve"> SIL2</w:t>
      </w:r>
      <w:r w:rsidRPr="005D6531">
        <w:rPr>
          <w:i/>
        </w:rPr>
        <w:t>:</w:t>
      </w:r>
    </w:p>
    <w:p w14:paraId="446D7223" w14:textId="7E1C95B2" w:rsidR="00472DB6" w:rsidRPr="005D6531" w:rsidRDefault="00472DB6" w:rsidP="00FA29BC">
      <w:pPr>
        <w:pStyle w:val="Brdtext"/>
      </w:pPr>
      <w:r w:rsidRPr="005D6531">
        <w:t>Processnödstopp 308HZ300/301 stänger 271SV556-MV1 (utgång FALSE).</w:t>
      </w:r>
    </w:p>
    <w:p w14:paraId="137935FC" w14:textId="424001AE" w:rsidR="00FA29BC" w:rsidRPr="005D6531" w:rsidRDefault="00FA29BC" w:rsidP="00FA29BC">
      <w:pPr>
        <w:pStyle w:val="Brdtext"/>
      </w:pPr>
      <w:r w:rsidRPr="005D6531">
        <w:t xml:space="preserve">Högt toppgastryck </w:t>
      </w:r>
      <w:r w:rsidR="00123422" w:rsidRPr="005D6531">
        <w:t>320XI320</w:t>
      </w:r>
      <w:r w:rsidRPr="005D6531">
        <w:t>_H2</w:t>
      </w:r>
      <w:r w:rsidR="001120F7" w:rsidRPr="005D6531">
        <w:t xml:space="preserve"> </w:t>
      </w:r>
      <w:r w:rsidRPr="005D6531">
        <w:t>stänger 271SV556</w:t>
      </w:r>
      <w:r w:rsidR="00144984" w:rsidRPr="005D6531">
        <w:t xml:space="preserve">-MV1 </w:t>
      </w:r>
      <w:r w:rsidRPr="005D6531">
        <w:t>(utgång FALSE).</w:t>
      </w:r>
    </w:p>
    <w:p w14:paraId="657296CF" w14:textId="44CE95D7" w:rsidR="00FA29BC" w:rsidRPr="005D6531" w:rsidRDefault="00FA29BC" w:rsidP="00FA29BC">
      <w:pPr>
        <w:pStyle w:val="Brdtext"/>
      </w:pPr>
      <w:r w:rsidRPr="005D6531">
        <w:t xml:space="preserve">Lågt toppgastryck </w:t>
      </w:r>
      <w:r w:rsidR="00123422" w:rsidRPr="005D6531">
        <w:t>320XI320</w:t>
      </w:r>
      <w:r w:rsidRPr="005D6531">
        <w:t>_L2</w:t>
      </w:r>
      <w:r w:rsidR="001120F7" w:rsidRPr="005D6531">
        <w:t xml:space="preserve"> </w:t>
      </w:r>
      <w:r w:rsidR="00EB40A0" w:rsidRPr="005D6531">
        <w:t>stänger 271SV556</w:t>
      </w:r>
      <w:r w:rsidR="00144984" w:rsidRPr="005D6531">
        <w:t xml:space="preserve">-MV1 </w:t>
      </w:r>
      <w:r w:rsidR="00EB40A0" w:rsidRPr="005D6531">
        <w:t>(utgång FALSE).</w:t>
      </w:r>
    </w:p>
    <w:p w14:paraId="4723FC66" w14:textId="20E15E47" w:rsidR="00FA29BC" w:rsidRPr="005D6531" w:rsidRDefault="00FA29BC" w:rsidP="00FA29BC">
      <w:pPr>
        <w:pStyle w:val="Brdtext"/>
      </w:pPr>
      <w:r w:rsidRPr="005D6531">
        <w:t>Låg temp överhettad ånga 271TI552_L2</w:t>
      </w:r>
      <w:r w:rsidR="00EB40A0" w:rsidRPr="005D6531">
        <w:t xml:space="preserve"> stänger 271SV556</w:t>
      </w:r>
      <w:r w:rsidR="00144984" w:rsidRPr="005D6531">
        <w:t xml:space="preserve">-MV1 </w:t>
      </w:r>
      <w:r w:rsidR="00EB40A0" w:rsidRPr="005D6531">
        <w:t>(utgång FALSE).</w:t>
      </w:r>
    </w:p>
    <w:p w14:paraId="4E616CED" w14:textId="5110F1E6" w:rsidR="00FA29BC" w:rsidRPr="005D6531" w:rsidRDefault="00FA29BC" w:rsidP="00FA29BC">
      <w:pPr>
        <w:pStyle w:val="Brdtext"/>
      </w:pPr>
      <w:r w:rsidRPr="005D6531">
        <w:t>Lågt tryck överhettad ånga 271PI552_L2</w:t>
      </w:r>
      <w:r w:rsidR="00EB40A0" w:rsidRPr="005D6531">
        <w:t xml:space="preserve"> stänger 271SV556</w:t>
      </w:r>
      <w:r w:rsidR="00144984" w:rsidRPr="005D6531">
        <w:t xml:space="preserve">-MV1 </w:t>
      </w:r>
      <w:r w:rsidR="00EB40A0" w:rsidRPr="005D6531">
        <w:t>(utgång FALSE).</w:t>
      </w:r>
    </w:p>
    <w:p w14:paraId="6DC9DDA5" w14:textId="68E26452" w:rsidR="00200EDA" w:rsidRPr="005D6531" w:rsidRDefault="00200EDA" w:rsidP="00FA29BC">
      <w:pPr>
        <w:pStyle w:val="Brdtext"/>
      </w:pPr>
      <w:r w:rsidRPr="00A46080">
        <w:t xml:space="preserve">Lågt </w:t>
      </w:r>
      <w:proofErr w:type="spellStart"/>
      <w:r w:rsidR="00F641D5" w:rsidRPr="00A46080">
        <w:t>difftryck</w:t>
      </w:r>
      <w:proofErr w:type="spellEnd"/>
      <w:r w:rsidR="00F641D5" w:rsidRPr="00A46080">
        <w:t xml:space="preserve"> överhettad ånga</w:t>
      </w:r>
      <w:r w:rsidRPr="00A46080">
        <w:t xml:space="preserve"> </w:t>
      </w:r>
      <w:r w:rsidR="00F641D5" w:rsidRPr="00A46080">
        <w:t xml:space="preserve">271XI320_L2 </w:t>
      </w:r>
      <w:r w:rsidR="00EB40A0" w:rsidRPr="00A46080">
        <w:t>stänger 271SV556</w:t>
      </w:r>
      <w:r w:rsidR="00144984" w:rsidRPr="00A46080">
        <w:t xml:space="preserve">-MV1 </w:t>
      </w:r>
      <w:r w:rsidR="00EB40A0" w:rsidRPr="00A46080">
        <w:t>(utgång FALSE).</w:t>
      </w:r>
    </w:p>
    <w:p w14:paraId="311F16E8" w14:textId="77777777" w:rsidR="0033516C" w:rsidRPr="005D6531" w:rsidRDefault="0033516C" w:rsidP="0033516C">
      <w:pPr>
        <w:pStyle w:val="Brdtext"/>
      </w:pPr>
      <w:r w:rsidRPr="00A46080">
        <w:t>Låg överhettning ånga 271XI323_L2 stänger 271SV556-MV1 (utgång FALSE).</w:t>
      </w:r>
    </w:p>
    <w:p w14:paraId="2F95BA90" w14:textId="0C5DD800" w:rsidR="00200EDA" w:rsidRPr="005D6531" w:rsidRDefault="00200EDA" w:rsidP="00FA29BC">
      <w:pPr>
        <w:pStyle w:val="Brdtext"/>
      </w:pPr>
      <w:r w:rsidRPr="005D6531">
        <w:t xml:space="preserve">Lågt flöde </w:t>
      </w:r>
      <w:proofErr w:type="spellStart"/>
      <w:r w:rsidRPr="005D6531">
        <w:t>reduktionsgas</w:t>
      </w:r>
      <w:proofErr w:type="spellEnd"/>
      <w:r w:rsidRPr="005D6531">
        <w:t xml:space="preserve"> till PGH 343XI302_L2</w:t>
      </w:r>
      <w:r w:rsidR="00EB40A0" w:rsidRPr="005D6531">
        <w:t xml:space="preserve"> stänger 271SV556</w:t>
      </w:r>
      <w:r w:rsidR="00144984" w:rsidRPr="005D6531">
        <w:t xml:space="preserve">-MV1 </w:t>
      </w:r>
      <w:r w:rsidR="00EB40A0" w:rsidRPr="005D6531">
        <w:t>(utgång FALSE).</w:t>
      </w:r>
    </w:p>
    <w:p w14:paraId="651B40E8" w14:textId="056FD036" w:rsidR="00200EDA" w:rsidRPr="00E341D6" w:rsidRDefault="000545D2" w:rsidP="00FA29BC">
      <w:pPr>
        <w:pStyle w:val="Brdtext"/>
        <w:rPr>
          <w:strike/>
          <w:color w:val="FF0000"/>
        </w:rPr>
      </w:pPr>
      <w:r w:rsidRPr="00E341D6">
        <w:rPr>
          <w:strike/>
          <w:color w:val="FF0000"/>
        </w:rPr>
        <w:t xml:space="preserve">Lågt </w:t>
      </w:r>
      <w:proofErr w:type="spellStart"/>
      <w:r w:rsidRPr="00E341D6">
        <w:rPr>
          <w:strike/>
          <w:color w:val="FF0000"/>
        </w:rPr>
        <w:t>difftryck</w:t>
      </w:r>
      <w:proofErr w:type="spellEnd"/>
      <w:r w:rsidRPr="00E341D6">
        <w:rPr>
          <w:strike/>
          <w:color w:val="FF0000"/>
        </w:rPr>
        <w:t xml:space="preserve"> O2-Transferline</w:t>
      </w:r>
      <w:r w:rsidR="00200EDA" w:rsidRPr="00E341D6">
        <w:rPr>
          <w:strike/>
          <w:color w:val="FF0000"/>
        </w:rPr>
        <w:t xml:space="preserve"> </w:t>
      </w:r>
      <w:r w:rsidRPr="00E341D6">
        <w:rPr>
          <w:strike/>
          <w:color w:val="FF0000"/>
        </w:rPr>
        <w:t xml:space="preserve">251XI313_L2 </w:t>
      </w:r>
      <w:r w:rsidR="00EB40A0" w:rsidRPr="00E341D6">
        <w:rPr>
          <w:strike/>
          <w:color w:val="FF0000"/>
        </w:rPr>
        <w:t>stänger 271SV556</w:t>
      </w:r>
      <w:r w:rsidR="00144984" w:rsidRPr="00E341D6">
        <w:rPr>
          <w:strike/>
          <w:color w:val="FF0000"/>
        </w:rPr>
        <w:t xml:space="preserve">-MV1 </w:t>
      </w:r>
      <w:r w:rsidR="00EB40A0" w:rsidRPr="00E341D6">
        <w:rPr>
          <w:strike/>
          <w:color w:val="FF0000"/>
        </w:rPr>
        <w:t>(utgång FALSE).</w:t>
      </w:r>
      <w:r w:rsidR="002D3384" w:rsidRPr="00E341D6">
        <w:rPr>
          <w:strike/>
          <w:color w:val="FF0000"/>
        </w:rPr>
        <w:t xml:space="preserve"> </w:t>
      </w:r>
      <w:r w:rsidRPr="00E341D6">
        <w:rPr>
          <w:strike/>
          <w:color w:val="FF0000"/>
        </w:rPr>
        <w:t>(Ersätter 344XI321_L2)</w:t>
      </w:r>
      <w:r w:rsidR="005D73A9" w:rsidRPr="00E341D6">
        <w:rPr>
          <w:color w:val="FF0000"/>
        </w:rPr>
        <w:t xml:space="preserve"> Utgår!</w:t>
      </w:r>
    </w:p>
    <w:p w14:paraId="61EB134A" w14:textId="024497D1" w:rsidR="00200EDA" w:rsidRPr="005D73A9" w:rsidRDefault="00EB40A0" w:rsidP="00FA29BC">
      <w:pPr>
        <w:pStyle w:val="Brdtext"/>
        <w:rPr>
          <w:strike/>
        </w:rPr>
      </w:pPr>
      <w:r w:rsidRPr="00E341D6">
        <w:rPr>
          <w:strike/>
          <w:color w:val="FF0000"/>
        </w:rPr>
        <w:t>Lågt g</w:t>
      </w:r>
      <w:r w:rsidR="00200EDA" w:rsidRPr="00E341D6">
        <w:rPr>
          <w:strike/>
          <w:color w:val="FF0000"/>
        </w:rPr>
        <w:t xml:space="preserve">astryck </w:t>
      </w:r>
      <w:proofErr w:type="spellStart"/>
      <w:r w:rsidR="00200EDA" w:rsidRPr="00E341D6">
        <w:rPr>
          <w:strike/>
          <w:color w:val="FF0000"/>
        </w:rPr>
        <w:t>transferline</w:t>
      </w:r>
      <w:proofErr w:type="spellEnd"/>
      <w:r w:rsidR="00200EDA" w:rsidRPr="00E341D6">
        <w:rPr>
          <w:strike/>
          <w:color w:val="FF0000"/>
        </w:rPr>
        <w:t xml:space="preserve"> 344PZ321_L2</w:t>
      </w:r>
      <w:r w:rsidRPr="00E341D6">
        <w:rPr>
          <w:strike/>
          <w:color w:val="FF0000"/>
        </w:rPr>
        <w:t xml:space="preserve"> stänger 271SV556</w:t>
      </w:r>
      <w:r w:rsidR="00144984" w:rsidRPr="00E341D6">
        <w:rPr>
          <w:strike/>
          <w:color w:val="FF0000"/>
        </w:rPr>
        <w:t xml:space="preserve">-MV1 </w:t>
      </w:r>
      <w:r w:rsidRPr="00E341D6">
        <w:rPr>
          <w:strike/>
          <w:color w:val="FF0000"/>
        </w:rPr>
        <w:t>(utgång FALSE).</w:t>
      </w:r>
      <w:r w:rsidR="005D73A9" w:rsidRPr="00E341D6">
        <w:rPr>
          <w:color w:val="FF0000"/>
        </w:rPr>
        <w:t xml:space="preserve"> Utgår!</w:t>
      </w:r>
    </w:p>
    <w:p w14:paraId="328E8C53" w14:textId="20BE585E" w:rsidR="00200EDA" w:rsidRPr="00E341D6" w:rsidRDefault="00EB40A0" w:rsidP="00FA29BC">
      <w:pPr>
        <w:pStyle w:val="Brdtext"/>
        <w:rPr>
          <w:strike/>
          <w:color w:val="FF0000"/>
        </w:rPr>
      </w:pPr>
      <w:r w:rsidRPr="00E341D6">
        <w:rPr>
          <w:strike/>
          <w:color w:val="FF0000"/>
        </w:rPr>
        <w:t>Lågt tryck</w:t>
      </w:r>
      <w:r w:rsidR="00200EDA" w:rsidRPr="00E341D6">
        <w:rPr>
          <w:strike/>
          <w:color w:val="FF0000"/>
        </w:rPr>
        <w:t xml:space="preserve"> </w:t>
      </w:r>
      <w:r w:rsidR="00F641D5" w:rsidRPr="00E341D6">
        <w:rPr>
          <w:strike/>
          <w:color w:val="FF0000"/>
        </w:rPr>
        <w:t>syrgas</w:t>
      </w:r>
      <w:r w:rsidR="00200EDA" w:rsidRPr="00E341D6">
        <w:rPr>
          <w:strike/>
          <w:color w:val="FF0000"/>
        </w:rPr>
        <w:t xml:space="preserve"> </w:t>
      </w:r>
      <w:r w:rsidR="00725E8B" w:rsidRPr="00E341D6">
        <w:rPr>
          <w:strike/>
          <w:color w:val="FF0000"/>
        </w:rPr>
        <w:t>251XI312</w:t>
      </w:r>
      <w:r w:rsidR="00200EDA" w:rsidRPr="00E341D6">
        <w:rPr>
          <w:strike/>
          <w:color w:val="FF0000"/>
        </w:rPr>
        <w:t>_L2</w:t>
      </w:r>
      <w:r w:rsidR="00C01B82" w:rsidRPr="00E341D6">
        <w:rPr>
          <w:strike/>
          <w:color w:val="FF0000"/>
        </w:rPr>
        <w:t xml:space="preserve"> </w:t>
      </w:r>
      <w:r w:rsidRPr="00E341D6">
        <w:rPr>
          <w:strike/>
          <w:color w:val="FF0000"/>
        </w:rPr>
        <w:t>stänger 271SV556</w:t>
      </w:r>
      <w:r w:rsidR="00144984" w:rsidRPr="00E341D6">
        <w:rPr>
          <w:strike/>
          <w:color w:val="FF0000"/>
        </w:rPr>
        <w:t xml:space="preserve">-MV1 </w:t>
      </w:r>
      <w:r w:rsidRPr="00E341D6">
        <w:rPr>
          <w:strike/>
          <w:color w:val="FF0000"/>
        </w:rPr>
        <w:t>(utgång FALSE).</w:t>
      </w:r>
      <w:r w:rsidR="005D73A9" w:rsidRPr="00E341D6">
        <w:rPr>
          <w:color w:val="FF0000"/>
        </w:rPr>
        <w:t xml:space="preserve"> Utgår!</w:t>
      </w:r>
    </w:p>
    <w:p w14:paraId="0DBF89C2" w14:textId="3D8F3D13" w:rsidR="00200EDA" w:rsidRPr="00E341D6" w:rsidRDefault="00EB40A0" w:rsidP="00FA29BC">
      <w:pPr>
        <w:pStyle w:val="Brdtext"/>
        <w:rPr>
          <w:color w:val="FF0000"/>
        </w:rPr>
      </w:pPr>
      <w:r w:rsidRPr="00E341D6">
        <w:rPr>
          <w:strike/>
          <w:color w:val="FF0000"/>
        </w:rPr>
        <w:t>Lågt f</w:t>
      </w:r>
      <w:r w:rsidR="00200EDA" w:rsidRPr="00E341D6">
        <w:rPr>
          <w:strike/>
          <w:color w:val="FF0000"/>
        </w:rPr>
        <w:t xml:space="preserve">löde </w:t>
      </w:r>
      <w:r w:rsidR="00F641D5" w:rsidRPr="00E341D6">
        <w:rPr>
          <w:strike/>
          <w:color w:val="FF0000"/>
        </w:rPr>
        <w:t>syrgas</w:t>
      </w:r>
      <w:r w:rsidR="00200EDA" w:rsidRPr="00E341D6">
        <w:rPr>
          <w:strike/>
          <w:color w:val="FF0000"/>
        </w:rPr>
        <w:t xml:space="preserve"> 251XI554_L2</w:t>
      </w:r>
      <w:r w:rsidRPr="00E341D6">
        <w:rPr>
          <w:strike/>
          <w:color w:val="FF0000"/>
        </w:rPr>
        <w:t xml:space="preserve"> stänger 271SV556</w:t>
      </w:r>
      <w:r w:rsidR="00144984" w:rsidRPr="00E341D6">
        <w:rPr>
          <w:strike/>
          <w:color w:val="FF0000"/>
        </w:rPr>
        <w:t xml:space="preserve">-MV1 </w:t>
      </w:r>
      <w:r w:rsidRPr="00E341D6">
        <w:rPr>
          <w:strike/>
          <w:color w:val="FF0000"/>
        </w:rPr>
        <w:t>(utgång FALSE)</w:t>
      </w:r>
      <w:r w:rsidRPr="00E341D6">
        <w:rPr>
          <w:color w:val="FF0000"/>
        </w:rPr>
        <w:t>.</w:t>
      </w:r>
      <w:r w:rsidR="005D73A9" w:rsidRPr="00E341D6">
        <w:rPr>
          <w:color w:val="FF0000"/>
        </w:rPr>
        <w:t xml:space="preserve"> Utgår!</w:t>
      </w:r>
    </w:p>
    <w:p w14:paraId="0DA624E2" w14:textId="7EA6BC80" w:rsidR="00EB40A0" w:rsidRPr="00E341D6" w:rsidRDefault="00F641D5" w:rsidP="00EB40A0">
      <w:pPr>
        <w:pStyle w:val="Brdtext"/>
        <w:rPr>
          <w:strike/>
          <w:color w:val="FF0000"/>
        </w:rPr>
      </w:pPr>
      <w:r w:rsidRPr="00E341D6">
        <w:rPr>
          <w:strike/>
          <w:color w:val="FF0000"/>
        </w:rPr>
        <w:t xml:space="preserve">Tryck O2 lägre än N2 253XI363_L2 </w:t>
      </w:r>
      <w:r w:rsidR="00EB40A0" w:rsidRPr="00E341D6">
        <w:rPr>
          <w:strike/>
          <w:color w:val="FF0000"/>
        </w:rPr>
        <w:t>stänger 271SV556</w:t>
      </w:r>
      <w:r w:rsidR="00144984" w:rsidRPr="00E341D6">
        <w:rPr>
          <w:strike/>
          <w:color w:val="FF0000"/>
        </w:rPr>
        <w:t xml:space="preserve">-MV1 </w:t>
      </w:r>
      <w:r w:rsidR="00EB40A0" w:rsidRPr="00E341D6">
        <w:rPr>
          <w:strike/>
          <w:color w:val="FF0000"/>
        </w:rPr>
        <w:t>(utgång FALSE).</w:t>
      </w:r>
      <w:r w:rsidR="005D73A9" w:rsidRPr="00E341D6">
        <w:rPr>
          <w:strike/>
          <w:color w:val="FF0000"/>
        </w:rPr>
        <w:t xml:space="preserve"> </w:t>
      </w:r>
      <w:r w:rsidR="005D73A9" w:rsidRPr="00E341D6">
        <w:rPr>
          <w:color w:val="FF0000"/>
        </w:rPr>
        <w:t>Utgår!</w:t>
      </w:r>
    </w:p>
    <w:p w14:paraId="1C26E1EC" w14:textId="04686C39" w:rsidR="00EB40A0" w:rsidRPr="005D6531" w:rsidRDefault="0071010A" w:rsidP="00EB40A0">
      <w:pPr>
        <w:pStyle w:val="Brdtext"/>
      </w:pPr>
      <w:r w:rsidRPr="005D6531">
        <w:t xml:space="preserve">Låg </w:t>
      </w:r>
      <w:proofErr w:type="spellStart"/>
      <w:r w:rsidRPr="005D6531">
        <w:t>g</w:t>
      </w:r>
      <w:r w:rsidR="00EB40A0" w:rsidRPr="005D6531">
        <w:t>astemp</w:t>
      </w:r>
      <w:proofErr w:type="spellEnd"/>
      <w:r w:rsidR="00EB40A0" w:rsidRPr="005D6531">
        <w:t xml:space="preserve"> </w:t>
      </w:r>
      <w:proofErr w:type="spellStart"/>
      <w:r w:rsidR="00EB40A0" w:rsidRPr="005D6531">
        <w:t>transferline</w:t>
      </w:r>
      <w:proofErr w:type="spellEnd"/>
      <w:r w:rsidR="00EB40A0" w:rsidRPr="005D6531">
        <w:t xml:space="preserve"> </w:t>
      </w:r>
      <w:r w:rsidR="00725E8B" w:rsidRPr="005D6531">
        <w:t>344XI316</w:t>
      </w:r>
      <w:r w:rsidR="00EB40A0" w:rsidRPr="005D6531">
        <w:t>_L2</w:t>
      </w:r>
      <w:r w:rsidR="00C01B82" w:rsidRPr="005D6531">
        <w:t xml:space="preserve"> </w:t>
      </w:r>
      <w:r w:rsidR="00EB40A0" w:rsidRPr="005D6531">
        <w:t>stänger 271SV556</w:t>
      </w:r>
      <w:r w:rsidR="00144984" w:rsidRPr="005D6531">
        <w:t xml:space="preserve">-MV1 </w:t>
      </w:r>
      <w:r w:rsidR="00EB40A0" w:rsidRPr="005D6531">
        <w:t>(utgång FALSE).</w:t>
      </w:r>
    </w:p>
    <w:p w14:paraId="1AB5CAD7" w14:textId="5480BDD4" w:rsidR="00EB40A0" w:rsidRPr="005D6531" w:rsidRDefault="0071010A" w:rsidP="00EB40A0">
      <w:pPr>
        <w:pStyle w:val="Brdtext"/>
      </w:pPr>
      <w:r w:rsidRPr="005D6531">
        <w:t>Hög t</w:t>
      </w:r>
      <w:r w:rsidR="00EB40A0" w:rsidRPr="005D6531">
        <w:t xml:space="preserve">emperatur konvektionsdel </w:t>
      </w:r>
      <w:r w:rsidR="00725E8B" w:rsidRPr="005D6531">
        <w:t>344XI303</w:t>
      </w:r>
      <w:r w:rsidR="00EB40A0" w:rsidRPr="005D6531">
        <w:t>_H2</w:t>
      </w:r>
      <w:r w:rsidR="00C01B82" w:rsidRPr="005D6531">
        <w:t xml:space="preserve"> </w:t>
      </w:r>
      <w:r w:rsidR="00EB40A0" w:rsidRPr="005D6531">
        <w:t>stänger 271SV556</w:t>
      </w:r>
      <w:r w:rsidR="00144984" w:rsidRPr="005D6531">
        <w:t xml:space="preserve">-MV1 </w:t>
      </w:r>
      <w:r w:rsidR="00EB40A0" w:rsidRPr="005D6531">
        <w:t>(utgång FALSE).</w:t>
      </w:r>
    </w:p>
    <w:p w14:paraId="4B33651C" w14:textId="70AF1D73" w:rsidR="00EB40A0" w:rsidRPr="005D6531" w:rsidRDefault="0071010A" w:rsidP="00EB40A0">
      <w:pPr>
        <w:pStyle w:val="Brdtext"/>
      </w:pPr>
      <w:r w:rsidRPr="005D6531">
        <w:t>Låg t</w:t>
      </w:r>
      <w:r w:rsidR="00EB40A0" w:rsidRPr="005D6531">
        <w:t xml:space="preserve">emperatur konvektionsdel </w:t>
      </w:r>
      <w:r w:rsidR="00725E8B" w:rsidRPr="005D6531">
        <w:t>344XI303</w:t>
      </w:r>
      <w:r w:rsidR="00EB40A0" w:rsidRPr="005D6531">
        <w:t>_L2</w:t>
      </w:r>
      <w:r w:rsidR="00C01B82" w:rsidRPr="005D6531">
        <w:t xml:space="preserve"> </w:t>
      </w:r>
      <w:r w:rsidR="00EB40A0" w:rsidRPr="005D6531">
        <w:t>stänger 271SV556</w:t>
      </w:r>
      <w:r w:rsidR="00144984" w:rsidRPr="005D6531">
        <w:t xml:space="preserve">-MV1 </w:t>
      </w:r>
      <w:r w:rsidR="00EB40A0" w:rsidRPr="005D6531">
        <w:t>(utgång FALSE).</w:t>
      </w:r>
    </w:p>
    <w:p w14:paraId="0DBAB632" w14:textId="0703C3F0" w:rsidR="00EB40A0" w:rsidRPr="005D6531" w:rsidRDefault="0071010A" w:rsidP="00EB40A0">
      <w:pPr>
        <w:pStyle w:val="Brdtext"/>
      </w:pPr>
      <w:r w:rsidRPr="005D6531">
        <w:lastRenderedPageBreak/>
        <w:t>Hög t</w:t>
      </w:r>
      <w:r w:rsidR="00EB40A0" w:rsidRPr="005D6531">
        <w:t>emperatur strålningsdel</w:t>
      </w:r>
      <w:r w:rsidR="005D73A9">
        <w:t xml:space="preserve"> </w:t>
      </w:r>
      <w:r w:rsidR="00725E8B" w:rsidRPr="005D6531">
        <w:t>344XI310</w:t>
      </w:r>
      <w:r w:rsidR="00EB40A0" w:rsidRPr="005D6531">
        <w:t>_H2</w:t>
      </w:r>
      <w:r w:rsidR="00C01B82" w:rsidRPr="005D6531">
        <w:t xml:space="preserve"> </w:t>
      </w:r>
      <w:r w:rsidR="00EB40A0" w:rsidRPr="005D6531">
        <w:t>stänger 271SV556</w:t>
      </w:r>
      <w:r w:rsidR="00144984" w:rsidRPr="005D6531">
        <w:t xml:space="preserve">-MV1 </w:t>
      </w:r>
      <w:r w:rsidR="00EB40A0" w:rsidRPr="005D6531">
        <w:t>(utgång FALSE).</w:t>
      </w:r>
    </w:p>
    <w:p w14:paraId="4EEC5988" w14:textId="0A83FDCC" w:rsidR="00EB40A0" w:rsidRPr="005D6531" w:rsidRDefault="0071010A" w:rsidP="00EB40A0">
      <w:pPr>
        <w:pStyle w:val="Brdtext"/>
      </w:pPr>
      <w:r w:rsidRPr="005D6531">
        <w:t>Högt t</w:t>
      </w:r>
      <w:r w:rsidR="00EB40A0" w:rsidRPr="005D6531">
        <w:t xml:space="preserve">ryck förbränningskammare </w:t>
      </w:r>
      <w:r w:rsidR="00725E8B" w:rsidRPr="005D6531">
        <w:t>344XI306</w:t>
      </w:r>
      <w:r w:rsidR="00EB40A0" w:rsidRPr="005D6531">
        <w:t>_H2</w:t>
      </w:r>
      <w:r w:rsidR="00C01B82" w:rsidRPr="005D6531">
        <w:t xml:space="preserve"> </w:t>
      </w:r>
      <w:r w:rsidR="00EB40A0" w:rsidRPr="005D6531">
        <w:t>stänger 271SV556</w:t>
      </w:r>
      <w:r w:rsidR="00144984" w:rsidRPr="005D6531">
        <w:t xml:space="preserve">-MV1 </w:t>
      </w:r>
      <w:r w:rsidR="00EB40A0" w:rsidRPr="005D6531">
        <w:t>(utgång FALSE).</w:t>
      </w:r>
    </w:p>
    <w:p w14:paraId="6C6C8F77" w14:textId="657CA143" w:rsidR="00876535" w:rsidRPr="005D6531" w:rsidRDefault="00397765" w:rsidP="00EB40A0">
      <w:pPr>
        <w:pStyle w:val="Brdtext"/>
      </w:pPr>
      <w:r w:rsidRPr="005D6531">
        <w:t>Brännare ej i drift 344MA001_RUN stänger 271SV556-MV1 (utgång FALSE).</w:t>
      </w:r>
    </w:p>
    <w:p w14:paraId="3FD5C235" w14:textId="436C18D4" w:rsidR="00EB40A0" w:rsidRPr="00E341D6" w:rsidRDefault="0071010A" w:rsidP="00EB40A0">
      <w:pPr>
        <w:pStyle w:val="Brdtext"/>
        <w:rPr>
          <w:strike/>
          <w:color w:val="FF0000"/>
        </w:rPr>
      </w:pPr>
      <w:r w:rsidRPr="00E341D6">
        <w:rPr>
          <w:strike/>
          <w:color w:val="FF0000"/>
        </w:rPr>
        <w:t xml:space="preserve">Hög </w:t>
      </w:r>
      <w:proofErr w:type="spellStart"/>
      <w:r w:rsidRPr="00E341D6">
        <w:rPr>
          <w:strike/>
          <w:color w:val="FF0000"/>
        </w:rPr>
        <w:t>g</w:t>
      </w:r>
      <w:r w:rsidR="00EB40A0" w:rsidRPr="00E341D6">
        <w:rPr>
          <w:strike/>
          <w:color w:val="FF0000"/>
        </w:rPr>
        <w:t>astemp</w:t>
      </w:r>
      <w:proofErr w:type="spellEnd"/>
      <w:r w:rsidR="00EB40A0" w:rsidRPr="00E341D6">
        <w:rPr>
          <w:strike/>
          <w:color w:val="FF0000"/>
        </w:rPr>
        <w:t xml:space="preserve"> </w:t>
      </w:r>
      <w:proofErr w:type="spellStart"/>
      <w:r w:rsidR="00EB40A0" w:rsidRPr="00E341D6">
        <w:rPr>
          <w:strike/>
          <w:color w:val="FF0000"/>
        </w:rPr>
        <w:t>transferline</w:t>
      </w:r>
      <w:proofErr w:type="spellEnd"/>
      <w:r w:rsidR="00EB40A0" w:rsidRPr="00E341D6">
        <w:rPr>
          <w:strike/>
          <w:color w:val="FF0000"/>
        </w:rPr>
        <w:t xml:space="preserve"> efter O2-inj </w:t>
      </w:r>
      <w:r w:rsidR="00725E8B" w:rsidRPr="00E341D6">
        <w:rPr>
          <w:strike/>
          <w:color w:val="FF0000"/>
        </w:rPr>
        <w:t>344XI322</w:t>
      </w:r>
      <w:r w:rsidR="00EB40A0" w:rsidRPr="00E341D6">
        <w:rPr>
          <w:strike/>
          <w:color w:val="FF0000"/>
        </w:rPr>
        <w:t>_H2</w:t>
      </w:r>
      <w:r w:rsidR="00C01B82" w:rsidRPr="00E341D6">
        <w:rPr>
          <w:strike/>
          <w:color w:val="FF0000"/>
        </w:rPr>
        <w:t xml:space="preserve"> </w:t>
      </w:r>
      <w:r w:rsidR="00EB40A0" w:rsidRPr="00E341D6">
        <w:rPr>
          <w:strike/>
          <w:color w:val="FF0000"/>
        </w:rPr>
        <w:t>stänger 271SV556</w:t>
      </w:r>
      <w:r w:rsidR="00144984" w:rsidRPr="00E341D6">
        <w:rPr>
          <w:strike/>
          <w:color w:val="FF0000"/>
        </w:rPr>
        <w:t xml:space="preserve">-MV1 </w:t>
      </w:r>
      <w:r w:rsidR="00EB40A0" w:rsidRPr="00E341D6">
        <w:rPr>
          <w:strike/>
          <w:color w:val="FF0000"/>
        </w:rPr>
        <w:t>(utgång FALSE).</w:t>
      </w:r>
      <w:r w:rsidR="00D04FFE" w:rsidRPr="00E341D6">
        <w:rPr>
          <w:color w:val="FF0000"/>
        </w:rPr>
        <w:t xml:space="preserve"> Utgår!</w:t>
      </w:r>
    </w:p>
    <w:p w14:paraId="06884492" w14:textId="5C7D08F2" w:rsidR="00EB40A0" w:rsidRPr="00E341D6" w:rsidRDefault="0071010A" w:rsidP="00EB40A0">
      <w:pPr>
        <w:pStyle w:val="Brdtext"/>
        <w:rPr>
          <w:strike/>
          <w:color w:val="FF0000"/>
        </w:rPr>
      </w:pPr>
      <w:r w:rsidRPr="00E341D6">
        <w:rPr>
          <w:strike/>
          <w:color w:val="FF0000"/>
        </w:rPr>
        <w:t xml:space="preserve">Låg </w:t>
      </w:r>
      <w:proofErr w:type="spellStart"/>
      <w:r w:rsidRPr="00E341D6">
        <w:rPr>
          <w:strike/>
          <w:color w:val="FF0000"/>
        </w:rPr>
        <w:t>g</w:t>
      </w:r>
      <w:r w:rsidR="00EB40A0" w:rsidRPr="00E341D6">
        <w:rPr>
          <w:strike/>
          <w:color w:val="FF0000"/>
        </w:rPr>
        <w:t>astemp</w:t>
      </w:r>
      <w:proofErr w:type="spellEnd"/>
      <w:r w:rsidR="00EB40A0" w:rsidRPr="00E341D6">
        <w:rPr>
          <w:strike/>
          <w:color w:val="FF0000"/>
        </w:rPr>
        <w:t xml:space="preserve"> </w:t>
      </w:r>
      <w:proofErr w:type="spellStart"/>
      <w:r w:rsidR="00EB40A0" w:rsidRPr="00E341D6">
        <w:rPr>
          <w:strike/>
          <w:color w:val="FF0000"/>
        </w:rPr>
        <w:t>transferline</w:t>
      </w:r>
      <w:proofErr w:type="spellEnd"/>
      <w:r w:rsidR="00EB40A0" w:rsidRPr="00E341D6">
        <w:rPr>
          <w:strike/>
          <w:color w:val="FF0000"/>
        </w:rPr>
        <w:t xml:space="preserve"> efter O2-inj </w:t>
      </w:r>
      <w:r w:rsidR="00725E8B" w:rsidRPr="00E341D6">
        <w:rPr>
          <w:strike/>
          <w:color w:val="FF0000"/>
        </w:rPr>
        <w:t>344XI322</w:t>
      </w:r>
      <w:r w:rsidR="00EB40A0" w:rsidRPr="00E341D6">
        <w:rPr>
          <w:strike/>
          <w:color w:val="FF0000"/>
        </w:rPr>
        <w:t>_L2 stänger 271SV556</w:t>
      </w:r>
      <w:r w:rsidR="00144984" w:rsidRPr="00E341D6">
        <w:rPr>
          <w:strike/>
          <w:color w:val="FF0000"/>
        </w:rPr>
        <w:t xml:space="preserve">-MV1 </w:t>
      </w:r>
      <w:r w:rsidR="00EB40A0" w:rsidRPr="00E341D6">
        <w:rPr>
          <w:strike/>
          <w:color w:val="FF0000"/>
        </w:rPr>
        <w:t>(utgång FALSE).</w:t>
      </w:r>
      <w:r w:rsidR="00D04FFE" w:rsidRPr="00E341D6">
        <w:rPr>
          <w:strike/>
          <w:color w:val="FF0000"/>
        </w:rPr>
        <w:t xml:space="preserve"> </w:t>
      </w:r>
      <w:r w:rsidR="00D04FFE" w:rsidRPr="00E341D6">
        <w:rPr>
          <w:color w:val="FF0000"/>
        </w:rPr>
        <w:t>Utgår!</w:t>
      </w:r>
    </w:p>
    <w:p w14:paraId="34BB5C4C" w14:textId="0AE149A2" w:rsidR="00EB40A0" w:rsidRPr="00E341D6" w:rsidRDefault="008469EB" w:rsidP="00EB40A0">
      <w:pPr>
        <w:pStyle w:val="Brdtext"/>
        <w:rPr>
          <w:strike/>
          <w:color w:val="FF0000"/>
        </w:rPr>
      </w:pPr>
      <w:r w:rsidRPr="00E341D6">
        <w:rPr>
          <w:strike/>
          <w:color w:val="FF0000"/>
        </w:rPr>
        <w:t>Syrgasventil ej öppen 251SV555-GSO_N stänger 271SV556-MV1 (utgång FALSE).</w:t>
      </w:r>
      <w:r w:rsidR="00D04FFE" w:rsidRPr="00E341D6">
        <w:rPr>
          <w:strike/>
          <w:color w:val="FF0000"/>
        </w:rPr>
        <w:t xml:space="preserve"> </w:t>
      </w:r>
      <w:r w:rsidR="00D04FFE" w:rsidRPr="00E341D6">
        <w:rPr>
          <w:color w:val="FF0000"/>
        </w:rPr>
        <w:t>Utgår!</w:t>
      </w:r>
    </w:p>
    <w:p w14:paraId="10DB0012" w14:textId="02F6E962" w:rsidR="008469EB" w:rsidRPr="00E341D6" w:rsidRDefault="008469EB" w:rsidP="008469EB">
      <w:pPr>
        <w:pStyle w:val="Brdtext"/>
        <w:rPr>
          <w:strike/>
          <w:color w:val="FF0000"/>
        </w:rPr>
      </w:pPr>
      <w:r w:rsidRPr="00E341D6">
        <w:rPr>
          <w:strike/>
          <w:color w:val="FF0000"/>
        </w:rPr>
        <w:t>Syrgasventil ej öppen 251SV556-GSO_N stänger 271SV556-MV1 (utgång FALSE).</w:t>
      </w:r>
      <w:r w:rsidR="00D04FFE" w:rsidRPr="00E341D6">
        <w:rPr>
          <w:color w:val="FF0000"/>
        </w:rPr>
        <w:t xml:space="preserve"> Utgår!</w:t>
      </w:r>
    </w:p>
    <w:p w14:paraId="12D09F7C" w14:textId="1BD13A9B" w:rsidR="00EB40A0" w:rsidRPr="005D6531" w:rsidRDefault="0071010A" w:rsidP="00EB40A0">
      <w:pPr>
        <w:pStyle w:val="Brdtext"/>
      </w:pPr>
      <w:r w:rsidRPr="005D6531">
        <w:t>Lågt k</w:t>
      </w:r>
      <w:r w:rsidR="00EB40A0" w:rsidRPr="005D6531">
        <w:t xml:space="preserve">vävgastryck </w:t>
      </w:r>
      <w:r w:rsidR="00123422" w:rsidRPr="005D6531">
        <w:t>253XI323</w:t>
      </w:r>
      <w:r w:rsidR="00EB40A0" w:rsidRPr="005D6531">
        <w:t>_L2</w:t>
      </w:r>
      <w:r w:rsidR="00C01B82" w:rsidRPr="005D6531">
        <w:t xml:space="preserve"> </w:t>
      </w:r>
      <w:r w:rsidR="00EB40A0" w:rsidRPr="005D6531">
        <w:t>stänger 271SV556</w:t>
      </w:r>
      <w:r w:rsidR="00144984" w:rsidRPr="005D6531">
        <w:t xml:space="preserve">-MV1 </w:t>
      </w:r>
      <w:r w:rsidR="00EB40A0" w:rsidRPr="005D6531">
        <w:t>(utgång FALSE).</w:t>
      </w:r>
    </w:p>
    <w:p w14:paraId="1BC0C861" w14:textId="15E067A6" w:rsidR="00CD1808" w:rsidRPr="005D6531" w:rsidRDefault="00CD1808" w:rsidP="00CD1808">
      <w:pPr>
        <w:pStyle w:val="Brdtext"/>
      </w:pPr>
      <w:r w:rsidRPr="005D6531">
        <w:t xml:space="preserve">Kompressor </w:t>
      </w:r>
      <w:proofErr w:type="spellStart"/>
      <w:r w:rsidRPr="005D6531">
        <w:t>toppgas</w:t>
      </w:r>
      <w:proofErr w:type="spellEnd"/>
      <w:r w:rsidRPr="005D6531">
        <w:t xml:space="preserve"> ej i drift 346PU101 stänger 271SV556-MV1 (utgång FALSE).</w:t>
      </w:r>
      <w:r w:rsidR="006A7469" w:rsidRPr="005D6531">
        <w:t xml:space="preserve"> (Ej SIL-Klassad, men </w:t>
      </w:r>
      <w:proofErr w:type="spellStart"/>
      <w:r w:rsidR="006A7469" w:rsidRPr="005D6531">
        <w:t>förregling</w:t>
      </w:r>
      <w:proofErr w:type="spellEnd"/>
      <w:r w:rsidR="006A7469" w:rsidRPr="005D6531">
        <w:t xml:space="preserve"> via DCS skall vara kvar!)</w:t>
      </w:r>
    </w:p>
    <w:p w14:paraId="156775A8" w14:textId="77777777" w:rsidR="00FA29BC" w:rsidRPr="005D6531" w:rsidRDefault="00FA29BC" w:rsidP="00623060">
      <w:pPr>
        <w:pStyle w:val="Brdtext"/>
      </w:pPr>
    </w:p>
    <w:p w14:paraId="14338F14" w14:textId="575EEF80" w:rsidR="00623060" w:rsidRPr="005D6531" w:rsidRDefault="000545D2" w:rsidP="00623060">
      <w:pPr>
        <w:pStyle w:val="Rubrik1"/>
      </w:pPr>
      <w:bookmarkStart w:id="30" w:name="_Toc33443015"/>
      <w:r w:rsidRPr="005D6531">
        <w:t>Reduktionsgasv</w:t>
      </w:r>
      <w:r w:rsidR="00B47C63" w:rsidRPr="005D6531">
        <w:t>ärmare</w:t>
      </w:r>
      <w:r w:rsidRPr="005D6531">
        <w:t xml:space="preserve"> (PGH, el. RGV)</w:t>
      </w:r>
      <w:bookmarkEnd w:id="30"/>
    </w:p>
    <w:p w14:paraId="66948184" w14:textId="7E193BF1" w:rsidR="00623060" w:rsidRPr="005D6531" w:rsidRDefault="00623060" w:rsidP="00623060">
      <w:pPr>
        <w:pStyle w:val="Brdtext"/>
      </w:pPr>
      <w:r w:rsidRPr="005D6531">
        <w:t>Styrningen av värmaren består av två delar, Basic Process Control System (BPCS</w:t>
      </w:r>
      <w:r w:rsidR="00B47C63" w:rsidRPr="005D6531">
        <w:t>)</w:t>
      </w:r>
      <w:r w:rsidRPr="005D6531">
        <w:t xml:space="preserve"> och </w:t>
      </w:r>
      <w:proofErr w:type="spellStart"/>
      <w:r w:rsidRPr="005D6531">
        <w:t>Burner</w:t>
      </w:r>
      <w:proofErr w:type="spellEnd"/>
      <w:r w:rsidRPr="005D6531">
        <w:t xml:space="preserve"> Management System (BMS).</w:t>
      </w:r>
    </w:p>
    <w:p w14:paraId="6A3990C6" w14:textId="359C8A34" w:rsidR="00623060" w:rsidRPr="005D6531" w:rsidRDefault="008A6C55" w:rsidP="00623060">
      <w:pPr>
        <w:pStyle w:val="Brdtext"/>
      </w:pPr>
      <w:r w:rsidRPr="005D6531">
        <w:t>Styrsystemet (</w:t>
      </w:r>
      <w:r w:rsidR="00623060" w:rsidRPr="005D6531">
        <w:t>BPCS</w:t>
      </w:r>
      <w:r w:rsidRPr="005D6531">
        <w:t>)</w:t>
      </w:r>
      <w:r w:rsidR="00623060" w:rsidRPr="005D6531">
        <w:t xml:space="preserve"> styr:</w:t>
      </w:r>
    </w:p>
    <w:p w14:paraId="3D73E461" w14:textId="63E131BD" w:rsidR="00623060" w:rsidRPr="005D6531" w:rsidRDefault="00623060" w:rsidP="000650AA">
      <w:pPr>
        <w:pStyle w:val="Brdtext"/>
        <w:numPr>
          <w:ilvl w:val="0"/>
          <w:numId w:val="5"/>
        </w:numPr>
      </w:pPr>
      <w:r w:rsidRPr="005D6531">
        <w:t xml:space="preserve">Flöde </w:t>
      </w:r>
      <w:r w:rsidR="00B923EB" w:rsidRPr="005D6531">
        <w:t xml:space="preserve">bränsle </w:t>
      </w:r>
      <w:r w:rsidRPr="005D6531">
        <w:t>till brännare för att erhålla rätt temperatur ut.</w:t>
      </w:r>
    </w:p>
    <w:p w14:paraId="71377E3A" w14:textId="0324F009" w:rsidR="00623060" w:rsidRPr="005D6531" w:rsidRDefault="006D40D1" w:rsidP="000650AA">
      <w:pPr>
        <w:pStyle w:val="Brdtext"/>
        <w:numPr>
          <w:ilvl w:val="0"/>
          <w:numId w:val="5"/>
        </w:numPr>
      </w:pPr>
      <w:r w:rsidRPr="005D6531">
        <w:t xml:space="preserve">Tändläge </w:t>
      </w:r>
      <w:r w:rsidR="005C2B46" w:rsidRPr="005D6531">
        <w:t>ventil</w:t>
      </w:r>
      <w:r w:rsidR="00623060" w:rsidRPr="005D6531">
        <w:t xml:space="preserve"> </w:t>
      </w:r>
      <w:r w:rsidR="00120479" w:rsidRPr="005D6531">
        <w:t>bränsle.</w:t>
      </w:r>
    </w:p>
    <w:p w14:paraId="78F267FC" w14:textId="4D3F8B04" w:rsidR="00623060" w:rsidRPr="005D6531" w:rsidRDefault="00974896" w:rsidP="000650AA">
      <w:pPr>
        <w:pStyle w:val="Brdtext"/>
        <w:numPr>
          <w:ilvl w:val="0"/>
          <w:numId w:val="5"/>
        </w:numPr>
      </w:pPr>
      <w:r w:rsidRPr="005D6531">
        <w:t>Draget i värmaren</w:t>
      </w:r>
    </w:p>
    <w:p w14:paraId="068C2490" w14:textId="53F53202" w:rsidR="00623060" w:rsidRPr="005D6531" w:rsidRDefault="008A6C55" w:rsidP="00623060">
      <w:pPr>
        <w:pStyle w:val="Brdtext"/>
      </w:pPr>
      <w:r w:rsidRPr="005D6531">
        <w:t>Säkerhetssystemet (</w:t>
      </w:r>
      <w:r w:rsidR="00623060" w:rsidRPr="005D6531">
        <w:t>BMS</w:t>
      </w:r>
      <w:r w:rsidRPr="005D6531">
        <w:t>)</w:t>
      </w:r>
      <w:r w:rsidR="00623060" w:rsidRPr="005D6531">
        <w:t xml:space="preserve"> styr:</w:t>
      </w:r>
    </w:p>
    <w:p w14:paraId="49635F16" w14:textId="32DA45FD" w:rsidR="00623060" w:rsidRPr="005D6531" w:rsidRDefault="00974896" w:rsidP="000650AA">
      <w:pPr>
        <w:pStyle w:val="Brdtext"/>
        <w:numPr>
          <w:ilvl w:val="0"/>
          <w:numId w:val="6"/>
        </w:numPr>
      </w:pPr>
      <w:r w:rsidRPr="005D6531">
        <w:t>Vädring av värmare innan tändning</w:t>
      </w:r>
    </w:p>
    <w:p w14:paraId="0443A05E" w14:textId="648F376C" w:rsidR="00623060" w:rsidRPr="005D6531" w:rsidRDefault="00974896" w:rsidP="000650AA">
      <w:pPr>
        <w:pStyle w:val="Brdtext"/>
        <w:numPr>
          <w:ilvl w:val="0"/>
          <w:numId w:val="6"/>
        </w:numPr>
      </w:pPr>
      <w:r w:rsidRPr="005D6531">
        <w:t>Tändning av brännare</w:t>
      </w:r>
    </w:p>
    <w:p w14:paraId="156F9F78" w14:textId="36445511" w:rsidR="00623060" w:rsidRPr="005D6531" w:rsidRDefault="00974896" w:rsidP="000650AA">
      <w:pPr>
        <w:pStyle w:val="Brdtext"/>
        <w:numPr>
          <w:ilvl w:val="0"/>
          <w:numId w:val="6"/>
        </w:numPr>
      </w:pPr>
      <w:r w:rsidRPr="005D6531">
        <w:t>Manuell avstängning</w:t>
      </w:r>
    </w:p>
    <w:p w14:paraId="76802F8F" w14:textId="024DFF53" w:rsidR="00974896" w:rsidRPr="005D6531" w:rsidRDefault="008A6C55" w:rsidP="00623060">
      <w:pPr>
        <w:pStyle w:val="Brdtext"/>
      </w:pPr>
      <w:r w:rsidRPr="005D6531">
        <w:t>Säkerhetssystemet (</w:t>
      </w:r>
      <w:r w:rsidR="00974896" w:rsidRPr="005D6531">
        <w:t>BMS</w:t>
      </w:r>
      <w:r w:rsidRPr="005D6531">
        <w:t>)</w:t>
      </w:r>
      <w:r w:rsidR="00974896" w:rsidRPr="005D6531">
        <w:t xml:space="preserve"> hanterar också logiken för att uppfylla kraven på säker förbränning.</w:t>
      </w:r>
    </w:p>
    <w:p w14:paraId="2B4D70E2" w14:textId="77777777" w:rsidR="00120479" w:rsidRPr="005D6531" w:rsidRDefault="00120479" w:rsidP="00120479">
      <w:pPr>
        <w:pStyle w:val="Brdtext"/>
      </w:pPr>
      <w:r w:rsidRPr="005D6531">
        <w:t>Bränslekvot bränsle-luft kan inte bestämmas eftersom flödesgivare luft saknas.</w:t>
      </w:r>
    </w:p>
    <w:p w14:paraId="4ACE475C" w14:textId="014081E8" w:rsidR="00623060" w:rsidRPr="005D6531" w:rsidRDefault="00917545" w:rsidP="00917545">
      <w:pPr>
        <w:pStyle w:val="Rubrik2"/>
      </w:pPr>
      <w:bookmarkStart w:id="31" w:name="_Toc33443016"/>
      <w:r w:rsidRPr="005D6531">
        <w:t>Säkerhet</w:t>
      </w:r>
      <w:bookmarkEnd w:id="31"/>
    </w:p>
    <w:p w14:paraId="5AA308C0" w14:textId="77777777" w:rsidR="00917545" w:rsidRPr="005D6531" w:rsidRDefault="00917545" w:rsidP="00917545">
      <w:pPr>
        <w:pStyle w:val="Brdtext"/>
        <w:rPr>
          <w:lang w:val="en-US"/>
        </w:rPr>
      </w:pPr>
    </w:p>
    <w:p w14:paraId="7519075C" w14:textId="3F85FBFF" w:rsidR="00917545" w:rsidRPr="005D6531" w:rsidRDefault="00E9769C" w:rsidP="00262C3D">
      <w:pPr>
        <w:pStyle w:val="Rubrik3"/>
        <w:rPr>
          <w:lang w:val="en-US"/>
        </w:rPr>
      </w:pPr>
      <w:bookmarkStart w:id="32" w:name="_Toc33443017"/>
      <w:proofErr w:type="spellStart"/>
      <w:r w:rsidRPr="005D6531">
        <w:rPr>
          <w:lang w:val="en-US"/>
        </w:rPr>
        <w:t>Säkerhetstid</w:t>
      </w:r>
      <w:bookmarkEnd w:id="32"/>
      <w:proofErr w:type="spellEnd"/>
      <w:r w:rsidRPr="005D6531">
        <w:rPr>
          <w:lang w:val="en-US"/>
        </w:rPr>
        <w:t xml:space="preserve"> </w:t>
      </w:r>
    </w:p>
    <w:p w14:paraId="77505061" w14:textId="77777777" w:rsidR="002E3090" w:rsidRPr="005D6531" w:rsidRDefault="002E3090" w:rsidP="00917545">
      <w:pPr>
        <w:pStyle w:val="Brdtext"/>
      </w:pPr>
    </w:p>
    <w:p w14:paraId="5AF1080F" w14:textId="68041C6B" w:rsidR="00FE6E3D" w:rsidRPr="005D6531" w:rsidRDefault="00FE6E3D" w:rsidP="00917545">
      <w:pPr>
        <w:pStyle w:val="Brdtext"/>
      </w:pPr>
      <w:r w:rsidRPr="005D6531">
        <w:t>Tiden mellan att en bränsleventil stänger och en annan öppnar vid förlust av låga</w:t>
      </w:r>
      <w:r w:rsidR="00E9769C" w:rsidRPr="005D6531">
        <w:t xml:space="preserve"> skall inte överstiga 3 sekunder. I detta system där brännaren tänds manuellt så definieras säkerhetstiden som den högsta tillåtna gångtiden på avstängningsventilerna för bränslet att stänga vid förlust av låga.</w:t>
      </w:r>
    </w:p>
    <w:p w14:paraId="482313AD" w14:textId="77777777" w:rsidR="002E3090" w:rsidRPr="005D6531" w:rsidRDefault="002E3090" w:rsidP="00917545">
      <w:pPr>
        <w:pStyle w:val="Brdtext"/>
      </w:pPr>
    </w:p>
    <w:p w14:paraId="7C0D5803" w14:textId="12212986" w:rsidR="00262C3D" w:rsidRPr="005D6531" w:rsidRDefault="00E9769C" w:rsidP="00262C3D">
      <w:pPr>
        <w:pStyle w:val="Rubrik3"/>
        <w:rPr>
          <w:lang w:val="en-US"/>
        </w:rPr>
      </w:pPr>
      <w:bookmarkStart w:id="33" w:name="_Toc33443018"/>
      <w:proofErr w:type="spellStart"/>
      <w:r w:rsidRPr="005D6531">
        <w:rPr>
          <w:lang w:val="en-US"/>
        </w:rPr>
        <w:t>Innan</w:t>
      </w:r>
      <w:proofErr w:type="spellEnd"/>
      <w:r w:rsidRPr="005D6531">
        <w:rPr>
          <w:lang w:val="en-US"/>
        </w:rPr>
        <w:t xml:space="preserve"> start</w:t>
      </w:r>
      <w:bookmarkEnd w:id="33"/>
      <w:r w:rsidRPr="005D6531">
        <w:rPr>
          <w:lang w:val="en-US"/>
        </w:rPr>
        <w:t xml:space="preserve"> </w:t>
      </w:r>
    </w:p>
    <w:p w14:paraId="5F28849C" w14:textId="77777777" w:rsidR="002E3090" w:rsidRPr="005D6531" w:rsidRDefault="002E3090" w:rsidP="00262C3D">
      <w:pPr>
        <w:pStyle w:val="Brdtext"/>
      </w:pPr>
    </w:p>
    <w:p w14:paraId="449C6E93" w14:textId="17788E02" w:rsidR="00E9769C" w:rsidRPr="005D6531" w:rsidRDefault="00E9769C" w:rsidP="00262C3D">
      <w:pPr>
        <w:pStyle w:val="Brdtext"/>
      </w:pPr>
      <w:r w:rsidRPr="005D6531">
        <w:t xml:space="preserve">Innan start av värmaren så skall det säkerställas att ingen oönskad brännbar gas </w:t>
      </w:r>
      <w:r w:rsidR="000D001D" w:rsidRPr="005D6531">
        <w:t xml:space="preserve">finns i eller </w:t>
      </w:r>
      <w:r w:rsidRPr="005D6531">
        <w:t xml:space="preserve">kan komma in i förbränningskammaren. </w:t>
      </w:r>
    </w:p>
    <w:p w14:paraId="736E7B2A" w14:textId="406476DE" w:rsidR="00F2767E" w:rsidRPr="005D6531" w:rsidRDefault="00F2767E" w:rsidP="00262C3D">
      <w:pPr>
        <w:pStyle w:val="Brdtext"/>
      </w:pPr>
      <w:r w:rsidRPr="005D6531">
        <w:t>För att säkerställa en bränslefri miljö så kontrollerar säkerhetssystemet (BMS) att avstängningsventilerna är stängda. Dessa skall vara stängda under hela vädring</w:t>
      </w:r>
      <w:r w:rsidR="000D001D" w:rsidRPr="005D6531">
        <w:t>en</w:t>
      </w:r>
      <w:r w:rsidRPr="005D6531">
        <w:t xml:space="preserve"> för att den skall vara fullbordad.</w:t>
      </w:r>
    </w:p>
    <w:p w14:paraId="354D0AAC" w14:textId="369296E6" w:rsidR="0074316C" w:rsidRPr="005D6531" w:rsidRDefault="00F2767E" w:rsidP="00262C3D">
      <w:pPr>
        <w:pStyle w:val="Brdtext"/>
      </w:pPr>
      <w:r w:rsidRPr="005D6531">
        <w:t>Innan försök</w:t>
      </w:r>
      <w:r w:rsidR="00AC71BC" w:rsidRPr="005D6531">
        <w:t xml:space="preserve"> att tända så måste all ackumulerad oförbränd gas i förbränningskammaren</w:t>
      </w:r>
      <w:r w:rsidRPr="005D6531">
        <w:t xml:space="preserve"> </w:t>
      </w:r>
      <w:r w:rsidR="00AC71BC" w:rsidRPr="005D6531">
        <w:t>avlägsnas för att förhindra att tändningen orsakar oönskad brand eller explosion. Detta görs genom att vädra förbränningskammaren och kanaler med frisk luft med hjälp av naturligt drag. Det åstadkoms genom att öppna rökgasspjället</w:t>
      </w:r>
      <w:r w:rsidR="00141DAB" w:rsidRPr="005D6531">
        <w:t xml:space="preserve"> och spjället för förbränningsluft i </w:t>
      </w:r>
      <w:r w:rsidR="002E3090" w:rsidRPr="005D6531">
        <w:t>en viss tid</w:t>
      </w:r>
      <w:r w:rsidR="00AC71BC" w:rsidRPr="005D6531">
        <w:t>.</w:t>
      </w:r>
      <w:r w:rsidR="00D765E9" w:rsidRPr="005D6531">
        <w:t xml:space="preserve"> Tiden skall vara satt så att minst fem</w:t>
      </w:r>
      <w:r w:rsidR="00DE71F0" w:rsidRPr="005D6531">
        <w:t xml:space="preserve"> volymer förbränningskammare omsätts.</w:t>
      </w:r>
    </w:p>
    <w:p w14:paraId="307439C0" w14:textId="77777777" w:rsidR="002E3090" w:rsidRPr="005D6531" w:rsidRDefault="002E3090" w:rsidP="00262C3D">
      <w:pPr>
        <w:pStyle w:val="Brdtext"/>
      </w:pPr>
    </w:p>
    <w:p w14:paraId="2D434C1A" w14:textId="75787AA5" w:rsidR="00262C3D" w:rsidRPr="005D6531" w:rsidRDefault="0038616E" w:rsidP="00262C3D">
      <w:pPr>
        <w:pStyle w:val="Rubrik3"/>
        <w:rPr>
          <w:lang w:val="en-US"/>
        </w:rPr>
      </w:pPr>
      <w:bookmarkStart w:id="34" w:name="_Toc33443019"/>
      <w:proofErr w:type="spellStart"/>
      <w:r w:rsidRPr="005D6531">
        <w:rPr>
          <w:lang w:val="en-US"/>
        </w:rPr>
        <w:t>Oönskade</w:t>
      </w:r>
      <w:proofErr w:type="spellEnd"/>
      <w:r w:rsidRPr="005D6531">
        <w:rPr>
          <w:lang w:val="en-US"/>
        </w:rPr>
        <w:t xml:space="preserve"> </w:t>
      </w:r>
      <w:proofErr w:type="spellStart"/>
      <w:r w:rsidRPr="005D6531">
        <w:rPr>
          <w:lang w:val="en-US"/>
        </w:rPr>
        <w:t>tillstånd</w:t>
      </w:r>
      <w:bookmarkEnd w:id="34"/>
      <w:proofErr w:type="spellEnd"/>
      <w:r w:rsidRPr="005D6531">
        <w:rPr>
          <w:lang w:val="en-US"/>
        </w:rPr>
        <w:t xml:space="preserve"> </w:t>
      </w:r>
    </w:p>
    <w:p w14:paraId="2A060DDE" w14:textId="77777777" w:rsidR="002E3090" w:rsidRPr="005D6531" w:rsidRDefault="002E3090" w:rsidP="00262C3D">
      <w:pPr>
        <w:pStyle w:val="Brdtext"/>
      </w:pPr>
    </w:p>
    <w:p w14:paraId="5741D7E8" w14:textId="0179A564" w:rsidR="00141DAB" w:rsidRPr="005D6531" w:rsidRDefault="00141DAB" w:rsidP="00262C3D">
      <w:pPr>
        <w:pStyle w:val="Brdtext"/>
      </w:pPr>
      <w:r w:rsidRPr="005D6531">
        <w:t xml:space="preserve">Om </w:t>
      </w:r>
      <w:r w:rsidR="00B76E0E" w:rsidRPr="005D6531">
        <w:t>flamvakten indikerar</w:t>
      </w:r>
      <w:r w:rsidRPr="005D6531">
        <w:t xml:space="preserve"> låga innan tändningssekvensen så skall säkerhetssystemet förhindra uppstart och stänga bränsletillförseln.</w:t>
      </w:r>
    </w:p>
    <w:p w14:paraId="0984BC21" w14:textId="2A9929A0" w:rsidR="008B1768" w:rsidRPr="005D6531" w:rsidRDefault="008B1768" w:rsidP="00262C3D">
      <w:pPr>
        <w:pStyle w:val="Brdtext"/>
      </w:pPr>
      <w:r w:rsidRPr="005D6531">
        <w:t xml:space="preserve">För att kunna tända brännaren behöver flödesregulatorn för valt bränsle vara i </w:t>
      </w:r>
      <w:r w:rsidR="0026222A" w:rsidRPr="005D6531">
        <w:t>IB2</w:t>
      </w:r>
      <w:r w:rsidRPr="005D6531">
        <w:t xml:space="preserve"> (</w:t>
      </w:r>
      <w:r w:rsidR="0026222A" w:rsidRPr="005D6531">
        <w:t>IB2Ref b</w:t>
      </w:r>
      <w:r w:rsidRPr="005D6531">
        <w:t xml:space="preserve">estäms efter test brännare). </w:t>
      </w:r>
      <w:r w:rsidR="0038616E" w:rsidRPr="005D6531">
        <w:t xml:space="preserve">Ventillägen </w:t>
      </w:r>
      <w:r w:rsidRPr="005D6531">
        <w:t>kontrolleras av säkerhetssystemet</w:t>
      </w:r>
      <w:r w:rsidR="0026222A" w:rsidRPr="005D6531">
        <w:t>.</w:t>
      </w:r>
      <w:r w:rsidRPr="005D6531">
        <w:t xml:space="preserve"> </w:t>
      </w:r>
      <w:r w:rsidR="002E3090" w:rsidRPr="005D6531">
        <w:t>Om reglerventilen inte är i rätt läge vid tändning så ska tändningsförsöken avbrytas och avstängningsventilerna stängas.</w:t>
      </w:r>
    </w:p>
    <w:p w14:paraId="034C5169" w14:textId="77777777" w:rsidR="00262C3D" w:rsidRPr="005D6531" w:rsidRDefault="00262C3D" w:rsidP="00262C3D">
      <w:pPr>
        <w:pStyle w:val="Brdtext"/>
      </w:pPr>
    </w:p>
    <w:p w14:paraId="21DBE996" w14:textId="23274B68" w:rsidR="00262C3D" w:rsidRPr="005D6531" w:rsidRDefault="002E3090" w:rsidP="00CB5F84">
      <w:pPr>
        <w:pStyle w:val="Rubrik3"/>
      </w:pPr>
      <w:bookmarkStart w:id="35" w:name="_Toc33443020"/>
      <w:r w:rsidRPr="005D6531">
        <w:t>Bränsletripp</w:t>
      </w:r>
      <w:r w:rsidR="008E650A" w:rsidRPr="005D6531">
        <w:t xml:space="preserve"> </w:t>
      </w:r>
      <w:r w:rsidRPr="005D6531">
        <w:t>(MFT)</w:t>
      </w:r>
      <w:bookmarkEnd w:id="35"/>
    </w:p>
    <w:p w14:paraId="62751BD8" w14:textId="6FB83A87" w:rsidR="00997550" w:rsidRPr="005D6531" w:rsidRDefault="008E650A" w:rsidP="00CB5F84">
      <w:pPr>
        <w:pStyle w:val="Brdtext"/>
      </w:pPr>
      <w:r w:rsidRPr="005D6531">
        <w:t xml:space="preserve">Master </w:t>
      </w:r>
      <w:proofErr w:type="spellStart"/>
      <w:r w:rsidRPr="005D6531">
        <w:t>Fuel</w:t>
      </w:r>
      <w:proofErr w:type="spellEnd"/>
      <w:r w:rsidRPr="005D6531">
        <w:t xml:space="preserve"> </w:t>
      </w:r>
      <w:proofErr w:type="spellStart"/>
      <w:r w:rsidRPr="005D6531">
        <w:t>Trip</w:t>
      </w:r>
      <w:proofErr w:type="spellEnd"/>
      <w:r w:rsidRPr="005D6531">
        <w:t xml:space="preserve"> (</w:t>
      </w:r>
      <w:r w:rsidR="002E3090" w:rsidRPr="005D6531">
        <w:t>MFT</w:t>
      </w:r>
      <w:r w:rsidRPr="005D6531">
        <w:t>)</w:t>
      </w:r>
      <w:r w:rsidR="00997550" w:rsidRPr="005D6531">
        <w:t xml:space="preserve"> ska</w:t>
      </w:r>
      <w:r w:rsidR="002E3090" w:rsidRPr="005D6531">
        <w:t>ll</w:t>
      </w:r>
      <w:r w:rsidR="00997550" w:rsidRPr="005D6531">
        <w:t xml:space="preserve"> säkerställa att tillförsel av naturgas och vätgas är stoppat. </w:t>
      </w:r>
      <w:r w:rsidR="00DB01F6" w:rsidRPr="005D6531">
        <w:t>MFT</w:t>
      </w:r>
      <w:r w:rsidR="00997550" w:rsidRPr="005D6531">
        <w:t xml:space="preserve"> ska ta värmaren till säkert läge </w:t>
      </w:r>
      <w:r w:rsidR="00027741" w:rsidRPr="005D6531">
        <w:t xml:space="preserve">driftmode ”Avstängd” </w:t>
      </w:r>
      <w:r w:rsidR="00997550" w:rsidRPr="005D6531">
        <w:t>(</w:t>
      </w:r>
      <w:proofErr w:type="spellStart"/>
      <w:r w:rsidR="00997550" w:rsidRPr="005D6531">
        <w:t>shutdown</w:t>
      </w:r>
      <w:proofErr w:type="spellEnd"/>
      <w:r w:rsidR="00997550" w:rsidRPr="005D6531">
        <w:t xml:space="preserve">). Efter </w:t>
      </w:r>
      <w:r w:rsidR="00DB01F6" w:rsidRPr="005D6531">
        <w:t>MFT</w:t>
      </w:r>
      <w:r w:rsidR="002E037A" w:rsidRPr="005D6531">
        <w:t xml:space="preserve"> skall vädring krävas innan </w:t>
      </w:r>
      <w:r w:rsidR="00997550" w:rsidRPr="005D6531">
        <w:t>tändning</w:t>
      </w:r>
      <w:r w:rsidR="002E037A" w:rsidRPr="005D6531">
        <w:t xml:space="preserve"> på nytt</w:t>
      </w:r>
      <w:r w:rsidR="00997550" w:rsidRPr="005D6531">
        <w:t>.</w:t>
      </w:r>
      <w:r w:rsidR="007E20FB" w:rsidRPr="005D6531">
        <w:t xml:space="preserve"> </w:t>
      </w:r>
    </w:p>
    <w:p w14:paraId="3619837F" w14:textId="2FAB2241" w:rsidR="005A47C8" w:rsidRPr="005D6531" w:rsidRDefault="005A47C8" w:rsidP="005A47C8">
      <w:pPr>
        <w:pStyle w:val="Brdtext"/>
      </w:pPr>
      <w:r w:rsidRPr="005D6531">
        <w:rPr>
          <w:i/>
        </w:rPr>
        <w:t>MFT</w:t>
      </w:r>
      <w:r w:rsidR="00802DE0" w:rsidRPr="005D6531">
        <w:rPr>
          <w:i/>
        </w:rPr>
        <w:t>:</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5D6531" w:rsidRPr="005D6531" w14:paraId="0EB4A157" w14:textId="77777777" w:rsidTr="00BA0D4C">
        <w:tc>
          <w:tcPr>
            <w:tcW w:w="2405" w:type="dxa"/>
          </w:tcPr>
          <w:p w14:paraId="0BD66DAA" w14:textId="77777777" w:rsidR="005A47C8" w:rsidRPr="005D6531" w:rsidRDefault="005A47C8" w:rsidP="00BA0D4C">
            <w:pPr>
              <w:pStyle w:val="Brdtext"/>
              <w:ind w:left="0"/>
            </w:pPr>
            <w:r w:rsidRPr="005D6531">
              <w:t>Objekt/signal</w:t>
            </w:r>
          </w:p>
        </w:tc>
        <w:tc>
          <w:tcPr>
            <w:tcW w:w="3119" w:type="dxa"/>
          </w:tcPr>
          <w:p w14:paraId="3C39D405" w14:textId="77777777" w:rsidR="005A47C8" w:rsidRPr="005D6531" w:rsidRDefault="005A47C8" w:rsidP="00BA0D4C">
            <w:pPr>
              <w:pStyle w:val="Brdtext"/>
              <w:ind w:left="0"/>
            </w:pPr>
            <w:r w:rsidRPr="005D6531">
              <w:t>Beskrivning</w:t>
            </w:r>
          </w:p>
        </w:tc>
        <w:tc>
          <w:tcPr>
            <w:tcW w:w="425" w:type="dxa"/>
          </w:tcPr>
          <w:p w14:paraId="1187A5AD" w14:textId="77777777" w:rsidR="005A47C8" w:rsidRPr="005D6531" w:rsidRDefault="005A47C8" w:rsidP="00BA0D4C">
            <w:pPr>
              <w:pStyle w:val="Brdtext"/>
              <w:ind w:left="0"/>
            </w:pPr>
            <w:r w:rsidRPr="005D6531">
              <w:t>A</w:t>
            </w:r>
          </w:p>
        </w:tc>
        <w:tc>
          <w:tcPr>
            <w:tcW w:w="425" w:type="dxa"/>
          </w:tcPr>
          <w:p w14:paraId="1BEB99DE" w14:textId="77777777" w:rsidR="005A47C8" w:rsidRPr="005D6531" w:rsidRDefault="005A47C8" w:rsidP="00BA0D4C">
            <w:pPr>
              <w:pStyle w:val="Brdtext"/>
              <w:ind w:left="0"/>
            </w:pPr>
            <w:r w:rsidRPr="005D6531">
              <w:t>B</w:t>
            </w:r>
          </w:p>
        </w:tc>
        <w:tc>
          <w:tcPr>
            <w:tcW w:w="425" w:type="dxa"/>
          </w:tcPr>
          <w:p w14:paraId="387AA015" w14:textId="77777777" w:rsidR="005A47C8" w:rsidRPr="005D6531" w:rsidRDefault="005A47C8" w:rsidP="00BA0D4C">
            <w:pPr>
              <w:pStyle w:val="Brdtext"/>
              <w:ind w:left="0"/>
            </w:pPr>
            <w:r w:rsidRPr="005D6531">
              <w:t>C</w:t>
            </w:r>
          </w:p>
        </w:tc>
        <w:tc>
          <w:tcPr>
            <w:tcW w:w="1134" w:type="dxa"/>
          </w:tcPr>
          <w:p w14:paraId="535C1594" w14:textId="77777777" w:rsidR="005A47C8" w:rsidRPr="005D6531" w:rsidRDefault="005A47C8" w:rsidP="00BA0D4C">
            <w:pPr>
              <w:pStyle w:val="Brdtext"/>
              <w:ind w:left="0"/>
            </w:pPr>
            <w:r w:rsidRPr="005D6531">
              <w:t>Runint1</w:t>
            </w:r>
          </w:p>
        </w:tc>
      </w:tr>
      <w:tr w:rsidR="005D6531" w:rsidRPr="005D6531" w14:paraId="7E595194" w14:textId="77777777" w:rsidTr="00BA0D4C">
        <w:tc>
          <w:tcPr>
            <w:tcW w:w="2405" w:type="dxa"/>
          </w:tcPr>
          <w:p w14:paraId="429E4086" w14:textId="09952A64" w:rsidR="005A47C8" w:rsidRPr="005D6531" w:rsidRDefault="000A39B3" w:rsidP="00BA0D4C">
            <w:pPr>
              <w:pStyle w:val="Brdtext"/>
              <w:ind w:left="0"/>
            </w:pPr>
            <w:r w:rsidRPr="005D6531">
              <w:t>308HZ300/301</w:t>
            </w:r>
          </w:p>
        </w:tc>
        <w:tc>
          <w:tcPr>
            <w:tcW w:w="3119" w:type="dxa"/>
          </w:tcPr>
          <w:p w14:paraId="4C1E3E2E" w14:textId="0E7944CF" w:rsidR="005A47C8" w:rsidRPr="005D6531" w:rsidRDefault="000A39B3" w:rsidP="00BA0D4C">
            <w:pPr>
              <w:pStyle w:val="Brdtext"/>
              <w:ind w:left="0"/>
            </w:pPr>
            <w:r w:rsidRPr="005D6531">
              <w:t>P</w:t>
            </w:r>
            <w:r w:rsidR="005A47C8" w:rsidRPr="005D6531">
              <w:t>rocessnödstopp</w:t>
            </w:r>
          </w:p>
        </w:tc>
        <w:tc>
          <w:tcPr>
            <w:tcW w:w="425" w:type="dxa"/>
          </w:tcPr>
          <w:p w14:paraId="3F443AF6" w14:textId="77777777" w:rsidR="005A47C8" w:rsidRPr="005D6531" w:rsidRDefault="005A47C8" w:rsidP="00BA0D4C">
            <w:pPr>
              <w:pStyle w:val="Brdtext"/>
              <w:ind w:left="0"/>
            </w:pPr>
          </w:p>
        </w:tc>
        <w:tc>
          <w:tcPr>
            <w:tcW w:w="425" w:type="dxa"/>
          </w:tcPr>
          <w:p w14:paraId="3796B773" w14:textId="77777777" w:rsidR="005A47C8" w:rsidRPr="005D6531" w:rsidRDefault="005A47C8" w:rsidP="00BA0D4C">
            <w:pPr>
              <w:pStyle w:val="Brdtext"/>
              <w:ind w:left="0"/>
            </w:pPr>
          </w:p>
        </w:tc>
        <w:tc>
          <w:tcPr>
            <w:tcW w:w="425" w:type="dxa"/>
          </w:tcPr>
          <w:p w14:paraId="2C088694" w14:textId="77777777" w:rsidR="005A47C8" w:rsidRPr="005D6531" w:rsidRDefault="005A47C8" w:rsidP="00BA0D4C">
            <w:pPr>
              <w:pStyle w:val="Brdtext"/>
              <w:ind w:left="0"/>
            </w:pPr>
            <w:r w:rsidRPr="005D6531">
              <w:t>X</w:t>
            </w:r>
          </w:p>
        </w:tc>
        <w:tc>
          <w:tcPr>
            <w:tcW w:w="1134" w:type="dxa"/>
          </w:tcPr>
          <w:p w14:paraId="5E1FA066" w14:textId="77777777" w:rsidR="005A47C8" w:rsidRPr="005D6531" w:rsidRDefault="005A47C8" w:rsidP="00BA0D4C">
            <w:pPr>
              <w:pStyle w:val="Brdtext"/>
              <w:ind w:left="0"/>
            </w:pPr>
          </w:p>
        </w:tc>
      </w:tr>
      <w:tr w:rsidR="005D6531" w:rsidRPr="005D6531" w14:paraId="7BCA4CD5" w14:textId="77777777" w:rsidTr="00BA0D4C">
        <w:tc>
          <w:tcPr>
            <w:tcW w:w="2405" w:type="dxa"/>
          </w:tcPr>
          <w:p w14:paraId="3354967D" w14:textId="77777777" w:rsidR="006B5CA1" w:rsidRPr="005D6531" w:rsidRDefault="006B5CA1" w:rsidP="00BA0D4C">
            <w:pPr>
              <w:pStyle w:val="Brdtext"/>
              <w:ind w:left="0"/>
            </w:pPr>
            <w:r w:rsidRPr="005D6531">
              <w:t>252PZ337_H2</w:t>
            </w:r>
          </w:p>
        </w:tc>
        <w:tc>
          <w:tcPr>
            <w:tcW w:w="3119" w:type="dxa"/>
          </w:tcPr>
          <w:p w14:paraId="4F1E19FE" w14:textId="5B8CC9CA" w:rsidR="006B5CA1" w:rsidRPr="005D6531" w:rsidRDefault="006B5CA1" w:rsidP="00BA0D4C">
            <w:pPr>
              <w:pStyle w:val="Brdtext"/>
              <w:ind w:left="0"/>
            </w:pPr>
            <w:r w:rsidRPr="005D6531">
              <w:t>252PZ337&gt;H2 Naturgas</w:t>
            </w:r>
            <w:r w:rsidR="00F66CA7" w:rsidRPr="005D6531">
              <w:t xml:space="preserve"> </w:t>
            </w:r>
            <w:r w:rsidR="002E037A" w:rsidRPr="005D6531">
              <w:br/>
            </w:r>
            <w:r w:rsidR="00F66CA7" w:rsidRPr="005D6531">
              <w:t>(Not</w:t>
            </w:r>
            <w:r w:rsidR="002E037A" w:rsidRPr="005D6531">
              <w:t xml:space="preserve"> 1</w:t>
            </w:r>
            <w:r w:rsidR="00F66CA7" w:rsidRPr="005D6531">
              <w:t>)</w:t>
            </w:r>
          </w:p>
        </w:tc>
        <w:tc>
          <w:tcPr>
            <w:tcW w:w="425" w:type="dxa"/>
          </w:tcPr>
          <w:p w14:paraId="50D80448" w14:textId="77777777" w:rsidR="006B5CA1" w:rsidRPr="005D6531" w:rsidRDefault="006B5CA1" w:rsidP="00BA0D4C">
            <w:pPr>
              <w:pStyle w:val="Brdtext"/>
              <w:ind w:left="0"/>
            </w:pPr>
          </w:p>
        </w:tc>
        <w:tc>
          <w:tcPr>
            <w:tcW w:w="425" w:type="dxa"/>
          </w:tcPr>
          <w:p w14:paraId="0A29244A" w14:textId="77777777" w:rsidR="006B5CA1" w:rsidRPr="005D6531" w:rsidRDefault="006B5CA1" w:rsidP="00BA0D4C">
            <w:pPr>
              <w:pStyle w:val="Brdtext"/>
              <w:ind w:left="0"/>
            </w:pPr>
            <w:r w:rsidRPr="005D6531">
              <w:t>X</w:t>
            </w:r>
          </w:p>
        </w:tc>
        <w:tc>
          <w:tcPr>
            <w:tcW w:w="425" w:type="dxa"/>
          </w:tcPr>
          <w:p w14:paraId="6761CE19" w14:textId="77777777" w:rsidR="006B5CA1" w:rsidRPr="005D6531" w:rsidRDefault="006B5CA1" w:rsidP="00BA0D4C">
            <w:pPr>
              <w:pStyle w:val="Brdtext"/>
              <w:ind w:left="0"/>
            </w:pPr>
          </w:p>
        </w:tc>
        <w:tc>
          <w:tcPr>
            <w:tcW w:w="1134" w:type="dxa"/>
          </w:tcPr>
          <w:p w14:paraId="2E2C7D29" w14:textId="77777777" w:rsidR="006B5CA1" w:rsidRPr="005D6531" w:rsidRDefault="006B5CA1" w:rsidP="00BA0D4C">
            <w:pPr>
              <w:pStyle w:val="Brdtext"/>
              <w:ind w:left="0"/>
            </w:pPr>
          </w:p>
        </w:tc>
      </w:tr>
      <w:tr w:rsidR="005D6531" w:rsidRPr="005D6531" w14:paraId="76F87756" w14:textId="77777777" w:rsidTr="00BA0D4C">
        <w:tc>
          <w:tcPr>
            <w:tcW w:w="2405" w:type="dxa"/>
          </w:tcPr>
          <w:p w14:paraId="1AF27766" w14:textId="77777777" w:rsidR="006B5CA1" w:rsidRPr="005D6531" w:rsidRDefault="006B5CA1" w:rsidP="00BA0D4C">
            <w:pPr>
              <w:pStyle w:val="Brdtext"/>
              <w:ind w:left="0"/>
            </w:pPr>
            <w:r w:rsidRPr="005D6531">
              <w:t>252PZ337_L2</w:t>
            </w:r>
          </w:p>
        </w:tc>
        <w:tc>
          <w:tcPr>
            <w:tcW w:w="3119" w:type="dxa"/>
          </w:tcPr>
          <w:p w14:paraId="62DB4CCF" w14:textId="48220629" w:rsidR="006B5CA1" w:rsidRPr="005D6531" w:rsidRDefault="006B5CA1" w:rsidP="00BA0D4C">
            <w:pPr>
              <w:pStyle w:val="Brdtext"/>
              <w:ind w:left="0"/>
            </w:pPr>
            <w:r w:rsidRPr="005D6531">
              <w:t>252PZ337&lt;L2 Naturgas</w:t>
            </w:r>
            <w:r w:rsidR="002E037A" w:rsidRPr="005D6531">
              <w:t xml:space="preserve"> </w:t>
            </w:r>
            <w:r w:rsidR="002E037A" w:rsidRPr="005D6531">
              <w:br/>
              <w:t>(Not 1)</w:t>
            </w:r>
          </w:p>
        </w:tc>
        <w:tc>
          <w:tcPr>
            <w:tcW w:w="425" w:type="dxa"/>
          </w:tcPr>
          <w:p w14:paraId="121E895A" w14:textId="77777777" w:rsidR="006B5CA1" w:rsidRPr="005D6531" w:rsidRDefault="006B5CA1" w:rsidP="00BA0D4C">
            <w:pPr>
              <w:pStyle w:val="Brdtext"/>
              <w:ind w:left="0"/>
            </w:pPr>
          </w:p>
        </w:tc>
        <w:tc>
          <w:tcPr>
            <w:tcW w:w="425" w:type="dxa"/>
          </w:tcPr>
          <w:p w14:paraId="3888079B" w14:textId="77777777" w:rsidR="006B5CA1" w:rsidRPr="005D6531" w:rsidRDefault="006B5CA1" w:rsidP="00BA0D4C">
            <w:pPr>
              <w:pStyle w:val="Brdtext"/>
              <w:ind w:left="0"/>
            </w:pPr>
            <w:r w:rsidRPr="005D6531">
              <w:t>X</w:t>
            </w:r>
          </w:p>
        </w:tc>
        <w:tc>
          <w:tcPr>
            <w:tcW w:w="425" w:type="dxa"/>
          </w:tcPr>
          <w:p w14:paraId="55988AD7" w14:textId="77777777" w:rsidR="006B5CA1" w:rsidRPr="005D6531" w:rsidRDefault="006B5CA1" w:rsidP="00BA0D4C">
            <w:pPr>
              <w:pStyle w:val="Brdtext"/>
              <w:ind w:left="0"/>
            </w:pPr>
          </w:p>
        </w:tc>
        <w:tc>
          <w:tcPr>
            <w:tcW w:w="1134" w:type="dxa"/>
          </w:tcPr>
          <w:p w14:paraId="58134986" w14:textId="77777777" w:rsidR="006B5CA1" w:rsidRPr="005D6531" w:rsidRDefault="006B5CA1" w:rsidP="00BA0D4C">
            <w:pPr>
              <w:pStyle w:val="Brdtext"/>
              <w:ind w:left="0"/>
            </w:pPr>
          </w:p>
        </w:tc>
      </w:tr>
      <w:tr w:rsidR="005D6531" w:rsidRPr="005D6531" w14:paraId="13FD684E" w14:textId="77777777" w:rsidTr="00BA0D4C">
        <w:tc>
          <w:tcPr>
            <w:tcW w:w="2405" w:type="dxa"/>
          </w:tcPr>
          <w:p w14:paraId="35072065" w14:textId="77777777" w:rsidR="006B5CA1" w:rsidRPr="005D6531" w:rsidRDefault="006B5CA1" w:rsidP="00BA0D4C">
            <w:pPr>
              <w:pStyle w:val="Brdtext"/>
              <w:ind w:left="0"/>
            </w:pPr>
            <w:r w:rsidRPr="005D6531">
              <w:t>341PZ401_H2</w:t>
            </w:r>
          </w:p>
        </w:tc>
        <w:tc>
          <w:tcPr>
            <w:tcW w:w="3119" w:type="dxa"/>
          </w:tcPr>
          <w:p w14:paraId="6D7289CC" w14:textId="6F50520E" w:rsidR="002E037A" w:rsidRPr="005D6531" w:rsidRDefault="006B5CA1" w:rsidP="00BA0D4C">
            <w:pPr>
              <w:pStyle w:val="Brdtext"/>
              <w:ind w:left="0"/>
            </w:pPr>
            <w:r w:rsidRPr="005D6531">
              <w:t>341PZ401&gt;H2 Vätgas</w:t>
            </w:r>
            <w:r w:rsidR="002E037A" w:rsidRPr="005D6531">
              <w:br/>
              <w:t>(Not</w:t>
            </w:r>
            <w:r w:rsidR="00353CD2" w:rsidRPr="005D6531">
              <w:t xml:space="preserve"> 2</w:t>
            </w:r>
            <w:r w:rsidR="002E037A" w:rsidRPr="005D6531">
              <w:t>)</w:t>
            </w:r>
          </w:p>
        </w:tc>
        <w:tc>
          <w:tcPr>
            <w:tcW w:w="425" w:type="dxa"/>
          </w:tcPr>
          <w:p w14:paraId="5E1D3F68" w14:textId="77777777" w:rsidR="006B5CA1" w:rsidRPr="005D6531" w:rsidRDefault="006B5CA1" w:rsidP="00BA0D4C">
            <w:pPr>
              <w:pStyle w:val="Brdtext"/>
              <w:ind w:left="0"/>
            </w:pPr>
          </w:p>
        </w:tc>
        <w:tc>
          <w:tcPr>
            <w:tcW w:w="425" w:type="dxa"/>
          </w:tcPr>
          <w:p w14:paraId="231672FE" w14:textId="77777777" w:rsidR="006B5CA1" w:rsidRPr="005D6531" w:rsidRDefault="006B5CA1" w:rsidP="00BA0D4C">
            <w:pPr>
              <w:pStyle w:val="Brdtext"/>
              <w:ind w:left="0"/>
            </w:pPr>
            <w:r w:rsidRPr="005D6531">
              <w:t>X</w:t>
            </w:r>
          </w:p>
        </w:tc>
        <w:tc>
          <w:tcPr>
            <w:tcW w:w="425" w:type="dxa"/>
          </w:tcPr>
          <w:p w14:paraId="2F463791" w14:textId="77777777" w:rsidR="006B5CA1" w:rsidRPr="005D6531" w:rsidRDefault="006B5CA1" w:rsidP="00BA0D4C">
            <w:pPr>
              <w:pStyle w:val="Brdtext"/>
              <w:ind w:left="0"/>
            </w:pPr>
          </w:p>
        </w:tc>
        <w:tc>
          <w:tcPr>
            <w:tcW w:w="1134" w:type="dxa"/>
          </w:tcPr>
          <w:p w14:paraId="33CE7F7B" w14:textId="77777777" w:rsidR="006B5CA1" w:rsidRPr="005D6531" w:rsidRDefault="006B5CA1" w:rsidP="00BA0D4C">
            <w:pPr>
              <w:pStyle w:val="Brdtext"/>
              <w:ind w:left="0"/>
            </w:pPr>
          </w:p>
        </w:tc>
      </w:tr>
      <w:tr w:rsidR="005D6531" w:rsidRPr="005D6531" w14:paraId="5FD44CA5" w14:textId="77777777" w:rsidTr="00BA0D4C">
        <w:tc>
          <w:tcPr>
            <w:tcW w:w="2405" w:type="dxa"/>
          </w:tcPr>
          <w:p w14:paraId="7B972AE9" w14:textId="77777777" w:rsidR="006B5CA1" w:rsidRPr="005D6531" w:rsidRDefault="006B5CA1" w:rsidP="00BA0D4C">
            <w:pPr>
              <w:pStyle w:val="Brdtext"/>
              <w:ind w:left="0"/>
            </w:pPr>
            <w:r w:rsidRPr="005D6531">
              <w:t>341PZ401_L2</w:t>
            </w:r>
          </w:p>
        </w:tc>
        <w:tc>
          <w:tcPr>
            <w:tcW w:w="3119" w:type="dxa"/>
          </w:tcPr>
          <w:p w14:paraId="71561DC9" w14:textId="0B213F73" w:rsidR="006B5CA1" w:rsidRPr="005D6531" w:rsidRDefault="006B5CA1" w:rsidP="00BA0D4C">
            <w:pPr>
              <w:pStyle w:val="Brdtext"/>
              <w:ind w:left="0"/>
            </w:pPr>
            <w:r w:rsidRPr="005D6531">
              <w:t>341PZ401&lt;L2 Vätgas</w:t>
            </w:r>
            <w:r w:rsidR="002E037A" w:rsidRPr="005D6531">
              <w:br/>
              <w:t>(Not</w:t>
            </w:r>
            <w:r w:rsidR="00353CD2" w:rsidRPr="005D6531">
              <w:t xml:space="preserve"> 2</w:t>
            </w:r>
            <w:r w:rsidR="002E037A" w:rsidRPr="005D6531">
              <w:t>)</w:t>
            </w:r>
          </w:p>
        </w:tc>
        <w:tc>
          <w:tcPr>
            <w:tcW w:w="425" w:type="dxa"/>
          </w:tcPr>
          <w:p w14:paraId="0FC18CA7" w14:textId="77777777" w:rsidR="006B5CA1" w:rsidRPr="005D6531" w:rsidRDefault="006B5CA1" w:rsidP="00BA0D4C">
            <w:pPr>
              <w:pStyle w:val="Brdtext"/>
              <w:ind w:left="0"/>
            </w:pPr>
          </w:p>
        </w:tc>
        <w:tc>
          <w:tcPr>
            <w:tcW w:w="425" w:type="dxa"/>
          </w:tcPr>
          <w:p w14:paraId="0F3D940D" w14:textId="77777777" w:rsidR="006B5CA1" w:rsidRPr="005D6531" w:rsidRDefault="006B5CA1" w:rsidP="00BA0D4C">
            <w:pPr>
              <w:pStyle w:val="Brdtext"/>
              <w:ind w:left="0"/>
            </w:pPr>
            <w:r w:rsidRPr="005D6531">
              <w:t>X</w:t>
            </w:r>
          </w:p>
        </w:tc>
        <w:tc>
          <w:tcPr>
            <w:tcW w:w="425" w:type="dxa"/>
          </w:tcPr>
          <w:p w14:paraId="48655EBC" w14:textId="77777777" w:rsidR="006B5CA1" w:rsidRPr="005D6531" w:rsidRDefault="006B5CA1" w:rsidP="00BA0D4C">
            <w:pPr>
              <w:pStyle w:val="Brdtext"/>
              <w:ind w:left="0"/>
            </w:pPr>
          </w:p>
        </w:tc>
        <w:tc>
          <w:tcPr>
            <w:tcW w:w="1134" w:type="dxa"/>
          </w:tcPr>
          <w:p w14:paraId="73F02BFC" w14:textId="77777777" w:rsidR="006B5CA1" w:rsidRPr="005D6531" w:rsidRDefault="006B5CA1" w:rsidP="00BA0D4C">
            <w:pPr>
              <w:pStyle w:val="Brdtext"/>
              <w:ind w:left="0"/>
            </w:pPr>
          </w:p>
        </w:tc>
      </w:tr>
      <w:tr w:rsidR="005D6531" w:rsidRPr="005D6531" w14:paraId="78673337" w14:textId="77777777" w:rsidTr="00BA0D4C">
        <w:tc>
          <w:tcPr>
            <w:tcW w:w="2405" w:type="dxa"/>
          </w:tcPr>
          <w:p w14:paraId="21D03D88" w14:textId="7CC3BC3B" w:rsidR="00E53A7B" w:rsidRPr="005D6531" w:rsidRDefault="00E53A7B" w:rsidP="00E53A7B">
            <w:pPr>
              <w:pStyle w:val="Brdtext"/>
              <w:ind w:left="0"/>
            </w:pPr>
            <w:r w:rsidRPr="005D6531">
              <w:t>343XI302_L2</w:t>
            </w:r>
          </w:p>
        </w:tc>
        <w:tc>
          <w:tcPr>
            <w:tcW w:w="3119" w:type="dxa"/>
          </w:tcPr>
          <w:p w14:paraId="4CD55D20" w14:textId="7C192FFF" w:rsidR="00E53A7B" w:rsidRPr="005D6531" w:rsidRDefault="00E53A7B" w:rsidP="00E53A7B">
            <w:pPr>
              <w:pStyle w:val="Brdtext"/>
              <w:ind w:left="0"/>
            </w:pPr>
            <w:r w:rsidRPr="005D6531">
              <w:t xml:space="preserve">Flöde </w:t>
            </w:r>
            <w:proofErr w:type="spellStart"/>
            <w:r w:rsidRPr="005D6531">
              <w:t>reduktionsgas</w:t>
            </w:r>
            <w:proofErr w:type="spellEnd"/>
            <w:r w:rsidRPr="005D6531">
              <w:t xml:space="preserve"> till PGH</w:t>
            </w:r>
            <w:r w:rsidRPr="005D6531">
              <w:br/>
              <w:t>343XI302&lt;L2</w:t>
            </w:r>
          </w:p>
        </w:tc>
        <w:tc>
          <w:tcPr>
            <w:tcW w:w="425" w:type="dxa"/>
          </w:tcPr>
          <w:p w14:paraId="306282D9" w14:textId="77777777" w:rsidR="00E53A7B" w:rsidRPr="005D6531" w:rsidRDefault="00E53A7B" w:rsidP="00E53A7B">
            <w:pPr>
              <w:pStyle w:val="Brdtext"/>
              <w:ind w:left="0"/>
            </w:pPr>
          </w:p>
        </w:tc>
        <w:tc>
          <w:tcPr>
            <w:tcW w:w="425" w:type="dxa"/>
          </w:tcPr>
          <w:p w14:paraId="4E4279BA" w14:textId="6D53408C" w:rsidR="00E53A7B" w:rsidRPr="005D6531" w:rsidRDefault="00E53A7B" w:rsidP="00E53A7B">
            <w:pPr>
              <w:pStyle w:val="Brdtext"/>
              <w:ind w:left="0"/>
            </w:pPr>
            <w:r w:rsidRPr="005D6531">
              <w:t>X</w:t>
            </w:r>
          </w:p>
        </w:tc>
        <w:tc>
          <w:tcPr>
            <w:tcW w:w="425" w:type="dxa"/>
          </w:tcPr>
          <w:p w14:paraId="6744A591" w14:textId="77777777" w:rsidR="00E53A7B" w:rsidRPr="005D6531" w:rsidRDefault="00E53A7B" w:rsidP="00E53A7B">
            <w:pPr>
              <w:pStyle w:val="Brdtext"/>
              <w:ind w:left="0"/>
            </w:pPr>
          </w:p>
        </w:tc>
        <w:tc>
          <w:tcPr>
            <w:tcW w:w="1134" w:type="dxa"/>
          </w:tcPr>
          <w:p w14:paraId="4F909314" w14:textId="77777777" w:rsidR="00E53A7B" w:rsidRPr="005D6531" w:rsidRDefault="00E53A7B" w:rsidP="00E53A7B">
            <w:pPr>
              <w:pStyle w:val="Brdtext"/>
              <w:ind w:left="0"/>
            </w:pPr>
          </w:p>
        </w:tc>
      </w:tr>
      <w:tr w:rsidR="005D6531" w:rsidRPr="005D6531" w14:paraId="0DD9B8CA" w14:textId="77777777" w:rsidTr="00BA0D4C">
        <w:tc>
          <w:tcPr>
            <w:tcW w:w="2405" w:type="dxa"/>
          </w:tcPr>
          <w:p w14:paraId="6EF51F30" w14:textId="4378C32D" w:rsidR="00E53A7B" w:rsidRPr="005D6531" w:rsidRDefault="00725E8B" w:rsidP="00E53A7B">
            <w:pPr>
              <w:pStyle w:val="Brdtext"/>
              <w:ind w:left="0"/>
            </w:pPr>
            <w:r w:rsidRPr="005D6531">
              <w:t>344XI316</w:t>
            </w:r>
            <w:r w:rsidR="00E53A7B" w:rsidRPr="005D6531">
              <w:t>_H2</w:t>
            </w:r>
          </w:p>
        </w:tc>
        <w:tc>
          <w:tcPr>
            <w:tcW w:w="3119" w:type="dxa"/>
          </w:tcPr>
          <w:p w14:paraId="4CBA6428" w14:textId="7811B28A" w:rsidR="00E53A7B" w:rsidRPr="005D6531" w:rsidRDefault="00E53A7B" w:rsidP="00E53A7B">
            <w:pPr>
              <w:pStyle w:val="Brdtext"/>
              <w:ind w:left="0"/>
            </w:pPr>
            <w:proofErr w:type="spellStart"/>
            <w:r w:rsidRPr="005D6531">
              <w:t>Gastemp</w:t>
            </w:r>
            <w:proofErr w:type="spellEnd"/>
            <w:r w:rsidRPr="005D6531">
              <w:t xml:space="preserve"> </w:t>
            </w:r>
            <w:proofErr w:type="spellStart"/>
            <w:r w:rsidRPr="005D6531">
              <w:t>transferline</w:t>
            </w:r>
            <w:proofErr w:type="spellEnd"/>
            <w:r w:rsidRPr="005D6531">
              <w:br/>
            </w:r>
            <w:r w:rsidR="00725E8B" w:rsidRPr="005D6531">
              <w:t>344XI316</w:t>
            </w:r>
            <w:r w:rsidRPr="005D6531">
              <w:t>&gt;H2</w:t>
            </w:r>
          </w:p>
        </w:tc>
        <w:tc>
          <w:tcPr>
            <w:tcW w:w="425" w:type="dxa"/>
          </w:tcPr>
          <w:p w14:paraId="25A125C7" w14:textId="77777777" w:rsidR="00E53A7B" w:rsidRPr="005D6531" w:rsidRDefault="00E53A7B" w:rsidP="00E53A7B">
            <w:pPr>
              <w:pStyle w:val="Brdtext"/>
              <w:ind w:left="0"/>
            </w:pPr>
          </w:p>
        </w:tc>
        <w:tc>
          <w:tcPr>
            <w:tcW w:w="425" w:type="dxa"/>
          </w:tcPr>
          <w:p w14:paraId="32331591" w14:textId="5005156B" w:rsidR="00E53A7B" w:rsidRPr="005D6531" w:rsidRDefault="00E53A7B" w:rsidP="00E53A7B">
            <w:pPr>
              <w:pStyle w:val="Brdtext"/>
              <w:ind w:left="0"/>
            </w:pPr>
            <w:r w:rsidRPr="005D6531">
              <w:t>X</w:t>
            </w:r>
          </w:p>
        </w:tc>
        <w:tc>
          <w:tcPr>
            <w:tcW w:w="425" w:type="dxa"/>
          </w:tcPr>
          <w:p w14:paraId="6CCF2015" w14:textId="77777777" w:rsidR="00E53A7B" w:rsidRPr="005D6531" w:rsidRDefault="00E53A7B" w:rsidP="00E53A7B">
            <w:pPr>
              <w:pStyle w:val="Brdtext"/>
              <w:ind w:left="0"/>
            </w:pPr>
          </w:p>
        </w:tc>
        <w:tc>
          <w:tcPr>
            <w:tcW w:w="1134" w:type="dxa"/>
          </w:tcPr>
          <w:p w14:paraId="610EBF9C" w14:textId="77777777" w:rsidR="00E53A7B" w:rsidRPr="005D6531" w:rsidRDefault="00E53A7B" w:rsidP="00E53A7B">
            <w:pPr>
              <w:pStyle w:val="Brdtext"/>
              <w:ind w:left="0"/>
            </w:pPr>
          </w:p>
        </w:tc>
      </w:tr>
      <w:tr w:rsidR="005D6531" w:rsidRPr="005D6531" w14:paraId="038E962B" w14:textId="77777777" w:rsidTr="00BA0D4C">
        <w:tc>
          <w:tcPr>
            <w:tcW w:w="2405" w:type="dxa"/>
          </w:tcPr>
          <w:p w14:paraId="702E9DB6" w14:textId="27340708" w:rsidR="00E53A7B" w:rsidRPr="005D6531" w:rsidRDefault="00725E8B" w:rsidP="00E53A7B">
            <w:pPr>
              <w:pStyle w:val="Brdtext"/>
              <w:ind w:left="0"/>
            </w:pPr>
            <w:r w:rsidRPr="005D6531">
              <w:lastRenderedPageBreak/>
              <w:t>344XI303</w:t>
            </w:r>
            <w:r w:rsidR="00E53A7B" w:rsidRPr="005D6531">
              <w:t>_H2</w:t>
            </w:r>
          </w:p>
        </w:tc>
        <w:tc>
          <w:tcPr>
            <w:tcW w:w="3119" w:type="dxa"/>
          </w:tcPr>
          <w:p w14:paraId="47655038" w14:textId="69986B0A" w:rsidR="00E53A7B" w:rsidRPr="005D6531" w:rsidRDefault="00E53A7B" w:rsidP="00E53A7B">
            <w:pPr>
              <w:pStyle w:val="Brdtext"/>
              <w:ind w:left="0"/>
            </w:pPr>
            <w:r w:rsidRPr="005D6531">
              <w:t>Temp konvektionsdel</w:t>
            </w:r>
            <w:r w:rsidRPr="005D6531">
              <w:br/>
            </w:r>
            <w:r w:rsidR="00725E8B" w:rsidRPr="005D6531">
              <w:t>344XI303</w:t>
            </w:r>
            <w:r w:rsidRPr="005D6531">
              <w:t>&gt;H2</w:t>
            </w:r>
          </w:p>
        </w:tc>
        <w:tc>
          <w:tcPr>
            <w:tcW w:w="425" w:type="dxa"/>
          </w:tcPr>
          <w:p w14:paraId="14C34CFD" w14:textId="77777777" w:rsidR="00E53A7B" w:rsidRPr="005D6531" w:rsidRDefault="00E53A7B" w:rsidP="00E53A7B">
            <w:pPr>
              <w:pStyle w:val="Brdtext"/>
              <w:ind w:left="0"/>
            </w:pPr>
          </w:p>
        </w:tc>
        <w:tc>
          <w:tcPr>
            <w:tcW w:w="425" w:type="dxa"/>
          </w:tcPr>
          <w:p w14:paraId="236D34D1" w14:textId="77777777" w:rsidR="00E53A7B" w:rsidRPr="005D6531" w:rsidRDefault="00E53A7B" w:rsidP="00E53A7B">
            <w:pPr>
              <w:pStyle w:val="Brdtext"/>
              <w:ind w:left="0"/>
            </w:pPr>
            <w:r w:rsidRPr="005D6531">
              <w:t>X</w:t>
            </w:r>
          </w:p>
        </w:tc>
        <w:tc>
          <w:tcPr>
            <w:tcW w:w="425" w:type="dxa"/>
          </w:tcPr>
          <w:p w14:paraId="2F900487" w14:textId="77777777" w:rsidR="00E53A7B" w:rsidRPr="005D6531" w:rsidRDefault="00E53A7B" w:rsidP="00E53A7B">
            <w:pPr>
              <w:pStyle w:val="Brdtext"/>
              <w:ind w:left="0"/>
            </w:pPr>
          </w:p>
        </w:tc>
        <w:tc>
          <w:tcPr>
            <w:tcW w:w="1134" w:type="dxa"/>
          </w:tcPr>
          <w:p w14:paraId="430A7746" w14:textId="77777777" w:rsidR="00E53A7B" w:rsidRPr="005D6531" w:rsidRDefault="00E53A7B" w:rsidP="00E53A7B">
            <w:pPr>
              <w:pStyle w:val="Brdtext"/>
              <w:ind w:left="0"/>
            </w:pPr>
          </w:p>
        </w:tc>
      </w:tr>
      <w:tr w:rsidR="005D6531" w:rsidRPr="005D6531" w14:paraId="12749812" w14:textId="77777777" w:rsidTr="00BA0D4C">
        <w:tc>
          <w:tcPr>
            <w:tcW w:w="2405" w:type="dxa"/>
          </w:tcPr>
          <w:p w14:paraId="1023AC04" w14:textId="246CED6C" w:rsidR="00E53A7B" w:rsidRPr="005D6531" w:rsidRDefault="00725E8B" w:rsidP="00E53A7B">
            <w:pPr>
              <w:pStyle w:val="Brdtext"/>
              <w:ind w:left="0"/>
            </w:pPr>
            <w:r w:rsidRPr="005D6531">
              <w:t>344XI310</w:t>
            </w:r>
            <w:r w:rsidR="00E53A7B" w:rsidRPr="005D6531">
              <w:t>_H2</w:t>
            </w:r>
          </w:p>
        </w:tc>
        <w:tc>
          <w:tcPr>
            <w:tcW w:w="3119" w:type="dxa"/>
          </w:tcPr>
          <w:p w14:paraId="438AD85D" w14:textId="1996B9EA" w:rsidR="00E53A7B" w:rsidRPr="005D6531" w:rsidRDefault="00E53A7B" w:rsidP="00E53A7B">
            <w:pPr>
              <w:pStyle w:val="Brdtext"/>
              <w:ind w:left="0"/>
            </w:pPr>
            <w:r w:rsidRPr="005D6531">
              <w:t>Temp strålningsdel</w:t>
            </w:r>
            <w:r w:rsidRPr="005D6531">
              <w:br/>
            </w:r>
            <w:r w:rsidR="00725E8B" w:rsidRPr="005D6531">
              <w:t>344XI310</w:t>
            </w:r>
            <w:r w:rsidRPr="005D6531">
              <w:t>&gt;H2</w:t>
            </w:r>
          </w:p>
        </w:tc>
        <w:tc>
          <w:tcPr>
            <w:tcW w:w="425" w:type="dxa"/>
          </w:tcPr>
          <w:p w14:paraId="409B497E" w14:textId="77777777" w:rsidR="00E53A7B" w:rsidRPr="005D6531" w:rsidRDefault="00E53A7B" w:rsidP="00E53A7B">
            <w:pPr>
              <w:pStyle w:val="Brdtext"/>
              <w:ind w:left="0"/>
            </w:pPr>
          </w:p>
        </w:tc>
        <w:tc>
          <w:tcPr>
            <w:tcW w:w="425" w:type="dxa"/>
          </w:tcPr>
          <w:p w14:paraId="205F3B38" w14:textId="77777777" w:rsidR="00E53A7B" w:rsidRPr="005D6531" w:rsidRDefault="00E53A7B" w:rsidP="00E53A7B">
            <w:pPr>
              <w:pStyle w:val="Brdtext"/>
              <w:ind w:left="0"/>
            </w:pPr>
            <w:r w:rsidRPr="005D6531">
              <w:t>X</w:t>
            </w:r>
          </w:p>
        </w:tc>
        <w:tc>
          <w:tcPr>
            <w:tcW w:w="425" w:type="dxa"/>
          </w:tcPr>
          <w:p w14:paraId="006FA206" w14:textId="77777777" w:rsidR="00E53A7B" w:rsidRPr="005D6531" w:rsidRDefault="00E53A7B" w:rsidP="00E53A7B">
            <w:pPr>
              <w:pStyle w:val="Brdtext"/>
              <w:ind w:left="0"/>
            </w:pPr>
          </w:p>
        </w:tc>
        <w:tc>
          <w:tcPr>
            <w:tcW w:w="1134" w:type="dxa"/>
          </w:tcPr>
          <w:p w14:paraId="55A76904" w14:textId="77777777" w:rsidR="00E53A7B" w:rsidRPr="005D6531" w:rsidRDefault="00E53A7B" w:rsidP="00E53A7B">
            <w:pPr>
              <w:pStyle w:val="Brdtext"/>
              <w:ind w:left="0"/>
            </w:pPr>
          </w:p>
        </w:tc>
      </w:tr>
      <w:tr w:rsidR="005D6531" w:rsidRPr="005D6531" w14:paraId="657C16ED" w14:textId="77777777" w:rsidTr="00277FC9">
        <w:tc>
          <w:tcPr>
            <w:tcW w:w="2405" w:type="dxa"/>
          </w:tcPr>
          <w:p w14:paraId="1CAE6438" w14:textId="52BDF346" w:rsidR="002A5FCC" w:rsidRPr="005D6531" w:rsidRDefault="00725E8B" w:rsidP="00277FC9">
            <w:pPr>
              <w:pStyle w:val="Brdtext"/>
              <w:ind w:left="0"/>
            </w:pPr>
            <w:r w:rsidRPr="005D6531">
              <w:t>344XI306</w:t>
            </w:r>
            <w:r w:rsidR="002A5FCC" w:rsidRPr="005D6531">
              <w:t>_H2</w:t>
            </w:r>
          </w:p>
        </w:tc>
        <w:tc>
          <w:tcPr>
            <w:tcW w:w="3119" w:type="dxa"/>
          </w:tcPr>
          <w:p w14:paraId="694769B8" w14:textId="6903DA60" w:rsidR="002A5FCC" w:rsidRPr="005D6531" w:rsidRDefault="002A5FCC" w:rsidP="00277FC9">
            <w:pPr>
              <w:pStyle w:val="Brdtext"/>
              <w:ind w:left="0"/>
            </w:pPr>
            <w:r w:rsidRPr="005D6531">
              <w:t>Tryck förbränningskammare</w:t>
            </w:r>
            <w:r w:rsidRPr="005D6531">
              <w:br/>
            </w:r>
            <w:r w:rsidR="00725E8B" w:rsidRPr="005D6531">
              <w:t>344XI306</w:t>
            </w:r>
            <w:r w:rsidRPr="005D6531">
              <w:t>&gt;H2</w:t>
            </w:r>
          </w:p>
        </w:tc>
        <w:tc>
          <w:tcPr>
            <w:tcW w:w="425" w:type="dxa"/>
          </w:tcPr>
          <w:p w14:paraId="73AFAC94" w14:textId="77777777" w:rsidR="002A5FCC" w:rsidRPr="005D6531" w:rsidRDefault="002A5FCC" w:rsidP="00277FC9">
            <w:pPr>
              <w:pStyle w:val="Brdtext"/>
              <w:ind w:left="0"/>
            </w:pPr>
          </w:p>
        </w:tc>
        <w:tc>
          <w:tcPr>
            <w:tcW w:w="425" w:type="dxa"/>
          </w:tcPr>
          <w:p w14:paraId="357CA9D2" w14:textId="77777777" w:rsidR="002A5FCC" w:rsidRPr="005D6531" w:rsidRDefault="002A5FCC" w:rsidP="00277FC9">
            <w:pPr>
              <w:pStyle w:val="Brdtext"/>
              <w:ind w:left="0"/>
            </w:pPr>
            <w:r w:rsidRPr="005D6531">
              <w:t>X</w:t>
            </w:r>
          </w:p>
        </w:tc>
        <w:tc>
          <w:tcPr>
            <w:tcW w:w="425" w:type="dxa"/>
          </w:tcPr>
          <w:p w14:paraId="0A8BA11A" w14:textId="77777777" w:rsidR="002A5FCC" w:rsidRPr="005D6531" w:rsidRDefault="002A5FCC" w:rsidP="00277FC9">
            <w:pPr>
              <w:pStyle w:val="Brdtext"/>
              <w:ind w:left="0"/>
            </w:pPr>
          </w:p>
        </w:tc>
        <w:tc>
          <w:tcPr>
            <w:tcW w:w="1134" w:type="dxa"/>
          </w:tcPr>
          <w:p w14:paraId="29B024AF" w14:textId="77777777" w:rsidR="002A5FCC" w:rsidRPr="005D6531" w:rsidRDefault="002A5FCC" w:rsidP="00277FC9">
            <w:pPr>
              <w:pStyle w:val="Brdtext"/>
              <w:ind w:left="0"/>
            </w:pPr>
          </w:p>
        </w:tc>
      </w:tr>
      <w:tr w:rsidR="005D6531" w:rsidRPr="005D6531" w14:paraId="362806B4" w14:textId="77777777" w:rsidTr="00277FC9">
        <w:tc>
          <w:tcPr>
            <w:tcW w:w="2405" w:type="dxa"/>
          </w:tcPr>
          <w:p w14:paraId="077AA31C" w14:textId="389607C0" w:rsidR="00886F1F" w:rsidRPr="005D6531" w:rsidRDefault="00886F1F" w:rsidP="00277FC9">
            <w:pPr>
              <w:pStyle w:val="Brdtext"/>
              <w:ind w:left="0"/>
            </w:pPr>
            <w:r w:rsidRPr="005D6531">
              <w:t>346PU101</w:t>
            </w:r>
          </w:p>
        </w:tc>
        <w:tc>
          <w:tcPr>
            <w:tcW w:w="3119" w:type="dxa"/>
          </w:tcPr>
          <w:p w14:paraId="06D01E26" w14:textId="3AD33DF8" w:rsidR="00886F1F" w:rsidRPr="005D6531" w:rsidRDefault="00886F1F" w:rsidP="00277FC9">
            <w:pPr>
              <w:pStyle w:val="Brdtext"/>
              <w:ind w:left="0"/>
            </w:pPr>
            <w:r w:rsidRPr="005D6531">
              <w:t xml:space="preserve">Kompressor </w:t>
            </w:r>
            <w:proofErr w:type="spellStart"/>
            <w:r w:rsidRPr="005D6531">
              <w:t>toppgas</w:t>
            </w:r>
            <w:proofErr w:type="spellEnd"/>
            <w:r w:rsidRPr="005D6531">
              <w:t xml:space="preserve"> ej i drift</w:t>
            </w:r>
          </w:p>
        </w:tc>
        <w:tc>
          <w:tcPr>
            <w:tcW w:w="425" w:type="dxa"/>
          </w:tcPr>
          <w:p w14:paraId="79215B63" w14:textId="77777777" w:rsidR="00886F1F" w:rsidRPr="005D6531" w:rsidRDefault="00886F1F" w:rsidP="00277FC9">
            <w:pPr>
              <w:pStyle w:val="Brdtext"/>
              <w:ind w:left="0"/>
            </w:pPr>
          </w:p>
        </w:tc>
        <w:tc>
          <w:tcPr>
            <w:tcW w:w="425" w:type="dxa"/>
          </w:tcPr>
          <w:p w14:paraId="0FBBDF07" w14:textId="54FD297C" w:rsidR="00886F1F" w:rsidRPr="005D6531" w:rsidRDefault="00886F1F" w:rsidP="00277FC9">
            <w:pPr>
              <w:pStyle w:val="Brdtext"/>
              <w:ind w:left="0"/>
            </w:pPr>
            <w:r w:rsidRPr="005D6531">
              <w:t>X</w:t>
            </w:r>
          </w:p>
        </w:tc>
        <w:tc>
          <w:tcPr>
            <w:tcW w:w="425" w:type="dxa"/>
          </w:tcPr>
          <w:p w14:paraId="3567BEF9" w14:textId="77777777" w:rsidR="00886F1F" w:rsidRPr="005D6531" w:rsidRDefault="00886F1F" w:rsidP="00277FC9">
            <w:pPr>
              <w:pStyle w:val="Brdtext"/>
              <w:ind w:left="0"/>
            </w:pPr>
          </w:p>
        </w:tc>
        <w:tc>
          <w:tcPr>
            <w:tcW w:w="1134" w:type="dxa"/>
          </w:tcPr>
          <w:p w14:paraId="68162F78" w14:textId="77777777" w:rsidR="00886F1F" w:rsidRPr="005D6531" w:rsidRDefault="00886F1F" w:rsidP="00277FC9">
            <w:pPr>
              <w:pStyle w:val="Brdtext"/>
              <w:ind w:left="0"/>
            </w:pPr>
          </w:p>
        </w:tc>
      </w:tr>
      <w:tr w:rsidR="005D6531" w:rsidRPr="005D6531" w14:paraId="62CF0DED" w14:textId="77777777" w:rsidTr="00BA0D4C">
        <w:tc>
          <w:tcPr>
            <w:tcW w:w="2405" w:type="dxa"/>
          </w:tcPr>
          <w:p w14:paraId="7027C59C" w14:textId="0A9B7D78" w:rsidR="00E53A7B" w:rsidRPr="005D6531" w:rsidRDefault="00E53A7B" w:rsidP="00E53A7B">
            <w:pPr>
              <w:pStyle w:val="Brdtext"/>
              <w:ind w:left="0"/>
            </w:pPr>
            <w:r w:rsidRPr="005D6531">
              <w:t>252SV544</w:t>
            </w:r>
          </w:p>
        </w:tc>
        <w:tc>
          <w:tcPr>
            <w:tcW w:w="3119" w:type="dxa"/>
          </w:tcPr>
          <w:p w14:paraId="40D4D733" w14:textId="18EB013F" w:rsidR="00E53A7B" w:rsidRPr="005D6531" w:rsidRDefault="00E53A7B" w:rsidP="00E53A7B">
            <w:pPr>
              <w:pStyle w:val="Brdtext"/>
              <w:ind w:left="0"/>
            </w:pPr>
            <w:r w:rsidRPr="005D6531">
              <w:t>Gränslägesfel naturgas</w:t>
            </w:r>
          </w:p>
        </w:tc>
        <w:tc>
          <w:tcPr>
            <w:tcW w:w="425" w:type="dxa"/>
          </w:tcPr>
          <w:p w14:paraId="40509E29" w14:textId="77777777" w:rsidR="00E53A7B" w:rsidRPr="005D6531" w:rsidRDefault="00E53A7B" w:rsidP="00E53A7B">
            <w:pPr>
              <w:pStyle w:val="Brdtext"/>
              <w:ind w:left="0"/>
            </w:pPr>
          </w:p>
        </w:tc>
        <w:tc>
          <w:tcPr>
            <w:tcW w:w="425" w:type="dxa"/>
          </w:tcPr>
          <w:p w14:paraId="6FD0748A" w14:textId="0F2D6473" w:rsidR="00E53A7B" w:rsidRPr="005D6531" w:rsidRDefault="00886F1F" w:rsidP="00E53A7B">
            <w:pPr>
              <w:pStyle w:val="Brdtext"/>
              <w:ind w:left="0"/>
            </w:pPr>
            <w:r w:rsidRPr="005D6531">
              <w:t>X</w:t>
            </w:r>
          </w:p>
        </w:tc>
        <w:tc>
          <w:tcPr>
            <w:tcW w:w="425" w:type="dxa"/>
          </w:tcPr>
          <w:p w14:paraId="2B13D6AF" w14:textId="77777777" w:rsidR="00E53A7B" w:rsidRPr="005D6531" w:rsidRDefault="00E53A7B" w:rsidP="00E53A7B">
            <w:pPr>
              <w:pStyle w:val="Brdtext"/>
              <w:ind w:left="0"/>
            </w:pPr>
          </w:p>
        </w:tc>
        <w:tc>
          <w:tcPr>
            <w:tcW w:w="1134" w:type="dxa"/>
          </w:tcPr>
          <w:p w14:paraId="331FB77D" w14:textId="77777777" w:rsidR="00E53A7B" w:rsidRPr="005D6531" w:rsidRDefault="00E53A7B" w:rsidP="00E53A7B">
            <w:pPr>
              <w:pStyle w:val="Brdtext"/>
              <w:ind w:left="0"/>
            </w:pPr>
          </w:p>
        </w:tc>
      </w:tr>
      <w:tr w:rsidR="005D6531" w:rsidRPr="005D6531" w14:paraId="698E4FEA" w14:textId="77777777" w:rsidTr="00BA0D4C">
        <w:tc>
          <w:tcPr>
            <w:tcW w:w="2405" w:type="dxa"/>
          </w:tcPr>
          <w:p w14:paraId="48828BE3" w14:textId="56ADDA79" w:rsidR="00E53A7B" w:rsidRPr="005D6531" w:rsidRDefault="00E53A7B" w:rsidP="00E53A7B">
            <w:pPr>
              <w:pStyle w:val="Brdtext"/>
              <w:ind w:left="0"/>
            </w:pPr>
            <w:r w:rsidRPr="005D6531">
              <w:t>252SV546</w:t>
            </w:r>
          </w:p>
        </w:tc>
        <w:tc>
          <w:tcPr>
            <w:tcW w:w="3119" w:type="dxa"/>
          </w:tcPr>
          <w:p w14:paraId="533D5656" w14:textId="26008CAA" w:rsidR="00E53A7B" w:rsidRPr="005D6531" w:rsidRDefault="00E53A7B" w:rsidP="00E53A7B">
            <w:pPr>
              <w:pStyle w:val="Brdtext"/>
              <w:ind w:left="0"/>
            </w:pPr>
            <w:r w:rsidRPr="005D6531">
              <w:t>Gränslägesfel naturgas</w:t>
            </w:r>
          </w:p>
        </w:tc>
        <w:tc>
          <w:tcPr>
            <w:tcW w:w="425" w:type="dxa"/>
          </w:tcPr>
          <w:p w14:paraId="7325F708" w14:textId="77777777" w:rsidR="00E53A7B" w:rsidRPr="005D6531" w:rsidRDefault="00E53A7B" w:rsidP="00E53A7B">
            <w:pPr>
              <w:pStyle w:val="Brdtext"/>
              <w:ind w:left="0"/>
            </w:pPr>
          </w:p>
        </w:tc>
        <w:tc>
          <w:tcPr>
            <w:tcW w:w="425" w:type="dxa"/>
          </w:tcPr>
          <w:p w14:paraId="1282ED4A" w14:textId="5B73408E" w:rsidR="00E53A7B" w:rsidRPr="005D6531" w:rsidRDefault="00886F1F" w:rsidP="00E53A7B">
            <w:pPr>
              <w:pStyle w:val="Brdtext"/>
              <w:ind w:left="0"/>
            </w:pPr>
            <w:r w:rsidRPr="005D6531">
              <w:t>X</w:t>
            </w:r>
          </w:p>
        </w:tc>
        <w:tc>
          <w:tcPr>
            <w:tcW w:w="425" w:type="dxa"/>
          </w:tcPr>
          <w:p w14:paraId="43D5DB44" w14:textId="77777777" w:rsidR="00E53A7B" w:rsidRPr="005D6531" w:rsidRDefault="00E53A7B" w:rsidP="00E53A7B">
            <w:pPr>
              <w:pStyle w:val="Brdtext"/>
              <w:ind w:left="0"/>
            </w:pPr>
          </w:p>
        </w:tc>
        <w:tc>
          <w:tcPr>
            <w:tcW w:w="1134" w:type="dxa"/>
          </w:tcPr>
          <w:p w14:paraId="7E49A00F" w14:textId="77777777" w:rsidR="00E53A7B" w:rsidRPr="005D6531" w:rsidRDefault="00E53A7B" w:rsidP="00E53A7B">
            <w:pPr>
              <w:pStyle w:val="Brdtext"/>
              <w:ind w:left="0"/>
            </w:pPr>
          </w:p>
        </w:tc>
      </w:tr>
      <w:tr w:rsidR="005D6531" w:rsidRPr="005D6531" w14:paraId="529A6865" w14:textId="77777777" w:rsidTr="00BA0D4C">
        <w:tc>
          <w:tcPr>
            <w:tcW w:w="2405" w:type="dxa"/>
          </w:tcPr>
          <w:p w14:paraId="3812A4C4" w14:textId="2532C3D4" w:rsidR="00E53A7B" w:rsidRPr="005D6531" w:rsidRDefault="00E53A7B" w:rsidP="00E53A7B">
            <w:pPr>
              <w:pStyle w:val="Brdtext"/>
              <w:ind w:left="0"/>
            </w:pPr>
            <w:r w:rsidRPr="005D6531">
              <w:t>341SV665</w:t>
            </w:r>
          </w:p>
        </w:tc>
        <w:tc>
          <w:tcPr>
            <w:tcW w:w="3119" w:type="dxa"/>
          </w:tcPr>
          <w:p w14:paraId="3E47BCDC" w14:textId="6F84CAC9" w:rsidR="00E53A7B" w:rsidRPr="005D6531" w:rsidRDefault="00E53A7B" w:rsidP="00E53A7B">
            <w:pPr>
              <w:pStyle w:val="Brdtext"/>
              <w:ind w:left="0"/>
            </w:pPr>
            <w:r w:rsidRPr="005D6531">
              <w:t>Gränslägesfel vätgas</w:t>
            </w:r>
          </w:p>
        </w:tc>
        <w:tc>
          <w:tcPr>
            <w:tcW w:w="425" w:type="dxa"/>
          </w:tcPr>
          <w:p w14:paraId="61250C9A" w14:textId="77777777" w:rsidR="00E53A7B" w:rsidRPr="005D6531" w:rsidRDefault="00E53A7B" w:rsidP="00E53A7B">
            <w:pPr>
              <w:pStyle w:val="Brdtext"/>
              <w:ind w:left="0"/>
            </w:pPr>
          </w:p>
        </w:tc>
        <w:tc>
          <w:tcPr>
            <w:tcW w:w="425" w:type="dxa"/>
          </w:tcPr>
          <w:p w14:paraId="65615120" w14:textId="6F806AF0" w:rsidR="00E53A7B" w:rsidRPr="005D6531" w:rsidRDefault="00886F1F" w:rsidP="00E53A7B">
            <w:pPr>
              <w:pStyle w:val="Brdtext"/>
              <w:ind w:left="0"/>
            </w:pPr>
            <w:r w:rsidRPr="005D6531">
              <w:t>X</w:t>
            </w:r>
          </w:p>
        </w:tc>
        <w:tc>
          <w:tcPr>
            <w:tcW w:w="425" w:type="dxa"/>
          </w:tcPr>
          <w:p w14:paraId="61722904" w14:textId="77777777" w:rsidR="00E53A7B" w:rsidRPr="005D6531" w:rsidRDefault="00E53A7B" w:rsidP="00E53A7B">
            <w:pPr>
              <w:pStyle w:val="Brdtext"/>
              <w:ind w:left="0"/>
            </w:pPr>
          </w:p>
        </w:tc>
        <w:tc>
          <w:tcPr>
            <w:tcW w:w="1134" w:type="dxa"/>
          </w:tcPr>
          <w:p w14:paraId="739C69F9" w14:textId="77777777" w:rsidR="00E53A7B" w:rsidRPr="005D6531" w:rsidRDefault="00E53A7B" w:rsidP="00E53A7B">
            <w:pPr>
              <w:pStyle w:val="Brdtext"/>
              <w:ind w:left="0"/>
            </w:pPr>
          </w:p>
        </w:tc>
      </w:tr>
      <w:tr w:rsidR="005D6531" w:rsidRPr="005D6531" w14:paraId="4BBEB0D2" w14:textId="77777777" w:rsidTr="00BA0D4C">
        <w:tc>
          <w:tcPr>
            <w:tcW w:w="2405" w:type="dxa"/>
          </w:tcPr>
          <w:p w14:paraId="54996355" w14:textId="216CA1BA" w:rsidR="00E53A7B" w:rsidRPr="005D6531" w:rsidRDefault="00E53A7B" w:rsidP="00E53A7B">
            <w:pPr>
              <w:pStyle w:val="Brdtext"/>
              <w:ind w:left="0"/>
            </w:pPr>
            <w:r w:rsidRPr="005D6531">
              <w:t>341SV667</w:t>
            </w:r>
          </w:p>
        </w:tc>
        <w:tc>
          <w:tcPr>
            <w:tcW w:w="3119" w:type="dxa"/>
          </w:tcPr>
          <w:p w14:paraId="1B849703" w14:textId="77777777" w:rsidR="00E53A7B" w:rsidRPr="005D6531" w:rsidRDefault="00E53A7B" w:rsidP="00E53A7B">
            <w:pPr>
              <w:pStyle w:val="Brdtext"/>
              <w:ind w:left="0"/>
            </w:pPr>
            <w:r w:rsidRPr="005D6531">
              <w:t>Gränslägesfel vätgas</w:t>
            </w:r>
          </w:p>
        </w:tc>
        <w:tc>
          <w:tcPr>
            <w:tcW w:w="425" w:type="dxa"/>
          </w:tcPr>
          <w:p w14:paraId="48A20D7B" w14:textId="77777777" w:rsidR="00E53A7B" w:rsidRPr="005D6531" w:rsidRDefault="00E53A7B" w:rsidP="00E53A7B">
            <w:pPr>
              <w:pStyle w:val="Brdtext"/>
              <w:ind w:left="0"/>
            </w:pPr>
          </w:p>
        </w:tc>
        <w:tc>
          <w:tcPr>
            <w:tcW w:w="425" w:type="dxa"/>
          </w:tcPr>
          <w:p w14:paraId="0BEBF4CA" w14:textId="2C9373D9" w:rsidR="00E53A7B" w:rsidRPr="005D6531" w:rsidRDefault="00886F1F" w:rsidP="00E53A7B">
            <w:pPr>
              <w:pStyle w:val="Brdtext"/>
              <w:ind w:left="0"/>
            </w:pPr>
            <w:r w:rsidRPr="005D6531">
              <w:t>X</w:t>
            </w:r>
          </w:p>
        </w:tc>
        <w:tc>
          <w:tcPr>
            <w:tcW w:w="425" w:type="dxa"/>
          </w:tcPr>
          <w:p w14:paraId="761A9955" w14:textId="77777777" w:rsidR="00E53A7B" w:rsidRPr="005D6531" w:rsidRDefault="00E53A7B" w:rsidP="00E53A7B">
            <w:pPr>
              <w:pStyle w:val="Brdtext"/>
              <w:ind w:left="0"/>
            </w:pPr>
          </w:p>
        </w:tc>
        <w:tc>
          <w:tcPr>
            <w:tcW w:w="1134" w:type="dxa"/>
          </w:tcPr>
          <w:p w14:paraId="75795BAB" w14:textId="77777777" w:rsidR="00E53A7B" w:rsidRPr="005D6531" w:rsidRDefault="00E53A7B" w:rsidP="00E53A7B">
            <w:pPr>
              <w:pStyle w:val="Brdtext"/>
              <w:ind w:left="0"/>
            </w:pPr>
          </w:p>
        </w:tc>
      </w:tr>
    </w:tbl>
    <w:p w14:paraId="15F4A6F7" w14:textId="5DEBCAB2" w:rsidR="00F66CA7" w:rsidRPr="005D6531" w:rsidRDefault="00F66CA7" w:rsidP="00F66CA7">
      <w:pPr>
        <w:pStyle w:val="Brdtext"/>
        <w:rPr>
          <w:i/>
        </w:rPr>
      </w:pPr>
      <w:r w:rsidRPr="005D6531">
        <w:rPr>
          <w:i/>
        </w:rPr>
        <w:t xml:space="preserve">Not </w:t>
      </w:r>
      <w:r w:rsidR="00353CD2" w:rsidRPr="005D6531">
        <w:rPr>
          <w:i/>
        </w:rPr>
        <w:t>1. Endast när naturgas är i drift som bränsle. Avstängningsventilerna öppna och handventil ej stängd.</w:t>
      </w:r>
      <w:r w:rsidR="00353CD2" w:rsidRPr="005D6531">
        <w:rPr>
          <w:i/>
        </w:rPr>
        <w:br/>
        <w:t>Not 2. Endast när vätgas är i drift som bränsle. Avstängningsventilerna öppna och handventil ej stängd.</w:t>
      </w:r>
      <w:r w:rsidR="00353CD2" w:rsidRPr="005D6531">
        <w:rPr>
          <w:i/>
        </w:rPr>
        <w:br/>
      </w:r>
    </w:p>
    <w:p w14:paraId="08E11433" w14:textId="66D2C35A" w:rsidR="00CB5F84" w:rsidRPr="005D6531" w:rsidRDefault="007D63F0" w:rsidP="00CB5F84">
      <w:pPr>
        <w:pStyle w:val="Rubrik2"/>
      </w:pPr>
      <w:bookmarkStart w:id="36" w:name="_Toc33443021"/>
      <w:r w:rsidRPr="005D6531">
        <w:t>Start</w:t>
      </w:r>
      <w:r w:rsidR="006C57C0" w:rsidRPr="005D6531">
        <w:t>/Stopp</w:t>
      </w:r>
      <w:bookmarkEnd w:id="36"/>
    </w:p>
    <w:p w14:paraId="068AA936" w14:textId="688276A1" w:rsidR="00CB5F84" w:rsidRPr="005D6531" w:rsidRDefault="0084295E" w:rsidP="00CB5F84">
      <w:pPr>
        <w:pStyle w:val="Brdtext"/>
      </w:pPr>
      <w:r w:rsidRPr="005D6531">
        <w:t xml:space="preserve">Logik och </w:t>
      </w:r>
      <w:proofErr w:type="spellStart"/>
      <w:r w:rsidRPr="005D6531">
        <w:t>förreglingar</w:t>
      </w:r>
      <w:proofErr w:type="spellEnd"/>
      <w:r w:rsidRPr="005D6531">
        <w:t xml:space="preserve"> för start</w:t>
      </w:r>
      <w:r w:rsidR="00802DE0" w:rsidRPr="005D6531">
        <w:t xml:space="preserve"> och stopp</w:t>
      </w:r>
      <w:r w:rsidR="009C0000" w:rsidRPr="005D6531">
        <w:t xml:space="preserve"> hanteras i säkerhetssystemet.</w:t>
      </w:r>
    </w:p>
    <w:p w14:paraId="2A316667" w14:textId="18347726" w:rsidR="00BE5DA0" w:rsidRPr="005D6531" w:rsidRDefault="0084295E" w:rsidP="00CB5F84">
      <w:pPr>
        <w:pStyle w:val="Brdtext"/>
      </w:pPr>
      <w:r w:rsidRPr="005D6531">
        <w:t xml:space="preserve">Operatör </w:t>
      </w:r>
      <w:r w:rsidR="00625D22" w:rsidRPr="005D6531">
        <w:t>ger startorder</w:t>
      </w:r>
      <w:r w:rsidRPr="005D6531">
        <w:t xml:space="preserve"> brännare.</w:t>
      </w:r>
      <w:r w:rsidR="00BE5DA0" w:rsidRPr="005D6531">
        <w:t xml:space="preserve"> </w:t>
      </w:r>
    </w:p>
    <w:p w14:paraId="600530E8" w14:textId="16629660" w:rsidR="0084295E" w:rsidRPr="005D6531" w:rsidRDefault="00BE5DA0" w:rsidP="00CB5F84">
      <w:pPr>
        <w:pStyle w:val="Brdtext"/>
      </w:pPr>
      <w:r w:rsidRPr="005D6531">
        <w:t>Därefter inleds vädring.</w:t>
      </w:r>
      <w:r w:rsidR="00625D22" w:rsidRPr="005D6531">
        <w:t xml:space="preserve"> </w:t>
      </w:r>
    </w:p>
    <w:p w14:paraId="5A950D49" w14:textId="2FD00CA5" w:rsidR="00BE5DA0" w:rsidRPr="005D6531" w:rsidRDefault="00BE5DA0" w:rsidP="00CB5F84">
      <w:pPr>
        <w:pStyle w:val="Brdtext"/>
      </w:pPr>
      <w:r w:rsidRPr="005D6531">
        <w:t>När vädring och täthetskontroll utförts tillåts 3 försök att tända brännaren.</w:t>
      </w:r>
    </w:p>
    <w:p w14:paraId="40AB633C" w14:textId="700DF0AD" w:rsidR="00625D22" w:rsidRPr="005D6531" w:rsidRDefault="00625D22" w:rsidP="00CB5F84">
      <w:pPr>
        <w:pStyle w:val="Brdtext"/>
      </w:pPr>
      <w:r w:rsidRPr="005D6531">
        <w:t>Om temperaturen är över självantändningstemperatur behövs ingen vädring eller flamvakt.</w:t>
      </w:r>
    </w:p>
    <w:p w14:paraId="61D71628" w14:textId="77777777" w:rsidR="00802DE0" w:rsidRPr="005D6531" w:rsidRDefault="00802DE0" w:rsidP="00CB5F84">
      <w:pPr>
        <w:pStyle w:val="Brdtext"/>
      </w:pPr>
    </w:p>
    <w:p w14:paraId="30D8D74C" w14:textId="4737B76A" w:rsidR="00BE5DA0" w:rsidRPr="005D6531" w:rsidRDefault="00F732B3" w:rsidP="00BE5DA0">
      <w:pPr>
        <w:pStyle w:val="Rubrik3"/>
        <w:rPr>
          <w:lang w:val="en-US"/>
        </w:rPr>
      </w:pPr>
      <w:bookmarkStart w:id="37" w:name="_Toc33443022"/>
      <w:proofErr w:type="spellStart"/>
      <w:r w:rsidRPr="005D6531">
        <w:rPr>
          <w:lang w:val="en-US"/>
        </w:rPr>
        <w:t>Vädring</w:t>
      </w:r>
      <w:bookmarkEnd w:id="37"/>
      <w:proofErr w:type="spellEnd"/>
      <w:r w:rsidRPr="005D6531">
        <w:rPr>
          <w:lang w:val="en-US"/>
        </w:rPr>
        <w:t xml:space="preserve"> </w:t>
      </w:r>
    </w:p>
    <w:p w14:paraId="0F4B1991" w14:textId="77777777" w:rsidR="000219DF" w:rsidRPr="005D6531" w:rsidRDefault="0084295E" w:rsidP="00CB5F84">
      <w:pPr>
        <w:pStyle w:val="Brdtext"/>
      </w:pPr>
      <w:r w:rsidRPr="005D6531">
        <w:t>V</w:t>
      </w:r>
      <w:r w:rsidR="009A27AF" w:rsidRPr="005D6531">
        <w:t>ädring av förbrännings</w:t>
      </w:r>
      <w:r w:rsidR="00E9769C" w:rsidRPr="005D6531">
        <w:t>kammaren</w:t>
      </w:r>
      <w:r w:rsidR="009A27AF" w:rsidRPr="005D6531">
        <w:t xml:space="preserve"> </w:t>
      </w:r>
      <w:r w:rsidR="000219DF" w:rsidRPr="005D6531">
        <w:t xml:space="preserve">ska ske </w:t>
      </w:r>
      <w:r w:rsidR="009A27AF" w:rsidRPr="005D6531">
        <w:t xml:space="preserve">motsvarande </w:t>
      </w:r>
      <w:r w:rsidR="00083F9C" w:rsidRPr="005D6531">
        <w:t xml:space="preserve">minst </w:t>
      </w:r>
      <w:r w:rsidR="009A27AF" w:rsidRPr="005D6531">
        <w:t>fem luftombyten.</w:t>
      </w:r>
      <w:r w:rsidR="00083F9C" w:rsidRPr="005D6531">
        <w:t xml:space="preserve"> </w:t>
      </w:r>
    </w:p>
    <w:p w14:paraId="50787935" w14:textId="77777777" w:rsidR="00595E80" w:rsidRPr="005D6531" w:rsidRDefault="00083F9C" w:rsidP="00CB5F84">
      <w:pPr>
        <w:pStyle w:val="Brdtext"/>
      </w:pPr>
      <w:r w:rsidRPr="005D6531">
        <w:t>Vädring sker genom att öppna rökgasspjäll 344SP507 och spjäll förbränningsluft 344SP510.</w:t>
      </w:r>
      <w:r w:rsidR="0084295E" w:rsidRPr="005D6531">
        <w:t xml:space="preserve"> </w:t>
      </w:r>
    </w:p>
    <w:p w14:paraId="0002BD38" w14:textId="2D13ACA3" w:rsidR="00695F17" w:rsidRPr="005D6531" w:rsidRDefault="006C57C0" w:rsidP="00CB5F84">
      <w:pPr>
        <w:pStyle w:val="Brdtext"/>
      </w:pPr>
      <w:r w:rsidRPr="005D6531">
        <w:t>U</w:t>
      </w:r>
      <w:r w:rsidR="00695F17" w:rsidRPr="005D6531">
        <w:t>nder hela vädringen ska:</w:t>
      </w:r>
    </w:p>
    <w:p w14:paraId="4546C11C" w14:textId="280E3351" w:rsidR="00695F17" w:rsidRPr="005D6531" w:rsidRDefault="0084295E" w:rsidP="000650AA">
      <w:pPr>
        <w:pStyle w:val="Brdtext"/>
        <w:numPr>
          <w:ilvl w:val="0"/>
          <w:numId w:val="8"/>
        </w:numPr>
      </w:pPr>
      <w:r w:rsidRPr="005D6531">
        <w:t>Avstängningsventilerna</w:t>
      </w:r>
      <w:r w:rsidR="00695F17" w:rsidRPr="005D6531">
        <w:t xml:space="preserve"> indikera stängt</w:t>
      </w:r>
      <w:r w:rsidRPr="005D6531">
        <w:t>, 252SV544_GSS, 252SV546_GSS, 341SV665_GSS och 341SV667_GSS</w:t>
      </w:r>
      <w:r w:rsidR="00695F17" w:rsidRPr="005D6531">
        <w:t>.</w:t>
      </w:r>
    </w:p>
    <w:p w14:paraId="39B7AC34" w14:textId="77777777" w:rsidR="00695F17" w:rsidRPr="005D6531" w:rsidRDefault="000219DF" w:rsidP="000650AA">
      <w:pPr>
        <w:pStyle w:val="Brdtext"/>
        <w:numPr>
          <w:ilvl w:val="0"/>
          <w:numId w:val="8"/>
        </w:numPr>
      </w:pPr>
      <w:r w:rsidRPr="005D6531">
        <w:t>Ingen flamma ska indikeras, 344YS314</w:t>
      </w:r>
    </w:p>
    <w:p w14:paraId="58DD3316" w14:textId="5446A969" w:rsidR="000219DF" w:rsidRPr="005D6531" w:rsidRDefault="00695F17" w:rsidP="000650AA">
      <w:pPr>
        <w:pStyle w:val="Brdtext"/>
        <w:numPr>
          <w:ilvl w:val="0"/>
          <w:numId w:val="8"/>
        </w:numPr>
      </w:pPr>
      <w:r w:rsidRPr="005D6531">
        <w:t>I</w:t>
      </w:r>
      <w:r w:rsidR="000219DF" w:rsidRPr="005D6531">
        <w:t xml:space="preserve">nga </w:t>
      </w:r>
      <w:r w:rsidR="001D205C" w:rsidRPr="005D6531">
        <w:t>larm från brännaren</w:t>
      </w:r>
      <w:r w:rsidRPr="005D6531">
        <w:t>.</w:t>
      </w:r>
    </w:p>
    <w:p w14:paraId="455738A3" w14:textId="2846835E" w:rsidR="00695F17" w:rsidRPr="005D6531" w:rsidRDefault="00695F17" w:rsidP="000650AA">
      <w:pPr>
        <w:pStyle w:val="Brdtext"/>
        <w:numPr>
          <w:ilvl w:val="0"/>
          <w:numId w:val="8"/>
        </w:numPr>
      </w:pPr>
      <w:r w:rsidRPr="005D6531">
        <w:t>Spjällen vara helt öppna, 344SP507_GSO och 344SP510_GSO.</w:t>
      </w:r>
    </w:p>
    <w:p w14:paraId="381BB1C8" w14:textId="6AFA04BB" w:rsidR="00695F17" w:rsidRPr="005D6531" w:rsidRDefault="000219DF" w:rsidP="00695F17">
      <w:pPr>
        <w:pStyle w:val="Brdtext"/>
      </w:pPr>
      <w:r w:rsidRPr="005D6531">
        <w:t>När spjällen indikerar öppna och starta brännare så startas timer.</w:t>
      </w:r>
    </w:p>
    <w:p w14:paraId="4423C7E1" w14:textId="12CF9D91" w:rsidR="00595E80" w:rsidRPr="005D6531" w:rsidRDefault="000219DF" w:rsidP="00695F17">
      <w:pPr>
        <w:pStyle w:val="Brdtext"/>
      </w:pPr>
      <w:r w:rsidRPr="005D6531">
        <w:t>Tid timer minst 30 minuter.</w:t>
      </w:r>
    </w:p>
    <w:p w14:paraId="41DC8C35" w14:textId="288C0659" w:rsidR="007952D9" w:rsidRPr="005D6531" w:rsidRDefault="007952D9" w:rsidP="00695F17">
      <w:pPr>
        <w:pStyle w:val="Brdtext"/>
      </w:pPr>
      <w:r w:rsidRPr="005D6531">
        <w:t>Sista minuten av de 30 minuterna skall O2-analysatorn visa ≥ 20,5Vol%</w:t>
      </w:r>
    </w:p>
    <w:p w14:paraId="7D80F661" w14:textId="235F1FC7" w:rsidR="00695F17" w:rsidRPr="005D6531" w:rsidRDefault="001D205C" w:rsidP="00695F17">
      <w:pPr>
        <w:pStyle w:val="Brdtext"/>
      </w:pPr>
      <w:r w:rsidRPr="005D6531">
        <w:t xml:space="preserve">Om </w:t>
      </w:r>
      <w:r w:rsidR="00595E80" w:rsidRPr="005D6531">
        <w:t>något av villkoren inte uppfylls</w:t>
      </w:r>
      <w:r w:rsidR="00695F17" w:rsidRPr="005D6531">
        <w:t xml:space="preserve"> så skall timern nollställas. Indikering ”Vädring misslyckad”. </w:t>
      </w:r>
      <w:r w:rsidR="00595E80" w:rsidRPr="005D6531">
        <w:t xml:space="preserve">För att åter starta timer krävs nytt </w:t>
      </w:r>
      <w:r w:rsidR="005E1E99" w:rsidRPr="005D6531">
        <w:t>start</w:t>
      </w:r>
      <w:r w:rsidR="00595E80" w:rsidRPr="005D6531">
        <w:t>tillstånd från operatör.</w:t>
      </w:r>
    </w:p>
    <w:p w14:paraId="26F4A5EB" w14:textId="77777777" w:rsidR="00802DE0" w:rsidRPr="005D6531" w:rsidRDefault="00F732B3" w:rsidP="001D205C">
      <w:pPr>
        <w:pStyle w:val="Brdtext"/>
      </w:pPr>
      <w:r w:rsidRPr="005D6531">
        <w:lastRenderedPageBreak/>
        <w:t xml:space="preserve">När </w:t>
      </w:r>
      <w:r w:rsidR="000C0E54" w:rsidRPr="005D6531">
        <w:t>vädring</w:t>
      </w:r>
      <w:r w:rsidRPr="005D6531">
        <w:t xml:space="preserve"> är fullföljd</w:t>
      </w:r>
      <w:r w:rsidR="00595E80" w:rsidRPr="005D6531">
        <w:t xml:space="preserve"> (timer ok)</w:t>
      </w:r>
      <w:r w:rsidRPr="005D6531">
        <w:t xml:space="preserve"> </w:t>
      </w:r>
      <w:r w:rsidR="001D205C" w:rsidRPr="005D6531">
        <w:t>sätts d</w:t>
      </w:r>
      <w:r w:rsidR="00152C61" w:rsidRPr="005D6531">
        <w:t xml:space="preserve">riftmode till “Vädrad” </w:t>
      </w:r>
      <w:r w:rsidR="00595E80" w:rsidRPr="005D6531">
        <w:t>och t</w:t>
      </w:r>
      <w:r w:rsidRPr="005D6531">
        <w:t>ändning</w:t>
      </w:r>
      <w:r w:rsidR="00C00180" w:rsidRPr="005D6531">
        <w:t xml:space="preserve"> brännare tillåts.</w:t>
      </w:r>
    </w:p>
    <w:p w14:paraId="6B1A2AC6" w14:textId="128DE477" w:rsidR="007D63F0" w:rsidRPr="005D6531" w:rsidRDefault="00802DE0" w:rsidP="001D205C">
      <w:pPr>
        <w:pStyle w:val="Brdtext"/>
      </w:pPr>
      <w:r w:rsidRPr="005D6531">
        <w:t xml:space="preserve">Efter 30 minuter sätts driftmode </w:t>
      </w:r>
      <w:r w:rsidR="000226EC" w:rsidRPr="005D6531">
        <w:t>till ”Vädrad”.</w:t>
      </w:r>
      <w:r w:rsidR="007D63F0" w:rsidRPr="005D6531">
        <w:br/>
      </w:r>
    </w:p>
    <w:p w14:paraId="0EE3AD55" w14:textId="45B41A35" w:rsidR="00CB5F84" w:rsidRPr="005D6531" w:rsidRDefault="00BD1435" w:rsidP="00CB5F84">
      <w:pPr>
        <w:pStyle w:val="Rubrik3"/>
      </w:pPr>
      <w:bookmarkStart w:id="38" w:name="_Toc33443023"/>
      <w:r w:rsidRPr="005D6531">
        <w:t>Tändning</w:t>
      </w:r>
      <w:bookmarkEnd w:id="38"/>
      <w:r w:rsidRPr="005D6531">
        <w:t xml:space="preserve"> </w:t>
      </w:r>
    </w:p>
    <w:p w14:paraId="45EE7FB3" w14:textId="77777777" w:rsidR="00BC2E45" w:rsidRPr="005D6531" w:rsidRDefault="00BC2E45" w:rsidP="00152C61">
      <w:pPr>
        <w:pStyle w:val="Brdtext"/>
      </w:pPr>
    </w:p>
    <w:p w14:paraId="1678281A" w14:textId="641CF8EB" w:rsidR="00BC2E45" w:rsidRPr="005D6531" w:rsidRDefault="00BC2E45" w:rsidP="00152C61">
      <w:pPr>
        <w:pStyle w:val="Brdtext"/>
      </w:pPr>
      <w:r w:rsidRPr="005D6531">
        <w:t>Innan tändning sker ska bränsle vara valt genom att rätt handventil är öppnad.</w:t>
      </w:r>
    </w:p>
    <w:p w14:paraId="78470509" w14:textId="6CC9EDB2" w:rsidR="00573372" w:rsidRPr="005D6531" w:rsidRDefault="00101634" w:rsidP="00152C61">
      <w:pPr>
        <w:pStyle w:val="Brdtext"/>
      </w:pPr>
      <w:r w:rsidRPr="005D6531">
        <w:t>När vädring är utförd</w:t>
      </w:r>
      <w:r w:rsidR="00573372" w:rsidRPr="005D6531">
        <w:t xml:space="preserve"> </w:t>
      </w:r>
      <w:r w:rsidR="008B464A" w:rsidRPr="005D6531">
        <w:t xml:space="preserve">öppnas reglerventilen </w:t>
      </w:r>
      <w:r w:rsidR="00BC2E45" w:rsidRPr="005D6531">
        <w:t>för rätt bränsle</w:t>
      </w:r>
      <w:r w:rsidR="008B464A" w:rsidRPr="005D6531">
        <w:t xml:space="preserve"> till tändläge</w:t>
      </w:r>
      <w:r w:rsidR="00BC2E45" w:rsidRPr="005D6531">
        <w:t xml:space="preserve">. </w:t>
      </w:r>
      <w:r w:rsidRPr="005D6531">
        <w:t xml:space="preserve">När reglerventilens läge bekräftats till säkerhetssystemet </w:t>
      </w:r>
      <w:r w:rsidR="00573372" w:rsidRPr="005D6531">
        <w:t>utförs täthetskontroll av avstängningsventilerna.</w:t>
      </w:r>
    </w:p>
    <w:p w14:paraId="70E9D58C" w14:textId="74191B4C" w:rsidR="00573372" w:rsidRPr="005D6531" w:rsidRDefault="00573372" w:rsidP="00152C61">
      <w:pPr>
        <w:pStyle w:val="Brdtext"/>
      </w:pPr>
      <w:r w:rsidRPr="005D6531">
        <w:t xml:space="preserve">Om täthetskontrollen inte godkänns </w:t>
      </w:r>
      <w:r w:rsidRPr="00A76022">
        <w:rPr>
          <w:strike/>
          <w:color w:val="FF0000"/>
        </w:rPr>
        <w:t>på tre försök</w:t>
      </w:r>
      <w:r w:rsidRPr="005D6531">
        <w:t xml:space="preserve"> krävs ny vädring.</w:t>
      </w:r>
    </w:p>
    <w:p w14:paraId="4208876E" w14:textId="57991FAE" w:rsidR="00BC2E45" w:rsidRPr="005D6531" w:rsidRDefault="00573372" w:rsidP="00152C61">
      <w:pPr>
        <w:pStyle w:val="Brdtext"/>
      </w:pPr>
      <w:r w:rsidRPr="005D6531">
        <w:t xml:space="preserve">Efter godkänd täthetskontroll </w:t>
      </w:r>
      <w:r w:rsidR="00101634" w:rsidRPr="005D6531">
        <w:t xml:space="preserve">tillåts tändning. </w:t>
      </w:r>
      <w:r w:rsidR="00B22AAF" w:rsidRPr="005D6531">
        <w:t>Timer sätts till 5 sekunder.</w:t>
      </w:r>
      <w:r w:rsidR="00101634" w:rsidRPr="005D6531">
        <w:t xml:space="preserve"> </w:t>
      </w:r>
    </w:p>
    <w:p w14:paraId="6B09580C" w14:textId="534C7499" w:rsidR="00B22AAF" w:rsidRPr="005D6531" w:rsidRDefault="00101634" w:rsidP="00152C61">
      <w:pPr>
        <w:pStyle w:val="Brdtext"/>
      </w:pPr>
      <w:r w:rsidRPr="005D6531">
        <w:t xml:space="preserve">Operatör på plats utför </w:t>
      </w:r>
      <w:r w:rsidR="00B22AAF" w:rsidRPr="005D6531">
        <w:t xml:space="preserve">manuell </w:t>
      </w:r>
      <w:r w:rsidRPr="005D6531">
        <w:t>tändning</w:t>
      </w:r>
      <w:r w:rsidR="00B22AAF" w:rsidRPr="005D6531">
        <w:t xml:space="preserve"> genom att tillföra låga samtidigt som avstängningsventilerna öppnas.</w:t>
      </w:r>
    </w:p>
    <w:p w14:paraId="3721F038" w14:textId="538A3920" w:rsidR="00CA0C3E" w:rsidRPr="005D6531" w:rsidRDefault="00CA0C3E" w:rsidP="00152C61">
      <w:pPr>
        <w:pStyle w:val="Brdtext"/>
      </w:pPr>
      <w:r w:rsidRPr="005D6531">
        <w:t xml:space="preserve">Om den beräknade majoritetstemperaturen </w:t>
      </w:r>
      <w:r w:rsidR="00DE0CE9" w:rsidRPr="005D6531">
        <w:t>344XI310 överstiger den valda gasens självantändningstemperatur, överkopplas flamvakten.</w:t>
      </w:r>
    </w:p>
    <w:p w14:paraId="2EF4102A" w14:textId="3C5339DD" w:rsidR="00BC2E45" w:rsidRPr="005D6531" w:rsidRDefault="00B22AAF" w:rsidP="00152C61">
      <w:pPr>
        <w:pStyle w:val="Brdtext"/>
      </w:pPr>
      <w:r w:rsidRPr="005D6531">
        <w:t xml:space="preserve">Om ingen flamma indikeras från </w:t>
      </w:r>
      <w:r w:rsidR="00DE0CE9" w:rsidRPr="005D6531">
        <w:t>flamvakt</w:t>
      </w:r>
      <w:r w:rsidR="00573372" w:rsidRPr="005D6531">
        <w:t xml:space="preserve"> inom utsatt tid </w:t>
      </w:r>
      <w:r w:rsidR="00C83EE3" w:rsidRPr="005D6531">
        <w:t>ska</w:t>
      </w:r>
      <w:r w:rsidR="00573372" w:rsidRPr="005D6531">
        <w:t xml:space="preserve"> </w:t>
      </w:r>
      <w:r w:rsidR="00C83EE3" w:rsidRPr="005D6531">
        <w:t>avstängnings</w:t>
      </w:r>
      <w:r w:rsidR="00573372" w:rsidRPr="005D6531">
        <w:t>ventilerna</w:t>
      </w:r>
      <w:r w:rsidRPr="005D6531">
        <w:t xml:space="preserve"> </w:t>
      </w:r>
      <w:r w:rsidR="00C83EE3" w:rsidRPr="005D6531">
        <w:t xml:space="preserve">stängas och </w:t>
      </w:r>
      <w:r w:rsidR="00C83EE3" w:rsidRPr="005D6531">
        <w:rPr>
          <w:highlight w:val="yellow"/>
        </w:rPr>
        <w:t>nedräkning med 30 sekunder startas.</w:t>
      </w:r>
    </w:p>
    <w:p w14:paraId="4EB0E7EF" w14:textId="77777777" w:rsidR="00C83EE3" w:rsidRPr="005D6531" w:rsidRDefault="00C83EE3" w:rsidP="00152C61">
      <w:pPr>
        <w:pStyle w:val="Brdtext"/>
      </w:pPr>
      <w:r w:rsidRPr="005D6531">
        <w:t xml:space="preserve">När </w:t>
      </w:r>
      <w:r w:rsidRPr="005D6531">
        <w:rPr>
          <w:highlight w:val="yellow"/>
        </w:rPr>
        <w:t>30 sekunder</w:t>
      </w:r>
      <w:r w:rsidRPr="005D6531">
        <w:t xml:space="preserve"> gått tillåts nytt försök genom att timer sätts till 5 sekunder.</w:t>
      </w:r>
    </w:p>
    <w:p w14:paraId="122D86C2" w14:textId="2E997E03" w:rsidR="00C83EE3" w:rsidRPr="005D6531" w:rsidRDefault="00C83EE3" w:rsidP="00152C61">
      <w:pPr>
        <w:pStyle w:val="Brdtext"/>
      </w:pPr>
      <w:r w:rsidRPr="005D6531">
        <w:t xml:space="preserve">Efter tredje misslyckade försöket blockeras tändningstillståndet och ny vädring krävs. </w:t>
      </w:r>
    </w:p>
    <w:p w14:paraId="1EF93597" w14:textId="7CA62A66" w:rsidR="007238BA" w:rsidRPr="005D6531" w:rsidRDefault="007238BA" w:rsidP="00152C61">
      <w:pPr>
        <w:pStyle w:val="Brdtext"/>
      </w:pPr>
      <w:r w:rsidRPr="005D6531">
        <w:t xml:space="preserve">Om tändningen lyckas </w:t>
      </w:r>
      <w:r w:rsidR="000226EC" w:rsidRPr="005D6531">
        <w:t>släpps tändläge och</w:t>
      </w:r>
      <w:r w:rsidR="008B464A" w:rsidRPr="005D6531">
        <w:t xml:space="preserve"> flödesregulatorn</w:t>
      </w:r>
      <w:r w:rsidR="0036768A" w:rsidRPr="005D6531">
        <w:t xml:space="preserve"> bränsle</w:t>
      </w:r>
      <w:r w:rsidR="000226EC" w:rsidRPr="005D6531">
        <w:t xml:space="preserve"> sätts</w:t>
      </w:r>
      <w:r w:rsidR="008B464A" w:rsidRPr="005D6531">
        <w:t xml:space="preserve"> i manuellt läge. Auto och Externt tillåts.</w:t>
      </w:r>
    </w:p>
    <w:p w14:paraId="0A10A4B1" w14:textId="5B7097C0" w:rsidR="0036768A" w:rsidRPr="005D6531" w:rsidRDefault="0036768A" w:rsidP="00152C61">
      <w:pPr>
        <w:pStyle w:val="Brdtext"/>
      </w:pPr>
      <w:r w:rsidRPr="005D6531">
        <w:t>Tryckregulatorn släpps för reglering.</w:t>
      </w:r>
    </w:p>
    <w:p w14:paraId="4EED5FDF" w14:textId="63911AB7" w:rsidR="000226EC" w:rsidRPr="005D6531" w:rsidRDefault="000226EC" w:rsidP="00152C61">
      <w:pPr>
        <w:pStyle w:val="Brdtext"/>
      </w:pPr>
      <w:r w:rsidRPr="005D6531">
        <w:t>Driftmode sätts till ”Standby”.</w:t>
      </w:r>
    </w:p>
    <w:p w14:paraId="20D14EAC" w14:textId="77777777" w:rsidR="006C57C0" w:rsidRPr="005D6531" w:rsidRDefault="006C57C0" w:rsidP="00152C61">
      <w:pPr>
        <w:pStyle w:val="Brdtext"/>
      </w:pPr>
    </w:p>
    <w:p w14:paraId="34AB7A7C" w14:textId="77777777" w:rsidR="006C57C0" w:rsidRPr="005D6531" w:rsidRDefault="006C57C0" w:rsidP="006C57C0">
      <w:pPr>
        <w:pStyle w:val="Rubrik3"/>
        <w:rPr>
          <w:lang w:val="en-US"/>
        </w:rPr>
      </w:pPr>
      <w:bookmarkStart w:id="39" w:name="_Toc33443024"/>
      <w:r w:rsidRPr="005D6531">
        <w:rPr>
          <w:lang w:val="en-US"/>
        </w:rPr>
        <w:t>Auto</w:t>
      </w:r>
      <w:bookmarkEnd w:id="39"/>
      <w:r w:rsidRPr="005D6531">
        <w:rPr>
          <w:lang w:val="en-US"/>
        </w:rPr>
        <w:t xml:space="preserve"> </w:t>
      </w:r>
    </w:p>
    <w:p w14:paraId="3186C934" w14:textId="0DB5948D" w:rsidR="006C57C0" w:rsidRPr="005D6531" w:rsidRDefault="006C57C0" w:rsidP="006C57C0">
      <w:pPr>
        <w:pStyle w:val="Brdtext"/>
      </w:pPr>
      <w:r w:rsidRPr="005D6531">
        <w:t xml:space="preserve">Auto initieras av operatör genom att sätta regulator för bränsle i Auto eller Externt. </w:t>
      </w:r>
    </w:p>
    <w:p w14:paraId="5D61E2E0" w14:textId="28D78656" w:rsidR="000226EC" w:rsidRPr="005D6531" w:rsidRDefault="000226EC" w:rsidP="006C57C0">
      <w:pPr>
        <w:pStyle w:val="Brdtext"/>
      </w:pPr>
      <w:r w:rsidRPr="005D6531">
        <w:t>Driftmode sätts till ”Auto”.</w:t>
      </w:r>
    </w:p>
    <w:p w14:paraId="2E0585ED" w14:textId="77777777" w:rsidR="001247DB" w:rsidRPr="005D6531" w:rsidRDefault="001247DB" w:rsidP="006C57C0">
      <w:pPr>
        <w:pStyle w:val="Brdtext"/>
      </w:pPr>
    </w:p>
    <w:p w14:paraId="1AE1A7C9" w14:textId="77777777" w:rsidR="006C57C0" w:rsidRPr="005D6531" w:rsidRDefault="006C57C0" w:rsidP="006C57C0">
      <w:pPr>
        <w:pStyle w:val="Rubrik3"/>
      </w:pPr>
      <w:bookmarkStart w:id="40" w:name="_Toc33443025"/>
      <w:r w:rsidRPr="005D6531">
        <w:t>Stopp via säkerhetssystemet</w:t>
      </w:r>
      <w:bookmarkEnd w:id="40"/>
      <w:r w:rsidRPr="005D6531">
        <w:t xml:space="preserve"> </w:t>
      </w:r>
    </w:p>
    <w:p w14:paraId="5DEE7FF7" w14:textId="0F422B92" w:rsidR="006C57C0" w:rsidRPr="005D6531" w:rsidRDefault="00802DE0" w:rsidP="006C57C0">
      <w:pPr>
        <w:pStyle w:val="Brdtext"/>
      </w:pPr>
      <w:r w:rsidRPr="005D6531">
        <w:t>MFT</w:t>
      </w:r>
      <w:r w:rsidR="006C57C0" w:rsidRPr="005D6531">
        <w:t xml:space="preserve"> stoppar värmaren</w:t>
      </w:r>
      <w:r w:rsidR="000226EC" w:rsidRPr="005D6531">
        <w:t>.</w:t>
      </w:r>
    </w:p>
    <w:p w14:paraId="0EFD2A63" w14:textId="77777777" w:rsidR="000226EC" w:rsidRPr="005D6531" w:rsidRDefault="000226EC" w:rsidP="000226EC">
      <w:pPr>
        <w:pStyle w:val="Brdtext"/>
      </w:pPr>
      <w:r w:rsidRPr="005D6531">
        <w:t>Regulator sätts i manuellt läge utsignal 0%.</w:t>
      </w:r>
    </w:p>
    <w:p w14:paraId="214FD303" w14:textId="77777777" w:rsidR="000226EC" w:rsidRPr="005D6531" w:rsidRDefault="000226EC" w:rsidP="000226EC">
      <w:pPr>
        <w:pStyle w:val="Brdtext"/>
      </w:pPr>
      <w:r w:rsidRPr="005D6531">
        <w:t>Avstängningsventilerna stängs och när de är stängda öppnas avluftningsventilen.</w:t>
      </w:r>
    </w:p>
    <w:p w14:paraId="0E5ED2AA" w14:textId="77777777" w:rsidR="000226EC" w:rsidRPr="005D6531" w:rsidRDefault="000226EC" w:rsidP="000226EC">
      <w:pPr>
        <w:pStyle w:val="Brdtext"/>
      </w:pPr>
      <w:r w:rsidRPr="005D6531">
        <w:t>Spjäll förbränningsluft stängs.</w:t>
      </w:r>
    </w:p>
    <w:p w14:paraId="66C47C8D" w14:textId="77777777" w:rsidR="000226EC" w:rsidRPr="005D6531" w:rsidRDefault="000226EC" w:rsidP="000226EC">
      <w:pPr>
        <w:pStyle w:val="Brdtext"/>
      </w:pPr>
      <w:r w:rsidRPr="005D6531">
        <w:t>Driftmode sätts till ”Avstängd”.</w:t>
      </w:r>
    </w:p>
    <w:p w14:paraId="268AB2EE" w14:textId="77777777" w:rsidR="006C57C0" w:rsidRPr="005D6531" w:rsidRDefault="006C57C0" w:rsidP="006C57C0">
      <w:pPr>
        <w:pStyle w:val="Brdtext"/>
      </w:pPr>
    </w:p>
    <w:p w14:paraId="7C907EFA" w14:textId="3AD0B812" w:rsidR="006C57C0" w:rsidRPr="005D6531" w:rsidRDefault="006C57C0" w:rsidP="006C57C0">
      <w:pPr>
        <w:pStyle w:val="Rubrik3"/>
        <w:rPr>
          <w:lang w:val="en-US"/>
        </w:rPr>
      </w:pPr>
      <w:bookmarkStart w:id="41" w:name="_Toc33443026"/>
      <w:proofErr w:type="spellStart"/>
      <w:r w:rsidRPr="005D6531">
        <w:rPr>
          <w:lang w:val="en-US"/>
        </w:rPr>
        <w:t>Stopp</w:t>
      </w:r>
      <w:proofErr w:type="spellEnd"/>
      <w:r w:rsidRPr="005D6531">
        <w:rPr>
          <w:lang w:val="en-US"/>
        </w:rPr>
        <w:t xml:space="preserve"> </w:t>
      </w:r>
      <w:r w:rsidR="000226EC" w:rsidRPr="005D6531">
        <w:rPr>
          <w:lang w:val="en-US"/>
        </w:rPr>
        <w:t xml:space="preserve">av </w:t>
      </w:r>
      <w:proofErr w:type="spellStart"/>
      <w:r w:rsidR="000226EC" w:rsidRPr="005D6531">
        <w:rPr>
          <w:lang w:val="en-US"/>
        </w:rPr>
        <w:t>operatör</w:t>
      </w:r>
      <w:bookmarkEnd w:id="41"/>
      <w:proofErr w:type="spellEnd"/>
    </w:p>
    <w:p w14:paraId="4E643DC5" w14:textId="77777777" w:rsidR="006C57C0" w:rsidRPr="005D6531" w:rsidRDefault="006C57C0" w:rsidP="006C57C0">
      <w:pPr>
        <w:pStyle w:val="Brdtext"/>
      </w:pPr>
      <w:r w:rsidRPr="005D6531">
        <w:t>Operatör trycker stopp värmare.</w:t>
      </w:r>
    </w:p>
    <w:p w14:paraId="60F3A7D3" w14:textId="7E7A3924" w:rsidR="000226EC" w:rsidRPr="005D6531" w:rsidRDefault="000226EC" w:rsidP="006C57C0">
      <w:pPr>
        <w:pStyle w:val="Brdtext"/>
      </w:pPr>
      <w:r w:rsidRPr="005D6531">
        <w:lastRenderedPageBreak/>
        <w:t>Regulator sätts i manuellt läge utsignal 0%.</w:t>
      </w:r>
    </w:p>
    <w:p w14:paraId="57D2E75C" w14:textId="0F6641B6" w:rsidR="006C57C0" w:rsidRPr="005D6531" w:rsidRDefault="000226EC" w:rsidP="006C57C0">
      <w:pPr>
        <w:pStyle w:val="Brdtext"/>
      </w:pPr>
      <w:r w:rsidRPr="005D6531">
        <w:t xml:space="preserve">Avstängningsventilerna </w:t>
      </w:r>
      <w:r w:rsidR="006C57C0" w:rsidRPr="005D6531">
        <w:t>stängs och när de är stängda öppnas avluftningsventilen.</w:t>
      </w:r>
    </w:p>
    <w:p w14:paraId="48143CCA" w14:textId="141AA38F" w:rsidR="00210FE9" w:rsidRPr="005D6531" w:rsidRDefault="008B464A" w:rsidP="00210FE9">
      <w:pPr>
        <w:pStyle w:val="Brdtext"/>
      </w:pPr>
      <w:r w:rsidRPr="005D6531">
        <w:t xml:space="preserve">Spjäll förbränningsluft </w:t>
      </w:r>
      <w:r w:rsidR="00210FE9" w:rsidRPr="005D6531">
        <w:t>s</w:t>
      </w:r>
      <w:r w:rsidRPr="005D6531">
        <w:t>täng</w:t>
      </w:r>
      <w:r w:rsidR="00210FE9" w:rsidRPr="005D6531">
        <w:t>s.</w:t>
      </w:r>
    </w:p>
    <w:p w14:paraId="5D01726D" w14:textId="6F90857C" w:rsidR="000226EC" w:rsidRPr="005D6531" w:rsidRDefault="000226EC" w:rsidP="00210FE9">
      <w:pPr>
        <w:pStyle w:val="Brdtext"/>
      </w:pPr>
      <w:r w:rsidRPr="005D6531">
        <w:t>Driftmode sätts till ”Avstängd”.</w:t>
      </w:r>
    </w:p>
    <w:p w14:paraId="19D81330" w14:textId="56101E14" w:rsidR="00CB5F84" w:rsidRPr="005D6531" w:rsidRDefault="00CB5F84" w:rsidP="00CB5F84">
      <w:pPr>
        <w:pStyle w:val="Brdtext"/>
      </w:pPr>
    </w:p>
    <w:p w14:paraId="2C71FD13" w14:textId="0BB66BB7" w:rsidR="006C57C0" w:rsidRPr="005D6531" w:rsidRDefault="00A379E7" w:rsidP="006C57C0">
      <w:pPr>
        <w:pStyle w:val="Rubrik3"/>
      </w:pPr>
      <w:bookmarkStart w:id="42" w:name="_Toc33443027"/>
      <w:r w:rsidRPr="005D6531">
        <w:t>Beskrivning av</w:t>
      </w:r>
      <w:r w:rsidR="006C57C0" w:rsidRPr="005D6531">
        <w:t xml:space="preserve"> brännare</w:t>
      </w:r>
      <w:r w:rsidRPr="005D6531">
        <w:t xml:space="preserve"> start/stoppförlopp i sekvensform</w:t>
      </w:r>
      <w:bookmarkEnd w:id="42"/>
    </w:p>
    <w:p w14:paraId="4A804A61" w14:textId="0BFA732F" w:rsidR="00A94F86" w:rsidRPr="005D6531" w:rsidRDefault="00C51D6F" w:rsidP="006C57C0">
      <w:pPr>
        <w:pStyle w:val="Brdtext"/>
      </w:pPr>
      <w:r w:rsidRPr="005D6531">
        <w:t>Sekvens 344KS300 i säkerhetssystemet</w:t>
      </w:r>
    </w:p>
    <w:p w14:paraId="102DAC44" w14:textId="63C7D54C" w:rsidR="006C57C0" w:rsidRPr="005D6531" w:rsidRDefault="00A94F86" w:rsidP="006C57C0">
      <w:pPr>
        <w:pStyle w:val="Brdtext"/>
      </w:pPr>
      <w:r w:rsidRPr="005D6531">
        <w:t>Startförregling: MFT</w:t>
      </w:r>
      <w:r w:rsidRPr="005D6531">
        <w:br/>
      </w:r>
      <w:r w:rsidR="00A379E7" w:rsidRPr="005D6531">
        <w:br/>
      </w:r>
      <w:proofErr w:type="spellStart"/>
      <w:r w:rsidR="00FD596C" w:rsidRPr="005D6531">
        <w:t>MFT</w:t>
      </w:r>
      <w:proofErr w:type="spellEnd"/>
      <w:r w:rsidR="00FD596C" w:rsidRPr="005D6531">
        <w:t xml:space="preserve"> </w:t>
      </w:r>
      <w:r w:rsidR="00802DE0" w:rsidRPr="005D6531">
        <w:t>stoppar brännaren (</w:t>
      </w:r>
      <w:r w:rsidR="00FD596C" w:rsidRPr="005D6531">
        <w:t>skickar sekvensen till Steg 100</w:t>
      </w:r>
      <w:r w:rsidRPr="005D6531">
        <w:t xml:space="preserve"> oavsett i vilket steg sekvensen befinner sig</w:t>
      </w:r>
      <w:r w:rsidR="00802DE0" w:rsidRPr="005D6531">
        <w:t>)</w:t>
      </w:r>
      <w:r w:rsidR="00FD596C" w:rsidRPr="005D6531">
        <w:t>.</w:t>
      </w:r>
      <w:r w:rsidR="0057724A" w:rsidRPr="005D6531">
        <w:br/>
      </w:r>
    </w:p>
    <w:p w14:paraId="43365FCE" w14:textId="6D46CE5C" w:rsidR="006C57C0" w:rsidRPr="005D6531" w:rsidRDefault="006C57C0" w:rsidP="006C57C0">
      <w:pPr>
        <w:pStyle w:val="Brdtext"/>
        <w:numPr>
          <w:ilvl w:val="0"/>
          <w:numId w:val="10"/>
        </w:numPr>
      </w:pPr>
      <w:r w:rsidRPr="005D6531">
        <w:t xml:space="preserve">Steg0. </w:t>
      </w:r>
      <w:r w:rsidR="00B825C5" w:rsidRPr="005D6531">
        <w:t>(Avstängd, b</w:t>
      </w:r>
      <w:r w:rsidRPr="005D6531">
        <w:t>rännare ej i drift.) Startvillkor: Kontroll att alla ingående objekt är redo för start och att alla av sekvensen styrda objekt har rätt driftform. (E1/Sekvens).</w:t>
      </w:r>
    </w:p>
    <w:p w14:paraId="67AB08BD" w14:textId="644BDDBD" w:rsidR="00474650" w:rsidRPr="005D6531" w:rsidRDefault="00474650" w:rsidP="00474650">
      <w:pPr>
        <w:pStyle w:val="Brdtext"/>
        <w:numPr>
          <w:ilvl w:val="0"/>
          <w:numId w:val="10"/>
        </w:numPr>
      </w:pPr>
      <w:r w:rsidRPr="005D6531">
        <w:t>Steg1. (Vädring) Öppna spjäll förbränningsluft 344S</w:t>
      </w:r>
      <w:r w:rsidR="003C72FC" w:rsidRPr="005D6531">
        <w:t>P510.</w:t>
      </w:r>
      <w:r w:rsidR="003C72FC" w:rsidRPr="005D6531">
        <w:br/>
        <w:t>Stegvillkor: 344SP510_MV ≥ 95%</w:t>
      </w:r>
      <w:r w:rsidRPr="005D6531">
        <w:br/>
        <w:t>Stegtidslarm: 5 sek, vid larm hoppa till Steg100.</w:t>
      </w:r>
    </w:p>
    <w:p w14:paraId="1BD1B5D4" w14:textId="4D63DA17" w:rsidR="00501FC8" w:rsidRPr="005D6531" w:rsidRDefault="00474650" w:rsidP="00501FC8">
      <w:pPr>
        <w:pStyle w:val="Brdtext"/>
        <w:numPr>
          <w:ilvl w:val="0"/>
          <w:numId w:val="10"/>
        </w:numPr>
      </w:pPr>
      <w:r w:rsidRPr="005D6531">
        <w:t>Steg2</w:t>
      </w:r>
      <w:r w:rsidR="00501FC8" w:rsidRPr="005D6531">
        <w:t xml:space="preserve">. Öppna reglerspjäll 344SP507 helt genom att regulator 344PC507 sätts </w:t>
      </w:r>
      <w:r w:rsidR="00313A1A" w:rsidRPr="005D6531">
        <w:t xml:space="preserve">i </w:t>
      </w:r>
      <w:r w:rsidR="00501FC8" w:rsidRPr="005D6531">
        <w:t>IB</w:t>
      </w:r>
      <w:r w:rsidR="0036768A" w:rsidRPr="005D6531">
        <w:t>1.</w:t>
      </w:r>
      <w:r w:rsidR="003C72FC" w:rsidRPr="005D6531">
        <w:t xml:space="preserve"> </w:t>
      </w:r>
      <w:r w:rsidR="003C72FC" w:rsidRPr="005D6531">
        <w:br/>
        <w:t>Stegvillkor: 344SP507_ActPos ≥ 95%</w:t>
      </w:r>
      <w:r w:rsidR="00501FC8" w:rsidRPr="005D6531">
        <w:br/>
        <w:t>Stegtidslarm: 5 sek, vid larm hoppa till Steg100.</w:t>
      </w:r>
    </w:p>
    <w:p w14:paraId="7ECD7B7B" w14:textId="55586217" w:rsidR="006C57C0" w:rsidRPr="005D6531" w:rsidRDefault="006C57C0" w:rsidP="006C57C0">
      <w:pPr>
        <w:pStyle w:val="Brdtext"/>
        <w:numPr>
          <w:ilvl w:val="0"/>
          <w:numId w:val="9"/>
        </w:numPr>
      </w:pPr>
      <w:r w:rsidRPr="005D6531">
        <w:t xml:space="preserve">Steg3. </w:t>
      </w:r>
      <w:r w:rsidR="00C009C4" w:rsidRPr="005D6531">
        <w:t>(</w:t>
      </w:r>
      <w:r w:rsidR="00535997" w:rsidRPr="005D6531">
        <w:t>Timer vädring</w:t>
      </w:r>
      <w:r w:rsidR="00C009C4" w:rsidRPr="005D6531">
        <w:t>)</w:t>
      </w:r>
      <w:r w:rsidR="00535997" w:rsidRPr="005D6531">
        <w:t xml:space="preserve"> </w:t>
      </w:r>
      <w:r w:rsidR="00535997" w:rsidRPr="005D6531">
        <w:br/>
        <w:t>Båda spjällen skall vara helt öppna under hela vädringstiden.</w:t>
      </w:r>
      <w:r w:rsidRPr="005D6531">
        <w:br/>
        <w:t xml:space="preserve">Stegvillkor: </w:t>
      </w:r>
      <w:r w:rsidR="008526AB" w:rsidRPr="005D6531">
        <w:t>Om, v</w:t>
      </w:r>
      <w:r w:rsidR="00535997" w:rsidRPr="005D6531">
        <w:t>ädringstid 30 minuter</w:t>
      </w:r>
      <w:r w:rsidR="007952D9" w:rsidRPr="005D6531">
        <w:t xml:space="preserve">, OCH </w:t>
      </w:r>
      <w:r w:rsidR="008D677C">
        <w:rPr>
          <w:color w:val="FF0000"/>
        </w:rPr>
        <w:t>344AI300</w:t>
      </w:r>
      <w:r w:rsidR="002B0BE9" w:rsidRPr="002B0BE9">
        <w:rPr>
          <w:color w:val="FF0000"/>
        </w:rPr>
        <w:t>_O2</w:t>
      </w:r>
      <w:r w:rsidR="007952D9" w:rsidRPr="005D6531">
        <w:t xml:space="preserve"> ≥ 20,5Vol% under sista vädringsminuten</w:t>
      </w:r>
      <w:r w:rsidR="00535997" w:rsidRPr="005D6531">
        <w:t xml:space="preserve"> </w:t>
      </w:r>
      <w:r w:rsidR="002B0BE9" w:rsidRPr="002B0BE9">
        <w:rPr>
          <w:color w:val="FF0000"/>
        </w:rPr>
        <w:t xml:space="preserve">OCH </w:t>
      </w:r>
      <w:r w:rsidR="008D677C">
        <w:rPr>
          <w:color w:val="FF0000"/>
        </w:rPr>
        <w:t>344AI300</w:t>
      </w:r>
      <w:r w:rsidR="002B0BE9" w:rsidRPr="002B0BE9">
        <w:rPr>
          <w:color w:val="FF0000"/>
        </w:rPr>
        <w:t xml:space="preserve">_CH4 ≤ 0,2Vol% under sista vädringsminuten OCH </w:t>
      </w:r>
      <w:r w:rsidR="008D677C">
        <w:rPr>
          <w:color w:val="FF0000"/>
        </w:rPr>
        <w:t>344AI300</w:t>
      </w:r>
      <w:r w:rsidR="002B0BE9" w:rsidRPr="002B0BE9">
        <w:rPr>
          <w:color w:val="FF0000"/>
        </w:rPr>
        <w:t>_</w:t>
      </w:r>
      <w:r w:rsidR="002B0BE9">
        <w:rPr>
          <w:color w:val="FF0000"/>
        </w:rPr>
        <w:t>H2</w:t>
      </w:r>
      <w:r w:rsidR="002B0BE9" w:rsidRPr="002B0BE9">
        <w:rPr>
          <w:color w:val="FF0000"/>
        </w:rPr>
        <w:t xml:space="preserve"> ≤ 0,2Vol% under sista vädringsminuten</w:t>
      </w:r>
      <w:r w:rsidR="002B0BE9" w:rsidRPr="005D6531">
        <w:t xml:space="preserve"> </w:t>
      </w:r>
      <w:r w:rsidR="002B0BE9" w:rsidRPr="002B0BE9">
        <w:rPr>
          <w:color w:val="FF0000"/>
        </w:rPr>
        <w:t xml:space="preserve">OCH </w:t>
      </w:r>
      <w:r w:rsidR="008D677C">
        <w:rPr>
          <w:color w:val="FF0000"/>
        </w:rPr>
        <w:t>344AI300</w:t>
      </w:r>
      <w:r w:rsidR="002B0BE9" w:rsidRPr="002B0BE9">
        <w:rPr>
          <w:color w:val="FF0000"/>
        </w:rPr>
        <w:t>_C</w:t>
      </w:r>
      <w:r w:rsidR="002B0BE9">
        <w:rPr>
          <w:color w:val="FF0000"/>
        </w:rPr>
        <w:t>O</w:t>
      </w:r>
      <w:r w:rsidR="002B0BE9" w:rsidRPr="002B0BE9">
        <w:rPr>
          <w:color w:val="FF0000"/>
        </w:rPr>
        <w:t xml:space="preserve"> ≤ 0,2Vol% under sista vädringsminuten</w:t>
      </w:r>
      <w:r w:rsidR="002B0BE9" w:rsidRPr="005D6531">
        <w:t xml:space="preserve"> </w:t>
      </w:r>
      <w:r w:rsidR="00DA23F4" w:rsidRPr="005D6531">
        <w:t>OCH</w:t>
      </w:r>
      <w:r w:rsidR="0036768A" w:rsidRPr="005D6531">
        <w:t xml:space="preserve"> </w:t>
      </w:r>
      <w:r w:rsidR="003C72FC" w:rsidRPr="005D6531">
        <w:t>344SP507_ActPos ≥ 95%</w:t>
      </w:r>
      <w:r w:rsidR="00535997" w:rsidRPr="005D6531">
        <w:t xml:space="preserve"> </w:t>
      </w:r>
      <w:r w:rsidR="00DA23F4" w:rsidRPr="005D6531">
        <w:t>OCH</w:t>
      </w:r>
      <w:r w:rsidR="003C72FC" w:rsidRPr="005D6531">
        <w:t xml:space="preserve"> 344SP510_MV ≥ 95%</w:t>
      </w:r>
      <w:r w:rsidR="008526AB" w:rsidRPr="005D6531">
        <w:t xml:space="preserve"> ELLER</w:t>
      </w:r>
      <w:r w:rsidR="009A1E37" w:rsidRPr="005D6531">
        <w:t xml:space="preserve"> Om</w:t>
      </w:r>
      <w:r w:rsidR="00DA23F4" w:rsidRPr="005D6531">
        <w:t>,</w:t>
      </w:r>
      <w:r w:rsidR="009A1E37" w:rsidRPr="005D6531">
        <w:t xml:space="preserve"> </w:t>
      </w:r>
      <w:r w:rsidR="00DA23F4" w:rsidRPr="005D6531">
        <w:t xml:space="preserve">naturgas valt </w:t>
      </w:r>
      <w:r w:rsidR="00FD3C07" w:rsidRPr="00FD3C07">
        <w:rPr>
          <w:color w:val="FF0000"/>
        </w:rPr>
        <w:t>252HV548</w:t>
      </w:r>
      <w:r w:rsidR="00FD3C07">
        <w:t>-GSS</w:t>
      </w:r>
      <w:r w:rsidR="00DA23F4" w:rsidRPr="005D6531">
        <w:t xml:space="preserve">_N OCH </w:t>
      </w:r>
      <w:r w:rsidR="006E521E" w:rsidRPr="006E521E">
        <w:rPr>
          <w:color w:val="FF0000"/>
        </w:rPr>
        <w:t>341HV669-GSS</w:t>
      </w:r>
      <w:r w:rsidR="00DA23F4" w:rsidRPr="006E521E">
        <w:rPr>
          <w:color w:val="FF0000"/>
        </w:rPr>
        <w:t> </w:t>
      </w:r>
      <w:r w:rsidR="00DA23F4" w:rsidRPr="005D6531">
        <w:t>OCH 344XI310&gt;625 °C (</w:t>
      </w:r>
      <w:r w:rsidR="009A1E37" w:rsidRPr="005D6531">
        <w:t>temperaturen är över självantändningstemperatur</w:t>
      </w:r>
      <w:r w:rsidR="00DA23F4" w:rsidRPr="005D6531">
        <w:t>)</w:t>
      </w:r>
      <w:r w:rsidR="00C817DF" w:rsidRPr="005D6531">
        <w:t xml:space="preserve"> </w:t>
      </w:r>
      <w:r w:rsidR="00DA23F4" w:rsidRPr="005D6531">
        <w:t xml:space="preserve">ELLER Om, vätgas valt </w:t>
      </w:r>
      <w:r w:rsidR="00FD3C07" w:rsidRPr="00FD3C07">
        <w:rPr>
          <w:color w:val="FF0000"/>
        </w:rPr>
        <w:t>252HV548</w:t>
      </w:r>
      <w:r w:rsidR="00FD3C07">
        <w:t>-GSS</w:t>
      </w:r>
      <w:r w:rsidR="00DA23F4" w:rsidRPr="005D6531">
        <w:t xml:space="preserve"> OCH </w:t>
      </w:r>
      <w:r w:rsidR="006E521E" w:rsidRPr="006E521E">
        <w:rPr>
          <w:color w:val="FF0000"/>
        </w:rPr>
        <w:t>341HV669-GSS</w:t>
      </w:r>
      <w:r w:rsidR="00DA23F4" w:rsidRPr="005D6531">
        <w:t>_N OCH 344XI310&gt;575 °C (temperaturen är över självantändningstemperatur).</w:t>
      </w:r>
      <w:r w:rsidR="00DA23F4" w:rsidRPr="005D6531">
        <w:br/>
        <w:t>Stegtidslarm: 31</w:t>
      </w:r>
      <w:r w:rsidR="00FD2D0D" w:rsidRPr="005D6531">
        <w:t xml:space="preserve"> minuter, vid larm hoppa till Steg100.</w:t>
      </w:r>
    </w:p>
    <w:p w14:paraId="1E861DE6" w14:textId="6AC3F627" w:rsidR="00FD2D0D" w:rsidRPr="005D6531" w:rsidRDefault="00FD2D0D" w:rsidP="006C57C0">
      <w:pPr>
        <w:pStyle w:val="Brdtext"/>
        <w:numPr>
          <w:ilvl w:val="0"/>
          <w:numId w:val="9"/>
        </w:numPr>
      </w:pPr>
      <w:r w:rsidRPr="005D6531">
        <w:t>Steg4. (Val av bränsle)</w:t>
      </w:r>
      <w:r w:rsidRPr="005D6531">
        <w:br/>
        <w:t xml:space="preserve">Stegvillkor: Om naturgas valt </w:t>
      </w:r>
      <w:r w:rsidR="00FD3C07" w:rsidRPr="00FD3C07">
        <w:rPr>
          <w:color w:val="FF0000"/>
        </w:rPr>
        <w:t>252HV548</w:t>
      </w:r>
      <w:r w:rsidR="00FD3C07">
        <w:t>-GSS</w:t>
      </w:r>
      <w:r w:rsidRPr="005D6531">
        <w:t xml:space="preserve">_N och </w:t>
      </w:r>
      <w:r w:rsidR="006E521E" w:rsidRPr="006E521E">
        <w:rPr>
          <w:color w:val="FF0000"/>
        </w:rPr>
        <w:t>341HV669-GSS</w:t>
      </w:r>
      <w:r w:rsidRPr="006E521E">
        <w:rPr>
          <w:color w:val="FF0000"/>
        </w:rPr>
        <w:t xml:space="preserve"> </w:t>
      </w:r>
      <w:r w:rsidRPr="005D6531">
        <w:t>gå till Steg 10</w:t>
      </w:r>
      <w:r w:rsidRPr="005D6531">
        <w:br/>
        <w:t xml:space="preserve">Om vätgas valt </w:t>
      </w:r>
      <w:r w:rsidR="00FD3C07" w:rsidRPr="00FD3C07">
        <w:rPr>
          <w:color w:val="FF0000"/>
        </w:rPr>
        <w:t>252HV548</w:t>
      </w:r>
      <w:r w:rsidR="00FD3C07">
        <w:t>-GSS</w:t>
      </w:r>
      <w:r w:rsidRPr="005D6531">
        <w:t xml:space="preserve"> och</w:t>
      </w:r>
      <w:r w:rsidR="00216DE2" w:rsidRPr="005D6531">
        <w:t xml:space="preserve"> </w:t>
      </w:r>
      <w:r w:rsidR="006E521E" w:rsidRPr="006E521E">
        <w:rPr>
          <w:color w:val="FF0000"/>
        </w:rPr>
        <w:t>341HV669-GSS</w:t>
      </w:r>
      <w:r w:rsidR="00216DE2" w:rsidRPr="005D6531">
        <w:t>_N gå till Steg 50.</w:t>
      </w:r>
      <w:r w:rsidR="00216DE2" w:rsidRPr="005D6531">
        <w:br/>
        <w:t>Stegtidslarm: 5 sek, vid larm hoppa till Steg100.</w:t>
      </w:r>
    </w:p>
    <w:p w14:paraId="1436E19E" w14:textId="6B3E0E4C" w:rsidR="00216DE2" w:rsidRPr="005D6531" w:rsidRDefault="00216DE2" w:rsidP="00216DE2">
      <w:pPr>
        <w:pStyle w:val="Brdtext"/>
        <w:numPr>
          <w:ilvl w:val="0"/>
          <w:numId w:val="9"/>
        </w:numPr>
      </w:pPr>
      <w:r w:rsidRPr="005D6531">
        <w:t xml:space="preserve">Steg10. (Naturgas) Öppna reglerventilen 252RV539 genom att regulator 252FC539 sätts </w:t>
      </w:r>
      <w:r w:rsidR="00FD618A" w:rsidRPr="005D6531">
        <w:t xml:space="preserve">i </w:t>
      </w:r>
      <w:r w:rsidRPr="005D6531">
        <w:t>IB2. IB2Ref till fast öppning motsvarande minflöde naturgas.</w:t>
      </w:r>
      <w:r w:rsidRPr="005D6531">
        <w:br/>
        <w:t>Stegvillkor: Lägesåterföring reglerventil 252RV539-GI1 ±1% jmf utsignal 252FC539.</w:t>
      </w:r>
      <w:r w:rsidRPr="005D6531">
        <w:br/>
        <w:t>Stegtidslarm: 5 sek, vid larm hoppa till Steg100.</w:t>
      </w:r>
    </w:p>
    <w:p w14:paraId="5B27AD49" w14:textId="7684A55C" w:rsidR="00216DE2" w:rsidRPr="005D6531" w:rsidRDefault="00216DE2" w:rsidP="00216DE2">
      <w:pPr>
        <w:pStyle w:val="Brdtext"/>
        <w:numPr>
          <w:ilvl w:val="0"/>
          <w:numId w:val="9"/>
        </w:numPr>
      </w:pPr>
      <w:r w:rsidRPr="005D6531">
        <w:lastRenderedPageBreak/>
        <w:t>Steg11. Stäng avluftningsventil 252SV545</w:t>
      </w:r>
      <w:r w:rsidRPr="005D6531">
        <w:br/>
        <w:t>Stegvillkor: 252SV545 stängd</w:t>
      </w:r>
      <w:r w:rsidRPr="005D6531">
        <w:br/>
        <w:t>Stegtidslarm: 5 sek, vid larm hoppa till Steg100.</w:t>
      </w:r>
    </w:p>
    <w:p w14:paraId="4CBB2986" w14:textId="392FEC06" w:rsidR="00216DE2" w:rsidRPr="005D6531" w:rsidRDefault="00216DE2" w:rsidP="00216DE2">
      <w:pPr>
        <w:pStyle w:val="Brdtext"/>
        <w:numPr>
          <w:ilvl w:val="0"/>
          <w:numId w:val="9"/>
        </w:numPr>
      </w:pPr>
      <w:r w:rsidRPr="005D6531">
        <w:t>Steg12. Täthetskontroll naturgas</w:t>
      </w:r>
      <w:r w:rsidR="0057724A" w:rsidRPr="005D6531">
        <w:t xml:space="preserve"> (</w:t>
      </w:r>
      <w:proofErr w:type="spellStart"/>
      <w:r w:rsidR="0057724A" w:rsidRPr="005D6531">
        <w:t>TightnessTest</w:t>
      </w:r>
      <w:proofErr w:type="spellEnd"/>
      <w:r w:rsidR="0057724A" w:rsidRPr="005D6531">
        <w:t>)</w:t>
      </w:r>
      <w:r w:rsidR="00C07A09" w:rsidRPr="005D6531">
        <w:br/>
      </w:r>
      <w:r w:rsidR="00C07A09" w:rsidRPr="00074702">
        <w:rPr>
          <w:strike/>
        </w:rPr>
        <w:t>Om testet misslyckas försök igen. Tre försök tillåts.</w:t>
      </w:r>
      <w:r w:rsidR="00074702">
        <w:t xml:space="preserve"> </w:t>
      </w:r>
      <w:r w:rsidR="00074702" w:rsidRPr="00074702">
        <w:rPr>
          <w:color w:val="FF0000"/>
        </w:rPr>
        <w:t>Utgår, Godkänd täthetskontroll skall uppfyllas för att gå vidare..</w:t>
      </w:r>
      <w:r w:rsidRPr="005D6531">
        <w:br/>
        <w:t>Stegvillkor: Täthetskontroll ok</w:t>
      </w:r>
      <w:r w:rsidR="00C07A09" w:rsidRPr="005D6531">
        <w:t xml:space="preserve"> </w:t>
      </w:r>
      <w:r w:rsidRPr="005D6531">
        <w:br/>
        <w:t xml:space="preserve">Stegtidslarm: </w:t>
      </w:r>
      <w:r w:rsidR="00DA23F4" w:rsidRPr="005D6531">
        <w:rPr>
          <w:highlight w:val="yellow"/>
        </w:rPr>
        <w:t>15</w:t>
      </w:r>
      <w:r w:rsidRPr="005D6531">
        <w:t xml:space="preserve"> sek, vid larm hoppa till Steg100.</w:t>
      </w:r>
    </w:p>
    <w:p w14:paraId="6A497B0F" w14:textId="78380038" w:rsidR="00A56004" w:rsidRPr="005D6531" w:rsidRDefault="00C07A09" w:rsidP="006C57C0">
      <w:pPr>
        <w:pStyle w:val="Brdtext"/>
        <w:numPr>
          <w:ilvl w:val="0"/>
          <w:numId w:val="9"/>
        </w:numPr>
      </w:pPr>
      <w:r w:rsidRPr="005D6531">
        <w:t>Steg</w:t>
      </w:r>
      <w:r w:rsidR="002601E2" w:rsidRPr="005D6531">
        <w:t>2</w:t>
      </w:r>
      <w:r w:rsidR="00A94F86" w:rsidRPr="005D6531">
        <w:t>0. (T</w:t>
      </w:r>
      <w:r w:rsidRPr="005D6531">
        <w:t>ändning)</w:t>
      </w:r>
      <w:r w:rsidR="00A94F86" w:rsidRPr="005D6531">
        <w:br/>
        <w:t>Om, 344XI310&gt;625 °C (temperaturen är över självantändningstemperatur) hoppa till Steg30.</w:t>
      </w:r>
      <w:r w:rsidR="00A94F86" w:rsidRPr="005D6531">
        <w:br/>
      </w:r>
      <w:r w:rsidR="00A56004" w:rsidRPr="005D6531">
        <w:t>Indikering</w:t>
      </w:r>
      <w:r w:rsidR="002B4A4F" w:rsidRPr="005D6531">
        <w:t>slampa</w:t>
      </w:r>
      <w:r w:rsidR="00A56004" w:rsidRPr="005D6531">
        <w:t xml:space="preserve"> till op</w:t>
      </w:r>
      <w:r w:rsidR="002B4A4F" w:rsidRPr="005D6531">
        <w:t>eratör att tändning är tillåten, 344YI601.</w:t>
      </w:r>
      <w:r w:rsidR="00A56004" w:rsidRPr="005D6531">
        <w:br/>
        <w:t>Stegvillkor: O</w:t>
      </w:r>
      <w:r w:rsidR="002B4A4F" w:rsidRPr="005D6531">
        <w:t xml:space="preserve">peratör trycker tändning i fält 344HS602. </w:t>
      </w:r>
      <w:r w:rsidR="00A56004" w:rsidRPr="005D6531">
        <w:br/>
        <w:t xml:space="preserve">Stegtidslarm: </w:t>
      </w:r>
      <w:r w:rsidR="002B4A4F" w:rsidRPr="005D6531">
        <w:t>15 sek, vid larm hoppa till Steg100.</w:t>
      </w:r>
    </w:p>
    <w:p w14:paraId="764EB1A8" w14:textId="296C4D24" w:rsidR="00A56004" w:rsidRPr="005D6531" w:rsidRDefault="002601E2" w:rsidP="006C57C0">
      <w:pPr>
        <w:pStyle w:val="Brdtext"/>
        <w:numPr>
          <w:ilvl w:val="0"/>
          <w:numId w:val="9"/>
        </w:numPr>
      </w:pPr>
      <w:r w:rsidRPr="005D6531">
        <w:t>Steg2</w:t>
      </w:r>
      <w:r w:rsidR="00A56004" w:rsidRPr="005D6531">
        <w:t>1. Öppna 252SV544 och 252SV546.</w:t>
      </w:r>
      <w:r w:rsidR="00A56004" w:rsidRPr="005D6531">
        <w:br/>
        <w:t>Stegvillkor: 252SV544 och 252SV546 öppna</w:t>
      </w:r>
      <w:r w:rsidR="00A56004" w:rsidRPr="005D6531">
        <w:br/>
        <w:t>Stegtidslarm: 5 sek, vid larm hoppa till Steg100.</w:t>
      </w:r>
    </w:p>
    <w:p w14:paraId="3A498CED" w14:textId="05CB5359" w:rsidR="00A06F83" w:rsidRPr="005D6531" w:rsidRDefault="002601E2" w:rsidP="006C57C0">
      <w:pPr>
        <w:pStyle w:val="Brdtext"/>
        <w:numPr>
          <w:ilvl w:val="0"/>
          <w:numId w:val="9"/>
        </w:numPr>
      </w:pPr>
      <w:r w:rsidRPr="005D6531">
        <w:t>Steg2</w:t>
      </w:r>
      <w:r w:rsidR="00A56004" w:rsidRPr="005D6531">
        <w:t xml:space="preserve">2. </w:t>
      </w:r>
      <w:r w:rsidR="00A56004" w:rsidRPr="005D6531">
        <w:br/>
        <w:t>Stegvillkor: Flamma, 344YS</w:t>
      </w:r>
      <w:r w:rsidR="00A56004" w:rsidRPr="00074702">
        <w:rPr>
          <w:color w:val="FF0000"/>
        </w:rPr>
        <w:t>31</w:t>
      </w:r>
      <w:r w:rsidR="00074702" w:rsidRPr="00074702">
        <w:rPr>
          <w:color w:val="FF0000"/>
        </w:rPr>
        <w:t>4</w:t>
      </w:r>
      <w:r w:rsidRPr="005D6531">
        <w:t xml:space="preserve"> detekterad hoppa till Steg3</w:t>
      </w:r>
      <w:r w:rsidR="00A56004" w:rsidRPr="005D6531">
        <w:t>0.</w:t>
      </w:r>
      <w:r w:rsidR="00A56004" w:rsidRPr="005D6531">
        <w:br/>
      </w:r>
      <w:r w:rsidR="00A06F83" w:rsidRPr="005D6531">
        <w:t>Stegtidslarm:</w:t>
      </w:r>
      <w:r w:rsidR="00CC0DF7" w:rsidRPr="005D6531">
        <w:t xml:space="preserve"> 5 sek, vid larm nästa steg</w:t>
      </w:r>
    </w:p>
    <w:p w14:paraId="32F540A0" w14:textId="3976F587" w:rsidR="00A06F83" w:rsidRPr="005D6531" w:rsidRDefault="002601E2" w:rsidP="006C57C0">
      <w:pPr>
        <w:pStyle w:val="Brdtext"/>
        <w:numPr>
          <w:ilvl w:val="0"/>
          <w:numId w:val="9"/>
        </w:numPr>
      </w:pPr>
      <w:r w:rsidRPr="005D6531">
        <w:t>Steg2</w:t>
      </w:r>
      <w:r w:rsidR="00A06F83" w:rsidRPr="005D6531">
        <w:t>3. Stäng 252SV544 och 252SV546.</w:t>
      </w:r>
      <w:r w:rsidR="00DE0CE9" w:rsidRPr="005D6531">
        <w:t xml:space="preserve"> Släck indikeringslampa 344YI601.</w:t>
      </w:r>
      <w:r w:rsidR="00A06F83" w:rsidRPr="005D6531">
        <w:br/>
        <w:t>Stegvillkor: 252SV544 och 252SV546 stängda</w:t>
      </w:r>
      <w:r w:rsidR="00A06F83" w:rsidRPr="005D6531">
        <w:br/>
        <w:t>Stegtidslarm: 5 sek, vid larm hoppa till Steg100.</w:t>
      </w:r>
    </w:p>
    <w:p w14:paraId="1D9D50A3" w14:textId="0B01C403" w:rsidR="00A06F83" w:rsidRPr="005D6531" w:rsidRDefault="002601E2" w:rsidP="006C57C0">
      <w:pPr>
        <w:pStyle w:val="Brdtext"/>
        <w:numPr>
          <w:ilvl w:val="0"/>
          <w:numId w:val="9"/>
        </w:numPr>
      </w:pPr>
      <w:r w:rsidRPr="005D6531">
        <w:t>Steg2</w:t>
      </w:r>
      <w:r w:rsidR="00A06F83" w:rsidRPr="005D6531">
        <w:t xml:space="preserve">4. Om tre </w:t>
      </w:r>
      <w:proofErr w:type="spellStart"/>
      <w:r w:rsidR="00A06F83" w:rsidRPr="005D6531">
        <w:t>tändförsök</w:t>
      </w:r>
      <w:proofErr w:type="spellEnd"/>
      <w:r w:rsidR="00A06F83" w:rsidRPr="005D6531">
        <w:t xml:space="preserve"> genomförts utan </w:t>
      </w:r>
      <w:r w:rsidR="00301C10" w:rsidRPr="005D6531">
        <w:t>kvittering från flamvakt</w:t>
      </w:r>
      <w:r w:rsidR="00FD618A" w:rsidRPr="005D6531">
        <w:t xml:space="preserve"> krävs vädring.</w:t>
      </w:r>
      <w:r w:rsidR="00570160" w:rsidRPr="005D6531">
        <w:t xml:space="preserve"> Stega upp räknare </w:t>
      </w:r>
      <w:proofErr w:type="spellStart"/>
      <w:r w:rsidR="00570160" w:rsidRPr="005D6531">
        <w:t>tändförsök</w:t>
      </w:r>
      <w:proofErr w:type="spellEnd"/>
      <w:r w:rsidR="00570160" w:rsidRPr="005D6531">
        <w:t xml:space="preserve"> ett steg.</w:t>
      </w:r>
      <w:r w:rsidR="00FD618A" w:rsidRPr="005D6531">
        <w:br/>
      </w:r>
      <w:r w:rsidR="00A06F83" w:rsidRPr="005D6531">
        <w:t xml:space="preserve">Stegvillkor: </w:t>
      </w:r>
      <w:r w:rsidR="00FD618A" w:rsidRPr="005D6531">
        <w:t>tändförsök</w:t>
      </w:r>
      <w:r w:rsidR="00301C10" w:rsidRPr="005D6531">
        <w:t>≥</w:t>
      </w:r>
      <w:r w:rsidR="00A06F83" w:rsidRPr="005D6531">
        <w:t>3, gå till Steg100</w:t>
      </w:r>
      <w:r w:rsidR="00FD618A" w:rsidRPr="005D6531">
        <w:t xml:space="preserve"> </w:t>
      </w:r>
      <w:r w:rsidR="00CC0DF7" w:rsidRPr="005D6531">
        <w:br/>
        <w:t>Stegtidslarm: 5 sek, vid larm nästa steg</w:t>
      </w:r>
    </w:p>
    <w:p w14:paraId="7149C524" w14:textId="23B6010E" w:rsidR="00216DE2" w:rsidRPr="005D6531" w:rsidRDefault="002601E2" w:rsidP="006C57C0">
      <w:pPr>
        <w:pStyle w:val="Brdtext"/>
        <w:numPr>
          <w:ilvl w:val="0"/>
          <w:numId w:val="9"/>
        </w:numPr>
      </w:pPr>
      <w:r w:rsidRPr="005D6531">
        <w:t>Steg2</w:t>
      </w:r>
      <w:r w:rsidR="00A06F83" w:rsidRPr="005D6531">
        <w:t xml:space="preserve">5. </w:t>
      </w:r>
      <w:r w:rsidR="00A06F83" w:rsidRPr="005D6531">
        <w:br/>
        <w:t xml:space="preserve">Stegvillkor: </w:t>
      </w:r>
      <w:proofErr w:type="spellStart"/>
      <w:r w:rsidR="00A06F83" w:rsidRPr="005D6531">
        <w:t>stegtid</w:t>
      </w:r>
      <w:proofErr w:type="spellEnd"/>
      <w:r w:rsidR="00A06F83" w:rsidRPr="005D6531">
        <w:t xml:space="preserve"> 30 sek uppnådd</w:t>
      </w:r>
      <w:r w:rsidRPr="005D6531">
        <w:t>, gå till</w:t>
      </w:r>
      <w:r w:rsidR="00DE0CE9" w:rsidRPr="005D6531">
        <w:t>baka till</w:t>
      </w:r>
      <w:r w:rsidRPr="005D6531">
        <w:t xml:space="preserve"> Steg 2</w:t>
      </w:r>
      <w:r w:rsidR="00A06F83" w:rsidRPr="005D6531">
        <w:t>0</w:t>
      </w:r>
    </w:p>
    <w:p w14:paraId="1D4C7ECD" w14:textId="5D97966F" w:rsidR="00FD618A" w:rsidRPr="005D6531" w:rsidRDefault="002601E2" w:rsidP="006C57C0">
      <w:pPr>
        <w:pStyle w:val="Brdtext"/>
        <w:numPr>
          <w:ilvl w:val="0"/>
          <w:numId w:val="9"/>
        </w:numPr>
      </w:pPr>
      <w:r w:rsidRPr="005D6531">
        <w:t>Steg3</w:t>
      </w:r>
      <w:r w:rsidR="00FD618A" w:rsidRPr="005D6531">
        <w:t>0. (Brännare tänd)</w:t>
      </w:r>
      <w:r w:rsidR="005D043F" w:rsidRPr="005D6531">
        <w:t xml:space="preserve"> </w:t>
      </w:r>
      <w:r w:rsidR="00317EC6" w:rsidRPr="005D6531">
        <w:t>Sätt regulator</w:t>
      </w:r>
      <w:r w:rsidR="005D043F" w:rsidRPr="005D6531">
        <w:t xml:space="preserve"> 252FC539</w:t>
      </w:r>
      <w:r w:rsidR="00317EC6" w:rsidRPr="005D6531">
        <w:t xml:space="preserve"> i </w:t>
      </w:r>
      <w:r w:rsidR="0057724A" w:rsidRPr="005D6531">
        <w:t>E2</w:t>
      </w:r>
      <w:r w:rsidR="00317EC6" w:rsidRPr="005D6531">
        <w:t xml:space="preserve"> och släpp IB2.</w:t>
      </w:r>
      <w:r w:rsidR="00301C10" w:rsidRPr="005D6531">
        <w:t xml:space="preserve"> Räknare </w:t>
      </w:r>
      <w:proofErr w:type="spellStart"/>
      <w:r w:rsidR="00301C10" w:rsidRPr="005D6531">
        <w:t>tändförsök</w:t>
      </w:r>
      <w:proofErr w:type="spellEnd"/>
      <w:r w:rsidR="00301C10" w:rsidRPr="005D6531">
        <w:t xml:space="preserve"> sätts till 0.</w:t>
      </w:r>
      <w:r w:rsidR="00A077A5" w:rsidRPr="005D6531">
        <w:br/>
        <w:t>Släck indikeringslampa 344YI601.</w:t>
      </w:r>
      <w:r w:rsidR="005D043F" w:rsidRPr="005D6531">
        <w:br/>
        <w:t>Stegvillkor: 252FC539_Noint</w:t>
      </w:r>
      <w:r w:rsidR="0057724A" w:rsidRPr="005D6531">
        <w:t>&amp;_E2</w:t>
      </w:r>
      <w:r w:rsidR="005D043F" w:rsidRPr="005D6531">
        <w:br/>
        <w:t>Stegtidslarm: 5 sek, vid larm hoppa till Steg100.</w:t>
      </w:r>
    </w:p>
    <w:p w14:paraId="0D71E6CB" w14:textId="216120B0" w:rsidR="00317EC6" w:rsidRPr="005D6531" w:rsidRDefault="00317EC6" w:rsidP="006C57C0">
      <w:pPr>
        <w:pStyle w:val="Brdtext"/>
        <w:numPr>
          <w:ilvl w:val="0"/>
          <w:numId w:val="9"/>
        </w:numPr>
      </w:pPr>
      <w:r w:rsidRPr="005D6531">
        <w:t>Steg 31. Släpp IB1 regulator 344PC507.</w:t>
      </w:r>
    </w:p>
    <w:p w14:paraId="797AC911" w14:textId="13994446" w:rsidR="005D043F" w:rsidRPr="005D6531" w:rsidRDefault="002601E2" w:rsidP="006C57C0">
      <w:pPr>
        <w:pStyle w:val="Brdtext"/>
        <w:numPr>
          <w:ilvl w:val="0"/>
          <w:numId w:val="9"/>
        </w:numPr>
      </w:pPr>
      <w:r w:rsidRPr="005D6531">
        <w:t>Steg3</w:t>
      </w:r>
      <w:r w:rsidR="00317EC6" w:rsidRPr="005D6531">
        <w:t>2</w:t>
      </w:r>
      <w:r w:rsidR="00987596" w:rsidRPr="005D6531">
        <w:t xml:space="preserve">. (Naturgas i drift </w:t>
      </w:r>
      <w:proofErr w:type="spellStart"/>
      <w:r w:rsidR="00987596" w:rsidRPr="005D6531">
        <w:t>väntesteg</w:t>
      </w:r>
      <w:proofErr w:type="spellEnd"/>
      <w:r w:rsidR="00987596" w:rsidRPr="005D6531">
        <w:t>)</w:t>
      </w:r>
      <w:r w:rsidR="00987596" w:rsidRPr="005D6531">
        <w:br/>
        <w:t>Stegvillkor: Stopporder 344KS300_STOPP från operatörsmiljö eller 252SV544 och 252SV546 förreglas stängda.</w:t>
      </w:r>
      <w:r w:rsidRPr="005D6531">
        <w:t xml:space="preserve"> Hoppa till Steg100</w:t>
      </w:r>
    </w:p>
    <w:p w14:paraId="117F89D8" w14:textId="77777777" w:rsidR="002601E2" w:rsidRPr="005D6531" w:rsidRDefault="002601E2" w:rsidP="002601E2">
      <w:pPr>
        <w:pStyle w:val="Brdtext"/>
      </w:pPr>
    </w:p>
    <w:p w14:paraId="6851438D" w14:textId="2447CC68" w:rsidR="002601E2" w:rsidRPr="005D6531" w:rsidRDefault="002601E2" w:rsidP="002601E2">
      <w:pPr>
        <w:pStyle w:val="Brdtext"/>
        <w:numPr>
          <w:ilvl w:val="0"/>
          <w:numId w:val="9"/>
        </w:numPr>
      </w:pPr>
      <w:r w:rsidRPr="005D6531">
        <w:lastRenderedPageBreak/>
        <w:t>Steg50. (Vätgas) Öppna reglerventilen 341RV661 genom att regulator 341FC661 sätts i IB2. IB2Ref till fast öppning motsvarande minflöde naturgas.</w:t>
      </w:r>
      <w:r w:rsidRPr="005D6531">
        <w:br/>
        <w:t>Stegvillkor: Lägesåterföring reglerventil 341RV661-GI1 ±1% jmf utsignal 341FC661.</w:t>
      </w:r>
      <w:r w:rsidRPr="005D6531">
        <w:br/>
        <w:t>Stegtidslarm: 5 sek, vid larm hoppa till Steg100.</w:t>
      </w:r>
    </w:p>
    <w:p w14:paraId="6774014E" w14:textId="77777777" w:rsidR="00C817DF" w:rsidRPr="005D6531" w:rsidRDefault="002601E2" w:rsidP="00C817DF">
      <w:pPr>
        <w:pStyle w:val="Brdtext"/>
        <w:numPr>
          <w:ilvl w:val="0"/>
          <w:numId w:val="9"/>
        </w:numPr>
      </w:pPr>
      <w:r w:rsidRPr="005D6531">
        <w:t>Steg51. Stäng avluftningsventil 341SV666</w:t>
      </w:r>
      <w:r w:rsidRPr="005D6531">
        <w:br/>
        <w:t>Stegvillkor: 341SV666 stängd</w:t>
      </w:r>
      <w:r w:rsidRPr="005D6531">
        <w:br/>
        <w:t>Stegtidslarm: 5 sek, vid larm hoppa till Steg100.</w:t>
      </w:r>
    </w:p>
    <w:p w14:paraId="669A4E36" w14:textId="1E76E1FF" w:rsidR="002601E2" w:rsidRPr="005D6531" w:rsidRDefault="002601E2" w:rsidP="00C817DF">
      <w:pPr>
        <w:pStyle w:val="Brdtext"/>
        <w:numPr>
          <w:ilvl w:val="0"/>
          <w:numId w:val="9"/>
        </w:numPr>
      </w:pPr>
      <w:r w:rsidRPr="005D6531">
        <w:t>Steg52. Täthetskontroll vätgas</w:t>
      </w:r>
      <w:r w:rsidR="0057724A" w:rsidRPr="005D6531">
        <w:t xml:space="preserve"> (</w:t>
      </w:r>
      <w:proofErr w:type="spellStart"/>
      <w:r w:rsidR="0057724A" w:rsidRPr="005D6531">
        <w:t>TightnessTest</w:t>
      </w:r>
      <w:proofErr w:type="spellEnd"/>
      <w:r w:rsidR="0057724A" w:rsidRPr="005D6531">
        <w:t>)</w:t>
      </w:r>
      <w:r w:rsidRPr="005D6531">
        <w:br/>
      </w:r>
      <w:r w:rsidRPr="00074702">
        <w:rPr>
          <w:strike/>
        </w:rPr>
        <w:t>Om testet misslyckas försök igen. Tre försök tillåts.</w:t>
      </w:r>
      <w:r w:rsidR="00074702">
        <w:t xml:space="preserve"> </w:t>
      </w:r>
      <w:r w:rsidR="00074702" w:rsidRPr="00074702">
        <w:rPr>
          <w:color w:val="FF0000"/>
        </w:rPr>
        <w:t>Utgår, Godkänd täthetskontroll skall uppfyllas för att gå vidare..</w:t>
      </w:r>
      <w:r w:rsidRPr="005D6531">
        <w:br/>
        <w:t xml:space="preserve">Stegvillkor: Täthetskontroll ok </w:t>
      </w:r>
      <w:r w:rsidRPr="005D6531">
        <w:br/>
        <w:t xml:space="preserve">Stegtidslarm: </w:t>
      </w:r>
      <w:r w:rsidR="002B4A4F" w:rsidRPr="005D6531">
        <w:rPr>
          <w:highlight w:val="yellow"/>
        </w:rPr>
        <w:t>15</w:t>
      </w:r>
      <w:r w:rsidRPr="005D6531">
        <w:rPr>
          <w:highlight w:val="yellow"/>
        </w:rPr>
        <w:t xml:space="preserve"> </w:t>
      </w:r>
      <w:r w:rsidRPr="005D6531">
        <w:t>sek, vid larm hoppa till Steg100.</w:t>
      </w:r>
    </w:p>
    <w:p w14:paraId="48B76D25" w14:textId="5B3E3A9A" w:rsidR="002601E2" w:rsidRPr="005D6531" w:rsidRDefault="00A94F86" w:rsidP="002601E2">
      <w:pPr>
        <w:pStyle w:val="Brdtext"/>
        <w:numPr>
          <w:ilvl w:val="0"/>
          <w:numId w:val="9"/>
        </w:numPr>
      </w:pPr>
      <w:r w:rsidRPr="005D6531">
        <w:t>Steg60. (T</w:t>
      </w:r>
      <w:r w:rsidR="002601E2" w:rsidRPr="005D6531">
        <w:t>ändning)</w:t>
      </w:r>
      <w:r w:rsidRPr="005D6531">
        <w:br/>
        <w:t>Om, 344XI310&gt;575 °C (temperaturen är över självantändningstemperatur) hoppa till Steg70.</w:t>
      </w:r>
      <w:r w:rsidRPr="005D6531">
        <w:br/>
      </w:r>
      <w:r w:rsidR="002601E2" w:rsidRPr="005D6531">
        <w:t>Indikering</w:t>
      </w:r>
      <w:r w:rsidR="002B4A4F" w:rsidRPr="005D6531">
        <w:t>slampa</w:t>
      </w:r>
      <w:r w:rsidR="002601E2" w:rsidRPr="005D6531">
        <w:t xml:space="preserve"> till op</w:t>
      </w:r>
      <w:r w:rsidR="002B4A4F" w:rsidRPr="005D6531">
        <w:t>eratör att tändning är tillåten 344YI601.</w:t>
      </w:r>
      <w:r w:rsidR="002B4A4F" w:rsidRPr="005D6531">
        <w:br/>
        <w:t xml:space="preserve">Stegvillkor: Operatör trycker tändning i fält 344HS602. </w:t>
      </w:r>
      <w:r w:rsidR="002B4A4F" w:rsidRPr="005D6531">
        <w:br/>
        <w:t>Stegtidslarm: 15 sek, vid larm hoppa till Steg100.</w:t>
      </w:r>
    </w:p>
    <w:p w14:paraId="3FE30420" w14:textId="5E87BB15" w:rsidR="002601E2" w:rsidRPr="005D6531" w:rsidRDefault="002601E2" w:rsidP="002601E2">
      <w:pPr>
        <w:pStyle w:val="Brdtext"/>
        <w:numPr>
          <w:ilvl w:val="0"/>
          <w:numId w:val="9"/>
        </w:numPr>
      </w:pPr>
      <w:r w:rsidRPr="005D6531">
        <w:t>Steg61. Öppna 341SV</w:t>
      </w:r>
      <w:r w:rsidR="00CC0DF7" w:rsidRPr="005D6531">
        <w:t>665</w:t>
      </w:r>
      <w:r w:rsidRPr="005D6531">
        <w:t xml:space="preserve"> och 341SV</w:t>
      </w:r>
      <w:r w:rsidR="00CC0DF7" w:rsidRPr="005D6531">
        <w:t>667</w:t>
      </w:r>
      <w:r w:rsidRPr="005D6531">
        <w:t>.</w:t>
      </w:r>
      <w:r w:rsidRPr="005D6531">
        <w:br/>
        <w:t>Stegvillkor: 341SV</w:t>
      </w:r>
      <w:r w:rsidR="00CC0DF7" w:rsidRPr="005D6531">
        <w:t>665</w:t>
      </w:r>
      <w:r w:rsidRPr="005D6531">
        <w:t xml:space="preserve"> och 341SV</w:t>
      </w:r>
      <w:r w:rsidR="00CC0DF7" w:rsidRPr="005D6531">
        <w:t>667</w:t>
      </w:r>
      <w:r w:rsidRPr="005D6531">
        <w:t xml:space="preserve"> öppna</w:t>
      </w:r>
      <w:r w:rsidRPr="005D6531">
        <w:br/>
        <w:t>Stegtidslarm: 5 sek, vid larm hoppa till Steg100.</w:t>
      </w:r>
    </w:p>
    <w:p w14:paraId="032217BF" w14:textId="67582191" w:rsidR="002601E2" w:rsidRPr="005D6531" w:rsidRDefault="002601E2" w:rsidP="002601E2">
      <w:pPr>
        <w:pStyle w:val="Brdtext"/>
        <w:numPr>
          <w:ilvl w:val="0"/>
          <w:numId w:val="9"/>
        </w:numPr>
      </w:pPr>
      <w:r w:rsidRPr="005D6531">
        <w:t xml:space="preserve">Steg62. </w:t>
      </w:r>
      <w:r w:rsidRPr="005D6531">
        <w:br/>
        <w:t>Stegvillkor: Flamma, 344YS</w:t>
      </w:r>
      <w:r w:rsidRPr="00074702">
        <w:rPr>
          <w:color w:val="FF0000"/>
        </w:rPr>
        <w:t>31</w:t>
      </w:r>
      <w:r w:rsidR="00074702" w:rsidRPr="00074702">
        <w:rPr>
          <w:color w:val="FF0000"/>
        </w:rPr>
        <w:t>4</w:t>
      </w:r>
      <w:r w:rsidR="00CC0DF7" w:rsidRPr="005D6531">
        <w:t xml:space="preserve"> detekterad</w:t>
      </w:r>
      <w:r w:rsidR="00A94F86" w:rsidRPr="005D6531">
        <w:t xml:space="preserve"> </w:t>
      </w:r>
      <w:r w:rsidR="00CC0DF7" w:rsidRPr="005D6531">
        <w:t>hoppa till Steg7</w:t>
      </w:r>
      <w:r w:rsidRPr="005D6531">
        <w:t>0.</w:t>
      </w:r>
      <w:r w:rsidRPr="005D6531">
        <w:br/>
        <w:t>Stegtidslarm:</w:t>
      </w:r>
      <w:r w:rsidR="00CC0DF7" w:rsidRPr="005D6531">
        <w:t xml:space="preserve"> 5 sek, vid larm nästa steg</w:t>
      </w:r>
    </w:p>
    <w:p w14:paraId="4DF59EE0" w14:textId="3FF020B3" w:rsidR="002601E2" w:rsidRPr="005D6531" w:rsidRDefault="002601E2" w:rsidP="002601E2">
      <w:pPr>
        <w:pStyle w:val="Brdtext"/>
        <w:numPr>
          <w:ilvl w:val="0"/>
          <w:numId w:val="9"/>
        </w:numPr>
      </w:pPr>
      <w:r w:rsidRPr="005D6531">
        <w:t>Steg63. Stäng 341SV</w:t>
      </w:r>
      <w:r w:rsidR="00CC0DF7" w:rsidRPr="005D6531">
        <w:t>665</w:t>
      </w:r>
      <w:r w:rsidRPr="005D6531">
        <w:t xml:space="preserve"> och 341SV</w:t>
      </w:r>
      <w:r w:rsidR="00CC0DF7" w:rsidRPr="005D6531">
        <w:t>667</w:t>
      </w:r>
      <w:r w:rsidRPr="005D6531">
        <w:t>.</w:t>
      </w:r>
      <w:r w:rsidRPr="005D6531">
        <w:br/>
        <w:t>Stegvillkor: 341SV</w:t>
      </w:r>
      <w:r w:rsidR="00CC0DF7" w:rsidRPr="005D6531">
        <w:t>665</w:t>
      </w:r>
      <w:r w:rsidRPr="005D6531">
        <w:t xml:space="preserve"> och 341SV</w:t>
      </w:r>
      <w:r w:rsidR="00CC0DF7" w:rsidRPr="005D6531">
        <w:t>667</w:t>
      </w:r>
      <w:r w:rsidRPr="005D6531">
        <w:t xml:space="preserve"> stängda</w:t>
      </w:r>
      <w:r w:rsidRPr="005D6531">
        <w:br/>
        <w:t>Stegtidslarm: 5 sek, vid larm hoppa till Steg100.</w:t>
      </w:r>
    </w:p>
    <w:p w14:paraId="62DCE2D3" w14:textId="44F15241" w:rsidR="002601E2" w:rsidRPr="005D6531" w:rsidRDefault="002601E2" w:rsidP="002601E2">
      <w:pPr>
        <w:pStyle w:val="Brdtext"/>
        <w:numPr>
          <w:ilvl w:val="0"/>
          <w:numId w:val="9"/>
        </w:numPr>
      </w:pPr>
      <w:r w:rsidRPr="005D6531">
        <w:t xml:space="preserve">Steg64. Om tre </w:t>
      </w:r>
      <w:proofErr w:type="spellStart"/>
      <w:r w:rsidRPr="005D6531">
        <w:t>tändförsök</w:t>
      </w:r>
      <w:proofErr w:type="spellEnd"/>
      <w:r w:rsidRPr="005D6531">
        <w:t xml:space="preserve"> genomförts utan </w:t>
      </w:r>
      <w:r w:rsidR="00570160" w:rsidRPr="005D6531">
        <w:t xml:space="preserve">kvittering från flamvakt </w:t>
      </w:r>
      <w:r w:rsidRPr="005D6531">
        <w:t>krävs vädring.</w:t>
      </w:r>
      <w:r w:rsidR="00570160" w:rsidRPr="005D6531">
        <w:t xml:space="preserve"> Stega upp räknare </w:t>
      </w:r>
      <w:proofErr w:type="spellStart"/>
      <w:r w:rsidR="00570160" w:rsidRPr="005D6531">
        <w:t>tändförsök</w:t>
      </w:r>
      <w:proofErr w:type="spellEnd"/>
      <w:r w:rsidR="00570160" w:rsidRPr="005D6531">
        <w:t xml:space="preserve"> ett steg.</w:t>
      </w:r>
      <w:r w:rsidRPr="005D6531">
        <w:br/>
        <w:t>Stegvillkor: tändförsök</w:t>
      </w:r>
      <w:r w:rsidR="00570160" w:rsidRPr="005D6531">
        <w:t>≥</w:t>
      </w:r>
      <w:r w:rsidRPr="005D6531">
        <w:t xml:space="preserve">3, gå till Steg100 </w:t>
      </w:r>
      <w:r w:rsidR="00CC0DF7" w:rsidRPr="005D6531">
        <w:br/>
        <w:t>Stegtidslarm: 5 sek, vid larm nästa steg</w:t>
      </w:r>
    </w:p>
    <w:p w14:paraId="4EF69543" w14:textId="63918D09" w:rsidR="002601E2" w:rsidRPr="005D6531" w:rsidRDefault="002601E2" w:rsidP="002601E2">
      <w:pPr>
        <w:pStyle w:val="Brdtext"/>
        <w:numPr>
          <w:ilvl w:val="0"/>
          <w:numId w:val="9"/>
        </w:numPr>
      </w:pPr>
      <w:r w:rsidRPr="005D6531">
        <w:t xml:space="preserve">Steg65. </w:t>
      </w:r>
      <w:r w:rsidRPr="005D6531">
        <w:br/>
        <w:t xml:space="preserve">Stegvillkor: </w:t>
      </w:r>
      <w:proofErr w:type="spellStart"/>
      <w:r w:rsidRPr="005D6531">
        <w:t>stegtid</w:t>
      </w:r>
      <w:proofErr w:type="spellEnd"/>
      <w:r w:rsidRPr="005D6531">
        <w:t xml:space="preserve"> 30 sek uppnådd, gå till Steg 60</w:t>
      </w:r>
    </w:p>
    <w:p w14:paraId="64C918A9" w14:textId="53497477" w:rsidR="002601E2" w:rsidRPr="005D6531" w:rsidRDefault="002601E2" w:rsidP="00301C10">
      <w:pPr>
        <w:pStyle w:val="Brdtext"/>
        <w:numPr>
          <w:ilvl w:val="0"/>
          <w:numId w:val="9"/>
        </w:numPr>
      </w:pPr>
      <w:r w:rsidRPr="005D6531">
        <w:t xml:space="preserve">Steg70. (Brännare tänd) </w:t>
      </w:r>
      <w:r w:rsidR="00317EC6" w:rsidRPr="005D6531">
        <w:t xml:space="preserve">Sätt regulator 341FC661 i </w:t>
      </w:r>
      <w:r w:rsidR="0057724A" w:rsidRPr="005D6531">
        <w:t>E2</w:t>
      </w:r>
      <w:r w:rsidR="00317EC6" w:rsidRPr="005D6531">
        <w:t xml:space="preserve"> och släpp IB2. </w:t>
      </w:r>
      <w:r w:rsidR="00301C10" w:rsidRPr="005D6531">
        <w:br/>
        <w:t xml:space="preserve">Räknare </w:t>
      </w:r>
      <w:proofErr w:type="spellStart"/>
      <w:r w:rsidR="00301C10" w:rsidRPr="005D6531">
        <w:t>tändförsök</w:t>
      </w:r>
      <w:proofErr w:type="spellEnd"/>
      <w:r w:rsidR="00301C10" w:rsidRPr="005D6531">
        <w:t xml:space="preserve"> sätts till 0.</w:t>
      </w:r>
      <w:r w:rsidR="00A077A5" w:rsidRPr="005D6531">
        <w:br/>
        <w:t>Släck indikeringslampa 344YI601.</w:t>
      </w:r>
      <w:r w:rsidRPr="005D6531">
        <w:br/>
        <w:t>Stegvillkor: 341FC</w:t>
      </w:r>
      <w:r w:rsidR="00CC0DF7" w:rsidRPr="005D6531">
        <w:t>661</w:t>
      </w:r>
      <w:r w:rsidRPr="005D6531">
        <w:t>_Noint</w:t>
      </w:r>
      <w:r w:rsidR="0057724A" w:rsidRPr="005D6531">
        <w:t>&amp;_E2</w:t>
      </w:r>
      <w:r w:rsidRPr="005D6531">
        <w:br/>
        <w:t>Stegtidslarm: 5 sek, vid larm hoppa till Steg100.</w:t>
      </w:r>
    </w:p>
    <w:p w14:paraId="04294110" w14:textId="1B891950" w:rsidR="00317EC6" w:rsidRPr="005D6531" w:rsidRDefault="00317EC6" w:rsidP="00317EC6">
      <w:pPr>
        <w:pStyle w:val="Brdtext"/>
        <w:numPr>
          <w:ilvl w:val="0"/>
          <w:numId w:val="9"/>
        </w:numPr>
      </w:pPr>
      <w:r w:rsidRPr="005D6531">
        <w:t>Steg 71. Släpp IB1 regulator 344PC507.</w:t>
      </w:r>
    </w:p>
    <w:p w14:paraId="11C3E5C3" w14:textId="1D249059" w:rsidR="002601E2" w:rsidRPr="005D6531" w:rsidRDefault="00317EC6" w:rsidP="002601E2">
      <w:pPr>
        <w:pStyle w:val="Brdtext"/>
        <w:numPr>
          <w:ilvl w:val="0"/>
          <w:numId w:val="9"/>
        </w:numPr>
      </w:pPr>
      <w:r w:rsidRPr="005D6531">
        <w:t>Steg72</w:t>
      </w:r>
      <w:r w:rsidR="002601E2" w:rsidRPr="005D6531">
        <w:t xml:space="preserve">. (Vätgas i drift </w:t>
      </w:r>
      <w:proofErr w:type="spellStart"/>
      <w:r w:rsidR="002601E2" w:rsidRPr="005D6531">
        <w:t>väntesteg</w:t>
      </w:r>
      <w:proofErr w:type="spellEnd"/>
      <w:r w:rsidR="002601E2" w:rsidRPr="005D6531">
        <w:t>)</w:t>
      </w:r>
      <w:r w:rsidR="002601E2" w:rsidRPr="005D6531">
        <w:br/>
        <w:t>Stegvillkor: Stopporder 344KS300_STOPP från operatörsmiljö eller 341SV665 och 341SV</w:t>
      </w:r>
      <w:r w:rsidR="00CC0DF7" w:rsidRPr="005D6531">
        <w:t>667</w:t>
      </w:r>
      <w:r w:rsidR="002601E2" w:rsidRPr="005D6531">
        <w:t xml:space="preserve"> förreglas stängda. Hoppa till Steg100</w:t>
      </w:r>
    </w:p>
    <w:p w14:paraId="5CF61A06" w14:textId="77777777" w:rsidR="002601E2" w:rsidRPr="005D6531" w:rsidRDefault="002601E2" w:rsidP="002601E2">
      <w:pPr>
        <w:pStyle w:val="Brdtext"/>
      </w:pPr>
    </w:p>
    <w:p w14:paraId="732F1F3E" w14:textId="1CD2A516" w:rsidR="00FA5D8F" w:rsidRPr="005D6531" w:rsidRDefault="00987596" w:rsidP="00FA5D8F">
      <w:pPr>
        <w:pStyle w:val="Brdtext"/>
        <w:numPr>
          <w:ilvl w:val="0"/>
          <w:numId w:val="9"/>
        </w:numPr>
      </w:pPr>
      <w:r w:rsidRPr="005D6531">
        <w:lastRenderedPageBreak/>
        <w:t xml:space="preserve">Steg100. </w:t>
      </w:r>
      <w:r w:rsidR="00A00265" w:rsidRPr="005D6531">
        <w:t xml:space="preserve">(Första </w:t>
      </w:r>
      <w:proofErr w:type="spellStart"/>
      <w:r w:rsidR="00A00265" w:rsidRPr="005D6531">
        <w:t>Stoppsteg</w:t>
      </w:r>
      <w:proofErr w:type="spellEnd"/>
      <w:r w:rsidR="00A00265" w:rsidRPr="005D6531">
        <w:t>)</w:t>
      </w:r>
      <w:r w:rsidR="00A00265" w:rsidRPr="005D6531">
        <w:br/>
      </w:r>
      <w:r w:rsidRPr="005D6531">
        <w:t>Stäng 252SV544</w:t>
      </w:r>
      <w:r w:rsidR="00FA5D8F" w:rsidRPr="005D6531">
        <w:t>,</w:t>
      </w:r>
      <w:r w:rsidRPr="005D6531">
        <w:t xml:space="preserve"> 252SV546</w:t>
      </w:r>
      <w:r w:rsidR="00FA5D8F" w:rsidRPr="005D6531">
        <w:t>, 341SV665 och 341SV667</w:t>
      </w:r>
      <w:r w:rsidR="00FA5D8F" w:rsidRPr="005D6531">
        <w:br/>
        <w:t xml:space="preserve">Stegvillkor: </w:t>
      </w:r>
      <w:proofErr w:type="spellStart"/>
      <w:r w:rsidR="00FA5D8F" w:rsidRPr="005D6531">
        <w:t>stegtid</w:t>
      </w:r>
      <w:proofErr w:type="spellEnd"/>
      <w:r w:rsidR="00FA5D8F" w:rsidRPr="005D6531">
        <w:t xml:space="preserve"> 3 sek uppnådd eller 252SV544, 252SV546, 341SV665 och 341SV667 stängda</w:t>
      </w:r>
      <w:r w:rsidR="0000134E" w:rsidRPr="005D6531">
        <w:t xml:space="preserve"> </w:t>
      </w:r>
      <w:r w:rsidR="0000134E" w:rsidRPr="005D6531">
        <w:br/>
        <w:t>Stegtidslarm: 5 sek</w:t>
      </w:r>
    </w:p>
    <w:p w14:paraId="5D9924E6" w14:textId="39452741" w:rsidR="00FA5D8F" w:rsidRPr="005D6531" w:rsidRDefault="00FA5D8F" w:rsidP="00FA5D8F">
      <w:pPr>
        <w:pStyle w:val="Brdtext"/>
        <w:numPr>
          <w:ilvl w:val="0"/>
          <w:numId w:val="9"/>
        </w:numPr>
      </w:pPr>
      <w:r w:rsidRPr="005D6531">
        <w:t>Steg101. Öppna avluftning 2</w:t>
      </w:r>
      <w:r w:rsidR="00E60E4E" w:rsidRPr="005D6531">
        <w:t>52SV545</w:t>
      </w:r>
      <w:r w:rsidRPr="005D6531">
        <w:t xml:space="preserve"> och 341SV666</w:t>
      </w:r>
      <w:r w:rsidR="0000134E" w:rsidRPr="005D6531">
        <w:br/>
        <w:t xml:space="preserve">Stegvillkor: </w:t>
      </w:r>
      <w:r w:rsidR="00E60E4E" w:rsidRPr="005D6531">
        <w:t>252SV545</w:t>
      </w:r>
      <w:r w:rsidR="0000134E" w:rsidRPr="005D6531">
        <w:t xml:space="preserve"> och 341SV666 öppna</w:t>
      </w:r>
      <w:r w:rsidR="0000134E" w:rsidRPr="005D6531">
        <w:br/>
        <w:t>Stegtidslarm: 5 sek</w:t>
      </w:r>
    </w:p>
    <w:p w14:paraId="56AD070E" w14:textId="6348D579" w:rsidR="00FA5D8F" w:rsidRPr="005D6531" w:rsidRDefault="00FA5D8F" w:rsidP="006C57C0">
      <w:pPr>
        <w:pStyle w:val="Brdtext"/>
        <w:numPr>
          <w:ilvl w:val="0"/>
          <w:numId w:val="9"/>
        </w:numPr>
      </w:pPr>
      <w:r w:rsidRPr="005D6531">
        <w:t>Steg102. Stäng spjäll förbränningsluft 344SP510</w:t>
      </w:r>
      <w:r w:rsidR="00301C10" w:rsidRPr="005D6531">
        <w:br/>
        <w:t xml:space="preserve">Räknare </w:t>
      </w:r>
      <w:proofErr w:type="spellStart"/>
      <w:r w:rsidR="00301C10" w:rsidRPr="005D6531">
        <w:t>tändförsök</w:t>
      </w:r>
      <w:proofErr w:type="spellEnd"/>
      <w:r w:rsidR="00301C10" w:rsidRPr="005D6531">
        <w:t xml:space="preserve"> sätts till 0.</w:t>
      </w:r>
      <w:r w:rsidR="003C72FC" w:rsidRPr="005D6531">
        <w:br/>
        <w:t>Stegvillkor: 344SP510_MV ≤ 5%</w:t>
      </w:r>
      <w:r w:rsidR="0000134E" w:rsidRPr="005D6531">
        <w:br/>
        <w:t>Stegtidslarm: 5 sek</w:t>
      </w:r>
    </w:p>
    <w:p w14:paraId="2AD9F62F" w14:textId="0ADF37C8" w:rsidR="006C57C0" w:rsidRPr="005D6531" w:rsidRDefault="00CC0DF7" w:rsidP="006C57C0">
      <w:pPr>
        <w:pStyle w:val="Brdtext"/>
        <w:numPr>
          <w:ilvl w:val="0"/>
          <w:numId w:val="9"/>
        </w:numPr>
      </w:pPr>
      <w:r w:rsidRPr="005D6531">
        <w:t>Steg</w:t>
      </w:r>
      <w:r w:rsidR="006C57C0" w:rsidRPr="005D6531">
        <w:t xml:space="preserve">. (Sista </w:t>
      </w:r>
      <w:proofErr w:type="spellStart"/>
      <w:r w:rsidR="006C57C0" w:rsidRPr="005D6531">
        <w:t>stoppsteg</w:t>
      </w:r>
      <w:proofErr w:type="spellEnd"/>
      <w:r w:rsidR="006C57C0" w:rsidRPr="005D6531">
        <w:t>) Åter till Steg0 (Sekvens avslutas)</w:t>
      </w:r>
    </w:p>
    <w:p w14:paraId="6FE1D936" w14:textId="77777777" w:rsidR="003E3125" w:rsidRPr="005D6531" w:rsidRDefault="003E3125" w:rsidP="00CB5F84">
      <w:pPr>
        <w:pStyle w:val="Brdtext"/>
      </w:pPr>
    </w:p>
    <w:p w14:paraId="21573E33" w14:textId="77777777" w:rsidR="00AF0643" w:rsidRPr="005D6531" w:rsidRDefault="00AF0643" w:rsidP="00CB5F84">
      <w:pPr>
        <w:pStyle w:val="Brdtext"/>
      </w:pPr>
    </w:p>
    <w:p w14:paraId="3F4DDB15" w14:textId="77777777" w:rsidR="00623060" w:rsidRPr="005D6531" w:rsidRDefault="00623060" w:rsidP="00623060">
      <w:pPr>
        <w:pStyle w:val="Rubrik2"/>
      </w:pPr>
      <w:bookmarkStart w:id="43" w:name="_Toc33443028"/>
      <w:r w:rsidRPr="005D6531">
        <w:t>Ingående styrda objekt</w:t>
      </w:r>
      <w:bookmarkEnd w:id="43"/>
      <w:r w:rsidRPr="005D6531">
        <w:t xml:space="preserve"> </w:t>
      </w:r>
    </w:p>
    <w:p w14:paraId="2AE1AEA9" w14:textId="77777777" w:rsidR="00974896" w:rsidRPr="005D6531" w:rsidRDefault="00974896" w:rsidP="00974896">
      <w:pPr>
        <w:pStyle w:val="Brdtext"/>
      </w:pPr>
    </w:p>
    <w:p w14:paraId="24D191EE" w14:textId="7D7B13FB" w:rsidR="001E6C96" w:rsidRPr="005D6531" w:rsidRDefault="001E6C96" w:rsidP="001E6C96">
      <w:pPr>
        <w:pStyle w:val="Rubrik3"/>
      </w:pPr>
      <w:bookmarkStart w:id="44" w:name="_Toc33443029"/>
      <w:r w:rsidRPr="005D6531">
        <w:t xml:space="preserve">Reduktionsgasvärmare, </w:t>
      </w:r>
      <w:r w:rsidR="007F6F07" w:rsidRPr="005D6531">
        <w:t>(</w:t>
      </w:r>
      <w:r w:rsidRPr="005D6531">
        <w:t>PGH</w:t>
      </w:r>
      <w:r w:rsidR="007F6F07" w:rsidRPr="005D6531">
        <w:t xml:space="preserve"> eller RGV)</w:t>
      </w:r>
      <w:bookmarkEnd w:id="44"/>
    </w:p>
    <w:p w14:paraId="16D81521" w14:textId="77777777" w:rsidR="001E6C96" w:rsidRPr="005D6531" w:rsidRDefault="001E6C96" w:rsidP="001E6C96">
      <w:pPr>
        <w:pStyle w:val="Brdtext"/>
      </w:pPr>
      <w:r w:rsidRPr="005D6531">
        <w:t>Reduktionsgasvärmare 344MA001.</w:t>
      </w:r>
    </w:p>
    <w:p w14:paraId="7AAF5945" w14:textId="5CB0EE60" w:rsidR="001E6C96" w:rsidRPr="005D6531" w:rsidRDefault="00975C7D" w:rsidP="001E6C96">
      <w:pPr>
        <w:pStyle w:val="Brdtext"/>
      </w:pPr>
      <w:r w:rsidRPr="005D6531">
        <w:t xml:space="preserve">Värmaren kan ha följande olika </w:t>
      </w:r>
      <w:r w:rsidR="00152C61" w:rsidRPr="005D6531">
        <w:t>driftmode</w:t>
      </w:r>
      <w:r w:rsidR="001E6C96" w:rsidRPr="005D6531">
        <w:t>:</w:t>
      </w:r>
    </w:p>
    <w:p w14:paraId="34009471" w14:textId="2FD807D7" w:rsidR="001E6C96" w:rsidRPr="005D6531" w:rsidRDefault="001E6C96" w:rsidP="001E6C96">
      <w:pPr>
        <w:pStyle w:val="Brdtext"/>
      </w:pPr>
      <w:r w:rsidRPr="005D6531">
        <w:rPr>
          <w:b/>
        </w:rPr>
        <w:t>Avstängd</w:t>
      </w:r>
      <w:r w:rsidR="00975C7D" w:rsidRPr="005D6531">
        <w:rPr>
          <w:b/>
        </w:rPr>
        <w:t xml:space="preserve"> (</w:t>
      </w:r>
      <w:proofErr w:type="spellStart"/>
      <w:r w:rsidR="00975C7D" w:rsidRPr="005D6531">
        <w:rPr>
          <w:b/>
        </w:rPr>
        <w:t>Shutdown</w:t>
      </w:r>
      <w:proofErr w:type="spellEnd"/>
      <w:r w:rsidR="00975C7D" w:rsidRPr="005D6531">
        <w:rPr>
          <w:b/>
        </w:rPr>
        <w:t>)</w:t>
      </w:r>
      <w:r w:rsidRPr="005D6531">
        <w:t xml:space="preserve"> – Brännaren är inte tänd</w:t>
      </w:r>
      <w:r w:rsidR="007F2D66" w:rsidRPr="005D6531">
        <w:t xml:space="preserve"> och inte vädrad och bränsleventilerna stängda</w:t>
      </w:r>
      <w:r w:rsidRPr="005D6531">
        <w:t xml:space="preserve">. </w:t>
      </w:r>
    </w:p>
    <w:p w14:paraId="154B8DF1" w14:textId="0DB18FC3" w:rsidR="001E6C96" w:rsidRPr="005D6531" w:rsidRDefault="00162B93" w:rsidP="001E6C96">
      <w:pPr>
        <w:pStyle w:val="Brdtext"/>
      </w:pPr>
      <w:r w:rsidRPr="005D6531">
        <w:rPr>
          <w:b/>
        </w:rPr>
        <w:t>Vädrad</w:t>
      </w:r>
      <w:r w:rsidR="00975C7D" w:rsidRPr="005D6531">
        <w:rPr>
          <w:b/>
        </w:rPr>
        <w:t xml:space="preserve"> (</w:t>
      </w:r>
      <w:proofErr w:type="spellStart"/>
      <w:r w:rsidR="00975C7D" w:rsidRPr="005D6531">
        <w:rPr>
          <w:b/>
        </w:rPr>
        <w:t>Purged</w:t>
      </w:r>
      <w:proofErr w:type="spellEnd"/>
      <w:r w:rsidR="00975C7D" w:rsidRPr="005D6531">
        <w:rPr>
          <w:b/>
        </w:rPr>
        <w:t>)</w:t>
      </w:r>
      <w:r w:rsidR="001E6C96" w:rsidRPr="005D6531">
        <w:t xml:space="preserve"> </w:t>
      </w:r>
      <w:r w:rsidRPr="005D6531">
        <w:t>–</w:t>
      </w:r>
      <w:r w:rsidR="001E6C96" w:rsidRPr="005D6531">
        <w:t xml:space="preserve"> </w:t>
      </w:r>
      <w:r w:rsidRPr="005D6531">
        <w:t xml:space="preserve">Vädring </w:t>
      </w:r>
      <w:r w:rsidR="007F2D66" w:rsidRPr="005D6531">
        <w:t>utförd</w:t>
      </w:r>
      <w:r w:rsidRPr="005D6531">
        <w:t xml:space="preserve"> utan problem. </w:t>
      </w:r>
    </w:p>
    <w:p w14:paraId="6BFE25C6" w14:textId="4D4E77C0" w:rsidR="00162B93" w:rsidRPr="005D6531" w:rsidRDefault="00162B93" w:rsidP="001E6C96">
      <w:pPr>
        <w:pStyle w:val="Brdtext"/>
      </w:pPr>
      <w:proofErr w:type="spellStart"/>
      <w:r w:rsidRPr="005D6531">
        <w:rPr>
          <w:b/>
        </w:rPr>
        <w:t>Väntläge</w:t>
      </w:r>
      <w:proofErr w:type="spellEnd"/>
      <w:r w:rsidR="00975C7D" w:rsidRPr="005D6531">
        <w:rPr>
          <w:b/>
        </w:rPr>
        <w:t xml:space="preserve"> (Standby)</w:t>
      </w:r>
      <w:r w:rsidRPr="005D6531">
        <w:t xml:space="preserve"> – Värmare </w:t>
      </w:r>
      <w:r w:rsidR="00F452BC" w:rsidRPr="005D6531">
        <w:t>i drift</w:t>
      </w:r>
      <w:r w:rsidRPr="005D6531">
        <w:t xml:space="preserve"> med minflöde </w:t>
      </w:r>
      <w:proofErr w:type="spellStart"/>
      <w:r w:rsidRPr="005D6531">
        <w:t>reduktionsgas</w:t>
      </w:r>
      <w:proofErr w:type="spellEnd"/>
    </w:p>
    <w:p w14:paraId="27D5CDAF" w14:textId="3684A6B1" w:rsidR="00162B93" w:rsidRPr="005D6531" w:rsidRDefault="00162B93" w:rsidP="001E6C96">
      <w:pPr>
        <w:pStyle w:val="Brdtext"/>
      </w:pPr>
      <w:r w:rsidRPr="005D6531">
        <w:rPr>
          <w:b/>
        </w:rPr>
        <w:t>Auto</w:t>
      </w:r>
      <w:r w:rsidR="00975C7D" w:rsidRPr="005D6531">
        <w:rPr>
          <w:b/>
        </w:rPr>
        <w:t xml:space="preserve"> (Auto)</w:t>
      </w:r>
      <w:r w:rsidRPr="005D6531">
        <w:t xml:space="preserve"> – Värmaren i drift med reglering av</w:t>
      </w:r>
      <w:r w:rsidR="00B47C63" w:rsidRPr="005D6531">
        <w:t xml:space="preserve"> </w:t>
      </w:r>
      <w:r w:rsidR="00F452BC" w:rsidRPr="005D6531">
        <w:t>bränsle</w:t>
      </w:r>
      <w:r w:rsidR="00B47C63" w:rsidRPr="005D6531">
        <w:t>.</w:t>
      </w:r>
    </w:p>
    <w:p w14:paraId="47199A7B" w14:textId="0DF9F484" w:rsidR="00946326" w:rsidRPr="005D6531" w:rsidRDefault="00946326" w:rsidP="00946326">
      <w:pPr>
        <w:pStyle w:val="Brdtext"/>
        <w:rPr>
          <w:i/>
        </w:rPr>
      </w:pPr>
      <w:r w:rsidRPr="005D6531">
        <w:rPr>
          <w:i/>
        </w:rPr>
        <w:br/>
        <w:t>344MA001_RUN</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5D6531" w:rsidRPr="005D6531" w14:paraId="2739C343" w14:textId="77777777" w:rsidTr="006C5F1B">
        <w:trPr>
          <w:trHeight w:val="417"/>
        </w:trPr>
        <w:tc>
          <w:tcPr>
            <w:tcW w:w="1686" w:type="dxa"/>
          </w:tcPr>
          <w:p w14:paraId="3C483BA6" w14:textId="77777777" w:rsidR="00946326" w:rsidRPr="005D6531" w:rsidRDefault="00946326" w:rsidP="006C5F1B">
            <w:pPr>
              <w:pStyle w:val="Brdtext"/>
              <w:ind w:left="0"/>
            </w:pPr>
            <w:r w:rsidRPr="005D6531">
              <w:t>Objekttyp</w:t>
            </w:r>
          </w:p>
        </w:tc>
        <w:tc>
          <w:tcPr>
            <w:tcW w:w="2741" w:type="dxa"/>
          </w:tcPr>
          <w:p w14:paraId="3A25166A" w14:textId="77777777" w:rsidR="00946326" w:rsidRPr="005D6531" w:rsidRDefault="00946326" w:rsidP="006C5F1B">
            <w:pPr>
              <w:pStyle w:val="Brdtext"/>
              <w:ind w:left="0"/>
            </w:pPr>
            <w:r w:rsidRPr="005D6531">
              <w:t>Objekt/signal</w:t>
            </w:r>
          </w:p>
        </w:tc>
        <w:tc>
          <w:tcPr>
            <w:tcW w:w="3446" w:type="dxa"/>
          </w:tcPr>
          <w:p w14:paraId="3BD9A272" w14:textId="77777777" w:rsidR="00946326" w:rsidRPr="005D6531" w:rsidRDefault="00946326" w:rsidP="006C5F1B">
            <w:pPr>
              <w:pStyle w:val="Brdtext"/>
              <w:ind w:left="0"/>
            </w:pPr>
            <w:r w:rsidRPr="005D6531">
              <w:t>Beskrivning</w:t>
            </w:r>
          </w:p>
        </w:tc>
      </w:tr>
      <w:tr w:rsidR="005D6531" w:rsidRPr="005D6531" w14:paraId="34DA561E" w14:textId="77777777" w:rsidTr="006C5F1B">
        <w:trPr>
          <w:trHeight w:val="417"/>
        </w:trPr>
        <w:tc>
          <w:tcPr>
            <w:tcW w:w="1686" w:type="dxa"/>
          </w:tcPr>
          <w:p w14:paraId="6E049EA1" w14:textId="4DFB7CEE" w:rsidR="00946326" w:rsidRPr="005D6531" w:rsidRDefault="00946326" w:rsidP="006C5F1B">
            <w:pPr>
              <w:pStyle w:val="Brdtext"/>
              <w:ind w:left="0"/>
            </w:pPr>
            <w:proofErr w:type="spellStart"/>
            <w:r w:rsidRPr="005D6531">
              <w:t>SDBool</w:t>
            </w:r>
            <w:proofErr w:type="spellEnd"/>
          </w:p>
        </w:tc>
        <w:tc>
          <w:tcPr>
            <w:tcW w:w="2741" w:type="dxa"/>
          </w:tcPr>
          <w:p w14:paraId="424676A8" w14:textId="1AE5CDE7" w:rsidR="00946326" w:rsidRPr="005D6531" w:rsidRDefault="00946326" w:rsidP="00946326">
            <w:pPr>
              <w:pStyle w:val="Brdtext"/>
              <w:ind w:left="0"/>
            </w:pPr>
            <w:r w:rsidRPr="005D6531">
              <w:t>344MA001_RUN</w:t>
            </w:r>
          </w:p>
        </w:tc>
        <w:tc>
          <w:tcPr>
            <w:tcW w:w="3446" w:type="dxa"/>
          </w:tcPr>
          <w:p w14:paraId="2442E1BA" w14:textId="5DAE9794" w:rsidR="00946326" w:rsidRPr="005D6531" w:rsidRDefault="00946326" w:rsidP="006C5F1B">
            <w:pPr>
              <w:pStyle w:val="Brdtext"/>
              <w:ind w:left="0"/>
            </w:pPr>
            <w:r w:rsidRPr="005D6531">
              <w:t>Utvärderad signal brännare i drift</w:t>
            </w:r>
          </w:p>
        </w:tc>
      </w:tr>
    </w:tbl>
    <w:p w14:paraId="0825CC88" w14:textId="434D7C6C" w:rsidR="00946326" w:rsidRPr="005D6531" w:rsidRDefault="00946326" w:rsidP="00695135">
      <w:pPr>
        <w:pStyle w:val="Brdtext"/>
      </w:pPr>
      <w:r w:rsidRPr="005D6531">
        <w:t>344MA001_RUN (</w:t>
      </w:r>
      <w:proofErr w:type="spellStart"/>
      <w:r w:rsidRPr="005D6531">
        <w:t>true</w:t>
      </w:r>
      <w:proofErr w:type="spellEnd"/>
      <w:r w:rsidRPr="005D6531">
        <w:t xml:space="preserve">) = 252SV544_GSS_N OCH 252SV546_GSS_N OCH </w:t>
      </w:r>
      <w:r w:rsidR="00FD3C07" w:rsidRPr="00FD3C07">
        <w:rPr>
          <w:color w:val="FF0000"/>
        </w:rPr>
        <w:t>252HV548</w:t>
      </w:r>
      <w:r w:rsidR="00FD3C07">
        <w:t>-GSS</w:t>
      </w:r>
      <w:r w:rsidRPr="005D6531">
        <w:t xml:space="preserve">_N ELLER 341SV665_GSS_N OCH 341SV667_GSS_N OCH </w:t>
      </w:r>
      <w:r w:rsidR="006E521E" w:rsidRPr="006E521E">
        <w:rPr>
          <w:color w:val="FF0000"/>
        </w:rPr>
        <w:t>341HV669-GSS</w:t>
      </w:r>
      <w:r w:rsidRPr="005D6531">
        <w:t>_N</w:t>
      </w:r>
    </w:p>
    <w:p w14:paraId="6C8BBD6E" w14:textId="77777777" w:rsidR="00946326" w:rsidRPr="005D6531" w:rsidRDefault="00946326" w:rsidP="00695135">
      <w:pPr>
        <w:pStyle w:val="Brdtext"/>
      </w:pPr>
    </w:p>
    <w:p w14:paraId="25AB2102" w14:textId="0623DA9A" w:rsidR="00562E2B" w:rsidRPr="005D6531" w:rsidRDefault="00FD2B85" w:rsidP="00FC1230">
      <w:pPr>
        <w:pStyle w:val="Rubrik3"/>
      </w:pPr>
      <w:bookmarkStart w:id="45" w:name="_Toc33443030"/>
      <w:r w:rsidRPr="005D6531">
        <w:t>Rökgaser</w:t>
      </w:r>
      <w:bookmarkEnd w:id="45"/>
    </w:p>
    <w:p w14:paraId="0C634708" w14:textId="54D1E814" w:rsidR="00FC1230" w:rsidRPr="005D6531" w:rsidRDefault="00FC1230" w:rsidP="00FC1230">
      <w:pPr>
        <w:pStyle w:val="Brdtext"/>
      </w:pPr>
      <w:r w:rsidRPr="005D6531">
        <w:t>Trycket regleras med utflöde av rökgaser.</w:t>
      </w:r>
    </w:p>
    <w:p w14:paraId="2C5A3C84" w14:textId="4E976C70" w:rsidR="001E6C96" w:rsidRPr="005D6531" w:rsidRDefault="001E6C96" w:rsidP="001E6C96">
      <w:pPr>
        <w:pStyle w:val="Brdtext"/>
      </w:pPr>
      <w:r w:rsidRPr="005D6531">
        <w:lastRenderedPageBreak/>
        <w:t>PI-regulator 344PC507 reglerar trycket</w:t>
      </w:r>
      <w:r w:rsidR="00D01681" w:rsidRPr="005D6531">
        <w:t xml:space="preserve"> i förbränningskammaren</w:t>
      </w:r>
      <w:r w:rsidRPr="005D6531">
        <w:t>. Regulatorns utsignal styr 344SP507. Ökar trycket så öppnar spjället mer.</w:t>
      </w:r>
      <w:r w:rsidR="00FF4A6E" w:rsidRPr="005D6531">
        <w:t xml:space="preserve"> Lägesåterföring från spjället kopplas till 344PC507_ActPos</w:t>
      </w:r>
      <w:r w:rsidR="00D01681" w:rsidRPr="005D6531">
        <w:br/>
      </w:r>
      <w:proofErr w:type="spellStart"/>
      <w:r w:rsidR="00D01681" w:rsidRPr="005D6531">
        <w:t>Ärvärde</w:t>
      </w:r>
      <w:proofErr w:type="spellEnd"/>
      <w:r w:rsidR="00D01681" w:rsidRPr="005D6531">
        <w:t xml:space="preserve"> 344XI306</w:t>
      </w:r>
      <w:r w:rsidR="00FF4A6E" w:rsidRPr="005D6531">
        <w:br/>
        <w:t>Utsignalområde 0 - 100%.</w:t>
      </w:r>
      <w:r w:rsidRPr="005D6531">
        <w:br/>
        <w:t xml:space="preserve">Internt </w:t>
      </w:r>
      <w:proofErr w:type="spellStart"/>
      <w:r w:rsidRPr="005D6531">
        <w:t>börvärde</w:t>
      </w:r>
      <w:proofErr w:type="spellEnd"/>
      <w:r w:rsidRPr="005D6531">
        <w:t xml:space="preserve"> </w:t>
      </w:r>
      <w:r w:rsidR="00FF4A6E" w:rsidRPr="005D6531">
        <w:t>-1</w:t>
      </w:r>
      <w:r w:rsidR="00FD5EFE" w:rsidRPr="005D6531">
        <w:t>0</w:t>
      </w:r>
      <w:r w:rsidR="00FF4A6E" w:rsidRPr="005D6531">
        <w:t xml:space="preserve"> – </w:t>
      </w:r>
      <w:r w:rsidR="00FD5EFE" w:rsidRPr="005D6531">
        <w:t>1</w:t>
      </w:r>
      <w:r w:rsidR="00FF4A6E" w:rsidRPr="005D6531">
        <w:t>0mbar</w:t>
      </w:r>
      <w:r w:rsidRPr="005D6531">
        <w:br/>
        <w:t>Direkt regulator (MV&gt;SP öka utsignal, MV&lt;SP minska utsignal).</w:t>
      </w:r>
      <w:r w:rsidRPr="005D6531">
        <w:br/>
      </w:r>
      <w:r w:rsidR="0036768A" w:rsidRPr="005D6531">
        <w:t>IB1</w:t>
      </w:r>
      <w:r w:rsidR="00313A1A" w:rsidRPr="005D6531">
        <w:t xml:space="preserve"> =</w:t>
      </w:r>
      <w:r w:rsidR="00C817DF" w:rsidRPr="005D6531">
        <w:t xml:space="preserve"> </w:t>
      </w:r>
      <w:r w:rsidR="00501FC8" w:rsidRPr="005D6531">
        <w:t>Sekvens</w:t>
      </w:r>
      <w:r w:rsidR="00313A1A" w:rsidRPr="005D6531">
        <w:t xml:space="preserve"> Steg2</w:t>
      </w:r>
      <w:r w:rsidR="00501FC8" w:rsidRPr="005D6531">
        <w:t xml:space="preserve"> </w:t>
      </w:r>
      <w:r w:rsidR="00313A1A" w:rsidRPr="005D6531">
        <w:t>(</w:t>
      </w:r>
      <w:r w:rsidR="00501FC8" w:rsidRPr="005D6531">
        <w:t>vädring</w:t>
      </w:r>
      <w:r w:rsidR="00313A1A" w:rsidRPr="005D6531">
        <w:t>)</w:t>
      </w:r>
      <w:r w:rsidR="0036768A" w:rsidRPr="005D6531">
        <w:br/>
        <w:t>IB1</w:t>
      </w:r>
      <w:r w:rsidR="00501FC8" w:rsidRPr="005D6531">
        <w:t>Ref = 100%</w:t>
      </w:r>
    </w:p>
    <w:p w14:paraId="0DF5833B" w14:textId="77777777" w:rsidR="00277FC9" w:rsidRPr="005D6531" w:rsidRDefault="00277FC9" w:rsidP="001E6C96">
      <w:pPr>
        <w:pStyle w:val="Brdtext"/>
      </w:pPr>
    </w:p>
    <w:p w14:paraId="01112D71" w14:textId="77777777" w:rsidR="001E6C96" w:rsidRPr="005D6531" w:rsidRDefault="001E6C96" w:rsidP="001E6C96">
      <w:pPr>
        <w:pStyle w:val="Brdtext"/>
        <w:rPr>
          <w:i/>
        </w:rPr>
      </w:pPr>
      <w:r w:rsidRPr="005D6531">
        <w:rPr>
          <w:i/>
        </w:rPr>
        <w:t>Mätningar (AIS):</w:t>
      </w:r>
    </w:p>
    <w:tbl>
      <w:tblPr>
        <w:tblStyle w:val="Tabellrutnt"/>
        <w:tblW w:w="7933" w:type="dxa"/>
        <w:tblInd w:w="1134" w:type="dxa"/>
        <w:tblLayout w:type="fixed"/>
        <w:tblLook w:val="04A0" w:firstRow="1" w:lastRow="0" w:firstColumn="1" w:lastColumn="0" w:noHBand="0" w:noVBand="1"/>
      </w:tblPr>
      <w:tblGrid>
        <w:gridCol w:w="1838"/>
        <w:gridCol w:w="1701"/>
        <w:gridCol w:w="1418"/>
        <w:gridCol w:w="595"/>
        <w:gridCol w:w="595"/>
        <w:gridCol w:w="595"/>
        <w:gridCol w:w="595"/>
        <w:gridCol w:w="596"/>
      </w:tblGrid>
      <w:tr w:rsidR="005D6531" w:rsidRPr="005D6531" w14:paraId="4BB6BD26" w14:textId="77777777" w:rsidTr="00521430">
        <w:tc>
          <w:tcPr>
            <w:tcW w:w="1838" w:type="dxa"/>
          </w:tcPr>
          <w:p w14:paraId="0B08FFBA" w14:textId="77777777" w:rsidR="001E6C96" w:rsidRPr="005D6531" w:rsidRDefault="001E6C96" w:rsidP="00B923EB">
            <w:pPr>
              <w:pStyle w:val="Brdtext"/>
              <w:ind w:left="0"/>
            </w:pPr>
            <w:r w:rsidRPr="005D6531">
              <w:t>Objekt/Signal</w:t>
            </w:r>
          </w:p>
        </w:tc>
        <w:tc>
          <w:tcPr>
            <w:tcW w:w="1701" w:type="dxa"/>
          </w:tcPr>
          <w:p w14:paraId="73473479" w14:textId="77777777" w:rsidR="001E6C96" w:rsidRPr="005D6531" w:rsidRDefault="001E6C96" w:rsidP="00B923EB">
            <w:pPr>
              <w:pStyle w:val="Brdtext"/>
              <w:ind w:left="0"/>
            </w:pPr>
            <w:r w:rsidRPr="005D6531">
              <w:t>Beskrivning</w:t>
            </w:r>
          </w:p>
        </w:tc>
        <w:tc>
          <w:tcPr>
            <w:tcW w:w="1418" w:type="dxa"/>
          </w:tcPr>
          <w:p w14:paraId="0DB4EA41" w14:textId="77777777" w:rsidR="001E6C96" w:rsidRPr="005D6531" w:rsidRDefault="001E6C96" w:rsidP="00B923EB">
            <w:pPr>
              <w:pStyle w:val="Brdtext"/>
              <w:ind w:left="0"/>
            </w:pPr>
            <w:r w:rsidRPr="005D6531">
              <w:t>Mätområde</w:t>
            </w:r>
          </w:p>
        </w:tc>
        <w:tc>
          <w:tcPr>
            <w:tcW w:w="595" w:type="dxa"/>
          </w:tcPr>
          <w:p w14:paraId="708B64DA" w14:textId="77777777" w:rsidR="001E6C96" w:rsidRPr="005D6531" w:rsidRDefault="001E6C96" w:rsidP="00B923EB">
            <w:pPr>
              <w:pStyle w:val="Brdtext"/>
              <w:ind w:left="0"/>
            </w:pPr>
            <w:r w:rsidRPr="005D6531">
              <w:t>L2</w:t>
            </w:r>
          </w:p>
        </w:tc>
        <w:tc>
          <w:tcPr>
            <w:tcW w:w="595" w:type="dxa"/>
          </w:tcPr>
          <w:p w14:paraId="2EA8E39A" w14:textId="77777777" w:rsidR="001E6C96" w:rsidRPr="005D6531" w:rsidRDefault="001E6C96" w:rsidP="00B923EB">
            <w:pPr>
              <w:pStyle w:val="Brdtext"/>
              <w:ind w:left="0"/>
            </w:pPr>
            <w:r w:rsidRPr="005D6531">
              <w:t>L1</w:t>
            </w:r>
          </w:p>
        </w:tc>
        <w:tc>
          <w:tcPr>
            <w:tcW w:w="595" w:type="dxa"/>
          </w:tcPr>
          <w:p w14:paraId="20304DB5" w14:textId="77777777" w:rsidR="001E6C96" w:rsidRPr="005D6531" w:rsidRDefault="001E6C96" w:rsidP="00B923EB">
            <w:pPr>
              <w:pStyle w:val="Brdtext"/>
              <w:ind w:left="0"/>
            </w:pPr>
            <w:r w:rsidRPr="005D6531">
              <w:t>H1</w:t>
            </w:r>
          </w:p>
        </w:tc>
        <w:tc>
          <w:tcPr>
            <w:tcW w:w="595" w:type="dxa"/>
          </w:tcPr>
          <w:p w14:paraId="7821EC85" w14:textId="77777777" w:rsidR="001E6C96" w:rsidRPr="005D6531" w:rsidRDefault="001E6C96" w:rsidP="00B923EB">
            <w:pPr>
              <w:pStyle w:val="Brdtext"/>
              <w:ind w:left="0"/>
            </w:pPr>
            <w:r w:rsidRPr="005D6531">
              <w:t>H2</w:t>
            </w:r>
          </w:p>
        </w:tc>
        <w:tc>
          <w:tcPr>
            <w:tcW w:w="596" w:type="dxa"/>
          </w:tcPr>
          <w:p w14:paraId="487BAD5E" w14:textId="77777777" w:rsidR="001E6C96" w:rsidRPr="005D6531" w:rsidRDefault="001E6C96" w:rsidP="00B923EB">
            <w:pPr>
              <w:pStyle w:val="Brdtext"/>
              <w:ind w:left="0"/>
            </w:pPr>
            <w:r w:rsidRPr="005D6531">
              <w:t>SIL</w:t>
            </w:r>
          </w:p>
        </w:tc>
      </w:tr>
      <w:tr w:rsidR="005D6531" w:rsidRPr="005D6531" w14:paraId="41AB7D19" w14:textId="77777777" w:rsidTr="00521430">
        <w:tc>
          <w:tcPr>
            <w:tcW w:w="1838" w:type="dxa"/>
            <w:vAlign w:val="bottom"/>
          </w:tcPr>
          <w:p w14:paraId="3C833804" w14:textId="0AF3C98F" w:rsidR="001E6C96" w:rsidRPr="005D6531" w:rsidRDefault="001E6C96" w:rsidP="00B923EB">
            <w:pPr>
              <w:pStyle w:val="Brdtext"/>
              <w:ind w:left="0"/>
            </w:pPr>
            <w:r w:rsidRPr="005D6531">
              <w:t>344AI300</w:t>
            </w:r>
            <w:r w:rsidR="0044671F" w:rsidRPr="005D6531">
              <w:t>_CO</w:t>
            </w:r>
          </w:p>
        </w:tc>
        <w:tc>
          <w:tcPr>
            <w:tcW w:w="1701" w:type="dxa"/>
            <w:vAlign w:val="bottom"/>
          </w:tcPr>
          <w:p w14:paraId="1108C9CC" w14:textId="05EED06D" w:rsidR="001E6C96" w:rsidRPr="005D6531" w:rsidRDefault="001E6C96" w:rsidP="00521430">
            <w:pPr>
              <w:pStyle w:val="Brdtext"/>
              <w:ind w:left="0"/>
            </w:pPr>
            <w:r w:rsidRPr="005D6531">
              <w:t xml:space="preserve">CO </w:t>
            </w:r>
            <w:r w:rsidR="00521430" w:rsidRPr="005D6531">
              <w:t>i rökgas</w:t>
            </w:r>
          </w:p>
        </w:tc>
        <w:tc>
          <w:tcPr>
            <w:tcW w:w="1418" w:type="dxa"/>
          </w:tcPr>
          <w:p w14:paraId="19325082" w14:textId="58497423" w:rsidR="001E6C96" w:rsidRPr="005D6531" w:rsidRDefault="001A7426" w:rsidP="00B923EB">
            <w:pPr>
              <w:pStyle w:val="Brdtext"/>
              <w:ind w:left="0"/>
            </w:pPr>
            <w:r w:rsidRPr="00B95359">
              <w:rPr>
                <w:color w:val="FF0000"/>
              </w:rPr>
              <w:t>0 - 1Vol%</w:t>
            </w:r>
          </w:p>
        </w:tc>
        <w:tc>
          <w:tcPr>
            <w:tcW w:w="595" w:type="dxa"/>
          </w:tcPr>
          <w:p w14:paraId="3A4743F3" w14:textId="77777777" w:rsidR="001E6C96" w:rsidRPr="005D6531" w:rsidRDefault="001E6C96" w:rsidP="00B923EB">
            <w:pPr>
              <w:pStyle w:val="Brdtext"/>
              <w:ind w:left="0"/>
            </w:pPr>
          </w:p>
        </w:tc>
        <w:tc>
          <w:tcPr>
            <w:tcW w:w="595" w:type="dxa"/>
          </w:tcPr>
          <w:p w14:paraId="5B068802" w14:textId="77777777" w:rsidR="001E6C96" w:rsidRPr="005D6531" w:rsidRDefault="001E6C96" w:rsidP="00B923EB">
            <w:pPr>
              <w:pStyle w:val="Brdtext"/>
              <w:ind w:left="0"/>
            </w:pPr>
          </w:p>
        </w:tc>
        <w:tc>
          <w:tcPr>
            <w:tcW w:w="595" w:type="dxa"/>
          </w:tcPr>
          <w:p w14:paraId="249CA08D" w14:textId="77777777" w:rsidR="001E6C96" w:rsidRPr="005D6531" w:rsidRDefault="001E6C96" w:rsidP="00B923EB">
            <w:pPr>
              <w:pStyle w:val="Brdtext"/>
              <w:ind w:left="0"/>
            </w:pPr>
          </w:p>
        </w:tc>
        <w:tc>
          <w:tcPr>
            <w:tcW w:w="595" w:type="dxa"/>
          </w:tcPr>
          <w:p w14:paraId="27C80350" w14:textId="77777777" w:rsidR="001E6C96" w:rsidRPr="005D6531" w:rsidRDefault="001E6C96" w:rsidP="00B923EB">
            <w:pPr>
              <w:pStyle w:val="Brdtext"/>
              <w:ind w:left="0"/>
            </w:pPr>
          </w:p>
        </w:tc>
        <w:tc>
          <w:tcPr>
            <w:tcW w:w="596" w:type="dxa"/>
          </w:tcPr>
          <w:p w14:paraId="3F33CF7B" w14:textId="77777777" w:rsidR="001E6C96" w:rsidRPr="005D6531" w:rsidRDefault="001E6C96" w:rsidP="00B923EB">
            <w:pPr>
              <w:pStyle w:val="Brdtext"/>
              <w:ind w:left="0"/>
            </w:pPr>
          </w:p>
        </w:tc>
      </w:tr>
      <w:tr w:rsidR="005D6531" w:rsidRPr="005D6531" w14:paraId="39DC1496" w14:textId="77777777" w:rsidTr="00521430">
        <w:tc>
          <w:tcPr>
            <w:tcW w:w="1838" w:type="dxa"/>
            <w:vAlign w:val="bottom"/>
          </w:tcPr>
          <w:p w14:paraId="66347D98" w14:textId="0C4BEE50" w:rsidR="0044671F" w:rsidRPr="005D6531" w:rsidRDefault="0044671F" w:rsidP="00B923EB">
            <w:pPr>
              <w:pStyle w:val="Brdtext"/>
              <w:ind w:left="0"/>
            </w:pPr>
            <w:r w:rsidRPr="005D6531">
              <w:t>344AI300_H2</w:t>
            </w:r>
          </w:p>
        </w:tc>
        <w:tc>
          <w:tcPr>
            <w:tcW w:w="1701" w:type="dxa"/>
            <w:vAlign w:val="bottom"/>
          </w:tcPr>
          <w:p w14:paraId="06C311C7" w14:textId="077DAC7A" w:rsidR="0044671F" w:rsidRPr="005D6531" w:rsidRDefault="0044671F" w:rsidP="00521430">
            <w:pPr>
              <w:pStyle w:val="Brdtext"/>
              <w:ind w:left="0"/>
            </w:pPr>
            <w:r w:rsidRPr="005D6531">
              <w:t xml:space="preserve">H2 </w:t>
            </w:r>
            <w:r w:rsidR="00521430" w:rsidRPr="005D6531">
              <w:t>i rökgas</w:t>
            </w:r>
          </w:p>
        </w:tc>
        <w:tc>
          <w:tcPr>
            <w:tcW w:w="1418" w:type="dxa"/>
          </w:tcPr>
          <w:p w14:paraId="048DC5CE" w14:textId="7AC8AE6F" w:rsidR="0044671F" w:rsidRPr="005D6531" w:rsidRDefault="001A7426" w:rsidP="00B923EB">
            <w:pPr>
              <w:pStyle w:val="Brdtext"/>
              <w:ind w:left="0"/>
            </w:pPr>
            <w:r w:rsidRPr="00B95359">
              <w:rPr>
                <w:color w:val="FF0000"/>
              </w:rPr>
              <w:t>0 - 5</w:t>
            </w:r>
            <w:r w:rsidR="006C4B34" w:rsidRPr="00B95359">
              <w:rPr>
                <w:color w:val="FF0000"/>
              </w:rPr>
              <w:t>Vol%</w:t>
            </w:r>
          </w:p>
        </w:tc>
        <w:tc>
          <w:tcPr>
            <w:tcW w:w="595" w:type="dxa"/>
          </w:tcPr>
          <w:p w14:paraId="4DEA2064" w14:textId="77777777" w:rsidR="0044671F" w:rsidRPr="005D6531" w:rsidRDefault="0044671F" w:rsidP="00B923EB">
            <w:pPr>
              <w:pStyle w:val="Brdtext"/>
              <w:ind w:left="0"/>
            </w:pPr>
          </w:p>
        </w:tc>
        <w:tc>
          <w:tcPr>
            <w:tcW w:w="595" w:type="dxa"/>
          </w:tcPr>
          <w:p w14:paraId="29E96AC8" w14:textId="77777777" w:rsidR="0044671F" w:rsidRPr="005D6531" w:rsidRDefault="0044671F" w:rsidP="00B923EB">
            <w:pPr>
              <w:pStyle w:val="Brdtext"/>
              <w:ind w:left="0"/>
            </w:pPr>
          </w:p>
        </w:tc>
        <w:tc>
          <w:tcPr>
            <w:tcW w:w="595" w:type="dxa"/>
          </w:tcPr>
          <w:p w14:paraId="7AB234F2" w14:textId="77777777" w:rsidR="0044671F" w:rsidRPr="005D6531" w:rsidRDefault="0044671F" w:rsidP="00B923EB">
            <w:pPr>
              <w:pStyle w:val="Brdtext"/>
              <w:ind w:left="0"/>
            </w:pPr>
          </w:p>
        </w:tc>
        <w:tc>
          <w:tcPr>
            <w:tcW w:w="595" w:type="dxa"/>
          </w:tcPr>
          <w:p w14:paraId="21A63442" w14:textId="77777777" w:rsidR="0044671F" w:rsidRPr="005D6531" w:rsidRDefault="0044671F" w:rsidP="00B923EB">
            <w:pPr>
              <w:pStyle w:val="Brdtext"/>
              <w:ind w:left="0"/>
            </w:pPr>
          </w:p>
        </w:tc>
        <w:tc>
          <w:tcPr>
            <w:tcW w:w="596" w:type="dxa"/>
          </w:tcPr>
          <w:p w14:paraId="002F83B3" w14:textId="77777777" w:rsidR="0044671F" w:rsidRPr="005D6531" w:rsidRDefault="0044671F" w:rsidP="00B923EB">
            <w:pPr>
              <w:pStyle w:val="Brdtext"/>
              <w:ind w:left="0"/>
            </w:pPr>
          </w:p>
        </w:tc>
      </w:tr>
      <w:tr w:rsidR="005D6531" w:rsidRPr="005D6531" w14:paraId="6B2EE2F7" w14:textId="77777777" w:rsidTr="00521430">
        <w:tc>
          <w:tcPr>
            <w:tcW w:w="1838" w:type="dxa"/>
            <w:vAlign w:val="bottom"/>
          </w:tcPr>
          <w:p w14:paraId="02B18103" w14:textId="0D3C9470" w:rsidR="0044671F" w:rsidRPr="005D6531" w:rsidRDefault="00521430" w:rsidP="00B923EB">
            <w:pPr>
              <w:pStyle w:val="Brdtext"/>
              <w:ind w:left="0"/>
            </w:pPr>
            <w:r w:rsidRPr="005D6531">
              <w:t>344AI300_CH4</w:t>
            </w:r>
          </w:p>
        </w:tc>
        <w:tc>
          <w:tcPr>
            <w:tcW w:w="1701" w:type="dxa"/>
            <w:vAlign w:val="bottom"/>
          </w:tcPr>
          <w:p w14:paraId="6EAF0CEE" w14:textId="4BE7518C" w:rsidR="0044671F" w:rsidRPr="005D6531" w:rsidRDefault="00521430" w:rsidP="00B923EB">
            <w:pPr>
              <w:pStyle w:val="Brdtext"/>
              <w:ind w:left="0"/>
            </w:pPr>
            <w:r w:rsidRPr="005D6531">
              <w:t>CH4 i rökgas</w:t>
            </w:r>
          </w:p>
        </w:tc>
        <w:tc>
          <w:tcPr>
            <w:tcW w:w="1418" w:type="dxa"/>
          </w:tcPr>
          <w:p w14:paraId="4C8FF32F" w14:textId="4BB37ECF" w:rsidR="0044671F" w:rsidRPr="005D6531" w:rsidRDefault="001A7426" w:rsidP="00B923EB">
            <w:pPr>
              <w:pStyle w:val="Brdtext"/>
              <w:ind w:left="0"/>
            </w:pPr>
            <w:r>
              <w:t>0 - 5</w:t>
            </w:r>
            <w:r w:rsidR="006C4B34" w:rsidRPr="005D6531">
              <w:t>Vol%</w:t>
            </w:r>
          </w:p>
        </w:tc>
        <w:tc>
          <w:tcPr>
            <w:tcW w:w="595" w:type="dxa"/>
          </w:tcPr>
          <w:p w14:paraId="4971320F" w14:textId="77777777" w:rsidR="0044671F" w:rsidRPr="005D6531" w:rsidRDefault="0044671F" w:rsidP="00B923EB">
            <w:pPr>
              <w:pStyle w:val="Brdtext"/>
              <w:ind w:left="0"/>
            </w:pPr>
          </w:p>
        </w:tc>
        <w:tc>
          <w:tcPr>
            <w:tcW w:w="595" w:type="dxa"/>
          </w:tcPr>
          <w:p w14:paraId="169A3714" w14:textId="77777777" w:rsidR="0044671F" w:rsidRPr="005D6531" w:rsidRDefault="0044671F" w:rsidP="00B923EB">
            <w:pPr>
              <w:pStyle w:val="Brdtext"/>
              <w:ind w:left="0"/>
            </w:pPr>
          </w:p>
        </w:tc>
        <w:tc>
          <w:tcPr>
            <w:tcW w:w="595" w:type="dxa"/>
          </w:tcPr>
          <w:p w14:paraId="353FB4A3" w14:textId="77777777" w:rsidR="0044671F" w:rsidRPr="005D6531" w:rsidRDefault="0044671F" w:rsidP="00B923EB">
            <w:pPr>
              <w:pStyle w:val="Brdtext"/>
              <w:ind w:left="0"/>
            </w:pPr>
          </w:p>
        </w:tc>
        <w:tc>
          <w:tcPr>
            <w:tcW w:w="595" w:type="dxa"/>
          </w:tcPr>
          <w:p w14:paraId="680197CC" w14:textId="77777777" w:rsidR="0044671F" w:rsidRPr="005D6531" w:rsidRDefault="0044671F" w:rsidP="00B923EB">
            <w:pPr>
              <w:pStyle w:val="Brdtext"/>
              <w:ind w:left="0"/>
            </w:pPr>
          </w:p>
        </w:tc>
        <w:tc>
          <w:tcPr>
            <w:tcW w:w="596" w:type="dxa"/>
          </w:tcPr>
          <w:p w14:paraId="20294AFF" w14:textId="77777777" w:rsidR="0044671F" w:rsidRPr="005D6531" w:rsidRDefault="0044671F" w:rsidP="00B923EB">
            <w:pPr>
              <w:pStyle w:val="Brdtext"/>
              <w:ind w:left="0"/>
            </w:pPr>
          </w:p>
        </w:tc>
      </w:tr>
      <w:tr w:rsidR="005D6531" w:rsidRPr="005D6531" w14:paraId="4DE90A15" w14:textId="77777777" w:rsidTr="00521430">
        <w:tc>
          <w:tcPr>
            <w:tcW w:w="1838" w:type="dxa"/>
            <w:vAlign w:val="bottom"/>
          </w:tcPr>
          <w:p w14:paraId="6AEAF2A2" w14:textId="77777777" w:rsidR="001E6C96" w:rsidRPr="005D6531" w:rsidRDefault="001E6C96" w:rsidP="00B923EB">
            <w:pPr>
              <w:pStyle w:val="Brdtext"/>
              <w:ind w:left="0"/>
            </w:pPr>
            <w:r w:rsidRPr="005D6531">
              <w:t>344TI301</w:t>
            </w:r>
          </w:p>
        </w:tc>
        <w:tc>
          <w:tcPr>
            <w:tcW w:w="1701" w:type="dxa"/>
            <w:vAlign w:val="bottom"/>
          </w:tcPr>
          <w:p w14:paraId="526B26CA" w14:textId="77777777" w:rsidR="001E6C96" w:rsidRPr="005D6531" w:rsidRDefault="001E6C96" w:rsidP="00B923EB">
            <w:pPr>
              <w:pStyle w:val="Brdtext"/>
              <w:ind w:left="0"/>
            </w:pPr>
            <w:r w:rsidRPr="005D6531">
              <w:t xml:space="preserve">Temp rökgas </w:t>
            </w:r>
          </w:p>
        </w:tc>
        <w:tc>
          <w:tcPr>
            <w:tcW w:w="1418" w:type="dxa"/>
          </w:tcPr>
          <w:p w14:paraId="73BBE99F" w14:textId="63C151FB" w:rsidR="001E6C96" w:rsidRPr="005D6531" w:rsidRDefault="00521430" w:rsidP="00521430">
            <w:pPr>
              <w:pStyle w:val="Brdtext"/>
              <w:ind w:left="0"/>
            </w:pPr>
            <w:r w:rsidRPr="005D6531">
              <w:t>0</w:t>
            </w:r>
            <w:r w:rsidR="007952D9" w:rsidRPr="005D6531">
              <w:t xml:space="preserve"> </w:t>
            </w:r>
            <w:r w:rsidRPr="005D6531">
              <w:t>-</w:t>
            </w:r>
            <w:r w:rsidR="007952D9" w:rsidRPr="005D6531">
              <w:t xml:space="preserve"> 500</w:t>
            </w:r>
            <w:r w:rsidRPr="005D6531">
              <w:t xml:space="preserve"> °C</w:t>
            </w:r>
          </w:p>
        </w:tc>
        <w:tc>
          <w:tcPr>
            <w:tcW w:w="595" w:type="dxa"/>
          </w:tcPr>
          <w:p w14:paraId="0AFE7B97" w14:textId="77777777" w:rsidR="001E6C96" w:rsidRPr="005D6531" w:rsidRDefault="001E6C96" w:rsidP="00B923EB">
            <w:pPr>
              <w:pStyle w:val="Brdtext"/>
              <w:ind w:left="0"/>
            </w:pPr>
          </w:p>
        </w:tc>
        <w:tc>
          <w:tcPr>
            <w:tcW w:w="595" w:type="dxa"/>
          </w:tcPr>
          <w:p w14:paraId="5FD80906" w14:textId="77777777" w:rsidR="001E6C96" w:rsidRPr="005D6531" w:rsidRDefault="001E6C96" w:rsidP="00B923EB">
            <w:pPr>
              <w:pStyle w:val="Brdtext"/>
              <w:ind w:left="0"/>
            </w:pPr>
          </w:p>
        </w:tc>
        <w:tc>
          <w:tcPr>
            <w:tcW w:w="595" w:type="dxa"/>
          </w:tcPr>
          <w:p w14:paraId="7DDF1BB8" w14:textId="77777777" w:rsidR="001E6C96" w:rsidRPr="005D6531" w:rsidRDefault="001E6C96" w:rsidP="00B923EB">
            <w:pPr>
              <w:pStyle w:val="Brdtext"/>
              <w:ind w:left="0"/>
            </w:pPr>
          </w:p>
        </w:tc>
        <w:tc>
          <w:tcPr>
            <w:tcW w:w="595" w:type="dxa"/>
          </w:tcPr>
          <w:p w14:paraId="73375B4D" w14:textId="77777777" w:rsidR="001E6C96" w:rsidRPr="005D6531" w:rsidRDefault="001E6C96" w:rsidP="00B923EB">
            <w:pPr>
              <w:pStyle w:val="Brdtext"/>
              <w:ind w:left="0"/>
            </w:pPr>
          </w:p>
        </w:tc>
        <w:tc>
          <w:tcPr>
            <w:tcW w:w="596" w:type="dxa"/>
          </w:tcPr>
          <w:p w14:paraId="2DB683BF" w14:textId="77777777" w:rsidR="001E6C96" w:rsidRPr="005D6531" w:rsidRDefault="001E6C96" w:rsidP="00B923EB">
            <w:pPr>
              <w:pStyle w:val="Brdtext"/>
              <w:ind w:left="0"/>
            </w:pPr>
          </w:p>
        </w:tc>
      </w:tr>
      <w:tr w:rsidR="005D6531" w:rsidRPr="005D6531" w14:paraId="3CC387B2" w14:textId="77777777" w:rsidTr="00521430">
        <w:tc>
          <w:tcPr>
            <w:tcW w:w="1838" w:type="dxa"/>
            <w:vAlign w:val="bottom"/>
          </w:tcPr>
          <w:p w14:paraId="00349D5A" w14:textId="2FEB6A91" w:rsidR="001E6C96" w:rsidRPr="005D6531" w:rsidRDefault="001E6C96" w:rsidP="00B923EB">
            <w:pPr>
              <w:pStyle w:val="Brdtext"/>
              <w:ind w:left="0"/>
            </w:pPr>
            <w:r w:rsidRPr="008D677C">
              <w:rPr>
                <w:color w:val="FF0000"/>
              </w:rPr>
              <w:t>344AI30</w:t>
            </w:r>
            <w:r w:rsidR="008D677C" w:rsidRPr="008D677C">
              <w:rPr>
                <w:color w:val="FF0000"/>
              </w:rPr>
              <w:t>0</w:t>
            </w:r>
            <w:r w:rsidR="0044671F" w:rsidRPr="005D6531">
              <w:t>_O2</w:t>
            </w:r>
          </w:p>
        </w:tc>
        <w:tc>
          <w:tcPr>
            <w:tcW w:w="1701" w:type="dxa"/>
            <w:vAlign w:val="bottom"/>
          </w:tcPr>
          <w:p w14:paraId="7D853160" w14:textId="77777777" w:rsidR="001E6C96" w:rsidRPr="005D6531" w:rsidRDefault="001E6C96" w:rsidP="00B923EB">
            <w:pPr>
              <w:pStyle w:val="Brdtext"/>
              <w:ind w:left="0"/>
            </w:pPr>
            <w:r w:rsidRPr="005D6531">
              <w:t>O2 PGH</w:t>
            </w:r>
          </w:p>
        </w:tc>
        <w:tc>
          <w:tcPr>
            <w:tcW w:w="1418" w:type="dxa"/>
          </w:tcPr>
          <w:p w14:paraId="79C42C1B" w14:textId="7459B34D" w:rsidR="001E6C96" w:rsidRPr="005D6531" w:rsidRDefault="006C4B34" w:rsidP="00B923EB">
            <w:pPr>
              <w:pStyle w:val="Brdtext"/>
              <w:ind w:left="0"/>
            </w:pPr>
            <w:r w:rsidRPr="005D6531">
              <w:t>0</w:t>
            </w:r>
            <w:r w:rsidR="001A7426">
              <w:t xml:space="preserve"> </w:t>
            </w:r>
            <w:r w:rsidRPr="005D6531">
              <w:t>-</w:t>
            </w:r>
            <w:r w:rsidR="001A7426">
              <w:t xml:space="preserve"> </w:t>
            </w:r>
            <w:r w:rsidR="007952D9" w:rsidRPr="005D6531">
              <w:t>21</w:t>
            </w:r>
            <w:r w:rsidRPr="005D6531">
              <w:t>Vol%</w:t>
            </w:r>
          </w:p>
        </w:tc>
        <w:tc>
          <w:tcPr>
            <w:tcW w:w="595" w:type="dxa"/>
          </w:tcPr>
          <w:p w14:paraId="75DCF62D" w14:textId="77777777" w:rsidR="001E6C96" w:rsidRPr="005D6531" w:rsidRDefault="001E6C96" w:rsidP="00B923EB">
            <w:pPr>
              <w:pStyle w:val="Brdtext"/>
              <w:ind w:left="0"/>
            </w:pPr>
          </w:p>
        </w:tc>
        <w:tc>
          <w:tcPr>
            <w:tcW w:w="595" w:type="dxa"/>
          </w:tcPr>
          <w:p w14:paraId="38DD0B9E" w14:textId="77777777" w:rsidR="001E6C96" w:rsidRPr="005D6531" w:rsidRDefault="001E6C96" w:rsidP="00B923EB">
            <w:pPr>
              <w:pStyle w:val="Brdtext"/>
              <w:ind w:left="0"/>
            </w:pPr>
          </w:p>
        </w:tc>
        <w:tc>
          <w:tcPr>
            <w:tcW w:w="595" w:type="dxa"/>
          </w:tcPr>
          <w:p w14:paraId="13137C33" w14:textId="77777777" w:rsidR="001E6C96" w:rsidRPr="005D6531" w:rsidRDefault="001E6C96" w:rsidP="00B923EB">
            <w:pPr>
              <w:pStyle w:val="Brdtext"/>
              <w:ind w:left="0"/>
            </w:pPr>
          </w:p>
        </w:tc>
        <w:tc>
          <w:tcPr>
            <w:tcW w:w="595" w:type="dxa"/>
          </w:tcPr>
          <w:p w14:paraId="6D907529" w14:textId="77777777" w:rsidR="001E6C96" w:rsidRPr="005D6531" w:rsidRDefault="001E6C96" w:rsidP="00B923EB">
            <w:pPr>
              <w:pStyle w:val="Brdtext"/>
              <w:ind w:left="0"/>
            </w:pPr>
          </w:p>
        </w:tc>
        <w:tc>
          <w:tcPr>
            <w:tcW w:w="596" w:type="dxa"/>
          </w:tcPr>
          <w:p w14:paraId="59EB8E6B" w14:textId="77777777" w:rsidR="001E6C96" w:rsidRPr="005D6531" w:rsidRDefault="001E6C96" w:rsidP="00B923EB">
            <w:pPr>
              <w:pStyle w:val="Brdtext"/>
              <w:ind w:left="0"/>
            </w:pPr>
          </w:p>
        </w:tc>
      </w:tr>
      <w:tr w:rsidR="001E6C96" w:rsidRPr="005D6531" w14:paraId="198C7E85" w14:textId="77777777" w:rsidTr="00521430">
        <w:tc>
          <w:tcPr>
            <w:tcW w:w="1838" w:type="dxa"/>
            <w:vAlign w:val="bottom"/>
          </w:tcPr>
          <w:p w14:paraId="343995ED" w14:textId="77777777" w:rsidR="001E6C96" w:rsidRPr="005D6531" w:rsidRDefault="001E6C96" w:rsidP="00B923EB">
            <w:pPr>
              <w:pStyle w:val="Brdtext"/>
              <w:ind w:left="0"/>
            </w:pPr>
            <w:r w:rsidRPr="005D6531">
              <w:t>344PI313</w:t>
            </w:r>
          </w:p>
        </w:tc>
        <w:tc>
          <w:tcPr>
            <w:tcW w:w="1701" w:type="dxa"/>
            <w:vAlign w:val="bottom"/>
          </w:tcPr>
          <w:p w14:paraId="20396BE8" w14:textId="77777777" w:rsidR="001E6C96" w:rsidRPr="005D6531" w:rsidRDefault="001E6C96" w:rsidP="00B923EB">
            <w:pPr>
              <w:pStyle w:val="Brdtext"/>
              <w:ind w:left="0"/>
            </w:pPr>
            <w:r w:rsidRPr="005D6531">
              <w:t>Tryck botten</w:t>
            </w:r>
          </w:p>
        </w:tc>
        <w:tc>
          <w:tcPr>
            <w:tcW w:w="1418" w:type="dxa"/>
          </w:tcPr>
          <w:p w14:paraId="55ED6FB5" w14:textId="6BC64741" w:rsidR="001E6C96" w:rsidRPr="005D6531" w:rsidRDefault="001C5DE2" w:rsidP="00B923EB">
            <w:pPr>
              <w:pStyle w:val="Brdtext"/>
              <w:ind w:left="0"/>
            </w:pPr>
            <w:r w:rsidRPr="005D6531">
              <w:t>-10 – 10mbar</w:t>
            </w:r>
          </w:p>
        </w:tc>
        <w:tc>
          <w:tcPr>
            <w:tcW w:w="595" w:type="dxa"/>
          </w:tcPr>
          <w:p w14:paraId="10E35716" w14:textId="77777777" w:rsidR="001E6C96" w:rsidRPr="005D6531" w:rsidRDefault="001E6C96" w:rsidP="00B923EB">
            <w:pPr>
              <w:pStyle w:val="Brdtext"/>
              <w:ind w:left="0"/>
            </w:pPr>
          </w:p>
        </w:tc>
        <w:tc>
          <w:tcPr>
            <w:tcW w:w="595" w:type="dxa"/>
          </w:tcPr>
          <w:p w14:paraId="7C90A2C8" w14:textId="77777777" w:rsidR="001E6C96" w:rsidRPr="005D6531" w:rsidRDefault="001E6C96" w:rsidP="00B923EB">
            <w:pPr>
              <w:pStyle w:val="Brdtext"/>
              <w:ind w:left="0"/>
            </w:pPr>
          </w:p>
        </w:tc>
        <w:tc>
          <w:tcPr>
            <w:tcW w:w="595" w:type="dxa"/>
          </w:tcPr>
          <w:p w14:paraId="53C1D0E9" w14:textId="77777777" w:rsidR="001E6C96" w:rsidRPr="005D6531" w:rsidRDefault="001E6C96" w:rsidP="00B923EB">
            <w:pPr>
              <w:pStyle w:val="Brdtext"/>
              <w:ind w:left="0"/>
            </w:pPr>
          </w:p>
        </w:tc>
        <w:tc>
          <w:tcPr>
            <w:tcW w:w="595" w:type="dxa"/>
          </w:tcPr>
          <w:p w14:paraId="4D785708" w14:textId="77777777" w:rsidR="001E6C96" w:rsidRPr="005D6531" w:rsidRDefault="001E6C96" w:rsidP="00B923EB">
            <w:pPr>
              <w:pStyle w:val="Brdtext"/>
              <w:ind w:left="0"/>
            </w:pPr>
          </w:p>
        </w:tc>
        <w:tc>
          <w:tcPr>
            <w:tcW w:w="596" w:type="dxa"/>
          </w:tcPr>
          <w:p w14:paraId="1CAFA653" w14:textId="77777777" w:rsidR="001E6C96" w:rsidRPr="005D6531" w:rsidRDefault="001E6C96" w:rsidP="00B923EB">
            <w:pPr>
              <w:pStyle w:val="Brdtext"/>
              <w:ind w:left="0"/>
            </w:pPr>
          </w:p>
        </w:tc>
      </w:tr>
    </w:tbl>
    <w:p w14:paraId="3DDE68EB" w14:textId="77777777" w:rsidR="001E6C96" w:rsidRPr="005D6531" w:rsidRDefault="001E6C96" w:rsidP="001E6C96">
      <w:pPr>
        <w:pStyle w:val="Brdtext"/>
      </w:pPr>
    </w:p>
    <w:p w14:paraId="186BC67B" w14:textId="5A8AE96A" w:rsidR="001E6C96" w:rsidRPr="005D6531" w:rsidRDefault="001E6C96" w:rsidP="001E6C96">
      <w:pPr>
        <w:pStyle w:val="Brdtext"/>
        <w:rPr>
          <w:i/>
        </w:rPr>
      </w:pPr>
      <w:r w:rsidRPr="005D6531">
        <w:rPr>
          <w:i/>
        </w:rPr>
        <w:t>Mätningar (</w:t>
      </w:r>
      <w:proofErr w:type="spellStart"/>
      <w:r w:rsidR="007D42E3" w:rsidRPr="005D6531">
        <w:rPr>
          <w:i/>
        </w:rPr>
        <w:t>SDInReal</w:t>
      </w:r>
      <w:proofErr w:type="spellEnd"/>
      <w:r w:rsidRPr="005D6531">
        <w:rPr>
          <w:i/>
        </w:rPr>
        <w:t xml:space="preserve"> via säkerhetssystem):</w:t>
      </w:r>
    </w:p>
    <w:tbl>
      <w:tblPr>
        <w:tblStyle w:val="Tabellrutnt"/>
        <w:tblW w:w="8106" w:type="dxa"/>
        <w:tblInd w:w="1134" w:type="dxa"/>
        <w:tblLayout w:type="fixed"/>
        <w:tblLook w:val="04A0" w:firstRow="1" w:lastRow="0" w:firstColumn="1" w:lastColumn="0" w:noHBand="0" w:noVBand="1"/>
      </w:tblPr>
      <w:tblGrid>
        <w:gridCol w:w="1696"/>
        <w:gridCol w:w="1418"/>
        <w:gridCol w:w="1559"/>
        <w:gridCol w:w="567"/>
        <w:gridCol w:w="567"/>
        <w:gridCol w:w="851"/>
        <w:gridCol w:w="852"/>
        <w:gridCol w:w="596"/>
      </w:tblGrid>
      <w:tr w:rsidR="005D6531" w:rsidRPr="005D6531" w14:paraId="5E008558" w14:textId="77777777" w:rsidTr="00924613">
        <w:tc>
          <w:tcPr>
            <w:tcW w:w="1696" w:type="dxa"/>
          </w:tcPr>
          <w:p w14:paraId="79AA1E9E" w14:textId="77777777" w:rsidR="001E6C96" w:rsidRPr="005D6531" w:rsidRDefault="001E6C96" w:rsidP="00B923EB">
            <w:pPr>
              <w:pStyle w:val="Brdtext"/>
              <w:ind w:left="0"/>
            </w:pPr>
            <w:r w:rsidRPr="005D6531">
              <w:t>Objekt/Signal</w:t>
            </w:r>
          </w:p>
        </w:tc>
        <w:tc>
          <w:tcPr>
            <w:tcW w:w="1418" w:type="dxa"/>
          </w:tcPr>
          <w:p w14:paraId="0E658D9C" w14:textId="77777777" w:rsidR="001E6C96" w:rsidRPr="005D6531" w:rsidRDefault="001E6C96" w:rsidP="00B923EB">
            <w:pPr>
              <w:pStyle w:val="Brdtext"/>
              <w:ind w:left="0"/>
            </w:pPr>
            <w:r w:rsidRPr="005D6531">
              <w:t>Beskrivning</w:t>
            </w:r>
          </w:p>
        </w:tc>
        <w:tc>
          <w:tcPr>
            <w:tcW w:w="1559" w:type="dxa"/>
          </w:tcPr>
          <w:p w14:paraId="68F65709" w14:textId="77777777" w:rsidR="001E6C96" w:rsidRPr="005D6531" w:rsidRDefault="001E6C96" w:rsidP="00B923EB">
            <w:pPr>
              <w:pStyle w:val="Brdtext"/>
              <w:ind w:left="0"/>
            </w:pPr>
            <w:r w:rsidRPr="005D6531">
              <w:t>Mätområde</w:t>
            </w:r>
          </w:p>
        </w:tc>
        <w:tc>
          <w:tcPr>
            <w:tcW w:w="567" w:type="dxa"/>
          </w:tcPr>
          <w:p w14:paraId="4D75EB68" w14:textId="77777777" w:rsidR="001E6C96" w:rsidRPr="005D6531" w:rsidRDefault="001E6C96" w:rsidP="00B923EB">
            <w:pPr>
              <w:pStyle w:val="Brdtext"/>
              <w:ind w:left="0"/>
            </w:pPr>
            <w:r w:rsidRPr="005D6531">
              <w:t>L2</w:t>
            </w:r>
          </w:p>
        </w:tc>
        <w:tc>
          <w:tcPr>
            <w:tcW w:w="567" w:type="dxa"/>
          </w:tcPr>
          <w:p w14:paraId="3FD4C747" w14:textId="77777777" w:rsidR="001E6C96" w:rsidRPr="005D6531" w:rsidRDefault="001E6C96" w:rsidP="00B923EB">
            <w:pPr>
              <w:pStyle w:val="Brdtext"/>
              <w:ind w:left="0"/>
            </w:pPr>
            <w:r w:rsidRPr="005D6531">
              <w:t>L1</w:t>
            </w:r>
          </w:p>
        </w:tc>
        <w:tc>
          <w:tcPr>
            <w:tcW w:w="851" w:type="dxa"/>
          </w:tcPr>
          <w:p w14:paraId="60EDC81B" w14:textId="77777777" w:rsidR="001E6C96" w:rsidRPr="005D6531" w:rsidRDefault="001E6C96" w:rsidP="00B923EB">
            <w:pPr>
              <w:pStyle w:val="Brdtext"/>
              <w:ind w:left="0"/>
            </w:pPr>
            <w:r w:rsidRPr="005D6531">
              <w:t>H1</w:t>
            </w:r>
          </w:p>
        </w:tc>
        <w:tc>
          <w:tcPr>
            <w:tcW w:w="852" w:type="dxa"/>
          </w:tcPr>
          <w:p w14:paraId="1D22A16E" w14:textId="77777777" w:rsidR="001E6C96" w:rsidRPr="005D6531" w:rsidRDefault="001E6C96" w:rsidP="00B923EB">
            <w:pPr>
              <w:pStyle w:val="Brdtext"/>
              <w:ind w:left="0"/>
            </w:pPr>
            <w:r w:rsidRPr="005D6531">
              <w:t>H2</w:t>
            </w:r>
          </w:p>
        </w:tc>
        <w:tc>
          <w:tcPr>
            <w:tcW w:w="596" w:type="dxa"/>
          </w:tcPr>
          <w:p w14:paraId="5497C8D5" w14:textId="77777777" w:rsidR="001E6C96" w:rsidRPr="005D6531" w:rsidRDefault="001E6C96" w:rsidP="00B923EB">
            <w:pPr>
              <w:pStyle w:val="Brdtext"/>
              <w:ind w:left="0"/>
            </w:pPr>
            <w:r w:rsidRPr="005D6531">
              <w:t>SIL</w:t>
            </w:r>
          </w:p>
        </w:tc>
      </w:tr>
      <w:tr w:rsidR="005D6531" w:rsidRPr="005D6531" w14:paraId="030C1A1B" w14:textId="77777777" w:rsidTr="00924613">
        <w:tc>
          <w:tcPr>
            <w:tcW w:w="1696" w:type="dxa"/>
          </w:tcPr>
          <w:p w14:paraId="5508655F" w14:textId="77777777" w:rsidR="00B117F4" w:rsidRPr="005D6531" w:rsidRDefault="00B117F4" w:rsidP="00B117F4">
            <w:pPr>
              <w:pStyle w:val="Brdtext"/>
              <w:ind w:left="0"/>
            </w:pPr>
            <w:r w:rsidRPr="005D6531">
              <w:t>344TZ303</w:t>
            </w:r>
          </w:p>
        </w:tc>
        <w:tc>
          <w:tcPr>
            <w:tcW w:w="1418" w:type="dxa"/>
          </w:tcPr>
          <w:p w14:paraId="3E25D6A3" w14:textId="6124A2CF" w:rsidR="00B117F4" w:rsidRPr="005D6531" w:rsidRDefault="008E4438" w:rsidP="00B117F4">
            <w:pPr>
              <w:pStyle w:val="Brdtext"/>
              <w:ind w:left="0"/>
            </w:pPr>
            <w:r w:rsidRPr="005D6531">
              <w:t>Temp</w:t>
            </w:r>
          </w:p>
        </w:tc>
        <w:tc>
          <w:tcPr>
            <w:tcW w:w="1559" w:type="dxa"/>
          </w:tcPr>
          <w:p w14:paraId="4CA7FEFC" w14:textId="2079D435" w:rsidR="00B117F4" w:rsidRPr="005D6531" w:rsidRDefault="00B117F4" w:rsidP="00B117F4">
            <w:pPr>
              <w:pStyle w:val="Brdtext"/>
              <w:ind w:left="0"/>
              <w:rPr>
                <w:highlight w:val="yellow"/>
              </w:rPr>
            </w:pPr>
            <w:r w:rsidRPr="005D6531">
              <w:t xml:space="preserve">0 - </w:t>
            </w:r>
            <w:r w:rsidR="00FD5EFE" w:rsidRPr="005D6531">
              <w:t>800</w:t>
            </w:r>
            <w:r w:rsidR="00924613" w:rsidRPr="005D6531">
              <w:t>°C</w:t>
            </w:r>
          </w:p>
        </w:tc>
        <w:tc>
          <w:tcPr>
            <w:tcW w:w="567" w:type="dxa"/>
          </w:tcPr>
          <w:p w14:paraId="63EDE63B" w14:textId="77777777" w:rsidR="00B117F4" w:rsidRPr="005D6531" w:rsidRDefault="00B117F4" w:rsidP="00B117F4">
            <w:pPr>
              <w:pStyle w:val="Brdtext"/>
              <w:ind w:left="0"/>
              <w:rPr>
                <w:highlight w:val="yellow"/>
              </w:rPr>
            </w:pPr>
          </w:p>
        </w:tc>
        <w:tc>
          <w:tcPr>
            <w:tcW w:w="567" w:type="dxa"/>
          </w:tcPr>
          <w:p w14:paraId="38A659B9" w14:textId="77777777" w:rsidR="00B117F4" w:rsidRPr="005D6531" w:rsidRDefault="00B117F4" w:rsidP="00B117F4">
            <w:pPr>
              <w:pStyle w:val="Brdtext"/>
              <w:ind w:left="0"/>
              <w:rPr>
                <w:highlight w:val="yellow"/>
              </w:rPr>
            </w:pPr>
          </w:p>
        </w:tc>
        <w:tc>
          <w:tcPr>
            <w:tcW w:w="851" w:type="dxa"/>
          </w:tcPr>
          <w:p w14:paraId="60CCE473" w14:textId="1AAE1B7A" w:rsidR="00B117F4" w:rsidRPr="005D6531" w:rsidRDefault="00B117F4" w:rsidP="00B117F4">
            <w:pPr>
              <w:pStyle w:val="Brdtext"/>
              <w:ind w:left="0"/>
              <w:rPr>
                <w:highlight w:val="yellow"/>
              </w:rPr>
            </w:pPr>
          </w:p>
        </w:tc>
        <w:tc>
          <w:tcPr>
            <w:tcW w:w="852" w:type="dxa"/>
          </w:tcPr>
          <w:p w14:paraId="2F64EC3D" w14:textId="5EEBE49C" w:rsidR="00B117F4" w:rsidRPr="005D6531" w:rsidRDefault="00B117F4" w:rsidP="00B117F4">
            <w:pPr>
              <w:pStyle w:val="Brdtext"/>
              <w:ind w:left="0"/>
              <w:rPr>
                <w:highlight w:val="yellow"/>
              </w:rPr>
            </w:pPr>
          </w:p>
        </w:tc>
        <w:tc>
          <w:tcPr>
            <w:tcW w:w="596" w:type="dxa"/>
          </w:tcPr>
          <w:p w14:paraId="4DC7BF8B" w14:textId="77777777" w:rsidR="00B117F4" w:rsidRPr="005D6531" w:rsidRDefault="00B117F4" w:rsidP="00B117F4">
            <w:pPr>
              <w:pStyle w:val="Brdtext"/>
              <w:ind w:left="0"/>
            </w:pPr>
          </w:p>
        </w:tc>
      </w:tr>
      <w:tr w:rsidR="005D6531" w:rsidRPr="005D6531" w14:paraId="00D8B00D" w14:textId="77777777" w:rsidTr="00924613">
        <w:tc>
          <w:tcPr>
            <w:tcW w:w="1696" w:type="dxa"/>
          </w:tcPr>
          <w:p w14:paraId="025232C9" w14:textId="77777777" w:rsidR="00C3553D" w:rsidRPr="005D6531" w:rsidRDefault="00C3553D" w:rsidP="00C3553D">
            <w:pPr>
              <w:pStyle w:val="Brdtext"/>
              <w:ind w:left="0"/>
            </w:pPr>
            <w:r w:rsidRPr="005D6531">
              <w:t>344TZ304</w:t>
            </w:r>
          </w:p>
        </w:tc>
        <w:tc>
          <w:tcPr>
            <w:tcW w:w="1418" w:type="dxa"/>
          </w:tcPr>
          <w:p w14:paraId="26730C9C" w14:textId="5586C4A7" w:rsidR="00C3553D" w:rsidRPr="005D6531" w:rsidRDefault="00C3553D" w:rsidP="00C3553D">
            <w:pPr>
              <w:pStyle w:val="Brdtext"/>
              <w:ind w:left="0"/>
            </w:pPr>
            <w:r w:rsidRPr="005D6531">
              <w:t xml:space="preserve">Temp </w:t>
            </w:r>
          </w:p>
        </w:tc>
        <w:tc>
          <w:tcPr>
            <w:tcW w:w="1559" w:type="dxa"/>
          </w:tcPr>
          <w:p w14:paraId="26B78101" w14:textId="610C86B4" w:rsidR="00C3553D" w:rsidRPr="005D6531" w:rsidRDefault="00C3553D" w:rsidP="00C3553D">
            <w:pPr>
              <w:pStyle w:val="Brdtext"/>
              <w:ind w:left="0"/>
            </w:pPr>
            <w:r w:rsidRPr="005D6531">
              <w:t xml:space="preserve">0 - </w:t>
            </w:r>
            <w:r w:rsidR="00FD5EFE" w:rsidRPr="005D6531">
              <w:t>800</w:t>
            </w:r>
            <w:r w:rsidRPr="005D6531">
              <w:t>°C</w:t>
            </w:r>
          </w:p>
        </w:tc>
        <w:tc>
          <w:tcPr>
            <w:tcW w:w="567" w:type="dxa"/>
          </w:tcPr>
          <w:p w14:paraId="68DCC85F" w14:textId="77777777" w:rsidR="00C3553D" w:rsidRPr="005D6531" w:rsidRDefault="00C3553D" w:rsidP="00C3553D">
            <w:pPr>
              <w:pStyle w:val="Brdtext"/>
              <w:ind w:left="0"/>
            </w:pPr>
          </w:p>
        </w:tc>
        <w:tc>
          <w:tcPr>
            <w:tcW w:w="567" w:type="dxa"/>
          </w:tcPr>
          <w:p w14:paraId="78FFC983" w14:textId="77777777" w:rsidR="00C3553D" w:rsidRPr="005D6531" w:rsidRDefault="00C3553D" w:rsidP="00C3553D">
            <w:pPr>
              <w:pStyle w:val="Brdtext"/>
              <w:ind w:left="0"/>
            </w:pPr>
          </w:p>
        </w:tc>
        <w:tc>
          <w:tcPr>
            <w:tcW w:w="851" w:type="dxa"/>
          </w:tcPr>
          <w:p w14:paraId="07E2A11A" w14:textId="318737D1" w:rsidR="00C3553D" w:rsidRPr="005D6531" w:rsidRDefault="00C3553D" w:rsidP="00C3553D">
            <w:pPr>
              <w:pStyle w:val="Brdtext"/>
              <w:ind w:left="0"/>
            </w:pPr>
          </w:p>
        </w:tc>
        <w:tc>
          <w:tcPr>
            <w:tcW w:w="852" w:type="dxa"/>
          </w:tcPr>
          <w:p w14:paraId="1C4B1553" w14:textId="2460D2E4" w:rsidR="00C3553D" w:rsidRPr="005D6531" w:rsidRDefault="00C3553D" w:rsidP="00C3553D">
            <w:pPr>
              <w:pStyle w:val="Brdtext"/>
              <w:ind w:left="0"/>
            </w:pPr>
          </w:p>
        </w:tc>
        <w:tc>
          <w:tcPr>
            <w:tcW w:w="596" w:type="dxa"/>
          </w:tcPr>
          <w:p w14:paraId="077DD172" w14:textId="77777777" w:rsidR="00C3553D" w:rsidRPr="005D6531" w:rsidRDefault="00C3553D" w:rsidP="00C3553D">
            <w:pPr>
              <w:pStyle w:val="Brdtext"/>
              <w:ind w:left="0"/>
            </w:pPr>
          </w:p>
        </w:tc>
      </w:tr>
      <w:tr w:rsidR="005D6531" w:rsidRPr="005D6531" w14:paraId="2703DB51" w14:textId="77777777" w:rsidTr="00924613">
        <w:tc>
          <w:tcPr>
            <w:tcW w:w="1696" w:type="dxa"/>
          </w:tcPr>
          <w:p w14:paraId="13E68797" w14:textId="77777777" w:rsidR="00C3553D" w:rsidRPr="005D6531" w:rsidRDefault="00C3553D" w:rsidP="00C3553D">
            <w:pPr>
              <w:pStyle w:val="Brdtext"/>
              <w:ind w:left="0"/>
            </w:pPr>
            <w:r w:rsidRPr="005D6531">
              <w:t>344TZ305</w:t>
            </w:r>
          </w:p>
        </w:tc>
        <w:tc>
          <w:tcPr>
            <w:tcW w:w="1418" w:type="dxa"/>
          </w:tcPr>
          <w:p w14:paraId="0DEC6D6C" w14:textId="2E331243" w:rsidR="00C3553D" w:rsidRPr="005D6531" w:rsidRDefault="00C3553D" w:rsidP="00C3553D">
            <w:pPr>
              <w:pStyle w:val="Brdtext"/>
              <w:ind w:left="0"/>
            </w:pPr>
            <w:r w:rsidRPr="005D6531">
              <w:t xml:space="preserve">Temp </w:t>
            </w:r>
          </w:p>
        </w:tc>
        <w:tc>
          <w:tcPr>
            <w:tcW w:w="1559" w:type="dxa"/>
          </w:tcPr>
          <w:p w14:paraId="422E84BD" w14:textId="2BF503F5" w:rsidR="00C3553D" w:rsidRPr="005D6531" w:rsidRDefault="00C3553D" w:rsidP="00C3553D">
            <w:pPr>
              <w:pStyle w:val="Brdtext"/>
              <w:ind w:left="0"/>
            </w:pPr>
            <w:r w:rsidRPr="005D6531">
              <w:t xml:space="preserve">0 - </w:t>
            </w:r>
            <w:r w:rsidR="00FD5EFE" w:rsidRPr="005D6531">
              <w:t>800</w:t>
            </w:r>
            <w:r w:rsidRPr="005D6531">
              <w:t>°C</w:t>
            </w:r>
          </w:p>
        </w:tc>
        <w:tc>
          <w:tcPr>
            <w:tcW w:w="567" w:type="dxa"/>
          </w:tcPr>
          <w:p w14:paraId="0DA72735" w14:textId="77777777" w:rsidR="00C3553D" w:rsidRPr="005D6531" w:rsidRDefault="00C3553D" w:rsidP="00C3553D">
            <w:pPr>
              <w:pStyle w:val="Brdtext"/>
              <w:ind w:left="0"/>
            </w:pPr>
          </w:p>
        </w:tc>
        <w:tc>
          <w:tcPr>
            <w:tcW w:w="567" w:type="dxa"/>
          </w:tcPr>
          <w:p w14:paraId="6097E4A2" w14:textId="77777777" w:rsidR="00C3553D" w:rsidRPr="005D6531" w:rsidRDefault="00C3553D" w:rsidP="00C3553D">
            <w:pPr>
              <w:pStyle w:val="Brdtext"/>
              <w:ind w:left="0"/>
            </w:pPr>
          </w:p>
        </w:tc>
        <w:tc>
          <w:tcPr>
            <w:tcW w:w="851" w:type="dxa"/>
          </w:tcPr>
          <w:p w14:paraId="3E2B0686" w14:textId="44D6677C" w:rsidR="00C3553D" w:rsidRPr="005D6531" w:rsidRDefault="00C3553D" w:rsidP="00C3553D">
            <w:pPr>
              <w:pStyle w:val="Brdtext"/>
              <w:ind w:left="0"/>
            </w:pPr>
          </w:p>
        </w:tc>
        <w:tc>
          <w:tcPr>
            <w:tcW w:w="852" w:type="dxa"/>
          </w:tcPr>
          <w:p w14:paraId="13A61D32" w14:textId="2B750F3D" w:rsidR="00C3553D" w:rsidRPr="005D6531" w:rsidRDefault="00C3553D" w:rsidP="00C3553D">
            <w:pPr>
              <w:pStyle w:val="Brdtext"/>
              <w:ind w:left="0"/>
            </w:pPr>
          </w:p>
        </w:tc>
        <w:tc>
          <w:tcPr>
            <w:tcW w:w="596" w:type="dxa"/>
          </w:tcPr>
          <w:p w14:paraId="66BACAD3" w14:textId="77777777" w:rsidR="00C3553D" w:rsidRPr="005D6531" w:rsidRDefault="00C3553D" w:rsidP="00C3553D">
            <w:pPr>
              <w:pStyle w:val="Brdtext"/>
              <w:ind w:left="0"/>
            </w:pPr>
          </w:p>
        </w:tc>
      </w:tr>
      <w:tr w:rsidR="005D6531" w:rsidRPr="005D6531" w14:paraId="5F169D6D" w14:textId="77777777" w:rsidTr="00924613">
        <w:tc>
          <w:tcPr>
            <w:tcW w:w="1696" w:type="dxa"/>
          </w:tcPr>
          <w:p w14:paraId="5A018405" w14:textId="77777777" w:rsidR="00C3553D" w:rsidRPr="005D6531" w:rsidRDefault="00C3553D" w:rsidP="00C3553D">
            <w:pPr>
              <w:pStyle w:val="Brdtext"/>
              <w:ind w:left="0"/>
            </w:pPr>
            <w:r w:rsidRPr="005D6531">
              <w:t>344PZ306</w:t>
            </w:r>
          </w:p>
        </w:tc>
        <w:tc>
          <w:tcPr>
            <w:tcW w:w="1418" w:type="dxa"/>
          </w:tcPr>
          <w:p w14:paraId="0732AC9B" w14:textId="785054C6" w:rsidR="00C3553D" w:rsidRPr="005D6531" w:rsidRDefault="00C3553D" w:rsidP="00C3553D">
            <w:pPr>
              <w:pStyle w:val="Brdtext"/>
              <w:ind w:left="0"/>
            </w:pPr>
            <w:r w:rsidRPr="005D6531">
              <w:t xml:space="preserve">Tryck </w:t>
            </w:r>
          </w:p>
        </w:tc>
        <w:tc>
          <w:tcPr>
            <w:tcW w:w="1559" w:type="dxa"/>
          </w:tcPr>
          <w:p w14:paraId="3E14624B" w14:textId="7C502C61" w:rsidR="00C3553D" w:rsidRPr="005D6531" w:rsidRDefault="00C3553D" w:rsidP="00C3553D">
            <w:pPr>
              <w:pStyle w:val="Brdtext"/>
              <w:ind w:left="0"/>
            </w:pPr>
            <w:r w:rsidRPr="005D6531">
              <w:rPr>
                <w:lang w:val="en-US"/>
              </w:rPr>
              <w:t>-1</w:t>
            </w:r>
            <w:r w:rsidR="00FD5EFE" w:rsidRPr="005D6531">
              <w:rPr>
                <w:lang w:val="en-US"/>
              </w:rPr>
              <w:t>0</w:t>
            </w:r>
            <w:r w:rsidRPr="005D6531">
              <w:rPr>
                <w:lang w:val="en-US"/>
              </w:rPr>
              <w:t xml:space="preserve"> </w:t>
            </w:r>
            <w:r w:rsidR="00FD5EFE" w:rsidRPr="005D6531">
              <w:rPr>
                <w:lang w:val="en-US"/>
              </w:rPr>
              <w:t>-</w:t>
            </w:r>
            <w:r w:rsidRPr="005D6531">
              <w:rPr>
                <w:lang w:val="en-US"/>
              </w:rPr>
              <w:t xml:space="preserve"> +1</w:t>
            </w:r>
            <w:r w:rsidR="00FD5EFE" w:rsidRPr="005D6531">
              <w:rPr>
                <w:lang w:val="en-US"/>
              </w:rPr>
              <w:t>0</w:t>
            </w:r>
            <w:r w:rsidRPr="005D6531">
              <w:rPr>
                <w:lang w:val="en-US"/>
              </w:rPr>
              <w:t>mbar</w:t>
            </w:r>
          </w:p>
        </w:tc>
        <w:tc>
          <w:tcPr>
            <w:tcW w:w="567" w:type="dxa"/>
          </w:tcPr>
          <w:p w14:paraId="2F0BA2A0" w14:textId="77777777" w:rsidR="00C3553D" w:rsidRPr="005D6531" w:rsidRDefault="00C3553D" w:rsidP="00C3553D">
            <w:pPr>
              <w:pStyle w:val="Brdtext"/>
              <w:ind w:left="0"/>
            </w:pPr>
          </w:p>
        </w:tc>
        <w:tc>
          <w:tcPr>
            <w:tcW w:w="567" w:type="dxa"/>
          </w:tcPr>
          <w:p w14:paraId="6C6AA39F" w14:textId="77777777" w:rsidR="00C3553D" w:rsidRPr="005D6531" w:rsidRDefault="00C3553D" w:rsidP="00C3553D">
            <w:pPr>
              <w:pStyle w:val="Brdtext"/>
              <w:ind w:left="0"/>
            </w:pPr>
          </w:p>
        </w:tc>
        <w:tc>
          <w:tcPr>
            <w:tcW w:w="851" w:type="dxa"/>
          </w:tcPr>
          <w:p w14:paraId="52140040" w14:textId="71187793" w:rsidR="00C3553D" w:rsidRPr="005D6531" w:rsidRDefault="00C3553D" w:rsidP="00C3553D">
            <w:pPr>
              <w:pStyle w:val="Brdtext"/>
              <w:ind w:left="0"/>
            </w:pPr>
          </w:p>
        </w:tc>
        <w:tc>
          <w:tcPr>
            <w:tcW w:w="852" w:type="dxa"/>
          </w:tcPr>
          <w:p w14:paraId="645A69E5" w14:textId="36C9A700" w:rsidR="00C3553D" w:rsidRPr="005D6531" w:rsidRDefault="00C3553D" w:rsidP="00C3553D">
            <w:pPr>
              <w:pStyle w:val="Brdtext"/>
              <w:ind w:left="0"/>
            </w:pPr>
          </w:p>
        </w:tc>
        <w:tc>
          <w:tcPr>
            <w:tcW w:w="596" w:type="dxa"/>
          </w:tcPr>
          <w:p w14:paraId="7B9D5D70" w14:textId="77777777" w:rsidR="00C3553D" w:rsidRPr="005D6531" w:rsidRDefault="00C3553D" w:rsidP="00C3553D">
            <w:pPr>
              <w:pStyle w:val="Brdtext"/>
              <w:ind w:left="0"/>
            </w:pPr>
          </w:p>
        </w:tc>
      </w:tr>
      <w:tr w:rsidR="005D6531" w:rsidRPr="005D6531" w14:paraId="6642EBB4" w14:textId="77777777" w:rsidTr="00924613">
        <w:tc>
          <w:tcPr>
            <w:tcW w:w="1696" w:type="dxa"/>
          </w:tcPr>
          <w:p w14:paraId="01A255AA" w14:textId="77777777" w:rsidR="00C3553D" w:rsidRPr="005D6531" w:rsidRDefault="00C3553D" w:rsidP="00C3553D">
            <w:pPr>
              <w:pStyle w:val="Brdtext"/>
              <w:ind w:left="0"/>
            </w:pPr>
            <w:r w:rsidRPr="005D6531">
              <w:t>344PZ307</w:t>
            </w:r>
          </w:p>
        </w:tc>
        <w:tc>
          <w:tcPr>
            <w:tcW w:w="1418" w:type="dxa"/>
          </w:tcPr>
          <w:p w14:paraId="4BBCFFEC" w14:textId="3CD1383A" w:rsidR="00C3553D" w:rsidRPr="005D6531" w:rsidRDefault="00C3553D" w:rsidP="00C3553D">
            <w:pPr>
              <w:pStyle w:val="Brdtext"/>
              <w:ind w:left="0"/>
            </w:pPr>
            <w:r w:rsidRPr="005D6531">
              <w:t xml:space="preserve">Tryck </w:t>
            </w:r>
          </w:p>
        </w:tc>
        <w:tc>
          <w:tcPr>
            <w:tcW w:w="1559" w:type="dxa"/>
          </w:tcPr>
          <w:p w14:paraId="2CB2DE2C" w14:textId="29FFD082" w:rsidR="00C3553D" w:rsidRPr="005D6531" w:rsidRDefault="00C3553D" w:rsidP="00C3553D">
            <w:pPr>
              <w:pStyle w:val="Brdtext"/>
              <w:ind w:left="0"/>
            </w:pPr>
            <w:r w:rsidRPr="005D6531">
              <w:rPr>
                <w:lang w:val="en-US"/>
              </w:rPr>
              <w:t>-1</w:t>
            </w:r>
            <w:r w:rsidR="00FD5EFE" w:rsidRPr="005D6531">
              <w:rPr>
                <w:lang w:val="en-US"/>
              </w:rPr>
              <w:t>0</w:t>
            </w:r>
            <w:r w:rsidRPr="005D6531">
              <w:rPr>
                <w:lang w:val="en-US"/>
              </w:rPr>
              <w:t xml:space="preserve"> </w:t>
            </w:r>
            <w:r w:rsidR="00FD5EFE" w:rsidRPr="005D6531">
              <w:rPr>
                <w:lang w:val="en-US"/>
              </w:rPr>
              <w:t>-</w:t>
            </w:r>
            <w:r w:rsidRPr="005D6531">
              <w:rPr>
                <w:lang w:val="en-US"/>
              </w:rPr>
              <w:t xml:space="preserve"> +1</w:t>
            </w:r>
            <w:r w:rsidR="00FD5EFE" w:rsidRPr="005D6531">
              <w:rPr>
                <w:lang w:val="en-US"/>
              </w:rPr>
              <w:t>0</w:t>
            </w:r>
            <w:r w:rsidRPr="005D6531">
              <w:rPr>
                <w:lang w:val="en-US"/>
              </w:rPr>
              <w:t>mbar</w:t>
            </w:r>
          </w:p>
        </w:tc>
        <w:tc>
          <w:tcPr>
            <w:tcW w:w="567" w:type="dxa"/>
            <w:shd w:val="clear" w:color="auto" w:fill="auto"/>
          </w:tcPr>
          <w:p w14:paraId="65021054" w14:textId="77777777" w:rsidR="00C3553D" w:rsidRPr="005D6531" w:rsidRDefault="00C3553D" w:rsidP="00C3553D">
            <w:pPr>
              <w:pStyle w:val="Brdtext"/>
              <w:ind w:left="0"/>
              <w:rPr>
                <w:highlight w:val="yellow"/>
              </w:rPr>
            </w:pPr>
          </w:p>
        </w:tc>
        <w:tc>
          <w:tcPr>
            <w:tcW w:w="567" w:type="dxa"/>
          </w:tcPr>
          <w:p w14:paraId="1B395842" w14:textId="77777777" w:rsidR="00C3553D" w:rsidRPr="005D6531" w:rsidRDefault="00C3553D" w:rsidP="00C3553D">
            <w:pPr>
              <w:pStyle w:val="Brdtext"/>
              <w:ind w:left="0"/>
            </w:pPr>
          </w:p>
        </w:tc>
        <w:tc>
          <w:tcPr>
            <w:tcW w:w="851" w:type="dxa"/>
          </w:tcPr>
          <w:p w14:paraId="01FBAB7B" w14:textId="4CE15E1C" w:rsidR="00C3553D" w:rsidRPr="005D6531" w:rsidRDefault="00C3553D" w:rsidP="00C3553D">
            <w:pPr>
              <w:pStyle w:val="Brdtext"/>
              <w:ind w:left="0"/>
            </w:pPr>
          </w:p>
        </w:tc>
        <w:tc>
          <w:tcPr>
            <w:tcW w:w="852" w:type="dxa"/>
          </w:tcPr>
          <w:p w14:paraId="2EEE3672" w14:textId="52B034AB" w:rsidR="00C3553D" w:rsidRPr="005D6531" w:rsidRDefault="00C3553D" w:rsidP="00C3553D">
            <w:pPr>
              <w:pStyle w:val="Brdtext"/>
              <w:ind w:left="0"/>
            </w:pPr>
          </w:p>
        </w:tc>
        <w:tc>
          <w:tcPr>
            <w:tcW w:w="596" w:type="dxa"/>
          </w:tcPr>
          <w:p w14:paraId="03AB8611" w14:textId="77777777" w:rsidR="00C3553D" w:rsidRPr="005D6531" w:rsidRDefault="00C3553D" w:rsidP="00C3553D">
            <w:pPr>
              <w:pStyle w:val="Brdtext"/>
              <w:ind w:left="0"/>
            </w:pPr>
          </w:p>
        </w:tc>
      </w:tr>
      <w:tr w:rsidR="005D6531" w:rsidRPr="005D6531" w14:paraId="5EA29A3A" w14:textId="77777777" w:rsidTr="00924613">
        <w:tc>
          <w:tcPr>
            <w:tcW w:w="1696" w:type="dxa"/>
          </w:tcPr>
          <w:p w14:paraId="305934B4" w14:textId="77777777" w:rsidR="00C3553D" w:rsidRPr="005D6531" w:rsidRDefault="00C3553D" w:rsidP="00C3553D">
            <w:pPr>
              <w:pStyle w:val="Brdtext"/>
              <w:ind w:left="0"/>
            </w:pPr>
            <w:r w:rsidRPr="005D6531">
              <w:t>344PZ308</w:t>
            </w:r>
          </w:p>
        </w:tc>
        <w:tc>
          <w:tcPr>
            <w:tcW w:w="1418" w:type="dxa"/>
          </w:tcPr>
          <w:p w14:paraId="6947AED6" w14:textId="4166CC22" w:rsidR="00C3553D" w:rsidRPr="005D6531" w:rsidRDefault="00C3553D" w:rsidP="00C3553D">
            <w:pPr>
              <w:pStyle w:val="Brdtext"/>
              <w:ind w:left="0"/>
            </w:pPr>
            <w:r w:rsidRPr="005D6531">
              <w:t xml:space="preserve">Tryck </w:t>
            </w:r>
          </w:p>
        </w:tc>
        <w:tc>
          <w:tcPr>
            <w:tcW w:w="1559" w:type="dxa"/>
          </w:tcPr>
          <w:p w14:paraId="7E0B3296" w14:textId="43A3AABA" w:rsidR="00C3553D" w:rsidRPr="005D6531" w:rsidRDefault="00C3553D" w:rsidP="00C3553D">
            <w:pPr>
              <w:pStyle w:val="Brdtext"/>
              <w:ind w:left="0"/>
            </w:pPr>
            <w:r w:rsidRPr="005D6531">
              <w:rPr>
                <w:lang w:val="en-US"/>
              </w:rPr>
              <w:t>-1</w:t>
            </w:r>
            <w:r w:rsidR="00FD5EFE" w:rsidRPr="005D6531">
              <w:rPr>
                <w:lang w:val="en-US"/>
              </w:rPr>
              <w:t>0</w:t>
            </w:r>
            <w:r w:rsidRPr="005D6531">
              <w:rPr>
                <w:lang w:val="en-US"/>
              </w:rPr>
              <w:t xml:space="preserve"> </w:t>
            </w:r>
            <w:r w:rsidR="00FD5EFE" w:rsidRPr="005D6531">
              <w:rPr>
                <w:lang w:val="en-US"/>
              </w:rPr>
              <w:t>-</w:t>
            </w:r>
            <w:r w:rsidRPr="005D6531">
              <w:rPr>
                <w:lang w:val="en-US"/>
              </w:rPr>
              <w:t xml:space="preserve"> +1</w:t>
            </w:r>
            <w:r w:rsidR="00FD5EFE" w:rsidRPr="005D6531">
              <w:rPr>
                <w:lang w:val="en-US"/>
              </w:rPr>
              <w:t>0</w:t>
            </w:r>
            <w:r w:rsidRPr="005D6531">
              <w:rPr>
                <w:lang w:val="en-US"/>
              </w:rPr>
              <w:t>mbar</w:t>
            </w:r>
          </w:p>
        </w:tc>
        <w:tc>
          <w:tcPr>
            <w:tcW w:w="567" w:type="dxa"/>
          </w:tcPr>
          <w:p w14:paraId="0EA0A572" w14:textId="77777777" w:rsidR="00C3553D" w:rsidRPr="005D6531" w:rsidRDefault="00C3553D" w:rsidP="00C3553D">
            <w:pPr>
              <w:pStyle w:val="Brdtext"/>
              <w:ind w:left="0"/>
            </w:pPr>
          </w:p>
        </w:tc>
        <w:tc>
          <w:tcPr>
            <w:tcW w:w="567" w:type="dxa"/>
          </w:tcPr>
          <w:p w14:paraId="43F7D11E" w14:textId="77777777" w:rsidR="00C3553D" w:rsidRPr="005D6531" w:rsidRDefault="00C3553D" w:rsidP="00C3553D">
            <w:pPr>
              <w:pStyle w:val="Brdtext"/>
              <w:ind w:left="0"/>
            </w:pPr>
          </w:p>
        </w:tc>
        <w:tc>
          <w:tcPr>
            <w:tcW w:w="851" w:type="dxa"/>
          </w:tcPr>
          <w:p w14:paraId="151E4969" w14:textId="5A3CC4CD" w:rsidR="00C3553D" w:rsidRPr="005D6531" w:rsidRDefault="00C3553D" w:rsidP="00C3553D">
            <w:pPr>
              <w:pStyle w:val="Brdtext"/>
              <w:ind w:left="0"/>
            </w:pPr>
          </w:p>
        </w:tc>
        <w:tc>
          <w:tcPr>
            <w:tcW w:w="852" w:type="dxa"/>
          </w:tcPr>
          <w:p w14:paraId="45F30EFF" w14:textId="7CE437C7" w:rsidR="00C3553D" w:rsidRPr="005D6531" w:rsidRDefault="00C3553D" w:rsidP="00C3553D">
            <w:pPr>
              <w:pStyle w:val="Brdtext"/>
              <w:ind w:left="0"/>
            </w:pPr>
          </w:p>
        </w:tc>
        <w:tc>
          <w:tcPr>
            <w:tcW w:w="596" w:type="dxa"/>
          </w:tcPr>
          <w:p w14:paraId="18931BEA" w14:textId="77777777" w:rsidR="00C3553D" w:rsidRPr="005D6531" w:rsidRDefault="00C3553D" w:rsidP="00C3553D">
            <w:pPr>
              <w:pStyle w:val="Brdtext"/>
              <w:ind w:left="0"/>
            </w:pPr>
          </w:p>
        </w:tc>
      </w:tr>
      <w:tr w:rsidR="005D6531" w:rsidRPr="005D6531" w14:paraId="15ABDB03" w14:textId="77777777" w:rsidTr="00924613">
        <w:tc>
          <w:tcPr>
            <w:tcW w:w="1696" w:type="dxa"/>
          </w:tcPr>
          <w:p w14:paraId="1F038215" w14:textId="77777777" w:rsidR="00C3553D" w:rsidRPr="005D6531" w:rsidRDefault="00C3553D" w:rsidP="00C3553D">
            <w:pPr>
              <w:pStyle w:val="Brdtext"/>
              <w:ind w:left="0"/>
            </w:pPr>
            <w:r w:rsidRPr="005D6531">
              <w:t>344TZ310</w:t>
            </w:r>
          </w:p>
        </w:tc>
        <w:tc>
          <w:tcPr>
            <w:tcW w:w="1418" w:type="dxa"/>
          </w:tcPr>
          <w:p w14:paraId="64A21F64" w14:textId="1FB1FDA2" w:rsidR="00C3553D" w:rsidRPr="005D6531" w:rsidRDefault="00C3553D" w:rsidP="00C3553D">
            <w:pPr>
              <w:pStyle w:val="Brdtext"/>
              <w:ind w:left="0"/>
            </w:pPr>
            <w:r w:rsidRPr="005D6531">
              <w:t xml:space="preserve">Temp </w:t>
            </w:r>
          </w:p>
        </w:tc>
        <w:tc>
          <w:tcPr>
            <w:tcW w:w="1559" w:type="dxa"/>
          </w:tcPr>
          <w:p w14:paraId="3A9B2F46" w14:textId="4CDBEBF3" w:rsidR="00C3553D" w:rsidRPr="005D6531" w:rsidRDefault="00C3553D" w:rsidP="00C3553D">
            <w:pPr>
              <w:pStyle w:val="Brdtext"/>
              <w:ind w:left="0"/>
              <w:rPr>
                <w:highlight w:val="yellow"/>
              </w:rPr>
            </w:pPr>
            <w:r w:rsidRPr="005D6531">
              <w:t>0 - 1</w:t>
            </w:r>
            <w:r w:rsidR="00FD5EFE" w:rsidRPr="005D6531">
              <w:t>100</w:t>
            </w:r>
            <w:r w:rsidRPr="005D6531">
              <w:t>°C</w:t>
            </w:r>
          </w:p>
        </w:tc>
        <w:tc>
          <w:tcPr>
            <w:tcW w:w="567" w:type="dxa"/>
          </w:tcPr>
          <w:p w14:paraId="6E715224" w14:textId="77777777" w:rsidR="00C3553D" w:rsidRPr="005D6531" w:rsidRDefault="00C3553D" w:rsidP="00C3553D">
            <w:pPr>
              <w:pStyle w:val="Brdtext"/>
              <w:ind w:left="0"/>
              <w:rPr>
                <w:highlight w:val="yellow"/>
              </w:rPr>
            </w:pPr>
          </w:p>
        </w:tc>
        <w:tc>
          <w:tcPr>
            <w:tcW w:w="567" w:type="dxa"/>
          </w:tcPr>
          <w:p w14:paraId="0C691462" w14:textId="77777777" w:rsidR="00C3553D" w:rsidRPr="005D6531" w:rsidRDefault="00C3553D" w:rsidP="00C3553D">
            <w:pPr>
              <w:pStyle w:val="Brdtext"/>
              <w:ind w:left="0"/>
              <w:rPr>
                <w:highlight w:val="yellow"/>
              </w:rPr>
            </w:pPr>
          </w:p>
        </w:tc>
        <w:tc>
          <w:tcPr>
            <w:tcW w:w="851" w:type="dxa"/>
          </w:tcPr>
          <w:p w14:paraId="363FBD42" w14:textId="5EBDE72F" w:rsidR="00C3553D" w:rsidRPr="005D6531" w:rsidRDefault="00C3553D" w:rsidP="00C3553D">
            <w:pPr>
              <w:pStyle w:val="Brdtext"/>
              <w:ind w:left="0"/>
              <w:rPr>
                <w:highlight w:val="yellow"/>
              </w:rPr>
            </w:pPr>
          </w:p>
        </w:tc>
        <w:tc>
          <w:tcPr>
            <w:tcW w:w="852" w:type="dxa"/>
          </w:tcPr>
          <w:p w14:paraId="464C55A8" w14:textId="365AF1A2" w:rsidR="00C3553D" w:rsidRPr="005D6531" w:rsidRDefault="00C3553D" w:rsidP="00C3553D">
            <w:pPr>
              <w:pStyle w:val="Brdtext"/>
              <w:ind w:left="0"/>
              <w:rPr>
                <w:highlight w:val="yellow"/>
              </w:rPr>
            </w:pPr>
          </w:p>
        </w:tc>
        <w:tc>
          <w:tcPr>
            <w:tcW w:w="596" w:type="dxa"/>
          </w:tcPr>
          <w:p w14:paraId="797EEF36" w14:textId="77777777" w:rsidR="00C3553D" w:rsidRPr="005D6531" w:rsidRDefault="00C3553D" w:rsidP="00C3553D">
            <w:pPr>
              <w:pStyle w:val="Brdtext"/>
              <w:ind w:left="0"/>
            </w:pPr>
          </w:p>
        </w:tc>
      </w:tr>
      <w:tr w:rsidR="005D6531" w:rsidRPr="005D6531" w14:paraId="384EF56A" w14:textId="77777777" w:rsidTr="00924613">
        <w:tc>
          <w:tcPr>
            <w:tcW w:w="1696" w:type="dxa"/>
          </w:tcPr>
          <w:p w14:paraId="7CFDC73F" w14:textId="77777777" w:rsidR="00C3553D" w:rsidRPr="005D6531" w:rsidRDefault="00C3553D" w:rsidP="00C3553D">
            <w:pPr>
              <w:pStyle w:val="Brdtext"/>
              <w:ind w:left="0"/>
            </w:pPr>
            <w:r w:rsidRPr="005D6531">
              <w:t>344TZ311</w:t>
            </w:r>
          </w:p>
        </w:tc>
        <w:tc>
          <w:tcPr>
            <w:tcW w:w="1418" w:type="dxa"/>
          </w:tcPr>
          <w:p w14:paraId="2ED1AED4" w14:textId="0A5BFC0F" w:rsidR="00C3553D" w:rsidRPr="005D6531" w:rsidRDefault="00C3553D" w:rsidP="00C3553D">
            <w:pPr>
              <w:pStyle w:val="Brdtext"/>
              <w:ind w:left="0"/>
            </w:pPr>
            <w:r w:rsidRPr="005D6531">
              <w:t xml:space="preserve">Temp </w:t>
            </w:r>
          </w:p>
        </w:tc>
        <w:tc>
          <w:tcPr>
            <w:tcW w:w="1559" w:type="dxa"/>
          </w:tcPr>
          <w:p w14:paraId="3D2CC711" w14:textId="2ADC2F44" w:rsidR="00C3553D" w:rsidRPr="005D6531" w:rsidRDefault="00FD5EFE" w:rsidP="00C3553D">
            <w:pPr>
              <w:pStyle w:val="Brdtext"/>
              <w:ind w:left="0"/>
            </w:pPr>
            <w:r w:rsidRPr="005D6531">
              <w:t>0 - 1100°C</w:t>
            </w:r>
          </w:p>
        </w:tc>
        <w:tc>
          <w:tcPr>
            <w:tcW w:w="567" w:type="dxa"/>
          </w:tcPr>
          <w:p w14:paraId="79DDBF06" w14:textId="77777777" w:rsidR="00C3553D" w:rsidRPr="005D6531" w:rsidRDefault="00C3553D" w:rsidP="00C3553D">
            <w:pPr>
              <w:pStyle w:val="Brdtext"/>
              <w:ind w:left="0"/>
            </w:pPr>
          </w:p>
        </w:tc>
        <w:tc>
          <w:tcPr>
            <w:tcW w:w="567" w:type="dxa"/>
          </w:tcPr>
          <w:p w14:paraId="4AF63FF1" w14:textId="77777777" w:rsidR="00C3553D" w:rsidRPr="005D6531" w:rsidRDefault="00C3553D" w:rsidP="00C3553D">
            <w:pPr>
              <w:pStyle w:val="Brdtext"/>
              <w:ind w:left="0"/>
            </w:pPr>
          </w:p>
        </w:tc>
        <w:tc>
          <w:tcPr>
            <w:tcW w:w="851" w:type="dxa"/>
          </w:tcPr>
          <w:p w14:paraId="63FFD6A4" w14:textId="17FDB067" w:rsidR="00C3553D" w:rsidRPr="005D6531" w:rsidRDefault="00C3553D" w:rsidP="00C3553D">
            <w:pPr>
              <w:pStyle w:val="Brdtext"/>
              <w:ind w:left="0"/>
            </w:pPr>
          </w:p>
        </w:tc>
        <w:tc>
          <w:tcPr>
            <w:tcW w:w="852" w:type="dxa"/>
          </w:tcPr>
          <w:p w14:paraId="68DA4677" w14:textId="59F49B7B" w:rsidR="00C3553D" w:rsidRPr="005D6531" w:rsidRDefault="00C3553D" w:rsidP="00C3553D">
            <w:pPr>
              <w:pStyle w:val="Brdtext"/>
              <w:ind w:left="0"/>
            </w:pPr>
          </w:p>
        </w:tc>
        <w:tc>
          <w:tcPr>
            <w:tcW w:w="596" w:type="dxa"/>
          </w:tcPr>
          <w:p w14:paraId="18CE2ADC" w14:textId="77777777" w:rsidR="00C3553D" w:rsidRPr="005D6531" w:rsidRDefault="00C3553D" w:rsidP="00C3553D">
            <w:pPr>
              <w:pStyle w:val="Brdtext"/>
              <w:ind w:left="0"/>
            </w:pPr>
          </w:p>
        </w:tc>
      </w:tr>
      <w:tr w:rsidR="005D6531" w:rsidRPr="005D6531" w14:paraId="662BC8DE" w14:textId="77777777" w:rsidTr="00924613">
        <w:tc>
          <w:tcPr>
            <w:tcW w:w="1696" w:type="dxa"/>
          </w:tcPr>
          <w:p w14:paraId="4829C5E3" w14:textId="77777777" w:rsidR="00C3553D" w:rsidRPr="005D6531" w:rsidRDefault="00C3553D" w:rsidP="00C3553D">
            <w:pPr>
              <w:pStyle w:val="Brdtext"/>
              <w:ind w:left="0"/>
            </w:pPr>
            <w:r w:rsidRPr="005D6531">
              <w:t>344TZ312</w:t>
            </w:r>
          </w:p>
        </w:tc>
        <w:tc>
          <w:tcPr>
            <w:tcW w:w="1418" w:type="dxa"/>
          </w:tcPr>
          <w:p w14:paraId="05998244" w14:textId="05E17484" w:rsidR="00C3553D" w:rsidRPr="005D6531" w:rsidRDefault="00C3553D" w:rsidP="00C3553D">
            <w:pPr>
              <w:pStyle w:val="Brdtext"/>
              <w:ind w:left="0"/>
            </w:pPr>
            <w:r w:rsidRPr="005D6531">
              <w:t xml:space="preserve">Temp </w:t>
            </w:r>
          </w:p>
        </w:tc>
        <w:tc>
          <w:tcPr>
            <w:tcW w:w="1559" w:type="dxa"/>
          </w:tcPr>
          <w:p w14:paraId="6D271449" w14:textId="23BB78BD" w:rsidR="00C3553D" w:rsidRPr="005D6531" w:rsidRDefault="00FD5EFE" w:rsidP="00C3553D">
            <w:pPr>
              <w:pStyle w:val="Brdtext"/>
              <w:ind w:left="0"/>
            </w:pPr>
            <w:r w:rsidRPr="005D6531">
              <w:t>0 - 1100°C</w:t>
            </w:r>
          </w:p>
        </w:tc>
        <w:tc>
          <w:tcPr>
            <w:tcW w:w="567" w:type="dxa"/>
          </w:tcPr>
          <w:p w14:paraId="0F422D75" w14:textId="77777777" w:rsidR="00C3553D" w:rsidRPr="005D6531" w:rsidRDefault="00C3553D" w:rsidP="00C3553D">
            <w:pPr>
              <w:pStyle w:val="Brdtext"/>
              <w:ind w:left="0"/>
            </w:pPr>
          </w:p>
        </w:tc>
        <w:tc>
          <w:tcPr>
            <w:tcW w:w="567" w:type="dxa"/>
          </w:tcPr>
          <w:p w14:paraId="78D69B92" w14:textId="77777777" w:rsidR="00C3553D" w:rsidRPr="005D6531" w:rsidRDefault="00C3553D" w:rsidP="00C3553D">
            <w:pPr>
              <w:pStyle w:val="Brdtext"/>
              <w:ind w:left="0"/>
            </w:pPr>
          </w:p>
        </w:tc>
        <w:tc>
          <w:tcPr>
            <w:tcW w:w="851" w:type="dxa"/>
          </w:tcPr>
          <w:p w14:paraId="5C1B2779" w14:textId="1319C6CA" w:rsidR="00C3553D" w:rsidRPr="005D6531" w:rsidRDefault="00C3553D" w:rsidP="00C3553D">
            <w:pPr>
              <w:pStyle w:val="Brdtext"/>
              <w:ind w:left="0"/>
            </w:pPr>
          </w:p>
        </w:tc>
        <w:tc>
          <w:tcPr>
            <w:tcW w:w="852" w:type="dxa"/>
          </w:tcPr>
          <w:p w14:paraId="18C63B7B" w14:textId="7A651669" w:rsidR="00C3553D" w:rsidRPr="005D6531" w:rsidRDefault="00C3553D" w:rsidP="00C3553D">
            <w:pPr>
              <w:pStyle w:val="Brdtext"/>
              <w:ind w:left="0"/>
            </w:pPr>
          </w:p>
        </w:tc>
        <w:tc>
          <w:tcPr>
            <w:tcW w:w="596" w:type="dxa"/>
          </w:tcPr>
          <w:p w14:paraId="07E48E17" w14:textId="77777777" w:rsidR="00C3553D" w:rsidRPr="005D6531" w:rsidRDefault="00C3553D" w:rsidP="00C3553D">
            <w:pPr>
              <w:pStyle w:val="Brdtext"/>
              <w:ind w:left="0"/>
            </w:pPr>
          </w:p>
        </w:tc>
      </w:tr>
    </w:tbl>
    <w:p w14:paraId="38C5D58C" w14:textId="183AF9F1" w:rsidR="001E6C96" w:rsidRPr="005D6531" w:rsidRDefault="00C3553D" w:rsidP="001E6C96">
      <w:pPr>
        <w:pStyle w:val="Brdtext"/>
      </w:pPr>
      <w:r w:rsidRPr="005D6531">
        <w:rPr>
          <w:highlight w:val="yellow"/>
        </w:rPr>
        <w:t xml:space="preserve">Tidsfördröjning </w:t>
      </w:r>
      <w:proofErr w:type="spellStart"/>
      <w:r w:rsidRPr="005D6531">
        <w:rPr>
          <w:highlight w:val="yellow"/>
        </w:rPr>
        <w:t>trip</w:t>
      </w:r>
      <w:proofErr w:type="spellEnd"/>
      <w:r w:rsidRPr="005D6531">
        <w:rPr>
          <w:highlight w:val="yellow"/>
        </w:rPr>
        <w:t xml:space="preserve"> 3s</w:t>
      </w:r>
    </w:p>
    <w:p w14:paraId="189E4117" w14:textId="77777777" w:rsidR="001E6C96" w:rsidRPr="005D6531" w:rsidRDefault="001E6C96" w:rsidP="001E6C96">
      <w:pPr>
        <w:pStyle w:val="Brdtext"/>
        <w:rPr>
          <w:i/>
        </w:rPr>
      </w:pPr>
      <w:r w:rsidRPr="005D6531">
        <w:rPr>
          <w:i/>
        </w:rPr>
        <w:t>Beräkningar (variabler i säkerhetssystem):</w:t>
      </w:r>
    </w:p>
    <w:tbl>
      <w:tblPr>
        <w:tblStyle w:val="Tabellrutnt"/>
        <w:tblW w:w="8061" w:type="dxa"/>
        <w:tblInd w:w="1134" w:type="dxa"/>
        <w:tblLayout w:type="fixed"/>
        <w:tblLook w:val="04A0" w:firstRow="1" w:lastRow="0" w:firstColumn="1" w:lastColumn="0" w:noHBand="0" w:noVBand="1"/>
      </w:tblPr>
      <w:tblGrid>
        <w:gridCol w:w="1696"/>
        <w:gridCol w:w="1560"/>
        <w:gridCol w:w="1417"/>
        <w:gridCol w:w="567"/>
        <w:gridCol w:w="567"/>
        <w:gridCol w:w="851"/>
        <w:gridCol w:w="722"/>
        <w:gridCol w:w="681"/>
      </w:tblGrid>
      <w:tr w:rsidR="005D6531" w:rsidRPr="005D6531" w14:paraId="0E47956E" w14:textId="77777777" w:rsidTr="00725E8B">
        <w:tc>
          <w:tcPr>
            <w:tcW w:w="1696" w:type="dxa"/>
          </w:tcPr>
          <w:p w14:paraId="0A33D20C" w14:textId="77777777" w:rsidR="001E6C96" w:rsidRPr="005D6531" w:rsidRDefault="001E6C96" w:rsidP="00B923EB">
            <w:pPr>
              <w:pStyle w:val="Brdtext"/>
              <w:ind w:left="0"/>
            </w:pPr>
            <w:r w:rsidRPr="005D6531">
              <w:t>Objekt/Signal</w:t>
            </w:r>
          </w:p>
        </w:tc>
        <w:tc>
          <w:tcPr>
            <w:tcW w:w="1560" w:type="dxa"/>
          </w:tcPr>
          <w:p w14:paraId="010DBCCD" w14:textId="77777777" w:rsidR="001E6C96" w:rsidRPr="005D6531" w:rsidRDefault="001E6C96" w:rsidP="00B923EB">
            <w:pPr>
              <w:pStyle w:val="Brdtext"/>
              <w:ind w:left="0"/>
            </w:pPr>
            <w:r w:rsidRPr="005D6531">
              <w:t>Beskrivning</w:t>
            </w:r>
          </w:p>
        </w:tc>
        <w:tc>
          <w:tcPr>
            <w:tcW w:w="1417" w:type="dxa"/>
          </w:tcPr>
          <w:p w14:paraId="0710BEEC" w14:textId="77777777" w:rsidR="001E6C96" w:rsidRPr="005D6531" w:rsidRDefault="001E6C96" w:rsidP="00B923EB">
            <w:pPr>
              <w:pStyle w:val="Brdtext"/>
              <w:ind w:left="0"/>
            </w:pPr>
            <w:r w:rsidRPr="005D6531">
              <w:t>Mätområde</w:t>
            </w:r>
          </w:p>
        </w:tc>
        <w:tc>
          <w:tcPr>
            <w:tcW w:w="567" w:type="dxa"/>
          </w:tcPr>
          <w:p w14:paraId="28790AED" w14:textId="77777777" w:rsidR="001E6C96" w:rsidRPr="005D6531" w:rsidRDefault="001E6C96" w:rsidP="00B923EB">
            <w:pPr>
              <w:pStyle w:val="Brdtext"/>
              <w:ind w:left="0"/>
            </w:pPr>
            <w:r w:rsidRPr="005D6531">
              <w:t>L2</w:t>
            </w:r>
          </w:p>
        </w:tc>
        <w:tc>
          <w:tcPr>
            <w:tcW w:w="567" w:type="dxa"/>
          </w:tcPr>
          <w:p w14:paraId="46A4E500" w14:textId="77777777" w:rsidR="001E6C96" w:rsidRPr="005D6531" w:rsidRDefault="001E6C96" w:rsidP="00B923EB">
            <w:pPr>
              <w:pStyle w:val="Brdtext"/>
              <w:ind w:left="0"/>
            </w:pPr>
            <w:r w:rsidRPr="005D6531">
              <w:t>L1</w:t>
            </w:r>
          </w:p>
        </w:tc>
        <w:tc>
          <w:tcPr>
            <w:tcW w:w="851" w:type="dxa"/>
          </w:tcPr>
          <w:p w14:paraId="3EF20A5A" w14:textId="77777777" w:rsidR="001E6C96" w:rsidRPr="005D6531" w:rsidRDefault="001E6C96" w:rsidP="00B923EB">
            <w:pPr>
              <w:pStyle w:val="Brdtext"/>
              <w:ind w:left="0"/>
            </w:pPr>
            <w:r w:rsidRPr="005D6531">
              <w:t>H1</w:t>
            </w:r>
          </w:p>
        </w:tc>
        <w:tc>
          <w:tcPr>
            <w:tcW w:w="722" w:type="dxa"/>
          </w:tcPr>
          <w:p w14:paraId="6683FCA7" w14:textId="77777777" w:rsidR="001E6C96" w:rsidRPr="005D6531" w:rsidRDefault="001E6C96" w:rsidP="00B923EB">
            <w:pPr>
              <w:pStyle w:val="Brdtext"/>
              <w:ind w:left="0"/>
            </w:pPr>
            <w:r w:rsidRPr="005D6531">
              <w:t>H2</w:t>
            </w:r>
          </w:p>
        </w:tc>
        <w:tc>
          <w:tcPr>
            <w:tcW w:w="681" w:type="dxa"/>
          </w:tcPr>
          <w:p w14:paraId="70808A53" w14:textId="77777777" w:rsidR="001E6C96" w:rsidRPr="005D6531" w:rsidRDefault="001E6C96" w:rsidP="00B923EB">
            <w:pPr>
              <w:pStyle w:val="Brdtext"/>
              <w:ind w:left="0"/>
            </w:pPr>
            <w:r w:rsidRPr="005D6531">
              <w:t>SIL</w:t>
            </w:r>
          </w:p>
        </w:tc>
      </w:tr>
      <w:tr w:rsidR="005D6531" w:rsidRPr="005D6531" w14:paraId="2FDEFEBD" w14:textId="77777777" w:rsidTr="00725E8B">
        <w:tc>
          <w:tcPr>
            <w:tcW w:w="1696" w:type="dxa"/>
          </w:tcPr>
          <w:p w14:paraId="019C2563" w14:textId="18DF683D" w:rsidR="00725E8B" w:rsidRPr="005D6531" w:rsidRDefault="00725E8B" w:rsidP="00B923EB">
            <w:pPr>
              <w:pStyle w:val="Brdtext"/>
              <w:ind w:left="0"/>
            </w:pPr>
            <w:r w:rsidRPr="005D6531">
              <w:t>344XI303</w:t>
            </w:r>
          </w:p>
        </w:tc>
        <w:tc>
          <w:tcPr>
            <w:tcW w:w="1560" w:type="dxa"/>
          </w:tcPr>
          <w:p w14:paraId="5E52F305" w14:textId="5A89CA71" w:rsidR="00725E8B" w:rsidRPr="005D6531" w:rsidRDefault="00725E8B" w:rsidP="00B923EB">
            <w:pPr>
              <w:pStyle w:val="Brdtext"/>
              <w:ind w:left="0"/>
            </w:pPr>
            <w:r w:rsidRPr="005D6531">
              <w:t xml:space="preserve">Temp </w:t>
            </w:r>
            <w:proofErr w:type="spellStart"/>
            <w:r w:rsidRPr="005D6531">
              <w:t>konv</w:t>
            </w:r>
            <w:proofErr w:type="spellEnd"/>
            <w:r w:rsidRPr="005D6531">
              <w:t>. majoritetsval</w:t>
            </w:r>
          </w:p>
        </w:tc>
        <w:tc>
          <w:tcPr>
            <w:tcW w:w="1417" w:type="dxa"/>
          </w:tcPr>
          <w:p w14:paraId="2F41FF87" w14:textId="17289F66" w:rsidR="00725E8B" w:rsidRPr="005D6531" w:rsidRDefault="00725E8B" w:rsidP="00B923EB">
            <w:pPr>
              <w:pStyle w:val="Brdtext"/>
              <w:ind w:left="0"/>
            </w:pPr>
            <w:r w:rsidRPr="005D6531">
              <w:t xml:space="preserve">0 - </w:t>
            </w:r>
            <w:r w:rsidR="00FD5EFE" w:rsidRPr="005D6531">
              <w:t>800</w:t>
            </w:r>
            <w:r w:rsidRPr="005D6531">
              <w:t>°C</w:t>
            </w:r>
          </w:p>
        </w:tc>
        <w:tc>
          <w:tcPr>
            <w:tcW w:w="567" w:type="dxa"/>
          </w:tcPr>
          <w:p w14:paraId="11F4B4E3" w14:textId="77777777" w:rsidR="00725E8B" w:rsidRPr="005D6531" w:rsidRDefault="00725E8B" w:rsidP="00B923EB">
            <w:pPr>
              <w:pStyle w:val="Brdtext"/>
              <w:ind w:left="0"/>
            </w:pPr>
          </w:p>
        </w:tc>
        <w:tc>
          <w:tcPr>
            <w:tcW w:w="567" w:type="dxa"/>
          </w:tcPr>
          <w:p w14:paraId="73CC2FF2" w14:textId="77777777" w:rsidR="00725E8B" w:rsidRPr="005D6531" w:rsidRDefault="00725E8B" w:rsidP="00B923EB">
            <w:pPr>
              <w:pStyle w:val="Brdtext"/>
              <w:ind w:left="0"/>
            </w:pPr>
          </w:p>
        </w:tc>
        <w:tc>
          <w:tcPr>
            <w:tcW w:w="851" w:type="dxa"/>
          </w:tcPr>
          <w:p w14:paraId="7B583BB0" w14:textId="49C35B39" w:rsidR="00725E8B" w:rsidRPr="005D6531" w:rsidRDefault="00725E8B" w:rsidP="00B923EB">
            <w:pPr>
              <w:pStyle w:val="Brdtext"/>
              <w:ind w:left="0"/>
              <w:rPr>
                <w:highlight w:val="yellow"/>
              </w:rPr>
            </w:pPr>
            <w:r w:rsidRPr="005D6531">
              <w:rPr>
                <w:highlight w:val="yellow"/>
              </w:rPr>
              <w:t>370</w:t>
            </w:r>
          </w:p>
        </w:tc>
        <w:tc>
          <w:tcPr>
            <w:tcW w:w="722" w:type="dxa"/>
          </w:tcPr>
          <w:p w14:paraId="02F6DAFC" w14:textId="668F6D06" w:rsidR="00725E8B" w:rsidRPr="005D6531" w:rsidRDefault="00725E8B" w:rsidP="00B923EB">
            <w:pPr>
              <w:pStyle w:val="Brdtext"/>
              <w:ind w:left="0"/>
              <w:rPr>
                <w:highlight w:val="yellow"/>
              </w:rPr>
            </w:pPr>
            <w:r w:rsidRPr="005D6531">
              <w:rPr>
                <w:highlight w:val="yellow"/>
              </w:rPr>
              <w:t>420</w:t>
            </w:r>
          </w:p>
        </w:tc>
        <w:tc>
          <w:tcPr>
            <w:tcW w:w="681" w:type="dxa"/>
          </w:tcPr>
          <w:p w14:paraId="533B9564" w14:textId="77777777" w:rsidR="00725E8B" w:rsidRPr="005D6531" w:rsidRDefault="00725E8B" w:rsidP="00B923EB">
            <w:pPr>
              <w:pStyle w:val="Brdtext"/>
              <w:ind w:left="0"/>
            </w:pPr>
          </w:p>
        </w:tc>
      </w:tr>
      <w:tr w:rsidR="005D6531" w:rsidRPr="005D6531" w14:paraId="242592E2" w14:textId="77777777" w:rsidTr="00725E8B">
        <w:tc>
          <w:tcPr>
            <w:tcW w:w="1696" w:type="dxa"/>
          </w:tcPr>
          <w:p w14:paraId="0C8A4C5F" w14:textId="77777777" w:rsidR="00AC4C96" w:rsidRPr="005D6531" w:rsidRDefault="00AC4C96" w:rsidP="00AC4C96">
            <w:pPr>
              <w:pStyle w:val="Brdtext"/>
              <w:ind w:left="0"/>
            </w:pPr>
            <w:r w:rsidRPr="005D6531">
              <w:lastRenderedPageBreak/>
              <w:t>344XI306</w:t>
            </w:r>
          </w:p>
        </w:tc>
        <w:tc>
          <w:tcPr>
            <w:tcW w:w="1560" w:type="dxa"/>
          </w:tcPr>
          <w:p w14:paraId="30A099DA" w14:textId="7FA78C51" w:rsidR="00AC4C96" w:rsidRPr="005D6531" w:rsidRDefault="00725E8B" w:rsidP="00AC4C96">
            <w:pPr>
              <w:pStyle w:val="Brdtext"/>
              <w:ind w:left="0"/>
            </w:pPr>
            <w:r w:rsidRPr="005D6531">
              <w:t xml:space="preserve">Tryck </w:t>
            </w:r>
            <w:r w:rsidR="00AC4C96" w:rsidRPr="005D6531">
              <w:t>majoritetsval</w:t>
            </w:r>
          </w:p>
        </w:tc>
        <w:tc>
          <w:tcPr>
            <w:tcW w:w="1417" w:type="dxa"/>
          </w:tcPr>
          <w:p w14:paraId="1C3B02A9" w14:textId="0295E437" w:rsidR="00AC4C96" w:rsidRPr="005D6531" w:rsidRDefault="00AC4C96" w:rsidP="00AC4C96">
            <w:pPr>
              <w:pStyle w:val="Brdtext"/>
              <w:ind w:left="0"/>
            </w:pPr>
            <w:r w:rsidRPr="005D6531">
              <w:t>-1</w:t>
            </w:r>
            <w:r w:rsidR="008A630C" w:rsidRPr="005D6531">
              <w:t>0</w:t>
            </w:r>
            <w:r w:rsidRPr="005D6531">
              <w:t xml:space="preserve"> </w:t>
            </w:r>
            <w:r w:rsidR="008A630C" w:rsidRPr="005D6531">
              <w:t>-</w:t>
            </w:r>
            <w:r w:rsidRPr="005D6531">
              <w:t xml:space="preserve"> +</w:t>
            </w:r>
            <w:r w:rsidR="008A630C" w:rsidRPr="005D6531">
              <w:t>10</w:t>
            </w:r>
            <w:r w:rsidRPr="005D6531">
              <w:t xml:space="preserve"> </w:t>
            </w:r>
            <w:proofErr w:type="spellStart"/>
            <w:r w:rsidRPr="005D6531">
              <w:t>mbar</w:t>
            </w:r>
            <w:proofErr w:type="spellEnd"/>
          </w:p>
        </w:tc>
        <w:tc>
          <w:tcPr>
            <w:tcW w:w="567" w:type="dxa"/>
          </w:tcPr>
          <w:p w14:paraId="1EE1C54B" w14:textId="77777777" w:rsidR="00AC4C96" w:rsidRPr="005D6531" w:rsidRDefault="00AC4C96" w:rsidP="00AC4C96">
            <w:pPr>
              <w:pStyle w:val="Brdtext"/>
              <w:ind w:left="0"/>
            </w:pPr>
          </w:p>
        </w:tc>
        <w:tc>
          <w:tcPr>
            <w:tcW w:w="567" w:type="dxa"/>
          </w:tcPr>
          <w:p w14:paraId="565A950D" w14:textId="77777777" w:rsidR="00AC4C96" w:rsidRPr="005D6531" w:rsidRDefault="00AC4C96" w:rsidP="00AC4C96">
            <w:pPr>
              <w:pStyle w:val="Brdtext"/>
              <w:ind w:left="0"/>
            </w:pPr>
          </w:p>
        </w:tc>
        <w:tc>
          <w:tcPr>
            <w:tcW w:w="851" w:type="dxa"/>
          </w:tcPr>
          <w:p w14:paraId="6C150683" w14:textId="06C2AEE2" w:rsidR="00AC4C96" w:rsidRPr="005D6531" w:rsidRDefault="00AC4C96" w:rsidP="00AC4C96">
            <w:pPr>
              <w:pStyle w:val="Brdtext"/>
              <w:ind w:left="0"/>
            </w:pPr>
            <w:r w:rsidRPr="005D6531">
              <w:t>-0.12</w:t>
            </w:r>
          </w:p>
        </w:tc>
        <w:tc>
          <w:tcPr>
            <w:tcW w:w="722" w:type="dxa"/>
          </w:tcPr>
          <w:p w14:paraId="7DA7B3EA" w14:textId="75BBCB2C" w:rsidR="00AC4C96" w:rsidRPr="005D6531" w:rsidRDefault="00AC4C96" w:rsidP="00AC4C96">
            <w:pPr>
              <w:pStyle w:val="Brdtext"/>
              <w:ind w:left="0"/>
            </w:pPr>
            <w:r w:rsidRPr="005D6531">
              <w:t>0</w:t>
            </w:r>
          </w:p>
        </w:tc>
        <w:tc>
          <w:tcPr>
            <w:tcW w:w="681" w:type="dxa"/>
          </w:tcPr>
          <w:p w14:paraId="25AE209B" w14:textId="77777777" w:rsidR="00AC4C96" w:rsidRPr="005D6531" w:rsidRDefault="00AC4C96" w:rsidP="00AC4C96">
            <w:pPr>
              <w:pStyle w:val="Brdtext"/>
              <w:ind w:left="0"/>
            </w:pPr>
          </w:p>
        </w:tc>
      </w:tr>
      <w:tr w:rsidR="00725E8B" w:rsidRPr="005D6531" w14:paraId="6E8D4465" w14:textId="77777777" w:rsidTr="00725E8B">
        <w:tc>
          <w:tcPr>
            <w:tcW w:w="1696" w:type="dxa"/>
          </w:tcPr>
          <w:p w14:paraId="0B166E24" w14:textId="3C85C00B" w:rsidR="00725E8B" w:rsidRPr="005D6531" w:rsidRDefault="00725E8B" w:rsidP="00725E8B">
            <w:pPr>
              <w:pStyle w:val="Brdtext"/>
              <w:ind w:left="0"/>
            </w:pPr>
            <w:r w:rsidRPr="005D6531">
              <w:t>344XI310</w:t>
            </w:r>
          </w:p>
        </w:tc>
        <w:tc>
          <w:tcPr>
            <w:tcW w:w="1560" w:type="dxa"/>
          </w:tcPr>
          <w:p w14:paraId="768C1FEF" w14:textId="732835AD" w:rsidR="00725E8B" w:rsidRPr="005D6531" w:rsidRDefault="00725E8B" w:rsidP="00725E8B">
            <w:pPr>
              <w:pStyle w:val="Brdtext"/>
              <w:ind w:left="0"/>
            </w:pPr>
            <w:r w:rsidRPr="005D6531">
              <w:t xml:space="preserve">Temp </w:t>
            </w:r>
            <w:proofErr w:type="spellStart"/>
            <w:r w:rsidRPr="005D6531">
              <w:t>stråln</w:t>
            </w:r>
            <w:proofErr w:type="spellEnd"/>
            <w:r w:rsidRPr="005D6531">
              <w:t>. majoritetsval</w:t>
            </w:r>
          </w:p>
        </w:tc>
        <w:tc>
          <w:tcPr>
            <w:tcW w:w="1417" w:type="dxa"/>
          </w:tcPr>
          <w:p w14:paraId="78B21140" w14:textId="7EF7C05B" w:rsidR="00725E8B" w:rsidRPr="005D6531" w:rsidRDefault="00725E8B" w:rsidP="00725E8B">
            <w:pPr>
              <w:pStyle w:val="Brdtext"/>
              <w:ind w:left="0"/>
            </w:pPr>
            <w:r w:rsidRPr="005D6531">
              <w:t>0 - 1</w:t>
            </w:r>
            <w:r w:rsidR="00FD5EFE" w:rsidRPr="005D6531">
              <w:t>100</w:t>
            </w:r>
            <w:r w:rsidRPr="005D6531">
              <w:t>°C</w:t>
            </w:r>
          </w:p>
        </w:tc>
        <w:tc>
          <w:tcPr>
            <w:tcW w:w="567" w:type="dxa"/>
          </w:tcPr>
          <w:p w14:paraId="624CC726" w14:textId="77777777" w:rsidR="00725E8B" w:rsidRPr="005D6531" w:rsidRDefault="00725E8B" w:rsidP="00725E8B">
            <w:pPr>
              <w:pStyle w:val="Brdtext"/>
              <w:ind w:left="0"/>
            </w:pPr>
          </w:p>
        </w:tc>
        <w:tc>
          <w:tcPr>
            <w:tcW w:w="567" w:type="dxa"/>
          </w:tcPr>
          <w:p w14:paraId="3680E33C" w14:textId="77777777" w:rsidR="00725E8B" w:rsidRPr="005D6531" w:rsidRDefault="00725E8B" w:rsidP="00725E8B">
            <w:pPr>
              <w:pStyle w:val="Brdtext"/>
              <w:ind w:left="0"/>
            </w:pPr>
          </w:p>
        </w:tc>
        <w:tc>
          <w:tcPr>
            <w:tcW w:w="851" w:type="dxa"/>
          </w:tcPr>
          <w:p w14:paraId="099A33E4" w14:textId="541CF0A6" w:rsidR="00725E8B" w:rsidRPr="005D6531" w:rsidRDefault="00725E8B" w:rsidP="00725E8B">
            <w:pPr>
              <w:pStyle w:val="Brdtext"/>
              <w:ind w:left="0"/>
            </w:pPr>
            <w:r w:rsidRPr="005D6531">
              <w:rPr>
                <w:highlight w:val="yellow"/>
              </w:rPr>
              <w:t>1070</w:t>
            </w:r>
          </w:p>
        </w:tc>
        <w:tc>
          <w:tcPr>
            <w:tcW w:w="722" w:type="dxa"/>
          </w:tcPr>
          <w:p w14:paraId="7BC5630D" w14:textId="7548F83A" w:rsidR="00725E8B" w:rsidRPr="005D6531" w:rsidRDefault="00725E8B" w:rsidP="00725E8B">
            <w:pPr>
              <w:pStyle w:val="Brdtext"/>
              <w:ind w:left="0"/>
            </w:pPr>
            <w:r w:rsidRPr="005D6531">
              <w:rPr>
                <w:highlight w:val="yellow"/>
              </w:rPr>
              <w:t>1095</w:t>
            </w:r>
          </w:p>
        </w:tc>
        <w:tc>
          <w:tcPr>
            <w:tcW w:w="681" w:type="dxa"/>
          </w:tcPr>
          <w:p w14:paraId="5E75F6E3" w14:textId="77777777" w:rsidR="00725E8B" w:rsidRPr="005D6531" w:rsidRDefault="00725E8B" w:rsidP="00725E8B">
            <w:pPr>
              <w:pStyle w:val="Brdtext"/>
              <w:ind w:left="0"/>
            </w:pPr>
          </w:p>
        </w:tc>
      </w:tr>
    </w:tbl>
    <w:p w14:paraId="201CBDE7" w14:textId="77777777" w:rsidR="003C09EC" w:rsidRPr="005D6531" w:rsidRDefault="003C09EC" w:rsidP="00B572A0">
      <w:pPr>
        <w:pStyle w:val="Brdtext"/>
        <w:rPr>
          <w:lang w:val="en-US"/>
        </w:rPr>
      </w:pPr>
    </w:p>
    <w:p w14:paraId="145DBA57" w14:textId="77777777" w:rsidR="003C09EC" w:rsidRPr="005D6531" w:rsidRDefault="003C09EC" w:rsidP="00B572A0">
      <w:pPr>
        <w:pStyle w:val="Brdtext"/>
        <w:rPr>
          <w:lang w:val="en-US"/>
        </w:rPr>
      </w:pPr>
    </w:p>
    <w:p w14:paraId="074F0DC4" w14:textId="00600E55" w:rsidR="00623060" w:rsidRPr="005D6531" w:rsidRDefault="00AB4D7F" w:rsidP="00623060">
      <w:pPr>
        <w:pStyle w:val="Rubrik3"/>
      </w:pPr>
      <w:bookmarkStart w:id="46" w:name="_Toc33443031"/>
      <w:r w:rsidRPr="005D6531">
        <w:t>Flamvakt</w:t>
      </w:r>
      <w:bookmarkEnd w:id="46"/>
    </w:p>
    <w:p w14:paraId="29BCF080" w14:textId="77777777" w:rsidR="00E67A51" w:rsidRPr="005D6531" w:rsidRDefault="00623060" w:rsidP="00E67A51">
      <w:pPr>
        <w:pStyle w:val="Brdtext"/>
      </w:pPr>
      <w:r w:rsidRPr="005D6531">
        <w:t>Flamvakt 344YS314</w:t>
      </w:r>
      <w:r w:rsidR="00E67A51" w:rsidRPr="005D6531">
        <w:t xml:space="preserve"> har komplementära ingångar (dvs en slutande och en brytande kontakt som växlar status)</w:t>
      </w:r>
    </w:p>
    <w:p w14:paraId="50632695" w14:textId="77777777" w:rsidR="00E67A51" w:rsidRPr="005D6531" w:rsidRDefault="00E67A51" w:rsidP="00E67A51">
      <w:pPr>
        <w:pStyle w:val="Brdtext"/>
      </w:pPr>
      <w:r w:rsidRPr="005D6531">
        <w:t>Flamvakten överkopplas om temperaturen är högre än självantändningstemperaturen.</w:t>
      </w:r>
    </w:p>
    <w:p w14:paraId="06CBF1EE" w14:textId="77777777" w:rsidR="00E67A51" w:rsidRPr="005D6531" w:rsidRDefault="00E67A51" w:rsidP="00E67A51">
      <w:pPr>
        <w:pStyle w:val="Brdtext"/>
      </w:pPr>
      <w:r w:rsidRPr="005D6531">
        <w:t xml:space="preserve"> </w:t>
      </w:r>
    </w:p>
    <w:p w14:paraId="590CFC18" w14:textId="77777777" w:rsidR="00E67A51" w:rsidRPr="005D6531" w:rsidRDefault="00E67A51" w:rsidP="00E67A51">
      <w:pPr>
        <w:pStyle w:val="Brdtext"/>
        <w:rPr>
          <w:i/>
        </w:rPr>
      </w:pPr>
      <w:r w:rsidRPr="005D6531">
        <w:rPr>
          <w:i/>
        </w:rPr>
        <w:t>Objekt (</w:t>
      </w:r>
      <w:proofErr w:type="spellStart"/>
      <w:r w:rsidRPr="005D6531">
        <w:rPr>
          <w:i/>
        </w:rPr>
        <w:t>SDInBool</w:t>
      </w:r>
      <w:proofErr w:type="spellEnd"/>
      <w:r w:rsidRPr="005D6531">
        <w:rPr>
          <w:i/>
        </w:rPr>
        <w:t>):</w:t>
      </w:r>
    </w:p>
    <w:tbl>
      <w:tblPr>
        <w:tblStyle w:val="Tabellrutnt"/>
        <w:tblW w:w="7802" w:type="dxa"/>
        <w:tblInd w:w="1134" w:type="dxa"/>
        <w:tblLayout w:type="fixed"/>
        <w:tblLook w:val="04A0" w:firstRow="1" w:lastRow="0" w:firstColumn="1" w:lastColumn="0" w:noHBand="0" w:noVBand="1"/>
      </w:tblPr>
      <w:tblGrid>
        <w:gridCol w:w="1838"/>
        <w:gridCol w:w="4961"/>
        <w:gridCol w:w="1003"/>
      </w:tblGrid>
      <w:tr w:rsidR="005D6531" w:rsidRPr="005D6531" w14:paraId="4A475423" w14:textId="77777777" w:rsidTr="00EE1626">
        <w:trPr>
          <w:trHeight w:val="291"/>
        </w:trPr>
        <w:tc>
          <w:tcPr>
            <w:tcW w:w="1838" w:type="dxa"/>
          </w:tcPr>
          <w:p w14:paraId="62300D3E" w14:textId="77777777" w:rsidR="00E67A51" w:rsidRPr="005D6531" w:rsidRDefault="00E67A51" w:rsidP="00EE1626">
            <w:pPr>
              <w:pStyle w:val="Brdtext"/>
              <w:ind w:left="0"/>
            </w:pPr>
            <w:r w:rsidRPr="005D6531">
              <w:t>Objekt/Signal</w:t>
            </w:r>
          </w:p>
        </w:tc>
        <w:tc>
          <w:tcPr>
            <w:tcW w:w="4961" w:type="dxa"/>
          </w:tcPr>
          <w:p w14:paraId="6878EC45" w14:textId="77777777" w:rsidR="00E67A51" w:rsidRPr="005D6531" w:rsidRDefault="00E67A51" w:rsidP="00EE1626">
            <w:pPr>
              <w:pStyle w:val="Brdtext"/>
              <w:ind w:left="0"/>
            </w:pPr>
            <w:r w:rsidRPr="005D6531">
              <w:t>Beskrivning</w:t>
            </w:r>
          </w:p>
        </w:tc>
        <w:tc>
          <w:tcPr>
            <w:tcW w:w="1003" w:type="dxa"/>
          </w:tcPr>
          <w:p w14:paraId="020D10BA" w14:textId="77777777" w:rsidR="00E67A51" w:rsidRPr="005D6531" w:rsidRDefault="00E67A51" w:rsidP="00EE1626">
            <w:pPr>
              <w:pStyle w:val="Brdtext"/>
              <w:ind w:left="0"/>
            </w:pPr>
            <w:r w:rsidRPr="005D6531">
              <w:t>SIL</w:t>
            </w:r>
          </w:p>
        </w:tc>
      </w:tr>
      <w:tr w:rsidR="005D6531" w:rsidRPr="005D6531" w14:paraId="1C5F9180" w14:textId="77777777" w:rsidTr="00EE1626">
        <w:trPr>
          <w:trHeight w:val="301"/>
        </w:trPr>
        <w:tc>
          <w:tcPr>
            <w:tcW w:w="1838" w:type="dxa"/>
            <w:vAlign w:val="bottom"/>
          </w:tcPr>
          <w:p w14:paraId="2D738EC5" w14:textId="77777777" w:rsidR="00E67A51" w:rsidRPr="005D6531" w:rsidRDefault="00E67A51" w:rsidP="00EE1626">
            <w:pPr>
              <w:pStyle w:val="Brdtext"/>
              <w:ind w:left="0"/>
            </w:pPr>
            <w:r w:rsidRPr="005D6531">
              <w:t>344YS314-S1</w:t>
            </w:r>
          </w:p>
        </w:tc>
        <w:tc>
          <w:tcPr>
            <w:tcW w:w="4961" w:type="dxa"/>
            <w:vAlign w:val="bottom"/>
          </w:tcPr>
          <w:p w14:paraId="4538F40F" w14:textId="77777777" w:rsidR="00E67A51" w:rsidRPr="005D6531" w:rsidRDefault="00E67A51" w:rsidP="00EE1626">
            <w:pPr>
              <w:pStyle w:val="Brdtext"/>
              <w:ind w:left="0"/>
            </w:pPr>
            <w:r w:rsidRPr="005D6531">
              <w:t>Flamvakt (1=Flamma detekterad)</w:t>
            </w:r>
          </w:p>
        </w:tc>
        <w:tc>
          <w:tcPr>
            <w:tcW w:w="1003" w:type="dxa"/>
          </w:tcPr>
          <w:p w14:paraId="34F7AAC8" w14:textId="77777777" w:rsidR="00E67A51" w:rsidRPr="005D6531" w:rsidRDefault="00E67A51" w:rsidP="00EE1626">
            <w:pPr>
              <w:pStyle w:val="Brdtext"/>
              <w:ind w:left="0"/>
            </w:pPr>
            <w:r w:rsidRPr="005D6531">
              <w:t>2</w:t>
            </w:r>
          </w:p>
        </w:tc>
      </w:tr>
      <w:tr w:rsidR="005D6531" w:rsidRPr="005D6531" w14:paraId="6D59FC9F" w14:textId="77777777" w:rsidTr="00EE1626">
        <w:trPr>
          <w:trHeight w:val="301"/>
        </w:trPr>
        <w:tc>
          <w:tcPr>
            <w:tcW w:w="1838" w:type="dxa"/>
            <w:vAlign w:val="bottom"/>
          </w:tcPr>
          <w:p w14:paraId="195DA2FC" w14:textId="77777777" w:rsidR="00E67A51" w:rsidRPr="005D6531" w:rsidRDefault="00E67A51" w:rsidP="00EE1626">
            <w:pPr>
              <w:pStyle w:val="Brdtext"/>
              <w:ind w:left="0"/>
            </w:pPr>
            <w:r w:rsidRPr="005D6531">
              <w:t>344YS314-S2</w:t>
            </w:r>
          </w:p>
        </w:tc>
        <w:tc>
          <w:tcPr>
            <w:tcW w:w="4961" w:type="dxa"/>
            <w:vAlign w:val="bottom"/>
          </w:tcPr>
          <w:p w14:paraId="38425BF7" w14:textId="77777777" w:rsidR="00E67A51" w:rsidRPr="005D6531" w:rsidRDefault="00E67A51" w:rsidP="00EE1626">
            <w:pPr>
              <w:pStyle w:val="Brdtext"/>
              <w:ind w:left="0"/>
            </w:pPr>
            <w:r w:rsidRPr="005D6531">
              <w:t>Flamvakt (1=Flamma ej detekterad)</w:t>
            </w:r>
          </w:p>
        </w:tc>
        <w:tc>
          <w:tcPr>
            <w:tcW w:w="1003" w:type="dxa"/>
          </w:tcPr>
          <w:p w14:paraId="64CED1F8" w14:textId="77777777" w:rsidR="00E67A51" w:rsidRPr="005D6531" w:rsidRDefault="00E67A51" w:rsidP="00EE1626">
            <w:pPr>
              <w:pStyle w:val="Brdtext"/>
              <w:ind w:left="0"/>
            </w:pPr>
            <w:r w:rsidRPr="005D6531">
              <w:t>2</w:t>
            </w:r>
          </w:p>
        </w:tc>
      </w:tr>
      <w:tr w:rsidR="005D6531" w:rsidRPr="005D6531" w14:paraId="7AA23C29" w14:textId="77777777" w:rsidTr="00EE1626">
        <w:trPr>
          <w:trHeight w:val="301"/>
        </w:trPr>
        <w:tc>
          <w:tcPr>
            <w:tcW w:w="1838" w:type="dxa"/>
            <w:vAlign w:val="bottom"/>
          </w:tcPr>
          <w:p w14:paraId="303D3E53" w14:textId="77777777" w:rsidR="00E67A51" w:rsidRPr="005D6531" w:rsidRDefault="00E67A51" w:rsidP="00EE1626">
            <w:pPr>
              <w:pStyle w:val="Brdtext"/>
              <w:ind w:left="0"/>
            </w:pPr>
            <w:r w:rsidRPr="005D6531">
              <w:t>344HS602</w:t>
            </w:r>
          </w:p>
        </w:tc>
        <w:tc>
          <w:tcPr>
            <w:tcW w:w="4961" w:type="dxa"/>
            <w:vAlign w:val="bottom"/>
          </w:tcPr>
          <w:p w14:paraId="388CB29F" w14:textId="77777777" w:rsidR="00E67A51" w:rsidRPr="005D6531" w:rsidRDefault="00E67A51" w:rsidP="00EE1626">
            <w:pPr>
              <w:pStyle w:val="Brdtext"/>
              <w:ind w:left="0"/>
            </w:pPr>
            <w:r w:rsidRPr="005D6531">
              <w:t>Kvitteringsknapp tändning</w:t>
            </w:r>
          </w:p>
        </w:tc>
        <w:tc>
          <w:tcPr>
            <w:tcW w:w="1003" w:type="dxa"/>
          </w:tcPr>
          <w:p w14:paraId="08AD47A5" w14:textId="77777777" w:rsidR="00E67A51" w:rsidRPr="005D6531" w:rsidRDefault="00E67A51" w:rsidP="00EE1626">
            <w:pPr>
              <w:pStyle w:val="Brdtext"/>
              <w:ind w:left="0"/>
            </w:pPr>
          </w:p>
        </w:tc>
      </w:tr>
    </w:tbl>
    <w:p w14:paraId="61049536" w14:textId="208497D5" w:rsidR="00347971" w:rsidRPr="005D6531" w:rsidRDefault="00623060" w:rsidP="00E67A51">
      <w:pPr>
        <w:pStyle w:val="Brdtext"/>
      </w:pPr>
      <w:r w:rsidRPr="005D6531">
        <w:t>.</w:t>
      </w:r>
    </w:p>
    <w:p w14:paraId="620D6910" w14:textId="43166938" w:rsidR="00347971" w:rsidRPr="005D6531" w:rsidRDefault="00347971" w:rsidP="00347971">
      <w:pPr>
        <w:pStyle w:val="Brdtext"/>
        <w:rPr>
          <w:i/>
        </w:rPr>
      </w:pPr>
      <w:r w:rsidRPr="005D6531">
        <w:rPr>
          <w:i/>
        </w:rPr>
        <w:t>Objekt (</w:t>
      </w:r>
      <w:proofErr w:type="spellStart"/>
      <w:r w:rsidRPr="005D6531">
        <w:rPr>
          <w:i/>
        </w:rPr>
        <w:t>SDOutBool</w:t>
      </w:r>
      <w:proofErr w:type="spellEnd"/>
      <w:r w:rsidRPr="005D6531">
        <w:rPr>
          <w:i/>
        </w:rPr>
        <w:t>):</w:t>
      </w:r>
    </w:p>
    <w:tbl>
      <w:tblPr>
        <w:tblStyle w:val="Tabellrutnt"/>
        <w:tblW w:w="7802" w:type="dxa"/>
        <w:tblInd w:w="1134" w:type="dxa"/>
        <w:tblLayout w:type="fixed"/>
        <w:tblLook w:val="04A0" w:firstRow="1" w:lastRow="0" w:firstColumn="1" w:lastColumn="0" w:noHBand="0" w:noVBand="1"/>
      </w:tblPr>
      <w:tblGrid>
        <w:gridCol w:w="1555"/>
        <w:gridCol w:w="5244"/>
        <w:gridCol w:w="1003"/>
      </w:tblGrid>
      <w:tr w:rsidR="005D6531" w:rsidRPr="005D6531" w14:paraId="48C71C69" w14:textId="77777777" w:rsidTr="006C5F1B">
        <w:trPr>
          <w:trHeight w:val="291"/>
        </w:trPr>
        <w:tc>
          <w:tcPr>
            <w:tcW w:w="1555" w:type="dxa"/>
          </w:tcPr>
          <w:p w14:paraId="378476EF" w14:textId="77777777" w:rsidR="00347971" w:rsidRPr="005D6531" w:rsidRDefault="00347971" w:rsidP="006C5F1B">
            <w:pPr>
              <w:pStyle w:val="Brdtext"/>
              <w:ind w:left="0"/>
            </w:pPr>
            <w:r w:rsidRPr="005D6531">
              <w:t>Objekt/Signal</w:t>
            </w:r>
          </w:p>
        </w:tc>
        <w:tc>
          <w:tcPr>
            <w:tcW w:w="5244" w:type="dxa"/>
          </w:tcPr>
          <w:p w14:paraId="6FD38CC8" w14:textId="77777777" w:rsidR="00347971" w:rsidRPr="005D6531" w:rsidRDefault="00347971" w:rsidP="006C5F1B">
            <w:pPr>
              <w:pStyle w:val="Brdtext"/>
              <w:ind w:left="0"/>
            </w:pPr>
            <w:r w:rsidRPr="005D6531">
              <w:t>Beskrivning</w:t>
            </w:r>
          </w:p>
        </w:tc>
        <w:tc>
          <w:tcPr>
            <w:tcW w:w="1003" w:type="dxa"/>
          </w:tcPr>
          <w:p w14:paraId="21CCCC52" w14:textId="77777777" w:rsidR="00347971" w:rsidRPr="005D6531" w:rsidRDefault="00347971" w:rsidP="006C5F1B">
            <w:pPr>
              <w:pStyle w:val="Brdtext"/>
              <w:ind w:left="0"/>
            </w:pPr>
            <w:r w:rsidRPr="005D6531">
              <w:t>SIL</w:t>
            </w:r>
          </w:p>
        </w:tc>
      </w:tr>
      <w:tr w:rsidR="00347971" w:rsidRPr="005D6531" w14:paraId="3474BBB3" w14:textId="77777777" w:rsidTr="006C5F1B">
        <w:trPr>
          <w:trHeight w:val="301"/>
        </w:trPr>
        <w:tc>
          <w:tcPr>
            <w:tcW w:w="1555" w:type="dxa"/>
            <w:vAlign w:val="bottom"/>
          </w:tcPr>
          <w:p w14:paraId="453B4307" w14:textId="2FCD1700" w:rsidR="00347971" w:rsidRPr="005D6531" w:rsidRDefault="00347971" w:rsidP="006C5F1B">
            <w:pPr>
              <w:pStyle w:val="Brdtext"/>
              <w:ind w:left="0"/>
            </w:pPr>
            <w:r w:rsidRPr="005D6531">
              <w:t>344YI601</w:t>
            </w:r>
          </w:p>
        </w:tc>
        <w:tc>
          <w:tcPr>
            <w:tcW w:w="5244" w:type="dxa"/>
            <w:vAlign w:val="bottom"/>
          </w:tcPr>
          <w:p w14:paraId="0D874660" w14:textId="710779AC" w:rsidR="00347971" w:rsidRPr="005D6531" w:rsidRDefault="00347971" w:rsidP="006C5F1B">
            <w:pPr>
              <w:pStyle w:val="Brdtext"/>
              <w:ind w:left="0"/>
            </w:pPr>
            <w:r w:rsidRPr="005D6531">
              <w:t>Indikering tändning tillåten</w:t>
            </w:r>
          </w:p>
        </w:tc>
        <w:tc>
          <w:tcPr>
            <w:tcW w:w="1003" w:type="dxa"/>
          </w:tcPr>
          <w:p w14:paraId="19A39AC2" w14:textId="77777777" w:rsidR="00347971" w:rsidRPr="005D6531" w:rsidRDefault="00347971" w:rsidP="006C5F1B">
            <w:pPr>
              <w:pStyle w:val="Brdtext"/>
              <w:ind w:left="0"/>
            </w:pPr>
          </w:p>
        </w:tc>
      </w:tr>
    </w:tbl>
    <w:p w14:paraId="1CC49C34" w14:textId="77777777" w:rsidR="00347971" w:rsidRPr="005D6531" w:rsidRDefault="00347971" w:rsidP="00623060">
      <w:pPr>
        <w:pStyle w:val="Brdtext"/>
      </w:pPr>
    </w:p>
    <w:p w14:paraId="25CC802B" w14:textId="77777777" w:rsidR="00AB4D7F" w:rsidRPr="005D6531" w:rsidRDefault="00AB4D7F" w:rsidP="00AB4D7F">
      <w:pPr>
        <w:pStyle w:val="Brdtext"/>
      </w:pPr>
    </w:p>
    <w:p w14:paraId="315DA64C" w14:textId="70C17FAF" w:rsidR="00AB4D7F" w:rsidRPr="005D6531" w:rsidRDefault="00AB4D7F" w:rsidP="00AB4D7F">
      <w:pPr>
        <w:pStyle w:val="Rubrik3"/>
      </w:pPr>
      <w:bookmarkStart w:id="47" w:name="_Toc33443032"/>
      <w:r w:rsidRPr="005D6531">
        <w:t>Luftspjäll</w:t>
      </w:r>
      <w:bookmarkEnd w:id="47"/>
    </w:p>
    <w:p w14:paraId="7F6D791E" w14:textId="77777777" w:rsidR="00AB4D7F" w:rsidRPr="005D6531" w:rsidRDefault="00AB4D7F" w:rsidP="00AB4D7F">
      <w:pPr>
        <w:pStyle w:val="Brdtext"/>
      </w:pPr>
      <w:r w:rsidRPr="005D6531">
        <w:t>Förbränningsluft spjäll 344SP510.</w:t>
      </w:r>
    </w:p>
    <w:p w14:paraId="4C572A40" w14:textId="5AF4C18B" w:rsidR="003E3125" w:rsidRPr="005D6531" w:rsidRDefault="00AB4D7F" w:rsidP="00623060">
      <w:pPr>
        <w:pStyle w:val="Brdtext"/>
      </w:pPr>
      <w:r w:rsidRPr="005D6531">
        <w:t>Spjället har läge öppet eller stängt.</w:t>
      </w:r>
    </w:p>
    <w:p w14:paraId="7AB1CA5C" w14:textId="050A0E13" w:rsidR="00AB4D7F" w:rsidRPr="005D6531" w:rsidRDefault="00AB4D7F" w:rsidP="00623060">
      <w:pPr>
        <w:pStyle w:val="Brdtext"/>
      </w:pPr>
      <w:r w:rsidRPr="005D6531">
        <w:t>Vid tripp ska spjället stänga för att behålla värmen i förbränningsrummet för snabbare återstart.</w:t>
      </w:r>
      <w:r w:rsidR="006C4B34" w:rsidRPr="005D6531">
        <w:t xml:space="preserve"> Positionsåterföring kopplas till MV på handstation</w:t>
      </w:r>
    </w:p>
    <w:p w14:paraId="486921AA" w14:textId="3F4767FB" w:rsidR="00973A85" w:rsidRPr="005D6531" w:rsidRDefault="00973A85" w:rsidP="00973A85">
      <w:pPr>
        <w:pStyle w:val="Brdtext"/>
        <w:rPr>
          <w:i/>
        </w:rPr>
      </w:pPr>
      <w:r w:rsidRPr="005D6531">
        <w:rPr>
          <w:i/>
        </w:rPr>
        <w:t>344SP510</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5D6531" w:rsidRPr="005D6531" w14:paraId="4F8EF556" w14:textId="77777777" w:rsidTr="00277FC9">
        <w:trPr>
          <w:trHeight w:val="417"/>
        </w:trPr>
        <w:tc>
          <w:tcPr>
            <w:tcW w:w="1686" w:type="dxa"/>
          </w:tcPr>
          <w:p w14:paraId="043D4450" w14:textId="77777777" w:rsidR="00973A85" w:rsidRPr="005D6531" w:rsidRDefault="00973A85" w:rsidP="00277FC9">
            <w:pPr>
              <w:pStyle w:val="Brdtext"/>
              <w:ind w:left="0"/>
            </w:pPr>
            <w:r w:rsidRPr="005D6531">
              <w:t>Objekttyp</w:t>
            </w:r>
          </w:p>
        </w:tc>
        <w:tc>
          <w:tcPr>
            <w:tcW w:w="2741" w:type="dxa"/>
          </w:tcPr>
          <w:p w14:paraId="3D726477" w14:textId="77777777" w:rsidR="00973A85" w:rsidRPr="005D6531" w:rsidRDefault="00973A85" w:rsidP="00277FC9">
            <w:pPr>
              <w:pStyle w:val="Brdtext"/>
              <w:ind w:left="0"/>
            </w:pPr>
            <w:r w:rsidRPr="005D6531">
              <w:t>Objekt/signal</w:t>
            </w:r>
          </w:p>
        </w:tc>
        <w:tc>
          <w:tcPr>
            <w:tcW w:w="3446" w:type="dxa"/>
          </w:tcPr>
          <w:p w14:paraId="6884F3EF" w14:textId="77777777" w:rsidR="00973A85" w:rsidRPr="005D6531" w:rsidRDefault="00973A85" w:rsidP="00277FC9">
            <w:pPr>
              <w:pStyle w:val="Brdtext"/>
              <w:ind w:left="0"/>
            </w:pPr>
            <w:r w:rsidRPr="005D6531">
              <w:t>Beskrivning</w:t>
            </w:r>
          </w:p>
        </w:tc>
      </w:tr>
      <w:tr w:rsidR="00973A85" w:rsidRPr="005D6531" w14:paraId="564C3991" w14:textId="77777777" w:rsidTr="00277FC9">
        <w:trPr>
          <w:trHeight w:val="417"/>
        </w:trPr>
        <w:tc>
          <w:tcPr>
            <w:tcW w:w="1686" w:type="dxa"/>
          </w:tcPr>
          <w:p w14:paraId="3A66B218" w14:textId="32272E74" w:rsidR="00973A85" w:rsidRPr="005D6531" w:rsidRDefault="006C4B34" w:rsidP="00277FC9">
            <w:pPr>
              <w:pStyle w:val="Brdtext"/>
              <w:ind w:left="0"/>
            </w:pPr>
            <w:r w:rsidRPr="005D6531">
              <w:t>MAN</w:t>
            </w:r>
            <w:r w:rsidR="00350FD9" w:rsidRPr="005D6531">
              <w:t>01</w:t>
            </w:r>
          </w:p>
        </w:tc>
        <w:tc>
          <w:tcPr>
            <w:tcW w:w="2741" w:type="dxa"/>
          </w:tcPr>
          <w:p w14:paraId="10CB11FF" w14:textId="3225B671" w:rsidR="00973A85" w:rsidRPr="005D6531" w:rsidRDefault="00973A85" w:rsidP="00973A85">
            <w:pPr>
              <w:pStyle w:val="Brdtext"/>
              <w:ind w:left="0"/>
            </w:pPr>
            <w:r w:rsidRPr="005D6531">
              <w:t>344SP510</w:t>
            </w:r>
          </w:p>
        </w:tc>
        <w:tc>
          <w:tcPr>
            <w:tcW w:w="3446" w:type="dxa"/>
          </w:tcPr>
          <w:p w14:paraId="597E1DDB" w14:textId="77BFC322" w:rsidR="00973A85" w:rsidRPr="005D6531" w:rsidRDefault="00973A85" w:rsidP="00277FC9">
            <w:pPr>
              <w:pStyle w:val="Brdtext"/>
              <w:ind w:left="0"/>
            </w:pPr>
            <w:r w:rsidRPr="005D6531">
              <w:t xml:space="preserve">Spjäll förbränningsluft </w:t>
            </w:r>
          </w:p>
        </w:tc>
      </w:tr>
    </w:tbl>
    <w:p w14:paraId="63F2404B" w14:textId="77777777" w:rsidR="00E753DA" w:rsidRPr="005D6531" w:rsidRDefault="00E753DA" w:rsidP="003C72FC">
      <w:pPr>
        <w:pStyle w:val="Brdtext"/>
        <w:ind w:left="0"/>
      </w:pPr>
    </w:p>
    <w:p w14:paraId="4F25A2F9" w14:textId="6DCFA17D" w:rsidR="00313A1A" w:rsidRPr="005D6531" w:rsidRDefault="00DA7BCE" w:rsidP="00623060">
      <w:pPr>
        <w:pStyle w:val="Brdtext"/>
        <w:rPr>
          <w:i/>
        </w:rPr>
      </w:pPr>
      <w:r w:rsidRPr="005D6531">
        <w:rPr>
          <w:i/>
        </w:rPr>
        <w:t>Detta objekt förreglar</w:t>
      </w:r>
      <w:r w:rsidR="003C72FC" w:rsidRPr="005D6531">
        <w:rPr>
          <w:i/>
        </w:rPr>
        <w:t xml:space="preserve"> (344SP510_MV &lt; 95%)</w:t>
      </w:r>
      <w:r w:rsidRPr="005D6531">
        <w:rPr>
          <w:i/>
        </w:rPr>
        <w:t>:</w:t>
      </w:r>
    </w:p>
    <w:p w14:paraId="2AC37BA7" w14:textId="6E5DEBA1" w:rsidR="00DA7BCE" w:rsidRPr="005D6531" w:rsidRDefault="00B62CC4" w:rsidP="00623060">
      <w:pPr>
        <w:pStyle w:val="Brdtext"/>
      </w:pPr>
      <w:r w:rsidRPr="005D6531">
        <w:t>Vätgas till brännare avstängningsventiler 341SV665 och 341SV667</w:t>
      </w:r>
      <w:r w:rsidRPr="005D6531">
        <w:br/>
        <w:t>Naturgas till brännare avstängningsventiler 252SV544 och 252SV546</w:t>
      </w:r>
      <w:r w:rsidRPr="005D6531">
        <w:br/>
      </w:r>
    </w:p>
    <w:p w14:paraId="344960CD" w14:textId="19474295" w:rsidR="003E3125" w:rsidRPr="005D6531" w:rsidRDefault="000D001D" w:rsidP="003E3125">
      <w:pPr>
        <w:pStyle w:val="Rubrik3"/>
      </w:pPr>
      <w:bookmarkStart w:id="48" w:name="_Toc33443033"/>
      <w:r w:rsidRPr="005D6531">
        <w:t>Val</w:t>
      </w:r>
      <w:r w:rsidR="003E3125" w:rsidRPr="005D6531">
        <w:t xml:space="preserve"> bränsle</w:t>
      </w:r>
      <w:bookmarkEnd w:id="48"/>
    </w:p>
    <w:p w14:paraId="59870855" w14:textId="1BF0E9E3" w:rsidR="009E6561" w:rsidRPr="005D6531" w:rsidRDefault="000D001D" w:rsidP="003E3125">
      <w:pPr>
        <w:pStyle w:val="Brdtext"/>
      </w:pPr>
      <w:r w:rsidRPr="005D6531">
        <w:t>Val av bränsle sker genom att öppna handventil för respektive bränsle.</w:t>
      </w:r>
      <w:r w:rsidR="00D85FFB" w:rsidRPr="005D6531">
        <w:br/>
        <w:t>Endast en ventil får vara öppen åt gången. Varje ventil har ett gränsläge stängd.</w:t>
      </w:r>
    </w:p>
    <w:p w14:paraId="647C37DC" w14:textId="06E89125" w:rsidR="000D001D" w:rsidRPr="005D6531" w:rsidRDefault="00D85FFB" w:rsidP="003E3125">
      <w:pPr>
        <w:pStyle w:val="Brdtext"/>
      </w:pPr>
      <w:r w:rsidRPr="005D6531">
        <w:lastRenderedPageBreak/>
        <w:t xml:space="preserve">Bränsleventil naturgas </w:t>
      </w:r>
      <w:r w:rsidRPr="00FD3C07">
        <w:rPr>
          <w:color w:val="FF0000"/>
        </w:rPr>
        <w:t>252HV548</w:t>
      </w:r>
      <w:r w:rsidRPr="005D6531">
        <w:t xml:space="preserve">. </w:t>
      </w:r>
      <w:r w:rsidRPr="005D6531">
        <w:br/>
        <w:t>Bränsleventil vätgas 341HV699.</w:t>
      </w:r>
    </w:p>
    <w:p w14:paraId="2C2D2DFA" w14:textId="3E1B95E4" w:rsidR="00D85FFB" w:rsidRPr="005D6531" w:rsidRDefault="00347971" w:rsidP="00D85FFB">
      <w:pPr>
        <w:pStyle w:val="Brdtext"/>
        <w:rPr>
          <w:i/>
        </w:rPr>
      </w:pPr>
      <w:r w:rsidRPr="005D6531">
        <w:rPr>
          <w:i/>
        </w:rPr>
        <w:t>Gränslägen (</w:t>
      </w:r>
      <w:proofErr w:type="spellStart"/>
      <w:r w:rsidRPr="005D6531">
        <w:rPr>
          <w:i/>
        </w:rPr>
        <w:t>SDInBool</w:t>
      </w:r>
      <w:proofErr w:type="spellEnd"/>
      <w:r w:rsidR="00D85FFB" w:rsidRPr="005D6531">
        <w:rPr>
          <w:i/>
        </w:rPr>
        <w:t>):</w:t>
      </w:r>
    </w:p>
    <w:tbl>
      <w:tblPr>
        <w:tblStyle w:val="Tabellrutnt"/>
        <w:tblW w:w="7802" w:type="dxa"/>
        <w:tblInd w:w="1134" w:type="dxa"/>
        <w:tblLayout w:type="fixed"/>
        <w:tblLook w:val="04A0" w:firstRow="1" w:lastRow="0" w:firstColumn="1" w:lastColumn="0" w:noHBand="0" w:noVBand="1"/>
      </w:tblPr>
      <w:tblGrid>
        <w:gridCol w:w="1838"/>
        <w:gridCol w:w="4961"/>
        <w:gridCol w:w="1003"/>
      </w:tblGrid>
      <w:tr w:rsidR="005D6531" w:rsidRPr="005D6531" w14:paraId="77EC0B57" w14:textId="3D0DB3AC" w:rsidTr="00FD3C07">
        <w:trPr>
          <w:trHeight w:val="291"/>
        </w:trPr>
        <w:tc>
          <w:tcPr>
            <w:tcW w:w="1838" w:type="dxa"/>
          </w:tcPr>
          <w:p w14:paraId="5C4998A6" w14:textId="77777777" w:rsidR="00347971" w:rsidRPr="005D6531" w:rsidRDefault="00347971" w:rsidP="0044671F">
            <w:pPr>
              <w:pStyle w:val="Brdtext"/>
              <w:ind w:left="0"/>
            </w:pPr>
            <w:r w:rsidRPr="005D6531">
              <w:t>Objekt/Signal</w:t>
            </w:r>
          </w:p>
        </w:tc>
        <w:tc>
          <w:tcPr>
            <w:tcW w:w="4961" w:type="dxa"/>
          </w:tcPr>
          <w:p w14:paraId="0E72076D" w14:textId="77777777" w:rsidR="00347971" w:rsidRPr="005D6531" w:rsidRDefault="00347971" w:rsidP="0044671F">
            <w:pPr>
              <w:pStyle w:val="Brdtext"/>
              <w:ind w:left="0"/>
            </w:pPr>
            <w:r w:rsidRPr="005D6531">
              <w:t>Beskrivning</w:t>
            </w:r>
          </w:p>
        </w:tc>
        <w:tc>
          <w:tcPr>
            <w:tcW w:w="1003" w:type="dxa"/>
          </w:tcPr>
          <w:p w14:paraId="51B2AB38" w14:textId="07366F29" w:rsidR="00347971" w:rsidRPr="005D6531" w:rsidRDefault="00347971" w:rsidP="0044671F">
            <w:pPr>
              <w:pStyle w:val="Brdtext"/>
              <w:ind w:left="0"/>
            </w:pPr>
            <w:r w:rsidRPr="005D6531">
              <w:t>SIL</w:t>
            </w:r>
          </w:p>
        </w:tc>
      </w:tr>
      <w:tr w:rsidR="005D6531" w:rsidRPr="005D6531" w14:paraId="7266FAF5" w14:textId="4E5F6619" w:rsidTr="00FD3C07">
        <w:trPr>
          <w:trHeight w:val="301"/>
        </w:trPr>
        <w:tc>
          <w:tcPr>
            <w:tcW w:w="1838" w:type="dxa"/>
            <w:vAlign w:val="bottom"/>
          </w:tcPr>
          <w:p w14:paraId="357C0836" w14:textId="110F2D2A" w:rsidR="00347971" w:rsidRPr="005D6531" w:rsidRDefault="00347971" w:rsidP="0044671F">
            <w:pPr>
              <w:pStyle w:val="Brdtext"/>
              <w:ind w:left="0"/>
            </w:pPr>
            <w:r w:rsidRPr="00FD3C07">
              <w:rPr>
                <w:color w:val="FF0000"/>
              </w:rPr>
              <w:t>252</w:t>
            </w:r>
            <w:r w:rsidR="00FD3C07" w:rsidRPr="00FD3C07">
              <w:rPr>
                <w:color w:val="FF0000"/>
              </w:rPr>
              <w:t>HV</w:t>
            </w:r>
            <w:r w:rsidRPr="00FD3C07">
              <w:rPr>
                <w:color w:val="FF0000"/>
              </w:rPr>
              <w:t>548</w:t>
            </w:r>
            <w:r w:rsidR="00FD3C07" w:rsidRPr="00FD3C07">
              <w:rPr>
                <w:color w:val="FF0000"/>
              </w:rPr>
              <w:t>-GSS</w:t>
            </w:r>
          </w:p>
        </w:tc>
        <w:tc>
          <w:tcPr>
            <w:tcW w:w="4961" w:type="dxa"/>
            <w:vAlign w:val="bottom"/>
          </w:tcPr>
          <w:p w14:paraId="7253BFFA" w14:textId="7F4C7A04" w:rsidR="00347971" w:rsidRPr="005D6531" w:rsidRDefault="00347971" w:rsidP="00D85FFB">
            <w:pPr>
              <w:pStyle w:val="Brdtext"/>
              <w:ind w:left="0"/>
            </w:pPr>
            <w:r w:rsidRPr="005D6531">
              <w:t>Handventil naturgas stängd</w:t>
            </w:r>
          </w:p>
        </w:tc>
        <w:tc>
          <w:tcPr>
            <w:tcW w:w="1003" w:type="dxa"/>
          </w:tcPr>
          <w:p w14:paraId="3CDCB65B" w14:textId="3F624F76" w:rsidR="00347971" w:rsidRPr="005D6531" w:rsidRDefault="00347971" w:rsidP="00D85FFB">
            <w:pPr>
              <w:pStyle w:val="Brdtext"/>
              <w:ind w:left="0"/>
            </w:pPr>
            <w:r w:rsidRPr="005D6531">
              <w:t>2</w:t>
            </w:r>
          </w:p>
        </w:tc>
      </w:tr>
      <w:tr w:rsidR="00347971" w:rsidRPr="005D6531" w14:paraId="47B82E3A" w14:textId="7A4CA2C3" w:rsidTr="00FD3C07">
        <w:trPr>
          <w:trHeight w:val="291"/>
        </w:trPr>
        <w:tc>
          <w:tcPr>
            <w:tcW w:w="1838" w:type="dxa"/>
            <w:vAlign w:val="bottom"/>
          </w:tcPr>
          <w:p w14:paraId="75A59B5F" w14:textId="4212F89D" w:rsidR="00347971" w:rsidRPr="005D6531" w:rsidRDefault="00347971" w:rsidP="0044671F">
            <w:pPr>
              <w:pStyle w:val="Brdtext"/>
              <w:ind w:left="0"/>
            </w:pPr>
            <w:r w:rsidRPr="006E521E">
              <w:rPr>
                <w:color w:val="FF0000"/>
              </w:rPr>
              <w:t>34</w:t>
            </w:r>
            <w:r w:rsidR="00FD3C07" w:rsidRPr="006E521E">
              <w:rPr>
                <w:color w:val="FF0000"/>
              </w:rPr>
              <w:t>1HV669-GSS</w:t>
            </w:r>
          </w:p>
        </w:tc>
        <w:tc>
          <w:tcPr>
            <w:tcW w:w="4961" w:type="dxa"/>
            <w:vAlign w:val="bottom"/>
          </w:tcPr>
          <w:p w14:paraId="6D469467" w14:textId="3E678F75" w:rsidR="00347971" w:rsidRPr="005D6531" w:rsidRDefault="00347971" w:rsidP="00D85FFB">
            <w:pPr>
              <w:pStyle w:val="Brdtext"/>
              <w:ind w:left="0"/>
            </w:pPr>
            <w:r w:rsidRPr="005D6531">
              <w:t>Handventil vätgas stängd</w:t>
            </w:r>
          </w:p>
        </w:tc>
        <w:tc>
          <w:tcPr>
            <w:tcW w:w="1003" w:type="dxa"/>
          </w:tcPr>
          <w:p w14:paraId="690D0DA5" w14:textId="398F3D35" w:rsidR="00347971" w:rsidRPr="005D6531" w:rsidRDefault="00347971" w:rsidP="00D85FFB">
            <w:pPr>
              <w:pStyle w:val="Brdtext"/>
              <w:ind w:left="0"/>
            </w:pPr>
            <w:r w:rsidRPr="005D6531">
              <w:t>2</w:t>
            </w:r>
          </w:p>
        </w:tc>
      </w:tr>
    </w:tbl>
    <w:p w14:paraId="2314F1C3" w14:textId="77777777" w:rsidR="00D85FFB" w:rsidRPr="005D6531" w:rsidRDefault="00D85FFB" w:rsidP="003E3125">
      <w:pPr>
        <w:pStyle w:val="Brdtext"/>
      </w:pPr>
    </w:p>
    <w:p w14:paraId="14A200F7" w14:textId="77777777" w:rsidR="00E753DA" w:rsidRPr="005D6531" w:rsidRDefault="00E753DA" w:rsidP="00E753DA">
      <w:pPr>
        <w:pStyle w:val="Brdtext"/>
        <w:rPr>
          <w:i/>
        </w:rPr>
      </w:pPr>
      <w:r w:rsidRPr="005D6531">
        <w:rPr>
          <w:i/>
        </w:rPr>
        <w:t>Detta objekt förreglar:</w:t>
      </w:r>
    </w:p>
    <w:p w14:paraId="4E4DAAE5" w14:textId="260BBB2E" w:rsidR="00E753DA" w:rsidRPr="005D6531" w:rsidRDefault="00E753DA" w:rsidP="00E753DA">
      <w:pPr>
        <w:pStyle w:val="Brdtext"/>
      </w:pPr>
      <w:r w:rsidRPr="005D6531">
        <w:t>Vätgas till brännare avstängningsventiler 341SV665 och 341SV667</w:t>
      </w:r>
      <w:r w:rsidRPr="005D6531">
        <w:br/>
        <w:t>Naturgas till brännare avstängningsventiler 252SV544 och 252SV546</w:t>
      </w:r>
    </w:p>
    <w:p w14:paraId="669A69CD" w14:textId="77777777" w:rsidR="0099053E" w:rsidRPr="005D6531" w:rsidRDefault="0099053E" w:rsidP="00623060">
      <w:pPr>
        <w:pStyle w:val="Brdtext"/>
      </w:pPr>
    </w:p>
    <w:p w14:paraId="60A21361" w14:textId="660F7BAB" w:rsidR="00100870" w:rsidRPr="005D6531" w:rsidRDefault="00F00636" w:rsidP="00100870">
      <w:pPr>
        <w:pStyle w:val="Rubrik3"/>
      </w:pPr>
      <w:bookmarkStart w:id="49" w:name="_Ref31065455"/>
      <w:bookmarkStart w:id="50" w:name="_Ref31065475"/>
      <w:bookmarkStart w:id="51" w:name="_Toc33443034"/>
      <w:r w:rsidRPr="005D6531">
        <w:t>Överordnad regulator bränsleflöde</w:t>
      </w:r>
      <w:bookmarkEnd w:id="49"/>
      <w:bookmarkEnd w:id="50"/>
      <w:bookmarkEnd w:id="51"/>
    </w:p>
    <w:p w14:paraId="1495BE54" w14:textId="77777777" w:rsidR="00100870" w:rsidRPr="005D6531" w:rsidRDefault="00100870" w:rsidP="00100870">
      <w:pPr>
        <w:pStyle w:val="Brdtext"/>
      </w:pPr>
    </w:p>
    <w:p w14:paraId="1A38C818" w14:textId="3E06DB10" w:rsidR="00100870" w:rsidRPr="005D6531" w:rsidRDefault="00100870" w:rsidP="009A1E37">
      <w:pPr>
        <w:pStyle w:val="Brdtext"/>
      </w:pPr>
      <w:r w:rsidRPr="005D6531">
        <w:t>PI-regulator 344TC316 reglerar reduktionsgasens temperatur efter PGH, 344XI316. Regulatorns utsignal styr flöde vätg</w:t>
      </w:r>
      <w:r w:rsidR="00F00636" w:rsidRPr="005D6531">
        <w:t>as eller naturgas till brännare</w:t>
      </w:r>
      <w:r w:rsidRPr="005D6531">
        <w:t>. Minskar temperaturen så ökar utsignalen.</w:t>
      </w:r>
      <w:r w:rsidRPr="005D6531">
        <w:br/>
        <w:t>Utsignalområde 0-</w:t>
      </w:r>
      <w:r w:rsidR="00320C94" w:rsidRPr="005D6531">
        <w:t>100</w:t>
      </w:r>
      <w:r w:rsidR="006D40D1" w:rsidRPr="005D6531">
        <w:t xml:space="preserve"> </w:t>
      </w:r>
      <w:r w:rsidR="00320C94" w:rsidRPr="005D6531">
        <w:t>%</w:t>
      </w:r>
      <w:r w:rsidRPr="005D6531">
        <w:br/>
        <w:t xml:space="preserve">Internt </w:t>
      </w:r>
      <w:proofErr w:type="spellStart"/>
      <w:r w:rsidRPr="005D6531">
        <w:t>börvärde</w:t>
      </w:r>
      <w:proofErr w:type="spellEnd"/>
      <w:r w:rsidRPr="005D6531">
        <w:t xml:space="preserve"> </w:t>
      </w:r>
      <w:r w:rsidR="008A630C" w:rsidRPr="005D6531">
        <w:rPr>
          <w:highlight w:val="yellow"/>
        </w:rPr>
        <w:t>900</w:t>
      </w:r>
      <w:r w:rsidRPr="005D6531">
        <w:t xml:space="preserve"> °C.</w:t>
      </w:r>
      <w:r w:rsidRPr="005D6531">
        <w:br/>
        <w:t>Reverserad regulator (MV&gt;SP minska utsignal, MV&lt;SP öka utsignal).</w:t>
      </w:r>
      <w:r w:rsidRPr="005D6531">
        <w:br/>
        <w:t xml:space="preserve">IB1 = </w:t>
      </w:r>
      <w:r w:rsidR="00F66CA7" w:rsidRPr="005D6531">
        <w:t>säkerhetssystemet</w:t>
      </w:r>
      <w:r w:rsidRPr="005D6531">
        <w:rPr>
          <w:highlight w:val="yellow"/>
        </w:rPr>
        <w:br/>
      </w:r>
      <w:r w:rsidRPr="005D6531">
        <w:t>IB1Ref = 0</w:t>
      </w:r>
      <w:r w:rsidR="009A1E37" w:rsidRPr="005D6531">
        <w:br/>
        <w:t xml:space="preserve">IB2 = 252FC539_E1_Noint och </w:t>
      </w:r>
      <w:r w:rsidR="00FD3C07" w:rsidRPr="00FD3C07">
        <w:rPr>
          <w:color w:val="FF0000"/>
        </w:rPr>
        <w:t>252HV548</w:t>
      </w:r>
      <w:r w:rsidR="00FD3C07">
        <w:t>-GSS</w:t>
      </w:r>
      <w:r w:rsidR="009A1E37" w:rsidRPr="005D6531">
        <w:t>_N</w:t>
      </w:r>
      <w:r w:rsidR="009A1E37" w:rsidRPr="005D6531">
        <w:br/>
        <w:t>IB2Ref = 252FC539_MV</w:t>
      </w:r>
      <w:r w:rsidR="00320C94" w:rsidRPr="005D6531">
        <w:t>/180*100</w:t>
      </w:r>
      <w:r w:rsidR="009A1E37" w:rsidRPr="005D6531">
        <w:t xml:space="preserve"> (Följning)</w:t>
      </w:r>
      <w:r w:rsidR="009A1E37" w:rsidRPr="005D6531">
        <w:br/>
        <w:t xml:space="preserve">IB3 = 341FC661_E1_Noint och </w:t>
      </w:r>
      <w:r w:rsidR="00FD3C07" w:rsidRPr="006E521E">
        <w:rPr>
          <w:color w:val="FF0000"/>
        </w:rPr>
        <w:t>341HV669-GSS</w:t>
      </w:r>
      <w:r w:rsidR="009A1E37" w:rsidRPr="005D6531">
        <w:t>_N</w:t>
      </w:r>
      <w:r w:rsidR="009A1E37" w:rsidRPr="005D6531">
        <w:br/>
        <w:t>IB3Ref = 341FC661_MV</w:t>
      </w:r>
      <w:r w:rsidR="00320C94" w:rsidRPr="005D6531">
        <w:t>/600*100</w:t>
      </w:r>
      <w:r w:rsidR="009A1E37" w:rsidRPr="005D6531">
        <w:t xml:space="preserve"> (Följning)</w:t>
      </w:r>
      <w:r w:rsidRPr="005D6531">
        <w:br/>
      </w:r>
      <w:proofErr w:type="spellStart"/>
      <w:r w:rsidRPr="005D6531">
        <w:t>FeedFwd</w:t>
      </w:r>
      <w:proofErr w:type="spellEnd"/>
      <w:r w:rsidRPr="005D6531">
        <w:br/>
      </w:r>
    </w:p>
    <w:p w14:paraId="0F60FE50" w14:textId="77777777" w:rsidR="00100870" w:rsidRPr="005D6531" w:rsidRDefault="00100870" w:rsidP="00100870">
      <w:pPr>
        <w:pStyle w:val="Brdtext"/>
      </w:pPr>
      <w:r w:rsidRPr="005D6531">
        <w:t xml:space="preserve">Framkoppling av flöde </w:t>
      </w:r>
      <w:proofErr w:type="spellStart"/>
      <w:r w:rsidRPr="005D6531">
        <w:t>reduktionsgas</w:t>
      </w:r>
      <w:proofErr w:type="spellEnd"/>
      <w:r w:rsidRPr="005D6531">
        <w:t>. Ökar flödet så ska utsignalen öka. Lägg till en variabel för framkopplingsfaktor.</w:t>
      </w:r>
    </w:p>
    <w:p w14:paraId="17090261" w14:textId="77777777" w:rsidR="00100870" w:rsidRPr="005D6531" w:rsidRDefault="00100870" w:rsidP="00100870">
      <w:pPr>
        <w:pStyle w:val="Brdtext"/>
      </w:pPr>
    </w:p>
    <w:p w14:paraId="4FAD095F" w14:textId="77777777" w:rsidR="00100870" w:rsidRPr="005D6531" w:rsidRDefault="00100870" w:rsidP="00100870">
      <w:pPr>
        <w:pStyle w:val="Brdtext"/>
        <w:rPr>
          <w:i/>
        </w:rPr>
      </w:pPr>
      <w:r w:rsidRPr="005D6531">
        <w:rPr>
          <w:i/>
        </w:rPr>
        <w:t>Mätningar (</w:t>
      </w:r>
      <w:proofErr w:type="spellStart"/>
      <w:r w:rsidRPr="005D6531">
        <w:rPr>
          <w:i/>
        </w:rPr>
        <w:t>SDInReal</w:t>
      </w:r>
      <w:proofErr w:type="spellEnd"/>
      <w:r w:rsidRPr="005D6531">
        <w:rPr>
          <w:i/>
        </w:rPr>
        <w:t xml:space="preserve"> via säkerhetssystem):</w:t>
      </w:r>
    </w:p>
    <w:tbl>
      <w:tblPr>
        <w:tblStyle w:val="Tabellrutnt"/>
        <w:tblW w:w="8144" w:type="dxa"/>
        <w:tblInd w:w="1134" w:type="dxa"/>
        <w:tblLayout w:type="fixed"/>
        <w:tblLook w:val="04A0" w:firstRow="1" w:lastRow="0" w:firstColumn="1" w:lastColumn="0" w:noHBand="0" w:noVBand="1"/>
      </w:tblPr>
      <w:tblGrid>
        <w:gridCol w:w="1670"/>
        <w:gridCol w:w="1843"/>
        <w:gridCol w:w="1418"/>
        <w:gridCol w:w="603"/>
        <w:gridCol w:w="603"/>
        <w:gridCol w:w="816"/>
        <w:gridCol w:w="595"/>
        <w:gridCol w:w="596"/>
      </w:tblGrid>
      <w:tr w:rsidR="005D6531" w:rsidRPr="005D6531" w14:paraId="535C9964" w14:textId="77777777" w:rsidTr="00CD1808">
        <w:tc>
          <w:tcPr>
            <w:tcW w:w="1670" w:type="dxa"/>
          </w:tcPr>
          <w:p w14:paraId="3C4D5BF3" w14:textId="77777777" w:rsidR="00100870" w:rsidRPr="005D6531" w:rsidRDefault="00100870" w:rsidP="00CD1808">
            <w:pPr>
              <w:pStyle w:val="Brdtext"/>
              <w:ind w:left="0"/>
            </w:pPr>
            <w:r w:rsidRPr="005D6531">
              <w:t>Objekt/Signal</w:t>
            </w:r>
          </w:p>
        </w:tc>
        <w:tc>
          <w:tcPr>
            <w:tcW w:w="1843" w:type="dxa"/>
          </w:tcPr>
          <w:p w14:paraId="7ECD5C54" w14:textId="77777777" w:rsidR="00100870" w:rsidRPr="005D6531" w:rsidRDefault="00100870" w:rsidP="00CD1808">
            <w:pPr>
              <w:pStyle w:val="Brdtext"/>
              <w:ind w:left="0"/>
            </w:pPr>
            <w:r w:rsidRPr="005D6531">
              <w:t>Beskrivning</w:t>
            </w:r>
          </w:p>
        </w:tc>
        <w:tc>
          <w:tcPr>
            <w:tcW w:w="1418" w:type="dxa"/>
          </w:tcPr>
          <w:p w14:paraId="275C07AA" w14:textId="77777777" w:rsidR="00100870" w:rsidRPr="005D6531" w:rsidRDefault="00100870" w:rsidP="00CD1808">
            <w:pPr>
              <w:pStyle w:val="Brdtext"/>
              <w:ind w:left="0"/>
            </w:pPr>
            <w:r w:rsidRPr="005D6531">
              <w:t>Mätområde</w:t>
            </w:r>
          </w:p>
        </w:tc>
        <w:tc>
          <w:tcPr>
            <w:tcW w:w="603" w:type="dxa"/>
          </w:tcPr>
          <w:p w14:paraId="109ED60F" w14:textId="77777777" w:rsidR="00100870" w:rsidRPr="005D6531" w:rsidRDefault="00100870" w:rsidP="00CD1808">
            <w:pPr>
              <w:pStyle w:val="Brdtext"/>
              <w:ind w:left="0"/>
            </w:pPr>
            <w:r w:rsidRPr="005D6531">
              <w:t>L2</w:t>
            </w:r>
          </w:p>
        </w:tc>
        <w:tc>
          <w:tcPr>
            <w:tcW w:w="603" w:type="dxa"/>
          </w:tcPr>
          <w:p w14:paraId="3886B3FF" w14:textId="77777777" w:rsidR="00100870" w:rsidRPr="005D6531" w:rsidRDefault="00100870" w:rsidP="00CD1808">
            <w:pPr>
              <w:pStyle w:val="Brdtext"/>
              <w:ind w:left="0"/>
            </w:pPr>
            <w:r w:rsidRPr="005D6531">
              <w:t>L1</w:t>
            </w:r>
          </w:p>
        </w:tc>
        <w:tc>
          <w:tcPr>
            <w:tcW w:w="816" w:type="dxa"/>
          </w:tcPr>
          <w:p w14:paraId="22B42078" w14:textId="77777777" w:rsidR="00100870" w:rsidRPr="005D6531" w:rsidRDefault="00100870" w:rsidP="00CD1808">
            <w:pPr>
              <w:pStyle w:val="Brdtext"/>
              <w:ind w:left="0"/>
            </w:pPr>
            <w:r w:rsidRPr="005D6531">
              <w:t>H1</w:t>
            </w:r>
          </w:p>
        </w:tc>
        <w:tc>
          <w:tcPr>
            <w:tcW w:w="595" w:type="dxa"/>
          </w:tcPr>
          <w:p w14:paraId="734E6578" w14:textId="77777777" w:rsidR="00100870" w:rsidRPr="005D6531" w:rsidRDefault="00100870" w:rsidP="00CD1808">
            <w:pPr>
              <w:pStyle w:val="Brdtext"/>
              <w:ind w:left="0"/>
            </w:pPr>
            <w:r w:rsidRPr="005D6531">
              <w:t>H2</w:t>
            </w:r>
          </w:p>
        </w:tc>
        <w:tc>
          <w:tcPr>
            <w:tcW w:w="596" w:type="dxa"/>
          </w:tcPr>
          <w:p w14:paraId="2197B08B" w14:textId="77777777" w:rsidR="00100870" w:rsidRPr="005D6531" w:rsidRDefault="00100870" w:rsidP="00CD1808">
            <w:pPr>
              <w:pStyle w:val="Brdtext"/>
              <w:ind w:left="0"/>
            </w:pPr>
            <w:r w:rsidRPr="005D6531">
              <w:t>SIL</w:t>
            </w:r>
          </w:p>
        </w:tc>
      </w:tr>
      <w:tr w:rsidR="005D6531" w:rsidRPr="005D6531" w14:paraId="4A662B8A" w14:textId="77777777" w:rsidTr="00CD1808">
        <w:tc>
          <w:tcPr>
            <w:tcW w:w="1670" w:type="dxa"/>
          </w:tcPr>
          <w:p w14:paraId="22756374" w14:textId="77777777" w:rsidR="00100870" w:rsidRPr="005D6531" w:rsidRDefault="00100870" w:rsidP="00CD1808">
            <w:pPr>
              <w:pStyle w:val="Brdtext"/>
              <w:ind w:left="0"/>
            </w:pPr>
            <w:r w:rsidRPr="005D6531">
              <w:t>344TZ316</w:t>
            </w:r>
          </w:p>
        </w:tc>
        <w:tc>
          <w:tcPr>
            <w:tcW w:w="1843" w:type="dxa"/>
          </w:tcPr>
          <w:p w14:paraId="0C750F9E" w14:textId="77777777" w:rsidR="00100870" w:rsidRPr="005D6531" w:rsidRDefault="00100870" w:rsidP="00CD1808">
            <w:pPr>
              <w:pStyle w:val="Brdtext"/>
              <w:ind w:left="0"/>
            </w:pPr>
            <w:r w:rsidRPr="005D6531">
              <w:t>Temp från PGH</w:t>
            </w:r>
          </w:p>
        </w:tc>
        <w:tc>
          <w:tcPr>
            <w:tcW w:w="1418" w:type="dxa"/>
          </w:tcPr>
          <w:p w14:paraId="01E4D5E7" w14:textId="1679887F" w:rsidR="00100870" w:rsidRPr="005D6531" w:rsidRDefault="00207AAB" w:rsidP="00CD1808">
            <w:pPr>
              <w:pStyle w:val="Brdtext"/>
              <w:ind w:left="0"/>
            </w:pPr>
            <w:r w:rsidRPr="005D6531">
              <w:t>0</w:t>
            </w:r>
            <w:r w:rsidR="008A630C" w:rsidRPr="005D6531">
              <w:t xml:space="preserve"> </w:t>
            </w:r>
            <w:r w:rsidRPr="005D6531">
              <w:t>-</w:t>
            </w:r>
            <w:r w:rsidR="008A630C" w:rsidRPr="005D6531">
              <w:t xml:space="preserve"> 1100</w:t>
            </w:r>
            <w:r w:rsidR="00100870" w:rsidRPr="005D6531">
              <w:t>°C</w:t>
            </w:r>
          </w:p>
        </w:tc>
        <w:tc>
          <w:tcPr>
            <w:tcW w:w="603" w:type="dxa"/>
          </w:tcPr>
          <w:p w14:paraId="42EEA68E" w14:textId="77777777" w:rsidR="00100870" w:rsidRPr="005D6531" w:rsidRDefault="00100870" w:rsidP="00CD1808">
            <w:pPr>
              <w:pStyle w:val="Brdtext"/>
              <w:ind w:left="0"/>
            </w:pPr>
          </w:p>
        </w:tc>
        <w:tc>
          <w:tcPr>
            <w:tcW w:w="603" w:type="dxa"/>
          </w:tcPr>
          <w:p w14:paraId="587872CC" w14:textId="77777777" w:rsidR="00100870" w:rsidRPr="005D6531" w:rsidRDefault="00100870" w:rsidP="00CD1808">
            <w:pPr>
              <w:pStyle w:val="Brdtext"/>
              <w:ind w:left="0"/>
            </w:pPr>
          </w:p>
        </w:tc>
        <w:tc>
          <w:tcPr>
            <w:tcW w:w="816" w:type="dxa"/>
          </w:tcPr>
          <w:p w14:paraId="1FD8EB75" w14:textId="3AC77F6A" w:rsidR="00100870" w:rsidRPr="005D6531" w:rsidRDefault="00100870" w:rsidP="00CD1808">
            <w:pPr>
              <w:pStyle w:val="Brdtext"/>
              <w:ind w:left="0"/>
            </w:pPr>
          </w:p>
        </w:tc>
        <w:tc>
          <w:tcPr>
            <w:tcW w:w="595" w:type="dxa"/>
          </w:tcPr>
          <w:p w14:paraId="5FCD97D5" w14:textId="77777777" w:rsidR="00100870" w:rsidRPr="005D6531" w:rsidRDefault="00100870" w:rsidP="00CD1808">
            <w:pPr>
              <w:pStyle w:val="Brdtext"/>
              <w:ind w:left="0"/>
            </w:pPr>
          </w:p>
        </w:tc>
        <w:tc>
          <w:tcPr>
            <w:tcW w:w="596" w:type="dxa"/>
          </w:tcPr>
          <w:p w14:paraId="6D46A649" w14:textId="2083B40F" w:rsidR="00100870" w:rsidRPr="005D6531" w:rsidRDefault="00F83B92" w:rsidP="00CD1808">
            <w:pPr>
              <w:pStyle w:val="Brdtext"/>
              <w:ind w:left="0"/>
            </w:pPr>
            <w:r w:rsidRPr="005D6531">
              <w:t>3</w:t>
            </w:r>
          </w:p>
        </w:tc>
      </w:tr>
      <w:tr w:rsidR="005D6531" w:rsidRPr="005D6531" w14:paraId="64D8894D" w14:textId="77777777" w:rsidTr="00CD1808">
        <w:tc>
          <w:tcPr>
            <w:tcW w:w="1670" w:type="dxa"/>
          </w:tcPr>
          <w:p w14:paraId="4CA13210" w14:textId="77777777" w:rsidR="00100870" w:rsidRPr="005D6531" w:rsidRDefault="00100870" w:rsidP="00CD1808">
            <w:pPr>
              <w:pStyle w:val="Brdtext"/>
              <w:ind w:left="0"/>
            </w:pPr>
            <w:r w:rsidRPr="005D6531">
              <w:t>344TZ317</w:t>
            </w:r>
          </w:p>
        </w:tc>
        <w:tc>
          <w:tcPr>
            <w:tcW w:w="1843" w:type="dxa"/>
          </w:tcPr>
          <w:p w14:paraId="5F0A5CFD" w14:textId="77777777" w:rsidR="00100870" w:rsidRPr="005D6531" w:rsidRDefault="00100870" w:rsidP="00CD1808">
            <w:pPr>
              <w:pStyle w:val="Brdtext"/>
              <w:ind w:left="0"/>
            </w:pPr>
            <w:r w:rsidRPr="005D6531">
              <w:t>Temp från PGH</w:t>
            </w:r>
          </w:p>
        </w:tc>
        <w:tc>
          <w:tcPr>
            <w:tcW w:w="1418" w:type="dxa"/>
          </w:tcPr>
          <w:p w14:paraId="2B9E3333" w14:textId="5ABC1A8D" w:rsidR="00100870" w:rsidRPr="005D6531" w:rsidRDefault="008A630C" w:rsidP="00CD1808">
            <w:pPr>
              <w:pStyle w:val="Brdtext"/>
              <w:ind w:left="0"/>
            </w:pPr>
            <w:r w:rsidRPr="005D6531">
              <w:t>0 - 1100°C</w:t>
            </w:r>
          </w:p>
        </w:tc>
        <w:tc>
          <w:tcPr>
            <w:tcW w:w="603" w:type="dxa"/>
          </w:tcPr>
          <w:p w14:paraId="6F1EE478" w14:textId="77777777" w:rsidR="00100870" w:rsidRPr="005D6531" w:rsidRDefault="00100870" w:rsidP="00CD1808">
            <w:pPr>
              <w:pStyle w:val="Brdtext"/>
              <w:ind w:left="0"/>
            </w:pPr>
          </w:p>
        </w:tc>
        <w:tc>
          <w:tcPr>
            <w:tcW w:w="603" w:type="dxa"/>
          </w:tcPr>
          <w:p w14:paraId="0F2FD199" w14:textId="77777777" w:rsidR="00100870" w:rsidRPr="005D6531" w:rsidRDefault="00100870" w:rsidP="00CD1808">
            <w:pPr>
              <w:pStyle w:val="Brdtext"/>
              <w:ind w:left="0"/>
            </w:pPr>
          </w:p>
        </w:tc>
        <w:tc>
          <w:tcPr>
            <w:tcW w:w="816" w:type="dxa"/>
          </w:tcPr>
          <w:p w14:paraId="388893C1" w14:textId="126FD815" w:rsidR="00100870" w:rsidRPr="005D6531" w:rsidRDefault="00100870" w:rsidP="00CD1808">
            <w:pPr>
              <w:pStyle w:val="Brdtext"/>
              <w:ind w:left="0"/>
            </w:pPr>
          </w:p>
        </w:tc>
        <w:tc>
          <w:tcPr>
            <w:tcW w:w="595" w:type="dxa"/>
          </w:tcPr>
          <w:p w14:paraId="6A991D4A" w14:textId="77777777" w:rsidR="00100870" w:rsidRPr="005D6531" w:rsidRDefault="00100870" w:rsidP="00CD1808">
            <w:pPr>
              <w:pStyle w:val="Brdtext"/>
              <w:ind w:left="0"/>
            </w:pPr>
          </w:p>
        </w:tc>
        <w:tc>
          <w:tcPr>
            <w:tcW w:w="596" w:type="dxa"/>
          </w:tcPr>
          <w:p w14:paraId="0F059958" w14:textId="398B549A" w:rsidR="00100870" w:rsidRPr="005D6531" w:rsidRDefault="00F83B92" w:rsidP="00CD1808">
            <w:pPr>
              <w:pStyle w:val="Brdtext"/>
              <w:ind w:left="0"/>
            </w:pPr>
            <w:r w:rsidRPr="005D6531">
              <w:t>3</w:t>
            </w:r>
          </w:p>
        </w:tc>
      </w:tr>
      <w:tr w:rsidR="00100870" w:rsidRPr="005D6531" w14:paraId="5BEC6B2D" w14:textId="77777777" w:rsidTr="00CD1808">
        <w:tc>
          <w:tcPr>
            <w:tcW w:w="1670" w:type="dxa"/>
          </w:tcPr>
          <w:p w14:paraId="621841FC" w14:textId="77777777" w:rsidR="00100870" w:rsidRPr="005D6531" w:rsidRDefault="00100870" w:rsidP="00CD1808">
            <w:pPr>
              <w:pStyle w:val="Brdtext"/>
              <w:ind w:left="0"/>
            </w:pPr>
            <w:r w:rsidRPr="005D6531">
              <w:t>344TZ318</w:t>
            </w:r>
          </w:p>
        </w:tc>
        <w:tc>
          <w:tcPr>
            <w:tcW w:w="1843" w:type="dxa"/>
          </w:tcPr>
          <w:p w14:paraId="57A859C8" w14:textId="77777777" w:rsidR="00100870" w:rsidRPr="005D6531" w:rsidRDefault="00100870" w:rsidP="00CD1808">
            <w:pPr>
              <w:pStyle w:val="Brdtext"/>
              <w:ind w:left="0"/>
            </w:pPr>
            <w:r w:rsidRPr="005D6531">
              <w:t>Temp från PGH</w:t>
            </w:r>
          </w:p>
        </w:tc>
        <w:tc>
          <w:tcPr>
            <w:tcW w:w="1418" w:type="dxa"/>
          </w:tcPr>
          <w:p w14:paraId="70892372" w14:textId="08C49FDD" w:rsidR="00100870" w:rsidRPr="005D6531" w:rsidRDefault="008A630C" w:rsidP="00CD1808">
            <w:pPr>
              <w:pStyle w:val="Brdtext"/>
              <w:ind w:left="0"/>
            </w:pPr>
            <w:r w:rsidRPr="005D6531">
              <w:t>0 - 1100°C</w:t>
            </w:r>
          </w:p>
        </w:tc>
        <w:tc>
          <w:tcPr>
            <w:tcW w:w="603" w:type="dxa"/>
          </w:tcPr>
          <w:p w14:paraId="5821CBCA" w14:textId="77777777" w:rsidR="00100870" w:rsidRPr="005D6531" w:rsidRDefault="00100870" w:rsidP="00CD1808">
            <w:pPr>
              <w:pStyle w:val="Brdtext"/>
              <w:ind w:left="0"/>
            </w:pPr>
          </w:p>
        </w:tc>
        <w:tc>
          <w:tcPr>
            <w:tcW w:w="603" w:type="dxa"/>
          </w:tcPr>
          <w:p w14:paraId="2393FC7F" w14:textId="77777777" w:rsidR="00100870" w:rsidRPr="005D6531" w:rsidRDefault="00100870" w:rsidP="00CD1808">
            <w:pPr>
              <w:pStyle w:val="Brdtext"/>
              <w:ind w:left="0"/>
            </w:pPr>
          </w:p>
        </w:tc>
        <w:tc>
          <w:tcPr>
            <w:tcW w:w="816" w:type="dxa"/>
          </w:tcPr>
          <w:p w14:paraId="7F4A4E21" w14:textId="14534C7A" w:rsidR="00100870" w:rsidRPr="005D6531" w:rsidRDefault="00100870" w:rsidP="00CD1808">
            <w:pPr>
              <w:pStyle w:val="Brdtext"/>
              <w:ind w:left="0"/>
            </w:pPr>
          </w:p>
        </w:tc>
        <w:tc>
          <w:tcPr>
            <w:tcW w:w="595" w:type="dxa"/>
          </w:tcPr>
          <w:p w14:paraId="60A43874" w14:textId="77777777" w:rsidR="00100870" w:rsidRPr="005D6531" w:rsidRDefault="00100870" w:rsidP="00CD1808">
            <w:pPr>
              <w:pStyle w:val="Brdtext"/>
              <w:ind w:left="0"/>
            </w:pPr>
          </w:p>
        </w:tc>
        <w:tc>
          <w:tcPr>
            <w:tcW w:w="596" w:type="dxa"/>
          </w:tcPr>
          <w:p w14:paraId="1716ACB5" w14:textId="046476F8" w:rsidR="00100870" w:rsidRPr="005D6531" w:rsidRDefault="00F83B92" w:rsidP="00CD1808">
            <w:pPr>
              <w:pStyle w:val="Brdtext"/>
              <w:ind w:left="0"/>
            </w:pPr>
            <w:r w:rsidRPr="005D6531">
              <w:t>3</w:t>
            </w:r>
          </w:p>
        </w:tc>
      </w:tr>
    </w:tbl>
    <w:p w14:paraId="37C84301" w14:textId="77777777" w:rsidR="00100870" w:rsidRPr="005D6531" w:rsidRDefault="00100870" w:rsidP="00100870">
      <w:pPr>
        <w:pStyle w:val="Brdtext"/>
      </w:pPr>
    </w:p>
    <w:p w14:paraId="18BF4380" w14:textId="77777777" w:rsidR="00100870" w:rsidRPr="005D6531" w:rsidRDefault="00100870" w:rsidP="00100870">
      <w:pPr>
        <w:pStyle w:val="Brdtext"/>
        <w:rPr>
          <w:i/>
        </w:rPr>
      </w:pPr>
      <w:r w:rsidRPr="005D6531">
        <w:rPr>
          <w:i/>
        </w:rPr>
        <w:t>Beräkningar (variabler i säkerhetssystem):</w:t>
      </w:r>
    </w:p>
    <w:tbl>
      <w:tblPr>
        <w:tblStyle w:val="Tabellrutnt"/>
        <w:tblW w:w="8500" w:type="dxa"/>
        <w:tblInd w:w="1134" w:type="dxa"/>
        <w:tblLayout w:type="fixed"/>
        <w:tblLook w:val="04A0" w:firstRow="1" w:lastRow="0" w:firstColumn="1" w:lastColumn="0" w:noHBand="0" w:noVBand="1"/>
      </w:tblPr>
      <w:tblGrid>
        <w:gridCol w:w="1733"/>
        <w:gridCol w:w="1883"/>
        <w:gridCol w:w="1475"/>
        <w:gridCol w:w="579"/>
        <w:gridCol w:w="724"/>
        <w:gridCol w:w="723"/>
        <w:gridCol w:w="675"/>
        <w:gridCol w:w="708"/>
      </w:tblGrid>
      <w:tr w:rsidR="005D6531" w:rsidRPr="005D6531" w14:paraId="38E93858" w14:textId="77777777" w:rsidTr="00207AAB">
        <w:trPr>
          <w:trHeight w:val="426"/>
        </w:trPr>
        <w:tc>
          <w:tcPr>
            <w:tcW w:w="1733" w:type="dxa"/>
          </w:tcPr>
          <w:p w14:paraId="7C8D3992" w14:textId="77777777" w:rsidR="00100870" w:rsidRPr="005D6531" w:rsidRDefault="00100870" w:rsidP="00CD1808">
            <w:pPr>
              <w:pStyle w:val="Brdtext"/>
              <w:ind w:left="0"/>
            </w:pPr>
            <w:r w:rsidRPr="005D6531">
              <w:t>Objekt/Signal</w:t>
            </w:r>
          </w:p>
        </w:tc>
        <w:tc>
          <w:tcPr>
            <w:tcW w:w="1883" w:type="dxa"/>
          </w:tcPr>
          <w:p w14:paraId="50E69F75" w14:textId="77777777" w:rsidR="00100870" w:rsidRPr="005D6531" w:rsidRDefault="00100870" w:rsidP="00CD1808">
            <w:pPr>
              <w:pStyle w:val="Brdtext"/>
              <w:ind w:left="0"/>
            </w:pPr>
            <w:r w:rsidRPr="005D6531">
              <w:t>Beskrivning</w:t>
            </w:r>
          </w:p>
        </w:tc>
        <w:tc>
          <w:tcPr>
            <w:tcW w:w="1475" w:type="dxa"/>
          </w:tcPr>
          <w:p w14:paraId="3A802A70" w14:textId="77777777" w:rsidR="00100870" w:rsidRPr="005D6531" w:rsidRDefault="00100870" w:rsidP="00CD1808">
            <w:pPr>
              <w:pStyle w:val="Brdtext"/>
              <w:ind w:left="0"/>
            </w:pPr>
            <w:r w:rsidRPr="005D6531">
              <w:t>Mätområde</w:t>
            </w:r>
          </w:p>
        </w:tc>
        <w:tc>
          <w:tcPr>
            <w:tcW w:w="579" w:type="dxa"/>
          </w:tcPr>
          <w:p w14:paraId="61E8E9D8" w14:textId="77777777" w:rsidR="00100870" w:rsidRPr="005D6531" w:rsidRDefault="00100870" w:rsidP="00CD1808">
            <w:pPr>
              <w:pStyle w:val="Brdtext"/>
              <w:ind w:left="0"/>
            </w:pPr>
            <w:r w:rsidRPr="005D6531">
              <w:t>L2</w:t>
            </w:r>
          </w:p>
        </w:tc>
        <w:tc>
          <w:tcPr>
            <w:tcW w:w="724" w:type="dxa"/>
          </w:tcPr>
          <w:p w14:paraId="3F5FF788" w14:textId="77777777" w:rsidR="00100870" w:rsidRPr="005D6531" w:rsidRDefault="00100870" w:rsidP="00CD1808">
            <w:pPr>
              <w:pStyle w:val="Brdtext"/>
              <w:ind w:left="0"/>
            </w:pPr>
            <w:r w:rsidRPr="005D6531">
              <w:t>L1</w:t>
            </w:r>
          </w:p>
        </w:tc>
        <w:tc>
          <w:tcPr>
            <w:tcW w:w="723" w:type="dxa"/>
          </w:tcPr>
          <w:p w14:paraId="5FA8041B" w14:textId="77777777" w:rsidR="00100870" w:rsidRPr="005D6531" w:rsidRDefault="00100870" w:rsidP="00CD1808">
            <w:pPr>
              <w:pStyle w:val="Brdtext"/>
              <w:ind w:left="0"/>
            </w:pPr>
            <w:r w:rsidRPr="005D6531">
              <w:t>H1</w:t>
            </w:r>
          </w:p>
        </w:tc>
        <w:tc>
          <w:tcPr>
            <w:tcW w:w="675" w:type="dxa"/>
          </w:tcPr>
          <w:p w14:paraId="4BB268A2" w14:textId="77777777" w:rsidR="00100870" w:rsidRPr="005D6531" w:rsidRDefault="00100870" w:rsidP="00CD1808">
            <w:pPr>
              <w:pStyle w:val="Brdtext"/>
              <w:ind w:left="0"/>
            </w:pPr>
            <w:r w:rsidRPr="005D6531">
              <w:t>H2</w:t>
            </w:r>
          </w:p>
        </w:tc>
        <w:tc>
          <w:tcPr>
            <w:tcW w:w="708" w:type="dxa"/>
          </w:tcPr>
          <w:p w14:paraId="1664ED1D" w14:textId="77777777" w:rsidR="00100870" w:rsidRPr="005D6531" w:rsidRDefault="00100870" w:rsidP="00CD1808">
            <w:pPr>
              <w:pStyle w:val="Brdtext"/>
              <w:ind w:left="0"/>
            </w:pPr>
            <w:r w:rsidRPr="005D6531">
              <w:t>SIL</w:t>
            </w:r>
          </w:p>
        </w:tc>
      </w:tr>
      <w:tr w:rsidR="00100870" w:rsidRPr="005D6531" w14:paraId="25396804" w14:textId="77777777" w:rsidTr="00207AAB">
        <w:trPr>
          <w:trHeight w:val="711"/>
        </w:trPr>
        <w:tc>
          <w:tcPr>
            <w:tcW w:w="1733" w:type="dxa"/>
          </w:tcPr>
          <w:p w14:paraId="66235465" w14:textId="77777777" w:rsidR="00100870" w:rsidRPr="005D6531" w:rsidRDefault="00100870" w:rsidP="00CD1808">
            <w:pPr>
              <w:pStyle w:val="Brdtext"/>
              <w:ind w:left="0"/>
            </w:pPr>
            <w:r w:rsidRPr="005D6531">
              <w:t>344XI316</w:t>
            </w:r>
          </w:p>
        </w:tc>
        <w:tc>
          <w:tcPr>
            <w:tcW w:w="1883" w:type="dxa"/>
          </w:tcPr>
          <w:p w14:paraId="74698B04" w14:textId="77777777" w:rsidR="00100870" w:rsidRPr="005D6531" w:rsidRDefault="00100870" w:rsidP="00CD1808">
            <w:pPr>
              <w:pStyle w:val="Brdtext"/>
              <w:ind w:left="0"/>
            </w:pPr>
            <w:r w:rsidRPr="005D6531">
              <w:t>Temp från PGH majoritetsval</w:t>
            </w:r>
          </w:p>
        </w:tc>
        <w:tc>
          <w:tcPr>
            <w:tcW w:w="1475" w:type="dxa"/>
          </w:tcPr>
          <w:p w14:paraId="100720FA" w14:textId="724E68E4" w:rsidR="00100870" w:rsidRPr="005D6531" w:rsidRDefault="008A630C" w:rsidP="00CD1808">
            <w:pPr>
              <w:pStyle w:val="Brdtext"/>
              <w:ind w:left="0"/>
            </w:pPr>
            <w:r w:rsidRPr="005D6531">
              <w:t>0 - 1100°C</w:t>
            </w:r>
          </w:p>
        </w:tc>
        <w:tc>
          <w:tcPr>
            <w:tcW w:w="579" w:type="dxa"/>
            <w:shd w:val="clear" w:color="auto" w:fill="auto"/>
          </w:tcPr>
          <w:p w14:paraId="7C88C87F" w14:textId="4F8C9182" w:rsidR="00100870" w:rsidRPr="005D6531" w:rsidRDefault="00207AAB" w:rsidP="00CD1808">
            <w:pPr>
              <w:pStyle w:val="Brdtext"/>
              <w:ind w:left="0"/>
              <w:rPr>
                <w:highlight w:val="yellow"/>
              </w:rPr>
            </w:pPr>
            <w:r w:rsidRPr="005D6531">
              <w:rPr>
                <w:highlight w:val="yellow"/>
              </w:rPr>
              <w:t>700</w:t>
            </w:r>
          </w:p>
        </w:tc>
        <w:tc>
          <w:tcPr>
            <w:tcW w:w="724" w:type="dxa"/>
          </w:tcPr>
          <w:p w14:paraId="26809A63" w14:textId="5EB715B2" w:rsidR="00100870" w:rsidRPr="005D6531" w:rsidRDefault="00207AAB" w:rsidP="00CD1808">
            <w:pPr>
              <w:pStyle w:val="Brdtext"/>
              <w:ind w:left="0"/>
              <w:rPr>
                <w:highlight w:val="yellow"/>
              </w:rPr>
            </w:pPr>
            <w:r w:rsidRPr="005D6531">
              <w:rPr>
                <w:highlight w:val="yellow"/>
              </w:rPr>
              <w:t>725</w:t>
            </w:r>
          </w:p>
        </w:tc>
        <w:tc>
          <w:tcPr>
            <w:tcW w:w="723" w:type="dxa"/>
          </w:tcPr>
          <w:p w14:paraId="2EAF9152" w14:textId="40CE4041" w:rsidR="00100870" w:rsidRPr="005D6531" w:rsidRDefault="00207AAB" w:rsidP="00CD1808">
            <w:pPr>
              <w:pStyle w:val="Brdtext"/>
              <w:ind w:left="0"/>
              <w:rPr>
                <w:highlight w:val="yellow"/>
              </w:rPr>
            </w:pPr>
            <w:r w:rsidRPr="005D6531">
              <w:rPr>
                <w:highlight w:val="yellow"/>
              </w:rPr>
              <w:t>950</w:t>
            </w:r>
          </w:p>
        </w:tc>
        <w:tc>
          <w:tcPr>
            <w:tcW w:w="675" w:type="dxa"/>
          </w:tcPr>
          <w:p w14:paraId="2066C9F6" w14:textId="4383D43B" w:rsidR="00100870" w:rsidRPr="005D6531" w:rsidRDefault="00207AAB" w:rsidP="00CD1808">
            <w:pPr>
              <w:pStyle w:val="Brdtext"/>
              <w:ind w:left="0"/>
              <w:rPr>
                <w:highlight w:val="yellow"/>
              </w:rPr>
            </w:pPr>
            <w:r w:rsidRPr="005D6531">
              <w:rPr>
                <w:highlight w:val="yellow"/>
              </w:rPr>
              <w:t>970</w:t>
            </w:r>
          </w:p>
        </w:tc>
        <w:tc>
          <w:tcPr>
            <w:tcW w:w="708" w:type="dxa"/>
          </w:tcPr>
          <w:p w14:paraId="225EADAC" w14:textId="0D5CC713" w:rsidR="00100870" w:rsidRPr="005D6531" w:rsidRDefault="00F83B92" w:rsidP="00CD1808">
            <w:pPr>
              <w:pStyle w:val="Brdtext"/>
              <w:ind w:left="0"/>
            </w:pPr>
            <w:r w:rsidRPr="005D6531">
              <w:t>3</w:t>
            </w:r>
          </w:p>
        </w:tc>
      </w:tr>
    </w:tbl>
    <w:p w14:paraId="265834B3" w14:textId="4A91633A" w:rsidR="00100870" w:rsidRPr="005D6531" w:rsidRDefault="00100870" w:rsidP="00100870">
      <w:pPr>
        <w:pStyle w:val="Brdtext"/>
      </w:pPr>
    </w:p>
    <w:p w14:paraId="46988834" w14:textId="176BB0C6" w:rsidR="00F1394F" w:rsidRPr="005D6531" w:rsidRDefault="00F1394F" w:rsidP="00100870">
      <w:pPr>
        <w:pStyle w:val="Brdtext"/>
      </w:pPr>
      <w:r w:rsidRPr="005D6531">
        <w:lastRenderedPageBreak/>
        <w:t>344XI316 beräknas som 2oo3 majoritetsval från 344TZ316, 344TZ317 och 344TZ318.</w:t>
      </w:r>
    </w:p>
    <w:p w14:paraId="051BA5B2" w14:textId="77777777" w:rsidR="009E6561" w:rsidRPr="005D6531" w:rsidRDefault="009E6561" w:rsidP="00623060">
      <w:pPr>
        <w:pStyle w:val="Brdtext"/>
      </w:pPr>
    </w:p>
    <w:p w14:paraId="0FF18BFA" w14:textId="77777777" w:rsidR="00623060" w:rsidRPr="005D6531" w:rsidRDefault="00623060" w:rsidP="00623060">
      <w:pPr>
        <w:pStyle w:val="Rubrik3"/>
      </w:pPr>
      <w:bookmarkStart w:id="52" w:name="_Toc33443035"/>
      <w:r w:rsidRPr="005D6531">
        <w:t>Naturgas till brännare</w:t>
      </w:r>
      <w:bookmarkEnd w:id="52"/>
    </w:p>
    <w:p w14:paraId="4093A7A6" w14:textId="77777777" w:rsidR="00623060" w:rsidRPr="005D6531" w:rsidRDefault="00623060" w:rsidP="00623060">
      <w:pPr>
        <w:pStyle w:val="Brdtext"/>
      </w:pPr>
    </w:p>
    <w:p w14:paraId="7B935D20" w14:textId="0B355692" w:rsidR="00623060" w:rsidRPr="005D6531" w:rsidRDefault="00623060" w:rsidP="00623060">
      <w:pPr>
        <w:pStyle w:val="Brdtext"/>
      </w:pPr>
      <w:r w:rsidRPr="005D6531">
        <w:t>Mekanisk reglerventil 252RV</w:t>
      </w:r>
      <w:r w:rsidR="007D65C2" w:rsidRPr="005D6531">
        <w:t>533.</w:t>
      </w:r>
      <w:r w:rsidRPr="005D6531">
        <w:br/>
        <w:t xml:space="preserve">Lokalt </w:t>
      </w:r>
      <w:proofErr w:type="spellStart"/>
      <w:r w:rsidRPr="005D6531">
        <w:t>börvärde</w:t>
      </w:r>
      <w:proofErr w:type="spellEnd"/>
      <w:r w:rsidR="007D65C2" w:rsidRPr="005D6531">
        <w:t xml:space="preserve"> </w:t>
      </w:r>
      <w:r w:rsidR="007D65C2" w:rsidRPr="005D6531">
        <w:rPr>
          <w:highlight w:val="yellow"/>
        </w:rPr>
        <w:t>??</w:t>
      </w:r>
    </w:p>
    <w:p w14:paraId="1846D849" w14:textId="70E439AA" w:rsidR="007D65C2" w:rsidRPr="005D6531" w:rsidRDefault="007D65C2" w:rsidP="00623060">
      <w:pPr>
        <w:pStyle w:val="Brdtext"/>
      </w:pPr>
      <w:proofErr w:type="spellStart"/>
      <w:r w:rsidRPr="005D6531">
        <w:t>Tracing</w:t>
      </w:r>
      <w:proofErr w:type="spellEnd"/>
      <w:r w:rsidRPr="005D6531">
        <w:t xml:space="preserve"> temp 252TI320.</w:t>
      </w:r>
    </w:p>
    <w:p w14:paraId="5F687BF3" w14:textId="556E8B44" w:rsidR="00623060" w:rsidRPr="005D6531" w:rsidRDefault="00623060" w:rsidP="00623060">
      <w:pPr>
        <w:pStyle w:val="Brdtext"/>
      </w:pPr>
      <w:proofErr w:type="spellStart"/>
      <w:r w:rsidRPr="005D6531">
        <w:t>Difftryck</w:t>
      </w:r>
      <w:proofErr w:type="spellEnd"/>
      <w:r w:rsidRPr="005D6531">
        <w:t xml:space="preserve"> 252PD326 över </w:t>
      </w:r>
      <w:r w:rsidR="007D65C2" w:rsidRPr="005D6531">
        <w:t xml:space="preserve">filter </w:t>
      </w:r>
      <w:r w:rsidRPr="005D6531">
        <w:t>252</w:t>
      </w:r>
      <w:r w:rsidR="007D65C2" w:rsidRPr="005D6531">
        <w:t>SE</w:t>
      </w:r>
      <w:r w:rsidRPr="005D6531">
        <w:t>575</w:t>
      </w:r>
      <w:r w:rsidR="007D65C2" w:rsidRPr="005D6531">
        <w:t>.</w:t>
      </w:r>
    </w:p>
    <w:p w14:paraId="195FD0DA" w14:textId="70D8B713" w:rsidR="0091178D" w:rsidRPr="005D6531" w:rsidRDefault="0091178D" w:rsidP="0091178D">
      <w:pPr>
        <w:pStyle w:val="Brdtext"/>
      </w:pPr>
      <w:r w:rsidRPr="005D6531">
        <w:t>Avluftningsventil 252SV545 F.O. till säker plats</w:t>
      </w:r>
      <w:r w:rsidR="00FC646E" w:rsidRPr="005D6531">
        <w:t xml:space="preserve"> utomhus</w:t>
      </w:r>
      <w:r w:rsidRPr="005D6531">
        <w:t>.</w:t>
      </w:r>
    </w:p>
    <w:p w14:paraId="0BDC0680" w14:textId="3EC98D9E" w:rsidR="0091178D" w:rsidRPr="005D6531" w:rsidRDefault="0091178D" w:rsidP="0091178D">
      <w:pPr>
        <w:pStyle w:val="Brdtext"/>
      </w:pPr>
      <w:r w:rsidRPr="005D6531">
        <w:t xml:space="preserve">Avstängningsventil 252SV546 </w:t>
      </w:r>
      <w:r w:rsidR="00CD2EE0" w:rsidRPr="005D6531">
        <w:t xml:space="preserve">naturgas </w:t>
      </w:r>
      <w:r w:rsidRPr="005D6531">
        <w:t>till brännare.</w:t>
      </w:r>
    </w:p>
    <w:p w14:paraId="12F22509" w14:textId="447EE570" w:rsidR="0091178D" w:rsidRPr="005D6531" w:rsidRDefault="0091178D" w:rsidP="0091178D">
      <w:pPr>
        <w:pStyle w:val="Brdtext"/>
      </w:pPr>
      <w:r w:rsidRPr="005D6531">
        <w:t>Avstängningsventil 252SV544 matning naturgas.</w:t>
      </w:r>
    </w:p>
    <w:p w14:paraId="57A1FA2F" w14:textId="6A697C18" w:rsidR="0091178D" w:rsidRPr="005D6531" w:rsidRDefault="0091178D" w:rsidP="00623060">
      <w:pPr>
        <w:pStyle w:val="Brdtext"/>
      </w:pPr>
      <w:r w:rsidRPr="005D6531">
        <w:t xml:space="preserve">Ventilerna för avstängning är konfigurerade som ”block &amp; </w:t>
      </w:r>
      <w:proofErr w:type="spellStart"/>
      <w:r w:rsidRPr="005D6531">
        <w:t>bleed</w:t>
      </w:r>
      <w:proofErr w:type="spellEnd"/>
      <w:r w:rsidRPr="005D6531">
        <w:t xml:space="preserve">” och styrs i sekvens. Avstängningsventilerna måste ha kvittering från avluftningsventilens stängd-gränsläge innan avstängningsventilerna får öppna och avluftningsventilen måste ha kvittering från avstängningsventilernas stängd-gränslägen innan avluftningsventilen får öppna. Ventilerna är SIL-klassade och används vid tripp av brännare så dessa ventilobjekt </w:t>
      </w:r>
      <w:r w:rsidR="00FC646E" w:rsidRPr="005D6531">
        <w:t xml:space="preserve">hamnar </w:t>
      </w:r>
      <w:r w:rsidRPr="005D6531">
        <w:t>i säkerhetssystemet inklusive deras gränslägen.</w:t>
      </w:r>
    </w:p>
    <w:p w14:paraId="712E4B19" w14:textId="770A3C3C" w:rsidR="00C940B9" w:rsidRPr="005D6531" w:rsidRDefault="00C940B9" w:rsidP="00623060">
      <w:pPr>
        <w:pStyle w:val="Brdtext"/>
      </w:pPr>
      <w:r w:rsidRPr="005D6531">
        <w:t xml:space="preserve">Högt bränsletryck kan bland annat leda till </w:t>
      </w:r>
      <w:proofErr w:type="spellStart"/>
      <w:r w:rsidR="0004676D" w:rsidRPr="005D6531">
        <w:t>understökiometrisk</w:t>
      </w:r>
      <w:proofErr w:type="spellEnd"/>
      <w:r w:rsidR="0004676D" w:rsidRPr="005D6531">
        <w:t xml:space="preserve"> förbränning och förskjuten låga. </w:t>
      </w:r>
    </w:p>
    <w:p w14:paraId="7A49EB46" w14:textId="53EB8E93" w:rsidR="0055255E" w:rsidRPr="005D6531" w:rsidRDefault="0055255E" w:rsidP="00623060">
      <w:pPr>
        <w:pStyle w:val="Brdtext"/>
      </w:pPr>
      <w:r w:rsidRPr="005D6531">
        <w:t>Lågt bränsletryck kan leda till att lågan slocknar och sedan ansamling av oförbränd gas i förbrännings</w:t>
      </w:r>
      <w:r w:rsidR="00E9769C" w:rsidRPr="005D6531">
        <w:t>kammaren</w:t>
      </w:r>
      <w:r w:rsidRPr="005D6531">
        <w:t>.</w:t>
      </w:r>
    </w:p>
    <w:p w14:paraId="507EC003" w14:textId="77777777" w:rsidR="0091178D" w:rsidRPr="005D6531" w:rsidRDefault="0091178D" w:rsidP="0091178D">
      <w:pPr>
        <w:pStyle w:val="Brdtext"/>
      </w:pPr>
      <w:r w:rsidRPr="005D6531">
        <w:t>Flöde 252XI539 beräknas från givarens grunddata, temperatur, tryck och tryckdifferens. Se modul beräkning flöde.</w:t>
      </w:r>
    </w:p>
    <w:p w14:paraId="202526AB" w14:textId="5CB89BB7" w:rsidR="002162B7" w:rsidRPr="005D6531" w:rsidRDefault="00623060" w:rsidP="00336B1E">
      <w:pPr>
        <w:pStyle w:val="Brdtext"/>
      </w:pPr>
      <w:r w:rsidRPr="005D6531">
        <w:t>PI-regulator 252FC539 reglerar gasens flöde i Nm3/h. Regulatorns utsignal styr 252RV539. Minskar flödet så öppnar ventilen mer.</w:t>
      </w:r>
      <w:r w:rsidR="00D01681" w:rsidRPr="005D6531">
        <w:br/>
      </w:r>
      <w:proofErr w:type="spellStart"/>
      <w:r w:rsidR="00D01681" w:rsidRPr="005D6531">
        <w:t>Ärvärde</w:t>
      </w:r>
      <w:proofErr w:type="spellEnd"/>
      <w:r w:rsidR="00D01681" w:rsidRPr="005D6531">
        <w:t xml:space="preserve"> 252XI539</w:t>
      </w:r>
      <w:r w:rsidRPr="005D6531">
        <w:br/>
        <w:t xml:space="preserve">Utsignalområde 0-100%. </w:t>
      </w:r>
      <w:r w:rsidRPr="005D6531">
        <w:br/>
        <w:t xml:space="preserve">Internt </w:t>
      </w:r>
      <w:proofErr w:type="spellStart"/>
      <w:r w:rsidRPr="005D6531">
        <w:t>börvärde</w:t>
      </w:r>
      <w:proofErr w:type="spellEnd"/>
      <w:r w:rsidRPr="005D6531">
        <w:t xml:space="preserve"> 0-</w:t>
      </w:r>
      <w:r w:rsidR="00F311F5" w:rsidRPr="005D6531">
        <w:rPr>
          <w:highlight w:val="yellow"/>
        </w:rPr>
        <w:t>180</w:t>
      </w:r>
      <w:r w:rsidRPr="005D6531">
        <w:t xml:space="preserve"> Nm3/h.</w:t>
      </w:r>
      <w:r w:rsidR="00F00636" w:rsidRPr="005D6531">
        <w:br/>
        <w:t xml:space="preserve">Externt </w:t>
      </w:r>
      <w:proofErr w:type="spellStart"/>
      <w:r w:rsidR="00F00636" w:rsidRPr="005D6531">
        <w:t>börvärde</w:t>
      </w:r>
      <w:proofErr w:type="spellEnd"/>
      <w:r w:rsidR="00F00636" w:rsidRPr="005D6531">
        <w:t xml:space="preserve"> </w:t>
      </w:r>
      <w:r w:rsidR="0023264F" w:rsidRPr="005D6531">
        <w:t xml:space="preserve">E1 utsignal från </w:t>
      </w:r>
      <w:r w:rsidR="00F00636" w:rsidRPr="005D6531">
        <w:t>344TC316</w:t>
      </w:r>
      <w:r w:rsidR="00320C94" w:rsidRPr="005D6531">
        <w:t>*180/100</w:t>
      </w:r>
      <w:r w:rsidR="0023264F" w:rsidRPr="005D6531">
        <w:br/>
        <w:t xml:space="preserve">Externt </w:t>
      </w:r>
      <w:proofErr w:type="spellStart"/>
      <w:r w:rsidR="0023264F" w:rsidRPr="005D6531">
        <w:t>börvärde</w:t>
      </w:r>
      <w:proofErr w:type="spellEnd"/>
      <w:r w:rsidR="0023264F" w:rsidRPr="005D6531">
        <w:t xml:space="preserve"> E2 variabel från operatörsparameter begränsad mellan </w:t>
      </w:r>
      <w:r w:rsidR="0023264F" w:rsidRPr="005D6531">
        <w:rPr>
          <w:highlight w:val="yellow"/>
        </w:rPr>
        <w:t>??-??</w:t>
      </w:r>
      <w:r w:rsidR="0023264F" w:rsidRPr="005D6531">
        <w:t xml:space="preserve"> Nm3/h</w:t>
      </w:r>
      <w:r w:rsidRPr="005D6531">
        <w:br/>
        <w:t>Reverserad regulator (MV&gt;SP minska utsignal, MV&lt;SP öka utsignal).</w:t>
      </w:r>
      <w:r w:rsidRPr="005D6531">
        <w:br/>
        <w:t xml:space="preserve">IB1 = </w:t>
      </w:r>
      <w:r w:rsidR="00FD3C07" w:rsidRPr="00FD3C07">
        <w:rPr>
          <w:color w:val="FF0000"/>
        </w:rPr>
        <w:t>252HV548</w:t>
      </w:r>
      <w:r w:rsidR="00FD3C07">
        <w:t>-GSS</w:t>
      </w:r>
      <w:r w:rsidR="00FD618A" w:rsidRPr="005D6531">
        <w:t>_N</w:t>
      </w:r>
      <w:r w:rsidR="00336B1E" w:rsidRPr="005D6531">
        <w:t xml:space="preserve"> och </w:t>
      </w:r>
      <w:r w:rsidR="00FD3C07" w:rsidRPr="006E521E">
        <w:rPr>
          <w:color w:val="FF0000"/>
        </w:rPr>
        <w:t>341HV669-GSS</w:t>
      </w:r>
      <w:r w:rsidR="00FD618A" w:rsidRPr="006E521E">
        <w:rPr>
          <w:color w:val="FF0000"/>
        </w:rPr>
        <w:t xml:space="preserve"> </w:t>
      </w:r>
      <w:r w:rsidR="00FD618A" w:rsidRPr="005D6531">
        <w:t xml:space="preserve">och </w:t>
      </w:r>
      <w:r w:rsidR="000A0AAF" w:rsidRPr="005D6531">
        <w:t>344SP510_GSO</w:t>
      </w:r>
      <w:r w:rsidR="00E17C25" w:rsidRPr="005D6531">
        <w:t xml:space="preserve"> och MFT</w:t>
      </w:r>
      <w:r w:rsidR="002730A0" w:rsidRPr="005D6531">
        <w:t xml:space="preserve"> och 252SV546_GSS_N</w:t>
      </w:r>
      <w:r w:rsidR="0026222A" w:rsidRPr="005D6531">
        <w:rPr>
          <w:highlight w:val="yellow"/>
        </w:rPr>
        <w:t xml:space="preserve"> </w:t>
      </w:r>
      <w:r w:rsidR="00FD618A" w:rsidRPr="005D6531">
        <w:br/>
      </w:r>
      <w:r w:rsidRPr="005D6531">
        <w:t>IB1Ref = 0</w:t>
      </w:r>
      <w:r w:rsidR="0037526C" w:rsidRPr="005D6531">
        <w:br/>
        <w:t xml:space="preserve">IB2 = </w:t>
      </w:r>
      <w:r w:rsidR="005D043F" w:rsidRPr="005D6531">
        <w:t>Sekvens Steg10</w:t>
      </w:r>
      <w:r w:rsidR="0037526C" w:rsidRPr="005D6531">
        <w:br/>
        <w:t xml:space="preserve">IB2Ref = </w:t>
      </w:r>
      <w:r w:rsidR="005D043F" w:rsidRPr="005D6531">
        <w:t xml:space="preserve">Variabel från operatörsparameter begränsad mellan </w:t>
      </w:r>
      <w:r w:rsidR="005D043F" w:rsidRPr="005D6531">
        <w:rPr>
          <w:highlight w:val="yellow"/>
        </w:rPr>
        <w:t>3-7 %</w:t>
      </w:r>
      <w:r w:rsidRPr="005D6531">
        <w:br/>
      </w:r>
    </w:p>
    <w:p w14:paraId="526013E6" w14:textId="52D87CDC" w:rsidR="00DD51AB" w:rsidRPr="005D6531" w:rsidRDefault="00DD51AB" w:rsidP="0037526C">
      <w:pPr>
        <w:pStyle w:val="Brdtext"/>
      </w:pPr>
      <w:r w:rsidRPr="005D6531">
        <w:rPr>
          <w:highlight w:val="yellow"/>
        </w:rPr>
        <w:t xml:space="preserve">Ramp </w:t>
      </w:r>
      <w:proofErr w:type="spellStart"/>
      <w:r w:rsidRPr="005D6531">
        <w:rPr>
          <w:highlight w:val="yellow"/>
        </w:rPr>
        <w:t>börvärde</w:t>
      </w:r>
      <w:proofErr w:type="spellEnd"/>
      <w:r w:rsidRPr="005D6531">
        <w:rPr>
          <w:highlight w:val="yellow"/>
        </w:rPr>
        <w:t xml:space="preserve"> </w:t>
      </w:r>
      <w:r w:rsidR="00C817DF" w:rsidRPr="005D6531">
        <w:rPr>
          <w:highlight w:val="yellow"/>
        </w:rPr>
        <w:t>??</w:t>
      </w:r>
    </w:p>
    <w:p w14:paraId="6FE3B8D4" w14:textId="77777777" w:rsidR="004B1B5A" w:rsidRPr="005D6531" w:rsidRDefault="004B1B5A" w:rsidP="0037526C">
      <w:pPr>
        <w:pStyle w:val="Brdtext"/>
      </w:pPr>
    </w:p>
    <w:p w14:paraId="48ACE5CC" w14:textId="77777777" w:rsidR="00623060" w:rsidRPr="005D6531" w:rsidRDefault="00623060" w:rsidP="00623060">
      <w:pPr>
        <w:pStyle w:val="Brdtext"/>
        <w:rPr>
          <w:i/>
        </w:rPr>
      </w:pPr>
      <w:r w:rsidRPr="005D6531">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5D6531" w:rsidRPr="005D6531" w14:paraId="087A5119" w14:textId="77777777" w:rsidTr="00B923EB">
        <w:tc>
          <w:tcPr>
            <w:tcW w:w="1551" w:type="dxa"/>
          </w:tcPr>
          <w:p w14:paraId="2BF89828" w14:textId="77777777" w:rsidR="00623060" w:rsidRPr="005D6531" w:rsidRDefault="00623060" w:rsidP="00B923EB">
            <w:pPr>
              <w:pStyle w:val="Brdtext"/>
              <w:ind w:left="0"/>
            </w:pPr>
            <w:r w:rsidRPr="005D6531">
              <w:t>Objekt/Signal</w:t>
            </w:r>
          </w:p>
        </w:tc>
        <w:tc>
          <w:tcPr>
            <w:tcW w:w="1705" w:type="dxa"/>
          </w:tcPr>
          <w:p w14:paraId="7AF1F039" w14:textId="77777777" w:rsidR="00623060" w:rsidRPr="005D6531" w:rsidRDefault="00623060" w:rsidP="00B923EB">
            <w:pPr>
              <w:pStyle w:val="Brdtext"/>
              <w:ind w:left="0"/>
            </w:pPr>
            <w:r w:rsidRPr="005D6531">
              <w:t>Beskrivning</w:t>
            </w:r>
          </w:p>
        </w:tc>
        <w:tc>
          <w:tcPr>
            <w:tcW w:w="1559" w:type="dxa"/>
          </w:tcPr>
          <w:p w14:paraId="2E99B5AA" w14:textId="77777777" w:rsidR="00623060" w:rsidRPr="005D6531" w:rsidRDefault="00623060" w:rsidP="00B923EB">
            <w:pPr>
              <w:pStyle w:val="Brdtext"/>
              <w:ind w:left="0"/>
            </w:pPr>
            <w:r w:rsidRPr="005D6531">
              <w:t>Mätområde</w:t>
            </w:r>
          </w:p>
        </w:tc>
        <w:tc>
          <w:tcPr>
            <w:tcW w:w="709" w:type="dxa"/>
          </w:tcPr>
          <w:p w14:paraId="59DB1771" w14:textId="77777777" w:rsidR="00623060" w:rsidRPr="005D6531" w:rsidRDefault="00623060" w:rsidP="00B923EB">
            <w:pPr>
              <w:pStyle w:val="Brdtext"/>
              <w:ind w:left="0"/>
            </w:pPr>
            <w:r w:rsidRPr="005D6531">
              <w:t>L2</w:t>
            </w:r>
          </w:p>
        </w:tc>
        <w:tc>
          <w:tcPr>
            <w:tcW w:w="651" w:type="dxa"/>
          </w:tcPr>
          <w:p w14:paraId="451F3E57" w14:textId="77777777" w:rsidR="00623060" w:rsidRPr="005D6531" w:rsidRDefault="00623060" w:rsidP="00B923EB">
            <w:pPr>
              <w:pStyle w:val="Brdtext"/>
              <w:ind w:left="0"/>
            </w:pPr>
            <w:r w:rsidRPr="005D6531">
              <w:t>L1</w:t>
            </w:r>
          </w:p>
        </w:tc>
        <w:tc>
          <w:tcPr>
            <w:tcW w:w="586" w:type="dxa"/>
          </w:tcPr>
          <w:p w14:paraId="5AA765D9" w14:textId="77777777" w:rsidR="00623060" w:rsidRPr="005D6531" w:rsidRDefault="00623060" w:rsidP="00B923EB">
            <w:pPr>
              <w:pStyle w:val="Brdtext"/>
              <w:ind w:left="0"/>
            </w:pPr>
            <w:r w:rsidRPr="005D6531">
              <w:t>H1</w:t>
            </w:r>
          </w:p>
        </w:tc>
        <w:tc>
          <w:tcPr>
            <w:tcW w:w="586" w:type="dxa"/>
          </w:tcPr>
          <w:p w14:paraId="62FB124B" w14:textId="77777777" w:rsidR="00623060" w:rsidRPr="005D6531" w:rsidRDefault="00623060" w:rsidP="00B923EB">
            <w:pPr>
              <w:pStyle w:val="Brdtext"/>
              <w:ind w:left="0"/>
            </w:pPr>
            <w:r w:rsidRPr="005D6531">
              <w:t>H2</w:t>
            </w:r>
          </w:p>
        </w:tc>
        <w:tc>
          <w:tcPr>
            <w:tcW w:w="586" w:type="dxa"/>
          </w:tcPr>
          <w:p w14:paraId="54F9A6A1" w14:textId="77777777" w:rsidR="00623060" w:rsidRPr="005D6531" w:rsidRDefault="00623060" w:rsidP="00B923EB">
            <w:pPr>
              <w:pStyle w:val="Brdtext"/>
              <w:ind w:left="0"/>
            </w:pPr>
            <w:r w:rsidRPr="005D6531">
              <w:t>SIL</w:t>
            </w:r>
          </w:p>
        </w:tc>
      </w:tr>
      <w:tr w:rsidR="005D6531" w:rsidRPr="005D6531" w14:paraId="38564BFA" w14:textId="77777777" w:rsidTr="00B923EB">
        <w:tc>
          <w:tcPr>
            <w:tcW w:w="1551" w:type="dxa"/>
          </w:tcPr>
          <w:p w14:paraId="4188CE73" w14:textId="61AD98B9" w:rsidR="007D65C2" w:rsidRPr="005D6531" w:rsidRDefault="007D65C2" w:rsidP="00B923EB">
            <w:pPr>
              <w:pStyle w:val="Brdtext"/>
              <w:ind w:left="0"/>
            </w:pPr>
            <w:r w:rsidRPr="005D6531">
              <w:lastRenderedPageBreak/>
              <w:t>252TI320</w:t>
            </w:r>
          </w:p>
        </w:tc>
        <w:tc>
          <w:tcPr>
            <w:tcW w:w="1705" w:type="dxa"/>
          </w:tcPr>
          <w:p w14:paraId="3864FA74" w14:textId="04A809DA" w:rsidR="007D65C2" w:rsidRPr="005D6531" w:rsidRDefault="000836DB" w:rsidP="00B923EB">
            <w:pPr>
              <w:pStyle w:val="Brdtext"/>
              <w:ind w:left="0"/>
            </w:pPr>
            <w:r w:rsidRPr="005D6531">
              <w:t>Värmekabel</w:t>
            </w:r>
          </w:p>
        </w:tc>
        <w:tc>
          <w:tcPr>
            <w:tcW w:w="1559" w:type="dxa"/>
          </w:tcPr>
          <w:p w14:paraId="14E90477" w14:textId="7B2AEC4A" w:rsidR="007D65C2" w:rsidRPr="005D6531" w:rsidRDefault="007D65C2" w:rsidP="0004676D">
            <w:pPr>
              <w:pStyle w:val="Brdtext"/>
              <w:ind w:left="0"/>
            </w:pPr>
            <w:r w:rsidRPr="005D6531">
              <w:t>0-</w:t>
            </w:r>
            <w:r w:rsidR="0004676D" w:rsidRPr="005D6531">
              <w:t>100</w:t>
            </w:r>
            <w:r w:rsidRPr="005D6531">
              <w:t>°C</w:t>
            </w:r>
          </w:p>
        </w:tc>
        <w:tc>
          <w:tcPr>
            <w:tcW w:w="709" w:type="dxa"/>
          </w:tcPr>
          <w:p w14:paraId="4A5D1848" w14:textId="77777777" w:rsidR="007D65C2" w:rsidRPr="005D6531" w:rsidRDefault="007D65C2" w:rsidP="00B923EB">
            <w:pPr>
              <w:pStyle w:val="Brdtext"/>
              <w:ind w:left="0"/>
            </w:pPr>
          </w:p>
        </w:tc>
        <w:tc>
          <w:tcPr>
            <w:tcW w:w="651" w:type="dxa"/>
          </w:tcPr>
          <w:p w14:paraId="70794DD5" w14:textId="77777777" w:rsidR="007D65C2" w:rsidRPr="005D6531" w:rsidRDefault="007D65C2" w:rsidP="00B923EB">
            <w:pPr>
              <w:pStyle w:val="Brdtext"/>
              <w:ind w:left="0"/>
            </w:pPr>
          </w:p>
        </w:tc>
        <w:tc>
          <w:tcPr>
            <w:tcW w:w="586" w:type="dxa"/>
          </w:tcPr>
          <w:p w14:paraId="78ABCFBF" w14:textId="77777777" w:rsidR="007D65C2" w:rsidRPr="005D6531" w:rsidRDefault="007D65C2" w:rsidP="00B923EB">
            <w:pPr>
              <w:pStyle w:val="Brdtext"/>
              <w:ind w:left="0"/>
            </w:pPr>
          </w:p>
        </w:tc>
        <w:tc>
          <w:tcPr>
            <w:tcW w:w="586" w:type="dxa"/>
          </w:tcPr>
          <w:p w14:paraId="724DDDD3" w14:textId="77777777" w:rsidR="007D65C2" w:rsidRPr="005D6531" w:rsidRDefault="007D65C2" w:rsidP="00B923EB">
            <w:pPr>
              <w:pStyle w:val="Brdtext"/>
              <w:ind w:left="0"/>
            </w:pPr>
          </w:p>
        </w:tc>
        <w:tc>
          <w:tcPr>
            <w:tcW w:w="586" w:type="dxa"/>
          </w:tcPr>
          <w:p w14:paraId="3043E934" w14:textId="77777777" w:rsidR="007D65C2" w:rsidRPr="005D6531" w:rsidRDefault="007D65C2" w:rsidP="00B923EB">
            <w:pPr>
              <w:pStyle w:val="Brdtext"/>
              <w:ind w:left="0"/>
            </w:pPr>
          </w:p>
        </w:tc>
      </w:tr>
      <w:tr w:rsidR="005D6531" w:rsidRPr="005D6531" w14:paraId="5ED5F950" w14:textId="77777777" w:rsidTr="00B923EB">
        <w:tc>
          <w:tcPr>
            <w:tcW w:w="1551" w:type="dxa"/>
          </w:tcPr>
          <w:p w14:paraId="5785E10E" w14:textId="77777777" w:rsidR="00623060" w:rsidRPr="005D6531" w:rsidRDefault="00623060" w:rsidP="00B923EB">
            <w:pPr>
              <w:pStyle w:val="Brdtext"/>
              <w:ind w:left="0"/>
            </w:pPr>
            <w:r w:rsidRPr="005D6531">
              <w:t>252PD326</w:t>
            </w:r>
          </w:p>
        </w:tc>
        <w:tc>
          <w:tcPr>
            <w:tcW w:w="1705" w:type="dxa"/>
          </w:tcPr>
          <w:p w14:paraId="4617C009" w14:textId="6BBD3637" w:rsidR="00623060" w:rsidRPr="005D6531" w:rsidRDefault="00F80212" w:rsidP="00B923EB">
            <w:pPr>
              <w:pStyle w:val="Brdtext"/>
              <w:ind w:left="0"/>
            </w:pPr>
            <w:r w:rsidRPr="005D6531">
              <w:t>Filter NG</w:t>
            </w:r>
          </w:p>
        </w:tc>
        <w:tc>
          <w:tcPr>
            <w:tcW w:w="1559" w:type="dxa"/>
          </w:tcPr>
          <w:p w14:paraId="182EECF8" w14:textId="66F93F83" w:rsidR="00623060" w:rsidRPr="005D6531" w:rsidRDefault="00623060" w:rsidP="0004676D">
            <w:pPr>
              <w:pStyle w:val="Brdtext"/>
              <w:ind w:left="0"/>
            </w:pPr>
            <w:r w:rsidRPr="005D6531">
              <w:rPr>
                <w:highlight w:val="yellow"/>
              </w:rPr>
              <w:t xml:space="preserve">0 </w:t>
            </w:r>
            <w:r w:rsidR="0004676D" w:rsidRPr="005D6531">
              <w:rPr>
                <w:highlight w:val="yellow"/>
              </w:rPr>
              <w:t>–</w:t>
            </w:r>
            <w:r w:rsidRPr="005D6531">
              <w:rPr>
                <w:highlight w:val="yellow"/>
              </w:rPr>
              <w:t xml:space="preserve"> </w:t>
            </w:r>
            <w:r w:rsidR="0004676D" w:rsidRPr="005D6531">
              <w:rPr>
                <w:highlight w:val="yellow"/>
              </w:rPr>
              <w:t xml:space="preserve">500 </w:t>
            </w:r>
            <w:proofErr w:type="spellStart"/>
            <w:r w:rsidR="0004676D" w:rsidRPr="005D6531">
              <w:rPr>
                <w:highlight w:val="yellow"/>
              </w:rPr>
              <w:t>mbar</w:t>
            </w:r>
            <w:proofErr w:type="spellEnd"/>
          </w:p>
        </w:tc>
        <w:tc>
          <w:tcPr>
            <w:tcW w:w="709" w:type="dxa"/>
          </w:tcPr>
          <w:p w14:paraId="5B459572" w14:textId="77777777" w:rsidR="00623060" w:rsidRPr="005D6531" w:rsidRDefault="00623060" w:rsidP="00B923EB">
            <w:pPr>
              <w:pStyle w:val="Brdtext"/>
              <w:ind w:left="0"/>
            </w:pPr>
          </w:p>
        </w:tc>
        <w:tc>
          <w:tcPr>
            <w:tcW w:w="651" w:type="dxa"/>
          </w:tcPr>
          <w:p w14:paraId="17832ED4" w14:textId="77777777" w:rsidR="00623060" w:rsidRPr="005D6531" w:rsidRDefault="00623060" w:rsidP="00B923EB">
            <w:pPr>
              <w:pStyle w:val="Brdtext"/>
              <w:ind w:left="0"/>
            </w:pPr>
          </w:p>
        </w:tc>
        <w:tc>
          <w:tcPr>
            <w:tcW w:w="586" w:type="dxa"/>
          </w:tcPr>
          <w:p w14:paraId="1EA82A86" w14:textId="7D220697" w:rsidR="00623060" w:rsidRPr="005D6531" w:rsidRDefault="00AE2C2D" w:rsidP="00B923EB">
            <w:pPr>
              <w:pStyle w:val="Brdtext"/>
              <w:ind w:left="0"/>
            </w:pPr>
            <w:r w:rsidRPr="005D6531">
              <w:t>100</w:t>
            </w:r>
          </w:p>
        </w:tc>
        <w:tc>
          <w:tcPr>
            <w:tcW w:w="586" w:type="dxa"/>
          </w:tcPr>
          <w:p w14:paraId="3474104D" w14:textId="1D63BE80" w:rsidR="00623060" w:rsidRPr="005D6531" w:rsidRDefault="00AE2C2D" w:rsidP="00B923EB">
            <w:pPr>
              <w:pStyle w:val="Brdtext"/>
              <w:ind w:left="0"/>
            </w:pPr>
            <w:r w:rsidRPr="005D6531">
              <w:t>200</w:t>
            </w:r>
          </w:p>
        </w:tc>
        <w:tc>
          <w:tcPr>
            <w:tcW w:w="586" w:type="dxa"/>
          </w:tcPr>
          <w:p w14:paraId="63A22799" w14:textId="77777777" w:rsidR="00623060" w:rsidRPr="005D6531" w:rsidRDefault="00623060" w:rsidP="00B923EB">
            <w:pPr>
              <w:pStyle w:val="Brdtext"/>
              <w:ind w:left="0"/>
            </w:pPr>
          </w:p>
        </w:tc>
      </w:tr>
      <w:tr w:rsidR="005D6531" w:rsidRPr="005D6531" w14:paraId="1D6DC48B" w14:textId="77777777" w:rsidTr="00B923EB">
        <w:tc>
          <w:tcPr>
            <w:tcW w:w="1551" w:type="dxa"/>
          </w:tcPr>
          <w:p w14:paraId="51CA5F02" w14:textId="77777777" w:rsidR="00623060" w:rsidRPr="005D6531" w:rsidRDefault="00623060" w:rsidP="00B923EB">
            <w:pPr>
              <w:pStyle w:val="Brdtext"/>
              <w:ind w:left="0"/>
            </w:pPr>
            <w:r w:rsidRPr="005D6531">
              <w:t>252PI539</w:t>
            </w:r>
          </w:p>
        </w:tc>
        <w:tc>
          <w:tcPr>
            <w:tcW w:w="1705" w:type="dxa"/>
          </w:tcPr>
          <w:p w14:paraId="5BABAD9C" w14:textId="2EB6369B" w:rsidR="00623060" w:rsidRPr="005D6531" w:rsidRDefault="00623060" w:rsidP="00B923EB">
            <w:pPr>
              <w:pStyle w:val="Brdtext"/>
              <w:ind w:left="0"/>
            </w:pPr>
            <w:r w:rsidRPr="005D6531">
              <w:t>Tryck</w:t>
            </w:r>
            <w:r w:rsidR="00807C3B" w:rsidRPr="005D6531">
              <w:t xml:space="preserve"> NG</w:t>
            </w:r>
          </w:p>
        </w:tc>
        <w:tc>
          <w:tcPr>
            <w:tcW w:w="1559" w:type="dxa"/>
          </w:tcPr>
          <w:p w14:paraId="64302A5D" w14:textId="379E1AAF" w:rsidR="00623060" w:rsidRPr="005D6531" w:rsidRDefault="007D65C2" w:rsidP="0004676D">
            <w:pPr>
              <w:pStyle w:val="Brdtext"/>
              <w:ind w:left="0"/>
            </w:pPr>
            <w:r w:rsidRPr="005D6531">
              <w:t>0-</w:t>
            </w:r>
            <w:r w:rsidR="0004676D" w:rsidRPr="005D6531">
              <w:t>10</w:t>
            </w:r>
            <w:r w:rsidRPr="005D6531">
              <w:t xml:space="preserve"> bar</w:t>
            </w:r>
          </w:p>
        </w:tc>
        <w:tc>
          <w:tcPr>
            <w:tcW w:w="709" w:type="dxa"/>
          </w:tcPr>
          <w:p w14:paraId="26D612D2" w14:textId="77777777" w:rsidR="00623060" w:rsidRPr="005D6531" w:rsidRDefault="00623060" w:rsidP="00B923EB">
            <w:pPr>
              <w:pStyle w:val="Brdtext"/>
              <w:ind w:left="0"/>
            </w:pPr>
          </w:p>
        </w:tc>
        <w:tc>
          <w:tcPr>
            <w:tcW w:w="651" w:type="dxa"/>
          </w:tcPr>
          <w:p w14:paraId="7D9CBE61" w14:textId="77777777" w:rsidR="00623060" w:rsidRPr="005D6531" w:rsidRDefault="00623060" w:rsidP="00B923EB">
            <w:pPr>
              <w:pStyle w:val="Brdtext"/>
              <w:ind w:left="0"/>
            </w:pPr>
          </w:p>
        </w:tc>
        <w:tc>
          <w:tcPr>
            <w:tcW w:w="586" w:type="dxa"/>
          </w:tcPr>
          <w:p w14:paraId="01408302" w14:textId="77777777" w:rsidR="00623060" w:rsidRPr="005D6531" w:rsidRDefault="00623060" w:rsidP="00B923EB">
            <w:pPr>
              <w:pStyle w:val="Brdtext"/>
              <w:ind w:left="0"/>
            </w:pPr>
          </w:p>
        </w:tc>
        <w:tc>
          <w:tcPr>
            <w:tcW w:w="586" w:type="dxa"/>
          </w:tcPr>
          <w:p w14:paraId="22EE8945" w14:textId="77777777" w:rsidR="00623060" w:rsidRPr="005D6531" w:rsidRDefault="00623060" w:rsidP="00B923EB">
            <w:pPr>
              <w:pStyle w:val="Brdtext"/>
              <w:ind w:left="0"/>
            </w:pPr>
          </w:p>
        </w:tc>
        <w:tc>
          <w:tcPr>
            <w:tcW w:w="586" w:type="dxa"/>
          </w:tcPr>
          <w:p w14:paraId="3414CF9F" w14:textId="77777777" w:rsidR="00623060" w:rsidRPr="005D6531" w:rsidRDefault="00623060" w:rsidP="00B923EB">
            <w:pPr>
              <w:pStyle w:val="Brdtext"/>
              <w:ind w:left="0"/>
            </w:pPr>
          </w:p>
        </w:tc>
      </w:tr>
      <w:tr w:rsidR="005D6531" w:rsidRPr="005D6531" w14:paraId="5852BE52" w14:textId="77777777" w:rsidTr="00B923EB">
        <w:tc>
          <w:tcPr>
            <w:tcW w:w="1551" w:type="dxa"/>
          </w:tcPr>
          <w:p w14:paraId="1719C60D" w14:textId="77777777" w:rsidR="00623060" w:rsidRPr="005D6531" w:rsidRDefault="00623060" w:rsidP="00B923EB">
            <w:pPr>
              <w:pStyle w:val="Brdtext"/>
              <w:ind w:left="0"/>
            </w:pPr>
            <w:r w:rsidRPr="005D6531">
              <w:t>252PD539</w:t>
            </w:r>
          </w:p>
        </w:tc>
        <w:tc>
          <w:tcPr>
            <w:tcW w:w="1705" w:type="dxa"/>
          </w:tcPr>
          <w:p w14:paraId="52CFAFBC" w14:textId="4F87284E" w:rsidR="00623060" w:rsidRPr="005D6531" w:rsidRDefault="00623060" w:rsidP="00B923EB">
            <w:pPr>
              <w:pStyle w:val="Brdtext"/>
              <w:ind w:left="0"/>
            </w:pPr>
            <w:proofErr w:type="spellStart"/>
            <w:r w:rsidRPr="005D6531">
              <w:t>Difftryck</w:t>
            </w:r>
            <w:proofErr w:type="spellEnd"/>
            <w:r w:rsidR="00807C3B" w:rsidRPr="005D6531">
              <w:t xml:space="preserve"> NG</w:t>
            </w:r>
          </w:p>
        </w:tc>
        <w:tc>
          <w:tcPr>
            <w:tcW w:w="1559" w:type="dxa"/>
          </w:tcPr>
          <w:p w14:paraId="04959AAD" w14:textId="16684701" w:rsidR="00623060" w:rsidRPr="005D6531" w:rsidRDefault="0004676D" w:rsidP="00B923EB">
            <w:pPr>
              <w:pStyle w:val="Brdtext"/>
              <w:ind w:left="0"/>
            </w:pPr>
            <w:r w:rsidRPr="005D6531">
              <w:rPr>
                <w:highlight w:val="yellow"/>
              </w:rPr>
              <w:t xml:space="preserve">0 – 100 </w:t>
            </w:r>
            <w:proofErr w:type="spellStart"/>
            <w:r w:rsidRPr="005D6531">
              <w:rPr>
                <w:highlight w:val="yellow"/>
              </w:rPr>
              <w:t>mbar</w:t>
            </w:r>
            <w:proofErr w:type="spellEnd"/>
          </w:p>
        </w:tc>
        <w:tc>
          <w:tcPr>
            <w:tcW w:w="709" w:type="dxa"/>
          </w:tcPr>
          <w:p w14:paraId="7A5B92B2" w14:textId="77777777" w:rsidR="00623060" w:rsidRPr="005D6531" w:rsidRDefault="00623060" w:rsidP="00B923EB">
            <w:pPr>
              <w:pStyle w:val="Brdtext"/>
              <w:ind w:left="0"/>
            </w:pPr>
          </w:p>
        </w:tc>
        <w:tc>
          <w:tcPr>
            <w:tcW w:w="651" w:type="dxa"/>
          </w:tcPr>
          <w:p w14:paraId="2617AB2E" w14:textId="77777777" w:rsidR="00623060" w:rsidRPr="005D6531" w:rsidRDefault="00623060" w:rsidP="00B923EB">
            <w:pPr>
              <w:pStyle w:val="Brdtext"/>
              <w:ind w:left="0"/>
            </w:pPr>
          </w:p>
        </w:tc>
        <w:tc>
          <w:tcPr>
            <w:tcW w:w="586" w:type="dxa"/>
          </w:tcPr>
          <w:p w14:paraId="750EC891" w14:textId="77777777" w:rsidR="00623060" w:rsidRPr="005D6531" w:rsidRDefault="00623060" w:rsidP="00B923EB">
            <w:pPr>
              <w:pStyle w:val="Brdtext"/>
              <w:ind w:left="0"/>
            </w:pPr>
          </w:p>
        </w:tc>
        <w:tc>
          <w:tcPr>
            <w:tcW w:w="586" w:type="dxa"/>
          </w:tcPr>
          <w:p w14:paraId="5331601B" w14:textId="77777777" w:rsidR="00623060" w:rsidRPr="005D6531" w:rsidRDefault="00623060" w:rsidP="00B923EB">
            <w:pPr>
              <w:pStyle w:val="Brdtext"/>
              <w:ind w:left="0"/>
            </w:pPr>
          </w:p>
        </w:tc>
        <w:tc>
          <w:tcPr>
            <w:tcW w:w="586" w:type="dxa"/>
          </w:tcPr>
          <w:p w14:paraId="2840C859" w14:textId="77777777" w:rsidR="00623060" w:rsidRPr="005D6531" w:rsidRDefault="00623060" w:rsidP="00B923EB">
            <w:pPr>
              <w:pStyle w:val="Brdtext"/>
              <w:ind w:left="0"/>
            </w:pPr>
          </w:p>
        </w:tc>
      </w:tr>
      <w:tr w:rsidR="00623060" w:rsidRPr="005D6531" w14:paraId="6452AE4A" w14:textId="77777777" w:rsidTr="00B923EB">
        <w:tc>
          <w:tcPr>
            <w:tcW w:w="1551" w:type="dxa"/>
          </w:tcPr>
          <w:p w14:paraId="795C2E45" w14:textId="77777777" w:rsidR="00623060" w:rsidRPr="005D6531" w:rsidRDefault="00623060" w:rsidP="00B923EB">
            <w:pPr>
              <w:pStyle w:val="Brdtext"/>
              <w:ind w:left="0"/>
            </w:pPr>
            <w:r w:rsidRPr="005D6531">
              <w:t>252TI539</w:t>
            </w:r>
          </w:p>
        </w:tc>
        <w:tc>
          <w:tcPr>
            <w:tcW w:w="1705" w:type="dxa"/>
          </w:tcPr>
          <w:p w14:paraId="60680F24" w14:textId="2759EE74" w:rsidR="00623060" w:rsidRPr="005D6531" w:rsidRDefault="00623060" w:rsidP="00B923EB">
            <w:pPr>
              <w:pStyle w:val="Brdtext"/>
              <w:ind w:left="0"/>
            </w:pPr>
            <w:r w:rsidRPr="005D6531">
              <w:t>Temp</w:t>
            </w:r>
            <w:r w:rsidR="00807C3B" w:rsidRPr="005D6531">
              <w:t xml:space="preserve"> NG</w:t>
            </w:r>
          </w:p>
        </w:tc>
        <w:tc>
          <w:tcPr>
            <w:tcW w:w="1559" w:type="dxa"/>
          </w:tcPr>
          <w:p w14:paraId="1319BE82" w14:textId="538A3F92" w:rsidR="00623060" w:rsidRPr="005D6531" w:rsidRDefault="0004676D" w:rsidP="0004676D">
            <w:pPr>
              <w:pStyle w:val="Brdtext"/>
              <w:ind w:left="0"/>
            </w:pPr>
            <w:r w:rsidRPr="005D6531">
              <w:t>-5</w:t>
            </w:r>
            <w:r w:rsidR="00623060" w:rsidRPr="005D6531">
              <w:t xml:space="preserve">0 - </w:t>
            </w:r>
            <w:r w:rsidRPr="005D6531">
              <w:t>100</w:t>
            </w:r>
            <w:r w:rsidR="00623060" w:rsidRPr="005D6531">
              <w:t>°C</w:t>
            </w:r>
          </w:p>
        </w:tc>
        <w:tc>
          <w:tcPr>
            <w:tcW w:w="709" w:type="dxa"/>
          </w:tcPr>
          <w:p w14:paraId="5DAE4051" w14:textId="77777777" w:rsidR="00623060" w:rsidRPr="005D6531" w:rsidRDefault="00623060" w:rsidP="00B923EB">
            <w:pPr>
              <w:pStyle w:val="Brdtext"/>
              <w:ind w:left="0"/>
            </w:pPr>
          </w:p>
        </w:tc>
        <w:tc>
          <w:tcPr>
            <w:tcW w:w="651" w:type="dxa"/>
          </w:tcPr>
          <w:p w14:paraId="00E63B05" w14:textId="77777777" w:rsidR="00623060" w:rsidRPr="005D6531" w:rsidRDefault="00623060" w:rsidP="00B923EB">
            <w:pPr>
              <w:pStyle w:val="Brdtext"/>
              <w:ind w:left="0"/>
            </w:pPr>
          </w:p>
        </w:tc>
        <w:tc>
          <w:tcPr>
            <w:tcW w:w="586" w:type="dxa"/>
          </w:tcPr>
          <w:p w14:paraId="1B72EF42" w14:textId="77777777" w:rsidR="00623060" w:rsidRPr="005D6531" w:rsidRDefault="00623060" w:rsidP="00B923EB">
            <w:pPr>
              <w:pStyle w:val="Brdtext"/>
              <w:ind w:left="0"/>
            </w:pPr>
          </w:p>
        </w:tc>
        <w:tc>
          <w:tcPr>
            <w:tcW w:w="586" w:type="dxa"/>
          </w:tcPr>
          <w:p w14:paraId="2351728C" w14:textId="77777777" w:rsidR="00623060" w:rsidRPr="005D6531" w:rsidRDefault="00623060" w:rsidP="00B923EB">
            <w:pPr>
              <w:pStyle w:val="Brdtext"/>
              <w:ind w:left="0"/>
            </w:pPr>
          </w:p>
        </w:tc>
        <w:tc>
          <w:tcPr>
            <w:tcW w:w="586" w:type="dxa"/>
          </w:tcPr>
          <w:p w14:paraId="06A4335A" w14:textId="77777777" w:rsidR="00623060" w:rsidRPr="005D6531" w:rsidRDefault="00623060" w:rsidP="00B923EB">
            <w:pPr>
              <w:pStyle w:val="Brdtext"/>
              <w:ind w:left="0"/>
            </w:pPr>
          </w:p>
        </w:tc>
      </w:tr>
    </w:tbl>
    <w:p w14:paraId="7D6672C4" w14:textId="77777777" w:rsidR="00623060" w:rsidRPr="005D6531" w:rsidRDefault="00623060" w:rsidP="00623060">
      <w:pPr>
        <w:pStyle w:val="Brdtext"/>
      </w:pPr>
    </w:p>
    <w:p w14:paraId="5E4DBC5E" w14:textId="77777777" w:rsidR="00623060" w:rsidRPr="005D6531" w:rsidRDefault="00623060" w:rsidP="00623060">
      <w:pPr>
        <w:pStyle w:val="Brdtext"/>
        <w:rPr>
          <w:i/>
        </w:rPr>
      </w:pPr>
      <w:r w:rsidRPr="005D6531">
        <w:rPr>
          <w:i/>
        </w:rPr>
        <w:t>Beräkningar (variabler):</w:t>
      </w:r>
    </w:p>
    <w:tbl>
      <w:tblPr>
        <w:tblStyle w:val="Tabellrutnt"/>
        <w:tblW w:w="7933" w:type="dxa"/>
        <w:tblInd w:w="1134" w:type="dxa"/>
        <w:tblLayout w:type="fixed"/>
        <w:tblLook w:val="04A0" w:firstRow="1" w:lastRow="0" w:firstColumn="1" w:lastColumn="0" w:noHBand="0" w:noVBand="1"/>
      </w:tblPr>
      <w:tblGrid>
        <w:gridCol w:w="1838"/>
        <w:gridCol w:w="1559"/>
        <w:gridCol w:w="1560"/>
        <w:gridCol w:w="595"/>
        <w:gridCol w:w="595"/>
        <w:gridCol w:w="595"/>
        <w:gridCol w:w="595"/>
        <w:gridCol w:w="596"/>
      </w:tblGrid>
      <w:tr w:rsidR="005D6531" w:rsidRPr="005D6531" w14:paraId="001F578A" w14:textId="77777777" w:rsidTr="00B923EB">
        <w:tc>
          <w:tcPr>
            <w:tcW w:w="1838" w:type="dxa"/>
          </w:tcPr>
          <w:p w14:paraId="67404307" w14:textId="77777777" w:rsidR="00623060" w:rsidRPr="005D6531" w:rsidRDefault="00623060" w:rsidP="00B923EB">
            <w:pPr>
              <w:pStyle w:val="Brdtext"/>
              <w:ind w:left="0"/>
            </w:pPr>
            <w:r w:rsidRPr="005D6531">
              <w:t>Objekt/Signal</w:t>
            </w:r>
          </w:p>
        </w:tc>
        <w:tc>
          <w:tcPr>
            <w:tcW w:w="1559" w:type="dxa"/>
          </w:tcPr>
          <w:p w14:paraId="27585E6D" w14:textId="77777777" w:rsidR="00623060" w:rsidRPr="005D6531" w:rsidRDefault="00623060" w:rsidP="00B923EB">
            <w:pPr>
              <w:pStyle w:val="Brdtext"/>
              <w:ind w:left="0"/>
            </w:pPr>
            <w:r w:rsidRPr="005D6531">
              <w:t>Beskrivning</w:t>
            </w:r>
          </w:p>
        </w:tc>
        <w:tc>
          <w:tcPr>
            <w:tcW w:w="1560" w:type="dxa"/>
          </w:tcPr>
          <w:p w14:paraId="042B513F" w14:textId="77777777" w:rsidR="00623060" w:rsidRPr="005D6531" w:rsidRDefault="00623060" w:rsidP="00B923EB">
            <w:pPr>
              <w:pStyle w:val="Brdtext"/>
              <w:ind w:left="0"/>
            </w:pPr>
            <w:r w:rsidRPr="005D6531">
              <w:t>Mätområde</w:t>
            </w:r>
          </w:p>
        </w:tc>
        <w:tc>
          <w:tcPr>
            <w:tcW w:w="595" w:type="dxa"/>
          </w:tcPr>
          <w:p w14:paraId="0CD8829B" w14:textId="77777777" w:rsidR="00623060" w:rsidRPr="005D6531" w:rsidRDefault="00623060" w:rsidP="00B923EB">
            <w:pPr>
              <w:pStyle w:val="Brdtext"/>
              <w:ind w:left="0"/>
            </w:pPr>
            <w:r w:rsidRPr="005D6531">
              <w:t>L2</w:t>
            </w:r>
          </w:p>
        </w:tc>
        <w:tc>
          <w:tcPr>
            <w:tcW w:w="595" w:type="dxa"/>
          </w:tcPr>
          <w:p w14:paraId="691727EF" w14:textId="77777777" w:rsidR="00623060" w:rsidRPr="005D6531" w:rsidRDefault="00623060" w:rsidP="00B923EB">
            <w:pPr>
              <w:pStyle w:val="Brdtext"/>
              <w:ind w:left="0"/>
            </w:pPr>
            <w:r w:rsidRPr="005D6531">
              <w:t>L1</w:t>
            </w:r>
          </w:p>
        </w:tc>
        <w:tc>
          <w:tcPr>
            <w:tcW w:w="595" w:type="dxa"/>
          </w:tcPr>
          <w:p w14:paraId="3863DB6F" w14:textId="77777777" w:rsidR="00623060" w:rsidRPr="005D6531" w:rsidRDefault="00623060" w:rsidP="00B923EB">
            <w:pPr>
              <w:pStyle w:val="Brdtext"/>
              <w:ind w:left="0"/>
            </w:pPr>
            <w:r w:rsidRPr="005D6531">
              <w:t>H1</w:t>
            </w:r>
          </w:p>
        </w:tc>
        <w:tc>
          <w:tcPr>
            <w:tcW w:w="595" w:type="dxa"/>
          </w:tcPr>
          <w:p w14:paraId="69E60278" w14:textId="77777777" w:rsidR="00623060" w:rsidRPr="005D6531" w:rsidRDefault="00623060" w:rsidP="00B923EB">
            <w:pPr>
              <w:pStyle w:val="Brdtext"/>
              <w:ind w:left="0"/>
            </w:pPr>
            <w:r w:rsidRPr="005D6531">
              <w:t>H2</w:t>
            </w:r>
          </w:p>
        </w:tc>
        <w:tc>
          <w:tcPr>
            <w:tcW w:w="596" w:type="dxa"/>
          </w:tcPr>
          <w:p w14:paraId="37F9AAEF" w14:textId="77777777" w:rsidR="00623060" w:rsidRPr="005D6531" w:rsidRDefault="00623060" w:rsidP="00B923EB">
            <w:pPr>
              <w:pStyle w:val="Brdtext"/>
              <w:ind w:left="0"/>
            </w:pPr>
            <w:r w:rsidRPr="005D6531">
              <w:t>SIL</w:t>
            </w:r>
          </w:p>
        </w:tc>
      </w:tr>
      <w:tr w:rsidR="00623060" w:rsidRPr="005D6531" w14:paraId="3A3A3346" w14:textId="77777777" w:rsidTr="00B923EB">
        <w:tc>
          <w:tcPr>
            <w:tcW w:w="1838" w:type="dxa"/>
          </w:tcPr>
          <w:p w14:paraId="4D6DEBE6" w14:textId="77777777" w:rsidR="00623060" w:rsidRPr="005D6531" w:rsidRDefault="00623060" w:rsidP="00B923EB">
            <w:pPr>
              <w:pStyle w:val="Brdtext"/>
              <w:ind w:left="0"/>
            </w:pPr>
            <w:r w:rsidRPr="005D6531">
              <w:t>252XI539</w:t>
            </w:r>
          </w:p>
        </w:tc>
        <w:tc>
          <w:tcPr>
            <w:tcW w:w="1559" w:type="dxa"/>
          </w:tcPr>
          <w:p w14:paraId="0CFFBB30" w14:textId="2D505423" w:rsidR="00623060" w:rsidRPr="005D6531" w:rsidRDefault="00623060" w:rsidP="00B923EB">
            <w:pPr>
              <w:pStyle w:val="Brdtext"/>
              <w:ind w:left="0"/>
            </w:pPr>
            <w:r w:rsidRPr="005D6531">
              <w:t>Flöde</w:t>
            </w:r>
            <w:r w:rsidR="00807C3B" w:rsidRPr="005D6531">
              <w:t xml:space="preserve"> NG till brännare</w:t>
            </w:r>
          </w:p>
        </w:tc>
        <w:tc>
          <w:tcPr>
            <w:tcW w:w="1560" w:type="dxa"/>
          </w:tcPr>
          <w:p w14:paraId="49BCE020" w14:textId="7EA2A94E" w:rsidR="00623060" w:rsidRPr="005D6531" w:rsidRDefault="00623060" w:rsidP="00F311F5">
            <w:pPr>
              <w:pStyle w:val="Brdtext"/>
              <w:ind w:left="0"/>
            </w:pPr>
            <w:r w:rsidRPr="005D6531">
              <w:t>0-</w:t>
            </w:r>
            <w:r w:rsidR="00F311F5" w:rsidRPr="005D6531">
              <w:t>180</w:t>
            </w:r>
            <w:r w:rsidRPr="005D6531">
              <w:t xml:space="preserve"> Nm3/h</w:t>
            </w:r>
          </w:p>
        </w:tc>
        <w:tc>
          <w:tcPr>
            <w:tcW w:w="595" w:type="dxa"/>
          </w:tcPr>
          <w:p w14:paraId="6DEF1499" w14:textId="77777777" w:rsidR="00623060" w:rsidRPr="005D6531" w:rsidRDefault="00623060" w:rsidP="00B923EB">
            <w:pPr>
              <w:pStyle w:val="Brdtext"/>
              <w:ind w:left="0"/>
            </w:pPr>
          </w:p>
        </w:tc>
        <w:tc>
          <w:tcPr>
            <w:tcW w:w="595" w:type="dxa"/>
          </w:tcPr>
          <w:p w14:paraId="07F61DC8" w14:textId="77777777" w:rsidR="00623060" w:rsidRPr="005D6531" w:rsidRDefault="00623060" w:rsidP="00B923EB">
            <w:pPr>
              <w:pStyle w:val="Brdtext"/>
              <w:ind w:left="0"/>
            </w:pPr>
          </w:p>
        </w:tc>
        <w:tc>
          <w:tcPr>
            <w:tcW w:w="595" w:type="dxa"/>
          </w:tcPr>
          <w:p w14:paraId="07E1403A" w14:textId="77777777" w:rsidR="00623060" w:rsidRPr="005D6531" w:rsidRDefault="00623060" w:rsidP="00B923EB">
            <w:pPr>
              <w:pStyle w:val="Brdtext"/>
              <w:ind w:left="0"/>
            </w:pPr>
          </w:p>
        </w:tc>
        <w:tc>
          <w:tcPr>
            <w:tcW w:w="595" w:type="dxa"/>
          </w:tcPr>
          <w:p w14:paraId="676997E2" w14:textId="77777777" w:rsidR="00623060" w:rsidRPr="005D6531" w:rsidRDefault="00623060" w:rsidP="00B923EB">
            <w:pPr>
              <w:pStyle w:val="Brdtext"/>
              <w:ind w:left="0"/>
            </w:pPr>
          </w:p>
        </w:tc>
        <w:tc>
          <w:tcPr>
            <w:tcW w:w="596" w:type="dxa"/>
          </w:tcPr>
          <w:p w14:paraId="58F49663" w14:textId="77777777" w:rsidR="00623060" w:rsidRPr="005D6531" w:rsidRDefault="00623060" w:rsidP="00B923EB">
            <w:pPr>
              <w:pStyle w:val="Brdtext"/>
              <w:ind w:left="0"/>
            </w:pPr>
          </w:p>
        </w:tc>
      </w:tr>
    </w:tbl>
    <w:p w14:paraId="65CDE011" w14:textId="77777777" w:rsidR="00623060" w:rsidRPr="005D6531" w:rsidRDefault="00623060" w:rsidP="00623060">
      <w:pPr>
        <w:pStyle w:val="Brdtext"/>
      </w:pPr>
    </w:p>
    <w:p w14:paraId="2619CBA3" w14:textId="77777777" w:rsidR="00623060" w:rsidRPr="005D6531" w:rsidRDefault="00623060" w:rsidP="00623060">
      <w:pPr>
        <w:pStyle w:val="Brdtext"/>
      </w:pPr>
      <w:r w:rsidRPr="005D6531">
        <w:rPr>
          <w:i/>
        </w:rPr>
        <w:t>Beräkning flöde:</w:t>
      </w:r>
    </w:p>
    <w:tbl>
      <w:tblPr>
        <w:tblStyle w:val="Tabellrutnt"/>
        <w:tblW w:w="7933" w:type="dxa"/>
        <w:tblInd w:w="1134" w:type="dxa"/>
        <w:tblLook w:val="04A0" w:firstRow="1" w:lastRow="0" w:firstColumn="1" w:lastColumn="0" w:noHBand="0" w:noVBand="1"/>
      </w:tblPr>
      <w:tblGrid>
        <w:gridCol w:w="1537"/>
        <w:gridCol w:w="2002"/>
        <w:gridCol w:w="4394"/>
      </w:tblGrid>
      <w:tr w:rsidR="005D6531" w:rsidRPr="005D6531" w14:paraId="2DA9ACA4" w14:textId="77777777" w:rsidTr="00B923EB">
        <w:tc>
          <w:tcPr>
            <w:tcW w:w="1537" w:type="dxa"/>
          </w:tcPr>
          <w:p w14:paraId="46A5EF6D" w14:textId="77777777" w:rsidR="00623060" w:rsidRPr="005D6531" w:rsidRDefault="00623060" w:rsidP="00B923EB">
            <w:pPr>
              <w:pStyle w:val="Brdtext"/>
              <w:ind w:left="0"/>
            </w:pPr>
            <w:r w:rsidRPr="005D6531">
              <w:t>Namn</w:t>
            </w:r>
          </w:p>
        </w:tc>
        <w:tc>
          <w:tcPr>
            <w:tcW w:w="2002" w:type="dxa"/>
          </w:tcPr>
          <w:p w14:paraId="66DEFFD0" w14:textId="77777777" w:rsidR="00623060" w:rsidRPr="005D6531" w:rsidRDefault="00623060" w:rsidP="00B923EB">
            <w:pPr>
              <w:pStyle w:val="Brdtext"/>
              <w:ind w:left="0"/>
            </w:pPr>
            <w:r w:rsidRPr="005D6531">
              <w:t>Tag</w:t>
            </w:r>
          </w:p>
        </w:tc>
        <w:tc>
          <w:tcPr>
            <w:tcW w:w="4394" w:type="dxa"/>
          </w:tcPr>
          <w:p w14:paraId="1408B8E4" w14:textId="77777777" w:rsidR="00623060" w:rsidRPr="005D6531" w:rsidRDefault="00623060" w:rsidP="00B923EB">
            <w:pPr>
              <w:pStyle w:val="Brdtext"/>
              <w:ind w:left="0"/>
            </w:pPr>
            <w:r w:rsidRPr="005D6531">
              <w:t>Anmärkning</w:t>
            </w:r>
          </w:p>
        </w:tc>
      </w:tr>
      <w:tr w:rsidR="005D6531" w:rsidRPr="005D6531" w14:paraId="19EEFFDB" w14:textId="77777777" w:rsidTr="00B923EB">
        <w:tc>
          <w:tcPr>
            <w:tcW w:w="1537" w:type="dxa"/>
          </w:tcPr>
          <w:p w14:paraId="6150D0B0" w14:textId="77777777" w:rsidR="00623060" w:rsidRPr="005D6531" w:rsidRDefault="00623060" w:rsidP="00B923EB">
            <w:pPr>
              <w:pStyle w:val="Brdtext"/>
              <w:ind w:left="0"/>
            </w:pPr>
            <w:proofErr w:type="spellStart"/>
            <w:r w:rsidRPr="005D6531">
              <w:t>dP</w:t>
            </w:r>
            <w:proofErr w:type="spellEnd"/>
          </w:p>
        </w:tc>
        <w:tc>
          <w:tcPr>
            <w:tcW w:w="2002" w:type="dxa"/>
          </w:tcPr>
          <w:p w14:paraId="7462EA38" w14:textId="77777777" w:rsidR="00623060" w:rsidRPr="005D6531" w:rsidRDefault="00623060" w:rsidP="00B923EB">
            <w:pPr>
              <w:pStyle w:val="Brdtext"/>
              <w:ind w:left="0"/>
            </w:pPr>
            <w:r w:rsidRPr="005D6531">
              <w:t>252PD539</w:t>
            </w:r>
          </w:p>
        </w:tc>
        <w:tc>
          <w:tcPr>
            <w:tcW w:w="4394" w:type="dxa"/>
          </w:tcPr>
          <w:p w14:paraId="11C050F8" w14:textId="77777777" w:rsidR="00623060" w:rsidRPr="005D6531" w:rsidRDefault="00623060" w:rsidP="00B923EB">
            <w:pPr>
              <w:pStyle w:val="Brdtext"/>
              <w:ind w:left="0"/>
            </w:pPr>
          </w:p>
        </w:tc>
      </w:tr>
      <w:tr w:rsidR="005D6531" w:rsidRPr="005D6531" w14:paraId="6A875264" w14:textId="77777777" w:rsidTr="00B923EB">
        <w:tc>
          <w:tcPr>
            <w:tcW w:w="1537" w:type="dxa"/>
          </w:tcPr>
          <w:p w14:paraId="00DA2C29" w14:textId="77777777" w:rsidR="00623060" w:rsidRPr="005D6531" w:rsidRDefault="00623060" w:rsidP="00B923EB">
            <w:pPr>
              <w:pStyle w:val="Brdtext"/>
              <w:ind w:left="0"/>
            </w:pPr>
            <w:r w:rsidRPr="005D6531">
              <w:t>T</w:t>
            </w:r>
          </w:p>
        </w:tc>
        <w:tc>
          <w:tcPr>
            <w:tcW w:w="2002" w:type="dxa"/>
          </w:tcPr>
          <w:p w14:paraId="4CDCCBD4" w14:textId="77777777" w:rsidR="00623060" w:rsidRPr="005D6531" w:rsidRDefault="00623060" w:rsidP="00B923EB">
            <w:pPr>
              <w:pStyle w:val="Brdtext"/>
              <w:ind w:left="0"/>
            </w:pPr>
            <w:r w:rsidRPr="005D6531">
              <w:t>252TI539</w:t>
            </w:r>
          </w:p>
        </w:tc>
        <w:tc>
          <w:tcPr>
            <w:tcW w:w="4394" w:type="dxa"/>
          </w:tcPr>
          <w:p w14:paraId="4D8460ED" w14:textId="77777777" w:rsidR="00623060" w:rsidRPr="005D6531" w:rsidRDefault="00623060" w:rsidP="00B923EB">
            <w:pPr>
              <w:pStyle w:val="Brdtext"/>
              <w:ind w:left="0"/>
            </w:pPr>
          </w:p>
        </w:tc>
      </w:tr>
      <w:tr w:rsidR="005D6531" w:rsidRPr="005D6531" w14:paraId="4A2F1B5F" w14:textId="77777777" w:rsidTr="00B923EB">
        <w:tc>
          <w:tcPr>
            <w:tcW w:w="1537" w:type="dxa"/>
          </w:tcPr>
          <w:p w14:paraId="6470AE8D" w14:textId="77777777" w:rsidR="00623060" w:rsidRPr="005D6531" w:rsidRDefault="00623060" w:rsidP="00B923EB">
            <w:pPr>
              <w:pStyle w:val="Brdtext"/>
              <w:ind w:left="0"/>
            </w:pPr>
            <w:r w:rsidRPr="005D6531">
              <w:t>P</w:t>
            </w:r>
          </w:p>
        </w:tc>
        <w:tc>
          <w:tcPr>
            <w:tcW w:w="2002" w:type="dxa"/>
          </w:tcPr>
          <w:p w14:paraId="51E54A76" w14:textId="77777777" w:rsidR="00623060" w:rsidRPr="005D6531" w:rsidRDefault="00623060" w:rsidP="00B923EB">
            <w:pPr>
              <w:pStyle w:val="Brdtext"/>
              <w:ind w:left="0"/>
            </w:pPr>
            <w:r w:rsidRPr="005D6531">
              <w:t>252PI539</w:t>
            </w:r>
          </w:p>
        </w:tc>
        <w:tc>
          <w:tcPr>
            <w:tcW w:w="4394" w:type="dxa"/>
          </w:tcPr>
          <w:p w14:paraId="646678A4" w14:textId="77777777" w:rsidR="00623060" w:rsidRPr="005D6531" w:rsidRDefault="00623060" w:rsidP="00B923EB">
            <w:pPr>
              <w:pStyle w:val="Brdtext"/>
              <w:ind w:left="0"/>
            </w:pPr>
          </w:p>
        </w:tc>
      </w:tr>
      <w:tr w:rsidR="005D6531" w:rsidRPr="005D6531" w14:paraId="1CDC472C" w14:textId="77777777" w:rsidTr="00B923EB">
        <w:tc>
          <w:tcPr>
            <w:tcW w:w="1537" w:type="dxa"/>
          </w:tcPr>
          <w:p w14:paraId="0C39E5A7" w14:textId="77777777" w:rsidR="00623060" w:rsidRPr="005D6531" w:rsidRDefault="00623060" w:rsidP="00B923EB">
            <w:pPr>
              <w:pStyle w:val="Brdtext"/>
              <w:ind w:left="0"/>
            </w:pPr>
            <w:proofErr w:type="spellStart"/>
            <w:r w:rsidRPr="005D6531">
              <w:t>Rho</w:t>
            </w:r>
            <w:proofErr w:type="spellEnd"/>
          </w:p>
        </w:tc>
        <w:tc>
          <w:tcPr>
            <w:tcW w:w="2002" w:type="dxa"/>
          </w:tcPr>
          <w:p w14:paraId="242BFEDA" w14:textId="49C77717" w:rsidR="00623060" w:rsidRPr="005D6531" w:rsidRDefault="00B40B1F" w:rsidP="00B923EB">
            <w:pPr>
              <w:pStyle w:val="Brdtext"/>
              <w:ind w:left="0"/>
            </w:pPr>
            <w:r w:rsidRPr="005D6531">
              <w:t>RHO_NG</w:t>
            </w:r>
          </w:p>
        </w:tc>
        <w:tc>
          <w:tcPr>
            <w:tcW w:w="4394" w:type="dxa"/>
          </w:tcPr>
          <w:p w14:paraId="46DCBA1A" w14:textId="15C7F7A7" w:rsidR="00623060" w:rsidRPr="005D6531" w:rsidRDefault="00B40B1F" w:rsidP="00B923EB">
            <w:pPr>
              <w:pStyle w:val="Brdtext"/>
              <w:ind w:left="0"/>
            </w:pPr>
            <w:r w:rsidRPr="005D6531">
              <w:t xml:space="preserve">Variabel, parameter från HMI, </w:t>
            </w:r>
            <w:r w:rsidRPr="005D6531">
              <w:br/>
              <w:t>default enligt leverantör av naturgas</w:t>
            </w:r>
          </w:p>
        </w:tc>
      </w:tr>
      <w:tr w:rsidR="005D6531" w:rsidRPr="005D6531" w14:paraId="7BB5777A" w14:textId="77777777" w:rsidTr="00B923EB">
        <w:tc>
          <w:tcPr>
            <w:tcW w:w="1537" w:type="dxa"/>
          </w:tcPr>
          <w:p w14:paraId="49A320A6" w14:textId="77777777" w:rsidR="00623060" w:rsidRPr="005D6531" w:rsidRDefault="00623060" w:rsidP="00B923EB">
            <w:pPr>
              <w:pStyle w:val="Brdtext"/>
              <w:ind w:left="0"/>
            </w:pPr>
            <w:proofErr w:type="spellStart"/>
            <w:r w:rsidRPr="005D6531">
              <w:t>dPdes</w:t>
            </w:r>
            <w:proofErr w:type="spellEnd"/>
          </w:p>
        </w:tc>
        <w:tc>
          <w:tcPr>
            <w:tcW w:w="2002" w:type="dxa"/>
          </w:tcPr>
          <w:p w14:paraId="12286CF4" w14:textId="77777777" w:rsidR="00623060" w:rsidRPr="005D6531" w:rsidRDefault="00623060" w:rsidP="00B923EB">
            <w:pPr>
              <w:pStyle w:val="Brdtext"/>
              <w:ind w:left="0"/>
            </w:pPr>
          </w:p>
        </w:tc>
        <w:tc>
          <w:tcPr>
            <w:tcW w:w="4394" w:type="dxa"/>
          </w:tcPr>
          <w:p w14:paraId="33E88EA7" w14:textId="77777777" w:rsidR="00623060" w:rsidRPr="005D6531" w:rsidRDefault="00623060" w:rsidP="00B923EB">
            <w:pPr>
              <w:pStyle w:val="Brdtext"/>
              <w:ind w:left="0"/>
            </w:pPr>
            <w:r w:rsidRPr="005D6531">
              <w:rPr>
                <w:highlight w:val="yellow"/>
              </w:rPr>
              <w:t>Från leverantör</w:t>
            </w:r>
          </w:p>
        </w:tc>
      </w:tr>
      <w:tr w:rsidR="005D6531" w:rsidRPr="005D6531" w14:paraId="27DC9677" w14:textId="77777777" w:rsidTr="00B923EB">
        <w:tc>
          <w:tcPr>
            <w:tcW w:w="1537" w:type="dxa"/>
          </w:tcPr>
          <w:p w14:paraId="7BB58937" w14:textId="77777777" w:rsidR="00623060" w:rsidRPr="005D6531" w:rsidRDefault="00623060" w:rsidP="00B923EB">
            <w:pPr>
              <w:pStyle w:val="Brdtext"/>
              <w:ind w:left="0"/>
            </w:pPr>
            <w:proofErr w:type="spellStart"/>
            <w:r w:rsidRPr="005D6531">
              <w:t>Fdes</w:t>
            </w:r>
            <w:proofErr w:type="spellEnd"/>
          </w:p>
        </w:tc>
        <w:tc>
          <w:tcPr>
            <w:tcW w:w="2002" w:type="dxa"/>
          </w:tcPr>
          <w:p w14:paraId="7E5DF398" w14:textId="77777777" w:rsidR="00623060" w:rsidRPr="005D6531" w:rsidRDefault="00623060" w:rsidP="00B923EB">
            <w:pPr>
              <w:pStyle w:val="Brdtext"/>
              <w:ind w:left="0"/>
            </w:pPr>
          </w:p>
        </w:tc>
        <w:tc>
          <w:tcPr>
            <w:tcW w:w="4394" w:type="dxa"/>
          </w:tcPr>
          <w:p w14:paraId="75570EB8" w14:textId="77777777" w:rsidR="00623060" w:rsidRPr="005D6531" w:rsidRDefault="00623060" w:rsidP="00B923EB">
            <w:pPr>
              <w:pStyle w:val="Brdtext"/>
              <w:ind w:left="0"/>
            </w:pPr>
            <w:r w:rsidRPr="005D6531">
              <w:t>Från leverantör</w:t>
            </w:r>
          </w:p>
        </w:tc>
      </w:tr>
      <w:tr w:rsidR="005D6531" w:rsidRPr="005D6531" w14:paraId="5279D230" w14:textId="77777777" w:rsidTr="00B923EB">
        <w:tc>
          <w:tcPr>
            <w:tcW w:w="1537" w:type="dxa"/>
          </w:tcPr>
          <w:p w14:paraId="5485232E" w14:textId="77777777" w:rsidR="00623060" w:rsidRPr="005D6531" w:rsidRDefault="00623060" w:rsidP="00B923EB">
            <w:pPr>
              <w:pStyle w:val="Brdtext"/>
              <w:ind w:left="0"/>
            </w:pPr>
            <w:proofErr w:type="spellStart"/>
            <w:r w:rsidRPr="005D6531">
              <w:t>Tdes</w:t>
            </w:r>
            <w:proofErr w:type="spellEnd"/>
          </w:p>
        </w:tc>
        <w:tc>
          <w:tcPr>
            <w:tcW w:w="2002" w:type="dxa"/>
          </w:tcPr>
          <w:p w14:paraId="12A36E49" w14:textId="77777777" w:rsidR="00623060" w:rsidRPr="005D6531" w:rsidRDefault="00623060" w:rsidP="00B923EB">
            <w:pPr>
              <w:pStyle w:val="Brdtext"/>
              <w:ind w:left="0"/>
            </w:pPr>
          </w:p>
        </w:tc>
        <w:tc>
          <w:tcPr>
            <w:tcW w:w="4394" w:type="dxa"/>
          </w:tcPr>
          <w:p w14:paraId="22CAA071" w14:textId="77777777" w:rsidR="00623060" w:rsidRPr="005D6531" w:rsidRDefault="00623060" w:rsidP="00B923EB">
            <w:pPr>
              <w:pStyle w:val="Brdtext"/>
              <w:ind w:left="0"/>
            </w:pPr>
            <w:r w:rsidRPr="005D6531">
              <w:t>Från leverantör</w:t>
            </w:r>
          </w:p>
        </w:tc>
      </w:tr>
      <w:tr w:rsidR="005D6531" w:rsidRPr="005D6531" w14:paraId="18B04409" w14:textId="77777777" w:rsidTr="00B923EB">
        <w:tc>
          <w:tcPr>
            <w:tcW w:w="1537" w:type="dxa"/>
          </w:tcPr>
          <w:p w14:paraId="26814BB0" w14:textId="77777777" w:rsidR="00623060" w:rsidRPr="005D6531" w:rsidRDefault="00623060" w:rsidP="00B923EB">
            <w:pPr>
              <w:pStyle w:val="Brdtext"/>
              <w:ind w:left="0"/>
            </w:pPr>
            <w:proofErr w:type="spellStart"/>
            <w:r w:rsidRPr="005D6531">
              <w:t>Pdes</w:t>
            </w:r>
            <w:proofErr w:type="spellEnd"/>
          </w:p>
        </w:tc>
        <w:tc>
          <w:tcPr>
            <w:tcW w:w="2002" w:type="dxa"/>
          </w:tcPr>
          <w:p w14:paraId="49416705" w14:textId="77777777" w:rsidR="00623060" w:rsidRPr="005D6531" w:rsidRDefault="00623060" w:rsidP="00B923EB">
            <w:pPr>
              <w:pStyle w:val="Brdtext"/>
              <w:ind w:left="0"/>
            </w:pPr>
          </w:p>
        </w:tc>
        <w:tc>
          <w:tcPr>
            <w:tcW w:w="4394" w:type="dxa"/>
          </w:tcPr>
          <w:p w14:paraId="6D19FA9D" w14:textId="77777777" w:rsidR="00623060" w:rsidRPr="005D6531" w:rsidRDefault="00623060" w:rsidP="00B923EB">
            <w:pPr>
              <w:pStyle w:val="Brdtext"/>
              <w:ind w:left="0"/>
            </w:pPr>
            <w:r w:rsidRPr="005D6531">
              <w:t>Från leverantör</w:t>
            </w:r>
          </w:p>
        </w:tc>
      </w:tr>
      <w:tr w:rsidR="005D6531" w:rsidRPr="005D6531" w14:paraId="66869F12" w14:textId="77777777" w:rsidTr="00B923EB">
        <w:tc>
          <w:tcPr>
            <w:tcW w:w="1537" w:type="dxa"/>
          </w:tcPr>
          <w:p w14:paraId="3D2ECF6F" w14:textId="77777777" w:rsidR="00623060" w:rsidRPr="005D6531" w:rsidRDefault="00623060" w:rsidP="00B923EB">
            <w:pPr>
              <w:pStyle w:val="Brdtext"/>
              <w:ind w:left="0"/>
            </w:pPr>
            <w:r w:rsidRPr="005D6531">
              <w:t>Rhodes</w:t>
            </w:r>
          </w:p>
        </w:tc>
        <w:tc>
          <w:tcPr>
            <w:tcW w:w="2002" w:type="dxa"/>
          </w:tcPr>
          <w:p w14:paraId="47D897B6" w14:textId="77777777" w:rsidR="00623060" w:rsidRPr="005D6531" w:rsidRDefault="00623060" w:rsidP="00B923EB">
            <w:pPr>
              <w:pStyle w:val="Brdtext"/>
              <w:ind w:left="0"/>
            </w:pPr>
          </w:p>
        </w:tc>
        <w:tc>
          <w:tcPr>
            <w:tcW w:w="4394" w:type="dxa"/>
          </w:tcPr>
          <w:p w14:paraId="5B40F868" w14:textId="77777777" w:rsidR="00623060" w:rsidRPr="005D6531" w:rsidRDefault="00623060" w:rsidP="00B923EB">
            <w:pPr>
              <w:pStyle w:val="Brdtext"/>
              <w:ind w:left="0"/>
            </w:pPr>
            <w:r w:rsidRPr="005D6531">
              <w:t>Från leverantör</w:t>
            </w:r>
          </w:p>
        </w:tc>
      </w:tr>
      <w:tr w:rsidR="00623060" w:rsidRPr="005D6531" w14:paraId="3AC15301" w14:textId="77777777" w:rsidTr="00B923EB">
        <w:tc>
          <w:tcPr>
            <w:tcW w:w="1537" w:type="dxa"/>
          </w:tcPr>
          <w:p w14:paraId="559167F4" w14:textId="77777777" w:rsidR="00623060" w:rsidRPr="005D6531" w:rsidRDefault="00623060" w:rsidP="00B923EB">
            <w:pPr>
              <w:pStyle w:val="Brdtext"/>
              <w:ind w:left="0"/>
            </w:pPr>
            <w:proofErr w:type="spellStart"/>
            <w:r w:rsidRPr="005D6531">
              <w:t>Out_F_Comp</w:t>
            </w:r>
            <w:proofErr w:type="spellEnd"/>
          </w:p>
        </w:tc>
        <w:tc>
          <w:tcPr>
            <w:tcW w:w="2002" w:type="dxa"/>
          </w:tcPr>
          <w:p w14:paraId="464DE37E" w14:textId="77777777" w:rsidR="00623060" w:rsidRPr="005D6531" w:rsidRDefault="00623060" w:rsidP="00B923EB">
            <w:pPr>
              <w:pStyle w:val="Brdtext"/>
              <w:ind w:left="0"/>
            </w:pPr>
            <w:r w:rsidRPr="005D6531">
              <w:t>252XI539</w:t>
            </w:r>
          </w:p>
        </w:tc>
        <w:tc>
          <w:tcPr>
            <w:tcW w:w="4394" w:type="dxa"/>
          </w:tcPr>
          <w:p w14:paraId="351D292C" w14:textId="77777777" w:rsidR="00623060" w:rsidRPr="005D6531" w:rsidRDefault="00623060" w:rsidP="00B923EB">
            <w:pPr>
              <w:pStyle w:val="Brdtext"/>
              <w:ind w:left="0"/>
            </w:pPr>
          </w:p>
        </w:tc>
      </w:tr>
    </w:tbl>
    <w:p w14:paraId="259A14EC" w14:textId="77777777" w:rsidR="00623060" w:rsidRPr="005D6531" w:rsidRDefault="00623060" w:rsidP="00623060">
      <w:pPr>
        <w:pStyle w:val="Brdtext"/>
      </w:pPr>
    </w:p>
    <w:p w14:paraId="2DB7B3C2" w14:textId="36880DFC" w:rsidR="002F69D1" w:rsidRPr="005D6531" w:rsidRDefault="002F69D1" w:rsidP="002F69D1">
      <w:pPr>
        <w:pStyle w:val="Brdtext"/>
        <w:rPr>
          <w:i/>
        </w:rPr>
      </w:pPr>
      <w:r w:rsidRPr="005D6531">
        <w:rPr>
          <w:i/>
        </w:rPr>
        <w:t>Mätningar (</w:t>
      </w:r>
      <w:proofErr w:type="spellStart"/>
      <w:r w:rsidR="007D42E3" w:rsidRPr="005D6531">
        <w:rPr>
          <w:i/>
        </w:rPr>
        <w:t>SDInReal</w:t>
      </w:r>
      <w:proofErr w:type="spellEnd"/>
      <w:r w:rsidRPr="005D6531">
        <w:rPr>
          <w:i/>
        </w:rPr>
        <w:t xml:space="preserve"> via säkerhetssystem):</w:t>
      </w:r>
    </w:p>
    <w:tbl>
      <w:tblPr>
        <w:tblStyle w:val="Tabellrutnt"/>
        <w:tblW w:w="7958" w:type="dxa"/>
        <w:tblInd w:w="1134" w:type="dxa"/>
        <w:tblLayout w:type="fixed"/>
        <w:tblLook w:val="04A0" w:firstRow="1" w:lastRow="0" w:firstColumn="1" w:lastColumn="0" w:noHBand="0" w:noVBand="1"/>
      </w:tblPr>
      <w:tblGrid>
        <w:gridCol w:w="1838"/>
        <w:gridCol w:w="1418"/>
        <w:gridCol w:w="1417"/>
        <w:gridCol w:w="709"/>
        <w:gridCol w:w="790"/>
        <w:gridCol w:w="595"/>
        <w:gridCol w:w="595"/>
        <w:gridCol w:w="596"/>
      </w:tblGrid>
      <w:tr w:rsidR="005D6531" w:rsidRPr="005D6531" w14:paraId="4D3EC1C7" w14:textId="77777777" w:rsidTr="00290461">
        <w:tc>
          <w:tcPr>
            <w:tcW w:w="1838" w:type="dxa"/>
          </w:tcPr>
          <w:p w14:paraId="7B77F170" w14:textId="77777777" w:rsidR="002F69D1" w:rsidRPr="005D6531" w:rsidRDefault="002F69D1" w:rsidP="00361D68">
            <w:pPr>
              <w:pStyle w:val="Brdtext"/>
              <w:ind w:left="0"/>
            </w:pPr>
            <w:r w:rsidRPr="005D6531">
              <w:t>Objekt/Signal</w:t>
            </w:r>
          </w:p>
        </w:tc>
        <w:tc>
          <w:tcPr>
            <w:tcW w:w="1418" w:type="dxa"/>
          </w:tcPr>
          <w:p w14:paraId="43765F55" w14:textId="77777777" w:rsidR="002F69D1" w:rsidRPr="005D6531" w:rsidRDefault="002F69D1" w:rsidP="00361D68">
            <w:pPr>
              <w:pStyle w:val="Brdtext"/>
              <w:ind w:left="0"/>
            </w:pPr>
            <w:r w:rsidRPr="005D6531">
              <w:t>Beskrivning</w:t>
            </w:r>
          </w:p>
        </w:tc>
        <w:tc>
          <w:tcPr>
            <w:tcW w:w="1417" w:type="dxa"/>
          </w:tcPr>
          <w:p w14:paraId="2F340D48" w14:textId="77777777" w:rsidR="002F69D1" w:rsidRPr="005D6531" w:rsidRDefault="002F69D1" w:rsidP="00361D68">
            <w:pPr>
              <w:pStyle w:val="Brdtext"/>
              <w:ind w:left="0"/>
            </w:pPr>
            <w:r w:rsidRPr="005D6531">
              <w:t>Mätområde</w:t>
            </w:r>
          </w:p>
        </w:tc>
        <w:tc>
          <w:tcPr>
            <w:tcW w:w="709" w:type="dxa"/>
          </w:tcPr>
          <w:p w14:paraId="7AEE4EFB" w14:textId="77777777" w:rsidR="002F69D1" w:rsidRPr="005D6531" w:rsidRDefault="002F69D1" w:rsidP="00361D68">
            <w:pPr>
              <w:pStyle w:val="Brdtext"/>
              <w:ind w:left="0"/>
            </w:pPr>
            <w:r w:rsidRPr="005D6531">
              <w:t>L2</w:t>
            </w:r>
          </w:p>
        </w:tc>
        <w:tc>
          <w:tcPr>
            <w:tcW w:w="790" w:type="dxa"/>
          </w:tcPr>
          <w:p w14:paraId="2358EC7F" w14:textId="77777777" w:rsidR="002F69D1" w:rsidRPr="005D6531" w:rsidRDefault="002F69D1" w:rsidP="00361D68">
            <w:pPr>
              <w:pStyle w:val="Brdtext"/>
              <w:ind w:left="0"/>
            </w:pPr>
            <w:r w:rsidRPr="005D6531">
              <w:t>L1</w:t>
            </w:r>
          </w:p>
        </w:tc>
        <w:tc>
          <w:tcPr>
            <w:tcW w:w="595" w:type="dxa"/>
          </w:tcPr>
          <w:p w14:paraId="25757A9D" w14:textId="77777777" w:rsidR="002F69D1" w:rsidRPr="005D6531" w:rsidRDefault="002F69D1" w:rsidP="00361D68">
            <w:pPr>
              <w:pStyle w:val="Brdtext"/>
              <w:ind w:left="0"/>
            </w:pPr>
            <w:r w:rsidRPr="005D6531">
              <w:t>H1</w:t>
            </w:r>
          </w:p>
        </w:tc>
        <w:tc>
          <w:tcPr>
            <w:tcW w:w="595" w:type="dxa"/>
          </w:tcPr>
          <w:p w14:paraId="26ED8E89" w14:textId="77777777" w:rsidR="002F69D1" w:rsidRPr="005D6531" w:rsidRDefault="002F69D1" w:rsidP="00361D68">
            <w:pPr>
              <w:pStyle w:val="Brdtext"/>
              <w:ind w:left="0"/>
            </w:pPr>
            <w:r w:rsidRPr="005D6531">
              <w:t>H2</w:t>
            </w:r>
          </w:p>
        </w:tc>
        <w:tc>
          <w:tcPr>
            <w:tcW w:w="596" w:type="dxa"/>
          </w:tcPr>
          <w:p w14:paraId="0281EBC6" w14:textId="77777777" w:rsidR="002F69D1" w:rsidRPr="005D6531" w:rsidRDefault="002F69D1" w:rsidP="00361D68">
            <w:pPr>
              <w:pStyle w:val="Brdtext"/>
              <w:ind w:left="0"/>
            </w:pPr>
            <w:r w:rsidRPr="005D6531">
              <w:t>SIL</w:t>
            </w:r>
          </w:p>
        </w:tc>
      </w:tr>
      <w:tr w:rsidR="005D6531" w:rsidRPr="005D6531" w14:paraId="17CB1E67" w14:textId="77777777" w:rsidTr="00290461">
        <w:tc>
          <w:tcPr>
            <w:tcW w:w="1838" w:type="dxa"/>
          </w:tcPr>
          <w:p w14:paraId="7B9CC7A2" w14:textId="77777777" w:rsidR="002F69D1" w:rsidRPr="005D6531" w:rsidRDefault="002F69D1" w:rsidP="00361D68">
            <w:pPr>
              <w:pStyle w:val="Brdtext"/>
              <w:ind w:left="0"/>
            </w:pPr>
            <w:r w:rsidRPr="005D6531">
              <w:t>252PZ337</w:t>
            </w:r>
          </w:p>
        </w:tc>
        <w:tc>
          <w:tcPr>
            <w:tcW w:w="1418" w:type="dxa"/>
          </w:tcPr>
          <w:p w14:paraId="48A3889D" w14:textId="77777777" w:rsidR="002F69D1" w:rsidRPr="005D6531" w:rsidRDefault="002F69D1" w:rsidP="00361D68">
            <w:pPr>
              <w:pStyle w:val="Brdtext"/>
              <w:ind w:left="0"/>
            </w:pPr>
            <w:r w:rsidRPr="005D6531">
              <w:t>Tryck gas</w:t>
            </w:r>
          </w:p>
        </w:tc>
        <w:tc>
          <w:tcPr>
            <w:tcW w:w="1417" w:type="dxa"/>
          </w:tcPr>
          <w:p w14:paraId="44BCC521" w14:textId="61B39C59" w:rsidR="002F69D1" w:rsidRPr="005D6531" w:rsidRDefault="002F69D1" w:rsidP="00290461">
            <w:pPr>
              <w:pStyle w:val="Brdtext"/>
              <w:ind w:left="0"/>
              <w:rPr>
                <w:highlight w:val="yellow"/>
              </w:rPr>
            </w:pPr>
            <w:r w:rsidRPr="005D6531">
              <w:rPr>
                <w:highlight w:val="yellow"/>
              </w:rPr>
              <w:t xml:space="preserve">0 </w:t>
            </w:r>
            <w:r w:rsidR="00290461" w:rsidRPr="005D6531">
              <w:rPr>
                <w:highlight w:val="yellow"/>
              </w:rPr>
              <w:t>–</w:t>
            </w:r>
            <w:r w:rsidRPr="005D6531">
              <w:rPr>
                <w:highlight w:val="yellow"/>
              </w:rPr>
              <w:t xml:space="preserve"> </w:t>
            </w:r>
            <w:r w:rsidR="00290461" w:rsidRPr="005D6531">
              <w:rPr>
                <w:highlight w:val="yellow"/>
              </w:rPr>
              <w:t>3 bar</w:t>
            </w:r>
          </w:p>
        </w:tc>
        <w:tc>
          <w:tcPr>
            <w:tcW w:w="709" w:type="dxa"/>
            <w:shd w:val="clear" w:color="auto" w:fill="auto"/>
          </w:tcPr>
          <w:p w14:paraId="18E35184" w14:textId="0EF3271A" w:rsidR="002F69D1" w:rsidRPr="005D6531" w:rsidRDefault="00290461" w:rsidP="00361D68">
            <w:pPr>
              <w:pStyle w:val="Brdtext"/>
              <w:ind w:left="0"/>
              <w:rPr>
                <w:highlight w:val="yellow"/>
              </w:rPr>
            </w:pPr>
            <w:r w:rsidRPr="005D6531">
              <w:rPr>
                <w:highlight w:val="yellow"/>
              </w:rPr>
              <w:t>0,05</w:t>
            </w:r>
          </w:p>
        </w:tc>
        <w:tc>
          <w:tcPr>
            <w:tcW w:w="790" w:type="dxa"/>
          </w:tcPr>
          <w:p w14:paraId="63BAF637" w14:textId="212FD010" w:rsidR="002F69D1" w:rsidRPr="005D6531" w:rsidRDefault="00290461" w:rsidP="00361D68">
            <w:pPr>
              <w:pStyle w:val="Brdtext"/>
              <w:ind w:left="0"/>
              <w:rPr>
                <w:highlight w:val="yellow"/>
              </w:rPr>
            </w:pPr>
            <w:r w:rsidRPr="005D6531">
              <w:rPr>
                <w:highlight w:val="yellow"/>
              </w:rPr>
              <w:t>0,07</w:t>
            </w:r>
          </w:p>
        </w:tc>
        <w:tc>
          <w:tcPr>
            <w:tcW w:w="595" w:type="dxa"/>
          </w:tcPr>
          <w:p w14:paraId="16847DD7" w14:textId="424DB175" w:rsidR="002F69D1" w:rsidRPr="005D6531" w:rsidRDefault="00290461" w:rsidP="00361D68">
            <w:pPr>
              <w:pStyle w:val="Brdtext"/>
              <w:ind w:left="0"/>
              <w:rPr>
                <w:highlight w:val="yellow"/>
              </w:rPr>
            </w:pPr>
            <w:r w:rsidRPr="005D6531">
              <w:rPr>
                <w:highlight w:val="yellow"/>
              </w:rPr>
              <w:t>2</w:t>
            </w:r>
          </w:p>
        </w:tc>
        <w:tc>
          <w:tcPr>
            <w:tcW w:w="595" w:type="dxa"/>
          </w:tcPr>
          <w:p w14:paraId="73DC5D1F" w14:textId="6EFB300E" w:rsidR="002F69D1" w:rsidRPr="005D6531" w:rsidRDefault="00290461" w:rsidP="00361D68">
            <w:pPr>
              <w:pStyle w:val="Brdtext"/>
              <w:ind w:left="0"/>
              <w:rPr>
                <w:highlight w:val="yellow"/>
              </w:rPr>
            </w:pPr>
            <w:r w:rsidRPr="005D6531">
              <w:rPr>
                <w:highlight w:val="yellow"/>
              </w:rPr>
              <w:t>2,2</w:t>
            </w:r>
          </w:p>
        </w:tc>
        <w:tc>
          <w:tcPr>
            <w:tcW w:w="596" w:type="dxa"/>
          </w:tcPr>
          <w:p w14:paraId="67ED5B0E" w14:textId="663E16CD" w:rsidR="002F69D1" w:rsidRPr="005D6531" w:rsidRDefault="00AE2C2D" w:rsidP="00361D68">
            <w:pPr>
              <w:pStyle w:val="Brdtext"/>
              <w:ind w:left="0"/>
            </w:pPr>
            <w:r w:rsidRPr="005D6531">
              <w:t>2</w:t>
            </w:r>
          </w:p>
        </w:tc>
      </w:tr>
    </w:tbl>
    <w:p w14:paraId="4361AF6A" w14:textId="12188DF3" w:rsidR="002F69D1" w:rsidRPr="005D6531" w:rsidRDefault="00290461" w:rsidP="00623060">
      <w:pPr>
        <w:pStyle w:val="Brdtext"/>
      </w:pPr>
      <w:r w:rsidRPr="005D6531">
        <w:rPr>
          <w:highlight w:val="yellow"/>
        </w:rPr>
        <w:t>Larm aktiveras efter att avstängningsventiler har öppnat</w:t>
      </w:r>
      <w:r w:rsidR="00387C2A" w:rsidRPr="005D6531">
        <w:rPr>
          <w:highlight w:val="yellow"/>
        </w:rPr>
        <w:t xml:space="preserve"> (252SV544_GSO och 252SV546_GSO)</w:t>
      </w:r>
      <w:r w:rsidRPr="005D6531">
        <w:rPr>
          <w:highlight w:val="yellow"/>
        </w:rPr>
        <w:t>. Tidsfördröjning 3s.</w:t>
      </w:r>
      <w:r w:rsidRPr="005D6531">
        <w:br/>
      </w:r>
    </w:p>
    <w:p w14:paraId="2B0A4307" w14:textId="555F2A44" w:rsidR="002F69D1" w:rsidRPr="005D6531" w:rsidRDefault="00CD2EE0" w:rsidP="002F69D1">
      <w:pPr>
        <w:pStyle w:val="Brdtext"/>
        <w:rPr>
          <w:i/>
        </w:rPr>
      </w:pPr>
      <w:r w:rsidRPr="005D6531">
        <w:rPr>
          <w:i/>
        </w:rPr>
        <w:t>252SV544</w:t>
      </w:r>
      <w:r w:rsidR="003E289A" w:rsidRPr="005D6531">
        <w:rPr>
          <w:i/>
        </w:rPr>
        <w:t>, 252SV545 och 252SV546</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5D6531" w:rsidRPr="005D6531" w14:paraId="14B412BD" w14:textId="77777777" w:rsidTr="00361D68">
        <w:trPr>
          <w:trHeight w:val="417"/>
        </w:trPr>
        <w:tc>
          <w:tcPr>
            <w:tcW w:w="1686" w:type="dxa"/>
          </w:tcPr>
          <w:p w14:paraId="43BA331E" w14:textId="77777777" w:rsidR="002F69D1" w:rsidRPr="005D6531" w:rsidRDefault="002F69D1" w:rsidP="00361D68">
            <w:pPr>
              <w:pStyle w:val="Brdtext"/>
              <w:ind w:left="0"/>
            </w:pPr>
            <w:r w:rsidRPr="005D6531">
              <w:t>Objekttyp</w:t>
            </w:r>
          </w:p>
        </w:tc>
        <w:tc>
          <w:tcPr>
            <w:tcW w:w="2741" w:type="dxa"/>
          </w:tcPr>
          <w:p w14:paraId="5947DBFD" w14:textId="77777777" w:rsidR="002F69D1" w:rsidRPr="005D6531" w:rsidRDefault="002F69D1" w:rsidP="00361D68">
            <w:pPr>
              <w:pStyle w:val="Brdtext"/>
              <w:ind w:left="0"/>
            </w:pPr>
            <w:r w:rsidRPr="005D6531">
              <w:t>Objekt/signal</w:t>
            </w:r>
          </w:p>
        </w:tc>
        <w:tc>
          <w:tcPr>
            <w:tcW w:w="3446" w:type="dxa"/>
          </w:tcPr>
          <w:p w14:paraId="34CF6DCD" w14:textId="77777777" w:rsidR="002F69D1" w:rsidRPr="005D6531" w:rsidRDefault="002F69D1" w:rsidP="00361D68">
            <w:pPr>
              <w:pStyle w:val="Brdtext"/>
              <w:ind w:left="0"/>
            </w:pPr>
            <w:r w:rsidRPr="005D6531">
              <w:t>Beskrivning</w:t>
            </w:r>
          </w:p>
        </w:tc>
      </w:tr>
      <w:tr w:rsidR="005D6531" w:rsidRPr="005D6531" w14:paraId="18C4E9FC" w14:textId="77777777" w:rsidTr="00361D68">
        <w:trPr>
          <w:trHeight w:val="417"/>
        </w:trPr>
        <w:tc>
          <w:tcPr>
            <w:tcW w:w="1686" w:type="dxa"/>
          </w:tcPr>
          <w:p w14:paraId="5B3F9827" w14:textId="77777777" w:rsidR="002F69D1" w:rsidRPr="005D6531" w:rsidRDefault="002F69D1" w:rsidP="00361D68">
            <w:pPr>
              <w:pStyle w:val="Brdtext"/>
              <w:ind w:left="0"/>
            </w:pPr>
            <w:proofErr w:type="spellStart"/>
            <w:r w:rsidRPr="005D6531">
              <w:t>SDValve</w:t>
            </w:r>
            <w:proofErr w:type="spellEnd"/>
          </w:p>
        </w:tc>
        <w:tc>
          <w:tcPr>
            <w:tcW w:w="2741" w:type="dxa"/>
          </w:tcPr>
          <w:p w14:paraId="31BCF28D" w14:textId="6A8943F6" w:rsidR="002F69D1" w:rsidRPr="005D6531" w:rsidRDefault="00CD2EE0" w:rsidP="00361D68">
            <w:pPr>
              <w:pStyle w:val="Brdtext"/>
              <w:ind w:left="0"/>
            </w:pPr>
            <w:r w:rsidRPr="005D6531">
              <w:t>252SV544</w:t>
            </w:r>
          </w:p>
        </w:tc>
        <w:tc>
          <w:tcPr>
            <w:tcW w:w="3446" w:type="dxa"/>
          </w:tcPr>
          <w:p w14:paraId="38B1D1A8" w14:textId="18B352B9" w:rsidR="002F69D1" w:rsidRPr="005D6531" w:rsidRDefault="002F69D1" w:rsidP="00CD2EE0">
            <w:pPr>
              <w:pStyle w:val="Brdtext"/>
              <w:ind w:left="0"/>
            </w:pPr>
            <w:r w:rsidRPr="005D6531">
              <w:t xml:space="preserve">Avstängningsventil </w:t>
            </w:r>
            <w:r w:rsidR="00CD2EE0" w:rsidRPr="005D6531">
              <w:t xml:space="preserve">naturgas </w:t>
            </w:r>
          </w:p>
        </w:tc>
      </w:tr>
      <w:tr w:rsidR="005D6531" w:rsidRPr="005D6531" w14:paraId="7804A6B4" w14:textId="77777777" w:rsidTr="00361D68">
        <w:trPr>
          <w:trHeight w:val="417"/>
        </w:trPr>
        <w:tc>
          <w:tcPr>
            <w:tcW w:w="1686" w:type="dxa"/>
          </w:tcPr>
          <w:p w14:paraId="1F095B66" w14:textId="7141CB7B" w:rsidR="003E289A" w:rsidRPr="005D6531" w:rsidRDefault="003E289A" w:rsidP="003E289A">
            <w:pPr>
              <w:pStyle w:val="Brdtext"/>
              <w:ind w:left="0"/>
            </w:pPr>
            <w:proofErr w:type="spellStart"/>
            <w:r w:rsidRPr="005D6531">
              <w:t>SDValve</w:t>
            </w:r>
            <w:proofErr w:type="spellEnd"/>
          </w:p>
        </w:tc>
        <w:tc>
          <w:tcPr>
            <w:tcW w:w="2741" w:type="dxa"/>
          </w:tcPr>
          <w:p w14:paraId="45041259" w14:textId="349620AF" w:rsidR="003E289A" w:rsidRPr="005D6531" w:rsidRDefault="003E289A" w:rsidP="003E289A">
            <w:pPr>
              <w:pStyle w:val="Brdtext"/>
              <w:ind w:left="0"/>
            </w:pPr>
            <w:r w:rsidRPr="005D6531">
              <w:t>252SV546</w:t>
            </w:r>
          </w:p>
        </w:tc>
        <w:tc>
          <w:tcPr>
            <w:tcW w:w="3446" w:type="dxa"/>
          </w:tcPr>
          <w:p w14:paraId="4840C64F" w14:textId="123928E0" w:rsidR="003E289A" w:rsidRPr="005D6531" w:rsidRDefault="003E289A" w:rsidP="003E289A">
            <w:pPr>
              <w:pStyle w:val="Brdtext"/>
              <w:ind w:left="0"/>
            </w:pPr>
            <w:r w:rsidRPr="005D6531">
              <w:t xml:space="preserve">Avstängningsventil naturgas </w:t>
            </w:r>
          </w:p>
        </w:tc>
      </w:tr>
      <w:tr w:rsidR="003E289A" w:rsidRPr="005D6531" w14:paraId="462B3D17" w14:textId="77777777" w:rsidTr="00361D68">
        <w:trPr>
          <w:trHeight w:val="417"/>
        </w:trPr>
        <w:tc>
          <w:tcPr>
            <w:tcW w:w="1686" w:type="dxa"/>
          </w:tcPr>
          <w:p w14:paraId="0AB87234" w14:textId="374AD8F7" w:rsidR="003E289A" w:rsidRPr="005D6531" w:rsidRDefault="003E289A" w:rsidP="003E289A">
            <w:pPr>
              <w:pStyle w:val="Brdtext"/>
              <w:ind w:left="0"/>
            </w:pPr>
            <w:proofErr w:type="spellStart"/>
            <w:r w:rsidRPr="005D6531">
              <w:t>SDValve</w:t>
            </w:r>
            <w:proofErr w:type="spellEnd"/>
          </w:p>
        </w:tc>
        <w:tc>
          <w:tcPr>
            <w:tcW w:w="2741" w:type="dxa"/>
          </w:tcPr>
          <w:p w14:paraId="6101F04F" w14:textId="0394AE92" w:rsidR="003E289A" w:rsidRPr="005D6531" w:rsidRDefault="003E289A" w:rsidP="003E289A">
            <w:pPr>
              <w:pStyle w:val="Brdtext"/>
              <w:ind w:left="0"/>
            </w:pPr>
            <w:r w:rsidRPr="005D6531">
              <w:t>252SV545</w:t>
            </w:r>
          </w:p>
        </w:tc>
        <w:tc>
          <w:tcPr>
            <w:tcW w:w="3446" w:type="dxa"/>
          </w:tcPr>
          <w:p w14:paraId="226CE21D" w14:textId="3D9B951D" w:rsidR="003E289A" w:rsidRPr="005D6531" w:rsidRDefault="003E289A" w:rsidP="003E289A">
            <w:pPr>
              <w:pStyle w:val="Brdtext"/>
              <w:ind w:left="0"/>
            </w:pPr>
            <w:r w:rsidRPr="005D6531">
              <w:t>Avluftningsventil naturgas</w:t>
            </w:r>
          </w:p>
        </w:tc>
      </w:tr>
    </w:tbl>
    <w:p w14:paraId="665A01A0" w14:textId="77777777" w:rsidR="002F69D1" w:rsidRPr="005D6531" w:rsidRDefault="002F69D1" w:rsidP="00623060">
      <w:pPr>
        <w:pStyle w:val="Brdtext"/>
      </w:pPr>
    </w:p>
    <w:p w14:paraId="5B07163F" w14:textId="7AC3B45C" w:rsidR="00CD2EE0" w:rsidRPr="005D6531" w:rsidRDefault="00CD2EE0" w:rsidP="00CD2EE0">
      <w:pPr>
        <w:pStyle w:val="Brdtext"/>
      </w:pPr>
      <w:proofErr w:type="spellStart"/>
      <w:r w:rsidRPr="005D6531">
        <w:rPr>
          <w:i/>
        </w:rPr>
        <w:t>Förreglingar</w:t>
      </w:r>
      <w:proofErr w:type="spellEnd"/>
      <w:r w:rsidRPr="005D6531">
        <w:rPr>
          <w:i/>
        </w:rPr>
        <w:t xml:space="preserve"> för 252SV544</w:t>
      </w:r>
      <w:r w:rsidR="005A47C8" w:rsidRPr="005D6531">
        <w:rPr>
          <w:i/>
        </w:rPr>
        <w:t xml:space="preserve"> och</w:t>
      </w:r>
      <w:r w:rsidR="003E289A" w:rsidRPr="005D6531">
        <w:rPr>
          <w:i/>
        </w:rPr>
        <w:t xml:space="preserve"> 252SV546</w:t>
      </w:r>
      <w:r w:rsidR="008D1FC9" w:rsidRPr="005D6531">
        <w:rPr>
          <w:i/>
        </w:rPr>
        <w:t xml:space="preserve"> </w:t>
      </w:r>
      <w:r w:rsidRPr="005D6531">
        <w:rPr>
          <w:i/>
        </w:rPr>
        <w:t>(Förreglas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5D6531" w:rsidRPr="005D6531" w14:paraId="4D9A3D42" w14:textId="77777777" w:rsidTr="00361D68">
        <w:tc>
          <w:tcPr>
            <w:tcW w:w="2405" w:type="dxa"/>
          </w:tcPr>
          <w:p w14:paraId="39ED6546" w14:textId="77777777" w:rsidR="00CD2EE0" w:rsidRPr="005D6531" w:rsidRDefault="00CD2EE0" w:rsidP="00361D68">
            <w:pPr>
              <w:pStyle w:val="Brdtext"/>
              <w:ind w:left="0"/>
            </w:pPr>
            <w:r w:rsidRPr="005D6531">
              <w:t>Objekt/signal</w:t>
            </w:r>
          </w:p>
        </w:tc>
        <w:tc>
          <w:tcPr>
            <w:tcW w:w="3119" w:type="dxa"/>
          </w:tcPr>
          <w:p w14:paraId="635307F8" w14:textId="77777777" w:rsidR="00CD2EE0" w:rsidRPr="005D6531" w:rsidRDefault="00CD2EE0" w:rsidP="00361D68">
            <w:pPr>
              <w:pStyle w:val="Brdtext"/>
              <w:ind w:left="0"/>
            </w:pPr>
            <w:r w:rsidRPr="005D6531">
              <w:t>Beskrivning</w:t>
            </w:r>
          </w:p>
        </w:tc>
        <w:tc>
          <w:tcPr>
            <w:tcW w:w="425" w:type="dxa"/>
          </w:tcPr>
          <w:p w14:paraId="03659142" w14:textId="77777777" w:rsidR="00CD2EE0" w:rsidRPr="005D6531" w:rsidRDefault="00CD2EE0" w:rsidP="00361D68">
            <w:pPr>
              <w:pStyle w:val="Brdtext"/>
              <w:ind w:left="0"/>
            </w:pPr>
            <w:r w:rsidRPr="005D6531">
              <w:t>A</w:t>
            </w:r>
          </w:p>
        </w:tc>
        <w:tc>
          <w:tcPr>
            <w:tcW w:w="425" w:type="dxa"/>
          </w:tcPr>
          <w:p w14:paraId="6A82547C" w14:textId="77777777" w:rsidR="00CD2EE0" w:rsidRPr="005D6531" w:rsidRDefault="00CD2EE0" w:rsidP="00361D68">
            <w:pPr>
              <w:pStyle w:val="Brdtext"/>
              <w:ind w:left="0"/>
            </w:pPr>
            <w:r w:rsidRPr="005D6531">
              <w:t>B</w:t>
            </w:r>
          </w:p>
        </w:tc>
        <w:tc>
          <w:tcPr>
            <w:tcW w:w="425" w:type="dxa"/>
          </w:tcPr>
          <w:p w14:paraId="24F00C24" w14:textId="77777777" w:rsidR="00CD2EE0" w:rsidRPr="005D6531" w:rsidRDefault="00CD2EE0" w:rsidP="00361D68">
            <w:pPr>
              <w:pStyle w:val="Brdtext"/>
              <w:ind w:left="0"/>
            </w:pPr>
            <w:r w:rsidRPr="005D6531">
              <w:t>C</w:t>
            </w:r>
          </w:p>
        </w:tc>
        <w:tc>
          <w:tcPr>
            <w:tcW w:w="1134" w:type="dxa"/>
          </w:tcPr>
          <w:p w14:paraId="280E748E" w14:textId="77777777" w:rsidR="00CD2EE0" w:rsidRPr="005D6531" w:rsidRDefault="00CD2EE0" w:rsidP="00361D68">
            <w:pPr>
              <w:pStyle w:val="Brdtext"/>
              <w:ind w:left="0"/>
            </w:pPr>
            <w:r w:rsidRPr="005D6531">
              <w:t>Runint1</w:t>
            </w:r>
          </w:p>
        </w:tc>
      </w:tr>
      <w:tr w:rsidR="005D6531" w:rsidRPr="005D6531" w14:paraId="0ED61537" w14:textId="77777777" w:rsidTr="00361D68">
        <w:tc>
          <w:tcPr>
            <w:tcW w:w="2405" w:type="dxa"/>
          </w:tcPr>
          <w:p w14:paraId="2EF19BF4" w14:textId="53387DD1" w:rsidR="00184099" w:rsidRPr="005D6531" w:rsidRDefault="000A39B3" w:rsidP="00184099">
            <w:pPr>
              <w:pStyle w:val="Brdtext"/>
              <w:ind w:left="0"/>
            </w:pPr>
            <w:r w:rsidRPr="005D6531">
              <w:t>308HZ300/301</w:t>
            </w:r>
          </w:p>
        </w:tc>
        <w:tc>
          <w:tcPr>
            <w:tcW w:w="3119" w:type="dxa"/>
          </w:tcPr>
          <w:p w14:paraId="05F89DFC" w14:textId="740A3CB8" w:rsidR="00184099" w:rsidRPr="005D6531" w:rsidRDefault="000A39B3" w:rsidP="00184099">
            <w:pPr>
              <w:pStyle w:val="Brdtext"/>
              <w:ind w:left="0"/>
            </w:pPr>
            <w:r w:rsidRPr="005D6531">
              <w:t>P</w:t>
            </w:r>
            <w:r w:rsidR="00184099" w:rsidRPr="005D6531">
              <w:t>rocessnödstopp</w:t>
            </w:r>
          </w:p>
        </w:tc>
        <w:tc>
          <w:tcPr>
            <w:tcW w:w="425" w:type="dxa"/>
          </w:tcPr>
          <w:p w14:paraId="2DD184D2" w14:textId="77777777" w:rsidR="00184099" w:rsidRPr="005D6531" w:rsidRDefault="00184099" w:rsidP="00184099">
            <w:pPr>
              <w:pStyle w:val="Brdtext"/>
              <w:ind w:left="0"/>
            </w:pPr>
          </w:p>
        </w:tc>
        <w:tc>
          <w:tcPr>
            <w:tcW w:w="425" w:type="dxa"/>
          </w:tcPr>
          <w:p w14:paraId="59E12F93" w14:textId="77777777" w:rsidR="00184099" w:rsidRPr="005D6531" w:rsidRDefault="00184099" w:rsidP="00184099">
            <w:pPr>
              <w:pStyle w:val="Brdtext"/>
              <w:ind w:left="0"/>
            </w:pPr>
          </w:p>
        </w:tc>
        <w:tc>
          <w:tcPr>
            <w:tcW w:w="425" w:type="dxa"/>
          </w:tcPr>
          <w:p w14:paraId="2EEAF897" w14:textId="1E7F9F90" w:rsidR="00184099" w:rsidRPr="005D6531" w:rsidRDefault="00184099" w:rsidP="00184099">
            <w:pPr>
              <w:pStyle w:val="Brdtext"/>
              <w:ind w:left="0"/>
            </w:pPr>
            <w:r w:rsidRPr="005D6531">
              <w:t>X</w:t>
            </w:r>
          </w:p>
        </w:tc>
        <w:tc>
          <w:tcPr>
            <w:tcW w:w="1134" w:type="dxa"/>
          </w:tcPr>
          <w:p w14:paraId="074F78B3" w14:textId="77777777" w:rsidR="00184099" w:rsidRPr="005D6531" w:rsidRDefault="00184099" w:rsidP="00184099">
            <w:pPr>
              <w:pStyle w:val="Brdtext"/>
              <w:ind w:left="0"/>
            </w:pPr>
          </w:p>
        </w:tc>
      </w:tr>
      <w:tr w:rsidR="005D6531" w:rsidRPr="005D6531" w14:paraId="5DBAB73B" w14:textId="77777777" w:rsidTr="00361D68">
        <w:tc>
          <w:tcPr>
            <w:tcW w:w="2405" w:type="dxa"/>
          </w:tcPr>
          <w:p w14:paraId="01A1DFD8" w14:textId="3BAAA837" w:rsidR="00514DBC" w:rsidRPr="005D6531" w:rsidRDefault="00FD3C07" w:rsidP="00184099">
            <w:pPr>
              <w:pStyle w:val="Brdtext"/>
              <w:ind w:left="0"/>
            </w:pPr>
            <w:r w:rsidRPr="00FD3C07">
              <w:rPr>
                <w:color w:val="FF0000"/>
              </w:rPr>
              <w:t>252HV548</w:t>
            </w:r>
            <w:r>
              <w:t>-GSS</w:t>
            </w:r>
            <w:r w:rsidR="005A47C8" w:rsidRPr="005D6531">
              <w:t>_N</w:t>
            </w:r>
          </w:p>
        </w:tc>
        <w:tc>
          <w:tcPr>
            <w:tcW w:w="3119" w:type="dxa"/>
          </w:tcPr>
          <w:p w14:paraId="3A151804" w14:textId="63FAB796" w:rsidR="00514DBC" w:rsidRPr="005D6531" w:rsidRDefault="00514DBC" w:rsidP="00184099">
            <w:pPr>
              <w:pStyle w:val="Brdtext"/>
              <w:ind w:left="0"/>
            </w:pPr>
            <w:r w:rsidRPr="005D6531">
              <w:t>Handventil naturgas stängd</w:t>
            </w:r>
          </w:p>
        </w:tc>
        <w:tc>
          <w:tcPr>
            <w:tcW w:w="425" w:type="dxa"/>
          </w:tcPr>
          <w:p w14:paraId="56473449" w14:textId="77777777" w:rsidR="00514DBC" w:rsidRPr="005D6531" w:rsidRDefault="00514DBC" w:rsidP="00184099">
            <w:pPr>
              <w:pStyle w:val="Brdtext"/>
              <w:ind w:left="0"/>
            </w:pPr>
          </w:p>
        </w:tc>
        <w:tc>
          <w:tcPr>
            <w:tcW w:w="425" w:type="dxa"/>
          </w:tcPr>
          <w:p w14:paraId="04ADA9DE" w14:textId="40EB2D79" w:rsidR="00514DBC" w:rsidRPr="005D6531" w:rsidRDefault="005A47C8" w:rsidP="00184099">
            <w:pPr>
              <w:pStyle w:val="Brdtext"/>
              <w:ind w:left="0"/>
            </w:pPr>
            <w:r w:rsidRPr="005D6531">
              <w:t>X</w:t>
            </w:r>
          </w:p>
        </w:tc>
        <w:tc>
          <w:tcPr>
            <w:tcW w:w="425" w:type="dxa"/>
          </w:tcPr>
          <w:p w14:paraId="155A58DB" w14:textId="77777777" w:rsidR="00514DBC" w:rsidRPr="005D6531" w:rsidRDefault="00514DBC" w:rsidP="00184099">
            <w:pPr>
              <w:pStyle w:val="Brdtext"/>
              <w:ind w:left="0"/>
            </w:pPr>
          </w:p>
        </w:tc>
        <w:tc>
          <w:tcPr>
            <w:tcW w:w="1134" w:type="dxa"/>
          </w:tcPr>
          <w:p w14:paraId="460F8DAB" w14:textId="77777777" w:rsidR="00514DBC" w:rsidRPr="005D6531" w:rsidRDefault="00514DBC" w:rsidP="00184099">
            <w:pPr>
              <w:pStyle w:val="Brdtext"/>
              <w:ind w:left="0"/>
            </w:pPr>
          </w:p>
        </w:tc>
      </w:tr>
      <w:tr w:rsidR="005D6531" w:rsidRPr="005D6531" w14:paraId="587B3180" w14:textId="77777777" w:rsidTr="00361D68">
        <w:tc>
          <w:tcPr>
            <w:tcW w:w="2405" w:type="dxa"/>
          </w:tcPr>
          <w:p w14:paraId="5C54477E" w14:textId="327BDA10" w:rsidR="00514DBC" w:rsidRPr="005D6531" w:rsidRDefault="00FD3C07" w:rsidP="00184099">
            <w:pPr>
              <w:pStyle w:val="Brdtext"/>
              <w:ind w:left="0"/>
            </w:pPr>
            <w:r w:rsidRPr="006E521E">
              <w:rPr>
                <w:color w:val="FF0000"/>
              </w:rPr>
              <w:t>341HV669-GSS</w:t>
            </w:r>
          </w:p>
        </w:tc>
        <w:tc>
          <w:tcPr>
            <w:tcW w:w="3119" w:type="dxa"/>
          </w:tcPr>
          <w:p w14:paraId="28478F4E" w14:textId="1CFE0261" w:rsidR="00514DBC" w:rsidRPr="005D6531" w:rsidRDefault="00514DBC" w:rsidP="005A47C8">
            <w:pPr>
              <w:pStyle w:val="Brdtext"/>
              <w:ind w:left="0"/>
            </w:pPr>
            <w:r w:rsidRPr="005D6531">
              <w:t xml:space="preserve">Handventil vätgas </w:t>
            </w:r>
            <w:r w:rsidR="005A47C8" w:rsidRPr="005D6531">
              <w:t>ej</w:t>
            </w:r>
            <w:r w:rsidRPr="005D6531">
              <w:t xml:space="preserve"> stängd</w:t>
            </w:r>
          </w:p>
        </w:tc>
        <w:tc>
          <w:tcPr>
            <w:tcW w:w="425" w:type="dxa"/>
          </w:tcPr>
          <w:p w14:paraId="5C5177B4" w14:textId="77777777" w:rsidR="00514DBC" w:rsidRPr="005D6531" w:rsidRDefault="00514DBC" w:rsidP="00184099">
            <w:pPr>
              <w:pStyle w:val="Brdtext"/>
              <w:ind w:left="0"/>
            </w:pPr>
          </w:p>
        </w:tc>
        <w:tc>
          <w:tcPr>
            <w:tcW w:w="425" w:type="dxa"/>
          </w:tcPr>
          <w:p w14:paraId="3C6A2276" w14:textId="193C6522" w:rsidR="00514DBC" w:rsidRPr="005D6531" w:rsidRDefault="005A47C8" w:rsidP="00184099">
            <w:pPr>
              <w:pStyle w:val="Brdtext"/>
              <w:ind w:left="0"/>
            </w:pPr>
            <w:r w:rsidRPr="005D6531">
              <w:t>X</w:t>
            </w:r>
          </w:p>
        </w:tc>
        <w:tc>
          <w:tcPr>
            <w:tcW w:w="425" w:type="dxa"/>
          </w:tcPr>
          <w:p w14:paraId="4EB8DC30" w14:textId="77777777" w:rsidR="00514DBC" w:rsidRPr="005D6531" w:rsidRDefault="00514DBC" w:rsidP="00184099">
            <w:pPr>
              <w:pStyle w:val="Brdtext"/>
              <w:ind w:left="0"/>
            </w:pPr>
          </w:p>
        </w:tc>
        <w:tc>
          <w:tcPr>
            <w:tcW w:w="1134" w:type="dxa"/>
          </w:tcPr>
          <w:p w14:paraId="24E3F6AE" w14:textId="77777777" w:rsidR="00514DBC" w:rsidRPr="005D6531" w:rsidRDefault="00514DBC" w:rsidP="00184099">
            <w:pPr>
              <w:pStyle w:val="Brdtext"/>
              <w:ind w:left="0"/>
            </w:pPr>
          </w:p>
        </w:tc>
      </w:tr>
      <w:tr w:rsidR="005D6531" w:rsidRPr="005D6531" w14:paraId="08D7E1BC" w14:textId="77777777" w:rsidTr="00361D68">
        <w:tc>
          <w:tcPr>
            <w:tcW w:w="2405" w:type="dxa"/>
          </w:tcPr>
          <w:p w14:paraId="312CE65E" w14:textId="20238CAF" w:rsidR="00184099" w:rsidRPr="005D6531" w:rsidRDefault="00184099" w:rsidP="00184099">
            <w:pPr>
              <w:pStyle w:val="Brdtext"/>
              <w:ind w:left="0"/>
            </w:pPr>
            <w:r w:rsidRPr="005D6531">
              <w:t>252SV545_GSS</w:t>
            </w:r>
          </w:p>
        </w:tc>
        <w:tc>
          <w:tcPr>
            <w:tcW w:w="3119" w:type="dxa"/>
          </w:tcPr>
          <w:p w14:paraId="228E7260" w14:textId="0ED8E6CD" w:rsidR="00184099" w:rsidRPr="005D6531" w:rsidRDefault="00184099" w:rsidP="00184099">
            <w:pPr>
              <w:pStyle w:val="Brdtext"/>
              <w:ind w:left="0"/>
            </w:pPr>
            <w:r w:rsidRPr="005D6531">
              <w:t>252SV545 ej stängd</w:t>
            </w:r>
          </w:p>
        </w:tc>
        <w:tc>
          <w:tcPr>
            <w:tcW w:w="425" w:type="dxa"/>
          </w:tcPr>
          <w:p w14:paraId="4DC698A1" w14:textId="77777777" w:rsidR="00184099" w:rsidRPr="005D6531" w:rsidRDefault="00184099" w:rsidP="00184099">
            <w:pPr>
              <w:pStyle w:val="Brdtext"/>
              <w:ind w:left="0"/>
            </w:pPr>
          </w:p>
        </w:tc>
        <w:tc>
          <w:tcPr>
            <w:tcW w:w="425" w:type="dxa"/>
          </w:tcPr>
          <w:p w14:paraId="56DA2477" w14:textId="321AF60E" w:rsidR="00184099" w:rsidRPr="005D6531" w:rsidRDefault="00184099" w:rsidP="00184099">
            <w:pPr>
              <w:pStyle w:val="Brdtext"/>
              <w:ind w:left="0"/>
            </w:pPr>
            <w:r w:rsidRPr="005D6531">
              <w:t>X</w:t>
            </w:r>
          </w:p>
        </w:tc>
        <w:tc>
          <w:tcPr>
            <w:tcW w:w="425" w:type="dxa"/>
          </w:tcPr>
          <w:p w14:paraId="09B5CA1E" w14:textId="77777777" w:rsidR="00184099" w:rsidRPr="005D6531" w:rsidRDefault="00184099" w:rsidP="00184099">
            <w:pPr>
              <w:pStyle w:val="Brdtext"/>
              <w:ind w:left="0"/>
            </w:pPr>
          </w:p>
        </w:tc>
        <w:tc>
          <w:tcPr>
            <w:tcW w:w="1134" w:type="dxa"/>
          </w:tcPr>
          <w:p w14:paraId="1E178F0F" w14:textId="77777777" w:rsidR="00184099" w:rsidRPr="005D6531" w:rsidRDefault="00184099" w:rsidP="00184099">
            <w:pPr>
              <w:pStyle w:val="Brdtext"/>
              <w:ind w:left="0"/>
            </w:pPr>
          </w:p>
        </w:tc>
      </w:tr>
      <w:tr w:rsidR="005D6531" w:rsidRPr="005D6531" w14:paraId="33AC5928" w14:textId="77777777" w:rsidTr="00361D68">
        <w:tc>
          <w:tcPr>
            <w:tcW w:w="2405" w:type="dxa"/>
          </w:tcPr>
          <w:p w14:paraId="5CFB8E03" w14:textId="1FA9864E" w:rsidR="00184099" w:rsidRPr="005D6531" w:rsidRDefault="00184099" w:rsidP="00184099">
            <w:pPr>
              <w:pStyle w:val="Brdtext"/>
              <w:ind w:left="0"/>
            </w:pPr>
            <w:r w:rsidRPr="005D6531">
              <w:t>341SV665_GSS</w:t>
            </w:r>
          </w:p>
        </w:tc>
        <w:tc>
          <w:tcPr>
            <w:tcW w:w="3119" w:type="dxa"/>
          </w:tcPr>
          <w:p w14:paraId="3983E314" w14:textId="45922EF5" w:rsidR="00184099" w:rsidRPr="005D6531" w:rsidRDefault="00184099" w:rsidP="00184099">
            <w:pPr>
              <w:pStyle w:val="Brdtext"/>
              <w:ind w:left="0"/>
            </w:pPr>
            <w:r w:rsidRPr="005D6531">
              <w:t>341SV665 ej stängd</w:t>
            </w:r>
          </w:p>
        </w:tc>
        <w:tc>
          <w:tcPr>
            <w:tcW w:w="425" w:type="dxa"/>
          </w:tcPr>
          <w:p w14:paraId="13AB55E1" w14:textId="77777777" w:rsidR="00184099" w:rsidRPr="005D6531" w:rsidRDefault="00184099" w:rsidP="00184099">
            <w:pPr>
              <w:pStyle w:val="Brdtext"/>
              <w:ind w:left="0"/>
            </w:pPr>
          </w:p>
        </w:tc>
        <w:tc>
          <w:tcPr>
            <w:tcW w:w="425" w:type="dxa"/>
          </w:tcPr>
          <w:p w14:paraId="2F0A4386" w14:textId="142057EE" w:rsidR="00184099" w:rsidRPr="005D6531" w:rsidRDefault="00184099" w:rsidP="00184099">
            <w:pPr>
              <w:pStyle w:val="Brdtext"/>
              <w:ind w:left="0"/>
            </w:pPr>
            <w:r w:rsidRPr="005D6531">
              <w:t>X</w:t>
            </w:r>
          </w:p>
        </w:tc>
        <w:tc>
          <w:tcPr>
            <w:tcW w:w="425" w:type="dxa"/>
          </w:tcPr>
          <w:p w14:paraId="37CD3AA8" w14:textId="77777777" w:rsidR="00184099" w:rsidRPr="005D6531" w:rsidRDefault="00184099" w:rsidP="00184099">
            <w:pPr>
              <w:pStyle w:val="Brdtext"/>
              <w:ind w:left="0"/>
            </w:pPr>
          </w:p>
        </w:tc>
        <w:tc>
          <w:tcPr>
            <w:tcW w:w="1134" w:type="dxa"/>
          </w:tcPr>
          <w:p w14:paraId="575003BD" w14:textId="77777777" w:rsidR="00184099" w:rsidRPr="005D6531" w:rsidRDefault="00184099" w:rsidP="00184099">
            <w:pPr>
              <w:pStyle w:val="Brdtext"/>
              <w:ind w:left="0"/>
            </w:pPr>
          </w:p>
        </w:tc>
      </w:tr>
      <w:tr w:rsidR="005D6531" w:rsidRPr="005D6531" w14:paraId="4D266C9F" w14:textId="77777777" w:rsidTr="00361D68">
        <w:tc>
          <w:tcPr>
            <w:tcW w:w="2405" w:type="dxa"/>
          </w:tcPr>
          <w:p w14:paraId="75E511CB" w14:textId="37DA00A8" w:rsidR="00184099" w:rsidRPr="005D6531" w:rsidRDefault="00184099" w:rsidP="00184099">
            <w:pPr>
              <w:pStyle w:val="Brdtext"/>
              <w:ind w:left="0"/>
            </w:pPr>
            <w:r w:rsidRPr="005D6531">
              <w:t>341SV667_GSS</w:t>
            </w:r>
          </w:p>
        </w:tc>
        <w:tc>
          <w:tcPr>
            <w:tcW w:w="3119" w:type="dxa"/>
          </w:tcPr>
          <w:p w14:paraId="6FE896C6" w14:textId="4157F38A" w:rsidR="00184099" w:rsidRPr="005D6531" w:rsidRDefault="00184099" w:rsidP="00184099">
            <w:pPr>
              <w:pStyle w:val="Brdtext"/>
              <w:ind w:left="0"/>
            </w:pPr>
            <w:r w:rsidRPr="005D6531">
              <w:t>341SV667 ej stängd</w:t>
            </w:r>
          </w:p>
        </w:tc>
        <w:tc>
          <w:tcPr>
            <w:tcW w:w="425" w:type="dxa"/>
          </w:tcPr>
          <w:p w14:paraId="48ED17D9" w14:textId="77777777" w:rsidR="00184099" w:rsidRPr="005D6531" w:rsidRDefault="00184099" w:rsidP="00184099">
            <w:pPr>
              <w:pStyle w:val="Brdtext"/>
              <w:ind w:left="0"/>
            </w:pPr>
          </w:p>
        </w:tc>
        <w:tc>
          <w:tcPr>
            <w:tcW w:w="425" w:type="dxa"/>
          </w:tcPr>
          <w:p w14:paraId="4AB8CBA7" w14:textId="6626CC0C" w:rsidR="00184099" w:rsidRPr="005D6531" w:rsidRDefault="00184099" w:rsidP="00184099">
            <w:pPr>
              <w:pStyle w:val="Brdtext"/>
              <w:ind w:left="0"/>
            </w:pPr>
            <w:r w:rsidRPr="005D6531">
              <w:t>X</w:t>
            </w:r>
          </w:p>
        </w:tc>
        <w:tc>
          <w:tcPr>
            <w:tcW w:w="425" w:type="dxa"/>
          </w:tcPr>
          <w:p w14:paraId="2E69AE1F" w14:textId="77777777" w:rsidR="00184099" w:rsidRPr="005D6531" w:rsidRDefault="00184099" w:rsidP="00184099">
            <w:pPr>
              <w:pStyle w:val="Brdtext"/>
              <w:ind w:left="0"/>
            </w:pPr>
          </w:p>
        </w:tc>
        <w:tc>
          <w:tcPr>
            <w:tcW w:w="1134" w:type="dxa"/>
          </w:tcPr>
          <w:p w14:paraId="274996AF" w14:textId="77777777" w:rsidR="00184099" w:rsidRPr="005D6531" w:rsidRDefault="00184099" w:rsidP="00184099">
            <w:pPr>
              <w:pStyle w:val="Brdtext"/>
              <w:ind w:left="0"/>
            </w:pPr>
          </w:p>
        </w:tc>
      </w:tr>
      <w:tr w:rsidR="005D6531" w:rsidRPr="005D6531" w14:paraId="7A169B3E" w14:textId="77777777" w:rsidTr="00361D68">
        <w:tc>
          <w:tcPr>
            <w:tcW w:w="2405" w:type="dxa"/>
          </w:tcPr>
          <w:p w14:paraId="5817FF64" w14:textId="6460B74C" w:rsidR="00184099" w:rsidRPr="005D6531" w:rsidRDefault="00184099" w:rsidP="00184099">
            <w:pPr>
              <w:pStyle w:val="Brdtext"/>
              <w:ind w:left="0"/>
            </w:pPr>
            <w:r w:rsidRPr="005D6531">
              <w:t>343XI302_L2</w:t>
            </w:r>
          </w:p>
        </w:tc>
        <w:tc>
          <w:tcPr>
            <w:tcW w:w="3119" w:type="dxa"/>
          </w:tcPr>
          <w:p w14:paraId="2BAD8409" w14:textId="5F6CB21C" w:rsidR="00184099" w:rsidRPr="005D6531" w:rsidRDefault="00184099" w:rsidP="00184099">
            <w:pPr>
              <w:pStyle w:val="Brdtext"/>
              <w:ind w:left="0"/>
            </w:pPr>
            <w:r w:rsidRPr="005D6531">
              <w:t xml:space="preserve">Flöde </w:t>
            </w:r>
            <w:proofErr w:type="spellStart"/>
            <w:r w:rsidRPr="005D6531">
              <w:t>reduktionsgas</w:t>
            </w:r>
            <w:proofErr w:type="spellEnd"/>
            <w:r w:rsidRPr="005D6531">
              <w:t xml:space="preserve"> till PGH</w:t>
            </w:r>
            <w:r w:rsidRPr="005D6531">
              <w:br/>
              <w:t>343XI302&lt;L2</w:t>
            </w:r>
          </w:p>
        </w:tc>
        <w:tc>
          <w:tcPr>
            <w:tcW w:w="425" w:type="dxa"/>
          </w:tcPr>
          <w:p w14:paraId="3AAF058B" w14:textId="77777777" w:rsidR="00184099" w:rsidRPr="005D6531" w:rsidRDefault="00184099" w:rsidP="00184099">
            <w:pPr>
              <w:pStyle w:val="Brdtext"/>
              <w:ind w:left="0"/>
            </w:pPr>
          </w:p>
        </w:tc>
        <w:tc>
          <w:tcPr>
            <w:tcW w:w="425" w:type="dxa"/>
          </w:tcPr>
          <w:p w14:paraId="677468C8" w14:textId="533A74C9" w:rsidR="00184099" w:rsidRPr="005D6531" w:rsidRDefault="00184099" w:rsidP="00184099">
            <w:pPr>
              <w:pStyle w:val="Brdtext"/>
              <w:ind w:left="0"/>
            </w:pPr>
            <w:r w:rsidRPr="005D6531">
              <w:t>X</w:t>
            </w:r>
          </w:p>
        </w:tc>
        <w:tc>
          <w:tcPr>
            <w:tcW w:w="425" w:type="dxa"/>
          </w:tcPr>
          <w:p w14:paraId="77E49ED7" w14:textId="77777777" w:rsidR="00184099" w:rsidRPr="005D6531" w:rsidRDefault="00184099" w:rsidP="00184099">
            <w:pPr>
              <w:pStyle w:val="Brdtext"/>
              <w:ind w:left="0"/>
            </w:pPr>
          </w:p>
        </w:tc>
        <w:tc>
          <w:tcPr>
            <w:tcW w:w="1134" w:type="dxa"/>
          </w:tcPr>
          <w:p w14:paraId="18AE844F" w14:textId="77777777" w:rsidR="00184099" w:rsidRPr="005D6531" w:rsidRDefault="00184099" w:rsidP="00184099">
            <w:pPr>
              <w:pStyle w:val="Brdtext"/>
              <w:ind w:left="0"/>
            </w:pPr>
          </w:p>
        </w:tc>
      </w:tr>
      <w:tr w:rsidR="005D6531" w:rsidRPr="005D6531" w14:paraId="79E1A733" w14:textId="77777777" w:rsidTr="00361D68">
        <w:tc>
          <w:tcPr>
            <w:tcW w:w="2405" w:type="dxa"/>
          </w:tcPr>
          <w:p w14:paraId="2CA88914" w14:textId="5B8EDBBA" w:rsidR="00184099" w:rsidRPr="005D6531" w:rsidRDefault="00725E8B" w:rsidP="00184099">
            <w:pPr>
              <w:pStyle w:val="Brdtext"/>
              <w:ind w:left="0"/>
            </w:pPr>
            <w:r w:rsidRPr="005D6531">
              <w:t>344XI316</w:t>
            </w:r>
            <w:r w:rsidR="00184099" w:rsidRPr="005D6531">
              <w:t>_H2</w:t>
            </w:r>
          </w:p>
        </w:tc>
        <w:tc>
          <w:tcPr>
            <w:tcW w:w="3119" w:type="dxa"/>
          </w:tcPr>
          <w:p w14:paraId="589F81C8" w14:textId="483EBE64" w:rsidR="00184099" w:rsidRPr="005D6531" w:rsidRDefault="00184099" w:rsidP="00184099">
            <w:pPr>
              <w:pStyle w:val="Brdtext"/>
              <w:ind w:left="0"/>
            </w:pPr>
            <w:proofErr w:type="spellStart"/>
            <w:r w:rsidRPr="005D6531">
              <w:t>Gastemp</w:t>
            </w:r>
            <w:proofErr w:type="spellEnd"/>
            <w:r w:rsidRPr="005D6531">
              <w:t xml:space="preserve"> </w:t>
            </w:r>
            <w:proofErr w:type="spellStart"/>
            <w:r w:rsidRPr="005D6531">
              <w:t>reduktionsgas</w:t>
            </w:r>
            <w:proofErr w:type="spellEnd"/>
            <w:r w:rsidRPr="005D6531">
              <w:t xml:space="preserve"> efter PGH</w:t>
            </w:r>
            <w:r w:rsidRPr="005D6531">
              <w:br/>
            </w:r>
            <w:r w:rsidR="00725E8B" w:rsidRPr="005D6531">
              <w:t>344XI316</w:t>
            </w:r>
            <w:r w:rsidRPr="005D6531">
              <w:t>&gt;H2</w:t>
            </w:r>
          </w:p>
        </w:tc>
        <w:tc>
          <w:tcPr>
            <w:tcW w:w="425" w:type="dxa"/>
          </w:tcPr>
          <w:p w14:paraId="7A42B45D" w14:textId="77777777" w:rsidR="00184099" w:rsidRPr="005D6531" w:rsidRDefault="00184099" w:rsidP="00184099">
            <w:pPr>
              <w:pStyle w:val="Brdtext"/>
              <w:ind w:left="0"/>
            </w:pPr>
          </w:p>
        </w:tc>
        <w:tc>
          <w:tcPr>
            <w:tcW w:w="425" w:type="dxa"/>
          </w:tcPr>
          <w:p w14:paraId="6C0E4466" w14:textId="049F30F1" w:rsidR="00184099" w:rsidRPr="005D6531" w:rsidRDefault="00184099" w:rsidP="00184099">
            <w:pPr>
              <w:pStyle w:val="Brdtext"/>
              <w:ind w:left="0"/>
            </w:pPr>
            <w:r w:rsidRPr="005D6531">
              <w:t>X</w:t>
            </w:r>
          </w:p>
        </w:tc>
        <w:tc>
          <w:tcPr>
            <w:tcW w:w="425" w:type="dxa"/>
          </w:tcPr>
          <w:p w14:paraId="7A62FD8E" w14:textId="77777777" w:rsidR="00184099" w:rsidRPr="005D6531" w:rsidRDefault="00184099" w:rsidP="00184099">
            <w:pPr>
              <w:pStyle w:val="Brdtext"/>
              <w:ind w:left="0"/>
            </w:pPr>
          </w:p>
        </w:tc>
        <w:tc>
          <w:tcPr>
            <w:tcW w:w="1134" w:type="dxa"/>
          </w:tcPr>
          <w:p w14:paraId="42A61E35" w14:textId="77777777" w:rsidR="00184099" w:rsidRPr="005D6531" w:rsidRDefault="00184099" w:rsidP="00184099">
            <w:pPr>
              <w:pStyle w:val="Brdtext"/>
              <w:ind w:left="0"/>
            </w:pPr>
          </w:p>
        </w:tc>
      </w:tr>
      <w:tr w:rsidR="005D6531" w:rsidRPr="005D6531" w14:paraId="1152BF0A" w14:textId="77777777" w:rsidTr="00361D68">
        <w:tc>
          <w:tcPr>
            <w:tcW w:w="2405" w:type="dxa"/>
          </w:tcPr>
          <w:p w14:paraId="5DDDD27E" w14:textId="10549B87" w:rsidR="00184099" w:rsidRPr="005D6531" w:rsidRDefault="00725E8B" w:rsidP="00184099">
            <w:pPr>
              <w:pStyle w:val="Brdtext"/>
              <w:ind w:left="0"/>
            </w:pPr>
            <w:r w:rsidRPr="005D6531">
              <w:t>344XI303</w:t>
            </w:r>
            <w:r w:rsidR="00184099" w:rsidRPr="005D6531">
              <w:t>_H2</w:t>
            </w:r>
          </w:p>
        </w:tc>
        <w:tc>
          <w:tcPr>
            <w:tcW w:w="3119" w:type="dxa"/>
          </w:tcPr>
          <w:p w14:paraId="21E10444" w14:textId="45DAD96A" w:rsidR="00184099" w:rsidRPr="005D6531" w:rsidRDefault="00184099" w:rsidP="00184099">
            <w:pPr>
              <w:pStyle w:val="Brdtext"/>
              <w:ind w:left="0"/>
            </w:pPr>
            <w:r w:rsidRPr="005D6531">
              <w:t>Temp konvektionsdel</w:t>
            </w:r>
            <w:r w:rsidRPr="005D6531">
              <w:br/>
            </w:r>
            <w:r w:rsidR="00725E8B" w:rsidRPr="005D6531">
              <w:t>344XI303</w:t>
            </w:r>
            <w:r w:rsidRPr="005D6531">
              <w:t>&gt;H2</w:t>
            </w:r>
          </w:p>
        </w:tc>
        <w:tc>
          <w:tcPr>
            <w:tcW w:w="425" w:type="dxa"/>
          </w:tcPr>
          <w:p w14:paraId="506D6C09" w14:textId="77777777" w:rsidR="00184099" w:rsidRPr="005D6531" w:rsidRDefault="00184099" w:rsidP="00184099">
            <w:pPr>
              <w:pStyle w:val="Brdtext"/>
              <w:ind w:left="0"/>
            </w:pPr>
          </w:p>
        </w:tc>
        <w:tc>
          <w:tcPr>
            <w:tcW w:w="425" w:type="dxa"/>
          </w:tcPr>
          <w:p w14:paraId="10D66C1D" w14:textId="6A2552EF" w:rsidR="00184099" w:rsidRPr="005D6531" w:rsidRDefault="00184099" w:rsidP="00184099">
            <w:pPr>
              <w:pStyle w:val="Brdtext"/>
              <w:ind w:left="0"/>
            </w:pPr>
            <w:r w:rsidRPr="005D6531">
              <w:t>X</w:t>
            </w:r>
          </w:p>
        </w:tc>
        <w:tc>
          <w:tcPr>
            <w:tcW w:w="425" w:type="dxa"/>
          </w:tcPr>
          <w:p w14:paraId="0CFE5C05" w14:textId="77777777" w:rsidR="00184099" w:rsidRPr="005D6531" w:rsidRDefault="00184099" w:rsidP="00184099">
            <w:pPr>
              <w:pStyle w:val="Brdtext"/>
              <w:ind w:left="0"/>
            </w:pPr>
          </w:p>
        </w:tc>
        <w:tc>
          <w:tcPr>
            <w:tcW w:w="1134" w:type="dxa"/>
          </w:tcPr>
          <w:p w14:paraId="151CEA3C" w14:textId="77777777" w:rsidR="00184099" w:rsidRPr="005D6531" w:rsidRDefault="00184099" w:rsidP="00184099">
            <w:pPr>
              <w:pStyle w:val="Brdtext"/>
              <w:ind w:left="0"/>
            </w:pPr>
          </w:p>
        </w:tc>
      </w:tr>
      <w:tr w:rsidR="005D6531" w:rsidRPr="005D6531" w14:paraId="7D2FB06A" w14:textId="77777777" w:rsidTr="00361D68">
        <w:tc>
          <w:tcPr>
            <w:tcW w:w="2405" w:type="dxa"/>
          </w:tcPr>
          <w:p w14:paraId="28B04631" w14:textId="0F69D6AF" w:rsidR="00184099" w:rsidRPr="005D6531" w:rsidRDefault="00725E8B" w:rsidP="00184099">
            <w:pPr>
              <w:pStyle w:val="Brdtext"/>
              <w:ind w:left="0"/>
            </w:pPr>
            <w:r w:rsidRPr="005D6531">
              <w:t>344XI310</w:t>
            </w:r>
            <w:r w:rsidR="00184099" w:rsidRPr="005D6531">
              <w:t>_H2</w:t>
            </w:r>
          </w:p>
        </w:tc>
        <w:tc>
          <w:tcPr>
            <w:tcW w:w="3119" w:type="dxa"/>
          </w:tcPr>
          <w:p w14:paraId="0D818F29" w14:textId="29CABD1E" w:rsidR="00184099" w:rsidRPr="005D6531" w:rsidRDefault="00184099" w:rsidP="00184099">
            <w:pPr>
              <w:pStyle w:val="Brdtext"/>
              <w:ind w:left="0"/>
            </w:pPr>
            <w:r w:rsidRPr="005D6531">
              <w:t>Temp strålningsdel</w:t>
            </w:r>
            <w:r w:rsidRPr="005D6531">
              <w:br/>
            </w:r>
            <w:r w:rsidR="00725E8B" w:rsidRPr="005D6531">
              <w:t>344XI310</w:t>
            </w:r>
            <w:r w:rsidRPr="005D6531">
              <w:t>&gt;H2</w:t>
            </w:r>
          </w:p>
        </w:tc>
        <w:tc>
          <w:tcPr>
            <w:tcW w:w="425" w:type="dxa"/>
          </w:tcPr>
          <w:p w14:paraId="3E5DC4B4" w14:textId="77777777" w:rsidR="00184099" w:rsidRPr="005D6531" w:rsidRDefault="00184099" w:rsidP="00184099">
            <w:pPr>
              <w:pStyle w:val="Brdtext"/>
              <w:ind w:left="0"/>
            </w:pPr>
          </w:p>
        </w:tc>
        <w:tc>
          <w:tcPr>
            <w:tcW w:w="425" w:type="dxa"/>
          </w:tcPr>
          <w:p w14:paraId="2E4FF8B2" w14:textId="34EB7C4F" w:rsidR="00184099" w:rsidRPr="005D6531" w:rsidRDefault="00184099" w:rsidP="00184099">
            <w:pPr>
              <w:pStyle w:val="Brdtext"/>
              <w:ind w:left="0"/>
            </w:pPr>
            <w:r w:rsidRPr="005D6531">
              <w:t>X</w:t>
            </w:r>
          </w:p>
        </w:tc>
        <w:tc>
          <w:tcPr>
            <w:tcW w:w="425" w:type="dxa"/>
          </w:tcPr>
          <w:p w14:paraId="4D048D32" w14:textId="77777777" w:rsidR="00184099" w:rsidRPr="005D6531" w:rsidRDefault="00184099" w:rsidP="00184099">
            <w:pPr>
              <w:pStyle w:val="Brdtext"/>
              <w:ind w:left="0"/>
            </w:pPr>
          </w:p>
        </w:tc>
        <w:tc>
          <w:tcPr>
            <w:tcW w:w="1134" w:type="dxa"/>
          </w:tcPr>
          <w:p w14:paraId="42A98A69" w14:textId="77777777" w:rsidR="00184099" w:rsidRPr="005D6531" w:rsidRDefault="00184099" w:rsidP="00184099">
            <w:pPr>
              <w:pStyle w:val="Brdtext"/>
              <w:ind w:left="0"/>
            </w:pPr>
          </w:p>
        </w:tc>
      </w:tr>
      <w:tr w:rsidR="005D6531" w:rsidRPr="005D6531" w14:paraId="1F976042" w14:textId="77777777" w:rsidTr="00361D68">
        <w:tc>
          <w:tcPr>
            <w:tcW w:w="2405" w:type="dxa"/>
          </w:tcPr>
          <w:p w14:paraId="68BF1285" w14:textId="45F888F3" w:rsidR="00184099" w:rsidRPr="005D6531" w:rsidRDefault="00725E8B" w:rsidP="00184099">
            <w:pPr>
              <w:pStyle w:val="Brdtext"/>
              <w:ind w:left="0"/>
            </w:pPr>
            <w:r w:rsidRPr="005D6531">
              <w:t>344XI306</w:t>
            </w:r>
            <w:r w:rsidR="00184099" w:rsidRPr="005D6531">
              <w:t>_H2</w:t>
            </w:r>
          </w:p>
        </w:tc>
        <w:tc>
          <w:tcPr>
            <w:tcW w:w="3119" w:type="dxa"/>
          </w:tcPr>
          <w:p w14:paraId="05366AD0" w14:textId="30A82BED" w:rsidR="00184099" w:rsidRPr="005D6531" w:rsidRDefault="00184099" w:rsidP="00184099">
            <w:pPr>
              <w:pStyle w:val="Brdtext"/>
              <w:ind w:left="0"/>
            </w:pPr>
            <w:r w:rsidRPr="005D6531">
              <w:t>Tryck förbränningskammare</w:t>
            </w:r>
            <w:r w:rsidRPr="005D6531">
              <w:br/>
            </w:r>
            <w:r w:rsidR="00725E8B" w:rsidRPr="005D6531">
              <w:t>344XI306</w:t>
            </w:r>
            <w:r w:rsidRPr="005D6531">
              <w:t>&gt;H2</w:t>
            </w:r>
          </w:p>
        </w:tc>
        <w:tc>
          <w:tcPr>
            <w:tcW w:w="425" w:type="dxa"/>
          </w:tcPr>
          <w:p w14:paraId="13AC4FA8" w14:textId="77777777" w:rsidR="00184099" w:rsidRPr="005D6531" w:rsidRDefault="00184099" w:rsidP="00184099">
            <w:pPr>
              <w:pStyle w:val="Brdtext"/>
              <w:ind w:left="0"/>
            </w:pPr>
          </w:p>
        </w:tc>
        <w:tc>
          <w:tcPr>
            <w:tcW w:w="425" w:type="dxa"/>
          </w:tcPr>
          <w:p w14:paraId="5478AC4F" w14:textId="490CA23D" w:rsidR="00184099" w:rsidRPr="005D6531" w:rsidRDefault="00184099" w:rsidP="00184099">
            <w:pPr>
              <w:pStyle w:val="Brdtext"/>
              <w:ind w:left="0"/>
            </w:pPr>
            <w:r w:rsidRPr="005D6531">
              <w:t>X</w:t>
            </w:r>
          </w:p>
        </w:tc>
        <w:tc>
          <w:tcPr>
            <w:tcW w:w="425" w:type="dxa"/>
          </w:tcPr>
          <w:p w14:paraId="34772918" w14:textId="77777777" w:rsidR="00184099" w:rsidRPr="005D6531" w:rsidRDefault="00184099" w:rsidP="00184099">
            <w:pPr>
              <w:pStyle w:val="Brdtext"/>
              <w:ind w:left="0"/>
            </w:pPr>
          </w:p>
        </w:tc>
        <w:tc>
          <w:tcPr>
            <w:tcW w:w="1134" w:type="dxa"/>
          </w:tcPr>
          <w:p w14:paraId="5A7041C1" w14:textId="77777777" w:rsidR="00184099" w:rsidRPr="005D6531" w:rsidRDefault="00184099" w:rsidP="00184099">
            <w:pPr>
              <w:pStyle w:val="Brdtext"/>
              <w:ind w:left="0"/>
            </w:pPr>
          </w:p>
        </w:tc>
      </w:tr>
      <w:tr w:rsidR="005D6531" w:rsidRPr="005D6531" w14:paraId="1279875B" w14:textId="77777777" w:rsidTr="00361D68">
        <w:tc>
          <w:tcPr>
            <w:tcW w:w="2405" w:type="dxa"/>
          </w:tcPr>
          <w:p w14:paraId="755FA67A" w14:textId="5586D56B" w:rsidR="00184099" w:rsidRPr="00AF0B9A" w:rsidRDefault="00074702" w:rsidP="00184099">
            <w:pPr>
              <w:pStyle w:val="Brdtext"/>
              <w:ind w:left="0"/>
              <w:rPr>
                <w:strike/>
              </w:rPr>
            </w:pPr>
            <w:r>
              <w:rPr>
                <w:strike/>
              </w:rPr>
              <w:t>344YS314-S1/S2</w:t>
            </w:r>
          </w:p>
        </w:tc>
        <w:tc>
          <w:tcPr>
            <w:tcW w:w="3119" w:type="dxa"/>
          </w:tcPr>
          <w:p w14:paraId="71828F54" w14:textId="4B0C726B" w:rsidR="00184099" w:rsidRPr="00AF0B9A" w:rsidRDefault="00184099" w:rsidP="00AA24F0">
            <w:pPr>
              <w:pStyle w:val="Brdtext"/>
              <w:ind w:left="0"/>
            </w:pPr>
            <w:r w:rsidRPr="00AF0B9A">
              <w:rPr>
                <w:strike/>
              </w:rPr>
              <w:t>Flamvakt</w:t>
            </w:r>
            <w:r w:rsidR="00E17C25" w:rsidRPr="00AF0B9A">
              <w:rPr>
                <w:strike/>
              </w:rPr>
              <w:t xml:space="preserve"> (Not 1)</w:t>
            </w:r>
            <w:r w:rsidR="00AF0B9A">
              <w:t xml:space="preserve"> </w:t>
            </w:r>
            <w:r w:rsidR="00AF0B9A" w:rsidRPr="00AF0B9A">
              <w:rPr>
                <w:color w:val="FF0000"/>
              </w:rPr>
              <w:t>Utgår, hanteras av ”brännarblock”</w:t>
            </w:r>
          </w:p>
        </w:tc>
        <w:tc>
          <w:tcPr>
            <w:tcW w:w="425" w:type="dxa"/>
          </w:tcPr>
          <w:p w14:paraId="38C170D8" w14:textId="77777777" w:rsidR="00184099" w:rsidRPr="00AF0B9A" w:rsidRDefault="00184099" w:rsidP="00184099">
            <w:pPr>
              <w:pStyle w:val="Brdtext"/>
              <w:ind w:left="0"/>
              <w:rPr>
                <w:strike/>
              </w:rPr>
            </w:pPr>
          </w:p>
        </w:tc>
        <w:tc>
          <w:tcPr>
            <w:tcW w:w="425" w:type="dxa"/>
          </w:tcPr>
          <w:p w14:paraId="7012D486" w14:textId="04B8D934" w:rsidR="00184099" w:rsidRPr="00AF0B9A" w:rsidRDefault="00184099" w:rsidP="00184099">
            <w:pPr>
              <w:pStyle w:val="Brdtext"/>
              <w:ind w:left="0"/>
              <w:rPr>
                <w:strike/>
              </w:rPr>
            </w:pPr>
            <w:r w:rsidRPr="00AF0B9A">
              <w:rPr>
                <w:strike/>
              </w:rPr>
              <w:t>X</w:t>
            </w:r>
          </w:p>
        </w:tc>
        <w:tc>
          <w:tcPr>
            <w:tcW w:w="425" w:type="dxa"/>
          </w:tcPr>
          <w:p w14:paraId="1D701284" w14:textId="77777777" w:rsidR="00184099" w:rsidRPr="00AF0B9A" w:rsidRDefault="00184099" w:rsidP="00184099">
            <w:pPr>
              <w:pStyle w:val="Brdtext"/>
              <w:ind w:left="0"/>
              <w:rPr>
                <w:strike/>
              </w:rPr>
            </w:pPr>
          </w:p>
        </w:tc>
        <w:tc>
          <w:tcPr>
            <w:tcW w:w="1134" w:type="dxa"/>
          </w:tcPr>
          <w:p w14:paraId="6F8312EA" w14:textId="0CBE3242" w:rsidR="00184099" w:rsidRPr="00AF0B9A" w:rsidRDefault="00184099" w:rsidP="00184099">
            <w:pPr>
              <w:pStyle w:val="Brdtext"/>
              <w:ind w:left="0"/>
              <w:rPr>
                <w:strike/>
              </w:rPr>
            </w:pPr>
            <w:r w:rsidRPr="00AF0B9A">
              <w:rPr>
                <w:strike/>
              </w:rPr>
              <w:t>3s</w:t>
            </w:r>
          </w:p>
        </w:tc>
      </w:tr>
      <w:tr w:rsidR="005D6531" w:rsidRPr="005D6531" w14:paraId="4BA5ACB9" w14:textId="77777777" w:rsidTr="00361D68">
        <w:tc>
          <w:tcPr>
            <w:tcW w:w="2405" w:type="dxa"/>
          </w:tcPr>
          <w:p w14:paraId="350F6DA6" w14:textId="06954F9D" w:rsidR="00184099" w:rsidRPr="005D6531" w:rsidRDefault="000836DB" w:rsidP="00184099">
            <w:pPr>
              <w:pStyle w:val="Brdtext"/>
              <w:ind w:left="0"/>
            </w:pPr>
            <w:r w:rsidRPr="005D6531">
              <w:t>344SP510_MV &lt; 95%</w:t>
            </w:r>
          </w:p>
        </w:tc>
        <w:tc>
          <w:tcPr>
            <w:tcW w:w="3119" w:type="dxa"/>
          </w:tcPr>
          <w:p w14:paraId="2BEE577E" w14:textId="79241389" w:rsidR="00184099" w:rsidRPr="005D6531" w:rsidRDefault="000836DB" w:rsidP="00184099">
            <w:pPr>
              <w:pStyle w:val="Brdtext"/>
              <w:ind w:left="0"/>
            </w:pPr>
            <w:r w:rsidRPr="005D6531">
              <w:t>S</w:t>
            </w:r>
            <w:r w:rsidR="001B088A" w:rsidRPr="005D6531">
              <w:t>pjäll förbränningsluft ej helt öppet</w:t>
            </w:r>
          </w:p>
        </w:tc>
        <w:tc>
          <w:tcPr>
            <w:tcW w:w="425" w:type="dxa"/>
          </w:tcPr>
          <w:p w14:paraId="719F3C9C" w14:textId="77777777" w:rsidR="00184099" w:rsidRPr="005D6531" w:rsidRDefault="00184099" w:rsidP="00184099">
            <w:pPr>
              <w:pStyle w:val="Brdtext"/>
              <w:ind w:left="0"/>
            </w:pPr>
          </w:p>
        </w:tc>
        <w:tc>
          <w:tcPr>
            <w:tcW w:w="425" w:type="dxa"/>
          </w:tcPr>
          <w:p w14:paraId="04E52396" w14:textId="4271479A" w:rsidR="00184099" w:rsidRPr="005D6531" w:rsidRDefault="00184099" w:rsidP="00184099">
            <w:pPr>
              <w:pStyle w:val="Brdtext"/>
              <w:ind w:left="0"/>
            </w:pPr>
            <w:r w:rsidRPr="005D6531">
              <w:t>X</w:t>
            </w:r>
          </w:p>
        </w:tc>
        <w:tc>
          <w:tcPr>
            <w:tcW w:w="425" w:type="dxa"/>
          </w:tcPr>
          <w:p w14:paraId="6592EF28" w14:textId="77777777" w:rsidR="00184099" w:rsidRPr="005D6531" w:rsidRDefault="00184099" w:rsidP="00184099">
            <w:pPr>
              <w:pStyle w:val="Brdtext"/>
              <w:ind w:left="0"/>
            </w:pPr>
          </w:p>
        </w:tc>
        <w:tc>
          <w:tcPr>
            <w:tcW w:w="1134" w:type="dxa"/>
          </w:tcPr>
          <w:p w14:paraId="50EDBE2D" w14:textId="77777777" w:rsidR="00184099" w:rsidRPr="005D6531" w:rsidRDefault="00184099" w:rsidP="00184099">
            <w:pPr>
              <w:pStyle w:val="Brdtext"/>
              <w:ind w:left="0"/>
            </w:pPr>
          </w:p>
        </w:tc>
      </w:tr>
      <w:tr w:rsidR="005D6531" w:rsidRPr="005D6531" w14:paraId="25D27498" w14:textId="77777777" w:rsidTr="00361D68">
        <w:tc>
          <w:tcPr>
            <w:tcW w:w="2405" w:type="dxa"/>
          </w:tcPr>
          <w:p w14:paraId="34CADB70" w14:textId="5EB942C4" w:rsidR="0055255E" w:rsidRPr="005D6531" w:rsidRDefault="0055255E" w:rsidP="00184099">
            <w:pPr>
              <w:pStyle w:val="Brdtext"/>
              <w:ind w:left="0"/>
            </w:pPr>
            <w:r w:rsidRPr="005D6531">
              <w:t>252PZ337_H2</w:t>
            </w:r>
          </w:p>
        </w:tc>
        <w:tc>
          <w:tcPr>
            <w:tcW w:w="3119" w:type="dxa"/>
          </w:tcPr>
          <w:p w14:paraId="655124F0" w14:textId="70459B2A" w:rsidR="0055255E" w:rsidRPr="005D6531" w:rsidRDefault="0055255E" w:rsidP="0055255E">
            <w:pPr>
              <w:pStyle w:val="Brdtext"/>
              <w:ind w:left="0"/>
            </w:pPr>
            <w:r w:rsidRPr="005D6531">
              <w:t>252PZ337&gt;H2</w:t>
            </w:r>
            <w:r w:rsidR="00E17C25" w:rsidRPr="005D6531">
              <w:t xml:space="preserve"> (Note 2)</w:t>
            </w:r>
          </w:p>
        </w:tc>
        <w:tc>
          <w:tcPr>
            <w:tcW w:w="425" w:type="dxa"/>
          </w:tcPr>
          <w:p w14:paraId="7502EF70" w14:textId="77777777" w:rsidR="0055255E" w:rsidRPr="005D6531" w:rsidRDefault="0055255E" w:rsidP="00184099">
            <w:pPr>
              <w:pStyle w:val="Brdtext"/>
              <w:ind w:left="0"/>
            </w:pPr>
          </w:p>
        </w:tc>
        <w:tc>
          <w:tcPr>
            <w:tcW w:w="425" w:type="dxa"/>
          </w:tcPr>
          <w:p w14:paraId="0CA89D3E" w14:textId="7E8B94B7" w:rsidR="0055255E" w:rsidRPr="005D6531" w:rsidRDefault="0055255E" w:rsidP="00184099">
            <w:pPr>
              <w:pStyle w:val="Brdtext"/>
              <w:ind w:left="0"/>
            </w:pPr>
            <w:r w:rsidRPr="005D6531">
              <w:t>X</w:t>
            </w:r>
          </w:p>
        </w:tc>
        <w:tc>
          <w:tcPr>
            <w:tcW w:w="425" w:type="dxa"/>
          </w:tcPr>
          <w:p w14:paraId="3BA5093F" w14:textId="77777777" w:rsidR="0055255E" w:rsidRPr="005D6531" w:rsidRDefault="0055255E" w:rsidP="00184099">
            <w:pPr>
              <w:pStyle w:val="Brdtext"/>
              <w:ind w:left="0"/>
            </w:pPr>
          </w:p>
        </w:tc>
        <w:tc>
          <w:tcPr>
            <w:tcW w:w="1134" w:type="dxa"/>
          </w:tcPr>
          <w:p w14:paraId="456098CB" w14:textId="77777777" w:rsidR="0055255E" w:rsidRPr="005D6531" w:rsidRDefault="0055255E" w:rsidP="00184099">
            <w:pPr>
              <w:pStyle w:val="Brdtext"/>
              <w:ind w:left="0"/>
            </w:pPr>
          </w:p>
        </w:tc>
      </w:tr>
      <w:tr w:rsidR="005D6531" w:rsidRPr="005D6531" w14:paraId="728AED8C" w14:textId="77777777" w:rsidTr="00361D68">
        <w:tc>
          <w:tcPr>
            <w:tcW w:w="2405" w:type="dxa"/>
          </w:tcPr>
          <w:p w14:paraId="3BAA27A1" w14:textId="5271D5AF" w:rsidR="0055255E" w:rsidRPr="005D6531" w:rsidRDefault="0055255E" w:rsidP="00184099">
            <w:pPr>
              <w:pStyle w:val="Brdtext"/>
              <w:ind w:left="0"/>
            </w:pPr>
            <w:r w:rsidRPr="005D6531">
              <w:t>252PZ337_L2</w:t>
            </w:r>
          </w:p>
        </w:tc>
        <w:tc>
          <w:tcPr>
            <w:tcW w:w="3119" w:type="dxa"/>
          </w:tcPr>
          <w:p w14:paraId="09BF30B8" w14:textId="395E9F2E" w:rsidR="0055255E" w:rsidRPr="005D6531" w:rsidRDefault="0055255E" w:rsidP="0055255E">
            <w:pPr>
              <w:pStyle w:val="Brdtext"/>
              <w:ind w:left="0"/>
            </w:pPr>
            <w:r w:rsidRPr="005D6531">
              <w:t>252PZ337&lt;L2</w:t>
            </w:r>
            <w:r w:rsidR="00E17C25" w:rsidRPr="005D6531">
              <w:t xml:space="preserve"> (Note 2)</w:t>
            </w:r>
          </w:p>
        </w:tc>
        <w:tc>
          <w:tcPr>
            <w:tcW w:w="425" w:type="dxa"/>
          </w:tcPr>
          <w:p w14:paraId="06BCC589" w14:textId="77777777" w:rsidR="0055255E" w:rsidRPr="005D6531" w:rsidRDefault="0055255E" w:rsidP="00184099">
            <w:pPr>
              <w:pStyle w:val="Brdtext"/>
              <w:ind w:left="0"/>
            </w:pPr>
          </w:p>
        </w:tc>
        <w:tc>
          <w:tcPr>
            <w:tcW w:w="425" w:type="dxa"/>
          </w:tcPr>
          <w:p w14:paraId="12F2BF36" w14:textId="4BD52DD6" w:rsidR="0055255E" w:rsidRPr="005D6531" w:rsidRDefault="0055255E" w:rsidP="00184099">
            <w:pPr>
              <w:pStyle w:val="Brdtext"/>
              <w:ind w:left="0"/>
            </w:pPr>
            <w:r w:rsidRPr="005D6531">
              <w:t>X</w:t>
            </w:r>
          </w:p>
        </w:tc>
        <w:tc>
          <w:tcPr>
            <w:tcW w:w="425" w:type="dxa"/>
          </w:tcPr>
          <w:p w14:paraId="059E3511" w14:textId="77777777" w:rsidR="0055255E" w:rsidRPr="005D6531" w:rsidRDefault="0055255E" w:rsidP="00184099">
            <w:pPr>
              <w:pStyle w:val="Brdtext"/>
              <w:ind w:left="0"/>
            </w:pPr>
          </w:p>
        </w:tc>
        <w:tc>
          <w:tcPr>
            <w:tcW w:w="1134" w:type="dxa"/>
          </w:tcPr>
          <w:p w14:paraId="2166745E" w14:textId="77777777" w:rsidR="0055255E" w:rsidRPr="005D6531" w:rsidRDefault="0055255E" w:rsidP="00184099">
            <w:pPr>
              <w:pStyle w:val="Brdtext"/>
              <w:ind w:left="0"/>
            </w:pPr>
          </w:p>
        </w:tc>
      </w:tr>
    </w:tbl>
    <w:p w14:paraId="3633AE2B" w14:textId="68DB8C23" w:rsidR="00E17C25" w:rsidRPr="005D6531" w:rsidRDefault="000836DB" w:rsidP="00E17C25">
      <w:pPr>
        <w:pStyle w:val="Brdtext"/>
      </w:pPr>
      <w:r w:rsidRPr="00FB1E2A">
        <w:rPr>
          <w:i/>
          <w:strike/>
          <w:color w:val="FF0000"/>
        </w:rPr>
        <w:t xml:space="preserve">Not 1. Överkopplas om </w:t>
      </w:r>
      <w:r w:rsidR="00FD3C07">
        <w:rPr>
          <w:i/>
          <w:strike/>
          <w:color w:val="FF0000"/>
        </w:rPr>
        <w:t>252HV548-GSS</w:t>
      </w:r>
      <w:r w:rsidRPr="00FB1E2A">
        <w:rPr>
          <w:i/>
          <w:strike/>
          <w:color w:val="FF0000"/>
        </w:rPr>
        <w:t xml:space="preserve">_N OCH </w:t>
      </w:r>
      <w:r w:rsidR="00FD3C07">
        <w:rPr>
          <w:i/>
          <w:strike/>
          <w:color w:val="FF0000"/>
        </w:rPr>
        <w:t>341HV669-GSS</w:t>
      </w:r>
      <w:r w:rsidRPr="00FB1E2A">
        <w:rPr>
          <w:i/>
          <w:strike/>
          <w:color w:val="FF0000"/>
        </w:rPr>
        <w:t> OCH 344XI310&gt;625 °C</w:t>
      </w:r>
      <w:r w:rsidR="00E17C25" w:rsidRPr="00FB1E2A">
        <w:rPr>
          <w:i/>
          <w:strike/>
          <w:color w:val="FF0000"/>
        </w:rPr>
        <w:t>.</w:t>
      </w:r>
      <w:r w:rsidR="00E17C25" w:rsidRPr="005D6531">
        <w:rPr>
          <w:i/>
        </w:rPr>
        <w:br/>
        <w:t>Not 2. Endast när naturgas är i drift som bränsle. Avstängningsventilerna öppna och handventil ej stängd.</w:t>
      </w:r>
      <w:r w:rsidR="00E17C25" w:rsidRPr="005D6531">
        <w:rPr>
          <w:i/>
        </w:rPr>
        <w:br/>
      </w:r>
    </w:p>
    <w:p w14:paraId="560D2FEE" w14:textId="6CB41299" w:rsidR="006B2960" w:rsidRPr="005D6531" w:rsidRDefault="006B2960" w:rsidP="006B2960">
      <w:pPr>
        <w:pStyle w:val="Brdtext"/>
        <w:rPr>
          <w:i/>
        </w:rPr>
      </w:pPr>
      <w:r w:rsidRPr="005D6531">
        <w:rPr>
          <w:i/>
        </w:rPr>
        <w:t>SIL-klassad säkerhetskrets för 252SV544 och 252SV546 (Order till stängd):</w:t>
      </w:r>
    </w:p>
    <w:p w14:paraId="5051293D" w14:textId="6C020B89" w:rsidR="00472DB6" w:rsidRPr="005D6531" w:rsidRDefault="00472DB6" w:rsidP="006B2960">
      <w:pPr>
        <w:pStyle w:val="Brdtext"/>
      </w:pPr>
      <w:r w:rsidRPr="005D6531">
        <w:t>Processnödstopp 308HZ300/301 stänger 252SV544-MV1 och 252SV546-MV1 (utgång FALSE).</w:t>
      </w:r>
    </w:p>
    <w:p w14:paraId="67F9D5A1" w14:textId="10225449" w:rsidR="00A93DC8" w:rsidRPr="005D6531" w:rsidRDefault="00A93DC8" w:rsidP="006B2960">
      <w:pPr>
        <w:pStyle w:val="Brdtext"/>
      </w:pPr>
      <w:r w:rsidRPr="005D6531">
        <w:t xml:space="preserve">Lågt flöde </w:t>
      </w:r>
      <w:proofErr w:type="spellStart"/>
      <w:r w:rsidRPr="005D6531">
        <w:t>reduktionsgas</w:t>
      </w:r>
      <w:proofErr w:type="spellEnd"/>
      <w:r w:rsidRPr="005D6531">
        <w:t xml:space="preserve"> till PGH 343XI302_L2 stänger 252SV544</w:t>
      </w:r>
      <w:r w:rsidR="00144984" w:rsidRPr="005D6531">
        <w:t xml:space="preserve">-MV1 </w:t>
      </w:r>
      <w:r w:rsidRPr="005D6531">
        <w:t>och 252SV546</w:t>
      </w:r>
      <w:r w:rsidR="00144984" w:rsidRPr="005D6531">
        <w:t xml:space="preserve">-MV1 </w:t>
      </w:r>
      <w:r w:rsidRPr="005D6531">
        <w:t>(utgång FALSE).</w:t>
      </w:r>
    </w:p>
    <w:p w14:paraId="3F4F6A48" w14:textId="615565B3" w:rsidR="00A93DC8" w:rsidRPr="005D6531" w:rsidRDefault="00184099" w:rsidP="00A93DC8">
      <w:pPr>
        <w:pStyle w:val="Brdtext"/>
      </w:pPr>
      <w:r w:rsidRPr="005D6531">
        <w:t xml:space="preserve">Hög </w:t>
      </w:r>
      <w:r w:rsidR="00A93DC8" w:rsidRPr="005D6531">
        <w:t xml:space="preserve">temp </w:t>
      </w:r>
      <w:proofErr w:type="spellStart"/>
      <w:r w:rsidRPr="005D6531">
        <w:t>reduktionsgas</w:t>
      </w:r>
      <w:proofErr w:type="spellEnd"/>
      <w:r w:rsidRPr="005D6531">
        <w:t xml:space="preserve"> efter PGH</w:t>
      </w:r>
      <w:r w:rsidR="00A93DC8" w:rsidRPr="005D6531">
        <w:t xml:space="preserve"> </w:t>
      </w:r>
      <w:r w:rsidR="00725E8B" w:rsidRPr="005D6531">
        <w:t>344XI316</w:t>
      </w:r>
      <w:r w:rsidR="00710AE8" w:rsidRPr="005D6531">
        <w:t xml:space="preserve"> ≥ H2 </w:t>
      </w:r>
      <w:r w:rsidR="00A93DC8" w:rsidRPr="005D6531">
        <w:t>stänger 252SV544</w:t>
      </w:r>
      <w:r w:rsidR="00144984" w:rsidRPr="005D6531">
        <w:t xml:space="preserve">-MV1 </w:t>
      </w:r>
      <w:r w:rsidR="00A93DC8" w:rsidRPr="005D6531">
        <w:t>och 252SV546</w:t>
      </w:r>
      <w:r w:rsidR="00144984" w:rsidRPr="005D6531">
        <w:t xml:space="preserve">-MV1 </w:t>
      </w:r>
      <w:r w:rsidR="00A93DC8" w:rsidRPr="005D6531">
        <w:t>(utgång FALSE).</w:t>
      </w:r>
    </w:p>
    <w:p w14:paraId="6A475E96" w14:textId="440391B1" w:rsidR="00A93DC8" w:rsidRPr="005D6531" w:rsidRDefault="00A93DC8" w:rsidP="00A93DC8">
      <w:pPr>
        <w:pStyle w:val="Brdtext"/>
      </w:pPr>
      <w:r w:rsidRPr="005D6531">
        <w:t xml:space="preserve">Hög temp konvektionsdel </w:t>
      </w:r>
      <w:r w:rsidR="00725E8B" w:rsidRPr="005D6531">
        <w:t>344XI303</w:t>
      </w:r>
      <w:r w:rsidR="00710AE8" w:rsidRPr="005D6531">
        <w:t xml:space="preserve"> ≥ H2 </w:t>
      </w:r>
      <w:r w:rsidRPr="005D6531">
        <w:t>stänger 252SV544</w:t>
      </w:r>
      <w:r w:rsidR="00144984" w:rsidRPr="005D6531">
        <w:t xml:space="preserve">-MV1 </w:t>
      </w:r>
      <w:r w:rsidRPr="005D6531">
        <w:t>och 252SV546</w:t>
      </w:r>
      <w:r w:rsidR="00144984" w:rsidRPr="005D6531">
        <w:t xml:space="preserve">-MV1 </w:t>
      </w:r>
      <w:r w:rsidRPr="005D6531">
        <w:t>(utgång FALSE).</w:t>
      </w:r>
    </w:p>
    <w:p w14:paraId="4D9DFB57" w14:textId="2F9318B2" w:rsidR="00A93DC8" w:rsidRPr="005D6531" w:rsidRDefault="00A93DC8" w:rsidP="00A93DC8">
      <w:pPr>
        <w:pStyle w:val="Brdtext"/>
      </w:pPr>
      <w:r w:rsidRPr="005D6531">
        <w:lastRenderedPageBreak/>
        <w:t xml:space="preserve">Hög temp strålningsdel </w:t>
      </w:r>
      <w:r w:rsidR="00725E8B" w:rsidRPr="005D6531">
        <w:t>344XI310</w:t>
      </w:r>
      <w:r w:rsidR="00710AE8" w:rsidRPr="005D6531">
        <w:t xml:space="preserve"> ≥ H2 </w:t>
      </w:r>
      <w:r w:rsidRPr="005D6531">
        <w:t>stänger 252SV544</w:t>
      </w:r>
      <w:r w:rsidR="00144984" w:rsidRPr="005D6531">
        <w:t xml:space="preserve">-MV1 </w:t>
      </w:r>
      <w:r w:rsidRPr="005D6531">
        <w:t>och 252SV546</w:t>
      </w:r>
      <w:r w:rsidR="00144984" w:rsidRPr="005D6531">
        <w:t xml:space="preserve">-MV1 </w:t>
      </w:r>
      <w:r w:rsidRPr="005D6531">
        <w:t>(utgång FALSE).</w:t>
      </w:r>
    </w:p>
    <w:p w14:paraId="464DC713" w14:textId="69CE7AE0" w:rsidR="00A93DC8" w:rsidRPr="005D6531" w:rsidRDefault="00A93DC8" w:rsidP="00A93DC8">
      <w:pPr>
        <w:pStyle w:val="Brdtext"/>
      </w:pPr>
      <w:r w:rsidRPr="005D6531">
        <w:t xml:space="preserve">Högt tryck förbränningskammare </w:t>
      </w:r>
      <w:r w:rsidR="00725E8B" w:rsidRPr="005D6531">
        <w:t>344XI306</w:t>
      </w:r>
      <w:r w:rsidR="00710AE8" w:rsidRPr="005D6531">
        <w:t xml:space="preserve"> ≥ H2 </w:t>
      </w:r>
      <w:r w:rsidRPr="005D6531">
        <w:t>stänger 252SV544</w:t>
      </w:r>
      <w:r w:rsidR="00144984" w:rsidRPr="005D6531">
        <w:t xml:space="preserve">-MV1 </w:t>
      </w:r>
      <w:r w:rsidRPr="005D6531">
        <w:t>och 252SV546</w:t>
      </w:r>
      <w:r w:rsidR="00144984" w:rsidRPr="005D6531">
        <w:t xml:space="preserve">-MV1 </w:t>
      </w:r>
      <w:r w:rsidRPr="005D6531">
        <w:t>(utgång FALSE).</w:t>
      </w:r>
    </w:p>
    <w:p w14:paraId="7F6967D5" w14:textId="1F26AD26" w:rsidR="00A93DC8" w:rsidRPr="005D6531" w:rsidRDefault="00A93DC8" w:rsidP="00A93DC8">
      <w:pPr>
        <w:pStyle w:val="Brdtext"/>
      </w:pPr>
      <w:r w:rsidRPr="005D6531">
        <w:t xml:space="preserve">Flamvakt </w:t>
      </w:r>
      <w:r w:rsidRPr="00074702">
        <w:rPr>
          <w:color w:val="FF0000"/>
        </w:rPr>
        <w:t>344YS314</w:t>
      </w:r>
      <w:r w:rsidR="00074702" w:rsidRPr="00074702">
        <w:rPr>
          <w:color w:val="FF0000"/>
        </w:rPr>
        <w:t>-</w:t>
      </w:r>
      <w:r w:rsidRPr="00074702">
        <w:rPr>
          <w:color w:val="FF0000"/>
        </w:rPr>
        <w:t>S1</w:t>
      </w:r>
      <w:r w:rsidR="00074702" w:rsidRPr="00074702">
        <w:rPr>
          <w:color w:val="FF0000"/>
        </w:rPr>
        <w:t>/S2</w:t>
      </w:r>
      <w:r w:rsidRPr="00074702">
        <w:rPr>
          <w:color w:val="FF0000"/>
        </w:rPr>
        <w:t xml:space="preserve"> </w:t>
      </w:r>
      <w:r w:rsidRPr="005D6531">
        <w:t>stänger 252SV544</w:t>
      </w:r>
      <w:r w:rsidR="00144984" w:rsidRPr="005D6531">
        <w:t xml:space="preserve">-MV1 </w:t>
      </w:r>
      <w:r w:rsidRPr="005D6531">
        <w:t>och 252SV546</w:t>
      </w:r>
      <w:r w:rsidR="00144984" w:rsidRPr="005D6531">
        <w:t xml:space="preserve">-MV1 </w:t>
      </w:r>
      <w:r w:rsidRPr="005D6531">
        <w:t>(utgång FALSE)</w:t>
      </w:r>
      <w:r w:rsidR="000836DB" w:rsidRPr="005D6531">
        <w:t xml:space="preserve"> OM INTE </w:t>
      </w:r>
      <w:r w:rsidR="00FD3C07" w:rsidRPr="00FD3C07">
        <w:rPr>
          <w:color w:val="FF0000"/>
        </w:rPr>
        <w:t>252HV548</w:t>
      </w:r>
      <w:r w:rsidR="00FD3C07">
        <w:t>-GSS</w:t>
      </w:r>
      <w:r w:rsidR="000836DB" w:rsidRPr="005D6531">
        <w:t xml:space="preserve">_N OCH </w:t>
      </w:r>
      <w:r w:rsidR="006E521E" w:rsidRPr="006E521E">
        <w:rPr>
          <w:color w:val="FF0000"/>
        </w:rPr>
        <w:t>341HV669-GSS</w:t>
      </w:r>
      <w:r w:rsidR="000836DB" w:rsidRPr="006E521E">
        <w:rPr>
          <w:color w:val="FF0000"/>
        </w:rPr>
        <w:t> </w:t>
      </w:r>
      <w:r w:rsidR="000836DB" w:rsidRPr="005D6531">
        <w:t>OCH 344XI310&gt;625 °C</w:t>
      </w:r>
      <w:r w:rsidRPr="005D6531">
        <w:t>.</w:t>
      </w:r>
    </w:p>
    <w:p w14:paraId="140A5170" w14:textId="2D51AF95" w:rsidR="00A93DC8" w:rsidRPr="005D6531" w:rsidRDefault="00710AE8" w:rsidP="00A93DC8">
      <w:pPr>
        <w:pStyle w:val="Brdtext"/>
      </w:pPr>
      <w:r w:rsidRPr="005D6531">
        <w:t>L</w:t>
      </w:r>
      <w:r w:rsidR="00A93DC8" w:rsidRPr="005D6531">
        <w:t xml:space="preserve">äge spjäll förbränningsluft </w:t>
      </w:r>
      <w:r w:rsidRPr="005D6531">
        <w:t xml:space="preserve">344SP510_MV </w:t>
      </w:r>
      <w:r w:rsidR="000836DB" w:rsidRPr="005D6531">
        <w:t>&lt; 95%</w:t>
      </w:r>
      <w:r w:rsidR="00A93DC8" w:rsidRPr="005D6531">
        <w:t xml:space="preserve"> stänger 252SV544</w:t>
      </w:r>
      <w:r w:rsidR="00144984" w:rsidRPr="005D6531">
        <w:t xml:space="preserve">-MV1 </w:t>
      </w:r>
      <w:r w:rsidR="00A93DC8" w:rsidRPr="005D6531">
        <w:t>och 252SV546</w:t>
      </w:r>
      <w:r w:rsidR="00144984" w:rsidRPr="005D6531">
        <w:t xml:space="preserve">-MV1 </w:t>
      </w:r>
      <w:r w:rsidR="00A93DC8" w:rsidRPr="005D6531">
        <w:t>(utgång FALSE).</w:t>
      </w:r>
    </w:p>
    <w:p w14:paraId="3C542558" w14:textId="2D4B552D" w:rsidR="00290461" w:rsidRPr="005D6531" w:rsidRDefault="00290461" w:rsidP="00290461">
      <w:pPr>
        <w:pStyle w:val="Brdtext"/>
      </w:pPr>
      <w:r w:rsidRPr="005D6531">
        <w:t>Högt bränsletryck 252PZ337_H2 vid normal drift stänger 252SV544</w:t>
      </w:r>
      <w:r w:rsidR="00144984" w:rsidRPr="005D6531">
        <w:t xml:space="preserve">-MV1 </w:t>
      </w:r>
      <w:r w:rsidRPr="005D6531">
        <w:t>och 252SV546</w:t>
      </w:r>
      <w:r w:rsidR="00144984" w:rsidRPr="005D6531">
        <w:t xml:space="preserve">-MV1 </w:t>
      </w:r>
      <w:r w:rsidRPr="005D6531">
        <w:t>(utgång FALSE).</w:t>
      </w:r>
    </w:p>
    <w:p w14:paraId="7F5EDDE8" w14:textId="5C2E131F" w:rsidR="00290461" w:rsidRPr="005D6531" w:rsidRDefault="00290461" w:rsidP="00290461">
      <w:pPr>
        <w:pStyle w:val="Brdtext"/>
      </w:pPr>
      <w:r w:rsidRPr="005D6531">
        <w:t>Lågt bränsletryck 252PZ337_L2 vid normal drift stänger 252SV544</w:t>
      </w:r>
      <w:r w:rsidR="00144984" w:rsidRPr="005D6531">
        <w:t xml:space="preserve">-MV1 </w:t>
      </w:r>
      <w:r w:rsidRPr="005D6531">
        <w:t>och 252SV546</w:t>
      </w:r>
      <w:r w:rsidR="00144984" w:rsidRPr="005D6531">
        <w:t xml:space="preserve">-MV1 </w:t>
      </w:r>
      <w:r w:rsidRPr="005D6531">
        <w:t>(utgång FALSE).</w:t>
      </w:r>
    </w:p>
    <w:p w14:paraId="52B1719F" w14:textId="77777777" w:rsidR="00337649" w:rsidRPr="005D6531" w:rsidRDefault="00337649" w:rsidP="00337649">
      <w:pPr>
        <w:pStyle w:val="Brdtext"/>
        <w:rPr>
          <w:i/>
        </w:rPr>
      </w:pPr>
    </w:p>
    <w:p w14:paraId="7C60C144" w14:textId="159B044A" w:rsidR="00337649" w:rsidRPr="005D6531" w:rsidRDefault="00337649" w:rsidP="00337649">
      <w:pPr>
        <w:pStyle w:val="Brdtext"/>
        <w:rPr>
          <w:i/>
        </w:rPr>
      </w:pPr>
      <w:proofErr w:type="spellStart"/>
      <w:r w:rsidRPr="005D6531">
        <w:rPr>
          <w:i/>
        </w:rPr>
        <w:t>Förreglingar</w:t>
      </w:r>
      <w:proofErr w:type="spellEnd"/>
      <w:r w:rsidRPr="005D6531">
        <w:rPr>
          <w:i/>
        </w:rPr>
        <w:t xml:space="preserve"> för 252SV545 (Förreglas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5D6531" w:rsidRPr="005D6531" w14:paraId="480EEAAD" w14:textId="77777777" w:rsidTr="00361D68">
        <w:tc>
          <w:tcPr>
            <w:tcW w:w="2405" w:type="dxa"/>
          </w:tcPr>
          <w:p w14:paraId="26E34C1C" w14:textId="77777777" w:rsidR="00337649" w:rsidRPr="005D6531" w:rsidRDefault="00337649" w:rsidP="00361D68">
            <w:pPr>
              <w:pStyle w:val="Brdtext"/>
              <w:ind w:left="0"/>
            </w:pPr>
            <w:r w:rsidRPr="005D6531">
              <w:t>Objekt/signal</w:t>
            </w:r>
          </w:p>
        </w:tc>
        <w:tc>
          <w:tcPr>
            <w:tcW w:w="3119" w:type="dxa"/>
          </w:tcPr>
          <w:p w14:paraId="78EB9221" w14:textId="77777777" w:rsidR="00337649" w:rsidRPr="005D6531" w:rsidRDefault="00337649" w:rsidP="00361D68">
            <w:pPr>
              <w:pStyle w:val="Brdtext"/>
              <w:ind w:left="0"/>
            </w:pPr>
            <w:r w:rsidRPr="005D6531">
              <w:t>Beskrivning</w:t>
            </w:r>
          </w:p>
        </w:tc>
        <w:tc>
          <w:tcPr>
            <w:tcW w:w="425" w:type="dxa"/>
          </w:tcPr>
          <w:p w14:paraId="0051F287" w14:textId="77777777" w:rsidR="00337649" w:rsidRPr="005D6531" w:rsidRDefault="00337649" w:rsidP="00361D68">
            <w:pPr>
              <w:pStyle w:val="Brdtext"/>
              <w:ind w:left="0"/>
            </w:pPr>
            <w:r w:rsidRPr="005D6531">
              <w:t>A</w:t>
            </w:r>
          </w:p>
        </w:tc>
        <w:tc>
          <w:tcPr>
            <w:tcW w:w="425" w:type="dxa"/>
          </w:tcPr>
          <w:p w14:paraId="62D1E64E" w14:textId="77777777" w:rsidR="00337649" w:rsidRPr="005D6531" w:rsidRDefault="00337649" w:rsidP="00361D68">
            <w:pPr>
              <w:pStyle w:val="Brdtext"/>
              <w:ind w:left="0"/>
            </w:pPr>
            <w:r w:rsidRPr="005D6531">
              <w:t>B</w:t>
            </w:r>
          </w:p>
        </w:tc>
        <w:tc>
          <w:tcPr>
            <w:tcW w:w="425" w:type="dxa"/>
          </w:tcPr>
          <w:p w14:paraId="297D2032" w14:textId="77777777" w:rsidR="00337649" w:rsidRPr="005D6531" w:rsidRDefault="00337649" w:rsidP="00361D68">
            <w:pPr>
              <w:pStyle w:val="Brdtext"/>
              <w:ind w:left="0"/>
            </w:pPr>
            <w:r w:rsidRPr="005D6531">
              <w:t>C</w:t>
            </w:r>
          </w:p>
        </w:tc>
        <w:tc>
          <w:tcPr>
            <w:tcW w:w="1134" w:type="dxa"/>
          </w:tcPr>
          <w:p w14:paraId="4048E891" w14:textId="77777777" w:rsidR="00337649" w:rsidRPr="005D6531" w:rsidRDefault="00337649" w:rsidP="00361D68">
            <w:pPr>
              <w:pStyle w:val="Brdtext"/>
              <w:ind w:left="0"/>
            </w:pPr>
            <w:r w:rsidRPr="005D6531">
              <w:t>Runint1</w:t>
            </w:r>
          </w:p>
        </w:tc>
      </w:tr>
      <w:tr w:rsidR="005D6531" w:rsidRPr="005D6531" w14:paraId="37095970" w14:textId="77777777" w:rsidTr="00361D68">
        <w:tc>
          <w:tcPr>
            <w:tcW w:w="2405" w:type="dxa"/>
          </w:tcPr>
          <w:p w14:paraId="7F4DCD2E" w14:textId="49E1224F" w:rsidR="00184099" w:rsidRPr="005D6531" w:rsidRDefault="00184099" w:rsidP="00184099">
            <w:pPr>
              <w:pStyle w:val="Brdtext"/>
              <w:ind w:left="0"/>
            </w:pPr>
            <w:r w:rsidRPr="005D6531">
              <w:t>252SV544_GSS</w:t>
            </w:r>
          </w:p>
        </w:tc>
        <w:tc>
          <w:tcPr>
            <w:tcW w:w="3119" w:type="dxa"/>
          </w:tcPr>
          <w:p w14:paraId="66C551D9" w14:textId="5FAD888A" w:rsidR="00184099" w:rsidRPr="005D6531" w:rsidRDefault="00184099" w:rsidP="00184099">
            <w:pPr>
              <w:pStyle w:val="Brdtext"/>
              <w:ind w:left="0"/>
            </w:pPr>
            <w:r w:rsidRPr="005D6531">
              <w:t>252SV544 ej stängd</w:t>
            </w:r>
          </w:p>
        </w:tc>
        <w:tc>
          <w:tcPr>
            <w:tcW w:w="425" w:type="dxa"/>
          </w:tcPr>
          <w:p w14:paraId="3AE1E0A7" w14:textId="77777777" w:rsidR="00184099" w:rsidRPr="005D6531" w:rsidRDefault="00184099" w:rsidP="00184099">
            <w:pPr>
              <w:pStyle w:val="Brdtext"/>
              <w:ind w:left="0"/>
            </w:pPr>
          </w:p>
        </w:tc>
        <w:tc>
          <w:tcPr>
            <w:tcW w:w="425" w:type="dxa"/>
          </w:tcPr>
          <w:p w14:paraId="067432F3" w14:textId="77777777" w:rsidR="00184099" w:rsidRPr="005D6531" w:rsidRDefault="00184099" w:rsidP="00184099">
            <w:pPr>
              <w:pStyle w:val="Brdtext"/>
              <w:ind w:left="0"/>
            </w:pPr>
            <w:r w:rsidRPr="005D6531">
              <w:t>X</w:t>
            </w:r>
          </w:p>
        </w:tc>
        <w:tc>
          <w:tcPr>
            <w:tcW w:w="425" w:type="dxa"/>
          </w:tcPr>
          <w:p w14:paraId="32D3444F" w14:textId="77777777" w:rsidR="00184099" w:rsidRPr="005D6531" w:rsidRDefault="00184099" w:rsidP="00184099">
            <w:pPr>
              <w:pStyle w:val="Brdtext"/>
              <w:ind w:left="0"/>
            </w:pPr>
          </w:p>
        </w:tc>
        <w:tc>
          <w:tcPr>
            <w:tcW w:w="1134" w:type="dxa"/>
          </w:tcPr>
          <w:p w14:paraId="6DF04EBB" w14:textId="77777777" w:rsidR="00184099" w:rsidRPr="005D6531" w:rsidRDefault="00184099" w:rsidP="00184099">
            <w:pPr>
              <w:pStyle w:val="Brdtext"/>
              <w:ind w:left="0"/>
            </w:pPr>
          </w:p>
        </w:tc>
      </w:tr>
      <w:tr w:rsidR="00184099" w:rsidRPr="005D6531" w14:paraId="67C5A6F0" w14:textId="77777777" w:rsidTr="00361D68">
        <w:tc>
          <w:tcPr>
            <w:tcW w:w="2405" w:type="dxa"/>
          </w:tcPr>
          <w:p w14:paraId="7CB9011D" w14:textId="359270B0" w:rsidR="00184099" w:rsidRPr="005D6531" w:rsidRDefault="00184099" w:rsidP="00184099">
            <w:pPr>
              <w:pStyle w:val="Brdtext"/>
              <w:ind w:left="0"/>
            </w:pPr>
            <w:r w:rsidRPr="005D6531">
              <w:t>252SV546_GSS</w:t>
            </w:r>
          </w:p>
        </w:tc>
        <w:tc>
          <w:tcPr>
            <w:tcW w:w="3119" w:type="dxa"/>
          </w:tcPr>
          <w:p w14:paraId="606CB729" w14:textId="7E4E4630" w:rsidR="00184099" w:rsidRPr="005D6531" w:rsidRDefault="00184099" w:rsidP="00184099">
            <w:pPr>
              <w:pStyle w:val="Brdtext"/>
              <w:ind w:left="0"/>
            </w:pPr>
            <w:r w:rsidRPr="005D6531">
              <w:t>252SV546 ej stängd</w:t>
            </w:r>
          </w:p>
        </w:tc>
        <w:tc>
          <w:tcPr>
            <w:tcW w:w="425" w:type="dxa"/>
          </w:tcPr>
          <w:p w14:paraId="45BB8306" w14:textId="77777777" w:rsidR="00184099" w:rsidRPr="005D6531" w:rsidRDefault="00184099" w:rsidP="00184099">
            <w:pPr>
              <w:pStyle w:val="Brdtext"/>
              <w:ind w:left="0"/>
            </w:pPr>
          </w:p>
        </w:tc>
        <w:tc>
          <w:tcPr>
            <w:tcW w:w="425" w:type="dxa"/>
          </w:tcPr>
          <w:p w14:paraId="459E62EF" w14:textId="77777777" w:rsidR="00184099" w:rsidRPr="005D6531" w:rsidRDefault="00184099" w:rsidP="00184099">
            <w:pPr>
              <w:pStyle w:val="Brdtext"/>
              <w:ind w:left="0"/>
            </w:pPr>
            <w:r w:rsidRPr="005D6531">
              <w:t>X</w:t>
            </w:r>
          </w:p>
        </w:tc>
        <w:tc>
          <w:tcPr>
            <w:tcW w:w="425" w:type="dxa"/>
          </w:tcPr>
          <w:p w14:paraId="684637EC" w14:textId="77777777" w:rsidR="00184099" w:rsidRPr="005D6531" w:rsidRDefault="00184099" w:rsidP="00184099">
            <w:pPr>
              <w:pStyle w:val="Brdtext"/>
              <w:ind w:left="0"/>
            </w:pPr>
          </w:p>
        </w:tc>
        <w:tc>
          <w:tcPr>
            <w:tcW w:w="1134" w:type="dxa"/>
          </w:tcPr>
          <w:p w14:paraId="68DC556A" w14:textId="77777777" w:rsidR="00184099" w:rsidRPr="005D6531" w:rsidRDefault="00184099" w:rsidP="00184099">
            <w:pPr>
              <w:pStyle w:val="Brdtext"/>
              <w:ind w:left="0"/>
            </w:pPr>
          </w:p>
        </w:tc>
      </w:tr>
    </w:tbl>
    <w:p w14:paraId="796EDD2B" w14:textId="77777777" w:rsidR="00337649" w:rsidRPr="005D6531" w:rsidRDefault="00337649" w:rsidP="00623060">
      <w:pPr>
        <w:pStyle w:val="Brdtext"/>
      </w:pPr>
    </w:p>
    <w:p w14:paraId="5BA58279" w14:textId="41CBE17B" w:rsidR="00AA664A" w:rsidRPr="005D6531" w:rsidRDefault="00AA664A" w:rsidP="00AA664A">
      <w:pPr>
        <w:pStyle w:val="Brdtext"/>
        <w:rPr>
          <w:i/>
        </w:rPr>
      </w:pPr>
      <w:r w:rsidRPr="005D6531">
        <w:rPr>
          <w:i/>
        </w:rPr>
        <w:t>SIL-klassad säkerhetskrets för 252SV545 (Order till öppen):</w:t>
      </w:r>
    </w:p>
    <w:p w14:paraId="6ACEFD23" w14:textId="71B34FC7" w:rsidR="00864C22" w:rsidRPr="005D6531" w:rsidRDefault="00864C22" w:rsidP="00AA664A">
      <w:pPr>
        <w:pStyle w:val="Brdtext"/>
      </w:pPr>
      <w:r w:rsidRPr="005D6531">
        <w:t>Processnödstopp 308HZ300/301 öppnar 252SV545-MV1 (utgång FALSE).</w:t>
      </w:r>
    </w:p>
    <w:p w14:paraId="778B3664" w14:textId="1ECC7354" w:rsidR="00AA664A" w:rsidRPr="005D6531" w:rsidRDefault="00AA664A" w:rsidP="00AA664A">
      <w:pPr>
        <w:pStyle w:val="Brdtext"/>
      </w:pPr>
      <w:r w:rsidRPr="005D6531">
        <w:t xml:space="preserve">Lågt flöde </w:t>
      </w:r>
      <w:proofErr w:type="spellStart"/>
      <w:r w:rsidRPr="005D6531">
        <w:t>reduktionsgas</w:t>
      </w:r>
      <w:proofErr w:type="spellEnd"/>
      <w:r w:rsidRPr="005D6531">
        <w:t xml:space="preserve"> till PGH 343XI302_L2 öppnar 252SV545</w:t>
      </w:r>
      <w:r w:rsidR="00144984" w:rsidRPr="005D6531">
        <w:t xml:space="preserve">-MV1 </w:t>
      </w:r>
      <w:r w:rsidRPr="005D6531">
        <w:t>(utgång FALSE).</w:t>
      </w:r>
    </w:p>
    <w:p w14:paraId="1C5E861A" w14:textId="531E7B4A" w:rsidR="00AA664A" w:rsidRPr="005D6531" w:rsidRDefault="00184099" w:rsidP="00AA664A">
      <w:pPr>
        <w:pStyle w:val="Brdtext"/>
      </w:pPr>
      <w:r w:rsidRPr="005D6531">
        <w:t xml:space="preserve">Hög </w:t>
      </w:r>
      <w:r w:rsidR="00AA664A" w:rsidRPr="005D6531">
        <w:t xml:space="preserve">temp </w:t>
      </w:r>
      <w:proofErr w:type="spellStart"/>
      <w:r w:rsidRPr="005D6531">
        <w:t>reduktionsgas</w:t>
      </w:r>
      <w:proofErr w:type="spellEnd"/>
      <w:r w:rsidRPr="005D6531">
        <w:t xml:space="preserve"> efter PGH</w:t>
      </w:r>
      <w:r w:rsidR="00AA664A" w:rsidRPr="005D6531">
        <w:t xml:space="preserve"> </w:t>
      </w:r>
      <w:r w:rsidR="00725E8B" w:rsidRPr="005D6531">
        <w:t>344XI316</w:t>
      </w:r>
      <w:r w:rsidR="005A28A2" w:rsidRPr="005D6531">
        <w:t xml:space="preserve"> ≥ H2 </w:t>
      </w:r>
      <w:r w:rsidR="00AA664A" w:rsidRPr="005D6531">
        <w:t>öppnar 252SV545</w:t>
      </w:r>
      <w:r w:rsidR="00144984" w:rsidRPr="005D6531">
        <w:t xml:space="preserve">-MV1 </w:t>
      </w:r>
      <w:r w:rsidR="00AA664A" w:rsidRPr="005D6531">
        <w:t>(utgång FALSE).</w:t>
      </w:r>
    </w:p>
    <w:p w14:paraId="4B36FBAB" w14:textId="574676F2" w:rsidR="00AA664A" w:rsidRPr="005D6531" w:rsidRDefault="00AA664A" w:rsidP="00AA664A">
      <w:pPr>
        <w:pStyle w:val="Brdtext"/>
      </w:pPr>
      <w:r w:rsidRPr="005D6531">
        <w:t xml:space="preserve">Hög temp konvektionsdel </w:t>
      </w:r>
      <w:r w:rsidR="00725E8B" w:rsidRPr="005D6531">
        <w:t>344XI303</w:t>
      </w:r>
      <w:r w:rsidR="005A28A2" w:rsidRPr="005D6531">
        <w:t xml:space="preserve"> ≥ H2 </w:t>
      </w:r>
      <w:r w:rsidRPr="005D6531">
        <w:t>öppnar 252SV545</w:t>
      </w:r>
      <w:r w:rsidR="00144984" w:rsidRPr="005D6531">
        <w:t xml:space="preserve">-MV1 </w:t>
      </w:r>
      <w:r w:rsidRPr="005D6531">
        <w:t>(utgång FALSE).</w:t>
      </w:r>
    </w:p>
    <w:p w14:paraId="5C0A8892" w14:textId="70BDD3D7" w:rsidR="00AA664A" w:rsidRPr="005D6531" w:rsidRDefault="00AA664A" w:rsidP="00AA664A">
      <w:pPr>
        <w:pStyle w:val="Brdtext"/>
      </w:pPr>
      <w:r w:rsidRPr="005D6531">
        <w:t xml:space="preserve">Hög temp strålningsdel </w:t>
      </w:r>
      <w:r w:rsidR="00725E8B" w:rsidRPr="005D6531">
        <w:t>344XI310</w:t>
      </w:r>
      <w:r w:rsidR="005A28A2" w:rsidRPr="005D6531">
        <w:t xml:space="preserve"> ≥ H2</w:t>
      </w:r>
      <w:r w:rsidRPr="005D6531">
        <w:t xml:space="preserve"> öppnar 252SV545</w:t>
      </w:r>
      <w:r w:rsidR="00144984" w:rsidRPr="005D6531">
        <w:t xml:space="preserve">-MV1 </w:t>
      </w:r>
      <w:r w:rsidRPr="005D6531">
        <w:t>(utgång FALSE).</w:t>
      </w:r>
    </w:p>
    <w:p w14:paraId="4079E6A9" w14:textId="4E2EACCF" w:rsidR="00AA664A" w:rsidRPr="005D6531" w:rsidRDefault="00AA664A" w:rsidP="00AA664A">
      <w:pPr>
        <w:pStyle w:val="Brdtext"/>
      </w:pPr>
      <w:r w:rsidRPr="005D6531">
        <w:t xml:space="preserve">Högt tryck förbränningskammare </w:t>
      </w:r>
      <w:r w:rsidR="00725E8B" w:rsidRPr="005D6531">
        <w:t>344XI306</w:t>
      </w:r>
      <w:r w:rsidR="005A28A2" w:rsidRPr="005D6531">
        <w:t xml:space="preserve"> ≥ H2 </w:t>
      </w:r>
      <w:r w:rsidRPr="005D6531">
        <w:t>öppnar 252SV545</w:t>
      </w:r>
      <w:r w:rsidR="00144984" w:rsidRPr="005D6531">
        <w:t xml:space="preserve">-MV1 </w:t>
      </w:r>
      <w:r w:rsidRPr="005D6531">
        <w:t>(utgång FALSE).</w:t>
      </w:r>
    </w:p>
    <w:p w14:paraId="10BD0219" w14:textId="466D0D31" w:rsidR="00AA664A" w:rsidRPr="005D6531" w:rsidRDefault="00AA664A" w:rsidP="00AA664A">
      <w:pPr>
        <w:pStyle w:val="Brdtext"/>
      </w:pPr>
      <w:r w:rsidRPr="005D6531">
        <w:t xml:space="preserve">Flamvakt </w:t>
      </w:r>
      <w:r w:rsidR="00074702" w:rsidRPr="00074702">
        <w:rPr>
          <w:color w:val="FF0000"/>
        </w:rPr>
        <w:t>344YS314-S1/S2</w:t>
      </w:r>
      <w:r w:rsidRPr="00074702">
        <w:rPr>
          <w:color w:val="FF0000"/>
        </w:rPr>
        <w:t xml:space="preserve"> </w:t>
      </w:r>
      <w:r w:rsidRPr="005D6531">
        <w:t>öppnar 252SV545</w:t>
      </w:r>
      <w:r w:rsidR="00144984" w:rsidRPr="005D6531">
        <w:t xml:space="preserve">-MV1 </w:t>
      </w:r>
      <w:r w:rsidRPr="005D6531">
        <w:t>(utgång FALSE)</w:t>
      </w:r>
      <w:r w:rsidR="005A28A2" w:rsidRPr="005D6531">
        <w:t xml:space="preserve"> OM INTE </w:t>
      </w:r>
      <w:r w:rsidR="00FD3C07" w:rsidRPr="00FD3C07">
        <w:rPr>
          <w:color w:val="FF0000"/>
        </w:rPr>
        <w:t>252HV548</w:t>
      </w:r>
      <w:r w:rsidR="00FD3C07">
        <w:t>-GSS</w:t>
      </w:r>
      <w:r w:rsidR="005A28A2" w:rsidRPr="005D6531">
        <w:t xml:space="preserve">_N OCH </w:t>
      </w:r>
      <w:r w:rsidR="006E521E" w:rsidRPr="006E521E">
        <w:rPr>
          <w:color w:val="FF0000"/>
        </w:rPr>
        <w:t>341HV669-GSS</w:t>
      </w:r>
      <w:r w:rsidR="005A28A2" w:rsidRPr="006E521E">
        <w:rPr>
          <w:color w:val="FF0000"/>
        </w:rPr>
        <w:t> </w:t>
      </w:r>
      <w:r w:rsidR="005A28A2" w:rsidRPr="005D6531">
        <w:t>OCH 344XI310&gt;625 °C</w:t>
      </w:r>
      <w:r w:rsidRPr="005D6531">
        <w:t>.</w:t>
      </w:r>
    </w:p>
    <w:p w14:paraId="6A3A5A42" w14:textId="61B4CE87" w:rsidR="00AA664A" w:rsidRPr="005D6531" w:rsidRDefault="00AA664A" w:rsidP="00623060">
      <w:pPr>
        <w:pStyle w:val="Brdtext"/>
      </w:pPr>
      <w:r w:rsidRPr="005D6531">
        <w:t xml:space="preserve">Gränsläge spjäll förbränningsluft </w:t>
      </w:r>
      <w:r w:rsidR="005A28A2" w:rsidRPr="005D6531">
        <w:t>344SP510_MV &lt; 95%</w:t>
      </w:r>
      <w:r w:rsidRPr="005D6531">
        <w:t xml:space="preserve"> öppnar 252SV545</w:t>
      </w:r>
      <w:r w:rsidR="00144984" w:rsidRPr="005D6531">
        <w:t xml:space="preserve">-MV1 </w:t>
      </w:r>
      <w:r w:rsidRPr="005D6531">
        <w:t>(utgång FALSE).</w:t>
      </w:r>
    </w:p>
    <w:p w14:paraId="01A5FBE1" w14:textId="37E398E7" w:rsidR="00535E0C" w:rsidRPr="005D6531" w:rsidRDefault="00535E0C" w:rsidP="00535E0C">
      <w:pPr>
        <w:pStyle w:val="Brdtext"/>
      </w:pPr>
      <w:r w:rsidRPr="005D6531">
        <w:t>Högt bränsletryck 252PZ337_H2 vid normal drift öppnar 252SV545</w:t>
      </w:r>
      <w:r w:rsidR="00144984" w:rsidRPr="005D6531">
        <w:t xml:space="preserve">-MV1 </w:t>
      </w:r>
      <w:r w:rsidRPr="005D6531">
        <w:t>(utgång FALSE).</w:t>
      </w:r>
    </w:p>
    <w:p w14:paraId="717C58BF" w14:textId="56A386AB" w:rsidR="00535E0C" w:rsidRPr="005D6531" w:rsidRDefault="00535E0C" w:rsidP="00535E0C">
      <w:pPr>
        <w:pStyle w:val="Brdtext"/>
      </w:pPr>
      <w:r w:rsidRPr="005D6531">
        <w:t>Lågt bränsletryck 252PZ337_L2 vid normal drift öppnar 252SV545</w:t>
      </w:r>
      <w:r w:rsidR="00144984" w:rsidRPr="005D6531">
        <w:t xml:space="preserve">-MV1 </w:t>
      </w:r>
      <w:r w:rsidRPr="005D6531">
        <w:t>(utgång FALSE).</w:t>
      </w:r>
    </w:p>
    <w:p w14:paraId="32A3E705" w14:textId="77777777" w:rsidR="001B7479" w:rsidRPr="005D6531" w:rsidRDefault="001B7479" w:rsidP="00535E0C">
      <w:pPr>
        <w:pStyle w:val="Brdtext"/>
      </w:pPr>
    </w:p>
    <w:p w14:paraId="54E27F1C" w14:textId="77777777" w:rsidR="001B7479" w:rsidRPr="005D6531" w:rsidRDefault="001B7479" w:rsidP="00535E0C">
      <w:pPr>
        <w:pStyle w:val="Brdtext"/>
      </w:pPr>
    </w:p>
    <w:p w14:paraId="2B75CDC3" w14:textId="77777777" w:rsidR="00E069B9" w:rsidRPr="005D6531" w:rsidRDefault="00E069B9" w:rsidP="00E069B9">
      <w:pPr>
        <w:pStyle w:val="Brdtext"/>
      </w:pPr>
      <w:r w:rsidRPr="005D6531">
        <w:rPr>
          <w:i/>
        </w:rPr>
        <w:lastRenderedPageBreak/>
        <w:t>Täthetskontroll i säkerhetssystemet:</w:t>
      </w:r>
    </w:p>
    <w:tbl>
      <w:tblPr>
        <w:tblStyle w:val="Tabellrutnt"/>
        <w:tblW w:w="7933" w:type="dxa"/>
        <w:tblInd w:w="1134" w:type="dxa"/>
        <w:tblLook w:val="04A0" w:firstRow="1" w:lastRow="0" w:firstColumn="1" w:lastColumn="0" w:noHBand="0" w:noVBand="1"/>
      </w:tblPr>
      <w:tblGrid>
        <w:gridCol w:w="1537"/>
        <w:gridCol w:w="2002"/>
        <w:gridCol w:w="4394"/>
      </w:tblGrid>
      <w:tr w:rsidR="005D6531" w:rsidRPr="005D6531" w14:paraId="461C25FB" w14:textId="77777777" w:rsidTr="0021499A">
        <w:tc>
          <w:tcPr>
            <w:tcW w:w="1537" w:type="dxa"/>
          </w:tcPr>
          <w:p w14:paraId="616385C2" w14:textId="77777777" w:rsidR="00E069B9" w:rsidRPr="005D6531" w:rsidRDefault="00E069B9" w:rsidP="0021499A">
            <w:pPr>
              <w:pStyle w:val="Brdtext"/>
              <w:ind w:left="0"/>
            </w:pPr>
            <w:r w:rsidRPr="005D6531">
              <w:t>Namn</w:t>
            </w:r>
          </w:p>
        </w:tc>
        <w:tc>
          <w:tcPr>
            <w:tcW w:w="2002" w:type="dxa"/>
          </w:tcPr>
          <w:p w14:paraId="420F4E1A" w14:textId="77777777" w:rsidR="00E069B9" w:rsidRPr="005D6531" w:rsidRDefault="00E069B9" w:rsidP="0021499A">
            <w:pPr>
              <w:pStyle w:val="Brdtext"/>
              <w:ind w:left="0"/>
            </w:pPr>
            <w:r w:rsidRPr="005D6531">
              <w:t>Tag</w:t>
            </w:r>
          </w:p>
        </w:tc>
        <w:tc>
          <w:tcPr>
            <w:tcW w:w="4394" w:type="dxa"/>
          </w:tcPr>
          <w:p w14:paraId="60340121" w14:textId="77777777" w:rsidR="00E069B9" w:rsidRPr="005D6531" w:rsidRDefault="00E069B9" w:rsidP="0021499A">
            <w:pPr>
              <w:pStyle w:val="Brdtext"/>
              <w:ind w:left="0"/>
            </w:pPr>
            <w:r w:rsidRPr="005D6531">
              <w:t>Anmärkning</w:t>
            </w:r>
          </w:p>
        </w:tc>
      </w:tr>
      <w:tr w:rsidR="005D6531" w:rsidRPr="005D6531" w14:paraId="1A5EF7C2" w14:textId="77777777" w:rsidTr="0021499A">
        <w:tc>
          <w:tcPr>
            <w:tcW w:w="1537" w:type="dxa"/>
          </w:tcPr>
          <w:p w14:paraId="40E9E39A" w14:textId="77777777" w:rsidR="00E069B9" w:rsidRPr="005D6531" w:rsidRDefault="00E069B9" w:rsidP="0021499A">
            <w:pPr>
              <w:pStyle w:val="Brdtext"/>
              <w:ind w:left="0"/>
            </w:pPr>
            <w:proofErr w:type="spellStart"/>
            <w:r w:rsidRPr="005D6531">
              <w:t>FillValve</w:t>
            </w:r>
            <w:proofErr w:type="spellEnd"/>
          </w:p>
        </w:tc>
        <w:tc>
          <w:tcPr>
            <w:tcW w:w="2002" w:type="dxa"/>
          </w:tcPr>
          <w:p w14:paraId="67CD677B" w14:textId="1A095A8F" w:rsidR="00E069B9" w:rsidRPr="005D6531" w:rsidRDefault="00E069B9" w:rsidP="0021499A">
            <w:pPr>
              <w:pStyle w:val="Brdtext"/>
              <w:ind w:left="0"/>
            </w:pPr>
            <w:r w:rsidRPr="005D6531">
              <w:t>252SV544</w:t>
            </w:r>
          </w:p>
        </w:tc>
        <w:tc>
          <w:tcPr>
            <w:tcW w:w="4394" w:type="dxa"/>
          </w:tcPr>
          <w:p w14:paraId="4E07C009" w14:textId="77777777" w:rsidR="00E069B9" w:rsidRPr="005D6531" w:rsidRDefault="00E069B9" w:rsidP="0021499A">
            <w:pPr>
              <w:pStyle w:val="Brdtext"/>
              <w:ind w:left="0"/>
            </w:pPr>
          </w:p>
        </w:tc>
      </w:tr>
      <w:tr w:rsidR="005D6531" w:rsidRPr="005D6531" w14:paraId="081D3570" w14:textId="77777777" w:rsidTr="0021499A">
        <w:tc>
          <w:tcPr>
            <w:tcW w:w="1537" w:type="dxa"/>
          </w:tcPr>
          <w:p w14:paraId="485382D3" w14:textId="77777777" w:rsidR="00E069B9" w:rsidRPr="005D6531" w:rsidRDefault="00E069B9" w:rsidP="0021499A">
            <w:pPr>
              <w:pStyle w:val="Brdtext"/>
              <w:ind w:left="0"/>
            </w:pPr>
            <w:proofErr w:type="spellStart"/>
            <w:r w:rsidRPr="005D6531">
              <w:t>VentValve</w:t>
            </w:r>
            <w:proofErr w:type="spellEnd"/>
          </w:p>
        </w:tc>
        <w:tc>
          <w:tcPr>
            <w:tcW w:w="2002" w:type="dxa"/>
          </w:tcPr>
          <w:p w14:paraId="46CEBF14" w14:textId="73E3E28F" w:rsidR="00E069B9" w:rsidRPr="005D6531" w:rsidRDefault="00E069B9" w:rsidP="0021499A">
            <w:pPr>
              <w:pStyle w:val="Brdtext"/>
              <w:ind w:left="0"/>
            </w:pPr>
            <w:r w:rsidRPr="005D6531">
              <w:t>252SV545</w:t>
            </w:r>
          </w:p>
        </w:tc>
        <w:tc>
          <w:tcPr>
            <w:tcW w:w="4394" w:type="dxa"/>
          </w:tcPr>
          <w:p w14:paraId="048547B9" w14:textId="77777777" w:rsidR="00E069B9" w:rsidRPr="005D6531" w:rsidRDefault="00E069B9" w:rsidP="0021499A">
            <w:pPr>
              <w:pStyle w:val="Brdtext"/>
              <w:ind w:left="0"/>
            </w:pPr>
          </w:p>
        </w:tc>
      </w:tr>
      <w:tr w:rsidR="005D6531" w:rsidRPr="005D6531" w14:paraId="701CF07F" w14:textId="77777777" w:rsidTr="0021499A">
        <w:tc>
          <w:tcPr>
            <w:tcW w:w="1537" w:type="dxa"/>
          </w:tcPr>
          <w:p w14:paraId="6397CA20" w14:textId="77777777" w:rsidR="00E069B9" w:rsidRPr="005D6531" w:rsidRDefault="00E069B9" w:rsidP="0021499A">
            <w:pPr>
              <w:pStyle w:val="Brdtext"/>
              <w:ind w:left="0"/>
            </w:pPr>
            <w:r w:rsidRPr="005D6531">
              <w:t>P</w:t>
            </w:r>
          </w:p>
        </w:tc>
        <w:tc>
          <w:tcPr>
            <w:tcW w:w="2002" w:type="dxa"/>
          </w:tcPr>
          <w:p w14:paraId="51320F8E" w14:textId="08777426" w:rsidR="00E069B9" w:rsidRPr="005D6531" w:rsidRDefault="00E069B9" w:rsidP="0021499A">
            <w:pPr>
              <w:pStyle w:val="Brdtext"/>
              <w:ind w:left="0"/>
            </w:pPr>
            <w:r w:rsidRPr="005D6531">
              <w:t>252PZ337</w:t>
            </w:r>
          </w:p>
        </w:tc>
        <w:tc>
          <w:tcPr>
            <w:tcW w:w="4394" w:type="dxa"/>
          </w:tcPr>
          <w:p w14:paraId="088BA3F0" w14:textId="77777777" w:rsidR="00E069B9" w:rsidRPr="005D6531" w:rsidRDefault="00E069B9" w:rsidP="0021499A">
            <w:pPr>
              <w:pStyle w:val="Brdtext"/>
              <w:ind w:left="0"/>
            </w:pPr>
          </w:p>
        </w:tc>
      </w:tr>
      <w:tr w:rsidR="005D6531" w:rsidRPr="005D6531" w14:paraId="615A838C" w14:textId="77777777" w:rsidTr="0021499A">
        <w:tc>
          <w:tcPr>
            <w:tcW w:w="1537" w:type="dxa"/>
          </w:tcPr>
          <w:p w14:paraId="21432ED3" w14:textId="77777777" w:rsidR="00E069B9" w:rsidRPr="005D6531" w:rsidRDefault="00E069B9" w:rsidP="0021499A">
            <w:pPr>
              <w:pStyle w:val="Brdtext"/>
              <w:ind w:left="0"/>
            </w:pPr>
            <w:r w:rsidRPr="005D6531">
              <w:t>PH</w:t>
            </w:r>
          </w:p>
        </w:tc>
        <w:tc>
          <w:tcPr>
            <w:tcW w:w="2002" w:type="dxa"/>
          </w:tcPr>
          <w:p w14:paraId="296823B4" w14:textId="69AF945E" w:rsidR="00E069B9" w:rsidRPr="005D6531" w:rsidRDefault="00E069B9" w:rsidP="0021499A">
            <w:pPr>
              <w:pStyle w:val="Brdtext"/>
              <w:ind w:left="0"/>
            </w:pPr>
            <w:r w:rsidRPr="005D6531">
              <w:rPr>
                <w:highlight w:val="yellow"/>
              </w:rPr>
              <w:t>252PI539</w:t>
            </w:r>
          </w:p>
        </w:tc>
        <w:tc>
          <w:tcPr>
            <w:tcW w:w="4394" w:type="dxa"/>
          </w:tcPr>
          <w:p w14:paraId="1B2E7C12" w14:textId="6ADBDD17" w:rsidR="00E069B9" w:rsidRPr="005D6531" w:rsidRDefault="00E069B9" w:rsidP="0021499A">
            <w:pPr>
              <w:pStyle w:val="Brdtext"/>
              <w:ind w:left="0"/>
            </w:pPr>
            <w:r w:rsidRPr="005D6531">
              <w:rPr>
                <w:highlight w:val="yellow"/>
              </w:rPr>
              <w:t>Fast värde?</w:t>
            </w:r>
            <w:r w:rsidRPr="005D6531">
              <w:t xml:space="preserve"> </w:t>
            </w:r>
          </w:p>
        </w:tc>
      </w:tr>
      <w:tr w:rsidR="00E069B9" w:rsidRPr="005D6531" w14:paraId="308FDC76" w14:textId="77777777" w:rsidTr="0021499A">
        <w:tc>
          <w:tcPr>
            <w:tcW w:w="1537" w:type="dxa"/>
          </w:tcPr>
          <w:p w14:paraId="687576DC" w14:textId="77777777" w:rsidR="00E069B9" w:rsidRPr="005D6531" w:rsidRDefault="00E069B9" w:rsidP="0021499A">
            <w:pPr>
              <w:pStyle w:val="Brdtext"/>
              <w:ind w:left="0"/>
            </w:pPr>
            <w:r w:rsidRPr="005D6531">
              <w:t>PL</w:t>
            </w:r>
          </w:p>
        </w:tc>
        <w:tc>
          <w:tcPr>
            <w:tcW w:w="2002" w:type="dxa"/>
          </w:tcPr>
          <w:p w14:paraId="7D5DD06D" w14:textId="77777777" w:rsidR="00E069B9" w:rsidRPr="005D6531" w:rsidRDefault="00E069B9" w:rsidP="0021499A">
            <w:pPr>
              <w:pStyle w:val="Brdtext"/>
              <w:ind w:left="0"/>
            </w:pPr>
          </w:p>
        </w:tc>
        <w:tc>
          <w:tcPr>
            <w:tcW w:w="4394" w:type="dxa"/>
          </w:tcPr>
          <w:p w14:paraId="1311E521" w14:textId="78518803" w:rsidR="00E069B9" w:rsidRPr="005D6531" w:rsidRDefault="00E069B9" w:rsidP="0021499A">
            <w:pPr>
              <w:pStyle w:val="Brdtext"/>
              <w:ind w:left="0"/>
            </w:pPr>
            <w:r w:rsidRPr="005D6531">
              <w:rPr>
                <w:highlight w:val="yellow"/>
              </w:rPr>
              <w:t>Fast värde?</w:t>
            </w:r>
            <w:r w:rsidRPr="005D6531">
              <w:t xml:space="preserve"> </w:t>
            </w:r>
            <w:r w:rsidRPr="005D6531">
              <w:rPr>
                <w:highlight w:val="yellow"/>
              </w:rPr>
              <w:t>Frys värde på 252PZ337 när ventilen är öppen?</w:t>
            </w:r>
          </w:p>
        </w:tc>
      </w:tr>
    </w:tbl>
    <w:p w14:paraId="1CC08F2B" w14:textId="77777777" w:rsidR="00AA664A" w:rsidRPr="005D6531" w:rsidRDefault="00AA664A" w:rsidP="00623060">
      <w:pPr>
        <w:pStyle w:val="Brdtext"/>
      </w:pPr>
    </w:p>
    <w:p w14:paraId="2321671F" w14:textId="77777777" w:rsidR="00623060" w:rsidRPr="005D6531" w:rsidRDefault="00623060" w:rsidP="00623060">
      <w:pPr>
        <w:pStyle w:val="Rubrik3"/>
      </w:pPr>
      <w:bookmarkStart w:id="53" w:name="_Toc33443036"/>
      <w:r w:rsidRPr="005D6531">
        <w:t>Vätgas till brännare</w:t>
      </w:r>
      <w:bookmarkEnd w:id="53"/>
    </w:p>
    <w:p w14:paraId="537DCB61" w14:textId="77777777" w:rsidR="00623060" w:rsidRPr="005D6531" w:rsidRDefault="00623060" w:rsidP="00623060">
      <w:pPr>
        <w:pStyle w:val="Brdtext"/>
      </w:pPr>
    </w:p>
    <w:p w14:paraId="1BF02E25" w14:textId="445EFDA4" w:rsidR="00623060" w:rsidRPr="005D6531" w:rsidRDefault="00623060" w:rsidP="00623060">
      <w:pPr>
        <w:pStyle w:val="Brdtext"/>
      </w:pPr>
      <w:r w:rsidRPr="005D6531">
        <w:t>Mekanisk reglerventil 341RV654</w:t>
      </w:r>
      <w:r w:rsidR="007D65C2" w:rsidRPr="005D6531">
        <w:t>.</w:t>
      </w:r>
      <w:r w:rsidRPr="005D6531">
        <w:t xml:space="preserve"> </w:t>
      </w:r>
      <w:r w:rsidRPr="005D6531">
        <w:br/>
        <w:t xml:space="preserve">Lokalt </w:t>
      </w:r>
      <w:proofErr w:type="spellStart"/>
      <w:r w:rsidRPr="005D6531">
        <w:t>börvärde</w:t>
      </w:r>
      <w:proofErr w:type="spellEnd"/>
      <w:r w:rsidR="007D65C2" w:rsidRPr="005D6531">
        <w:t xml:space="preserve"> </w:t>
      </w:r>
      <w:r w:rsidR="007D65C2" w:rsidRPr="005D6531">
        <w:rPr>
          <w:highlight w:val="yellow"/>
        </w:rPr>
        <w:t>??</w:t>
      </w:r>
    </w:p>
    <w:p w14:paraId="75D03242" w14:textId="591429AF" w:rsidR="002F69D1" w:rsidRPr="005D6531" w:rsidRDefault="002F69D1" w:rsidP="00623060">
      <w:pPr>
        <w:pStyle w:val="Brdtext"/>
      </w:pPr>
      <w:proofErr w:type="spellStart"/>
      <w:r w:rsidRPr="005D6531">
        <w:t>Tracing</w:t>
      </w:r>
      <w:proofErr w:type="spellEnd"/>
      <w:r w:rsidRPr="005D6531">
        <w:t xml:space="preserve"> temp 341TI648.</w:t>
      </w:r>
    </w:p>
    <w:p w14:paraId="6826F61D" w14:textId="5A105D39" w:rsidR="00623060" w:rsidRPr="005D6531" w:rsidRDefault="00623060" w:rsidP="00623060">
      <w:pPr>
        <w:pStyle w:val="Brdtext"/>
      </w:pPr>
      <w:proofErr w:type="spellStart"/>
      <w:r w:rsidRPr="005D6531">
        <w:t>Difftryck</w:t>
      </w:r>
      <w:proofErr w:type="spellEnd"/>
      <w:r w:rsidRPr="005D6531">
        <w:t xml:space="preserve"> 341PD650</w:t>
      </w:r>
      <w:r w:rsidR="00E71F89" w:rsidRPr="005D6531">
        <w:t xml:space="preserve"> över 341SE</w:t>
      </w:r>
      <w:r w:rsidRPr="005D6531">
        <w:t>652</w:t>
      </w:r>
    </w:p>
    <w:p w14:paraId="224E1FC4" w14:textId="5D13527F" w:rsidR="00CD2EE0" w:rsidRPr="005D6531" w:rsidRDefault="00CD2EE0" w:rsidP="00CD2EE0">
      <w:pPr>
        <w:pStyle w:val="Brdtext"/>
      </w:pPr>
      <w:r w:rsidRPr="005D6531">
        <w:t>Avluftningsventil 341SV666 F.O. till säker plats utomhus.</w:t>
      </w:r>
    </w:p>
    <w:p w14:paraId="2A257706" w14:textId="044AEA41" w:rsidR="00CD2EE0" w:rsidRPr="005D6531" w:rsidRDefault="00CD2EE0" w:rsidP="00CD2EE0">
      <w:pPr>
        <w:pStyle w:val="Brdtext"/>
      </w:pPr>
      <w:r w:rsidRPr="005D6531">
        <w:t xml:space="preserve">Avstängningsventil </w:t>
      </w:r>
      <w:r w:rsidR="00337649" w:rsidRPr="005D6531">
        <w:t>341SV667</w:t>
      </w:r>
      <w:r w:rsidRPr="005D6531">
        <w:t xml:space="preserve"> </w:t>
      </w:r>
      <w:r w:rsidR="00337649" w:rsidRPr="005D6531">
        <w:t>vät</w:t>
      </w:r>
      <w:r w:rsidRPr="005D6531">
        <w:t>gas till brännare.</w:t>
      </w:r>
    </w:p>
    <w:p w14:paraId="7A53EC54" w14:textId="7A7DBC59" w:rsidR="00CD2EE0" w:rsidRPr="005D6531" w:rsidRDefault="00CD2EE0" w:rsidP="00CD2EE0">
      <w:pPr>
        <w:pStyle w:val="Brdtext"/>
      </w:pPr>
      <w:r w:rsidRPr="005D6531">
        <w:t xml:space="preserve">Avstängningsventil </w:t>
      </w:r>
      <w:r w:rsidR="00337649" w:rsidRPr="005D6531">
        <w:t xml:space="preserve">341SV665 </w:t>
      </w:r>
      <w:r w:rsidRPr="005D6531">
        <w:t xml:space="preserve">matning </w:t>
      </w:r>
      <w:r w:rsidR="00337649" w:rsidRPr="005D6531">
        <w:t>vät</w:t>
      </w:r>
      <w:r w:rsidRPr="005D6531">
        <w:t>gas.</w:t>
      </w:r>
    </w:p>
    <w:p w14:paraId="55E89BF1" w14:textId="0631ABBE" w:rsidR="0091178D" w:rsidRPr="005D6531" w:rsidRDefault="0091178D" w:rsidP="0091178D">
      <w:pPr>
        <w:pStyle w:val="Brdtext"/>
      </w:pPr>
      <w:r w:rsidRPr="005D6531">
        <w:t xml:space="preserve">Ventilerna för avstängning är konfigurerade som ”block &amp; </w:t>
      </w:r>
      <w:proofErr w:type="spellStart"/>
      <w:r w:rsidRPr="005D6531">
        <w:t>bleed</w:t>
      </w:r>
      <w:proofErr w:type="spellEnd"/>
      <w:r w:rsidRPr="005D6531">
        <w:t xml:space="preserve">” och styrs i sekvens. Avstängningsventilerna måste ha kvittering från avluftningsventilens stängd-gränsläge innan avstängningsventilerna får öppna och avluftningsventilen måste ha kvittering från avstängningsventilernas stängd-gränslägen innan avluftningsventilen får öppna. Ventilerna är SIL-klassade och används vid tripp av brännare så dessa ventilobjekt </w:t>
      </w:r>
      <w:r w:rsidR="001E7781" w:rsidRPr="005D6531">
        <w:t xml:space="preserve">hamnar </w:t>
      </w:r>
      <w:r w:rsidRPr="005D6531">
        <w:t>i säkerhetssystemet inklusive deras gränslägen.</w:t>
      </w:r>
    </w:p>
    <w:p w14:paraId="4F89869D" w14:textId="77777777" w:rsidR="0091178D" w:rsidRPr="005D6531" w:rsidRDefault="0091178D" w:rsidP="0091178D">
      <w:pPr>
        <w:pStyle w:val="Brdtext"/>
      </w:pPr>
      <w:r w:rsidRPr="005D6531">
        <w:t>Flöde 341XI661 beräknas från givarens grunddata, temperatur, tryck och tryckdifferens. Se modul beräkning flöde.</w:t>
      </w:r>
    </w:p>
    <w:p w14:paraId="3202E5AB" w14:textId="73833588" w:rsidR="00623060" w:rsidRPr="005D6531" w:rsidRDefault="00623060" w:rsidP="00623060">
      <w:pPr>
        <w:pStyle w:val="Brdtext"/>
      </w:pPr>
      <w:r w:rsidRPr="005D6531">
        <w:t>PI-regulator 341FC661 reglerar gasens flöde i Nm3/h. Regulatorns utsignal styr 341RV661. Minskar flödet så öppnar ventilen mer.</w:t>
      </w:r>
      <w:r w:rsidR="00D01681" w:rsidRPr="005D6531">
        <w:br/>
      </w:r>
      <w:proofErr w:type="spellStart"/>
      <w:r w:rsidR="00D01681" w:rsidRPr="005D6531">
        <w:t>Ärvärde</w:t>
      </w:r>
      <w:proofErr w:type="spellEnd"/>
      <w:r w:rsidR="00D01681" w:rsidRPr="005D6531">
        <w:t xml:space="preserve"> 341XI661</w:t>
      </w:r>
      <w:r w:rsidRPr="005D6531">
        <w:br/>
        <w:t xml:space="preserve">Utsignalområde 0-100%. </w:t>
      </w:r>
      <w:r w:rsidRPr="005D6531">
        <w:br/>
        <w:t xml:space="preserve">Internt </w:t>
      </w:r>
      <w:proofErr w:type="spellStart"/>
      <w:r w:rsidRPr="005D6531">
        <w:t>börvärde</w:t>
      </w:r>
      <w:proofErr w:type="spellEnd"/>
      <w:r w:rsidRPr="005D6531">
        <w:t xml:space="preserve"> 0-</w:t>
      </w:r>
      <w:r w:rsidR="00E669C3" w:rsidRPr="005D6531">
        <w:t>350</w:t>
      </w:r>
      <w:r w:rsidRPr="005D6531">
        <w:t xml:space="preserve"> Nm3/h.</w:t>
      </w:r>
      <w:r w:rsidR="00F00636" w:rsidRPr="005D6531">
        <w:br/>
        <w:t xml:space="preserve">Externt </w:t>
      </w:r>
      <w:proofErr w:type="spellStart"/>
      <w:r w:rsidR="00F00636" w:rsidRPr="005D6531">
        <w:t>börvärde</w:t>
      </w:r>
      <w:proofErr w:type="spellEnd"/>
      <w:r w:rsidR="00F00636" w:rsidRPr="005D6531">
        <w:t xml:space="preserve"> </w:t>
      </w:r>
      <w:r w:rsidR="0023264F" w:rsidRPr="005D6531">
        <w:t xml:space="preserve">E1 utsignal från </w:t>
      </w:r>
      <w:r w:rsidR="00F00636" w:rsidRPr="005D6531">
        <w:t>344TC316</w:t>
      </w:r>
      <w:r w:rsidR="00320C94" w:rsidRPr="005D6531">
        <w:t>*600/100</w:t>
      </w:r>
      <w:r w:rsidR="0023264F" w:rsidRPr="005D6531">
        <w:br/>
        <w:t xml:space="preserve">Externt </w:t>
      </w:r>
      <w:proofErr w:type="spellStart"/>
      <w:r w:rsidR="0023264F" w:rsidRPr="005D6531">
        <w:t>börvärde</w:t>
      </w:r>
      <w:proofErr w:type="spellEnd"/>
      <w:r w:rsidR="0023264F" w:rsidRPr="005D6531">
        <w:t xml:space="preserve"> E2 variabel från operatörsparameter begränsad mellan </w:t>
      </w:r>
      <w:r w:rsidR="0023264F" w:rsidRPr="005D6531">
        <w:rPr>
          <w:highlight w:val="yellow"/>
        </w:rPr>
        <w:t>??-??</w:t>
      </w:r>
      <w:r w:rsidR="0023264F" w:rsidRPr="005D6531">
        <w:t xml:space="preserve"> Nm3/h</w:t>
      </w:r>
      <w:r w:rsidRPr="005D6531">
        <w:br/>
        <w:t>Reverserad regulator (MV&gt;SP minska utsignal, MV&lt;SP öka utsignal).</w:t>
      </w:r>
      <w:r w:rsidR="005D043F" w:rsidRPr="005D6531">
        <w:br/>
        <w:t xml:space="preserve">IB1 = </w:t>
      </w:r>
      <w:r w:rsidR="00FD3C07" w:rsidRPr="00FD3C07">
        <w:rPr>
          <w:color w:val="FF0000"/>
        </w:rPr>
        <w:t>252HV548</w:t>
      </w:r>
      <w:r w:rsidR="00FD3C07">
        <w:t>-GSS</w:t>
      </w:r>
      <w:r w:rsidR="00336B1E" w:rsidRPr="005D6531">
        <w:t xml:space="preserve"> och </w:t>
      </w:r>
      <w:r w:rsidR="006E521E" w:rsidRPr="006E521E">
        <w:rPr>
          <w:color w:val="FF0000"/>
        </w:rPr>
        <w:t>341HV669-GSS</w:t>
      </w:r>
      <w:r w:rsidR="00336B1E" w:rsidRPr="005D6531">
        <w:t>_N och 344SP510_GSO</w:t>
      </w:r>
      <w:r w:rsidR="00E17C25" w:rsidRPr="005D6531">
        <w:t xml:space="preserve"> och MFT</w:t>
      </w:r>
      <w:r w:rsidR="0023264F" w:rsidRPr="005D6531">
        <w:t xml:space="preserve"> och 341SV667_GSS_N</w:t>
      </w:r>
      <w:r w:rsidR="005D043F" w:rsidRPr="005D6531">
        <w:br/>
        <w:t>IB1Ref = 0</w:t>
      </w:r>
      <w:r w:rsidR="005D043F" w:rsidRPr="005D6531">
        <w:br/>
        <w:t>IB2 = Sekvens Steg50</w:t>
      </w:r>
      <w:r w:rsidR="005D043F" w:rsidRPr="005D6531">
        <w:br/>
        <w:t xml:space="preserve">IB2Ref = Variabel från operatörsparameter begränsad mellan </w:t>
      </w:r>
      <w:r w:rsidR="005D043F" w:rsidRPr="005D6531">
        <w:rPr>
          <w:highlight w:val="yellow"/>
        </w:rPr>
        <w:t>3-7 %</w:t>
      </w:r>
    </w:p>
    <w:p w14:paraId="669F20D3" w14:textId="77777777" w:rsidR="00DD51AB" w:rsidRPr="005D6531" w:rsidRDefault="00DD51AB" w:rsidP="00623060">
      <w:pPr>
        <w:pStyle w:val="Brdtext"/>
      </w:pPr>
    </w:p>
    <w:p w14:paraId="04116FA5" w14:textId="588F94D5" w:rsidR="00DD51AB" w:rsidRPr="005D6531" w:rsidRDefault="00DD51AB" w:rsidP="00DD51AB">
      <w:pPr>
        <w:pStyle w:val="Brdtext"/>
      </w:pPr>
      <w:r w:rsidRPr="005D6531">
        <w:rPr>
          <w:highlight w:val="yellow"/>
        </w:rPr>
        <w:t xml:space="preserve">Ramp </w:t>
      </w:r>
      <w:proofErr w:type="spellStart"/>
      <w:r w:rsidRPr="005D6531">
        <w:rPr>
          <w:highlight w:val="yellow"/>
        </w:rPr>
        <w:t>börvärde</w:t>
      </w:r>
      <w:proofErr w:type="spellEnd"/>
      <w:r w:rsidRPr="005D6531">
        <w:rPr>
          <w:highlight w:val="yellow"/>
        </w:rPr>
        <w:t xml:space="preserve"> </w:t>
      </w:r>
      <w:r w:rsidR="00E17C25" w:rsidRPr="005D6531">
        <w:rPr>
          <w:highlight w:val="yellow"/>
        </w:rPr>
        <w:t>??</w:t>
      </w:r>
    </w:p>
    <w:p w14:paraId="10333C47" w14:textId="77777777" w:rsidR="001B7479" w:rsidRPr="005D6531" w:rsidRDefault="001B7479" w:rsidP="00623060">
      <w:pPr>
        <w:pStyle w:val="Brdtext"/>
      </w:pPr>
    </w:p>
    <w:p w14:paraId="6DB270FB" w14:textId="77777777" w:rsidR="00623060" w:rsidRPr="005D6531" w:rsidRDefault="00623060" w:rsidP="00623060">
      <w:pPr>
        <w:pStyle w:val="Brdtext"/>
        <w:rPr>
          <w:i/>
        </w:rPr>
      </w:pPr>
      <w:r w:rsidRPr="005D6531">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5D6531" w:rsidRPr="005D6531" w14:paraId="4D696833" w14:textId="77777777" w:rsidTr="00B923EB">
        <w:tc>
          <w:tcPr>
            <w:tcW w:w="1551" w:type="dxa"/>
          </w:tcPr>
          <w:p w14:paraId="71A53B07" w14:textId="77777777" w:rsidR="00623060" w:rsidRPr="005D6531" w:rsidRDefault="00623060" w:rsidP="00B923EB">
            <w:pPr>
              <w:pStyle w:val="Brdtext"/>
              <w:ind w:left="0"/>
            </w:pPr>
            <w:r w:rsidRPr="005D6531">
              <w:t>Objekt/Signal</w:t>
            </w:r>
          </w:p>
        </w:tc>
        <w:tc>
          <w:tcPr>
            <w:tcW w:w="1705" w:type="dxa"/>
          </w:tcPr>
          <w:p w14:paraId="6AD66078" w14:textId="77777777" w:rsidR="00623060" w:rsidRPr="005D6531" w:rsidRDefault="00623060" w:rsidP="00B923EB">
            <w:pPr>
              <w:pStyle w:val="Brdtext"/>
              <w:ind w:left="0"/>
            </w:pPr>
            <w:r w:rsidRPr="005D6531">
              <w:t>Beskrivning</w:t>
            </w:r>
          </w:p>
        </w:tc>
        <w:tc>
          <w:tcPr>
            <w:tcW w:w="1559" w:type="dxa"/>
          </w:tcPr>
          <w:p w14:paraId="3D3FCF35" w14:textId="77777777" w:rsidR="00623060" w:rsidRPr="005D6531" w:rsidRDefault="00623060" w:rsidP="00B923EB">
            <w:pPr>
              <w:pStyle w:val="Brdtext"/>
              <w:ind w:left="0"/>
            </w:pPr>
            <w:r w:rsidRPr="005D6531">
              <w:t>Mätområde</w:t>
            </w:r>
          </w:p>
        </w:tc>
        <w:tc>
          <w:tcPr>
            <w:tcW w:w="709" w:type="dxa"/>
          </w:tcPr>
          <w:p w14:paraId="53FD0895" w14:textId="77777777" w:rsidR="00623060" w:rsidRPr="005D6531" w:rsidRDefault="00623060" w:rsidP="00B923EB">
            <w:pPr>
              <w:pStyle w:val="Brdtext"/>
              <w:ind w:left="0"/>
            </w:pPr>
            <w:r w:rsidRPr="005D6531">
              <w:t>L2</w:t>
            </w:r>
          </w:p>
        </w:tc>
        <w:tc>
          <w:tcPr>
            <w:tcW w:w="651" w:type="dxa"/>
          </w:tcPr>
          <w:p w14:paraId="2D3F1E49" w14:textId="77777777" w:rsidR="00623060" w:rsidRPr="005D6531" w:rsidRDefault="00623060" w:rsidP="00B923EB">
            <w:pPr>
              <w:pStyle w:val="Brdtext"/>
              <w:ind w:left="0"/>
            </w:pPr>
            <w:r w:rsidRPr="005D6531">
              <w:t>L1</w:t>
            </w:r>
          </w:p>
        </w:tc>
        <w:tc>
          <w:tcPr>
            <w:tcW w:w="586" w:type="dxa"/>
          </w:tcPr>
          <w:p w14:paraId="6979AE69" w14:textId="77777777" w:rsidR="00623060" w:rsidRPr="005D6531" w:rsidRDefault="00623060" w:rsidP="00B923EB">
            <w:pPr>
              <w:pStyle w:val="Brdtext"/>
              <w:ind w:left="0"/>
            </w:pPr>
            <w:r w:rsidRPr="005D6531">
              <w:t>H1</w:t>
            </w:r>
          </w:p>
        </w:tc>
        <w:tc>
          <w:tcPr>
            <w:tcW w:w="586" w:type="dxa"/>
          </w:tcPr>
          <w:p w14:paraId="7C24CE74" w14:textId="77777777" w:rsidR="00623060" w:rsidRPr="005D6531" w:rsidRDefault="00623060" w:rsidP="00B923EB">
            <w:pPr>
              <w:pStyle w:val="Brdtext"/>
              <w:ind w:left="0"/>
            </w:pPr>
            <w:r w:rsidRPr="005D6531">
              <w:t>H2</w:t>
            </w:r>
          </w:p>
        </w:tc>
        <w:tc>
          <w:tcPr>
            <w:tcW w:w="586" w:type="dxa"/>
          </w:tcPr>
          <w:p w14:paraId="2B112FF4" w14:textId="77777777" w:rsidR="00623060" w:rsidRPr="005D6531" w:rsidRDefault="00623060" w:rsidP="00B923EB">
            <w:pPr>
              <w:pStyle w:val="Brdtext"/>
              <w:ind w:left="0"/>
            </w:pPr>
            <w:r w:rsidRPr="005D6531">
              <w:t>SIL</w:t>
            </w:r>
          </w:p>
        </w:tc>
      </w:tr>
      <w:tr w:rsidR="005D6531" w:rsidRPr="005D6531" w14:paraId="693E7F1A" w14:textId="77777777" w:rsidTr="00B923EB">
        <w:tc>
          <w:tcPr>
            <w:tcW w:w="1551" w:type="dxa"/>
          </w:tcPr>
          <w:p w14:paraId="04B815EF" w14:textId="1D9F0760" w:rsidR="002F69D1" w:rsidRPr="005D6531" w:rsidRDefault="002F69D1" w:rsidP="00B923EB">
            <w:pPr>
              <w:pStyle w:val="Brdtext"/>
              <w:ind w:left="0"/>
            </w:pPr>
            <w:r w:rsidRPr="005D6531">
              <w:t>341TI648</w:t>
            </w:r>
          </w:p>
        </w:tc>
        <w:tc>
          <w:tcPr>
            <w:tcW w:w="1705" w:type="dxa"/>
          </w:tcPr>
          <w:p w14:paraId="252E2108" w14:textId="227DC33B" w:rsidR="002F69D1" w:rsidRPr="005D6531" w:rsidRDefault="005A28A2" w:rsidP="00B923EB">
            <w:pPr>
              <w:pStyle w:val="Brdtext"/>
              <w:ind w:left="0"/>
            </w:pPr>
            <w:r w:rsidRPr="005D6531">
              <w:t>Värmekabel</w:t>
            </w:r>
          </w:p>
        </w:tc>
        <w:tc>
          <w:tcPr>
            <w:tcW w:w="1559" w:type="dxa"/>
          </w:tcPr>
          <w:p w14:paraId="75B5F403" w14:textId="6F7BA000" w:rsidR="002F69D1" w:rsidRPr="005D6531" w:rsidRDefault="002F69D1" w:rsidP="0054713A">
            <w:pPr>
              <w:pStyle w:val="Brdtext"/>
              <w:ind w:left="0"/>
            </w:pPr>
            <w:r w:rsidRPr="005D6531">
              <w:t>0-</w:t>
            </w:r>
            <w:r w:rsidR="0054713A" w:rsidRPr="005D6531">
              <w:t>100</w:t>
            </w:r>
            <w:r w:rsidRPr="005D6531">
              <w:t>°C</w:t>
            </w:r>
          </w:p>
        </w:tc>
        <w:tc>
          <w:tcPr>
            <w:tcW w:w="709" w:type="dxa"/>
          </w:tcPr>
          <w:p w14:paraId="605F1B90" w14:textId="77777777" w:rsidR="002F69D1" w:rsidRPr="005D6531" w:rsidRDefault="002F69D1" w:rsidP="00B923EB">
            <w:pPr>
              <w:pStyle w:val="Brdtext"/>
              <w:ind w:left="0"/>
            </w:pPr>
          </w:p>
        </w:tc>
        <w:tc>
          <w:tcPr>
            <w:tcW w:w="651" w:type="dxa"/>
          </w:tcPr>
          <w:p w14:paraId="3BB1428C" w14:textId="77777777" w:rsidR="002F69D1" w:rsidRPr="005D6531" w:rsidRDefault="002F69D1" w:rsidP="00B923EB">
            <w:pPr>
              <w:pStyle w:val="Brdtext"/>
              <w:ind w:left="0"/>
            </w:pPr>
          </w:p>
        </w:tc>
        <w:tc>
          <w:tcPr>
            <w:tcW w:w="586" w:type="dxa"/>
          </w:tcPr>
          <w:p w14:paraId="1A52C988" w14:textId="77777777" w:rsidR="002F69D1" w:rsidRPr="005D6531" w:rsidRDefault="002F69D1" w:rsidP="00B923EB">
            <w:pPr>
              <w:pStyle w:val="Brdtext"/>
              <w:ind w:left="0"/>
            </w:pPr>
          </w:p>
        </w:tc>
        <w:tc>
          <w:tcPr>
            <w:tcW w:w="586" w:type="dxa"/>
          </w:tcPr>
          <w:p w14:paraId="750A239F" w14:textId="77777777" w:rsidR="002F69D1" w:rsidRPr="005D6531" w:rsidRDefault="002F69D1" w:rsidP="00B923EB">
            <w:pPr>
              <w:pStyle w:val="Brdtext"/>
              <w:ind w:left="0"/>
            </w:pPr>
          </w:p>
        </w:tc>
        <w:tc>
          <w:tcPr>
            <w:tcW w:w="586" w:type="dxa"/>
          </w:tcPr>
          <w:p w14:paraId="210573F7" w14:textId="77777777" w:rsidR="002F69D1" w:rsidRPr="005D6531" w:rsidRDefault="002F69D1" w:rsidP="00B923EB">
            <w:pPr>
              <w:pStyle w:val="Brdtext"/>
              <w:ind w:left="0"/>
            </w:pPr>
          </w:p>
        </w:tc>
      </w:tr>
      <w:tr w:rsidR="005D6531" w:rsidRPr="005D6531" w14:paraId="38D3CACB" w14:textId="77777777" w:rsidTr="00B923EB">
        <w:tc>
          <w:tcPr>
            <w:tcW w:w="1551" w:type="dxa"/>
          </w:tcPr>
          <w:p w14:paraId="5FCF4E15" w14:textId="77777777" w:rsidR="00623060" w:rsidRPr="005D6531" w:rsidRDefault="00623060" w:rsidP="00B923EB">
            <w:pPr>
              <w:pStyle w:val="Brdtext"/>
              <w:ind w:left="0"/>
            </w:pPr>
            <w:r w:rsidRPr="005D6531">
              <w:t>341PD650</w:t>
            </w:r>
          </w:p>
        </w:tc>
        <w:tc>
          <w:tcPr>
            <w:tcW w:w="1705" w:type="dxa"/>
          </w:tcPr>
          <w:p w14:paraId="2EF36880" w14:textId="0B487459" w:rsidR="00623060" w:rsidRPr="005D6531" w:rsidRDefault="005A28A2" w:rsidP="00B923EB">
            <w:pPr>
              <w:pStyle w:val="Brdtext"/>
              <w:ind w:left="0"/>
            </w:pPr>
            <w:r w:rsidRPr="005D6531">
              <w:t>F</w:t>
            </w:r>
            <w:r w:rsidR="0054713A" w:rsidRPr="005D6531">
              <w:t>ilter</w:t>
            </w:r>
            <w:r w:rsidRPr="005D6531">
              <w:t xml:space="preserve"> H2</w:t>
            </w:r>
          </w:p>
        </w:tc>
        <w:tc>
          <w:tcPr>
            <w:tcW w:w="1559" w:type="dxa"/>
          </w:tcPr>
          <w:p w14:paraId="4AFCCD6B" w14:textId="064470C2" w:rsidR="00623060" w:rsidRPr="005D6531" w:rsidRDefault="00623060" w:rsidP="0054713A">
            <w:pPr>
              <w:pStyle w:val="Brdtext"/>
              <w:ind w:left="0"/>
            </w:pPr>
            <w:r w:rsidRPr="005D6531">
              <w:t xml:space="preserve">0 </w:t>
            </w:r>
            <w:r w:rsidR="0054713A" w:rsidRPr="005D6531">
              <w:t>–</w:t>
            </w:r>
            <w:r w:rsidRPr="005D6531">
              <w:t xml:space="preserve"> </w:t>
            </w:r>
            <w:r w:rsidR="0054713A" w:rsidRPr="005D6531">
              <w:t xml:space="preserve">500 </w:t>
            </w:r>
            <w:proofErr w:type="spellStart"/>
            <w:r w:rsidR="0054713A" w:rsidRPr="005D6531">
              <w:t>mbar</w:t>
            </w:r>
            <w:proofErr w:type="spellEnd"/>
          </w:p>
        </w:tc>
        <w:tc>
          <w:tcPr>
            <w:tcW w:w="709" w:type="dxa"/>
          </w:tcPr>
          <w:p w14:paraId="5F615052" w14:textId="77777777" w:rsidR="00623060" w:rsidRPr="005D6531" w:rsidRDefault="00623060" w:rsidP="00B923EB">
            <w:pPr>
              <w:pStyle w:val="Brdtext"/>
              <w:ind w:left="0"/>
            </w:pPr>
          </w:p>
        </w:tc>
        <w:tc>
          <w:tcPr>
            <w:tcW w:w="651" w:type="dxa"/>
          </w:tcPr>
          <w:p w14:paraId="33533A73" w14:textId="77777777" w:rsidR="00623060" w:rsidRPr="005D6531" w:rsidRDefault="00623060" w:rsidP="00B923EB">
            <w:pPr>
              <w:pStyle w:val="Brdtext"/>
              <w:ind w:left="0"/>
            </w:pPr>
          </w:p>
        </w:tc>
        <w:tc>
          <w:tcPr>
            <w:tcW w:w="586" w:type="dxa"/>
          </w:tcPr>
          <w:p w14:paraId="1AF60D65" w14:textId="169000DB" w:rsidR="00623060" w:rsidRPr="005D6531" w:rsidRDefault="00AE2C2D" w:rsidP="00B923EB">
            <w:pPr>
              <w:pStyle w:val="Brdtext"/>
              <w:ind w:left="0"/>
            </w:pPr>
            <w:r w:rsidRPr="005D6531">
              <w:t>100</w:t>
            </w:r>
          </w:p>
        </w:tc>
        <w:tc>
          <w:tcPr>
            <w:tcW w:w="586" w:type="dxa"/>
          </w:tcPr>
          <w:p w14:paraId="6C6C9755" w14:textId="2D7D888F" w:rsidR="00623060" w:rsidRPr="005D6531" w:rsidRDefault="00AE2C2D" w:rsidP="00B923EB">
            <w:pPr>
              <w:pStyle w:val="Brdtext"/>
              <w:ind w:left="0"/>
            </w:pPr>
            <w:r w:rsidRPr="005D6531">
              <w:t>200</w:t>
            </w:r>
          </w:p>
        </w:tc>
        <w:tc>
          <w:tcPr>
            <w:tcW w:w="586" w:type="dxa"/>
          </w:tcPr>
          <w:p w14:paraId="1CF68833" w14:textId="77777777" w:rsidR="00623060" w:rsidRPr="005D6531" w:rsidRDefault="00623060" w:rsidP="00B923EB">
            <w:pPr>
              <w:pStyle w:val="Brdtext"/>
              <w:ind w:left="0"/>
            </w:pPr>
          </w:p>
        </w:tc>
      </w:tr>
      <w:tr w:rsidR="005D6531" w:rsidRPr="005D6531" w14:paraId="3B381B84" w14:textId="77777777" w:rsidTr="00B923EB">
        <w:tc>
          <w:tcPr>
            <w:tcW w:w="1551" w:type="dxa"/>
          </w:tcPr>
          <w:p w14:paraId="3017A56A" w14:textId="77777777" w:rsidR="00623060" w:rsidRPr="005D6531" w:rsidRDefault="00623060" w:rsidP="00B923EB">
            <w:pPr>
              <w:pStyle w:val="Brdtext"/>
              <w:ind w:left="0"/>
            </w:pPr>
            <w:r w:rsidRPr="005D6531">
              <w:t>341PI661</w:t>
            </w:r>
          </w:p>
        </w:tc>
        <w:tc>
          <w:tcPr>
            <w:tcW w:w="1705" w:type="dxa"/>
          </w:tcPr>
          <w:p w14:paraId="16319AEB" w14:textId="3BF9B8BF" w:rsidR="00623060" w:rsidRPr="005D6531" w:rsidRDefault="00623060" w:rsidP="00B923EB">
            <w:pPr>
              <w:pStyle w:val="Brdtext"/>
              <w:ind w:left="0"/>
            </w:pPr>
            <w:r w:rsidRPr="005D6531">
              <w:t>Tryck</w:t>
            </w:r>
            <w:r w:rsidR="005A28A2" w:rsidRPr="005D6531">
              <w:t xml:space="preserve"> H2</w:t>
            </w:r>
          </w:p>
        </w:tc>
        <w:tc>
          <w:tcPr>
            <w:tcW w:w="1559" w:type="dxa"/>
          </w:tcPr>
          <w:p w14:paraId="0810E0D2" w14:textId="2FBCFB2B" w:rsidR="00623060" w:rsidRPr="005D6531" w:rsidRDefault="002F69D1" w:rsidP="00B923EB">
            <w:pPr>
              <w:pStyle w:val="Brdtext"/>
              <w:ind w:left="0"/>
            </w:pPr>
            <w:r w:rsidRPr="005D6531">
              <w:t>0-</w:t>
            </w:r>
            <w:r w:rsidR="0054713A" w:rsidRPr="005D6531">
              <w:t>10</w:t>
            </w:r>
            <w:r w:rsidRPr="005D6531">
              <w:t xml:space="preserve"> bar</w:t>
            </w:r>
          </w:p>
        </w:tc>
        <w:tc>
          <w:tcPr>
            <w:tcW w:w="709" w:type="dxa"/>
          </w:tcPr>
          <w:p w14:paraId="0A8D9BA7" w14:textId="77777777" w:rsidR="00623060" w:rsidRPr="005D6531" w:rsidRDefault="00623060" w:rsidP="00B923EB">
            <w:pPr>
              <w:pStyle w:val="Brdtext"/>
              <w:ind w:left="0"/>
            </w:pPr>
          </w:p>
        </w:tc>
        <w:tc>
          <w:tcPr>
            <w:tcW w:w="651" w:type="dxa"/>
          </w:tcPr>
          <w:p w14:paraId="75991474" w14:textId="77777777" w:rsidR="00623060" w:rsidRPr="005D6531" w:rsidRDefault="00623060" w:rsidP="00B923EB">
            <w:pPr>
              <w:pStyle w:val="Brdtext"/>
              <w:ind w:left="0"/>
            </w:pPr>
          </w:p>
        </w:tc>
        <w:tc>
          <w:tcPr>
            <w:tcW w:w="586" w:type="dxa"/>
          </w:tcPr>
          <w:p w14:paraId="0CB2AE97" w14:textId="77777777" w:rsidR="00623060" w:rsidRPr="005D6531" w:rsidRDefault="00623060" w:rsidP="00B923EB">
            <w:pPr>
              <w:pStyle w:val="Brdtext"/>
              <w:ind w:left="0"/>
            </w:pPr>
          </w:p>
        </w:tc>
        <w:tc>
          <w:tcPr>
            <w:tcW w:w="586" w:type="dxa"/>
          </w:tcPr>
          <w:p w14:paraId="3DE0817D" w14:textId="77777777" w:rsidR="00623060" w:rsidRPr="005D6531" w:rsidRDefault="00623060" w:rsidP="00B923EB">
            <w:pPr>
              <w:pStyle w:val="Brdtext"/>
              <w:ind w:left="0"/>
            </w:pPr>
          </w:p>
        </w:tc>
        <w:tc>
          <w:tcPr>
            <w:tcW w:w="586" w:type="dxa"/>
          </w:tcPr>
          <w:p w14:paraId="68D47FCF" w14:textId="77777777" w:rsidR="00623060" w:rsidRPr="005D6531" w:rsidRDefault="00623060" w:rsidP="00B923EB">
            <w:pPr>
              <w:pStyle w:val="Brdtext"/>
              <w:ind w:left="0"/>
            </w:pPr>
          </w:p>
        </w:tc>
      </w:tr>
      <w:tr w:rsidR="005D6531" w:rsidRPr="005D6531" w14:paraId="4C9E7539" w14:textId="77777777" w:rsidTr="00B923EB">
        <w:tc>
          <w:tcPr>
            <w:tcW w:w="1551" w:type="dxa"/>
          </w:tcPr>
          <w:p w14:paraId="72845F55" w14:textId="77777777" w:rsidR="00623060" w:rsidRPr="005D6531" w:rsidRDefault="00623060" w:rsidP="00B923EB">
            <w:pPr>
              <w:pStyle w:val="Brdtext"/>
              <w:ind w:left="0"/>
            </w:pPr>
            <w:r w:rsidRPr="005D6531">
              <w:t>341PD661</w:t>
            </w:r>
          </w:p>
        </w:tc>
        <w:tc>
          <w:tcPr>
            <w:tcW w:w="1705" w:type="dxa"/>
          </w:tcPr>
          <w:p w14:paraId="5B4A2B8D" w14:textId="5DAFDB1E" w:rsidR="00623060" w:rsidRPr="005D6531" w:rsidRDefault="00623060" w:rsidP="00B923EB">
            <w:pPr>
              <w:pStyle w:val="Brdtext"/>
              <w:ind w:left="0"/>
            </w:pPr>
            <w:proofErr w:type="spellStart"/>
            <w:r w:rsidRPr="005D6531">
              <w:t>Difftryck</w:t>
            </w:r>
            <w:proofErr w:type="spellEnd"/>
            <w:r w:rsidR="005A28A2" w:rsidRPr="005D6531">
              <w:t xml:space="preserve"> H2</w:t>
            </w:r>
          </w:p>
        </w:tc>
        <w:tc>
          <w:tcPr>
            <w:tcW w:w="1559" w:type="dxa"/>
          </w:tcPr>
          <w:p w14:paraId="47759AD0" w14:textId="691BAEDF" w:rsidR="00623060" w:rsidRPr="005D6531" w:rsidRDefault="002F69D1" w:rsidP="0054713A">
            <w:pPr>
              <w:pStyle w:val="Brdtext"/>
              <w:ind w:left="0"/>
            </w:pPr>
            <w:r w:rsidRPr="005D6531">
              <w:rPr>
                <w:highlight w:val="yellow"/>
              </w:rPr>
              <w:t>0-</w:t>
            </w:r>
            <w:r w:rsidR="0054713A" w:rsidRPr="005D6531">
              <w:rPr>
                <w:highlight w:val="yellow"/>
              </w:rPr>
              <w:t>100</w:t>
            </w:r>
            <w:r w:rsidRPr="005D6531">
              <w:rPr>
                <w:highlight w:val="yellow"/>
              </w:rPr>
              <w:t xml:space="preserve"> </w:t>
            </w:r>
            <w:proofErr w:type="spellStart"/>
            <w:r w:rsidRPr="005D6531">
              <w:rPr>
                <w:highlight w:val="yellow"/>
              </w:rPr>
              <w:t>mbar</w:t>
            </w:r>
            <w:proofErr w:type="spellEnd"/>
          </w:p>
        </w:tc>
        <w:tc>
          <w:tcPr>
            <w:tcW w:w="709" w:type="dxa"/>
          </w:tcPr>
          <w:p w14:paraId="05C0E832" w14:textId="77777777" w:rsidR="00623060" w:rsidRPr="005D6531" w:rsidRDefault="00623060" w:rsidP="00B923EB">
            <w:pPr>
              <w:pStyle w:val="Brdtext"/>
              <w:ind w:left="0"/>
            </w:pPr>
          </w:p>
        </w:tc>
        <w:tc>
          <w:tcPr>
            <w:tcW w:w="651" w:type="dxa"/>
          </w:tcPr>
          <w:p w14:paraId="54987658" w14:textId="77777777" w:rsidR="00623060" w:rsidRPr="005D6531" w:rsidRDefault="00623060" w:rsidP="00B923EB">
            <w:pPr>
              <w:pStyle w:val="Brdtext"/>
              <w:ind w:left="0"/>
            </w:pPr>
          </w:p>
        </w:tc>
        <w:tc>
          <w:tcPr>
            <w:tcW w:w="586" w:type="dxa"/>
          </w:tcPr>
          <w:p w14:paraId="7800DFF0" w14:textId="77777777" w:rsidR="00623060" w:rsidRPr="005D6531" w:rsidRDefault="00623060" w:rsidP="00B923EB">
            <w:pPr>
              <w:pStyle w:val="Brdtext"/>
              <w:ind w:left="0"/>
            </w:pPr>
          </w:p>
        </w:tc>
        <w:tc>
          <w:tcPr>
            <w:tcW w:w="586" w:type="dxa"/>
          </w:tcPr>
          <w:p w14:paraId="549BEF73" w14:textId="77777777" w:rsidR="00623060" w:rsidRPr="005D6531" w:rsidRDefault="00623060" w:rsidP="00B923EB">
            <w:pPr>
              <w:pStyle w:val="Brdtext"/>
              <w:ind w:left="0"/>
            </w:pPr>
          </w:p>
        </w:tc>
        <w:tc>
          <w:tcPr>
            <w:tcW w:w="586" w:type="dxa"/>
          </w:tcPr>
          <w:p w14:paraId="7D3DF2F4" w14:textId="77777777" w:rsidR="00623060" w:rsidRPr="005D6531" w:rsidRDefault="00623060" w:rsidP="00B923EB">
            <w:pPr>
              <w:pStyle w:val="Brdtext"/>
              <w:ind w:left="0"/>
            </w:pPr>
          </w:p>
        </w:tc>
      </w:tr>
      <w:tr w:rsidR="00623060" w:rsidRPr="005D6531" w14:paraId="267D28CD" w14:textId="77777777" w:rsidTr="00B923EB">
        <w:tc>
          <w:tcPr>
            <w:tcW w:w="1551" w:type="dxa"/>
          </w:tcPr>
          <w:p w14:paraId="7603EBD6" w14:textId="77777777" w:rsidR="00623060" w:rsidRPr="005D6531" w:rsidRDefault="00623060" w:rsidP="00B923EB">
            <w:pPr>
              <w:pStyle w:val="Brdtext"/>
              <w:ind w:left="0"/>
            </w:pPr>
            <w:r w:rsidRPr="005D6531">
              <w:t>341TI661</w:t>
            </w:r>
          </w:p>
        </w:tc>
        <w:tc>
          <w:tcPr>
            <w:tcW w:w="1705" w:type="dxa"/>
          </w:tcPr>
          <w:p w14:paraId="0F7B72AC" w14:textId="6526F7B4" w:rsidR="00623060" w:rsidRPr="005D6531" w:rsidRDefault="00623060" w:rsidP="00B923EB">
            <w:pPr>
              <w:pStyle w:val="Brdtext"/>
              <w:ind w:left="0"/>
            </w:pPr>
            <w:r w:rsidRPr="005D6531">
              <w:t>Temp</w:t>
            </w:r>
            <w:r w:rsidR="005A28A2" w:rsidRPr="005D6531">
              <w:t xml:space="preserve"> H2</w:t>
            </w:r>
          </w:p>
        </w:tc>
        <w:tc>
          <w:tcPr>
            <w:tcW w:w="1559" w:type="dxa"/>
          </w:tcPr>
          <w:p w14:paraId="0DEAE2C4" w14:textId="27923783" w:rsidR="00623060" w:rsidRPr="005D6531" w:rsidRDefault="0054713A" w:rsidP="002F69D1">
            <w:pPr>
              <w:pStyle w:val="Brdtext"/>
              <w:ind w:left="0"/>
            </w:pPr>
            <w:r w:rsidRPr="005D6531">
              <w:t>-5</w:t>
            </w:r>
            <w:r w:rsidR="00623060" w:rsidRPr="005D6531">
              <w:t xml:space="preserve">0 - </w:t>
            </w:r>
            <w:r w:rsidRPr="005D6531">
              <w:t>100</w:t>
            </w:r>
            <w:r w:rsidR="00623060" w:rsidRPr="005D6531">
              <w:t>°C</w:t>
            </w:r>
          </w:p>
        </w:tc>
        <w:tc>
          <w:tcPr>
            <w:tcW w:w="709" w:type="dxa"/>
          </w:tcPr>
          <w:p w14:paraId="070A281D" w14:textId="77777777" w:rsidR="00623060" w:rsidRPr="005D6531" w:rsidRDefault="00623060" w:rsidP="00B923EB">
            <w:pPr>
              <w:pStyle w:val="Brdtext"/>
              <w:ind w:left="0"/>
            </w:pPr>
          </w:p>
        </w:tc>
        <w:tc>
          <w:tcPr>
            <w:tcW w:w="651" w:type="dxa"/>
          </w:tcPr>
          <w:p w14:paraId="2BB188C6" w14:textId="77777777" w:rsidR="00623060" w:rsidRPr="005D6531" w:rsidRDefault="00623060" w:rsidP="00B923EB">
            <w:pPr>
              <w:pStyle w:val="Brdtext"/>
              <w:ind w:left="0"/>
            </w:pPr>
          </w:p>
        </w:tc>
        <w:tc>
          <w:tcPr>
            <w:tcW w:w="586" w:type="dxa"/>
          </w:tcPr>
          <w:p w14:paraId="54D8DC29" w14:textId="77777777" w:rsidR="00623060" w:rsidRPr="005D6531" w:rsidRDefault="00623060" w:rsidP="00B923EB">
            <w:pPr>
              <w:pStyle w:val="Brdtext"/>
              <w:ind w:left="0"/>
            </w:pPr>
          </w:p>
        </w:tc>
        <w:tc>
          <w:tcPr>
            <w:tcW w:w="586" w:type="dxa"/>
          </w:tcPr>
          <w:p w14:paraId="1E82EEA2" w14:textId="77777777" w:rsidR="00623060" w:rsidRPr="005D6531" w:rsidRDefault="00623060" w:rsidP="00B923EB">
            <w:pPr>
              <w:pStyle w:val="Brdtext"/>
              <w:ind w:left="0"/>
            </w:pPr>
          </w:p>
        </w:tc>
        <w:tc>
          <w:tcPr>
            <w:tcW w:w="586" w:type="dxa"/>
          </w:tcPr>
          <w:p w14:paraId="2009793F" w14:textId="77777777" w:rsidR="00623060" w:rsidRPr="005D6531" w:rsidRDefault="00623060" w:rsidP="00B923EB">
            <w:pPr>
              <w:pStyle w:val="Brdtext"/>
              <w:ind w:left="0"/>
            </w:pPr>
          </w:p>
        </w:tc>
      </w:tr>
    </w:tbl>
    <w:p w14:paraId="5A3A3D50" w14:textId="77777777" w:rsidR="00623060" w:rsidRPr="005D6531" w:rsidRDefault="00623060" w:rsidP="00B572A0">
      <w:pPr>
        <w:pStyle w:val="Brdtext"/>
      </w:pPr>
    </w:p>
    <w:p w14:paraId="0BC145CD" w14:textId="77777777" w:rsidR="002F69D1" w:rsidRPr="005D6531" w:rsidRDefault="002F69D1" w:rsidP="002F69D1">
      <w:pPr>
        <w:pStyle w:val="Brdtext"/>
        <w:rPr>
          <w:i/>
        </w:rPr>
      </w:pPr>
      <w:r w:rsidRPr="005D6531">
        <w:rPr>
          <w:i/>
        </w:rPr>
        <w:t>Beräkningar (variabler):</w:t>
      </w:r>
    </w:p>
    <w:tbl>
      <w:tblPr>
        <w:tblStyle w:val="Tabellrutnt"/>
        <w:tblW w:w="7933" w:type="dxa"/>
        <w:tblInd w:w="1134" w:type="dxa"/>
        <w:tblLayout w:type="fixed"/>
        <w:tblLook w:val="04A0" w:firstRow="1" w:lastRow="0" w:firstColumn="1" w:lastColumn="0" w:noHBand="0" w:noVBand="1"/>
      </w:tblPr>
      <w:tblGrid>
        <w:gridCol w:w="1838"/>
        <w:gridCol w:w="1559"/>
        <w:gridCol w:w="1560"/>
        <w:gridCol w:w="595"/>
        <w:gridCol w:w="595"/>
        <w:gridCol w:w="595"/>
        <w:gridCol w:w="595"/>
        <w:gridCol w:w="596"/>
      </w:tblGrid>
      <w:tr w:rsidR="005D6531" w:rsidRPr="005D6531" w14:paraId="6D079F41" w14:textId="77777777" w:rsidTr="00361D68">
        <w:tc>
          <w:tcPr>
            <w:tcW w:w="1838" w:type="dxa"/>
          </w:tcPr>
          <w:p w14:paraId="109F6EDD" w14:textId="77777777" w:rsidR="002F69D1" w:rsidRPr="005D6531" w:rsidRDefault="002F69D1" w:rsidP="00361D68">
            <w:pPr>
              <w:pStyle w:val="Brdtext"/>
              <w:ind w:left="0"/>
            </w:pPr>
            <w:r w:rsidRPr="005D6531">
              <w:t>Objekt/Signal</w:t>
            </w:r>
          </w:p>
        </w:tc>
        <w:tc>
          <w:tcPr>
            <w:tcW w:w="1559" w:type="dxa"/>
          </w:tcPr>
          <w:p w14:paraId="4F6CE043" w14:textId="77777777" w:rsidR="002F69D1" w:rsidRPr="005D6531" w:rsidRDefault="002F69D1" w:rsidP="00361D68">
            <w:pPr>
              <w:pStyle w:val="Brdtext"/>
              <w:ind w:left="0"/>
            </w:pPr>
            <w:r w:rsidRPr="005D6531">
              <w:t>Beskrivning</w:t>
            </w:r>
          </w:p>
        </w:tc>
        <w:tc>
          <w:tcPr>
            <w:tcW w:w="1560" w:type="dxa"/>
          </w:tcPr>
          <w:p w14:paraId="1EE44B39" w14:textId="77777777" w:rsidR="002F69D1" w:rsidRPr="005D6531" w:rsidRDefault="002F69D1" w:rsidP="00361D68">
            <w:pPr>
              <w:pStyle w:val="Brdtext"/>
              <w:ind w:left="0"/>
            </w:pPr>
            <w:r w:rsidRPr="005D6531">
              <w:t>Mätområde</w:t>
            </w:r>
          </w:p>
        </w:tc>
        <w:tc>
          <w:tcPr>
            <w:tcW w:w="595" w:type="dxa"/>
          </w:tcPr>
          <w:p w14:paraId="37269E3A" w14:textId="77777777" w:rsidR="002F69D1" w:rsidRPr="005D6531" w:rsidRDefault="002F69D1" w:rsidP="00361D68">
            <w:pPr>
              <w:pStyle w:val="Brdtext"/>
              <w:ind w:left="0"/>
            </w:pPr>
            <w:r w:rsidRPr="005D6531">
              <w:t>L2</w:t>
            </w:r>
          </w:p>
        </w:tc>
        <w:tc>
          <w:tcPr>
            <w:tcW w:w="595" w:type="dxa"/>
          </w:tcPr>
          <w:p w14:paraId="5F90ECB6" w14:textId="77777777" w:rsidR="002F69D1" w:rsidRPr="005D6531" w:rsidRDefault="002F69D1" w:rsidP="00361D68">
            <w:pPr>
              <w:pStyle w:val="Brdtext"/>
              <w:ind w:left="0"/>
            </w:pPr>
            <w:r w:rsidRPr="005D6531">
              <w:t>L1</w:t>
            </w:r>
          </w:p>
        </w:tc>
        <w:tc>
          <w:tcPr>
            <w:tcW w:w="595" w:type="dxa"/>
          </w:tcPr>
          <w:p w14:paraId="55D5F38F" w14:textId="77777777" w:rsidR="002F69D1" w:rsidRPr="005D6531" w:rsidRDefault="002F69D1" w:rsidP="00361D68">
            <w:pPr>
              <w:pStyle w:val="Brdtext"/>
              <w:ind w:left="0"/>
            </w:pPr>
            <w:r w:rsidRPr="005D6531">
              <w:t>H1</w:t>
            </w:r>
          </w:p>
        </w:tc>
        <w:tc>
          <w:tcPr>
            <w:tcW w:w="595" w:type="dxa"/>
          </w:tcPr>
          <w:p w14:paraId="0BED8EF1" w14:textId="77777777" w:rsidR="002F69D1" w:rsidRPr="005D6531" w:rsidRDefault="002F69D1" w:rsidP="00361D68">
            <w:pPr>
              <w:pStyle w:val="Brdtext"/>
              <w:ind w:left="0"/>
            </w:pPr>
            <w:r w:rsidRPr="005D6531">
              <w:t>H2</w:t>
            </w:r>
          </w:p>
        </w:tc>
        <w:tc>
          <w:tcPr>
            <w:tcW w:w="596" w:type="dxa"/>
          </w:tcPr>
          <w:p w14:paraId="33916CCC" w14:textId="77777777" w:rsidR="002F69D1" w:rsidRPr="005D6531" w:rsidRDefault="002F69D1" w:rsidP="00361D68">
            <w:pPr>
              <w:pStyle w:val="Brdtext"/>
              <w:ind w:left="0"/>
            </w:pPr>
            <w:r w:rsidRPr="005D6531">
              <w:t>SIL</w:t>
            </w:r>
          </w:p>
        </w:tc>
      </w:tr>
      <w:tr w:rsidR="002F69D1" w:rsidRPr="005D6531" w14:paraId="0411BAEC" w14:textId="77777777" w:rsidTr="00361D68">
        <w:tc>
          <w:tcPr>
            <w:tcW w:w="1838" w:type="dxa"/>
          </w:tcPr>
          <w:p w14:paraId="587575F3" w14:textId="7D988A78" w:rsidR="002F69D1" w:rsidRPr="005D6531" w:rsidRDefault="002F69D1" w:rsidP="00361D68">
            <w:pPr>
              <w:pStyle w:val="Brdtext"/>
              <w:ind w:left="0"/>
            </w:pPr>
            <w:r w:rsidRPr="005D6531">
              <w:t>341XI661</w:t>
            </w:r>
          </w:p>
        </w:tc>
        <w:tc>
          <w:tcPr>
            <w:tcW w:w="1559" w:type="dxa"/>
          </w:tcPr>
          <w:p w14:paraId="2D3AD680" w14:textId="294951B1" w:rsidR="002F69D1" w:rsidRPr="005D6531" w:rsidRDefault="005A28A2" w:rsidP="00361D68">
            <w:pPr>
              <w:pStyle w:val="Brdtext"/>
              <w:ind w:left="0"/>
            </w:pPr>
            <w:r w:rsidRPr="005D6531">
              <w:t>Flöde H2 till brännare</w:t>
            </w:r>
          </w:p>
        </w:tc>
        <w:tc>
          <w:tcPr>
            <w:tcW w:w="1560" w:type="dxa"/>
          </w:tcPr>
          <w:p w14:paraId="4543C391" w14:textId="57402B8E" w:rsidR="002F69D1" w:rsidRPr="005D6531" w:rsidRDefault="002F69D1" w:rsidP="00F311F5">
            <w:pPr>
              <w:pStyle w:val="Brdtext"/>
              <w:ind w:left="0"/>
            </w:pPr>
            <w:r w:rsidRPr="005D6531">
              <w:t>0</w:t>
            </w:r>
            <w:r w:rsidR="00E669C3" w:rsidRPr="005D6531">
              <w:t xml:space="preserve"> </w:t>
            </w:r>
            <w:r w:rsidRPr="005D6531">
              <w:t>-</w:t>
            </w:r>
            <w:r w:rsidR="00E669C3" w:rsidRPr="005D6531">
              <w:t xml:space="preserve"> 350</w:t>
            </w:r>
            <w:r w:rsidRPr="005D6531">
              <w:t>Nm3/h</w:t>
            </w:r>
          </w:p>
        </w:tc>
        <w:tc>
          <w:tcPr>
            <w:tcW w:w="595" w:type="dxa"/>
          </w:tcPr>
          <w:p w14:paraId="53B26E10" w14:textId="77777777" w:rsidR="002F69D1" w:rsidRPr="005D6531" w:rsidRDefault="002F69D1" w:rsidP="00361D68">
            <w:pPr>
              <w:pStyle w:val="Brdtext"/>
              <w:ind w:left="0"/>
            </w:pPr>
          </w:p>
        </w:tc>
        <w:tc>
          <w:tcPr>
            <w:tcW w:w="595" w:type="dxa"/>
          </w:tcPr>
          <w:p w14:paraId="7F353439" w14:textId="77777777" w:rsidR="002F69D1" w:rsidRPr="005D6531" w:rsidRDefault="002F69D1" w:rsidP="00361D68">
            <w:pPr>
              <w:pStyle w:val="Brdtext"/>
              <w:ind w:left="0"/>
            </w:pPr>
          </w:p>
        </w:tc>
        <w:tc>
          <w:tcPr>
            <w:tcW w:w="595" w:type="dxa"/>
          </w:tcPr>
          <w:p w14:paraId="37217BCC" w14:textId="77777777" w:rsidR="002F69D1" w:rsidRPr="005D6531" w:rsidRDefault="002F69D1" w:rsidP="00361D68">
            <w:pPr>
              <w:pStyle w:val="Brdtext"/>
              <w:ind w:left="0"/>
            </w:pPr>
          </w:p>
        </w:tc>
        <w:tc>
          <w:tcPr>
            <w:tcW w:w="595" w:type="dxa"/>
          </w:tcPr>
          <w:p w14:paraId="1A971C26" w14:textId="77777777" w:rsidR="002F69D1" w:rsidRPr="005D6531" w:rsidRDefault="002F69D1" w:rsidP="00361D68">
            <w:pPr>
              <w:pStyle w:val="Brdtext"/>
              <w:ind w:left="0"/>
            </w:pPr>
          </w:p>
        </w:tc>
        <w:tc>
          <w:tcPr>
            <w:tcW w:w="596" w:type="dxa"/>
          </w:tcPr>
          <w:p w14:paraId="321FABE2" w14:textId="77777777" w:rsidR="002F69D1" w:rsidRPr="005D6531" w:rsidRDefault="002F69D1" w:rsidP="00361D68">
            <w:pPr>
              <w:pStyle w:val="Brdtext"/>
              <w:ind w:left="0"/>
            </w:pPr>
          </w:p>
        </w:tc>
      </w:tr>
    </w:tbl>
    <w:p w14:paraId="4117933C" w14:textId="77777777" w:rsidR="00562E2B" w:rsidRPr="005D6531" w:rsidRDefault="00562E2B" w:rsidP="008C3C1C">
      <w:pPr>
        <w:pStyle w:val="Brdtext"/>
        <w:rPr>
          <w:lang w:val="en-US"/>
        </w:rPr>
      </w:pPr>
    </w:p>
    <w:p w14:paraId="32FE38DB" w14:textId="74746E6E" w:rsidR="002F69D1" w:rsidRPr="005D6531" w:rsidRDefault="002F69D1" w:rsidP="002F69D1">
      <w:pPr>
        <w:pStyle w:val="Brdtext"/>
        <w:rPr>
          <w:i/>
        </w:rPr>
      </w:pPr>
      <w:r w:rsidRPr="005D6531">
        <w:rPr>
          <w:i/>
        </w:rPr>
        <w:t>Mätningar (</w:t>
      </w:r>
      <w:proofErr w:type="spellStart"/>
      <w:r w:rsidR="007D42E3" w:rsidRPr="005D6531">
        <w:rPr>
          <w:i/>
        </w:rPr>
        <w:t>SDInReal</w:t>
      </w:r>
      <w:proofErr w:type="spellEnd"/>
      <w:r w:rsidRPr="005D6531">
        <w:rPr>
          <w:i/>
        </w:rPr>
        <w:t xml:space="preserve"> via säkerhetssystem):</w:t>
      </w:r>
    </w:p>
    <w:tbl>
      <w:tblPr>
        <w:tblStyle w:val="Tabellrutnt"/>
        <w:tblW w:w="7933" w:type="dxa"/>
        <w:tblInd w:w="1134" w:type="dxa"/>
        <w:tblLayout w:type="fixed"/>
        <w:tblLook w:val="04A0" w:firstRow="1" w:lastRow="0" w:firstColumn="1" w:lastColumn="0" w:noHBand="0" w:noVBand="1"/>
      </w:tblPr>
      <w:tblGrid>
        <w:gridCol w:w="1838"/>
        <w:gridCol w:w="1418"/>
        <w:gridCol w:w="1417"/>
        <w:gridCol w:w="709"/>
        <w:gridCol w:w="765"/>
        <w:gridCol w:w="595"/>
        <w:gridCol w:w="595"/>
        <w:gridCol w:w="596"/>
      </w:tblGrid>
      <w:tr w:rsidR="005D6531" w:rsidRPr="005D6531" w14:paraId="25D19921" w14:textId="77777777" w:rsidTr="00387C2A">
        <w:tc>
          <w:tcPr>
            <w:tcW w:w="1838" w:type="dxa"/>
          </w:tcPr>
          <w:p w14:paraId="5DD7EC8B" w14:textId="77777777" w:rsidR="002F69D1" w:rsidRPr="005D6531" w:rsidRDefault="002F69D1" w:rsidP="00361D68">
            <w:pPr>
              <w:pStyle w:val="Brdtext"/>
              <w:ind w:left="0"/>
            </w:pPr>
            <w:r w:rsidRPr="005D6531">
              <w:t>Objekt/Signal</w:t>
            </w:r>
          </w:p>
        </w:tc>
        <w:tc>
          <w:tcPr>
            <w:tcW w:w="1418" w:type="dxa"/>
          </w:tcPr>
          <w:p w14:paraId="3F9A792C" w14:textId="77777777" w:rsidR="002F69D1" w:rsidRPr="005D6531" w:rsidRDefault="002F69D1" w:rsidP="00361D68">
            <w:pPr>
              <w:pStyle w:val="Brdtext"/>
              <w:ind w:left="0"/>
            </w:pPr>
            <w:r w:rsidRPr="005D6531">
              <w:t>Beskrivning</w:t>
            </w:r>
          </w:p>
        </w:tc>
        <w:tc>
          <w:tcPr>
            <w:tcW w:w="1417" w:type="dxa"/>
          </w:tcPr>
          <w:p w14:paraId="24275D4F" w14:textId="77777777" w:rsidR="002F69D1" w:rsidRPr="005D6531" w:rsidRDefault="002F69D1" w:rsidP="00361D68">
            <w:pPr>
              <w:pStyle w:val="Brdtext"/>
              <w:ind w:left="0"/>
            </w:pPr>
            <w:r w:rsidRPr="005D6531">
              <w:t>Mätområde</w:t>
            </w:r>
          </w:p>
        </w:tc>
        <w:tc>
          <w:tcPr>
            <w:tcW w:w="709" w:type="dxa"/>
          </w:tcPr>
          <w:p w14:paraId="15336EC0" w14:textId="77777777" w:rsidR="002F69D1" w:rsidRPr="005D6531" w:rsidRDefault="002F69D1" w:rsidP="00361D68">
            <w:pPr>
              <w:pStyle w:val="Brdtext"/>
              <w:ind w:left="0"/>
            </w:pPr>
            <w:r w:rsidRPr="005D6531">
              <w:t>L2</w:t>
            </w:r>
          </w:p>
        </w:tc>
        <w:tc>
          <w:tcPr>
            <w:tcW w:w="765" w:type="dxa"/>
          </w:tcPr>
          <w:p w14:paraId="712C876D" w14:textId="77777777" w:rsidR="002F69D1" w:rsidRPr="005D6531" w:rsidRDefault="002F69D1" w:rsidP="00361D68">
            <w:pPr>
              <w:pStyle w:val="Brdtext"/>
              <w:ind w:left="0"/>
            </w:pPr>
            <w:r w:rsidRPr="005D6531">
              <w:t>L1</w:t>
            </w:r>
          </w:p>
        </w:tc>
        <w:tc>
          <w:tcPr>
            <w:tcW w:w="595" w:type="dxa"/>
          </w:tcPr>
          <w:p w14:paraId="54544BF8" w14:textId="77777777" w:rsidR="002F69D1" w:rsidRPr="005D6531" w:rsidRDefault="002F69D1" w:rsidP="00361D68">
            <w:pPr>
              <w:pStyle w:val="Brdtext"/>
              <w:ind w:left="0"/>
            </w:pPr>
            <w:r w:rsidRPr="005D6531">
              <w:t>H1</w:t>
            </w:r>
          </w:p>
        </w:tc>
        <w:tc>
          <w:tcPr>
            <w:tcW w:w="595" w:type="dxa"/>
          </w:tcPr>
          <w:p w14:paraId="40F34E2C" w14:textId="77777777" w:rsidR="002F69D1" w:rsidRPr="005D6531" w:rsidRDefault="002F69D1" w:rsidP="00361D68">
            <w:pPr>
              <w:pStyle w:val="Brdtext"/>
              <w:ind w:left="0"/>
            </w:pPr>
            <w:r w:rsidRPr="005D6531">
              <w:t>H2</w:t>
            </w:r>
          </w:p>
        </w:tc>
        <w:tc>
          <w:tcPr>
            <w:tcW w:w="596" w:type="dxa"/>
          </w:tcPr>
          <w:p w14:paraId="510AC919" w14:textId="77777777" w:rsidR="002F69D1" w:rsidRPr="005D6531" w:rsidRDefault="002F69D1" w:rsidP="00361D68">
            <w:pPr>
              <w:pStyle w:val="Brdtext"/>
              <w:ind w:left="0"/>
            </w:pPr>
            <w:r w:rsidRPr="005D6531">
              <w:t>SIL</w:t>
            </w:r>
          </w:p>
        </w:tc>
      </w:tr>
      <w:tr w:rsidR="005D6531" w:rsidRPr="005D6531" w14:paraId="23F32F13" w14:textId="77777777" w:rsidTr="00387C2A">
        <w:tc>
          <w:tcPr>
            <w:tcW w:w="1838" w:type="dxa"/>
          </w:tcPr>
          <w:p w14:paraId="74EC40AE" w14:textId="77777777" w:rsidR="002F69D1" w:rsidRPr="005D6531" w:rsidRDefault="002F69D1" w:rsidP="00361D68">
            <w:pPr>
              <w:pStyle w:val="Brdtext"/>
              <w:ind w:left="0"/>
            </w:pPr>
            <w:r w:rsidRPr="005D6531">
              <w:t>341PZ401</w:t>
            </w:r>
          </w:p>
        </w:tc>
        <w:tc>
          <w:tcPr>
            <w:tcW w:w="1418" w:type="dxa"/>
          </w:tcPr>
          <w:p w14:paraId="267A4E2C" w14:textId="33D9341A" w:rsidR="002F69D1" w:rsidRPr="005D6531" w:rsidRDefault="005A28A2" w:rsidP="00361D68">
            <w:pPr>
              <w:pStyle w:val="Brdtext"/>
              <w:ind w:left="0"/>
            </w:pPr>
            <w:r w:rsidRPr="005D6531">
              <w:t>Tryck H2</w:t>
            </w:r>
          </w:p>
        </w:tc>
        <w:tc>
          <w:tcPr>
            <w:tcW w:w="1417" w:type="dxa"/>
          </w:tcPr>
          <w:p w14:paraId="3D15A44F" w14:textId="58BDB8A6" w:rsidR="002F69D1" w:rsidRPr="005D6531" w:rsidRDefault="002F69D1" w:rsidP="00387C2A">
            <w:pPr>
              <w:pStyle w:val="Brdtext"/>
              <w:ind w:left="0"/>
              <w:rPr>
                <w:highlight w:val="yellow"/>
              </w:rPr>
            </w:pPr>
            <w:r w:rsidRPr="005D6531">
              <w:rPr>
                <w:highlight w:val="yellow"/>
              </w:rPr>
              <w:t xml:space="preserve">0 </w:t>
            </w:r>
            <w:r w:rsidR="00387C2A" w:rsidRPr="005D6531">
              <w:rPr>
                <w:highlight w:val="yellow"/>
              </w:rPr>
              <w:t>–</w:t>
            </w:r>
            <w:r w:rsidRPr="005D6531">
              <w:rPr>
                <w:highlight w:val="yellow"/>
              </w:rPr>
              <w:t xml:space="preserve"> </w:t>
            </w:r>
            <w:r w:rsidR="00387C2A" w:rsidRPr="005D6531">
              <w:rPr>
                <w:highlight w:val="yellow"/>
              </w:rPr>
              <w:t>5 bar</w:t>
            </w:r>
          </w:p>
        </w:tc>
        <w:tc>
          <w:tcPr>
            <w:tcW w:w="709" w:type="dxa"/>
            <w:shd w:val="clear" w:color="auto" w:fill="auto"/>
          </w:tcPr>
          <w:p w14:paraId="024D38A1" w14:textId="3BDD7B53" w:rsidR="002F69D1" w:rsidRPr="005D6531" w:rsidRDefault="00387C2A" w:rsidP="00535E0C">
            <w:pPr>
              <w:pStyle w:val="Brdtext"/>
              <w:ind w:left="0"/>
              <w:rPr>
                <w:highlight w:val="yellow"/>
              </w:rPr>
            </w:pPr>
            <w:r w:rsidRPr="005D6531">
              <w:rPr>
                <w:highlight w:val="yellow"/>
              </w:rPr>
              <w:t>0,0</w:t>
            </w:r>
            <w:r w:rsidR="00535E0C" w:rsidRPr="005D6531">
              <w:rPr>
                <w:highlight w:val="yellow"/>
              </w:rPr>
              <w:t>8</w:t>
            </w:r>
          </w:p>
        </w:tc>
        <w:tc>
          <w:tcPr>
            <w:tcW w:w="765" w:type="dxa"/>
          </w:tcPr>
          <w:p w14:paraId="6782285E" w14:textId="35246F2E" w:rsidR="002F69D1" w:rsidRPr="005D6531" w:rsidRDefault="00FA6893" w:rsidP="00361D68">
            <w:pPr>
              <w:pStyle w:val="Brdtext"/>
              <w:ind w:left="0"/>
              <w:rPr>
                <w:highlight w:val="yellow"/>
              </w:rPr>
            </w:pPr>
            <w:r w:rsidRPr="005D6531">
              <w:rPr>
                <w:highlight w:val="yellow"/>
              </w:rPr>
              <w:t>0,</w:t>
            </w:r>
            <w:r w:rsidR="00535E0C" w:rsidRPr="005D6531">
              <w:rPr>
                <w:highlight w:val="yellow"/>
              </w:rPr>
              <w:t>1</w:t>
            </w:r>
          </w:p>
        </w:tc>
        <w:tc>
          <w:tcPr>
            <w:tcW w:w="595" w:type="dxa"/>
          </w:tcPr>
          <w:p w14:paraId="07537A9E" w14:textId="2F16D275" w:rsidR="002F69D1" w:rsidRPr="005D6531" w:rsidRDefault="00387C2A" w:rsidP="00361D68">
            <w:pPr>
              <w:pStyle w:val="Brdtext"/>
              <w:ind w:left="0"/>
              <w:rPr>
                <w:highlight w:val="yellow"/>
              </w:rPr>
            </w:pPr>
            <w:r w:rsidRPr="005D6531">
              <w:rPr>
                <w:highlight w:val="yellow"/>
              </w:rPr>
              <w:t>2,4</w:t>
            </w:r>
          </w:p>
        </w:tc>
        <w:tc>
          <w:tcPr>
            <w:tcW w:w="595" w:type="dxa"/>
          </w:tcPr>
          <w:p w14:paraId="2893A90F" w14:textId="1994A6FD" w:rsidR="002F69D1" w:rsidRPr="005D6531" w:rsidRDefault="00387C2A" w:rsidP="00361D68">
            <w:pPr>
              <w:pStyle w:val="Brdtext"/>
              <w:ind w:left="0"/>
              <w:rPr>
                <w:highlight w:val="yellow"/>
              </w:rPr>
            </w:pPr>
            <w:r w:rsidRPr="005D6531">
              <w:rPr>
                <w:highlight w:val="yellow"/>
              </w:rPr>
              <w:t>2,6</w:t>
            </w:r>
          </w:p>
        </w:tc>
        <w:tc>
          <w:tcPr>
            <w:tcW w:w="596" w:type="dxa"/>
          </w:tcPr>
          <w:p w14:paraId="43C97DFD" w14:textId="43EC95DD" w:rsidR="002F69D1" w:rsidRPr="005D6531" w:rsidRDefault="00AE2C2D" w:rsidP="00361D68">
            <w:pPr>
              <w:pStyle w:val="Brdtext"/>
              <w:ind w:left="0"/>
            </w:pPr>
            <w:r w:rsidRPr="005D6531">
              <w:t>2</w:t>
            </w:r>
          </w:p>
        </w:tc>
      </w:tr>
    </w:tbl>
    <w:p w14:paraId="1D557695" w14:textId="3B082A24" w:rsidR="002F69D1" w:rsidRPr="005D6531" w:rsidRDefault="00387C2A" w:rsidP="008C3C1C">
      <w:pPr>
        <w:pStyle w:val="Brdtext"/>
      </w:pPr>
      <w:r w:rsidRPr="005D6531">
        <w:rPr>
          <w:highlight w:val="yellow"/>
        </w:rPr>
        <w:t>Larm aktiveras efter att avstängningsventiler har öppnat (341SV665_GSO och 341SV667_GSO). Tidsfördröjning 3s.</w:t>
      </w:r>
    </w:p>
    <w:p w14:paraId="51CA0EA1" w14:textId="77777777" w:rsidR="00FA6893" w:rsidRPr="005D6531" w:rsidRDefault="00FA6893" w:rsidP="008C3C1C">
      <w:pPr>
        <w:pStyle w:val="Brdtext"/>
      </w:pPr>
    </w:p>
    <w:p w14:paraId="5D531D1B" w14:textId="40112F25" w:rsidR="00721F5E" w:rsidRPr="005D6531" w:rsidRDefault="00721F5E" w:rsidP="00721F5E">
      <w:pPr>
        <w:pStyle w:val="Brdtext"/>
        <w:rPr>
          <w:i/>
        </w:rPr>
      </w:pPr>
      <w:r w:rsidRPr="005D6531">
        <w:rPr>
          <w:i/>
        </w:rPr>
        <w:t>341SV665</w:t>
      </w:r>
      <w:r w:rsidR="001E7781" w:rsidRPr="005D6531">
        <w:rPr>
          <w:i/>
        </w:rPr>
        <w:t>, 341SV667 och 341SV666</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5D6531" w:rsidRPr="005D6531" w14:paraId="47405B50" w14:textId="77777777" w:rsidTr="00361D68">
        <w:trPr>
          <w:trHeight w:val="417"/>
        </w:trPr>
        <w:tc>
          <w:tcPr>
            <w:tcW w:w="1686" w:type="dxa"/>
          </w:tcPr>
          <w:p w14:paraId="58906B20" w14:textId="77777777" w:rsidR="00721F5E" w:rsidRPr="005D6531" w:rsidRDefault="00721F5E" w:rsidP="00361D68">
            <w:pPr>
              <w:pStyle w:val="Brdtext"/>
              <w:ind w:left="0"/>
            </w:pPr>
            <w:r w:rsidRPr="005D6531">
              <w:t>Objekttyp</w:t>
            </w:r>
          </w:p>
        </w:tc>
        <w:tc>
          <w:tcPr>
            <w:tcW w:w="2741" w:type="dxa"/>
          </w:tcPr>
          <w:p w14:paraId="376A8E0E" w14:textId="77777777" w:rsidR="00721F5E" w:rsidRPr="005D6531" w:rsidRDefault="00721F5E" w:rsidP="00361D68">
            <w:pPr>
              <w:pStyle w:val="Brdtext"/>
              <w:ind w:left="0"/>
            </w:pPr>
            <w:r w:rsidRPr="005D6531">
              <w:t>Objekt/signal</w:t>
            </w:r>
          </w:p>
        </w:tc>
        <w:tc>
          <w:tcPr>
            <w:tcW w:w="3446" w:type="dxa"/>
          </w:tcPr>
          <w:p w14:paraId="0DD88A5A" w14:textId="77777777" w:rsidR="00721F5E" w:rsidRPr="005D6531" w:rsidRDefault="00721F5E" w:rsidP="00361D68">
            <w:pPr>
              <w:pStyle w:val="Brdtext"/>
              <w:ind w:left="0"/>
            </w:pPr>
            <w:r w:rsidRPr="005D6531">
              <w:t>Beskrivning</w:t>
            </w:r>
          </w:p>
        </w:tc>
      </w:tr>
      <w:tr w:rsidR="005D6531" w:rsidRPr="005D6531" w14:paraId="510DBBC9" w14:textId="77777777" w:rsidTr="00361D68">
        <w:trPr>
          <w:trHeight w:val="417"/>
        </w:trPr>
        <w:tc>
          <w:tcPr>
            <w:tcW w:w="1686" w:type="dxa"/>
          </w:tcPr>
          <w:p w14:paraId="0AFBE3E2" w14:textId="77777777" w:rsidR="00721F5E" w:rsidRPr="005D6531" w:rsidRDefault="00721F5E" w:rsidP="00361D68">
            <w:pPr>
              <w:pStyle w:val="Brdtext"/>
              <w:ind w:left="0"/>
            </w:pPr>
            <w:proofErr w:type="spellStart"/>
            <w:r w:rsidRPr="005D6531">
              <w:t>SDValve</w:t>
            </w:r>
            <w:proofErr w:type="spellEnd"/>
          </w:p>
        </w:tc>
        <w:tc>
          <w:tcPr>
            <w:tcW w:w="2741" w:type="dxa"/>
          </w:tcPr>
          <w:p w14:paraId="7C620414" w14:textId="7D0A9443" w:rsidR="00721F5E" w:rsidRPr="005D6531" w:rsidRDefault="00721F5E" w:rsidP="00361D68">
            <w:pPr>
              <w:pStyle w:val="Brdtext"/>
              <w:ind w:left="0"/>
            </w:pPr>
            <w:r w:rsidRPr="005D6531">
              <w:t>341SV665</w:t>
            </w:r>
          </w:p>
        </w:tc>
        <w:tc>
          <w:tcPr>
            <w:tcW w:w="3446" w:type="dxa"/>
          </w:tcPr>
          <w:p w14:paraId="57436F32" w14:textId="474F13A7" w:rsidR="00721F5E" w:rsidRPr="005D6531" w:rsidRDefault="00721F5E" w:rsidP="00721F5E">
            <w:pPr>
              <w:pStyle w:val="Brdtext"/>
              <w:ind w:left="0"/>
            </w:pPr>
            <w:r w:rsidRPr="005D6531">
              <w:t xml:space="preserve">Avstängningsventil vätgas </w:t>
            </w:r>
          </w:p>
        </w:tc>
      </w:tr>
      <w:tr w:rsidR="005D6531" w:rsidRPr="005D6531" w14:paraId="071E3EEA" w14:textId="77777777" w:rsidTr="00361D68">
        <w:trPr>
          <w:trHeight w:val="417"/>
        </w:trPr>
        <w:tc>
          <w:tcPr>
            <w:tcW w:w="1686" w:type="dxa"/>
          </w:tcPr>
          <w:p w14:paraId="276BAFC3" w14:textId="71C92845" w:rsidR="001E7781" w:rsidRPr="005D6531" w:rsidRDefault="001E7781" w:rsidP="001E7781">
            <w:pPr>
              <w:pStyle w:val="Brdtext"/>
              <w:ind w:left="0"/>
            </w:pPr>
            <w:proofErr w:type="spellStart"/>
            <w:r w:rsidRPr="005D6531">
              <w:t>SDValve</w:t>
            </w:r>
            <w:proofErr w:type="spellEnd"/>
          </w:p>
        </w:tc>
        <w:tc>
          <w:tcPr>
            <w:tcW w:w="2741" w:type="dxa"/>
          </w:tcPr>
          <w:p w14:paraId="69429FE8" w14:textId="4D1AE051" w:rsidR="001E7781" w:rsidRPr="005D6531" w:rsidRDefault="001E7781" w:rsidP="001E7781">
            <w:pPr>
              <w:pStyle w:val="Brdtext"/>
              <w:ind w:left="0"/>
            </w:pPr>
            <w:r w:rsidRPr="005D6531">
              <w:t>341SV667</w:t>
            </w:r>
          </w:p>
        </w:tc>
        <w:tc>
          <w:tcPr>
            <w:tcW w:w="3446" w:type="dxa"/>
          </w:tcPr>
          <w:p w14:paraId="3BFD7FD7" w14:textId="34734CAE" w:rsidR="001E7781" w:rsidRPr="005D6531" w:rsidRDefault="001E7781" w:rsidP="001E7781">
            <w:pPr>
              <w:pStyle w:val="Brdtext"/>
              <w:ind w:left="0"/>
            </w:pPr>
            <w:r w:rsidRPr="005D6531">
              <w:t>Avstängningsventil vätgas</w:t>
            </w:r>
          </w:p>
        </w:tc>
      </w:tr>
      <w:tr w:rsidR="001E7781" w:rsidRPr="005D6531" w14:paraId="7BE60A07" w14:textId="77777777" w:rsidTr="00361D68">
        <w:trPr>
          <w:trHeight w:val="417"/>
        </w:trPr>
        <w:tc>
          <w:tcPr>
            <w:tcW w:w="1686" w:type="dxa"/>
          </w:tcPr>
          <w:p w14:paraId="501ACA58" w14:textId="0492DBAA" w:rsidR="001E7781" w:rsidRPr="005D6531" w:rsidRDefault="001E7781" w:rsidP="001E7781">
            <w:pPr>
              <w:pStyle w:val="Brdtext"/>
              <w:ind w:left="0"/>
            </w:pPr>
            <w:proofErr w:type="spellStart"/>
            <w:r w:rsidRPr="005D6531">
              <w:t>SDValve</w:t>
            </w:r>
            <w:proofErr w:type="spellEnd"/>
          </w:p>
        </w:tc>
        <w:tc>
          <w:tcPr>
            <w:tcW w:w="2741" w:type="dxa"/>
          </w:tcPr>
          <w:p w14:paraId="2ED1739A" w14:textId="1101AD1A" w:rsidR="001E7781" w:rsidRPr="005D6531" w:rsidRDefault="001E7781" w:rsidP="001E7781">
            <w:pPr>
              <w:pStyle w:val="Brdtext"/>
              <w:ind w:left="0"/>
            </w:pPr>
            <w:r w:rsidRPr="005D6531">
              <w:t>341SV666</w:t>
            </w:r>
          </w:p>
        </w:tc>
        <w:tc>
          <w:tcPr>
            <w:tcW w:w="3446" w:type="dxa"/>
          </w:tcPr>
          <w:p w14:paraId="344CA86C" w14:textId="61817FD0" w:rsidR="001E7781" w:rsidRPr="005D6531" w:rsidRDefault="001E7781" w:rsidP="001E7781">
            <w:pPr>
              <w:pStyle w:val="Brdtext"/>
              <w:ind w:left="0"/>
            </w:pPr>
            <w:r w:rsidRPr="005D6531">
              <w:t>Avluftningsventil vätgas</w:t>
            </w:r>
          </w:p>
        </w:tc>
      </w:tr>
    </w:tbl>
    <w:p w14:paraId="16E9FA12" w14:textId="77777777" w:rsidR="00721F5E" w:rsidRPr="005D6531" w:rsidRDefault="00721F5E" w:rsidP="00721F5E">
      <w:pPr>
        <w:pStyle w:val="Brdtext"/>
      </w:pPr>
    </w:p>
    <w:p w14:paraId="292B352B" w14:textId="772702C7" w:rsidR="00721F5E" w:rsidRPr="005D6531" w:rsidRDefault="00721F5E" w:rsidP="00721F5E">
      <w:pPr>
        <w:pStyle w:val="Brdtext"/>
      </w:pPr>
      <w:proofErr w:type="spellStart"/>
      <w:r w:rsidRPr="005D6531">
        <w:rPr>
          <w:i/>
        </w:rPr>
        <w:t>Förreglingar</w:t>
      </w:r>
      <w:proofErr w:type="spellEnd"/>
      <w:r w:rsidRPr="005D6531">
        <w:rPr>
          <w:i/>
        </w:rPr>
        <w:t xml:space="preserve"> för 341SV665</w:t>
      </w:r>
      <w:r w:rsidR="005A47C8" w:rsidRPr="005D6531">
        <w:rPr>
          <w:i/>
        </w:rPr>
        <w:t xml:space="preserve"> och</w:t>
      </w:r>
      <w:r w:rsidR="001E7781" w:rsidRPr="005D6531">
        <w:rPr>
          <w:i/>
        </w:rPr>
        <w:t xml:space="preserve"> 341SV667</w:t>
      </w:r>
      <w:r w:rsidR="008D1FC9" w:rsidRPr="005D6531">
        <w:rPr>
          <w:i/>
        </w:rPr>
        <w:t xml:space="preserve"> </w:t>
      </w:r>
      <w:r w:rsidRPr="005D6531">
        <w:rPr>
          <w:i/>
        </w:rPr>
        <w:t>(Förreglas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5D6531" w:rsidRPr="005D6531" w14:paraId="19122E07" w14:textId="77777777" w:rsidTr="00361D68">
        <w:tc>
          <w:tcPr>
            <w:tcW w:w="2405" w:type="dxa"/>
          </w:tcPr>
          <w:p w14:paraId="79A38809" w14:textId="77777777" w:rsidR="00721F5E" w:rsidRPr="005D6531" w:rsidRDefault="00721F5E" w:rsidP="00361D68">
            <w:pPr>
              <w:pStyle w:val="Brdtext"/>
              <w:ind w:left="0"/>
            </w:pPr>
            <w:r w:rsidRPr="005D6531">
              <w:t>Objekt/signal</w:t>
            </w:r>
          </w:p>
        </w:tc>
        <w:tc>
          <w:tcPr>
            <w:tcW w:w="3119" w:type="dxa"/>
          </w:tcPr>
          <w:p w14:paraId="11A6C42C" w14:textId="77777777" w:rsidR="00721F5E" w:rsidRPr="005D6531" w:rsidRDefault="00721F5E" w:rsidP="00361D68">
            <w:pPr>
              <w:pStyle w:val="Brdtext"/>
              <w:ind w:left="0"/>
            </w:pPr>
            <w:r w:rsidRPr="005D6531">
              <w:t>Beskrivning</w:t>
            </w:r>
          </w:p>
        </w:tc>
        <w:tc>
          <w:tcPr>
            <w:tcW w:w="425" w:type="dxa"/>
          </w:tcPr>
          <w:p w14:paraId="45C08C0C" w14:textId="77777777" w:rsidR="00721F5E" w:rsidRPr="005D6531" w:rsidRDefault="00721F5E" w:rsidP="00361D68">
            <w:pPr>
              <w:pStyle w:val="Brdtext"/>
              <w:ind w:left="0"/>
            </w:pPr>
            <w:r w:rsidRPr="005D6531">
              <w:t>A</w:t>
            </w:r>
          </w:p>
        </w:tc>
        <w:tc>
          <w:tcPr>
            <w:tcW w:w="425" w:type="dxa"/>
          </w:tcPr>
          <w:p w14:paraId="06C98DD1" w14:textId="77777777" w:rsidR="00721F5E" w:rsidRPr="005D6531" w:rsidRDefault="00721F5E" w:rsidP="00361D68">
            <w:pPr>
              <w:pStyle w:val="Brdtext"/>
              <w:ind w:left="0"/>
            </w:pPr>
            <w:r w:rsidRPr="005D6531">
              <w:t>B</w:t>
            </w:r>
          </w:p>
        </w:tc>
        <w:tc>
          <w:tcPr>
            <w:tcW w:w="425" w:type="dxa"/>
          </w:tcPr>
          <w:p w14:paraId="7D523C26" w14:textId="77777777" w:rsidR="00721F5E" w:rsidRPr="005D6531" w:rsidRDefault="00721F5E" w:rsidP="00361D68">
            <w:pPr>
              <w:pStyle w:val="Brdtext"/>
              <w:ind w:left="0"/>
            </w:pPr>
            <w:r w:rsidRPr="005D6531">
              <w:t>C</w:t>
            </w:r>
          </w:p>
        </w:tc>
        <w:tc>
          <w:tcPr>
            <w:tcW w:w="1134" w:type="dxa"/>
          </w:tcPr>
          <w:p w14:paraId="56DA8AF8" w14:textId="77777777" w:rsidR="00721F5E" w:rsidRPr="005D6531" w:rsidRDefault="00721F5E" w:rsidP="00361D68">
            <w:pPr>
              <w:pStyle w:val="Brdtext"/>
              <w:ind w:left="0"/>
            </w:pPr>
            <w:r w:rsidRPr="005D6531">
              <w:t>Runint1</w:t>
            </w:r>
          </w:p>
        </w:tc>
      </w:tr>
      <w:tr w:rsidR="005D6531" w:rsidRPr="005D6531" w14:paraId="748EBC38" w14:textId="77777777" w:rsidTr="00361D68">
        <w:tc>
          <w:tcPr>
            <w:tcW w:w="2405" w:type="dxa"/>
          </w:tcPr>
          <w:p w14:paraId="6B7CD770" w14:textId="47C852D5" w:rsidR="00AE7B0B" w:rsidRPr="005D6531" w:rsidRDefault="000A39B3" w:rsidP="00AE7B0B">
            <w:pPr>
              <w:pStyle w:val="Brdtext"/>
              <w:ind w:left="0"/>
            </w:pPr>
            <w:r w:rsidRPr="005D6531">
              <w:t>308HZ300/301</w:t>
            </w:r>
          </w:p>
        </w:tc>
        <w:tc>
          <w:tcPr>
            <w:tcW w:w="3119" w:type="dxa"/>
          </w:tcPr>
          <w:p w14:paraId="2F61DEDF" w14:textId="6140FD25" w:rsidR="00AE7B0B" w:rsidRPr="005D6531" w:rsidRDefault="000A39B3" w:rsidP="00AE7B0B">
            <w:pPr>
              <w:pStyle w:val="Brdtext"/>
              <w:ind w:left="0"/>
            </w:pPr>
            <w:r w:rsidRPr="005D6531">
              <w:t>P</w:t>
            </w:r>
            <w:r w:rsidR="00AE7B0B" w:rsidRPr="005D6531">
              <w:t>rocessnödstopp</w:t>
            </w:r>
          </w:p>
        </w:tc>
        <w:tc>
          <w:tcPr>
            <w:tcW w:w="425" w:type="dxa"/>
          </w:tcPr>
          <w:p w14:paraId="58AFDC2A" w14:textId="77777777" w:rsidR="00AE7B0B" w:rsidRPr="005D6531" w:rsidRDefault="00AE7B0B" w:rsidP="00AE7B0B">
            <w:pPr>
              <w:pStyle w:val="Brdtext"/>
              <w:ind w:left="0"/>
            </w:pPr>
          </w:p>
        </w:tc>
        <w:tc>
          <w:tcPr>
            <w:tcW w:w="425" w:type="dxa"/>
          </w:tcPr>
          <w:p w14:paraId="6D9E1836" w14:textId="77777777" w:rsidR="00AE7B0B" w:rsidRPr="005D6531" w:rsidRDefault="00AE7B0B" w:rsidP="00AE7B0B">
            <w:pPr>
              <w:pStyle w:val="Brdtext"/>
              <w:ind w:left="0"/>
            </w:pPr>
          </w:p>
        </w:tc>
        <w:tc>
          <w:tcPr>
            <w:tcW w:w="425" w:type="dxa"/>
          </w:tcPr>
          <w:p w14:paraId="6513D177" w14:textId="4E87EB57" w:rsidR="00AE7B0B" w:rsidRPr="005D6531" w:rsidRDefault="00AE7B0B" w:rsidP="00AE7B0B">
            <w:pPr>
              <w:pStyle w:val="Brdtext"/>
              <w:ind w:left="0"/>
            </w:pPr>
            <w:r w:rsidRPr="005D6531">
              <w:t>X</w:t>
            </w:r>
          </w:p>
        </w:tc>
        <w:tc>
          <w:tcPr>
            <w:tcW w:w="1134" w:type="dxa"/>
          </w:tcPr>
          <w:p w14:paraId="4457BA31" w14:textId="77777777" w:rsidR="00AE7B0B" w:rsidRPr="005D6531" w:rsidRDefault="00AE7B0B" w:rsidP="00AE7B0B">
            <w:pPr>
              <w:pStyle w:val="Brdtext"/>
              <w:ind w:left="0"/>
            </w:pPr>
          </w:p>
        </w:tc>
      </w:tr>
      <w:tr w:rsidR="005D6531" w:rsidRPr="005D6531" w14:paraId="136D7124" w14:textId="77777777" w:rsidTr="0044671F">
        <w:tc>
          <w:tcPr>
            <w:tcW w:w="2405" w:type="dxa"/>
          </w:tcPr>
          <w:p w14:paraId="7E5B8672" w14:textId="4D7A9D60" w:rsidR="00514DBC" w:rsidRPr="005D6531" w:rsidRDefault="00FD3C07" w:rsidP="0044671F">
            <w:pPr>
              <w:pStyle w:val="Brdtext"/>
              <w:ind w:left="0"/>
            </w:pPr>
            <w:r w:rsidRPr="00FD3C07">
              <w:rPr>
                <w:color w:val="FF0000"/>
              </w:rPr>
              <w:t>252HV548</w:t>
            </w:r>
            <w:r>
              <w:t>-GSS</w:t>
            </w:r>
          </w:p>
        </w:tc>
        <w:tc>
          <w:tcPr>
            <w:tcW w:w="3119" w:type="dxa"/>
          </w:tcPr>
          <w:p w14:paraId="1841B083" w14:textId="5DE9E542" w:rsidR="00514DBC" w:rsidRPr="005D6531" w:rsidRDefault="00514DBC" w:rsidP="005A47C8">
            <w:pPr>
              <w:pStyle w:val="Brdtext"/>
              <w:ind w:left="0"/>
            </w:pPr>
            <w:r w:rsidRPr="005D6531">
              <w:t xml:space="preserve">Handventil naturgas </w:t>
            </w:r>
            <w:r w:rsidR="005A47C8" w:rsidRPr="005D6531">
              <w:t>ej</w:t>
            </w:r>
            <w:r w:rsidRPr="005D6531">
              <w:t xml:space="preserve"> stängd</w:t>
            </w:r>
          </w:p>
        </w:tc>
        <w:tc>
          <w:tcPr>
            <w:tcW w:w="425" w:type="dxa"/>
          </w:tcPr>
          <w:p w14:paraId="2B1D570D" w14:textId="77777777" w:rsidR="00514DBC" w:rsidRPr="005D6531" w:rsidRDefault="00514DBC" w:rsidP="0044671F">
            <w:pPr>
              <w:pStyle w:val="Brdtext"/>
              <w:ind w:left="0"/>
            </w:pPr>
          </w:p>
        </w:tc>
        <w:tc>
          <w:tcPr>
            <w:tcW w:w="425" w:type="dxa"/>
          </w:tcPr>
          <w:p w14:paraId="1FA14FD0" w14:textId="064DEDF7" w:rsidR="00514DBC" w:rsidRPr="005D6531" w:rsidRDefault="005A47C8" w:rsidP="0044671F">
            <w:pPr>
              <w:pStyle w:val="Brdtext"/>
              <w:ind w:left="0"/>
            </w:pPr>
            <w:r w:rsidRPr="005D6531">
              <w:t>X</w:t>
            </w:r>
          </w:p>
        </w:tc>
        <w:tc>
          <w:tcPr>
            <w:tcW w:w="425" w:type="dxa"/>
          </w:tcPr>
          <w:p w14:paraId="0A7F99FC" w14:textId="77777777" w:rsidR="00514DBC" w:rsidRPr="005D6531" w:rsidRDefault="00514DBC" w:rsidP="0044671F">
            <w:pPr>
              <w:pStyle w:val="Brdtext"/>
              <w:ind w:left="0"/>
            </w:pPr>
          </w:p>
        </w:tc>
        <w:tc>
          <w:tcPr>
            <w:tcW w:w="1134" w:type="dxa"/>
          </w:tcPr>
          <w:p w14:paraId="5C430D98" w14:textId="77777777" w:rsidR="00514DBC" w:rsidRPr="005D6531" w:rsidRDefault="00514DBC" w:rsidP="0044671F">
            <w:pPr>
              <w:pStyle w:val="Brdtext"/>
              <w:ind w:left="0"/>
            </w:pPr>
          </w:p>
        </w:tc>
      </w:tr>
      <w:tr w:rsidR="005D6531" w:rsidRPr="005D6531" w14:paraId="6E0F3DF3" w14:textId="77777777" w:rsidTr="0044671F">
        <w:tc>
          <w:tcPr>
            <w:tcW w:w="2405" w:type="dxa"/>
          </w:tcPr>
          <w:p w14:paraId="689A1B49" w14:textId="019FDCBC" w:rsidR="00514DBC" w:rsidRPr="005D6531" w:rsidRDefault="006E521E" w:rsidP="0044671F">
            <w:pPr>
              <w:pStyle w:val="Brdtext"/>
              <w:ind w:left="0"/>
            </w:pPr>
            <w:r w:rsidRPr="006E521E">
              <w:rPr>
                <w:color w:val="FF0000"/>
              </w:rPr>
              <w:t>341HV669-GSS</w:t>
            </w:r>
            <w:r w:rsidR="005A47C8" w:rsidRPr="006E521E">
              <w:rPr>
                <w:color w:val="FF0000"/>
              </w:rPr>
              <w:t>_</w:t>
            </w:r>
            <w:r w:rsidR="005A47C8" w:rsidRPr="005D6531">
              <w:t>N</w:t>
            </w:r>
          </w:p>
        </w:tc>
        <w:tc>
          <w:tcPr>
            <w:tcW w:w="3119" w:type="dxa"/>
          </w:tcPr>
          <w:p w14:paraId="7B15BBF9" w14:textId="4F6ADD3F" w:rsidR="00514DBC" w:rsidRPr="005D6531" w:rsidRDefault="00514DBC" w:rsidP="0044671F">
            <w:pPr>
              <w:pStyle w:val="Brdtext"/>
              <w:ind w:left="0"/>
            </w:pPr>
            <w:r w:rsidRPr="005D6531">
              <w:t>Handventil vätgas stängd</w:t>
            </w:r>
          </w:p>
        </w:tc>
        <w:tc>
          <w:tcPr>
            <w:tcW w:w="425" w:type="dxa"/>
          </w:tcPr>
          <w:p w14:paraId="0BD93459" w14:textId="77777777" w:rsidR="00514DBC" w:rsidRPr="005D6531" w:rsidRDefault="00514DBC" w:rsidP="0044671F">
            <w:pPr>
              <w:pStyle w:val="Brdtext"/>
              <w:ind w:left="0"/>
            </w:pPr>
          </w:p>
        </w:tc>
        <w:tc>
          <w:tcPr>
            <w:tcW w:w="425" w:type="dxa"/>
          </w:tcPr>
          <w:p w14:paraId="26B9FB99" w14:textId="76AEC830" w:rsidR="00514DBC" w:rsidRPr="005D6531" w:rsidRDefault="005A47C8" w:rsidP="0044671F">
            <w:pPr>
              <w:pStyle w:val="Brdtext"/>
              <w:ind w:left="0"/>
            </w:pPr>
            <w:r w:rsidRPr="005D6531">
              <w:t>X</w:t>
            </w:r>
          </w:p>
        </w:tc>
        <w:tc>
          <w:tcPr>
            <w:tcW w:w="425" w:type="dxa"/>
          </w:tcPr>
          <w:p w14:paraId="47F5D813" w14:textId="77777777" w:rsidR="00514DBC" w:rsidRPr="005D6531" w:rsidRDefault="00514DBC" w:rsidP="0044671F">
            <w:pPr>
              <w:pStyle w:val="Brdtext"/>
              <w:ind w:left="0"/>
            </w:pPr>
          </w:p>
        </w:tc>
        <w:tc>
          <w:tcPr>
            <w:tcW w:w="1134" w:type="dxa"/>
          </w:tcPr>
          <w:p w14:paraId="3D6F3349" w14:textId="77777777" w:rsidR="00514DBC" w:rsidRPr="005D6531" w:rsidRDefault="00514DBC" w:rsidP="0044671F">
            <w:pPr>
              <w:pStyle w:val="Brdtext"/>
              <w:ind w:left="0"/>
            </w:pPr>
          </w:p>
        </w:tc>
      </w:tr>
      <w:tr w:rsidR="005D6531" w:rsidRPr="005D6531" w14:paraId="6B3EFEB4" w14:textId="77777777" w:rsidTr="00361D68">
        <w:tc>
          <w:tcPr>
            <w:tcW w:w="2405" w:type="dxa"/>
          </w:tcPr>
          <w:p w14:paraId="697C8587" w14:textId="3E0E2841" w:rsidR="00AE7B0B" w:rsidRPr="005D6531" w:rsidRDefault="00AE7B0B" w:rsidP="00AE7B0B">
            <w:pPr>
              <w:pStyle w:val="Brdtext"/>
              <w:ind w:left="0"/>
            </w:pPr>
            <w:r w:rsidRPr="005D6531">
              <w:t>341SV666_GSS</w:t>
            </w:r>
          </w:p>
        </w:tc>
        <w:tc>
          <w:tcPr>
            <w:tcW w:w="3119" w:type="dxa"/>
          </w:tcPr>
          <w:p w14:paraId="691B74B7" w14:textId="149FF3FC" w:rsidR="00AE7B0B" w:rsidRPr="005D6531" w:rsidRDefault="00AE7B0B" w:rsidP="00AE7B0B">
            <w:pPr>
              <w:pStyle w:val="Brdtext"/>
              <w:ind w:left="0"/>
            </w:pPr>
            <w:r w:rsidRPr="005D6531">
              <w:t>341SV666 ej stängd</w:t>
            </w:r>
          </w:p>
        </w:tc>
        <w:tc>
          <w:tcPr>
            <w:tcW w:w="425" w:type="dxa"/>
          </w:tcPr>
          <w:p w14:paraId="5D59872A" w14:textId="77777777" w:rsidR="00AE7B0B" w:rsidRPr="005D6531" w:rsidRDefault="00AE7B0B" w:rsidP="00AE7B0B">
            <w:pPr>
              <w:pStyle w:val="Brdtext"/>
              <w:ind w:left="0"/>
            </w:pPr>
          </w:p>
        </w:tc>
        <w:tc>
          <w:tcPr>
            <w:tcW w:w="425" w:type="dxa"/>
          </w:tcPr>
          <w:p w14:paraId="4EA34BAB" w14:textId="77777777" w:rsidR="00AE7B0B" w:rsidRPr="005D6531" w:rsidRDefault="00AE7B0B" w:rsidP="00AE7B0B">
            <w:pPr>
              <w:pStyle w:val="Brdtext"/>
              <w:ind w:left="0"/>
            </w:pPr>
            <w:r w:rsidRPr="005D6531">
              <w:t>X</w:t>
            </w:r>
          </w:p>
        </w:tc>
        <w:tc>
          <w:tcPr>
            <w:tcW w:w="425" w:type="dxa"/>
          </w:tcPr>
          <w:p w14:paraId="699AD129" w14:textId="77777777" w:rsidR="00AE7B0B" w:rsidRPr="005D6531" w:rsidRDefault="00AE7B0B" w:rsidP="00AE7B0B">
            <w:pPr>
              <w:pStyle w:val="Brdtext"/>
              <w:ind w:left="0"/>
            </w:pPr>
          </w:p>
        </w:tc>
        <w:tc>
          <w:tcPr>
            <w:tcW w:w="1134" w:type="dxa"/>
          </w:tcPr>
          <w:p w14:paraId="7356FD44" w14:textId="77777777" w:rsidR="00AE7B0B" w:rsidRPr="005D6531" w:rsidRDefault="00AE7B0B" w:rsidP="00AE7B0B">
            <w:pPr>
              <w:pStyle w:val="Brdtext"/>
              <w:ind w:left="0"/>
            </w:pPr>
          </w:p>
        </w:tc>
      </w:tr>
      <w:tr w:rsidR="005D6531" w:rsidRPr="005D6531" w14:paraId="1447F543" w14:textId="77777777" w:rsidTr="00361D68">
        <w:tc>
          <w:tcPr>
            <w:tcW w:w="2405" w:type="dxa"/>
          </w:tcPr>
          <w:p w14:paraId="6ABE39E5" w14:textId="1C0BD737" w:rsidR="00AE7B0B" w:rsidRPr="005D6531" w:rsidRDefault="00AE7B0B" w:rsidP="00AE7B0B">
            <w:pPr>
              <w:pStyle w:val="Brdtext"/>
              <w:ind w:left="0"/>
            </w:pPr>
            <w:r w:rsidRPr="005D6531">
              <w:t>252SV544_GSS</w:t>
            </w:r>
          </w:p>
        </w:tc>
        <w:tc>
          <w:tcPr>
            <w:tcW w:w="3119" w:type="dxa"/>
          </w:tcPr>
          <w:p w14:paraId="1EC005CC" w14:textId="3AE481CD" w:rsidR="00AE7B0B" w:rsidRPr="005D6531" w:rsidRDefault="00AE7B0B" w:rsidP="00AE7B0B">
            <w:pPr>
              <w:pStyle w:val="Brdtext"/>
              <w:ind w:left="0"/>
            </w:pPr>
            <w:r w:rsidRPr="005D6531">
              <w:t>252SV544 ej stängd</w:t>
            </w:r>
          </w:p>
        </w:tc>
        <w:tc>
          <w:tcPr>
            <w:tcW w:w="425" w:type="dxa"/>
          </w:tcPr>
          <w:p w14:paraId="47AB2366" w14:textId="77777777" w:rsidR="00AE7B0B" w:rsidRPr="005D6531" w:rsidRDefault="00AE7B0B" w:rsidP="00AE7B0B">
            <w:pPr>
              <w:pStyle w:val="Brdtext"/>
              <w:ind w:left="0"/>
            </w:pPr>
          </w:p>
        </w:tc>
        <w:tc>
          <w:tcPr>
            <w:tcW w:w="425" w:type="dxa"/>
          </w:tcPr>
          <w:p w14:paraId="0B79D40E" w14:textId="77777777" w:rsidR="00AE7B0B" w:rsidRPr="005D6531" w:rsidRDefault="00AE7B0B" w:rsidP="00AE7B0B">
            <w:pPr>
              <w:pStyle w:val="Brdtext"/>
              <w:ind w:left="0"/>
            </w:pPr>
            <w:r w:rsidRPr="005D6531">
              <w:t>X</w:t>
            </w:r>
          </w:p>
        </w:tc>
        <w:tc>
          <w:tcPr>
            <w:tcW w:w="425" w:type="dxa"/>
          </w:tcPr>
          <w:p w14:paraId="5BC8C1F3" w14:textId="77777777" w:rsidR="00AE7B0B" w:rsidRPr="005D6531" w:rsidRDefault="00AE7B0B" w:rsidP="00AE7B0B">
            <w:pPr>
              <w:pStyle w:val="Brdtext"/>
              <w:ind w:left="0"/>
            </w:pPr>
          </w:p>
        </w:tc>
        <w:tc>
          <w:tcPr>
            <w:tcW w:w="1134" w:type="dxa"/>
          </w:tcPr>
          <w:p w14:paraId="3FC56F34" w14:textId="77777777" w:rsidR="00AE7B0B" w:rsidRPr="005D6531" w:rsidRDefault="00AE7B0B" w:rsidP="00AE7B0B">
            <w:pPr>
              <w:pStyle w:val="Brdtext"/>
              <w:ind w:left="0"/>
            </w:pPr>
          </w:p>
        </w:tc>
      </w:tr>
      <w:tr w:rsidR="005D6531" w:rsidRPr="005D6531" w14:paraId="3951BE11" w14:textId="77777777" w:rsidTr="00361D68">
        <w:tc>
          <w:tcPr>
            <w:tcW w:w="2405" w:type="dxa"/>
          </w:tcPr>
          <w:p w14:paraId="2798B6E0" w14:textId="1DEC37C0" w:rsidR="00AE7B0B" w:rsidRPr="005D6531" w:rsidRDefault="00AE7B0B" w:rsidP="00AE7B0B">
            <w:pPr>
              <w:pStyle w:val="Brdtext"/>
              <w:ind w:left="0"/>
            </w:pPr>
            <w:r w:rsidRPr="005D6531">
              <w:t>252SV546_GSS</w:t>
            </w:r>
          </w:p>
        </w:tc>
        <w:tc>
          <w:tcPr>
            <w:tcW w:w="3119" w:type="dxa"/>
          </w:tcPr>
          <w:p w14:paraId="28AC774F" w14:textId="0F2ABB4C" w:rsidR="00AE7B0B" w:rsidRPr="005D6531" w:rsidRDefault="00AE7B0B" w:rsidP="00AE7B0B">
            <w:pPr>
              <w:pStyle w:val="Brdtext"/>
              <w:ind w:left="0"/>
            </w:pPr>
            <w:r w:rsidRPr="005D6531">
              <w:t>252SV546 ej stängd</w:t>
            </w:r>
          </w:p>
        </w:tc>
        <w:tc>
          <w:tcPr>
            <w:tcW w:w="425" w:type="dxa"/>
          </w:tcPr>
          <w:p w14:paraId="7B69D38F" w14:textId="77777777" w:rsidR="00AE7B0B" w:rsidRPr="005D6531" w:rsidRDefault="00AE7B0B" w:rsidP="00AE7B0B">
            <w:pPr>
              <w:pStyle w:val="Brdtext"/>
              <w:ind w:left="0"/>
            </w:pPr>
          </w:p>
        </w:tc>
        <w:tc>
          <w:tcPr>
            <w:tcW w:w="425" w:type="dxa"/>
          </w:tcPr>
          <w:p w14:paraId="25E60831" w14:textId="77777777" w:rsidR="00AE7B0B" w:rsidRPr="005D6531" w:rsidRDefault="00AE7B0B" w:rsidP="00AE7B0B">
            <w:pPr>
              <w:pStyle w:val="Brdtext"/>
              <w:ind w:left="0"/>
            </w:pPr>
            <w:r w:rsidRPr="005D6531">
              <w:t>X</w:t>
            </w:r>
          </w:p>
        </w:tc>
        <w:tc>
          <w:tcPr>
            <w:tcW w:w="425" w:type="dxa"/>
          </w:tcPr>
          <w:p w14:paraId="04D5015E" w14:textId="77777777" w:rsidR="00AE7B0B" w:rsidRPr="005D6531" w:rsidRDefault="00AE7B0B" w:rsidP="00AE7B0B">
            <w:pPr>
              <w:pStyle w:val="Brdtext"/>
              <w:ind w:left="0"/>
            </w:pPr>
          </w:p>
        </w:tc>
        <w:tc>
          <w:tcPr>
            <w:tcW w:w="1134" w:type="dxa"/>
          </w:tcPr>
          <w:p w14:paraId="7AA22426" w14:textId="77777777" w:rsidR="00AE7B0B" w:rsidRPr="005D6531" w:rsidRDefault="00AE7B0B" w:rsidP="00AE7B0B">
            <w:pPr>
              <w:pStyle w:val="Brdtext"/>
              <w:ind w:left="0"/>
            </w:pPr>
          </w:p>
        </w:tc>
      </w:tr>
      <w:tr w:rsidR="005D6531" w:rsidRPr="005D6531" w14:paraId="03572FE1" w14:textId="77777777" w:rsidTr="00361D68">
        <w:tc>
          <w:tcPr>
            <w:tcW w:w="2405" w:type="dxa"/>
          </w:tcPr>
          <w:p w14:paraId="0FF55A2F" w14:textId="77777777" w:rsidR="00AE7B0B" w:rsidRPr="005D6531" w:rsidRDefault="00AE7B0B" w:rsidP="00AE7B0B">
            <w:pPr>
              <w:pStyle w:val="Brdtext"/>
              <w:ind w:left="0"/>
            </w:pPr>
            <w:r w:rsidRPr="005D6531">
              <w:t>343XI302_L2</w:t>
            </w:r>
          </w:p>
        </w:tc>
        <w:tc>
          <w:tcPr>
            <w:tcW w:w="3119" w:type="dxa"/>
          </w:tcPr>
          <w:p w14:paraId="529185E7" w14:textId="77777777" w:rsidR="00AE7B0B" w:rsidRPr="005D6531" w:rsidRDefault="00AE7B0B" w:rsidP="00AE7B0B">
            <w:pPr>
              <w:pStyle w:val="Brdtext"/>
              <w:ind w:left="0"/>
            </w:pPr>
            <w:r w:rsidRPr="005D6531">
              <w:t xml:space="preserve">Flöde </w:t>
            </w:r>
            <w:proofErr w:type="spellStart"/>
            <w:r w:rsidRPr="005D6531">
              <w:t>reduktionsgas</w:t>
            </w:r>
            <w:proofErr w:type="spellEnd"/>
            <w:r w:rsidRPr="005D6531">
              <w:t xml:space="preserve"> till PGH</w:t>
            </w:r>
            <w:r w:rsidRPr="005D6531">
              <w:br/>
              <w:t>343XI302&lt;L2</w:t>
            </w:r>
          </w:p>
        </w:tc>
        <w:tc>
          <w:tcPr>
            <w:tcW w:w="425" w:type="dxa"/>
          </w:tcPr>
          <w:p w14:paraId="33CADE0A" w14:textId="77777777" w:rsidR="00AE7B0B" w:rsidRPr="005D6531" w:rsidRDefault="00AE7B0B" w:rsidP="00AE7B0B">
            <w:pPr>
              <w:pStyle w:val="Brdtext"/>
              <w:ind w:left="0"/>
            </w:pPr>
          </w:p>
        </w:tc>
        <w:tc>
          <w:tcPr>
            <w:tcW w:w="425" w:type="dxa"/>
          </w:tcPr>
          <w:p w14:paraId="08B4E76C" w14:textId="77777777" w:rsidR="00AE7B0B" w:rsidRPr="005D6531" w:rsidRDefault="00AE7B0B" w:rsidP="00AE7B0B">
            <w:pPr>
              <w:pStyle w:val="Brdtext"/>
              <w:ind w:left="0"/>
            </w:pPr>
            <w:r w:rsidRPr="005D6531">
              <w:t>X</w:t>
            </w:r>
          </w:p>
        </w:tc>
        <w:tc>
          <w:tcPr>
            <w:tcW w:w="425" w:type="dxa"/>
          </w:tcPr>
          <w:p w14:paraId="1F1EE025" w14:textId="77777777" w:rsidR="00AE7B0B" w:rsidRPr="005D6531" w:rsidRDefault="00AE7B0B" w:rsidP="00AE7B0B">
            <w:pPr>
              <w:pStyle w:val="Brdtext"/>
              <w:ind w:left="0"/>
            </w:pPr>
          </w:p>
        </w:tc>
        <w:tc>
          <w:tcPr>
            <w:tcW w:w="1134" w:type="dxa"/>
          </w:tcPr>
          <w:p w14:paraId="7E89B0F9" w14:textId="77777777" w:rsidR="00AE7B0B" w:rsidRPr="005D6531" w:rsidRDefault="00AE7B0B" w:rsidP="00AE7B0B">
            <w:pPr>
              <w:pStyle w:val="Brdtext"/>
              <w:ind w:left="0"/>
            </w:pPr>
          </w:p>
        </w:tc>
      </w:tr>
      <w:tr w:rsidR="005D6531" w:rsidRPr="005D6531" w14:paraId="433663DA" w14:textId="77777777" w:rsidTr="00361D68">
        <w:tc>
          <w:tcPr>
            <w:tcW w:w="2405" w:type="dxa"/>
          </w:tcPr>
          <w:p w14:paraId="42D4821C" w14:textId="487C73D5" w:rsidR="00AE7B0B" w:rsidRPr="005D6531" w:rsidRDefault="00725E8B" w:rsidP="00AE7B0B">
            <w:pPr>
              <w:pStyle w:val="Brdtext"/>
              <w:ind w:left="0"/>
            </w:pPr>
            <w:r w:rsidRPr="005D6531">
              <w:lastRenderedPageBreak/>
              <w:t>344XI316</w:t>
            </w:r>
            <w:r w:rsidR="00AE7B0B" w:rsidRPr="005D6531">
              <w:t>_H2</w:t>
            </w:r>
          </w:p>
        </w:tc>
        <w:tc>
          <w:tcPr>
            <w:tcW w:w="3119" w:type="dxa"/>
          </w:tcPr>
          <w:p w14:paraId="6D904EED" w14:textId="367C1A4B" w:rsidR="00AE7B0B" w:rsidRPr="005D6531" w:rsidRDefault="00AE7B0B" w:rsidP="00AE7B0B">
            <w:pPr>
              <w:pStyle w:val="Brdtext"/>
              <w:ind w:left="0"/>
            </w:pPr>
            <w:proofErr w:type="spellStart"/>
            <w:r w:rsidRPr="005D6531">
              <w:t>Gastemp</w:t>
            </w:r>
            <w:proofErr w:type="spellEnd"/>
            <w:r w:rsidRPr="005D6531">
              <w:t xml:space="preserve"> </w:t>
            </w:r>
            <w:proofErr w:type="spellStart"/>
            <w:r w:rsidRPr="005D6531">
              <w:t>transferline</w:t>
            </w:r>
            <w:proofErr w:type="spellEnd"/>
            <w:r w:rsidRPr="005D6531">
              <w:br/>
            </w:r>
            <w:r w:rsidR="00725E8B" w:rsidRPr="005D6531">
              <w:t>344XI316</w:t>
            </w:r>
            <w:r w:rsidRPr="005D6531">
              <w:t>&gt;H2</w:t>
            </w:r>
          </w:p>
        </w:tc>
        <w:tc>
          <w:tcPr>
            <w:tcW w:w="425" w:type="dxa"/>
          </w:tcPr>
          <w:p w14:paraId="5430C35F" w14:textId="77777777" w:rsidR="00AE7B0B" w:rsidRPr="005D6531" w:rsidRDefault="00AE7B0B" w:rsidP="00AE7B0B">
            <w:pPr>
              <w:pStyle w:val="Brdtext"/>
              <w:ind w:left="0"/>
            </w:pPr>
          </w:p>
        </w:tc>
        <w:tc>
          <w:tcPr>
            <w:tcW w:w="425" w:type="dxa"/>
          </w:tcPr>
          <w:p w14:paraId="6DC3F54A" w14:textId="77777777" w:rsidR="00AE7B0B" w:rsidRPr="005D6531" w:rsidRDefault="00AE7B0B" w:rsidP="00AE7B0B">
            <w:pPr>
              <w:pStyle w:val="Brdtext"/>
              <w:ind w:left="0"/>
            </w:pPr>
            <w:r w:rsidRPr="005D6531">
              <w:t>X</w:t>
            </w:r>
          </w:p>
        </w:tc>
        <w:tc>
          <w:tcPr>
            <w:tcW w:w="425" w:type="dxa"/>
          </w:tcPr>
          <w:p w14:paraId="11A619A9" w14:textId="77777777" w:rsidR="00AE7B0B" w:rsidRPr="005D6531" w:rsidRDefault="00AE7B0B" w:rsidP="00AE7B0B">
            <w:pPr>
              <w:pStyle w:val="Brdtext"/>
              <w:ind w:left="0"/>
            </w:pPr>
          </w:p>
        </w:tc>
        <w:tc>
          <w:tcPr>
            <w:tcW w:w="1134" w:type="dxa"/>
          </w:tcPr>
          <w:p w14:paraId="2C3332F3" w14:textId="77777777" w:rsidR="00AE7B0B" w:rsidRPr="005D6531" w:rsidRDefault="00AE7B0B" w:rsidP="00AE7B0B">
            <w:pPr>
              <w:pStyle w:val="Brdtext"/>
              <w:ind w:left="0"/>
            </w:pPr>
          </w:p>
        </w:tc>
      </w:tr>
      <w:tr w:rsidR="005D6531" w:rsidRPr="005D6531" w14:paraId="5B01CD45" w14:textId="77777777" w:rsidTr="00361D68">
        <w:tc>
          <w:tcPr>
            <w:tcW w:w="2405" w:type="dxa"/>
          </w:tcPr>
          <w:p w14:paraId="18A1784A" w14:textId="1E41CB5D" w:rsidR="00AE7B0B" w:rsidRPr="005D6531" w:rsidRDefault="00725E8B" w:rsidP="00AE7B0B">
            <w:pPr>
              <w:pStyle w:val="Brdtext"/>
              <w:ind w:left="0"/>
            </w:pPr>
            <w:r w:rsidRPr="005D6531">
              <w:t>344XI303</w:t>
            </w:r>
            <w:r w:rsidR="00AE7B0B" w:rsidRPr="005D6531">
              <w:t>_H2</w:t>
            </w:r>
          </w:p>
        </w:tc>
        <w:tc>
          <w:tcPr>
            <w:tcW w:w="3119" w:type="dxa"/>
          </w:tcPr>
          <w:p w14:paraId="05907D69" w14:textId="31BF930A" w:rsidR="00AE7B0B" w:rsidRPr="005D6531" w:rsidRDefault="00AE7B0B" w:rsidP="00AE7B0B">
            <w:pPr>
              <w:pStyle w:val="Brdtext"/>
              <w:ind w:left="0"/>
            </w:pPr>
            <w:r w:rsidRPr="005D6531">
              <w:t>Temp konvektionsdel</w:t>
            </w:r>
            <w:r w:rsidRPr="005D6531">
              <w:br/>
            </w:r>
            <w:r w:rsidR="00725E8B" w:rsidRPr="005D6531">
              <w:t>344XI303</w:t>
            </w:r>
            <w:r w:rsidRPr="005D6531">
              <w:t>&gt;H2</w:t>
            </w:r>
          </w:p>
        </w:tc>
        <w:tc>
          <w:tcPr>
            <w:tcW w:w="425" w:type="dxa"/>
          </w:tcPr>
          <w:p w14:paraId="1327E669" w14:textId="77777777" w:rsidR="00AE7B0B" w:rsidRPr="005D6531" w:rsidRDefault="00AE7B0B" w:rsidP="00AE7B0B">
            <w:pPr>
              <w:pStyle w:val="Brdtext"/>
              <w:ind w:left="0"/>
            </w:pPr>
          </w:p>
        </w:tc>
        <w:tc>
          <w:tcPr>
            <w:tcW w:w="425" w:type="dxa"/>
          </w:tcPr>
          <w:p w14:paraId="7CBF05A2" w14:textId="77777777" w:rsidR="00AE7B0B" w:rsidRPr="005D6531" w:rsidRDefault="00AE7B0B" w:rsidP="00AE7B0B">
            <w:pPr>
              <w:pStyle w:val="Brdtext"/>
              <w:ind w:left="0"/>
            </w:pPr>
            <w:r w:rsidRPr="005D6531">
              <w:t>X</w:t>
            </w:r>
          </w:p>
        </w:tc>
        <w:tc>
          <w:tcPr>
            <w:tcW w:w="425" w:type="dxa"/>
          </w:tcPr>
          <w:p w14:paraId="47482098" w14:textId="77777777" w:rsidR="00AE7B0B" w:rsidRPr="005D6531" w:rsidRDefault="00AE7B0B" w:rsidP="00AE7B0B">
            <w:pPr>
              <w:pStyle w:val="Brdtext"/>
              <w:ind w:left="0"/>
            </w:pPr>
          </w:p>
        </w:tc>
        <w:tc>
          <w:tcPr>
            <w:tcW w:w="1134" w:type="dxa"/>
          </w:tcPr>
          <w:p w14:paraId="35175417" w14:textId="77777777" w:rsidR="00AE7B0B" w:rsidRPr="005D6531" w:rsidRDefault="00AE7B0B" w:rsidP="00AE7B0B">
            <w:pPr>
              <w:pStyle w:val="Brdtext"/>
              <w:ind w:left="0"/>
            </w:pPr>
          </w:p>
        </w:tc>
      </w:tr>
      <w:tr w:rsidR="005D6531" w:rsidRPr="005D6531" w14:paraId="75C3B9F8" w14:textId="77777777" w:rsidTr="00361D68">
        <w:tc>
          <w:tcPr>
            <w:tcW w:w="2405" w:type="dxa"/>
          </w:tcPr>
          <w:p w14:paraId="6F2CC4E1" w14:textId="4F517379" w:rsidR="00AE7B0B" w:rsidRPr="005D6531" w:rsidRDefault="00725E8B" w:rsidP="00AE7B0B">
            <w:pPr>
              <w:pStyle w:val="Brdtext"/>
              <w:ind w:left="0"/>
            </w:pPr>
            <w:r w:rsidRPr="005D6531">
              <w:t>344XI310</w:t>
            </w:r>
            <w:r w:rsidR="00AE7B0B" w:rsidRPr="005D6531">
              <w:t>_H2</w:t>
            </w:r>
          </w:p>
        </w:tc>
        <w:tc>
          <w:tcPr>
            <w:tcW w:w="3119" w:type="dxa"/>
          </w:tcPr>
          <w:p w14:paraId="2389CC66" w14:textId="43CB2651" w:rsidR="00AE7B0B" w:rsidRPr="005D6531" w:rsidRDefault="00AE7B0B" w:rsidP="00AE7B0B">
            <w:pPr>
              <w:pStyle w:val="Brdtext"/>
              <w:ind w:left="0"/>
            </w:pPr>
            <w:r w:rsidRPr="005D6531">
              <w:t>Temp strålningsdel</w:t>
            </w:r>
            <w:r w:rsidRPr="005D6531">
              <w:br/>
            </w:r>
            <w:r w:rsidR="00725E8B" w:rsidRPr="005D6531">
              <w:t>344XI310</w:t>
            </w:r>
            <w:r w:rsidRPr="005D6531">
              <w:t>&gt;H2</w:t>
            </w:r>
          </w:p>
        </w:tc>
        <w:tc>
          <w:tcPr>
            <w:tcW w:w="425" w:type="dxa"/>
          </w:tcPr>
          <w:p w14:paraId="787324D1" w14:textId="77777777" w:rsidR="00AE7B0B" w:rsidRPr="005D6531" w:rsidRDefault="00AE7B0B" w:rsidP="00AE7B0B">
            <w:pPr>
              <w:pStyle w:val="Brdtext"/>
              <w:ind w:left="0"/>
            </w:pPr>
          </w:p>
        </w:tc>
        <w:tc>
          <w:tcPr>
            <w:tcW w:w="425" w:type="dxa"/>
          </w:tcPr>
          <w:p w14:paraId="745855DE" w14:textId="77777777" w:rsidR="00AE7B0B" w:rsidRPr="005D6531" w:rsidRDefault="00AE7B0B" w:rsidP="00AE7B0B">
            <w:pPr>
              <w:pStyle w:val="Brdtext"/>
              <w:ind w:left="0"/>
            </w:pPr>
            <w:r w:rsidRPr="005D6531">
              <w:t>X</w:t>
            </w:r>
          </w:p>
        </w:tc>
        <w:tc>
          <w:tcPr>
            <w:tcW w:w="425" w:type="dxa"/>
          </w:tcPr>
          <w:p w14:paraId="7BE30DDF" w14:textId="77777777" w:rsidR="00AE7B0B" w:rsidRPr="005D6531" w:rsidRDefault="00AE7B0B" w:rsidP="00AE7B0B">
            <w:pPr>
              <w:pStyle w:val="Brdtext"/>
              <w:ind w:left="0"/>
            </w:pPr>
          </w:p>
        </w:tc>
        <w:tc>
          <w:tcPr>
            <w:tcW w:w="1134" w:type="dxa"/>
          </w:tcPr>
          <w:p w14:paraId="50981753" w14:textId="77777777" w:rsidR="00AE7B0B" w:rsidRPr="005D6531" w:rsidRDefault="00AE7B0B" w:rsidP="00AE7B0B">
            <w:pPr>
              <w:pStyle w:val="Brdtext"/>
              <w:ind w:left="0"/>
            </w:pPr>
          </w:p>
        </w:tc>
      </w:tr>
      <w:tr w:rsidR="005D6531" w:rsidRPr="005D6531" w14:paraId="1D066BAD" w14:textId="77777777" w:rsidTr="00361D68">
        <w:tc>
          <w:tcPr>
            <w:tcW w:w="2405" w:type="dxa"/>
          </w:tcPr>
          <w:p w14:paraId="70C251BB" w14:textId="195BEEA3" w:rsidR="00AE7B0B" w:rsidRPr="005D6531" w:rsidRDefault="00725E8B" w:rsidP="00AE7B0B">
            <w:pPr>
              <w:pStyle w:val="Brdtext"/>
              <w:ind w:left="0"/>
            </w:pPr>
            <w:r w:rsidRPr="005D6531">
              <w:t>344XI306</w:t>
            </w:r>
            <w:r w:rsidR="00AE7B0B" w:rsidRPr="005D6531">
              <w:t>_H2</w:t>
            </w:r>
          </w:p>
        </w:tc>
        <w:tc>
          <w:tcPr>
            <w:tcW w:w="3119" w:type="dxa"/>
          </w:tcPr>
          <w:p w14:paraId="69C66FD6" w14:textId="534AE15A" w:rsidR="00AE7B0B" w:rsidRPr="005D6531" w:rsidRDefault="00AE7B0B" w:rsidP="00AE7B0B">
            <w:pPr>
              <w:pStyle w:val="Brdtext"/>
              <w:ind w:left="0"/>
            </w:pPr>
            <w:r w:rsidRPr="005D6531">
              <w:t>Tryck förbränningskammare</w:t>
            </w:r>
            <w:r w:rsidRPr="005D6531">
              <w:br/>
            </w:r>
            <w:r w:rsidR="00725E8B" w:rsidRPr="005D6531">
              <w:t>344XI306</w:t>
            </w:r>
            <w:r w:rsidRPr="005D6531">
              <w:t>&gt;H2</w:t>
            </w:r>
          </w:p>
        </w:tc>
        <w:tc>
          <w:tcPr>
            <w:tcW w:w="425" w:type="dxa"/>
          </w:tcPr>
          <w:p w14:paraId="7CBD5D26" w14:textId="77777777" w:rsidR="00AE7B0B" w:rsidRPr="005D6531" w:rsidRDefault="00AE7B0B" w:rsidP="00AE7B0B">
            <w:pPr>
              <w:pStyle w:val="Brdtext"/>
              <w:ind w:left="0"/>
            </w:pPr>
          </w:p>
        </w:tc>
        <w:tc>
          <w:tcPr>
            <w:tcW w:w="425" w:type="dxa"/>
          </w:tcPr>
          <w:p w14:paraId="07AB770A" w14:textId="77777777" w:rsidR="00AE7B0B" w:rsidRPr="005D6531" w:rsidRDefault="00AE7B0B" w:rsidP="00AE7B0B">
            <w:pPr>
              <w:pStyle w:val="Brdtext"/>
              <w:ind w:left="0"/>
            </w:pPr>
            <w:r w:rsidRPr="005D6531">
              <w:t>X</w:t>
            </w:r>
          </w:p>
        </w:tc>
        <w:tc>
          <w:tcPr>
            <w:tcW w:w="425" w:type="dxa"/>
          </w:tcPr>
          <w:p w14:paraId="58027467" w14:textId="77777777" w:rsidR="00AE7B0B" w:rsidRPr="005D6531" w:rsidRDefault="00AE7B0B" w:rsidP="00AE7B0B">
            <w:pPr>
              <w:pStyle w:val="Brdtext"/>
              <w:ind w:left="0"/>
            </w:pPr>
          </w:p>
        </w:tc>
        <w:tc>
          <w:tcPr>
            <w:tcW w:w="1134" w:type="dxa"/>
          </w:tcPr>
          <w:p w14:paraId="71386EFA" w14:textId="77777777" w:rsidR="00AE7B0B" w:rsidRPr="005D6531" w:rsidRDefault="00AE7B0B" w:rsidP="00AE7B0B">
            <w:pPr>
              <w:pStyle w:val="Brdtext"/>
              <w:ind w:left="0"/>
            </w:pPr>
          </w:p>
        </w:tc>
      </w:tr>
      <w:tr w:rsidR="005D6531" w:rsidRPr="005D6531" w14:paraId="6416906F" w14:textId="77777777" w:rsidTr="00361D68">
        <w:tc>
          <w:tcPr>
            <w:tcW w:w="2405" w:type="dxa"/>
          </w:tcPr>
          <w:p w14:paraId="1A5D9342" w14:textId="55AF391A" w:rsidR="00AE7B0B" w:rsidRPr="004546CF" w:rsidRDefault="00074702" w:rsidP="00AE7B0B">
            <w:pPr>
              <w:pStyle w:val="Brdtext"/>
              <w:ind w:left="0"/>
              <w:rPr>
                <w:strike/>
              </w:rPr>
            </w:pPr>
            <w:r>
              <w:rPr>
                <w:strike/>
              </w:rPr>
              <w:t>344YS314-S1/S2</w:t>
            </w:r>
          </w:p>
        </w:tc>
        <w:tc>
          <w:tcPr>
            <w:tcW w:w="3119" w:type="dxa"/>
          </w:tcPr>
          <w:p w14:paraId="12E7026D" w14:textId="711FCFB1" w:rsidR="00AE7B0B" w:rsidRPr="004546CF" w:rsidRDefault="00AE7B0B" w:rsidP="00FA6893">
            <w:pPr>
              <w:pStyle w:val="Brdtext"/>
              <w:ind w:left="0"/>
              <w:rPr>
                <w:strike/>
              </w:rPr>
            </w:pPr>
            <w:r w:rsidRPr="004546CF">
              <w:rPr>
                <w:strike/>
              </w:rPr>
              <w:t xml:space="preserve">Flamvakt </w:t>
            </w:r>
            <w:r w:rsidR="00FA6893" w:rsidRPr="004546CF">
              <w:rPr>
                <w:strike/>
              </w:rPr>
              <w:t>(Not 1)</w:t>
            </w:r>
            <w:r w:rsidR="004546CF" w:rsidRPr="004546CF">
              <w:rPr>
                <w:strike/>
              </w:rPr>
              <w:t xml:space="preserve"> </w:t>
            </w:r>
            <w:r w:rsidR="004546CF" w:rsidRPr="004546CF">
              <w:rPr>
                <w:color w:val="FF0000"/>
              </w:rPr>
              <w:t>Utgår, hanteras av ”brännarblock”</w:t>
            </w:r>
          </w:p>
        </w:tc>
        <w:tc>
          <w:tcPr>
            <w:tcW w:w="425" w:type="dxa"/>
          </w:tcPr>
          <w:p w14:paraId="4354D2F5" w14:textId="77777777" w:rsidR="00AE7B0B" w:rsidRPr="004546CF" w:rsidRDefault="00AE7B0B" w:rsidP="00AE7B0B">
            <w:pPr>
              <w:pStyle w:val="Brdtext"/>
              <w:ind w:left="0"/>
              <w:rPr>
                <w:strike/>
              </w:rPr>
            </w:pPr>
          </w:p>
        </w:tc>
        <w:tc>
          <w:tcPr>
            <w:tcW w:w="425" w:type="dxa"/>
          </w:tcPr>
          <w:p w14:paraId="282DE629" w14:textId="77777777" w:rsidR="00AE7B0B" w:rsidRPr="004546CF" w:rsidRDefault="00AE7B0B" w:rsidP="00AE7B0B">
            <w:pPr>
              <w:pStyle w:val="Brdtext"/>
              <w:ind w:left="0"/>
              <w:rPr>
                <w:strike/>
              </w:rPr>
            </w:pPr>
            <w:r w:rsidRPr="004546CF">
              <w:rPr>
                <w:strike/>
              </w:rPr>
              <w:t>X</w:t>
            </w:r>
          </w:p>
        </w:tc>
        <w:tc>
          <w:tcPr>
            <w:tcW w:w="425" w:type="dxa"/>
          </w:tcPr>
          <w:p w14:paraId="03E36E9E" w14:textId="77777777" w:rsidR="00AE7B0B" w:rsidRPr="004546CF" w:rsidRDefault="00AE7B0B" w:rsidP="00AE7B0B">
            <w:pPr>
              <w:pStyle w:val="Brdtext"/>
              <w:ind w:left="0"/>
              <w:rPr>
                <w:strike/>
              </w:rPr>
            </w:pPr>
          </w:p>
        </w:tc>
        <w:tc>
          <w:tcPr>
            <w:tcW w:w="1134" w:type="dxa"/>
          </w:tcPr>
          <w:p w14:paraId="47174DF5" w14:textId="77777777" w:rsidR="00AE7B0B" w:rsidRPr="004546CF" w:rsidRDefault="00AE7B0B" w:rsidP="00AE7B0B">
            <w:pPr>
              <w:pStyle w:val="Brdtext"/>
              <w:ind w:left="0"/>
              <w:rPr>
                <w:strike/>
              </w:rPr>
            </w:pPr>
            <w:r w:rsidRPr="004546CF">
              <w:rPr>
                <w:strike/>
              </w:rPr>
              <w:t>3s</w:t>
            </w:r>
          </w:p>
        </w:tc>
      </w:tr>
      <w:tr w:rsidR="005D6531" w:rsidRPr="005D6531" w14:paraId="55B6956E" w14:textId="77777777" w:rsidTr="00361D68">
        <w:tc>
          <w:tcPr>
            <w:tcW w:w="2405" w:type="dxa"/>
          </w:tcPr>
          <w:p w14:paraId="50AFE9C2" w14:textId="5CC4783A" w:rsidR="00AE7B0B" w:rsidRPr="005D6531" w:rsidRDefault="00E71F89" w:rsidP="00AE7B0B">
            <w:pPr>
              <w:pStyle w:val="Brdtext"/>
              <w:ind w:left="0"/>
            </w:pPr>
            <w:r w:rsidRPr="005D6531">
              <w:t>344SP510_MV &lt; 95%</w:t>
            </w:r>
          </w:p>
        </w:tc>
        <w:tc>
          <w:tcPr>
            <w:tcW w:w="3119" w:type="dxa"/>
          </w:tcPr>
          <w:p w14:paraId="07A7A5DA" w14:textId="328D487E" w:rsidR="00AE7B0B" w:rsidRPr="005D6531" w:rsidRDefault="001B088A" w:rsidP="00AE7B0B">
            <w:pPr>
              <w:pStyle w:val="Brdtext"/>
              <w:ind w:left="0"/>
            </w:pPr>
            <w:r w:rsidRPr="005D6531">
              <w:t>Gränsläge spjäll förbränningsluft ej helt öppet</w:t>
            </w:r>
          </w:p>
        </w:tc>
        <w:tc>
          <w:tcPr>
            <w:tcW w:w="425" w:type="dxa"/>
          </w:tcPr>
          <w:p w14:paraId="45923EAA" w14:textId="77777777" w:rsidR="00AE7B0B" w:rsidRPr="005D6531" w:rsidRDefault="00AE7B0B" w:rsidP="00AE7B0B">
            <w:pPr>
              <w:pStyle w:val="Brdtext"/>
              <w:ind w:left="0"/>
            </w:pPr>
          </w:p>
        </w:tc>
        <w:tc>
          <w:tcPr>
            <w:tcW w:w="425" w:type="dxa"/>
          </w:tcPr>
          <w:p w14:paraId="167AC884" w14:textId="77777777" w:rsidR="00AE7B0B" w:rsidRPr="005D6531" w:rsidRDefault="00AE7B0B" w:rsidP="00AE7B0B">
            <w:pPr>
              <w:pStyle w:val="Brdtext"/>
              <w:ind w:left="0"/>
            </w:pPr>
            <w:r w:rsidRPr="005D6531">
              <w:t>X</w:t>
            </w:r>
          </w:p>
        </w:tc>
        <w:tc>
          <w:tcPr>
            <w:tcW w:w="425" w:type="dxa"/>
          </w:tcPr>
          <w:p w14:paraId="7F6B31BD" w14:textId="77777777" w:rsidR="00AE7B0B" w:rsidRPr="005D6531" w:rsidRDefault="00AE7B0B" w:rsidP="00AE7B0B">
            <w:pPr>
              <w:pStyle w:val="Brdtext"/>
              <w:ind w:left="0"/>
            </w:pPr>
          </w:p>
        </w:tc>
        <w:tc>
          <w:tcPr>
            <w:tcW w:w="1134" w:type="dxa"/>
          </w:tcPr>
          <w:p w14:paraId="4E600BEE" w14:textId="77777777" w:rsidR="00AE7B0B" w:rsidRPr="005D6531" w:rsidRDefault="00AE7B0B" w:rsidP="00AE7B0B">
            <w:pPr>
              <w:pStyle w:val="Brdtext"/>
              <w:ind w:left="0"/>
            </w:pPr>
          </w:p>
        </w:tc>
      </w:tr>
      <w:tr w:rsidR="005D6531" w:rsidRPr="005D6531" w14:paraId="06CA0753" w14:textId="77777777" w:rsidTr="00361D68">
        <w:tc>
          <w:tcPr>
            <w:tcW w:w="2405" w:type="dxa"/>
          </w:tcPr>
          <w:p w14:paraId="22ECC404" w14:textId="26B2C2D7" w:rsidR="00AE7B0B" w:rsidRPr="005D6531" w:rsidRDefault="00AE7B0B" w:rsidP="00AE7B0B">
            <w:pPr>
              <w:pStyle w:val="Brdtext"/>
              <w:ind w:left="0"/>
            </w:pPr>
            <w:r w:rsidRPr="005D6531">
              <w:t>341PZ401_H2</w:t>
            </w:r>
          </w:p>
        </w:tc>
        <w:tc>
          <w:tcPr>
            <w:tcW w:w="3119" w:type="dxa"/>
          </w:tcPr>
          <w:p w14:paraId="702890F6" w14:textId="639EC149" w:rsidR="00AE7B0B" w:rsidRPr="005D6531" w:rsidRDefault="00AE7B0B" w:rsidP="00AE7B0B">
            <w:pPr>
              <w:pStyle w:val="Brdtext"/>
              <w:ind w:left="0"/>
            </w:pPr>
            <w:r w:rsidRPr="005D6531">
              <w:t>341PZ401&gt;H2</w:t>
            </w:r>
            <w:r w:rsidR="00FA6893" w:rsidRPr="005D6531">
              <w:t xml:space="preserve"> (Not 2)</w:t>
            </w:r>
          </w:p>
        </w:tc>
        <w:tc>
          <w:tcPr>
            <w:tcW w:w="425" w:type="dxa"/>
          </w:tcPr>
          <w:p w14:paraId="5F4E2075" w14:textId="77777777" w:rsidR="00AE7B0B" w:rsidRPr="005D6531" w:rsidRDefault="00AE7B0B" w:rsidP="00AE7B0B">
            <w:pPr>
              <w:pStyle w:val="Brdtext"/>
              <w:ind w:left="0"/>
            </w:pPr>
          </w:p>
        </w:tc>
        <w:tc>
          <w:tcPr>
            <w:tcW w:w="425" w:type="dxa"/>
          </w:tcPr>
          <w:p w14:paraId="53400258" w14:textId="7E77ADAF" w:rsidR="00AE7B0B" w:rsidRPr="005D6531" w:rsidRDefault="00AE7B0B" w:rsidP="00AE7B0B">
            <w:pPr>
              <w:pStyle w:val="Brdtext"/>
              <w:ind w:left="0"/>
            </w:pPr>
            <w:r w:rsidRPr="005D6531">
              <w:t>X</w:t>
            </w:r>
          </w:p>
        </w:tc>
        <w:tc>
          <w:tcPr>
            <w:tcW w:w="425" w:type="dxa"/>
          </w:tcPr>
          <w:p w14:paraId="59A6BBA4" w14:textId="77777777" w:rsidR="00AE7B0B" w:rsidRPr="005D6531" w:rsidRDefault="00AE7B0B" w:rsidP="00AE7B0B">
            <w:pPr>
              <w:pStyle w:val="Brdtext"/>
              <w:ind w:left="0"/>
            </w:pPr>
          </w:p>
        </w:tc>
        <w:tc>
          <w:tcPr>
            <w:tcW w:w="1134" w:type="dxa"/>
          </w:tcPr>
          <w:p w14:paraId="6C795BF7" w14:textId="77777777" w:rsidR="00AE7B0B" w:rsidRPr="005D6531" w:rsidRDefault="00AE7B0B" w:rsidP="00AE7B0B">
            <w:pPr>
              <w:pStyle w:val="Brdtext"/>
              <w:ind w:left="0"/>
            </w:pPr>
          </w:p>
        </w:tc>
      </w:tr>
      <w:tr w:rsidR="005D6531" w:rsidRPr="005D6531" w14:paraId="099D5164" w14:textId="77777777" w:rsidTr="00361D68">
        <w:tc>
          <w:tcPr>
            <w:tcW w:w="2405" w:type="dxa"/>
          </w:tcPr>
          <w:p w14:paraId="635BB6C7" w14:textId="5D2479AE" w:rsidR="00AE7B0B" w:rsidRPr="005D6531" w:rsidRDefault="00AE7B0B" w:rsidP="00AE7B0B">
            <w:pPr>
              <w:pStyle w:val="Brdtext"/>
              <w:ind w:left="0"/>
            </w:pPr>
            <w:r w:rsidRPr="005D6531">
              <w:t>341PZ401_L2</w:t>
            </w:r>
          </w:p>
        </w:tc>
        <w:tc>
          <w:tcPr>
            <w:tcW w:w="3119" w:type="dxa"/>
          </w:tcPr>
          <w:p w14:paraId="507FCA35" w14:textId="5C69F871" w:rsidR="00AE7B0B" w:rsidRPr="005D6531" w:rsidRDefault="00D12965" w:rsidP="00AE7B0B">
            <w:pPr>
              <w:pStyle w:val="Brdtext"/>
              <w:ind w:left="0"/>
            </w:pPr>
            <w:r w:rsidRPr="005D6531">
              <w:t>341PZ401&lt;L</w:t>
            </w:r>
            <w:r w:rsidR="00AE7B0B" w:rsidRPr="005D6531">
              <w:t>2</w:t>
            </w:r>
            <w:r w:rsidR="00FA6893" w:rsidRPr="005D6531">
              <w:t xml:space="preserve"> (Not 2)</w:t>
            </w:r>
          </w:p>
        </w:tc>
        <w:tc>
          <w:tcPr>
            <w:tcW w:w="425" w:type="dxa"/>
          </w:tcPr>
          <w:p w14:paraId="517D2BE5" w14:textId="77777777" w:rsidR="00AE7B0B" w:rsidRPr="005D6531" w:rsidRDefault="00AE7B0B" w:rsidP="00AE7B0B">
            <w:pPr>
              <w:pStyle w:val="Brdtext"/>
              <w:ind w:left="0"/>
            </w:pPr>
          </w:p>
        </w:tc>
        <w:tc>
          <w:tcPr>
            <w:tcW w:w="425" w:type="dxa"/>
          </w:tcPr>
          <w:p w14:paraId="4A09C576" w14:textId="6191621C" w:rsidR="00AE7B0B" w:rsidRPr="005D6531" w:rsidRDefault="00AE7B0B" w:rsidP="00AE7B0B">
            <w:pPr>
              <w:pStyle w:val="Brdtext"/>
              <w:ind w:left="0"/>
            </w:pPr>
            <w:r w:rsidRPr="005D6531">
              <w:t>X</w:t>
            </w:r>
          </w:p>
        </w:tc>
        <w:tc>
          <w:tcPr>
            <w:tcW w:w="425" w:type="dxa"/>
          </w:tcPr>
          <w:p w14:paraId="73E90E77" w14:textId="77777777" w:rsidR="00AE7B0B" w:rsidRPr="005D6531" w:rsidRDefault="00AE7B0B" w:rsidP="00AE7B0B">
            <w:pPr>
              <w:pStyle w:val="Brdtext"/>
              <w:ind w:left="0"/>
            </w:pPr>
          </w:p>
        </w:tc>
        <w:tc>
          <w:tcPr>
            <w:tcW w:w="1134" w:type="dxa"/>
          </w:tcPr>
          <w:p w14:paraId="4EDCD9D3" w14:textId="77777777" w:rsidR="00AE7B0B" w:rsidRPr="005D6531" w:rsidRDefault="00AE7B0B" w:rsidP="00AE7B0B">
            <w:pPr>
              <w:pStyle w:val="Brdtext"/>
              <w:ind w:left="0"/>
            </w:pPr>
          </w:p>
        </w:tc>
      </w:tr>
    </w:tbl>
    <w:p w14:paraId="5C5C9CA7" w14:textId="7C7740CB" w:rsidR="00721F5E" w:rsidRPr="005D6531" w:rsidRDefault="00807C3B" w:rsidP="00721F5E">
      <w:pPr>
        <w:pStyle w:val="Brdtext"/>
      </w:pPr>
      <w:r w:rsidRPr="00FB1E2A">
        <w:rPr>
          <w:i/>
          <w:strike/>
          <w:color w:val="FF0000"/>
        </w:rPr>
        <w:t xml:space="preserve">Not 1. Överkopplas om </w:t>
      </w:r>
      <w:r w:rsidR="00FD3C07">
        <w:rPr>
          <w:strike/>
          <w:color w:val="FF0000"/>
        </w:rPr>
        <w:t>252HV548-GSS</w:t>
      </w:r>
      <w:r w:rsidRPr="00FB1E2A">
        <w:rPr>
          <w:strike/>
          <w:color w:val="FF0000"/>
        </w:rPr>
        <w:t xml:space="preserve"> OCH </w:t>
      </w:r>
      <w:r w:rsidR="006E521E">
        <w:rPr>
          <w:strike/>
          <w:color w:val="FF0000"/>
        </w:rPr>
        <w:t>341HV669-GSS</w:t>
      </w:r>
      <w:r w:rsidRPr="00FB1E2A">
        <w:rPr>
          <w:strike/>
          <w:color w:val="FF0000"/>
        </w:rPr>
        <w:t>_N OCH 344XI310&gt;575 °C</w:t>
      </w:r>
      <w:r w:rsidR="00E17C25" w:rsidRPr="00FB1E2A">
        <w:rPr>
          <w:i/>
          <w:strike/>
          <w:color w:val="FF0000"/>
        </w:rPr>
        <w:t>.</w:t>
      </w:r>
      <w:r w:rsidR="00E17C25" w:rsidRPr="005D6531">
        <w:rPr>
          <w:i/>
        </w:rPr>
        <w:br/>
        <w:t xml:space="preserve">Not 2. Endast när </w:t>
      </w:r>
      <w:r w:rsidR="00A76022" w:rsidRPr="00A76022">
        <w:rPr>
          <w:i/>
          <w:color w:val="FF0000"/>
        </w:rPr>
        <w:t>vätgas</w:t>
      </w:r>
      <w:r w:rsidR="00E17C25" w:rsidRPr="005D6531">
        <w:rPr>
          <w:i/>
        </w:rPr>
        <w:t xml:space="preserve"> är i drift som bränsle. Avstängningsventilerna öppna och handventil ej stängd.</w:t>
      </w:r>
    </w:p>
    <w:p w14:paraId="67F2AC93" w14:textId="7B85AD59" w:rsidR="00721F5E" w:rsidRPr="005D6531" w:rsidRDefault="00721F5E" w:rsidP="00721F5E">
      <w:pPr>
        <w:pStyle w:val="Brdtext"/>
        <w:rPr>
          <w:i/>
        </w:rPr>
      </w:pPr>
      <w:r w:rsidRPr="005D6531">
        <w:rPr>
          <w:i/>
        </w:rPr>
        <w:t>SIL-klassad säkerhetskrets för 341SV665</w:t>
      </w:r>
      <w:r w:rsidR="00514DBC" w:rsidRPr="005D6531">
        <w:rPr>
          <w:i/>
        </w:rPr>
        <w:t>-MV1</w:t>
      </w:r>
      <w:r w:rsidRPr="005D6531">
        <w:rPr>
          <w:i/>
        </w:rPr>
        <w:t xml:space="preserve"> och 341SV667</w:t>
      </w:r>
      <w:r w:rsidR="00514DBC" w:rsidRPr="005D6531">
        <w:rPr>
          <w:i/>
        </w:rPr>
        <w:t>-MV1</w:t>
      </w:r>
      <w:r w:rsidRPr="005D6531">
        <w:rPr>
          <w:i/>
        </w:rPr>
        <w:t xml:space="preserve"> (Order till stängd):</w:t>
      </w:r>
    </w:p>
    <w:p w14:paraId="0FFDEDC9" w14:textId="5C8F9B69" w:rsidR="00472DB6" w:rsidRPr="005D6531" w:rsidRDefault="00472DB6" w:rsidP="00721F5E">
      <w:pPr>
        <w:pStyle w:val="Brdtext"/>
      </w:pPr>
      <w:r w:rsidRPr="005D6531">
        <w:t>Processnödstopp 308HZ300/301 stänger 341SV665-MV1 och 341SV667-MV1 (utgång FALSE).</w:t>
      </w:r>
    </w:p>
    <w:p w14:paraId="63D3718C" w14:textId="74E6C6D5" w:rsidR="00721F5E" w:rsidRPr="005D6531" w:rsidRDefault="00721F5E" w:rsidP="00721F5E">
      <w:pPr>
        <w:pStyle w:val="Brdtext"/>
      </w:pPr>
      <w:r w:rsidRPr="005D6531">
        <w:t xml:space="preserve">Lågt flöde </w:t>
      </w:r>
      <w:proofErr w:type="spellStart"/>
      <w:r w:rsidRPr="005D6531">
        <w:t>reduktionsgas</w:t>
      </w:r>
      <w:proofErr w:type="spellEnd"/>
      <w:r w:rsidRPr="005D6531">
        <w:t xml:space="preserve"> till PGH 343XI302_L2 stänger 341SV665</w:t>
      </w:r>
      <w:r w:rsidR="00144984" w:rsidRPr="005D6531">
        <w:t xml:space="preserve">-MV1 </w:t>
      </w:r>
      <w:r w:rsidRPr="005D6531">
        <w:t>och 341SV667</w:t>
      </w:r>
      <w:r w:rsidR="00144984" w:rsidRPr="005D6531">
        <w:t xml:space="preserve">-MV1 </w:t>
      </w:r>
      <w:r w:rsidRPr="005D6531">
        <w:t>(utgång FALSE).</w:t>
      </w:r>
    </w:p>
    <w:p w14:paraId="41B7E226" w14:textId="6A336D5F" w:rsidR="00721F5E" w:rsidRPr="005D6531" w:rsidRDefault="00184099" w:rsidP="00721F5E">
      <w:pPr>
        <w:pStyle w:val="Brdtext"/>
      </w:pPr>
      <w:r w:rsidRPr="005D6531">
        <w:t xml:space="preserve">Hög </w:t>
      </w:r>
      <w:r w:rsidR="00721F5E" w:rsidRPr="005D6531">
        <w:t xml:space="preserve">temp </w:t>
      </w:r>
      <w:proofErr w:type="spellStart"/>
      <w:r w:rsidRPr="005D6531">
        <w:t>reduktionsgas</w:t>
      </w:r>
      <w:proofErr w:type="spellEnd"/>
      <w:r w:rsidRPr="005D6531">
        <w:t xml:space="preserve"> efter PGH</w:t>
      </w:r>
      <w:r w:rsidR="00721F5E" w:rsidRPr="005D6531">
        <w:t xml:space="preserve"> </w:t>
      </w:r>
      <w:r w:rsidR="00725E8B" w:rsidRPr="005D6531">
        <w:t>344XI316</w:t>
      </w:r>
      <w:r w:rsidR="000A7FE6" w:rsidRPr="005D6531">
        <w:t xml:space="preserve"> ≥ H2 </w:t>
      </w:r>
      <w:r w:rsidR="00721F5E" w:rsidRPr="005D6531">
        <w:t>stänger 341SV665</w:t>
      </w:r>
      <w:r w:rsidR="00144984" w:rsidRPr="005D6531">
        <w:t xml:space="preserve">-MV1 </w:t>
      </w:r>
      <w:r w:rsidR="00721F5E" w:rsidRPr="005D6531">
        <w:t>och 341SV667</w:t>
      </w:r>
      <w:r w:rsidR="00144984" w:rsidRPr="005D6531">
        <w:t xml:space="preserve">-MV1 </w:t>
      </w:r>
      <w:r w:rsidR="00721F5E" w:rsidRPr="005D6531">
        <w:t>(utgång FALSE).</w:t>
      </w:r>
    </w:p>
    <w:p w14:paraId="466BA0EC" w14:textId="56AA0A3B" w:rsidR="00721F5E" w:rsidRPr="005D6531" w:rsidRDefault="00721F5E" w:rsidP="00721F5E">
      <w:pPr>
        <w:pStyle w:val="Brdtext"/>
      </w:pPr>
      <w:r w:rsidRPr="005D6531">
        <w:t xml:space="preserve">Hög temp konvektionsdel </w:t>
      </w:r>
      <w:r w:rsidR="00725E8B" w:rsidRPr="005D6531">
        <w:t>344XI303</w:t>
      </w:r>
      <w:r w:rsidR="000A7FE6" w:rsidRPr="005D6531">
        <w:t xml:space="preserve"> ≥ H2 </w:t>
      </w:r>
      <w:r w:rsidRPr="005D6531">
        <w:t>stänger 341SV665</w:t>
      </w:r>
      <w:r w:rsidR="00144984" w:rsidRPr="005D6531">
        <w:t xml:space="preserve">-MV1 </w:t>
      </w:r>
      <w:r w:rsidRPr="005D6531">
        <w:t>och 341SV667</w:t>
      </w:r>
      <w:r w:rsidR="00144984" w:rsidRPr="005D6531">
        <w:t xml:space="preserve">-MV1 </w:t>
      </w:r>
      <w:r w:rsidRPr="005D6531">
        <w:t>(utgång FALSE).</w:t>
      </w:r>
    </w:p>
    <w:p w14:paraId="2A0964C3" w14:textId="5E668883" w:rsidR="00721F5E" w:rsidRPr="005D6531" w:rsidRDefault="00721F5E" w:rsidP="00721F5E">
      <w:pPr>
        <w:pStyle w:val="Brdtext"/>
      </w:pPr>
      <w:r w:rsidRPr="005D6531">
        <w:t xml:space="preserve">Hög temp strålningsdel </w:t>
      </w:r>
      <w:r w:rsidR="00725E8B" w:rsidRPr="005D6531">
        <w:t>344XI310</w:t>
      </w:r>
      <w:r w:rsidR="000A7FE6" w:rsidRPr="005D6531">
        <w:t xml:space="preserve"> ≥ H2 </w:t>
      </w:r>
      <w:r w:rsidRPr="005D6531">
        <w:t>stänger 341SV665</w:t>
      </w:r>
      <w:r w:rsidR="00144984" w:rsidRPr="005D6531">
        <w:t xml:space="preserve">-MV1 </w:t>
      </w:r>
      <w:r w:rsidRPr="005D6531">
        <w:t>och 341SV667</w:t>
      </w:r>
      <w:r w:rsidR="00144984" w:rsidRPr="005D6531">
        <w:t xml:space="preserve">-MV1 </w:t>
      </w:r>
      <w:r w:rsidRPr="005D6531">
        <w:t>(utgång FALSE).</w:t>
      </w:r>
    </w:p>
    <w:p w14:paraId="456B5D50" w14:textId="54420677" w:rsidR="00721F5E" w:rsidRPr="005D6531" w:rsidRDefault="00721F5E" w:rsidP="00721F5E">
      <w:pPr>
        <w:pStyle w:val="Brdtext"/>
      </w:pPr>
      <w:r w:rsidRPr="005D6531">
        <w:t xml:space="preserve">Högt tryck förbränningskammare </w:t>
      </w:r>
      <w:r w:rsidR="00725E8B" w:rsidRPr="005D6531">
        <w:t>344XI306</w:t>
      </w:r>
      <w:r w:rsidR="000A7FE6" w:rsidRPr="005D6531">
        <w:t xml:space="preserve"> ≥ H</w:t>
      </w:r>
      <w:r w:rsidRPr="005D6531">
        <w:t xml:space="preserve"> stänger 341SV665</w:t>
      </w:r>
      <w:r w:rsidR="00144984" w:rsidRPr="005D6531">
        <w:t xml:space="preserve">-MV1 </w:t>
      </w:r>
      <w:r w:rsidRPr="005D6531">
        <w:t>och 341SV667</w:t>
      </w:r>
      <w:r w:rsidR="00144984" w:rsidRPr="005D6531">
        <w:t xml:space="preserve">-MV1 </w:t>
      </w:r>
      <w:r w:rsidRPr="005D6531">
        <w:t>(utgång FALSE).</w:t>
      </w:r>
    </w:p>
    <w:p w14:paraId="42E7A30C" w14:textId="70D9CE17" w:rsidR="00721F5E" w:rsidRPr="005D6531" w:rsidRDefault="00721F5E" w:rsidP="00721F5E">
      <w:pPr>
        <w:pStyle w:val="Brdtext"/>
      </w:pPr>
      <w:r w:rsidRPr="005D6531">
        <w:t xml:space="preserve">Flamvakt </w:t>
      </w:r>
      <w:r w:rsidR="00074702" w:rsidRPr="00074702">
        <w:rPr>
          <w:color w:val="FF0000"/>
        </w:rPr>
        <w:t>344YS314-S1/S2</w:t>
      </w:r>
      <w:r w:rsidRPr="00074702">
        <w:rPr>
          <w:color w:val="FF0000"/>
        </w:rPr>
        <w:t xml:space="preserve"> </w:t>
      </w:r>
      <w:r w:rsidRPr="005D6531">
        <w:t>stänger 341SV665</w:t>
      </w:r>
      <w:r w:rsidR="00144984" w:rsidRPr="005D6531">
        <w:t xml:space="preserve">-MV1 </w:t>
      </w:r>
      <w:r w:rsidRPr="005D6531">
        <w:t>och 341SV667</w:t>
      </w:r>
      <w:r w:rsidR="00144984" w:rsidRPr="005D6531">
        <w:t xml:space="preserve">-MV1 </w:t>
      </w:r>
      <w:r w:rsidRPr="005D6531">
        <w:t>(utgång FALSE)</w:t>
      </w:r>
      <w:r w:rsidR="00807C3B" w:rsidRPr="005D6531">
        <w:t xml:space="preserve"> OM INTE </w:t>
      </w:r>
      <w:r w:rsidR="00FD3C07" w:rsidRPr="00FD3C07">
        <w:rPr>
          <w:color w:val="FF0000"/>
        </w:rPr>
        <w:t>252HV548</w:t>
      </w:r>
      <w:r w:rsidR="00FD3C07">
        <w:t>-GSS</w:t>
      </w:r>
      <w:r w:rsidR="00807C3B" w:rsidRPr="005D6531">
        <w:t xml:space="preserve"> OCH </w:t>
      </w:r>
      <w:r w:rsidR="006E521E" w:rsidRPr="006E521E">
        <w:rPr>
          <w:color w:val="FF0000"/>
        </w:rPr>
        <w:t>341HV669-GSS</w:t>
      </w:r>
      <w:r w:rsidR="00807C3B" w:rsidRPr="005D6531">
        <w:t>_N OCH 344XI310&gt;575 °C</w:t>
      </w:r>
      <w:r w:rsidRPr="005D6531">
        <w:t>.</w:t>
      </w:r>
    </w:p>
    <w:p w14:paraId="4B66ED28" w14:textId="0A113599" w:rsidR="00721F5E" w:rsidRPr="005D6531" w:rsidRDefault="00721F5E" w:rsidP="00721F5E">
      <w:pPr>
        <w:pStyle w:val="Brdtext"/>
      </w:pPr>
      <w:r w:rsidRPr="005D6531">
        <w:t xml:space="preserve">Gränsläge spjäll förbränningsluft </w:t>
      </w:r>
      <w:r w:rsidR="00B825C5" w:rsidRPr="005D6531">
        <w:t>344SP510_GSO</w:t>
      </w:r>
      <w:r w:rsidRPr="005D6531">
        <w:t xml:space="preserve"> stänger 341SV665</w:t>
      </w:r>
      <w:r w:rsidR="00144984" w:rsidRPr="005D6531">
        <w:t xml:space="preserve">-MV1 </w:t>
      </w:r>
      <w:r w:rsidRPr="005D6531">
        <w:t>och 341SV667</w:t>
      </w:r>
      <w:r w:rsidR="00144984" w:rsidRPr="005D6531">
        <w:t xml:space="preserve">-MV1 </w:t>
      </w:r>
      <w:r w:rsidRPr="005D6531">
        <w:t>(utgång FALSE).</w:t>
      </w:r>
    </w:p>
    <w:p w14:paraId="68284536" w14:textId="3136655B" w:rsidR="00535E0C" w:rsidRPr="005D6531" w:rsidRDefault="00535E0C" w:rsidP="00535E0C">
      <w:pPr>
        <w:pStyle w:val="Brdtext"/>
      </w:pPr>
      <w:r w:rsidRPr="005D6531">
        <w:t xml:space="preserve">Högt bränsletryck </w:t>
      </w:r>
      <w:r w:rsidR="005B51AD" w:rsidRPr="005D6531">
        <w:t>341PZ401</w:t>
      </w:r>
      <w:r w:rsidRPr="005D6531">
        <w:t xml:space="preserve">_H2 vid normal drift stänger </w:t>
      </w:r>
      <w:r w:rsidR="005B51AD" w:rsidRPr="005D6531">
        <w:t>341SV665</w:t>
      </w:r>
      <w:r w:rsidR="00144984" w:rsidRPr="005D6531">
        <w:t xml:space="preserve">-MV1 </w:t>
      </w:r>
      <w:r w:rsidRPr="005D6531">
        <w:t xml:space="preserve">och </w:t>
      </w:r>
      <w:r w:rsidR="005B51AD" w:rsidRPr="005D6531">
        <w:t>341SV667</w:t>
      </w:r>
      <w:r w:rsidR="00144984" w:rsidRPr="005D6531">
        <w:t xml:space="preserve">-MV1 </w:t>
      </w:r>
      <w:r w:rsidRPr="005D6531">
        <w:t>(utgång FALSE).</w:t>
      </w:r>
    </w:p>
    <w:p w14:paraId="6BF404ED" w14:textId="626CD794" w:rsidR="00535E0C" w:rsidRPr="005D6531" w:rsidRDefault="00535E0C" w:rsidP="00535E0C">
      <w:pPr>
        <w:pStyle w:val="Brdtext"/>
      </w:pPr>
      <w:r w:rsidRPr="005D6531">
        <w:t xml:space="preserve">Lågt bränsletryck </w:t>
      </w:r>
      <w:r w:rsidR="005B51AD" w:rsidRPr="005D6531">
        <w:t>341PZ401</w:t>
      </w:r>
      <w:r w:rsidRPr="005D6531">
        <w:t xml:space="preserve">_L2 vid normal drift stänger </w:t>
      </w:r>
      <w:r w:rsidR="005B51AD" w:rsidRPr="005D6531">
        <w:t>341SV665</w:t>
      </w:r>
      <w:r w:rsidR="00144984" w:rsidRPr="005D6531">
        <w:t xml:space="preserve">-MV1 </w:t>
      </w:r>
      <w:r w:rsidRPr="005D6531">
        <w:t xml:space="preserve">och </w:t>
      </w:r>
      <w:r w:rsidR="005B51AD" w:rsidRPr="005D6531">
        <w:t>341SV667</w:t>
      </w:r>
      <w:r w:rsidR="00144984" w:rsidRPr="005D6531">
        <w:t xml:space="preserve">-MV1 </w:t>
      </w:r>
      <w:r w:rsidRPr="005D6531">
        <w:t>(utgång FALSE).</w:t>
      </w:r>
    </w:p>
    <w:p w14:paraId="7FEB1456" w14:textId="77777777" w:rsidR="00721F5E" w:rsidRPr="005D6531" w:rsidRDefault="00721F5E" w:rsidP="00721F5E">
      <w:pPr>
        <w:pStyle w:val="Brdtext"/>
        <w:rPr>
          <w:i/>
        </w:rPr>
      </w:pPr>
    </w:p>
    <w:p w14:paraId="78782964" w14:textId="57155073" w:rsidR="00721F5E" w:rsidRPr="005D6531" w:rsidRDefault="00721F5E" w:rsidP="00721F5E">
      <w:pPr>
        <w:pStyle w:val="Brdtext"/>
        <w:rPr>
          <w:i/>
        </w:rPr>
      </w:pPr>
      <w:proofErr w:type="spellStart"/>
      <w:r w:rsidRPr="005D6531">
        <w:rPr>
          <w:i/>
        </w:rPr>
        <w:lastRenderedPageBreak/>
        <w:t>Förreglingar</w:t>
      </w:r>
      <w:proofErr w:type="spellEnd"/>
      <w:r w:rsidRPr="005D6531">
        <w:rPr>
          <w:i/>
        </w:rPr>
        <w:t xml:space="preserve"> för 341SV666 (Förreglas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5D6531" w:rsidRPr="005D6531" w14:paraId="2E0A2AD2" w14:textId="77777777" w:rsidTr="00361D68">
        <w:tc>
          <w:tcPr>
            <w:tcW w:w="2405" w:type="dxa"/>
          </w:tcPr>
          <w:p w14:paraId="34D8CECD" w14:textId="77777777" w:rsidR="00721F5E" w:rsidRPr="005D6531" w:rsidRDefault="00721F5E" w:rsidP="00361D68">
            <w:pPr>
              <w:pStyle w:val="Brdtext"/>
              <w:ind w:left="0"/>
            </w:pPr>
            <w:r w:rsidRPr="005D6531">
              <w:t>Objekt/signal</w:t>
            </w:r>
          </w:p>
        </w:tc>
        <w:tc>
          <w:tcPr>
            <w:tcW w:w="3119" w:type="dxa"/>
          </w:tcPr>
          <w:p w14:paraId="7C82507B" w14:textId="77777777" w:rsidR="00721F5E" w:rsidRPr="005D6531" w:rsidRDefault="00721F5E" w:rsidP="00361D68">
            <w:pPr>
              <w:pStyle w:val="Brdtext"/>
              <w:ind w:left="0"/>
            </w:pPr>
            <w:r w:rsidRPr="005D6531">
              <w:t>Beskrivning</w:t>
            </w:r>
          </w:p>
        </w:tc>
        <w:tc>
          <w:tcPr>
            <w:tcW w:w="425" w:type="dxa"/>
          </w:tcPr>
          <w:p w14:paraId="2E567FDD" w14:textId="77777777" w:rsidR="00721F5E" w:rsidRPr="005D6531" w:rsidRDefault="00721F5E" w:rsidP="00361D68">
            <w:pPr>
              <w:pStyle w:val="Brdtext"/>
              <w:ind w:left="0"/>
            </w:pPr>
            <w:r w:rsidRPr="005D6531">
              <w:t>A</w:t>
            </w:r>
          </w:p>
        </w:tc>
        <w:tc>
          <w:tcPr>
            <w:tcW w:w="425" w:type="dxa"/>
          </w:tcPr>
          <w:p w14:paraId="4773FA75" w14:textId="77777777" w:rsidR="00721F5E" w:rsidRPr="005D6531" w:rsidRDefault="00721F5E" w:rsidP="00361D68">
            <w:pPr>
              <w:pStyle w:val="Brdtext"/>
              <w:ind w:left="0"/>
            </w:pPr>
            <w:r w:rsidRPr="005D6531">
              <w:t>B</w:t>
            </w:r>
          </w:p>
        </w:tc>
        <w:tc>
          <w:tcPr>
            <w:tcW w:w="425" w:type="dxa"/>
          </w:tcPr>
          <w:p w14:paraId="475C24AF" w14:textId="77777777" w:rsidR="00721F5E" w:rsidRPr="005D6531" w:rsidRDefault="00721F5E" w:rsidP="00361D68">
            <w:pPr>
              <w:pStyle w:val="Brdtext"/>
              <w:ind w:left="0"/>
            </w:pPr>
            <w:r w:rsidRPr="005D6531">
              <w:t>C</w:t>
            </w:r>
          </w:p>
        </w:tc>
        <w:tc>
          <w:tcPr>
            <w:tcW w:w="1134" w:type="dxa"/>
          </w:tcPr>
          <w:p w14:paraId="34F820AC" w14:textId="77777777" w:rsidR="00721F5E" w:rsidRPr="005D6531" w:rsidRDefault="00721F5E" w:rsidP="00361D68">
            <w:pPr>
              <w:pStyle w:val="Brdtext"/>
              <w:ind w:left="0"/>
            </w:pPr>
            <w:r w:rsidRPr="005D6531">
              <w:t>Runint1</w:t>
            </w:r>
          </w:p>
        </w:tc>
      </w:tr>
      <w:tr w:rsidR="005D6531" w:rsidRPr="005D6531" w14:paraId="188E3449" w14:textId="77777777" w:rsidTr="00361D68">
        <w:tc>
          <w:tcPr>
            <w:tcW w:w="2405" w:type="dxa"/>
          </w:tcPr>
          <w:p w14:paraId="571986F1" w14:textId="7A1F3A95" w:rsidR="00721F5E" w:rsidRPr="005D6531" w:rsidRDefault="00721F5E" w:rsidP="00361D68">
            <w:pPr>
              <w:pStyle w:val="Brdtext"/>
              <w:ind w:left="0"/>
            </w:pPr>
            <w:r w:rsidRPr="005D6531">
              <w:t>341SV665_GSS</w:t>
            </w:r>
          </w:p>
        </w:tc>
        <w:tc>
          <w:tcPr>
            <w:tcW w:w="3119" w:type="dxa"/>
          </w:tcPr>
          <w:p w14:paraId="095A9E6D" w14:textId="691FDAD5" w:rsidR="00721F5E" w:rsidRPr="005D6531" w:rsidRDefault="00721F5E" w:rsidP="00361D68">
            <w:pPr>
              <w:pStyle w:val="Brdtext"/>
              <w:ind w:left="0"/>
            </w:pPr>
            <w:r w:rsidRPr="005D6531">
              <w:t>341SV665 ej stängd</w:t>
            </w:r>
          </w:p>
        </w:tc>
        <w:tc>
          <w:tcPr>
            <w:tcW w:w="425" w:type="dxa"/>
          </w:tcPr>
          <w:p w14:paraId="747C6B06" w14:textId="77777777" w:rsidR="00721F5E" w:rsidRPr="005D6531" w:rsidRDefault="00721F5E" w:rsidP="00361D68">
            <w:pPr>
              <w:pStyle w:val="Brdtext"/>
              <w:ind w:left="0"/>
            </w:pPr>
          </w:p>
        </w:tc>
        <w:tc>
          <w:tcPr>
            <w:tcW w:w="425" w:type="dxa"/>
          </w:tcPr>
          <w:p w14:paraId="6422C48E" w14:textId="77777777" w:rsidR="00721F5E" w:rsidRPr="005D6531" w:rsidRDefault="00721F5E" w:rsidP="00361D68">
            <w:pPr>
              <w:pStyle w:val="Brdtext"/>
              <w:ind w:left="0"/>
            </w:pPr>
            <w:r w:rsidRPr="005D6531">
              <w:t>X</w:t>
            </w:r>
          </w:p>
        </w:tc>
        <w:tc>
          <w:tcPr>
            <w:tcW w:w="425" w:type="dxa"/>
          </w:tcPr>
          <w:p w14:paraId="24DB73B3" w14:textId="77777777" w:rsidR="00721F5E" w:rsidRPr="005D6531" w:rsidRDefault="00721F5E" w:rsidP="00361D68">
            <w:pPr>
              <w:pStyle w:val="Brdtext"/>
              <w:ind w:left="0"/>
            </w:pPr>
          </w:p>
        </w:tc>
        <w:tc>
          <w:tcPr>
            <w:tcW w:w="1134" w:type="dxa"/>
          </w:tcPr>
          <w:p w14:paraId="11F25406" w14:textId="77777777" w:rsidR="00721F5E" w:rsidRPr="005D6531" w:rsidRDefault="00721F5E" w:rsidP="00361D68">
            <w:pPr>
              <w:pStyle w:val="Brdtext"/>
              <w:ind w:left="0"/>
            </w:pPr>
          </w:p>
        </w:tc>
      </w:tr>
      <w:tr w:rsidR="00721F5E" w:rsidRPr="005D6531" w14:paraId="013D72F8" w14:textId="77777777" w:rsidTr="00361D68">
        <w:tc>
          <w:tcPr>
            <w:tcW w:w="2405" w:type="dxa"/>
          </w:tcPr>
          <w:p w14:paraId="2278A0A6" w14:textId="2E55C7A3" w:rsidR="00721F5E" w:rsidRPr="005D6531" w:rsidRDefault="00721F5E" w:rsidP="00361D68">
            <w:pPr>
              <w:pStyle w:val="Brdtext"/>
              <w:ind w:left="0"/>
            </w:pPr>
            <w:r w:rsidRPr="005D6531">
              <w:t>341SV667_GSS</w:t>
            </w:r>
          </w:p>
        </w:tc>
        <w:tc>
          <w:tcPr>
            <w:tcW w:w="3119" w:type="dxa"/>
          </w:tcPr>
          <w:p w14:paraId="08B7C8C4" w14:textId="2E177861" w:rsidR="00721F5E" w:rsidRPr="005D6531" w:rsidRDefault="00721F5E" w:rsidP="00361D68">
            <w:pPr>
              <w:pStyle w:val="Brdtext"/>
              <w:ind w:left="0"/>
            </w:pPr>
            <w:r w:rsidRPr="005D6531">
              <w:t>341SV667 ej stängd</w:t>
            </w:r>
          </w:p>
        </w:tc>
        <w:tc>
          <w:tcPr>
            <w:tcW w:w="425" w:type="dxa"/>
          </w:tcPr>
          <w:p w14:paraId="0D9DAD1F" w14:textId="77777777" w:rsidR="00721F5E" w:rsidRPr="005D6531" w:rsidRDefault="00721F5E" w:rsidP="00361D68">
            <w:pPr>
              <w:pStyle w:val="Brdtext"/>
              <w:ind w:left="0"/>
            </w:pPr>
          </w:p>
        </w:tc>
        <w:tc>
          <w:tcPr>
            <w:tcW w:w="425" w:type="dxa"/>
          </w:tcPr>
          <w:p w14:paraId="75072E4A" w14:textId="77777777" w:rsidR="00721F5E" w:rsidRPr="005D6531" w:rsidRDefault="00721F5E" w:rsidP="00361D68">
            <w:pPr>
              <w:pStyle w:val="Brdtext"/>
              <w:ind w:left="0"/>
            </w:pPr>
            <w:r w:rsidRPr="005D6531">
              <w:t>X</w:t>
            </w:r>
          </w:p>
        </w:tc>
        <w:tc>
          <w:tcPr>
            <w:tcW w:w="425" w:type="dxa"/>
          </w:tcPr>
          <w:p w14:paraId="2F87B748" w14:textId="77777777" w:rsidR="00721F5E" w:rsidRPr="005D6531" w:rsidRDefault="00721F5E" w:rsidP="00361D68">
            <w:pPr>
              <w:pStyle w:val="Brdtext"/>
              <w:ind w:left="0"/>
            </w:pPr>
          </w:p>
        </w:tc>
        <w:tc>
          <w:tcPr>
            <w:tcW w:w="1134" w:type="dxa"/>
          </w:tcPr>
          <w:p w14:paraId="048F1C4D" w14:textId="77777777" w:rsidR="00721F5E" w:rsidRPr="005D6531" w:rsidRDefault="00721F5E" w:rsidP="00361D68">
            <w:pPr>
              <w:pStyle w:val="Brdtext"/>
              <w:ind w:left="0"/>
            </w:pPr>
          </w:p>
        </w:tc>
      </w:tr>
    </w:tbl>
    <w:p w14:paraId="2D704207" w14:textId="77777777" w:rsidR="00721F5E" w:rsidRPr="005D6531" w:rsidRDefault="00721F5E" w:rsidP="00721F5E">
      <w:pPr>
        <w:pStyle w:val="Brdtext"/>
      </w:pPr>
    </w:p>
    <w:p w14:paraId="46A1C748" w14:textId="3743F859" w:rsidR="00721F5E" w:rsidRPr="005D6531" w:rsidRDefault="00721F5E" w:rsidP="00721F5E">
      <w:pPr>
        <w:pStyle w:val="Brdtext"/>
        <w:rPr>
          <w:i/>
        </w:rPr>
      </w:pPr>
      <w:r w:rsidRPr="005D6531">
        <w:rPr>
          <w:i/>
        </w:rPr>
        <w:t>SIL-klassad säkerhetskrets för 341SV666 (Order till öppen):</w:t>
      </w:r>
    </w:p>
    <w:p w14:paraId="4124D95E" w14:textId="1EA490CE" w:rsidR="00864C22" w:rsidRPr="005D6531" w:rsidRDefault="00864C22" w:rsidP="00721F5E">
      <w:pPr>
        <w:pStyle w:val="Brdtext"/>
        <w:rPr>
          <w:highlight w:val="yellow"/>
        </w:rPr>
      </w:pPr>
      <w:r w:rsidRPr="005D6531">
        <w:t>Processnödstopp 308HZ300/301 öppnar 341SV666-MV1 (utgång FALSE).</w:t>
      </w:r>
    </w:p>
    <w:p w14:paraId="4766F819" w14:textId="3916B7F1" w:rsidR="00721F5E" w:rsidRPr="005D6531" w:rsidRDefault="00721F5E" w:rsidP="00721F5E">
      <w:pPr>
        <w:pStyle w:val="Brdtext"/>
      </w:pPr>
      <w:r w:rsidRPr="005D6531">
        <w:t xml:space="preserve">Lågt flöde </w:t>
      </w:r>
      <w:proofErr w:type="spellStart"/>
      <w:r w:rsidRPr="005D6531">
        <w:t>reduktionsgas</w:t>
      </w:r>
      <w:proofErr w:type="spellEnd"/>
      <w:r w:rsidRPr="005D6531">
        <w:t xml:space="preserve"> till PGH 343XI302_L2 öppnar 341SV666</w:t>
      </w:r>
      <w:r w:rsidR="00144984" w:rsidRPr="005D6531">
        <w:t xml:space="preserve">-MV1 </w:t>
      </w:r>
      <w:r w:rsidRPr="005D6531">
        <w:t>(utgång FALSE).</w:t>
      </w:r>
    </w:p>
    <w:p w14:paraId="5448BEA2" w14:textId="752C984D" w:rsidR="00721F5E" w:rsidRPr="005D6531" w:rsidRDefault="00184099" w:rsidP="00721F5E">
      <w:pPr>
        <w:pStyle w:val="Brdtext"/>
      </w:pPr>
      <w:r w:rsidRPr="005D6531">
        <w:t xml:space="preserve">Hög </w:t>
      </w:r>
      <w:r w:rsidR="00721F5E" w:rsidRPr="005D6531">
        <w:t xml:space="preserve">temp </w:t>
      </w:r>
      <w:proofErr w:type="spellStart"/>
      <w:r w:rsidRPr="005D6531">
        <w:t>reduktionsgas</w:t>
      </w:r>
      <w:proofErr w:type="spellEnd"/>
      <w:r w:rsidRPr="005D6531">
        <w:t xml:space="preserve"> efter PGH</w:t>
      </w:r>
      <w:r w:rsidR="00721F5E" w:rsidRPr="005D6531">
        <w:t xml:space="preserve"> </w:t>
      </w:r>
      <w:r w:rsidR="00725E8B" w:rsidRPr="005D6531">
        <w:t>344XI316</w:t>
      </w:r>
      <w:r w:rsidR="00721F5E" w:rsidRPr="005D6531">
        <w:t>&gt;H2 öppnar 341SV666</w:t>
      </w:r>
      <w:r w:rsidR="00144984" w:rsidRPr="005D6531">
        <w:t xml:space="preserve">-MV1 </w:t>
      </w:r>
      <w:r w:rsidR="00721F5E" w:rsidRPr="005D6531">
        <w:t>(utgång FALSE).</w:t>
      </w:r>
    </w:p>
    <w:p w14:paraId="05C627BE" w14:textId="6956854E" w:rsidR="00721F5E" w:rsidRPr="005D6531" w:rsidRDefault="00721F5E" w:rsidP="00721F5E">
      <w:pPr>
        <w:pStyle w:val="Brdtext"/>
      </w:pPr>
      <w:r w:rsidRPr="005D6531">
        <w:t xml:space="preserve">Hög temp konvektionsdel </w:t>
      </w:r>
      <w:r w:rsidR="00725E8B" w:rsidRPr="005D6531">
        <w:t>344XI303</w:t>
      </w:r>
      <w:r w:rsidR="008B20AE" w:rsidRPr="005D6531">
        <w:t>&gt;H2</w:t>
      </w:r>
      <w:r w:rsidRPr="005D6531">
        <w:t xml:space="preserve"> öppnar 341SV666</w:t>
      </w:r>
      <w:r w:rsidR="00144984" w:rsidRPr="005D6531">
        <w:t xml:space="preserve">-MV1 </w:t>
      </w:r>
      <w:r w:rsidRPr="005D6531">
        <w:t>(utgång FALSE).</w:t>
      </w:r>
    </w:p>
    <w:p w14:paraId="1DEF642A" w14:textId="3744F447" w:rsidR="00721F5E" w:rsidRPr="005D6531" w:rsidRDefault="00721F5E" w:rsidP="00721F5E">
      <w:pPr>
        <w:pStyle w:val="Brdtext"/>
      </w:pPr>
      <w:r w:rsidRPr="005D6531">
        <w:t xml:space="preserve">Hög temp strålningsdel </w:t>
      </w:r>
      <w:r w:rsidR="00725E8B" w:rsidRPr="005D6531">
        <w:t>344XI310</w:t>
      </w:r>
      <w:r w:rsidRPr="005D6531">
        <w:t>&gt;H2 öppnar 341SV666</w:t>
      </w:r>
      <w:r w:rsidR="00144984" w:rsidRPr="005D6531">
        <w:t xml:space="preserve">-MV1 </w:t>
      </w:r>
      <w:r w:rsidRPr="005D6531">
        <w:t>(utgång FALSE).</w:t>
      </w:r>
    </w:p>
    <w:p w14:paraId="03E26552" w14:textId="6B5C13B1" w:rsidR="00721F5E" w:rsidRPr="005D6531" w:rsidRDefault="00721F5E" w:rsidP="00721F5E">
      <w:pPr>
        <w:pStyle w:val="Brdtext"/>
      </w:pPr>
      <w:r w:rsidRPr="005D6531">
        <w:t xml:space="preserve">Högt tryck förbränningskammare </w:t>
      </w:r>
      <w:r w:rsidR="00725E8B" w:rsidRPr="005D6531">
        <w:t>344XI306</w:t>
      </w:r>
      <w:r w:rsidRPr="005D6531">
        <w:t>&gt;H2 öppnar 341SV666</w:t>
      </w:r>
      <w:r w:rsidR="00144984" w:rsidRPr="005D6531">
        <w:t xml:space="preserve">-MV1 </w:t>
      </w:r>
      <w:r w:rsidRPr="005D6531">
        <w:t>(utgång FALSE).</w:t>
      </w:r>
    </w:p>
    <w:p w14:paraId="1F55A7E6" w14:textId="77D62DA9" w:rsidR="00721F5E" w:rsidRPr="005D6531" w:rsidRDefault="00721F5E" w:rsidP="00721F5E">
      <w:pPr>
        <w:pStyle w:val="Brdtext"/>
      </w:pPr>
      <w:r w:rsidRPr="005D6531">
        <w:t xml:space="preserve">Flamvakt </w:t>
      </w:r>
      <w:r w:rsidR="00074702" w:rsidRPr="00074702">
        <w:rPr>
          <w:color w:val="FF0000"/>
        </w:rPr>
        <w:t>344YS314-S1/S2</w:t>
      </w:r>
      <w:r w:rsidRPr="005D6531">
        <w:t xml:space="preserve"> öppnar 341SV666</w:t>
      </w:r>
      <w:r w:rsidR="00144984" w:rsidRPr="005D6531">
        <w:t xml:space="preserve">-MV1 </w:t>
      </w:r>
      <w:r w:rsidRPr="005D6531">
        <w:t>(utgång FALSE)</w:t>
      </w:r>
      <w:r w:rsidR="00E71F89" w:rsidRPr="005D6531">
        <w:t xml:space="preserve"> OM INTE </w:t>
      </w:r>
      <w:r w:rsidR="00FD3C07" w:rsidRPr="00FD3C07">
        <w:rPr>
          <w:color w:val="FF0000"/>
        </w:rPr>
        <w:t>252HV548</w:t>
      </w:r>
      <w:r w:rsidR="00FD3C07">
        <w:t>-GSS</w:t>
      </w:r>
      <w:r w:rsidR="00E71F89" w:rsidRPr="005D6531">
        <w:t xml:space="preserve"> OCH </w:t>
      </w:r>
      <w:r w:rsidR="006E521E" w:rsidRPr="006E521E">
        <w:rPr>
          <w:color w:val="FF0000"/>
        </w:rPr>
        <w:t>341HV669-GSS</w:t>
      </w:r>
      <w:r w:rsidR="00E71F89" w:rsidRPr="005D6531">
        <w:t>_N OCH 344XI310&gt;575 °C</w:t>
      </w:r>
      <w:r w:rsidRPr="005D6531">
        <w:t>.</w:t>
      </w:r>
    </w:p>
    <w:p w14:paraId="3416E35E" w14:textId="67617A24" w:rsidR="00721F5E" w:rsidRPr="005D6531" w:rsidRDefault="00E71F89" w:rsidP="00721F5E">
      <w:pPr>
        <w:pStyle w:val="Brdtext"/>
      </w:pPr>
      <w:r w:rsidRPr="005D6531">
        <w:t>L</w:t>
      </w:r>
      <w:r w:rsidR="00721F5E" w:rsidRPr="005D6531">
        <w:t xml:space="preserve">äge spjäll förbränningsluft </w:t>
      </w:r>
      <w:r w:rsidRPr="005D6531">
        <w:t>344SP510_MV &lt; 95%</w:t>
      </w:r>
      <w:r w:rsidR="00721F5E" w:rsidRPr="005D6531">
        <w:t xml:space="preserve"> öppnar 341SV666</w:t>
      </w:r>
      <w:r w:rsidR="00144984" w:rsidRPr="005D6531">
        <w:t xml:space="preserve">-MV1 </w:t>
      </w:r>
      <w:r w:rsidR="00721F5E" w:rsidRPr="005D6531">
        <w:t>(utgång FALSE).</w:t>
      </w:r>
    </w:p>
    <w:p w14:paraId="68FA010D" w14:textId="2D170FFF" w:rsidR="005B51AD" w:rsidRPr="005D6531" w:rsidRDefault="005B51AD" w:rsidP="005B51AD">
      <w:pPr>
        <w:pStyle w:val="Brdtext"/>
      </w:pPr>
      <w:r w:rsidRPr="005D6531">
        <w:t>Högt bränsletryck 341PZ401_H2 vid normal drift öppnar 341SV666</w:t>
      </w:r>
      <w:r w:rsidR="00144984" w:rsidRPr="005D6531">
        <w:t xml:space="preserve">-MV1 </w:t>
      </w:r>
      <w:r w:rsidRPr="005D6531">
        <w:t>(utgång FALSE).</w:t>
      </w:r>
    </w:p>
    <w:p w14:paraId="5A072D4F" w14:textId="2C92F38A" w:rsidR="005B51AD" w:rsidRPr="005D6531" w:rsidRDefault="005B51AD" w:rsidP="005B51AD">
      <w:pPr>
        <w:pStyle w:val="Brdtext"/>
      </w:pPr>
      <w:r w:rsidRPr="005D6531">
        <w:t>Lågt bränsletryck 341PZ401_L2 vid normal drift öppnar 341SV666</w:t>
      </w:r>
      <w:r w:rsidR="00144984" w:rsidRPr="005D6531">
        <w:t xml:space="preserve">-MV1 </w:t>
      </w:r>
      <w:r w:rsidRPr="005D6531">
        <w:t>(utgång FALSE).</w:t>
      </w:r>
    </w:p>
    <w:p w14:paraId="1E52C91C" w14:textId="77777777" w:rsidR="005B51AD" w:rsidRPr="005D6531" w:rsidRDefault="005B51AD" w:rsidP="00721F5E">
      <w:pPr>
        <w:pStyle w:val="Brdtext"/>
      </w:pPr>
    </w:p>
    <w:p w14:paraId="443C6DF5" w14:textId="77777777" w:rsidR="00721F5E" w:rsidRPr="005D6531" w:rsidRDefault="00721F5E" w:rsidP="008C3C1C">
      <w:pPr>
        <w:pStyle w:val="Brdtext"/>
      </w:pPr>
    </w:p>
    <w:p w14:paraId="0DE3FE7A" w14:textId="77777777" w:rsidR="00C9273D" w:rsidRPr="005D6531" w:rsidRDefault="004953F7" w:rsidP="00C9273D">
      <w:pPr>
        <w:pStyle w:val="Rubrik1"/>
      </w:pPr>
      <w:bookmarkStart w:id="54" w:name="_Toc33443037"/>
      <w:r w:rsidRPr="005D6531">
        <w:t>Referenser</w:t>
      </w:r>
      <w:bookmarkEnd w:id="54"/>
    </w:p>
    <w:p w14:paraId="7EA638A7" w14:textId="352DA0FC" w:rsidR="007C7861" w:rsidRPr="005D6531" w:rsidRDefault="00AF2650" w:rsidP="007C7861">
      <w:pPr>
        <w:pStyle w:val="Rubrik2"/>
      </w:pPr>
      <w:bookmarkStart w:id="55" w:name="_Toc33443038"/>
      <w:r w:rsidRPr="005D6531">
        <w:t>PGH, RGV och Syrgasinjektion</w:t>
      </w:r>
      <w:bookmarkEnd w:id="55"/>
    </w:p>
    <w:p w14:paraId="271DDFF5" w14:textId="77777777" w:rsidR="007770DC" w:rsidRPr="005D6531" w:rsidRDefault="007770DC" w:rsidP="007770DC">
      <w:pPr>
        <w:pStyle w:val="Brdtext"/>
      </w:pPr>
      <w:r w:rsidRPr="005D6531">
        <w:t>Hybrit:</w:t>
      </w:r>
    </w:p>
    <w:p w14:paraId="40257D97" w14:textId="386C2F30" w:rsidR="007770DC" w:rsidRPr="008E1EE2" w:rsidRDefault="00E40323" w:rsidP="007770DC">
      <w:pPr>
        <w:pStyle w:val="Brdtext"/>
        <w:rPr>
          <w:color w:val="FF0000"/>
        </w:rPr>
      </w:pPr>
      <w:r w:rsidRPr="008E1EE2">
        <w:rPr>
          <w:color w:val="FF0000"/>
        </w:rPr>
        <w:t xml:space="preserve">PID 344-0000-001-PS Rev </w:t>
      </w:r>
      <w:proofErr w:type="spellStart"/>
      <w:r w:rsidR="008E1EE2" w:rsidRPr="008E1EE2">
        <w:rPr>
          <w:color w:val="FF0000"/>
        </w:rPr>
        <w:t>G</w:t>
      </w:r>
      <w:r w:rsidR="000900A1">
        <w:rPr>
          <w:color w:val="FF0000"/>
        </w:rPr>
        <w:t>_jos</w:t>
      </w:r>
      <w:proofErr w:type="spellEnd"/>
      <w:r w:rsidR="007770DC" w:rsidRPr="008E1EE2">
        <w:rPr>
          <w:color w:val="FF0000"/>
        </w:rPr>
        <w:t xml:space="preserve"> Processgasvärmare</w:t>
      </w:r>
    </w:p>
    <w:p w14:paraId="794FDD8C" w14:textId="0411F479" w:rsidR="007770DC" w:rsidRPr="005D6531" w:rsidRDefault="00835F60" w:rsidP="007770DC">
      <w:pPr>
        <w:pStyle w:val="Brdtext"/>
      </w:pPr>
      <w:r w:rsidRPr="005D6531">
        <w:t>PID 344-0000-002-PS Rev C</w:t>
      </w:r>
      <w:r w:rsidR="00837BBA" w:rsidRPr="005D6531">
        <w:t>_jos</w:t>
      </w:r>
      <w:r w:rsidR="007F6F07" w:rsidRPr="005D6531">
        <w:t>3</w:t>
      </w:r>
      <w:r w:rsidR="007770DC" w:rsidRPr="005D6531">
        <w:t xml:space="preserve"> Syrgasspetsning</w:t>
      </w:r>
    </w:p>
    <w:p w14:paraId="07F33FF2" w14:textId="29D49B30" w:rsidR="007770DC" w:rsidRPr="005D6531" w:rsidRDefault="00F80212" w:rsidP="007770DC">
      <w:pPr>
        <w:pStyle w:val="Brdtext"/>
      </w:pPr>
      <w:r w:rsidRPr="005D6531">
        <w:t xml:space="preserve">PID 344-0000-003-PS Rev </w:t>
      </w:r>
      <w:proofErr w:type="spellStart"/>
      <w:r w:rsidRPr="005D6531">
        <w:t>E_jos</w:t>
      </w:r>
      <w:proofErr w:type="spellEnd"/>
      <w:r w:rsidR="007770DC" w:rsidRPr="005D6531">
        <w:t xml:space="preserve"> Bränsle till reduktionsgasvärmare</w:t>
      </w:r>
    </w:p>
    <w:p w14:paraId="506C3BC2" w14:textId="77777777" w:rsidR="00EC3BC6" w:rsidRPr="005D6531" w:rsidRDefault="00EC3BC6" w:rsidP="0091364D">
      <w:pPr>
        <w:pStyle w:val="Brdtext"/>
      </w:pPr>
    </w:p>
    <w:p w14:paraId="1FFAEC7E" w14:textId="19622E18" w:rsidR="002C6FBF" w:rsidRPr="005D6531" w:rsidRDefault="002C6FBF" w:rsidP="0091364D">
      <w:pPr>
        <w:pStyle w:val="Brdtext"/>
        <w:rPr>
          <w:lang w:val="en-US"/>
        </w:rPr>
      </w:pPr>
      <w:r w:rsidRPr="005D6531">
        <w:rPr>
          <w:lang w:val="en-US"/>
        </w:rPr>
        <w:t>HYL:</w:t>
      </w:r>
    </w:p>
    <w:p w14:paraId="0B3C7582" w14:textId="425CB0F7" w:rsidR="001E3161" w:rsidRPr="005D6531" w:rsidRDefault="001E3161" w:rsidP="001E3161">
      <w:pPr>
        <w:pStyle w:val="Brdtext"/>
        <w:rPr>
          <w:lang w:val="en-US"/>
        </w:rPr>
      </w:pPr>
      <w:r w:rsidRPr="005D6531">
        <w:rPr>
          <w:lang w:val="en-US"/>
        </w:rPr>
        <w:t>HYLP0030-DOINA-PSO-3001-001-00 Reactor Reduction Zone</w:t>
      </w:r>
    </w:p>
    <w:p w14:paraId="38EA0C8F" w14:textId="6B6C5B94" w:rsidR="001E3161" w:rsidRPr="005D6531" w:rsidRDefault="001E3161" w:rsidP="001E3161">
      <w:pPr>
        <w:pStyle w:val="Brdtext"/>
        <w:rPr>
          <w:lang w:val="en-US"/>
        </w:rPr>
      </w:pPr>
      <w:r w:rsidRPr="005D6531">
        <w:rPr>
          <w:lang w:val="en-US"/>
        </w:rPr>
        <w:t>HYLP0030-DOINA-PSO-3201-001-00 Process Gas Heater FE51A10HEA PG 302-B Fuel System</w:t>
      </w:r>
    </w:p>
    <w:p w14:paraId="18E39079" w14:textId="485A02E3" w:rsidR="001E3161" w:rsidRPr="005D6531" w:rsidRDefault="001E3161" w:rsidP="001E3161">
      <w:pPr>
        <w:pStyle w:val="Brdtext"/>
        <w:rPr>
          <w:lang w:val="en-US"/>
        </w:rPr>
      </w:pPr>
      <w:r w:rsidRPr="005D6531">
        <w:rPr>
          <w:lang w:val="en-US"/>
        </w:rPr>
        <w:lastRenderedPageBreak/>
        <w:t>HYLP0030-DOINA-PSO-3202-001-00 Process Gas Heater Radiant and Convective Section FE51A10HEA PG 302-B</w:t>
      </w:r>
    </w:p>
    <w:p w14:paraId="3EF5A137" w14:textId="77777777" w:rsidR="007770DC" w:rsidRPr="005D6531" w:rsidRDefault="007770DC" w:rsidP="007770DC">
      <w:pPr>
        <w:pStyle w:val="Brdtext"/>
        <w:rPr>
          <w:lang w:val="en-US"/>
        </w:rPr>
      </w:pPr>
      <w:r w:rsidRPr="005D6531">
        <w:rPr>
          <w:lang w:val="en-US"/>
        </w:rPr>
        <w:t>HYLP0030-DOINA-PSO-3020-001-00 Partial Combustion System</w:t>
      </w:r>
    </w:p>
    <w:p w14:paraId="722D29C8" w14:textId="6BCE1D4D" w:rsidR="002C6FBF" w:rsidRPr="005D6531" w:rsidRDefault="002C6FBF" w:rsidP="0091364D">
      <w:pPr>
        <w:pStyle w:val="Brdtext"/>
        <w:rPr>
          <w:lang w:val="en-US"/>
        </w:rPr>
      </w:pPr>
      <w:r w:rsidRPr="005D6531">
        <w:rPr>
          <w:lang w:val="en-US"/>
        </w:rPr>
        <w:t xml:space="preserve">HYLP0030-OTE79-PGB-1064-001-00 </w:t>
      </w:r>
      <w:r w:rsidRPr="005D6531">
        <w:rPr>
          <w:lang w:val="en-GB"/>
        </w:rPr>
        <w:t>Burner Management</w:t>
      </w:r>
      <w:r w:rsidRPr="005D6531">
        <w:rPr>
          <w:lang w:val="en-US"/>
        </w:rPr>
        <w:t xml:space="preserve"> System Cause &amp; Effect</w:t>
      </w:r>
    </w:p>
    <w:p w14:paraId="223E5128" w14:textId="071FA07C" w:rsidR="002C6FBF" w:rsidRPr="005D6531" w:rsidRDefault="002C6FBF" w:rsidP="002C6FBF">
      <w:pPr>
        <w:pStyle w:val="Brdtext"/>
        <w:rPr>
          <w:lang w:val="en-US"/>
        </w:rPr>
      </w:pPr>
      <w:r w:rsidRPr="005D6531">
        <w:rPr>
          <w:lang w:val="en-US"/>
        </w:rPr>
        <w:t xml:space="preserve">HYLP0030-SPE79-PGB-1063-001-00 </w:t>
      </w:r>
      <w:r w:rsidRPr="005D6531">
        <w:rPr>
          <w:lang w:val="en-GB"/>
        </w:rPr>
        <w:t>Burner Management</w:t>
      </w:r>
      <w:r w:rsidRPr="005D6531">
        <w:rPr>
          <w:lang w:val="en-US"/>
        </w:rPr>
        <w:t xml:space="preserve"> System Functional Design Specification</w:t>
      </w:r>
    </w:p>
    <w:p w14:paraId="2D17E894" w14:textId="4E28D3AC" w:rsidR="00D91C50" w:rsidRPr="005D6531" w:rsidRDefault="00D91C50" w:rsidP="002C6FBF">
      <w:pPr>
        <w:pStyle w:val="Brdtext"/>
        <w:rPr>
          <w:lang w:val="en-US"/>
        </w:rPr>
      </w:pPr>
      <w:r w:rsidRPr="005D6531">
        <w:rPr>
          <w:lang w:val="en-US"/>
        </w:rPr>
        <w:t xml:space="preserve">HYLP0030-SDE79-PGO-1045-001-02 Flue Gas </w:t>
      </w:r>
      <w:proofErr w:type="spellStart"/>
      <w:r w:rsidRPr="005D6531">
        <w:rPr>
          <w:lang w:val="en-US"/>
        </w:rPr>
        <w:t>Analyser</w:t>
      </w:r>
      <w:proofErr w:type="spellEnd"/>
      <w:r w:rsidRPr="005D6531">
        <w:rPr>
          <w:lang w:val="en-US"/>
        </w:rPr>
        <w:t xml:space="preserve"> for Oxygen</w:t>
      </w:r>
    </w:p>
    <w:p w14:paraId="4FE184F5" w14:textId="0A104446" w:rsidR="00D91C50" w:rsidRPr="005D6531" w:rsidRDefault="00D91C50" w:rsidP="002C6FBF">
      <w:pPr>
        <w:pStyle w:val="Brdtext"/>
        <w:rPr>
          <w:lang w:val="en-US"/>
        </w:rPr>
      </w:pPr>
      <w:r w:rsidRPr="005D6531">
        <w:rPr>
          <w:lang w:val="en-US"/>
        </w:rPr>
        <w:t xml:space="preserve">HYLP0030-SDE79-PGO-1070-001-02 Flue Gas </w:t>
      </w:r>
      <w:proofErr w:type="spellStart"/>
      <w:r w:rsidRPr="005D6531">
        <w:rPr>
          <w:lang w:val="en-US"/>
        </w:rPr>
        <w:t>Analyser</w:t>
      </w:r>
      <w:proofErr w:type="spellEnd"/>
      <w:r w:rsidRPr="005D6531">
        <w:rPr>
          <w:lang w:val="en-US"/>
        </w:rPr>
        <w:t xml:space="preserve"> for Combustibles</w:t>
      </w:r>
    </w:p>
    <w:p w14:paraId="703686E1" w14:textId="77777777" w:rsidR="007770DC" w:rsidRPr="005D6531" w:rsidRDefault="007770DC" w:rsidP="007770DC">
      <w:pPr>
        <w:pStyle w:val="Brdtext"/>
        <w:rPr>
          <w:lang w:val="en-US"/>
        </w:rPr>
      </w:pPr>
    </w:p>
    <w:p w14:paraId="1B62A26F" w14:textId="3BF948D2" w:rsidR="006F38C0" w:rsidRPr="005D6531" w:rsidRDefault="0045737A" w:rsidP="007770DC">
      <w:pPr>
        <w:pStyle w:val="Brdtext"/>
        <w:rPr>
          <w:lang w:val="en-US"/>
        </w:rPr>
      </w:pPr>
      <w:proofErr w:type="spellStart"/>
      <w:r w:rsidRPr="005D6531">
        <w:rPr>
          <w:lang w:val="en-US"/>
        </w:rPr>
        <w:t>Svensk</w:t>
      </w:r>
      <w:proofErr w:type="spellEnd"/>
      <w:r w:rsidRPr="005D6531">
        <w:rPr>
          <w:lang w:val="en-US"/>
        </w:rPr>
        <w:t xml:space="preserve"> s</w:t>
      </w:r>
      <w:r w:rsidR="006F38C0" w:rsidRPr="005D6531">
        <w:rPr>
          <w:lang w:val="en-US"/>
        </w:rPr>
        <w:t>tandard:</w:t>
      </w:r>
    </w:p>
    <w:p w14:paraId="70BF492E" w14:textId="25DC9C3D" w:rsidR="007770DC" w:rsidRPr="005D6531" w:rsidRDefault="007770DC" w:rsidP="007770DC">
      <w:pPr>
        <w:pStyle w:val="Brdtext"/>
        <w:rPr>
          <w:lang w:val="en-US"/>
        </w:rPr>
      </w:pPr>
      <w:r w:rsidRPr="005D6531">
        <w:rPr>
          <w:lang w:val="en-US"/>
        </w:rPr>
        <w:t xml:space="preserve">SS EN 746-2 – Industrial </w:t>
      </w:r>
      <w:proofErr w:type="spellStart"/>
      <w:r w:rsidRPr="005D6531">
        <w:rPr>
          <w:lang w:val="en-US"/>
        </w:rPr>
        <w:t>thermoprocessing</w:t>
      </w:r>
      <w:proofErr w:type="spellEnd"/>
      <w:r w:rsidRPr="005D6531">
        <w:rPr>
          <w:lang w:val="en-US"/>
        </w:rPr>
        <w:t xml:space="preserve"> equipment, Part 2: Safety </w:t>
      </w:r>
      <w:r w:rsidR="006F38C0" w:rsidRPr="005D6531">
        <w:rPr>
          <w:lang w:val="en-US"/>
        </w:rPr>
        <w:t>r</w:t>
      </w:r>
      <w:r w:rsidRPr="005D6531">
        <w:rPr>
          <w:lang w:val="en-US"/>
        </w:rPr>
        <w:t xml:space="preserve">equirements for combustion and fuel handling systems </w:t>
      </w:r>
    </w:p>
    <w:p w14:paraId="18156D43" w14:textId="4DF6408B" w:rsidR="007770DC" w:rsidRPr="005D6531" w:rsidRDefault="007770DC" w:rsidP="007770DC">
      <w:pPr>
        <w:pStyle w:val="Brdtext"/>
        <w:rPr>
          <w:lang w:val="en-US"/>
        </w:rPr>
      </w:pPr>
      <w:r w:rsidRPr="005D6531">
        <w:rPr>
          <w:lang w:val="en-US"/>
        </w:rPr>
        <w:t xml:space="preserve">IEC 61508 – Functional Safety of electrical / electronic /programmable electronic safety related systems. </w:t>
      </w:r>
    </w:p>
    <w:p w14:paraId="6447B141" w14:textId="7B16F407" w:rsidR="007770DC" w:rsidRPr="005D6531" w:rsidRDefault="007770DC" w:rsidP="007770DC">
      <w:pPr>
        <w:pStyle w:val="Brdtext"/>
        <w:rPr>
          <w:lang w:val="en-US"/>
        </w:rPr>
      </w:pPr>
      <w:r w:rsidRPr="005D6531">
        <w:rPr>
          <w:lang w:val="en-US"/>
        </w:rPr>
        <w:t xml:space="preserve">IEC 61511 – Functional Safety: Safety Instrumented Systems for the Process Industry. </w:t>
      </w:r>
    </w:p>
    <w:p w14:paraId="07CB80CA" w14:textId="77777777" w:rsidR="007770DC" w:rsidRPr="005D6531" w:rsidRDefault="007770DC" w:rsidP="007770DC">
      <w:pPr>
        <w:pStyle w:val="Brdtext"/>
        <w:rPr>
          <w:lang w:val="en-US"/>
        </w:rPr>
      </w:pPr>
    </w:p>
    <w:p w14:paraId="251881B4" w14:textId="4C17D3CE" w:rsidR="007770DC" w:rsidRPr="005D6531" w:rsidRDefault="007770DC" w:rsidP="007770DC">
      <w:pPr>
        <w:pStyle w:val="Brdtext"/>
        <w:rPr>
          <w:lang w:val="en-US"/>
        </w:rPr>
      </w:pPr>
      <w:r w:rsidRPr="005D6531">
        <w:rPr>
          <w:lang w:val="en-US"/>
        </w:rPr>
        <w:t xml:space="preserve"> </w:t>
      </w:r>
      <w:proofErr w:type="spellStart"/>
      <w:r w:rsidR="0045737A" w:rsidRPr="005D6531">
        <w:rPr>
          <w:lang w:val="en-US"/>
        </w:rPr>
        <w:t>Amerikansk</w:t>
      </w:r>
      <w:proofErr w:type="spellEnd"/>
      <w:r w:rsidR="0045737A" w:rsidRPr="005D6531">
        <w:rPr>
          <w:lang w:val="en-US"/>
        </w:rPr>
        <w:t xml:space="preserve"> standard:</w:t>
      </w:r>
      <w:r w:rsidRPr="005D6531">
        <w:rPr>
          <w:lang w:val="en-US"/>
        </w:rPr>
        <w:t xml:space="preserve"> </w:t>
      </w:r>
    </w:p>
    <w:p w14:paraId="53DEACB5" w14:textId="40138018" w:rsidR="007770DC" w:rsidRPr="005D6531" w:rsidRDefault="007770DC" w:rsidP="007770DC">
      <w:pPr>
        <w:pStyle w:val="Brdtext"/>
        <w:rPr>
          <w:lang w:val="en-US"/>
        </w:rPr>
      </w:pPr>
      <w:r w:rsidRPr="005D6531">
        <w:rPr>
          <w:lang w:val="en-US"/>
        </w:rPr>
        <w:t xml:space="preserve"> API Recommended Practice 556 – Instrumentation, Control and Protective Systems for Gas Fired Furnaces. </w:t>
      </w:r>
    </w:p>
    <w:p w14:paraId="20946FD3" w14:textId="77777777" w:rsidR="007770DC" w:rsidRPr="005D6531" w:rsidRDefault="007770DC" w:rsidP="007770DC">
      <w:pPr>
        <w:pStyle w:val="Brdtext"/>
        <w:rPr>
          <w:lang w:val="en-US"/>
        </w:rPr>
      </w:pPr>
      <w:r w:rsidRPr="005D6531">
        <w:rPr>
          <w:lang w:val="en-US"/>
        </w:rPr>
        <w:t xml:space="preserve"> NFPA 85 – Boiler and Combustion Systems Hazards Code </w:t>
      </w:r>
    </w:p>
    <w:p w14:paraId="7992C3D8" w14:textId="77777777" w:rsidR="007770DC" w:rsidRPr="005D6531" w:rsidRDefault="007770DC" w:rsidP="007770DC">
      <w:pPr>
        <w:pStyle w:val="Brdtext"/>
        <w:rPr>
          <w:lang w:val="en-US"/>
        </w:rPr>
      </w:pPr>
      <w:r w:rsidRPr="005D6531">
        <w:rPr>
          <w:lang w:val="en-US"/>
        </w:rPr>
        <w:t xml:space="preserve"> NFPA 86 – Standard for Ovens and Furnaces </w:t>
      </w:r>
    </w:p>
    <w:p w14:paraId="7C4EE4DC" w14:textId="0E846277" w:rsidR="007770DC" w:rsidRPr="005D6531" w:rsidRDefault="007770DC" w:rsidP="006F38C0">
      <w:pPr>
        <w:pStyle w:val="Brdtext"/>
        <w:rPr>
          <w:lang w:val="en-US"/>
        </w:rPr>
      </w:pPr>
      <w:r w:rsidRPr="005D6531">
        <w:rPr>
          <w:lang w:val="en-US"/>
        </w:rPr>
        <w:t xml:space="preserve"> NFPA 87 – Recommended Practice for Fluid Furnaces </w:t>
      </w:r>
    </w:p>
    <w:sectPr w:rsidR="007770DC" w:rsidRPr="005D6531" w:rsidSect="00A8094E">
      <w:footerReference w:type="first" r:id="rId15"/>
      <w:pgSz w:w="11907" w:h="16840" w:code="9"/>
      <w:pgMar w:top="1111" w:right="1134" w:bottom="1418" w:left="1701" w:header="720" w:footer="454" w:gutter="0"/>
      <w:paperSrc w:first="1" w:other="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A1B6D4" w14:textId="77777777" w:rsidR="002C3D98" w:rsidRDefault="002C3D98">
      <w:r>
        <w:separator/>
      </w:r>
    </w:p>
  </w:endnote>
  <w:endnote w:type="continuationSeparator" w:id="0">
    <w:p w14:paraId="158868B7" w14:textId="77777777" w:rsidR="002C3D98" w:rsidRDefault="002C3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9F56F9" w14:textId="2ED1CFE5" w:rsidR="002C3D98" w:rsidRPr="00B31980" w:rsidRDefault="002C3D98">
    <w:pPr>
      <w:pStyle w:val="Sidfot"/>
      <w:rPr>
        <w:sz w:val="20"/>
      </w:rPr>
    </w:pPr>
    <w:fldSimple w:instr=" DOCPROPERTY  DokumentNummerÅr  \* MERGEFORMAT ">
      <w:r w:rsidR="009E7AFA">
        <w:t>2019</w:t>
      </w:r>
    </w:fldSimple>
    <w:r w:rsidRPr="00147459">
      <w:t>-</w:t>
    </w:r>
    <w:fldSimple w:instr=" DOCPROPERTY  DokumentNummerNr  \* MERGEFORMAT ">
      <w:r w:rsidR="009E7AFA">
        <w:t>000</w:t>
      </w:r>
    </w:fldSimple>
    <w:r w:rsidRPr="00147459">
      <w:t>-</w:t>
    </w:r>
    <w:fldSimple w:instr=" DOCPROPERTY  DokumentNummerVer  \* MERGEFORMAT ">
      <w:r w:rsidR="009E7AFA">
        <w:t>3</w:t>
      </w:r>
    </w:fldSimple>
    <w:r>
      <w:rPr>
        <w:sz w:val="20"/>
      </w:rPr>
      <w:tab/>
    </w:r>
    <w:fldSimple w:instr=" TITLE   \* MERGEFORMAT ">
      <w:r w:rsidR="009E7AFA">
        <w:t>Reglerteknisk funktionsbeskrivning Reduktionsgasvärmare (PGH)</w:t>
      </w:r>
    </w:fldSimple>
    <w:r>
      <w:rPr>
        <w:sz w:val="20"/>
      </w:rPr>
      <w:tab/>
      <w:t xml:space="preserve">Sid </w:t>
    </w:r>
    <w:r>
      <w:rPr>
        <w:rStyle w:val="Sidnummer"/>
        <w:sz w:val="20"/>
      </w:rPr>
      <w:fldChar w:fldCharType="begin"/>
    </w:r>
    <w:r>
      <w:rPr>
        <w:rStyle w:val="Sidnummer"/>
        <w:sz w:val="20"/>
      </w:rPr>
      <w:instrText xml:space="preserve"> PAGE </w:instrText>
    </w:r>
    <w:r>
      <w:rPr>
        <w:rStyle w:val="Sidnummer"/>
        <w:sz w:val="20"/>
      </w:rPr>
      <w:fldChar w:fldCharType="separate"/>
    </w:r>
    <w:r>
      <w:rPr>
        <w:rStyle w:val="Sidnummer"/>
        <w:noProof/>
        <w:sz w:val="20"/>
      </w:rPr>
      <w:t>34</w:t>
    </w:r>
    <w:r>
      <w:rPr>
        <w:rStyle w:val="Sidnummer"/>
        <w:sz w:val="20"/>
      </w:rPr>
      <w:fldChar w:fldCharType="end"/>
    </w:r>
    <w:r>
      <w:rPr>
        <w:rStyle w:val="Sidnummer"/>
        <w:sz w:val="20"/>
      </w:rPr>
      <w:t xml:space="preserve"> (</w:t>
    </w:r>
    <w:r>
      <w:rPr>
        <w:rStyle w:val="Sidnummer"/>
        <w:sz w:val="20"/>
      </w:rPr>
      <w:fldChar w:fldCharType="begin"/>
    </w:r>
    <w:r>
      <w:rPr>
        <w:rStyle w:val="Sidnummer"/>
        <w:sz w:val="20"/>
      </w:rPr>
      <w:instrText xml:space="preserve"> NUMPAGES </w:instrText>
    </w:r>
    <w:r>
      <w:rPr>
        <w:rStyle w:val="Sidnummer"/>
        <w:sz w:val="20"/>
      </w:rPr>
      <w:fldChar w:fldCharType="separate"/>
    </w:r>
    <w:r>
      <w:rPr>
        <w:rStyle w:val="Sidnummer"/>
        <w:noProof/>
        <w:sz w:val="20"/>
      </w:rPr>
      <w:t>40</w:t>
    </w:r>
    <w:r>
      <w:rPr>
        <w:rStyle w:val="Sidnummer"/>
        <w:sz w:val="20"/>
      </w:rPr>
      <w:fldChar w:fldCharType="end"/>
    </w:r>
    <w:r>
      <w:rPr>
        <w:rStyle w:val="Sidnummer"/>
        <w:sz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CB2521" w14:textId="77777777" w:rsidR="002C3D98" w:rsidRPr="006B0AC0" w:rsidRDefault="002C3D98" w:rsidP="006D2E14">
    <w:pPr>
      <w:pStyle w:val="Sidfot"/>
      <w:keepLines/>
      <w:pBdr>
        <w:top w:val="single" w:sz="4" w:space="1" w:color="auto"/>
      </w:pBdr>
      <w:tabs>
        <w:tab w:val="clear" w:pos="4536"/>
        <w:tab w:val="clear" w:pos="9072"/>
        <w:tab w:val="left" w:pos="2552"/>
        <w:tab w:val="left" w:pos="6096"/>
        <w:tab w:val="left" w:pos="8222"/>
      </w:tabs>
      <w:rPr>
        <w:rFonts w:ascii="Arial" w:hAnsi="Arial"/>
        <w:b/>
        <w:spacing w:val="-4"/>
        <w:sz w:val="16"/>
        <w:szCs w:val="16"/>
        <w:lang w:val="en-US"/>
      </w:rPr>
    </w:pPr>
    <w:proofErr w:type="spellStart"/>
    <w:r w:rsidRPr="006B0AC0">
      <w:rPr>
        <w:rFonts w:ascii="Arial" w:hAnsi="Arial"/>
        <w:b/>
        <w:spacing w:val="-4"/>
        <w:sz w:val="16"/>
        <w:szCs w:val="16"/>
        <w:lang w:val="en-US"/>
      </w:rPr>
      <w:t>Optimation</w:t>
    </w:r>
    <w:proofErr w:type="spellEnd"/>
    <w:r w:rsidRPr="006B0AC0">
      <w:rPr>
        <w:rFonts w:ascii="Arial" w:hAnsi="Arial"/>
        <w:b/>
        <w:spacing w:val="-4"/>
        <w:sz w:val="16"/>
        <w:szCs w:val="16"/>
        <w:lang w:val="en-US"/>
      </w:rPr>
      <w:t xml:space="preserve"> AB</w:t>
    </w:r>
    <w:r w:rsidRPr="006B0AC0">
      <w:rPr>
        <w:rFonts w:ascii="Arial" w:hAnsi="Arial"/>
        <w:b/>
        <w:spacing w:val="-4"/>
        <w:sz w:val="16"/>
        <w:szCs w:val="16"/>
        <w:lang w:val="en-US"/>
      </w:rPr>
      <w:tab/>
    </w:r>
    <w:r w:rsidRPr="006B0AC0">
      <w:rPr>
        <w:rFonts w:ascii="Arial" w:hAnsi="Arial"/>
        <w:spacing w:val="-4"/>
        <w:sz w:val="16"/>
        <w:szCs w:val="16"/>
        <w:lang w:val="en-US"/>
      </w:rPr>
      <w:t>www.optimation.se</w:t>
    </w:r>
    <w:r w:rsidRPr="006B0AC0">
      <w:rPr>
        <w:rFonts w:ascii="Arial" w:hAnsi="Arial"/>
        <w:b/>
        <w:spacing w:val="-4"/>
        <w:sz w:val="16"/>
        <w:szCs w:val="16"/>
        <w:lang w:val="en-US"/>
      </w:rPr>
      <w:tab/>
      <w:t>Luleå</w:t>
    </w:r>
    <w:r w:rsidRPr="006B0AC0">
      <w:rPr>
        <w:rFonts w:ascii="Arial" w:hAnsi="Arial"/>
        <w:b/>
        <w:spacing w:val="-4"/>
        <w:sz w:val="16"/>
        <w:szCs w:val="16"/>
        <w:lang w:val="en-US"/>
      </w:rPr>
      <w:tab/>
    </w:r>
    <w:proofErr w:type="spellStart"/>
    <w:r w:rsidRPr="006B0AC0">
      <w:rPr>
        <w:rFonts w:ascii="Arial" w:hAnsi="Arial"/>
        <w:b/>
        <w:spacing w:val="-4"/>
        <w:sz w:val="16"/>
        <w:szCs w:val="16"/>
        <w:lang w:val="en-US"/>
      </w:rPr>
      <w:t>Piteå</w:t>
    </w:r>
    <w:proofErr w:type="spellEnd"/>
  </w:p>
  <w:p w14:paraId="595C3722" w14:textId="77777777" w:rsidR="002C3D98" w:rsidRDefault="002C3D98" w:rsidP="006B0AC0">
    <w:pPr>
      <w:pStyle w:val="Sidfot"/>
      <w:keepLines/>
      <w:pBdr>
        <w:top w:val="single" w:sz="4" w:space="1" w:color="auto"/>
      </w:pBdr>
      <w:tabs>
        <w:tab w:val="clear" w:pos="4536"/>
        <w:tab w:val="clear" w:pos="9072"/>
        <w:tab w:val="left" w:pos="2552"/>
        <w:tab w:val="left" w:pos="4646"/>
        <w:tab w:val="left" w:pos="6096"/>
        <w:tab w:val="left" w:pos="8222"/>
      </w:tabs>
      <w:rPr>
        <w:rFonts w:ascii="Arial" w:hAnsi="Arial"/>
        <w:spacing w:val="-4"/>
        <w:sz w:val="16"/>
        <w:szCs w:val="16"/>
      </w:rPr>
    </w:pPr>
    <w:r>
      <w:rPr>
        <w:rFonts w:ascii="Arial" w:hAnsi="Arial"/>
        <w:spacing w:val="-4"/>
        <w:sz w:val="16"/>
        <w:szCs w:val="16"/>
      </w:rPr>
      <w:t>Box 27</w:t>
    </w:r>
    <w:r>
      <w:rPr>
        <w:rFonts w:ascii="Arial" w:hAnsi="Arial"/>
        <w:spacing w:val="-4"/>
        <w:sz w:val="16"/>
        <w:szCs w:val="16"/>
      </w:rPr>
      <w:tab/>
    </w:r>
    <w:r w:rsidRPr="00086F91">
      <w:rPr>
        <w:rFonts w:ascii="Arial" w:hAnsi="Arial"/>
        <w:spacing w:val="-4"/>
        <w:sz w:val="16"/>
        <w:szCs w:val="16"/>
      </w:rPr>
      <w:tab/>
    </w:r>
    <w:r>
      <w:rPr>
        <w:rFonts w:ascii="Arial" w:hAnsi="Arial"/>
        <w:spacing w:val="-4"/>
        <w:sz w:val="16"/>
        <w:szCs w:val="16"/>
      </w:rPr>
      <w:tab/>
      <w:t>Timmermansgatan 16B</w:t>
    </w:r>
    <w:r w:rsidRPr="00086F91">
      <w:rPr>
        <w:rFonts w:ascii="Arial" w:hAnsi="Arial"/>
        <w:spacing w:val="-4"/>
        <w:sz w:val="16"/>
        <w:szCs w:val="16"/>
      </w:rPr>
      <w:tab/>
      <w:t>Djupviksgatan 20</w:t>
    </w:r>
  </w:p>
  <w:p w14:paraId="41BBEC84" w14:textId="77777777" w:rsidR="002C3D98" w:rsidRDefault="002C3D98" w:rsidP="006D2E14">
    <w:pPr>
      <w:pStyle w:val="Sidfot"/>
      <w:keepLines/>
      <w:pBdr>
        <w:top w:val="single" w:sz="4" w:space="1" w:color="auto"/>
      </w:pBdr>
      <w:tabs>
        <w:tab w:val="clear" w:pos="4536"/>
        <w:tab w:val="clear" w:pos="9072"/>
        <w:tab w:val="left" w:pos="2552"/>
        <w:tab w:val="left" w:pos="6096"/>
        <w:tab w:val="left" w:pos="8222"/>
      </w:tabs>
      <w:rPr>
        <w:rFonts w:ascii="Arial" w:hAnsi="Arial"/>
        <w:spacing w:val="-4"/>
        <w:sz w:val="16"/>
        <w:szCs w:val="16"/>
      </w:rPr>
    </w:pPr>
    <w:r>
      <w:rPr>
        <w:rFonts w:ascii="Arial" w:hAnsi="Arial"/>
        <w:spacing w:val="-4"/>
        <w:sz w:val="16"/>
        <w:szCs w:val="16"/>
      </w:rPr>
      <w:t>SE-941 21 Piteå</w:t>
    </w:r>
    <w:r>
      <w:rPr>
        <w:rFonts w:ascii="Arial" w:hAnsi="Arial"/>
        <w:spacing w:val="-4"/>
        <w:sz w:val="16"/>
        <w:szCs w:val="16"/>
      </w:rPr>
      <w:tab/>
    </w:r>
    <w:proofErr w:type="spellStart"/>
    <w:r>
      <w:rPr>
        <w:rFonts w:ascii="Arial" w:hAnsi="Arial"/>
        <w:spacing w:val="-4"/>
        <w:sz w:val="16"/>
        <w:szCs w:val="16"/>
      </w:rPr>
      <w:t>Vx</w:t>
    </w:r>
    <w:proofErr w:type="spellEnd"/>
    <w:r>
      <w:rPr>
        <w:rFonts w:ascii="Arial" w:hAnsi="Arial"/>
        <w:spacing w:val="-4"/>
        <w:sz w:val="16"/>
        <w:szCs w:val="16"/>
      </w:rPr>
      <w:t>: +46 771 11 55 66</w:t>
    </w:r>
    <w:r>
      <w:rPr>
        <w:rFonts w:ascii="Arial" w:hAnsi="Arial"/>
        <w:spacing w:val="-4"/>
        <w:sz w:val="16"/>
        <w:szCs w:val="16"/>
      </w:rPr>
      <w:tab/>
    </w:r>
    <w:r w:rsidRPr="00086F91">
      <w:rPr>
        <w:rFonts w:ascii="Arial" w:hAnsi="Arial"/>
        <w:b/>
        <w:spacing w:val="-4"/>
        <w:sz w:val="16"/>
        <w:szCs w:val="16"/>
      </w:rPr>
      <w:t>Uppsala</w:t>
    </w:r>
    <w:r>
      <w:rPr>
        <w:rFonts w:ascii="Arial" w:hAnsi="Arial"/>
        <w:b/>
        <w:spacing w:val="-4"/>
        <w:sz w:val="16"/>
        <w:szCs w:val="16"/>
      </w:rPr>
      <w:tab/>
      <w:t>Sundsvall</w:t>
    </w:r>
  </w:p>
  <w:p w14:paraId="616D63A3" w14:textId="77777777" w:rsidR="002C3D98" w:rsidRPr="00B64EA3" w:rsidRDefault="002C3D98" w:rsidP="006D2E14">
    <w:pPr>
      <w:pStyle w:val="Sidfot"/>
      <w:keepLines/>
      <w:pBdr>
        <w:top w:val="single" w:sz="4" w:space="1" w:color="auto"/>
      </w:pBdr>
      <w:tabs>
        <w:tab w:val="clear" w:pos="4536"/>
        <w:tab w:val="clear" w:pos="9072"/>
        <w:tab w:val="left" w:pos="2552"/>
        <w:tab w:val="left" w:pos="6096"/>
        <w:tab w:val="left" w:pos="8222"/>
      </w:tabs>
      <w:rPr>
        <w:rFonts w:ascii="Arial" w:hAnsi="Arial"/>
        <w:b/>
        <w:spacing w:val="-4"/>
        <w:sz w:val="16"/>
        <w:szCs w:val="16"/>
      </w:rPr>
    </w:pPr>
    <w:r>
      <w:rPr>
        <w:rFonts w:ascii="Arial" w:hAnsi="Arial"/>
        <w:spacing w:val="-4"/>
        <w:sz w:val="16"/>
        <w:szCs w:val="16"/>
      </w:rPr>
      <w:t>SWEDEN</w:t>
    </w:r>
    <w:r>
      <w:rPr>
        <w:rFonts w:ascii="Arial" w:hAnsi="Arial"/>
        <w:spacing w:val="-4"/>
        <w:sz w:val="16"/>
        <w:szCs w:val="16"/>
      </w:rPr>
      <w:tab/>
      <w:t>Fax: +46 911 108 10</w:t>
    </w:r>
    <w:r>
      <w:rPr>
        <w:rFonts w:ascii="Arial" w:hAnsi="Arial"/>
        <w:spacing w:val="-4"/>
        <w:sz w:val="16"/>
        <w:szCs w:val="16"/>
      </w:rPr>
      <w:tab/>
      <w:t>Trädgårdsgatan 5</w:t>
    </w:r>
    <w:r>
      <w:rPr>
        <w:rFonts w:ascii="Arial" w:hAnsi="Arial"/>
        <w:spacing w:val="-4"/>
        <w:sz w:val="16"/>
        <w:szCs w:val="16"/>
      </w:rPr>
      <w:tab/>
      <w:t>Landsvägsallén 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DB53BC" w14:textId="3975E74D" w:rsidR="002C3D98" w:rsidRDefault="002C3D98">
    <w:pPr>
      <w:pStyle w:val="Sidfot"/>
    </w:pPr>
    <w:fldSimple w:instr=" TITLE  \* MERGEFORMAT ">
      <w:r w:rsidR="009E7AFA">
        <w:t>Reglerteknisk funktionsbeskrivning Reduktionsgasvärmare (PGH)</w:t>
      </w:r>
    </w:fldSimple>
    <w:r>
      <w:fldChar w:fldCharType="begin"/>
    </w:r>
    <w:r>
      <w:instrText xml:space="preserve"> SUBJECT  \* MERGEFORMAT </w:instrText>
    </w:r>
    <w:r>
      <w:fldChar w:fldCharType="end"/>
    </w:r>
    <w:r>
      <w:tab/>
      <w:t xml:space="preserve">Sid </w:t>
    </w:r>
    <w:r>
      <w:rPr>
        <w:rStyle w:val="Sidnummer"/>
      </w:rPr>
      <w:fldChar w:fldCharType="begin"/>
    </w:r>
    <w:r>
      <w:rPr>
        <w:rStyle w:val="Sidnummer"/>
      </w:rPr>
      <w:instrText xml:space="preserve"> PAGE </w:instrText>
    </w:r>
    <w:r>
      <w:rPr>
        <w:rStyle w:val="Sidnummer"/>
      </w:rPr>
      <w:fldChar w:fldCharType="separate"/>
    </w:r>
    <w:r>
      <w:rPr>
        <w:rStyle w:val="Sidnummer"/>
        <w:noProof/>
      </w:rPr>
      <w:t>1</w:t>
    </w:r>
    <w:r>
      <w:rPr>
        <w:rStyle w:val="Sidnumm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664642" w14:textId="77777777" w:rsidR="002C3D98" w:rsidRDefault="002C3D98">
      <w:r>
        <w:separator/>
      </w:r>
    </w:p>
  </w:footnote>
  <w:footnote w:type="continuationSeparator" w:id="0">
    <w:p w14:paraId="75D0B313" w14:textId="77777777" w:rsidR="002C3D98" w:rsidRDefault="002C3D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29C8F5" w14:textId="77777777" w:rsidR="002C3D98" w:rsidRPr="007B2FE1" w:rsidRDefault="002C3D98" w:rsidP="007B2FE1">
    <w:pPr>
      <w:pStyle w:val="Sidhuvud"/>
      <w:jc w:val="right"/>
    </w:pPr>
    <w:r>
      <w:rPr>
        <w:noProof/>
      </w:rPr>
      <w:drawing>
        <wp:inline distT="0" distB="0" distL="0" distR="0" wp14:anchorId="3A9F40A5" wp14:editId="0A7FC420">
          <wp:extent cx="1390650" cy="228600"/>
          <wp:effectExtent l="0" t="0" r="0" b="0"/>
          <wp:docPr id="29"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0650" cy="2286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rutnt"/>
      <w:tblW w:w="10117" w:type="dxa"/>
      <w:tblLook w:val="04A0" w:firstRow="1" w:lastRow="0" w:firstColumn="1" w:lastColumn="0" w:noHBand="0" w:noVBand="1"/>
    </w:tblPr>
    <w:tblGrid>
      <w:gridCol w:w="5144"/>
      <w:gridCol w:w="2635"/>
      <w:gridCol w:w="2338"/>
    </w:tblGrid>
    <w:tr w:rsidR="002C3D98" w14:paraId="233474A8" w14:textId="77777777" w:rsidTr="006D7345">
      <w:trPr>
        <w:trHeight w:val="417"/>
      </w:trPr>
      <w:tc>
        <w:tcPr>
          <w:tcW w:w="5144" w:type="dxa"/>
          <w:vMerge w:val="restart"/>
        </w:tcPr>
        <w:p w14:paraId="65051A50" w14:textId="77777777" w:rsidR="002C3D98" w:rsidRDefault="002C3D98" w:rsidP="006D7345">
          <w:pPr>
            <w:pStyle w:val="Sidhuvud"/>
          </w:pPr>
          <w:r>
            <w:rPr>
              <w:noProof/>
            </w:rPr>
            <w:drawing>
              <wp:inline distT="0" distB="0" distL="0" distR="0" wp14:anchorId="6293AC5B" wp14:editId="564809C1">
                <wp:extent cx="2962275" cy="495300"/>
                <wp:effectExtent l="0" t="0" r="9525" b="0"/>
                <wp:docPr id="30"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62275" cy="495300"/>
                        </a:xfrm>
                        <a:prstGeom prst="rect">
                          <a:avLst/>
                        </a:prstGeom>
                        <a:noFill/>
                        <a:ln>
                          <a:noFill/>
                        </a:ln>
                      </pic:spPr>
                    </pic:pic>
                  </a:graphicData>
                </a:graphic>
              </wp:inline>
            </w:drawing>
          </w:r>
        </w:p>
      </w:tc>
      <w:tc>
        <w:tcPr>
          <w:tcW w:w="4973" w:type="dxa"/>
          <w:gridSpan w:val="2"/>
          <w:tcBorders>
            <w:bottom w:val="single" w:sz="4" w:space="0" w:color="auto"/>
          </w:tcBorders>
        </w:tcPr>
        <w:p w14:paraId="0FCF6A7A" w14:textId="42055DD4" w:rsidR="002C3D98" w:rsidRPr="00147459" w:rsidRDefault="002C3D98" w:rsidP="006D7345">
          <w:pPr>
            <w:pStyle w:val="Sidhuvud"/>
            <w:tabs>
              <w:tab w:val="clear" w:pos="4536"/>
              <w:tab w:val="left" w:pos="855"/>
              <w:tab w:val="right" w:pos="4320"/>
            </w:tabs>
            <w:ind w:right="369"/>
            <w:jc w:val="right"/>
            <w:rPr>
              <w:bCs/>
              <w:sz w:val="28"/>
            </w:rPr>
          </w:pPr>
          <w:r w:rsidRPr="00147459">
            <w:rPr>
              <w:bCs/>
              <w:sz w:val="28"/>
            </w:rPr>
            <w:fldChar w:fldCharType="begin"/>
          </w:r>
          <w:r w:rsidRPr="00147459">
            <w:rPr>
              <w:bCs/>
              <w:sz w:val="28"/>
            </w:rPr>
            <w:instrText xml:space="preserve"> DOCPROPERTY "DokumentTyp"  \* MERGEFORMAT </w:instrText>
          </w:r>
          <w:r w:rsidRPr="00147459">
            <w:rPr>
              <w:bCs/>
              <w:sz w:val="28"/>
            </w:rPr>
            <w:fldChar w:fldCharType="separate"/>
          </w:r>
          <w:r w:rsidR="009E7AFA" w:rsidRPr="009E7AFA">
            <w:rPr>
              <w:sz w:val="28"/>
            </w:rPr>
            <w:t>SPECIFIKATION</w:t>
          </w:r>
          <w:r w:rsidRPr="00147459">
            <w:rPr>
              <w:bCs/>
              <w:sz w:val="28"/>
            </w:rPr>
            <w:fldChar w:fldCharType="end"/>
          </w:r>
          <w:r w:rsidRPr="00147459">
            <w:rPr>
              <w:bCs/>
              <w:sz w:val="28"/>
            </w:rPr>
            <w:fldChar w:fldCharType="begin"/>
          </w:r>
          <w:r w:rsidRPr="00147459">
            <w:rPr>
              <w:bCs/>
              <w:sz w:val="28"/>
            </w:rPr>
            <w:instrText xml:space="preserve"> SUBJECT  \* MERGEFORMAT </w:instrText>
          </w:r>
          <w:r w:rsidRPr="00147459">
            <w:rPr>
              <w:bCs/>
              <w:sz w:val="28"/>
            </w:rPr>
            <w:fldChar w:fldCharType="end"/>
          </w:r>
        </w:p>
      </w:tc>
    </w:tr>
    <w:tr w:rsidR="002C3D98" w14:paraId="13A5733B" w14:textId="77777777" w:rsidTr="006D7345">
      <w:trPr>
        <w:trHeight w:val="237"/>
      </w:trPr>
      <w:tc>
        <w:tcPr>
          <w:tcW w:w="5144" w:type="dxa"/>
          <w:vMerge/>
          <w:tcBorders>
            <w:right w:val="single" w:sz="4" w:space="0" w:color="auto"/>
          </w:tcBorders>
        </w:tcPr>
        <w:p w14:paraId="2E6C1C8F" w14:textId="77777777" w:rsidR="002C3D98" w:rsidRDefault="002C3D98" w:rsidP="006D7345">
          <w:pPr>
            <w:pStyle w:val="Sidhuvud"/>
            <w:jc w:val="center"/>
          </w:pPr>
        </w:p>
      </w:tc>
      <w:tc>
        <w:tcPr>
          <w:tcW w:w="2635" w:type="dxa"/>
          <w:tcBorders>
            <w:top w:val="single" w:sz="4" w:space="0" w:color="auto"/>
            <w:left w:val="single" w:sz="4" w:space="0" w:color="auto"/>
            <w:bottom w:val="nil"/>
            <w:right w:val="single" w:sz="4" w:space="0" w:color="auto"/>
          </w:tcBorders>
        </w:tcPr>
        <w:p w14:paraId="04907764" w14:textId="77777777" w:rsidR="002C3D98" w:rsidRPr="00147459" w:rsidRDefault="002C3D98" w:rsidP="006D7345">
          <w:r w:rsidRPr="00147459">
            <w:rPr>
              <w:b/>
              <w:sz w:val="16"/>
            </w:rPr>
            <w:t>Rev datum</w:t>
          </w:r>
        </w:p>
      </w:tc>
      <w:tc>
        <w:tcPr>
          <w:tcW w:w="2338" w:type="dxa"/>
          <w:tcBorders>
            <w:top w:val="single" w:sz="4" w:space="0" w:color="auto"/>
            <w:left w:val="single" w:sz="4" w:space="0" w:color="auto"/>
            <w:bottom w:val="nil"/>
            <w:right w:val="single" w:sz="4" w:space="0" w:color="auto"/>
          </w:tcBorders>
        </w:tcPr>
        <w:p w14:paraId="3540D7D9" w14:textId="77777777" w:rsidR="002C3D98" w:rsidRPr="00147459" w:rsidRDefault="002C3D98" w:rsidP="006D7345">
          <w:r w:rsidRPr="00147459">
            <w:rPr>
              <w:b/>
              <w:sz w:val="16"/>
            </w:rPr>
            <w:t>Dokumentnummer</w:t>
          </w:r>
        </w:p>
      </w:tc>
    </w:tr>
    <w:tr w:rsidR="002C3D98" w14:paraId="2FD87E63" w14:textId="77777777" w:rsidTr="006D7345">
      <w:trPr>
        <w:trHeight w:val="171"/>
      </w:trPr>
      <w:tc>
        <w:tcPr>
          <w:tcW w:w="5144" w:type="dxa"/>
          <w:vMerge/>
          <w:tcBorders>
            <w:right w:val="single" w:sz="4" w:space="0" w:color="auto"/>
          </w:tcBorders>
        </w:tcPr>
        <w:p w14:paraId="4D425847" w14:textId="77777777" w:rsidR="002C3D98" w:rsidRDefault="002C3D98" w:rsidP="006D7345">
          <w:pPr>
            <w:pStyle w:val="Sidhuvud"/>
            <w:jc w:val="center"/>
          </w:pPr>
        </w:p>
      </w:tc>
      <w:tc>
        <w:tcPr>
          <w:tcW w:w="2635" w:type="dxa"/>
          <w:tcBorders>
            <w:top w:val="nil"/>
            <w:left w:val="single" w:sz="4" w:space="0" w:color="auto"/>
            <w:bottom w:val="single" w:sz="4" w:space="0" w:color="auto"/>
            <w:right w:val="single" w:sz="4" w:space="0" w:color="auto"/>
          </w:tcBorders>
        </w:tcPr>
        <w:p w14:paraId="05417E54" w14:textId="4AEC54C1" w:rsidR="002C3D98" w:rsidRPr="00147459" w:rsidRDefault="002C3D98" w:rsidP="00B231DC">
          <w:pPr>
            <w:jc w:val="right"/>
          </w:pPr>
          <w:fldSimple w:instr=" DOCPROPERTY  Publiceringsdatum  \* MERGEFORMAT ">
            <w:r w:rsidR="009E7AFA">
              <w:t>2020-02-24</w:t>
            </w:r>
          </w:fldSimple>
        </w:p>
      </w:tc>
      <w:tc>
        <w:tcPr>
          <w:tcW w:w="2338" w:type="dxa"/>
          <w:tcBorders>
            <w:top w:val="nil"/>
            <w:left w:val="single" w:sz="4" w:space="0" w:color="auto"/>
            <w:bottom w:val="single" w:sz="4" w:space="0" w:color="auto"/>
            <w:right w:val="single" w:sz="4" w:space="0" w:color="auto"/>
          </w:tcBorders>
        </w:tcPr>
        <w:p w14:paraId="3C980A86" w14:textId="7E093917" w:rsidR="002C3D98" w:rsidRPr="00147459" w:rsidRDefault="002C3D98" w:rsidP="006D7345">
          <w:pPr>
            <w:jc w:val="right"/>
          </w:pPr>
          <w:fldSimple w:instr=" DOCPROPERTY  DokumentNummerÅr  \* MERGEFORMAT ">
            <w:r w:rsidR="009E7AFA">
              <w:t>2019</w:t>
            </w:r>
          </w:fldSimple>
          <w:r w:rsidRPr="00147459">
            <w:t>-</w:t>
          </w:r>
          <w:fldSimple w:instr=" DOCPROPERTY  DokumentNummerNr  \* MERGEFORMAT ">
            <w:r w:rsidR="009E7AFA">
              <w:t>000</w:t>
            </w:r>
          </w:fldSimple>
          <w:r w:rsidRPr="00147459">
            <w:t>-</w:t>
          </w:r>
          <w:fldSimple w:instr=" DOCPROPERTY  DokumentNummerVer  \* MERGEFORMAT ">
            <w:r w:rsidR="009E7AFA">
              <w:t>3</w:t>
            </w:r>
          </w:fldSimple>
        </w:p>
      </w:tc>
    </w:tr>
  </w:tbl>
  <w:p w14:paraId="1F756F4A" w14:textId="77777777" w:rsidR="002C3D98" w:rsidRDefault="002C3D98" w:rsidP="00E828ED">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803AA27E"/>
    <w:lvl w:ilvl="0">
      <w:start w:val="1"/>
      <w:numFmt w:val="decimal"/>
      <w:pStyle w:val="Rubrik1"/>
      <w:lvlText w:val="%1"/>
      <w:lvlJc w:val="left"/>
      <w:pPr>
        <w:tabs>
          <w:tab w:val="num" w:pos="1134"/>
        </w:tabs>
        <w:ind w:left="1134" w:hanging="1134"/>
      </w:pPr>
      <w:rPr>
        <w:rFonts w:cs="Times New Roman" w:hint="default"/>
      </w:rPr>
    </w:lvl>
    <w:lvl w:ilvl="1">
      <w:start w:val="1"/>
      <w:numFmt w:val="decimal"/>
      <w:pStyle w:val="Rubrik2"/>
      <w:lvlText w:val="%1.%2"/>
      <w:lvlJc w:val="left"/>
      <w:pPr>
        <w:tabs>
          <w:tab w:val="num" w:pos="1134"/>
        </w:tabs>
        <w:ind w:left="1134" w:hanging="1134"/>
      </w:pPr>
      <w:rPr>
        <w:rFonts w:cs="Times New Roman" w:hint="default"/>
      </w:rPr>
    </w:lvl>
    <w:lvl w:ilvl="2">
      <w:start w:val="1"/>
      <w:numFmt w:val="decimal"/>
      <w:pStyle w:val="Rubrik3"/>
      <w:lvlText w:val="%1.%2.%3"/>
      <w:lvlJc w:val="left"/>
      <w:pPr>
        <w:tabs>
          <w:tab w:val="num" w:pos="1134"/>
        </w:tabs>
        <w:ind w:left="1134" w:hanging="1134"/>
      </w:pPr>
      <w:rPr>
        <w:rFonts w:cs="Times New Roman" w:hint="default"/>
        <w:color w:val="auto"/>
      </w:rPr>
    </w:lvl>
    <w:lvl w:ilvl="3">
      <w:start w:val="1"/>
      <w:numFmt w:val="decimal"/>
      <w:pStyle w:val="Rubrik4"/>
      <w:lvlText w:val="%1.%2.%3.%4"/>
      <w:lvlJc w:val="left"/>
      <w:pPr>
        <w:tabs>
          <w:tab w:val="num" w:pos="0"/>
        </w:tabs>
        <w:ind w:left="0" w:firstLine="0"/>
      </w:pPr>
      <w:rPr>
        <w:rFonts w:cs="Times New Roman" w:hint="default"/>
      </w:rPr>
    </w:lvl>
    <w:lvl w:ilvl="4">
      <w:start w:val="1"/>
      <w:numFmt w:val="decimal"/>
      <w:pStyle w:val="Rubrik5"/>
      <w:lvlText w:val="%1.%2.%3.%4.%5"/>
      <w:lvlJc w:val="left"/>
      <w:pPr>
        <w:tabs>
          <w:tab w:val="num" w:pos="0"/>
        </w:tabs>
        <w:ind w:left="0" w:firstLine="0"/>
      </w:pPr>
      <w:rPr>
        <w:rFonts w:cs="Times New Roman" w:hint="default"/>
      </w:rPr>
    </w:lvl>
    <w:lvl w:ilvl="5">
      <w:start w:val="1"/>
      <w:numFmt w:val="decimal"/>
      <w:pStyle w:val="Rubrik6"/>
      <w:lvlText w:val="%1.%2.%3.%4.%5.%6"/>
      <w:lvlJc w:val="left"/>
      <w:pPr>
        <w:tabs>
          <w:tab w:val="num" w:pos="0"/>
        </w:tabs>
        <w:ind w:left="0" w:firstLine="0"/>
      </w:pPr>
      <w:rPr>
        <w:rFonts w:cs="Times New Roman" w:hint="default"/>
      </w:rPr>
    </w:lvl>
    <w:lvl w:ilvl="6">
      <w:start w:val="1"/>
      <w:numFmt w:val="decimal"/>
      <w:pStyle w:val="Rubrik7"/>
      <w:lvlText w:val="%1.%2.%3.%4.%5.%6.%7"/>
      <w:lvlJc w:val="left"/>
      <w:pPr>
        <w:tabs>
          <w:tab w:val="num" w:pos="0"/>
        </w:tabs>
        <w:ind w:left="0" w:firstLine="0"/>
      </w:pPr>
      <w:rPr>
        <w:rFonts w:cs="Times New Roman" w:hint="default"/>
      </w:rPr>
    </w:lvl>
    <w:lvl w:ilvl="7">
      <w:start w:val="1"/>
      <w:numFmt w:val="decimal"/>
      <w:pStyle w:val="Rubrik8"/>
      <w:lvlText w:val="%1.%2.%3.%4.%5.%6.%7.%8"/>
      <w:lvlJc w:val="left"/>
      <w:pPr>
        <w:tabs>
          <w:tab w:val="num" w:pos="0"/>
        </w:tabs>
        <w:ind w:left="0" w:firstLine="0"/>
      </w:pPr>
      <w:rPr>
        <w:rFonts w:cs="Times New Roman" w:hint="default"/>
      </w:rPr>
    </w:lvl>
    <w:lvl w:ilvl="8">
      <w:start w:val="1"/>
      <w:numFmt w:val="decimal"/>
      <w:pStyle w:val="Rubrik9"/>
      <w:lvlText w:val="%1.%2.%3.%4.%5.%6.%7.%8.%9"/>
      <w:lvlJc w:val="left"/>
      <w:pPr>
        <w:tabs>
          <w:tab w:val="num" w:pos="0"/>
        </w:tabs>
        <w:ind w:left="0" w:firstLine="0"/>
      </w:pPr>
      <w:rPr>
        <w:rFonts w:cs="Times New Roman" w:hint="default"/>
      </w:rPr>
    </w:lvl>
  </w:abstractNum>
  <w:abstractNum w:abstractNumId="1" w15:restartNumberingAfterBreak="0">
    <w:nsid w:val="18C0409C"/>
    <w:multiLevelType w:val="hybridMultilevel"/>
    <w:tmpl w:val="E74AAE2A"/>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2" w15:restartNumberingAfterBreak="0">
    <w:nsid w:val="1E705C30"/>
    <w:multiLevelType w:val="hybridMultilevel"/>
    <w:tmpl w:val="B24C9C8E"/>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3" w15:restartNumberingAfterBreak="0">
    <w:nsid w:val="25F261DD"/>
    <w:multiLevelType w:val="hybridMultilevel"/>
    <w:tmpl w:val="355C5AC6"/>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4" w15:restartNumberingAfterBreak="0">
    <w:nsid w:val="37EA4CA2"/>
    <w:multiLevelType w:val="hybridMultilevel"/>
    <w:tmpl w:val="6D62C842"/>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5" w15:restartNumberingAfterBreak="0">
    <w:nsid w:val="51C71250"/>
    <w:multiLevelType w:val="hybridMultilevel"/>
    <w:tmpl w:val="EA86C164"/>
    <w:lvl w:ilvl="0" w:tplc="D498420A">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592E0E2D"/>
    <w:multiLevelType w:val="multilevel"/>
    <w:tmpl w:val="986A8A18"/>
    <w:lvl w:ilvl="0">
      <w:start w:val="1"/>
      <w:numFmt w:val="upperLetter"/>
      <w:pStyle w:val="krav"/>
      <w:lvlText w:val="%1."/>
      <w:lvlJc w:val="left"/>
      <w:pPr>
        <w:tabs>
          <w:tab w:val="num" w:pos="1636"/>
        </w:tabs>
        <w:ind w:left="1636" w:hanging="36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bullet"/>
      <w:pStyle w:val="vrdestycke"/>
      <w:lvlText w:val=""/>
      <w:lvlJc w:val="left"/>
      <w:pPr>
        <w:tabs>
          <w:tab w:val="num" w:pos="57"/>
        </w:tabs>
        <w:ind w:left="360" w:firstLine="887"/>
      </w:pPr>
      <w:rPr>
        <w:rFonts w:ascii="Wingdings" w:hAnsi="Wingding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7" w15:restartNumberingAfterBreak="0">
    <w:nsid w:val="5BB15E02"/>
    <w:multiLevelType w:val="hybridMultilevel"/>
    <w:tmpl w:val="8058280E"/>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8" w15:restartNumberingAfterBreak="0">
    <w:nsid w:val="5D376416"/>
    <w:multiLevelType w:val="hybridMultilevel"/>
    <w:tmpl w:val="E3806746"/>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9" w15:restartNumberingAfterBreak="0">
    <w:nsid w:val="772355CB"/>
    <w:multiLevelType w:val="hybridMultilevel"/>
    <w:tmpl w:val="4ED82C48"/>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num w:numId="1">
    <w:abstractNumId w:val="0"/>
  </w:num>
  <w:num w:numId="2">
    <w:abstractNumId w:val="0"/>
  </w:num>
  <w:num w:numId="3">
    <w:abstractNumId w:val="6"/>
  </w:num>
  <w:num w:numId="4">
    <w:abstractNumId w:val="4"/>
  </w:num>
  <w:num w:numId="5">
    <w:abstractNumId w:val="8"/>
  </w:num>
  <w:num w:numId="6">
    <w:abstractNumId w:val="3"/>
  </w:num>
  <w:num w:numId="7">
    <w:abstractNumId w:val="7"/>
  </w:num>
  <w:num w:numId="8">
    <w:abstractNumId w:val="2"/>
  </w:num>
  <w:num w:numId="9">
    <w:abstractNumId w:val="1"/>
  </w:num>
  <w:num w:numId="10">
    <w:abstractNumId w:val="9"/>
  </w:num>
  <w:num w:numId="11">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isplayHorizontalDrawingGridEvery w:val="0"/>
  <w:displayVerticalDrawingGridEvery w:val="0"/>
  <w:doNotUseMarginsForDrawingGridOrigin/>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9CC"/>
    <w:rsid w:val="0000134E"/>
    <w:rsid w:val="00005FD0"/>
    <w:rsid w:val="00014482"/>
    <w:rsid w:val="000219DF"/>
    <w:rsid w:val="000222FD"/>
    <w:rsid w:val="000226EC"/>
    <w:rsid w:val="000232E3"/>
    <w:rsid w:val="00027628"/>
    <w:rsid w:val="00027741"/>
    <w:rsid w:val="00027AB8"/>
    <w:rsid w:val="00027FD1"/>
    <w:rsid w:val="00035546"/>
    <w:rsid w:val="0003586D"/>
    <w:rsid w:val="000401B4"/>
    <w:rsid w:val="00040543"/>
    <w:rsid w:val="00040C35"/>
    <w:rsid w:val="000410C9"/>
    <w:rsid w:val="00041BB4"/>
    <w:rsid w:val="00042F55"/>
    <w:rsid w:val="00042FCB"/>
    <w:rsid w:val="00043C09"/>
    <w:rsid w:val="00045265"/>
    <w:rsid w:val="0004676D"/>
    <w:rsid w:val="0005143D"/>
    <w:rsid w:val="00052604"/>
    <w:rsid w:val="000529F0"/>
    <w:rsid w:val="00053312"/>
    <w:rsid w:val="000542DD"/>
    <w:rsid w:val="000545D2"/>
    <w:rsid w:val="00056A33"/>
    <w:rsid w:val="00060408"/>
    <w:rsid w:val="0006090A"/>
    <w:rsid w:val="00060E22"/>
    <w:rsid w:val="000650AA"/>
    <w:rsid w:val="000667B2"/>
    <w:rsid w:val="000669CC"/>
    <w:rsid w:val="00070E98"/>
    <w:rsid w:val="00072790"/>
    <w:rsid w:val="000738BE"/>
    <w:rsid w:val="00074702"/>
    <w:rsid w:val="00083549"/>
    <w:rsid w:val="000836DB"/>
    <w:rsid w:val="00083F9C"/>
    <w:rsid w:val="00086F91"/>
    <w:rsid w:val="000900A1"/>
    <w:rsid w:val="00092426"/>
    <w:rsid w:val="000A0AAF"/>
    <w:rsid w:val="000A39B3"/>
    <w:rsid w:val="000A46CE"/>
    <w:rsid w:val="000A4A88"/>
    <w:rsid w:val="000A4C14"/>
    <w:rsid w:val="000A5FC0"/>
    <w:rsid w:val="000A7FE6"/>
    <w:rsid w:val="000B1204"/>
    <w:rsid w:val="000B1F74"/>
    <w:rsid w:val="000B2066"/>
    <w:rsid w:val="000B22E0"/>
    <w:rsid w:val="000B5A3B"/>
    <w:rsid w:val="000B6811"/>
    <w:rsid w:val="000B6BE8"/>
    <w:rsid w:val="000C0659"/>
    <w:rsid w:val="000C0E54"/>
    <w:rsid w:val="000C3522"/>
    <w:rsid w:val="000C3BE0"/>
    <w:rsid w:val="000D001D"/>
    <w:rsid w:val="000D047E"/>
    <w:rsid w:val="000D098D"/>
    <w:rsid w:val="000D0BFE"/>
    <w:rsid w:val="000D343C"/>
    <w:rsid w:val="000D3FFC"/>
    <w:rsid w:val="000D5627"/>
    <w:rsid w:val="000D6136"/>
    <w:rsid w:val="000D6E34"/>
    <w:rsid w:val="000E240B"/>
    <w:rsid w:val="000E64B0"/>
    <w:rsid w:val="000E7AB6"/>
    <w:rsid w:val="000E7AE9"/>
    <w:rsid w:val="000F1B6E"/>
    <w:rsid w:val="000F34FE"/>
    <w:rsid w:val="000F529E"/>
    <w:rsid w:val="000F549E"/>
    <w:rsid w:val="000F59B6"/>
    <w:rsid w:val="000F7C09"/>
    <w:rsid w:val="00100870"/>
    <w:rsid w:val="00101634"/>
    <w:rsid w:val="00103415"/>
    <w:rsid w:val="0010368A"/>
    <w:rsid w:val="0010405C"/>
    <w:rsid w:val="00104575"/>
    <w:rsid w:val="0010777D"/>
    <w:rsid w:val="00107936"/>
    <w:rsid w:val="001120F7"/>
    <w:rsid w:val="001133C8"/>
    <w:rsid w:val="00113AFA"/>
    <w:rsid w:val="00113EDE"/>
    <w:rsid w:val="001163A1"/>
    <w:rsid w:val="00120479"/>
    <w:rsid w:val="00121ADF"/>
    <w:rsid w:val="00122097"/>
    <w:rsid w:val="0012335F"/>
    <w:rsid w:val="00123422"/>
    <w:rsid w:val="001247DB"/>
    <w:rsid w:val="00125F96"/>
    <w:rsid w:val="00126005"/>
    <w:rsid w:val="00133B50"/>
    <w:rsid w:val="00137F17"/>
    <w:rsid w:val="00141410"/>
    <w:rsid w:val="00141DAB"/>
    <w:rsid w:val="00144984"/>
    <w:rsid w:val="00145FA7"/>
    <w:rsid w:val="00146A2C"/>
    <w:rsid w:val="00147459"/>
    <w:rsid w:val="00147C2B"/>
    <w:rsid w:val="00150A6D"/>
    <w:rsid w:val="00152C61"/>
    <w:rsid w:val="00155894"/>
    <w:rsid w:val="00157584"/>
    <w:rsid w:val="001600A0"/>
    <w:rsid w:val="00162B93"/>
    <w:rsid w:val="00164D61"/>
    <w:rsid w:val="00171DD5"/>
    <w:rsid w:val="0017773B"/>
    <w:rsid w:val="00184099"/>
    <w:rsid w:val="001848FE"/>
    <w:rsid w:val="00192E20"/>
    <w:rsid w:val="00193CCF"/>
    <w:rsid w:val="0019652B"/>
    <w:rsid w:val="00197552"/>
    <w:rsid w:val="001A145A"/>
    <w:rsid w:val="001A1957"/>
    <w:rsid w:val="001A3571"/>
    <w:rsid w:val="001A35A4"/>
    <w:rsid w:val="001A4353"/>
    <w:rsid w:val="001A4786"/>
    <w:rsid w:val="001A560E"/>
    <w:rsid w:val="001A7426"/>
    <w:rsid w:val="001B088A"/>
    <w:rsid w:val="001B171C"/>
    <w:rsid w:val="001B29CA"/>
    <w:rsid w:val="001B3166"/>
    <w:rsid w:val="001B7479"/>
    <w:rsid w:val="001C565B"/>
    <w:rsid w:val="001C5DE2"/>
    <w:rsid w:val="001D0180"/>
    <w:rsid w:val="001D0FBE"/>
    <w:rsid w:val="001D205C"/>
    <w:rsid w:val="001D2C8C"/>
    <w:rsid w:val="001D324C"/>
    <w:rsid w:val="001E3161"/>
    <w:rsid w:val="001E358E"/>
    <w:rsid w:val="001E3684"/>
    <w:rsid w:val="001E3D9F"/>
    <w:rsid w:val="001E5C0E"/>
    <w:rsid w:val="001E6C96"/>
    <w:rsid w:val="001E7781"/>
    <w:rsid w:val="001E7DB5"/>
    <w:rsid w:val="001F4502"/>
    <w:rsid w:val="001F59E9"/>
    <w:rsid w:val="001F5AD2"/>
    <w:rsid w:val="00200EDA"/>
    <w:rsid w:val="002016D4"/>
    <w:rsid w:val="00207AAB"/>
    <w:rsid w:val="00207F59"/>
    <w:rsid w:val="002101AA"/>
    <w:rsid w:val="0021043E"/>
    <w:rsid w:val="00210DEB"/>
    <w:rsid w:val="00210FE9"/>
    <w:rsid w:val="00211B6D"/>
    <w:rsid w:val="0021499A"/>
    <w:rsid w:val="00215001"/>
    <w:rsid w:val="002162B7"/>
    <w:rsid w:val="002165CC"/>
    <w:rsid w:val="00216DE2"/>
    <w:rsid w:val="00221C69"/>
    <w:rsid w:val="00221F0E"/>
    <w:rsid w:val="00222C8A"/>
    <w:rsid w:val="002243CC"/>
    <w:rsid w:val="0022527C"/>
    <w:rsid w:val="0023028E"/>
    <w:rsid w:val="00230D3B"/>
    <w:rsid w:val="00231406"/>
    <w:rsid w:val="0023159C"/>
    <w:rsid w:val="00232170"/>
    <w:rsid w:val="0023264F"/>
    <w:rsid w:val="002341BC"/>
    <w:rsid w:val="00235C53"/>
    <w:rsid w:val="002404F0"/>
    <w:rsid w:val="002408F4"/>
    <w:rsid w:val="00242C00"/>
    <w:rsid w:val="00242F3E"/>
    <w:rsid w:val="00243A61"/>
    <w:rsid w:val="00244E7C"/>
    <w:rsid w:val="00247074"/>
    <w:rsid w:val="00253770"/>
    <w:rsid w:val="002546A4"/>
    <w:rsid w:val="00254C4F"/>
    <w:rsid w:val="00254CFA"/>
    <w:rsid w:val="00257D1A"/>
    <w:rsid w:val="0026014F"/>
    <w:rsid w:val="002601E2"/>
    <w:rsid w:val="00261F30"/>
    <w:rsid w:val="0026222A"/>
    <w:rsid w:val="00262781"/>
    <w:rsid w:val="00262C3D"/>
    <w:rsid w:val="00264C8D"/>
    <w:rsid w:val="00265DC4"/>
    <w:rsid w:val="002704E1"/>
    <w:rsid w:val="00271277"/>
    <w:rsid w:val="002730A0"/>
    <w:rsid w:val="002745C6"/>
    <w:rsid w:val="00277C5F"/>
    <w:rsid w:val="00277FC9"/>
    <w:rsid w:val="00281549"/>
    <w:rsid w:val="002863CA"/>
    <w:rsid w:val="00290461"/>
    <w:rsid w:val="00293E6A"/>
    <w:rsid w:val="002943E1"/>
    <w:rsid w:val="00294AB7"/>
    <w:rsid w:val="002A1DE8"/>
    <w:rsid w:val="002A2B91"/>
    <w:rsid w:val="002A5424"/>
    <w:rsid w:val="002A5FCC"/>
    <w:rsid w:val="002A6182"/>
    <w:rsid w:val="002A7B8F"/>
    <w:rsid w:val="002B0BE9"/>
    <w:rsid w:val="002B0DDA"/>
    <w:rsid w:val="002B14E2"/>
    <w:rsid w:val="002B4A4F"/>
    <w:rsid w:val="002B5BB2"/>
    <w:rsid w:val="002B606A"/>
    <w:rsid w:val="002C160E"/>
    <w:rsid w:val="002C2610"/>
    <w:rsid w:val="002C2C14"/>
    <w:rsid w:val="002C2CE3"/>
    <w:rsid w:val="002C3D98"/>
    <w:rsid w:val="002C49BC"/>
    <w:rsid w:val="002C6286"/>
    <w:rsid w:val="002C6FBF"/>
    <w:rsid w:val="002D3384"/>
    <w:rsid w:val="002D59E0"/>
    <w:rsid w:val="002D76F7"/>
    <w:rsid w:val="002E010D"/>
    <w:rsid w:val="002E037A"/>
    <w:rsid w:val="002E10EE"/>
    <w:rsid w:val="002E3090"/>
    <w:rsid w:val="002E32BA"/>
    <w:rsid w:val="002E63A2"/>
    <w:rsid w:val="002E656F"/>
    <w:rsid w:val="002F285C"/>
    <w:rsid w:val="002F2C67"/>
    <w:rsid w:val="002F4FA8"/>
    <w:rsid w:val="002F52FD"/>
    <w:rsid w:val="002F5DB5"/>
    <w:rsid w:val="002F5E38"/>
    <w:rsid w:val="002F5F82"/>
    <w:rsid w:val="002F69D1"/>
    <w:rsid w:val="00300642"/>
    <w:rsid w:val="0030083D"/>
    <w:rsid w:val="00301C10"/>
    <w:rsid w:val="00303EB9"/>
    <w:rsid w:val="00304204"/>
    <w:rsid w:val="00305CEB"/>
    <w:rsid w:val="00306D7A"/>
    <w:rsid w:val="00311542"/>
    <w:rsid w:val="00313428"/>
    <w:rsid w:val="0031373F"/>
    <w:rsid w:val="0031391F"/>
    <w:rsid w:val="00313A1A"/>
    <w:rsid w:val="00313D69"/>
    <w:rsid w:val="00314B55"/>
    <w:rsid w:val="00315D90"/>
    <w:rsid w:val="003172C8"/>
    <w:rsid w:val="00317EC6"/>
    <w:rsid w:val="00320C94"/>
    <w:rsid w:val="003236A9"/>
    <w:rsid w:val="00325209"/>
    <w:rsid w:val="00325EBA"/>
    <w:rsid w:val="00325FA8"/>
    <w:rsid w:val="003265EF"/>
    <w:rsid w:val="00330871"/>
    <w:rsid w:val="00334730"/>
    <w:rsid w:val="0033516C"/>
    <w:rsid w:val="00336B1E"/>
    <w:rsid w:val="003375D2"/>
    <w:rsid w:val="00337649"/>
    <w:rsid w:val="00337AB5"/>
    <w:rsid w:val="00340199"/>
    <w:rsid w:val="0034104E"/>
    <w:rsid w:val="00342093"/>
    <w:rsid w:val="00342E9E"/>
    <w:rsid w:val="00345D91"/>
    <w:rsid w:val="00346483"/>
    <w:rsid w:val="003474A2"/>
    <w:rsid w:val="00347971"/>
    <w:rsid w:val="00347B30"/>
    <w:rsid w:val="00350FD9"/>
    <w:rsid w:val="003513D6"/>
    <w:rsid w:val="0035167E"/>
    <w:rsid w:val="00351D5A"/>
    <w:rsid w:val="00353CD2"/>
    <w:rsid w:val="00353FFE"/>
    <w:rsid w:val="00357019"/>
    <w:rsid w:val="00357DA6"/>
    <w:rsid w:val="00361D68"/>
    <w:rsid w:val="00364A47"/>
    <w:rsid w:val="00365025"/>
    <w:rsid w:val="0036768A"/>
    <w:rsid w:val="003710FA"/>
    <w:rsid w:val="00374A55"/>
    <w:rsid w:val="0037526C"/>
    <w:rsid w:val="00375C75"/>
    <w:rsid w:val="003764D7"/>
    <w:rsid w:val="0038214C"/>
    <w:rsid w:val="00383087"/>
    <w:rsid w:val="00383DEB"/>
    <w:rsid w:val="0038616E"/>
    <w:rsid w:val="00387C2A"/>
    <w:rsid w:val="003909CF"/>
    <w:rsid w:val="0039463C"/>
    <w:rsid w:val="00397765"/>
    <w:rsid w:val="003979E2"/>
    <w:rsid w:val="003A13E7"/>
    <w:rsid w:val="003A7DE7"/>
    <w:rsid w:val="003B04A6"/>
    <w:rsid w:val="003B0C18"/>
    <w:rsid w:val="003B1421"/>
    <w:rsid w:val="003B1DE1"/>
    <w:rsid w:val="003B5A27"/>
    <w:rsid w:val="003B6CAD"/>
    <w:rsid w:val="003C02D1"/>
    <w:rsid w:val="003C079D"/>
    <w:rsid w:val="003C09EC"/>
    <w:rsid w:val="003C5935"/>
    <w:rsid w:val="003C5D1B"/>
    <w:rsid w:val="003C72FC"/>
    <w:rsid w:val="003C78E6"/>
    <w:rsid w:val="003D6142"/>
    <w:rsid w:val="003D7B77"/>
    <w:rsid w:val="003E289A"/>
    <w:rsid w:val="003E3125"/>
    <w:rsid w:val="003E7D45"/>
    <w:rsid w:val="003F254A"/>
    <w:rsid w:val="004005F5"/>
    <w:rsid w:val="00401C2C"/>
    <w:rsid w:val="00402CBD"/>
    <w:rsid w:val="00403FE6"/>
    <w:rsid w:val="00412B91"/>
    <w:rsid w:val="00413EDC"/>
    <w:rsid w:val="00414C65"/>
    <w:rsid w:val="00416DCD"/>
    <w:rsid w:val="00417C95"/>
    <w:rsid w:val="00422134"/>
    <w:rsid w:val="00422733"/>
    <w:rsid w:val="00423579"/>
    <w:rsid w:val="00426AFE"/>
    <w:rsid w:val="00435463"/>
    <w:rsid w:val="00435A71"/>
    <w:rsid w:val="004401E2"/>
    <w:rsid w:val="00442541"/>
    <w:rsid w:val="00446572"/>
    <w:rsid w:val="0044671F"/>
    <w:rsid w:val="0044728D"/>
    <w:rsid w:val="004546CF"/>
    <w:rsid w:val="00454F32"/>
    <w:rsid w:val="004554C6"/>
    <w:rsid w:val="00456629"/>
    <w:rsid w:val="0045737A"/>
    <w:rsid w:val="00457F25"/>
    <w:rsid w:val="0046218C"/>
    <w:rsid w:val="00463DA0"/>
    <w:rsid w:val="00467D81"/>
    <w:rsid w:val="00470CBB"/>
    <w:rsid w:val="00471464"/>
    <w:rsid w:val="00472DB6"/>
    <w:rsid w:val="004739CF"/>
    <w:rsid w:val="00474299"/>
    <w:rsid w:val="00474650"/>
    <w:rsid w:val="00475EDC"/>
    <w:rsid w:val="00475F6F"/>
    <w:rsid w:val="004836D5"/>
    <w:rsid w:val="00483F3B"/>
    <w:rsid w:val="00487085"/>
    <w:rsid w:val="004920C5"/>
    <w:rsid w:val="004939A3"/>
    <w:rsid w:val="00494658"/>
    <w:rsid w:val="004953F7"/>
    <w:rsid w:val="004A0E05"/>
    <w:rsid w:val="004A1358"/>
    <w:rsid w:val="004A2422"/>
    <w:rsid w:val="004A744B"/>
    <w:rsid w:val="004B1B5A"/>
    <w:rsid w:val="004B352A"/>
    <w:rsid w:val="004B48F5"/>
    <w:rsid w:val="004B7675"/>
    <w:rsid w:val="004C0E44"/>
    <w:rsid w:val="004C566B"/>
    <w:rsid w:val="004C5B28"/>
    <w:rsid w:val="004C62B5"/>
    <w:rsid w:val="004C68D5"/>
    <w:rsid w:val="004D08A2"/>
    <w:rsid w:val="004D1967"/>
    <w:rsid w:val="004D23E3"/>
    <w:rsid w:val="004D2AC5"/>
    <w:rsid w:val="004D55A9"/>
    <w:rsid w:val="004D56EE"/>
    <w:rsid w:val="004D6CA1"/>
    <w:rsid w:val="004E0468"/>
    <w:rsid w:val="004E1D84"/>
    <w:rsid w:val="004E3F93"/>
    <w:rsid w:val="004E3F9D"/>
    <w:rsid w:val="004E5130"/>
    <w:rsid w:val="004E65E1"/>
    <w:rsid w:val="004F1F7B"/>
    <w:rsid w:val="00501FC8"/>
    <w:rsid w:val="00503214"/>
    <w:rsid w:val="00504DEE"/>
    <w:rsid w:val="00505F08"/>
    <w:rsid w:val="00506352"/>
    <w:rsid w:val="00510EAE"/>
    <w:rsid w:val="00510ED8"/>
    <w:rsid w:val="0051345B"/>
    <w:rsid w:val="005138D5"/>
    <w:rsid w:val="00514D3C"/>
    <w:rsid w:val="00514DBC"/>
    <w:rsid w:val="00517E1E"/>
    <w:rsid w:val="00521430"/>
    <w:rsid w:val="00524262"/>
    <w:rsid w:val="00527124"/>
    <w:rsid w:val="00527DEB"/>
    <w:rsid w:val="0053282E"/>
    <w:rsid w:val="00532CD9"/>
    <w:rsid w:val="005334F4"/>
    <w:rsid w:val="00535997"/>
    <w:rsid w:val="00535E0C"/>
    <w:rsid w:val="00541BA6"/>
    <w:rsid w:val="00542B4A"/>
    <w:rsid w:val="00544B08"/>
    <w:rsid w:val="005455E9"/>
    <w:rsid w:val="0054713A"/>
    <w:rsid w:val="005473A2"/>
    <w:rsid w:val="0055164C"/>
    <w:rsid w:val="0055255E"/>
    <w:rsid w:val="005525AA"/>
    <w:rsid w:val="0055316D"/>
    <w:rsid w:val="00562E2B"/>
    <w:rsid w:val="00565BAF"/>
    <w:rsid w:val="0056723C"/>
    <w:rsid w:val="00567AEB"/>
    <w:rsid w:val="00570160"/>
    <w:rsid w:val="005722A0"/>
    <w:rsid w:val="00573372"/>
    <w:rsid w:val="00573DE5"/>
    <w:rsid w:val="005740DC"/>
    <w:rsid w:val="005743A4"/>
    <w:rsid w:val="00574A84"/>
    <w:rsid w:val="0057724A"/>
    <w:rsid w:val="00577606"/>
    <w:rsid w:val="00580710"/>
    <w:rsid w:val="00580EC6"/>
    <w:rsid w:val="00581155"/>
    <w:rsid w:val="005823D3"/>
    <w:rsid w:val="00591FCC"/>
    <w:rsid w:val="0059519B"/>
    <w:rsid w:val="00595761"/>
    <w:rsid w:val="00595E80"/>
    <w:rsid w:val="0059623D"/>
    <w:rsid w:val="00597C40"/>
    <w:rsid w:val="00597C94"/>
    <w:rsid w:val="005A28A2"/>
    <w:rsid w:val="005A47C8"/>
    <w:rsid w:val="005A5A84"/>
    <w:rsid w:val="005A6CC2"/>
    <w:rsid w:val="005A7CEA"/>
    <w:rsid w:val="005B0DB6"/>
    <w:rsid w:val="005B102D"/>
    <w:rsid w:val="005B303A"/>
    <w:rsid w:val="005B3236"/>
    <w:rsid w:val="005B3AFF"/>
    <w:rsid w:val="005B50A9"/>
    <w:rsid w:val="005B51AD"/>
    <w:rsid w:val="005C2B46"/>
    <w:rsid w:val="005C3931"/>
    <w:rsid w:val="005C4613"/>
    <w:rsid w:val="005C7709"/>
    <w:rsid w:val="005C7BAF"/>
    <w:rsid w:val="005D043F"/>
    <w:rsid w:val="005D408F"/>
    <w:rsid w:val="005D6531"/>
    <w:rsid w:val="005D73A9"/>
    <w:rsid w:val="005E1CDF"/>
    <w:rsid w:val="005E1E99"/>
    <w:rsid w:val="005E2514"/>
    <w:rsid w:val="005E371A"/>
    <w:rsid w:val="005E4821"/>
    <w:rsid w:val="005E6330"/>
    <w:rsid w:val="005F3133"/>
    <w:rsid w:val="005F66AE"/>
    <w:rsid w:val="00602655"/>
    <w:rsid w:val="00604387"/>
    <w:rsid w:val="00610084"/>
    <w:rsid w:val="006108A9"/>
    <w:rsid w:val="00610A38"/>
    <w:rsid w:val="00614914"/>
    <w:rsid w:val="00614A85"/>
    <w:rsid w:val="006162E6"/>
    <w:rsid w:val="006169F6"/>
    <w:rsid w:val="00622981"/>
    <w:rsid w:val="00623060"/>
    <w:rsid w:val="006237E9"/>
    <w:rsid w:val="00625D22"/>
    <w:rsid w:val="00626166"/>
    <w:rsid w:val="00630857"/>
    <w:rsid w:val="0064673F"/>
    <w:rsid w:val="006478C1"/>
    <w:rsid w:val="0065278A"/>
    <w:rsid w:val="00654006"/>
    <w:rsid w:val="006568BC"/>
    <w:rsid w:val="00661652"/>
    <w:rsid w:val="00666229"/>
    <w:rsid w:val="00666699"/>
    <w:rsid w:val="0066749C"/>
    <w:rsid w:val="006706CF"/>
    <w:rsid w:val="00670D7D"/>
    <w:rsid w:val="0067408F"/>
    <w:rsid w:val="00677840"/>
    <w:rsid w:val="00680B10"/>
    <w:rsid w:val="006841E8"/>
    <w:rsid w:val="00686DEE"/>
    <w:rsid w:val="006919E1"/>
    <w:rsid w:val="006933BC"/>
    <w:rsid w:val="00695135"/>
    <w:rsid w:val="006955E4"/>
    <w:rsid w:val="00695F17"/>
    <w:rsid w:val="0069656F"/>
    <w:rsid w:val="006971C6"/>
    <w:rsid w:val="006A03DE"/>
    <w:rsid w:val="006A0E76"/>
    <w:rsid w:val="006A18B9"/>
    <w:rsid w:val="006A2A72"/>
    <w:rsid w:val="006A4FE7"/>
    <w:rsid w:val="006A7469"/>
    <w:rsid w:val="006B0AC0"/>
    <w:rsid w:val="006B2380"/>
    <w:rsid w:val="006B2960"/>
    <w:rsid w:val="006B2FEA"/>
    <w:rsid w:val="006B5CA1"/>
    <w:rsid w:val="006B7096"/>
    <w:rsid w:val="006C1425"/>
    <w:rsid w:val="006C1469"/>
    <w:rsid w:val="006C2A63"/>
    <w:rsid w:val="006C2CA1"/>
    <w:rsid w:val="006C3A42"/>
    <w:rsid w:val="006C46B8"/>
    <w:rsid w:val="006C4B34"/>
    <w:rsid w:val="006C57C0"/>
    <w:rsid w:val="006C5F1B"/>
    <w:rsid w:val="006C6BDE"/>
    <w:rsid w:val="006D056C"/>
    <w:rsid w:val="006D2E14"/>
    <w:rsid w:val="006D40D1"/>
    <w:rsid w:val="006D576C"/>
    <w:rsid w:val="006D7345"/>
    <w:rsid w:val="006E2A82"/>
    <w:rsid w:val="006E2EA3"/>
    <w:rsid w:val="006E41AA"/>
    <w:rsid w:val="006E521E"/>
    <w:rsid w:val="006E5582"/>
    <w:rsid w:val="006E6957"/>
    <w:rsid w:val="006E6C0D"/>
    <w:rsid w:val="006F18EA"/>
    <w:rsid w:val="006F355C"/>
    <w:rsid w:val="006F38C0"/>
    <w:rsid w:val="00700FB6"/>
    <w:rsid w:val="007020EE"/>
    <w:rsid w:val="00705783"/>
    <w:rsid w:val="007057C4"/>
    <w:rsid w:val="0071010A"/>
    <w:rsid w:val="00710AE8"/>
    <w:rsid w:val="007117EB"/>
    <w:rsid w:val="00713E41"/>
    <w:rsid w:val="00713F1D"/>
    <w:rsid w:val="00716938"/>
    <w:rsid w:val="00716D41"/>
    <w:rsid w:val="00717C8C"/>
    <w:rsid w:val="00720A37"/>
    <w:rsid w:val="00721DB8"/>
    <w:rsid w:val="00721F5E"/>
    <w:rsid w:val="00722C03"/>
    <w:rsid w:val="00723718"/>
    <w:rsid w:val="007238BA"/>
    <w:rsid w:val="00724310"/>
    <w:rsid w:val="00724886"/>
    <w:rsid w:val="00725E8B"/>
    <w:rsid w:val="00727551"/>
    <w:rsid w:val="007301A3"/>
    <w:rsid w:val="00730B28"/>
    <w:rsid w:val="007331B6"/>
    <w:rsid w:val="00737CC2"/>
    <w:rsid w:val="00737CCE"/>
    <w:rsid w:val="00741224"/>
    <w:rsid w:val="0074316C"/>
    <w:rsid w:val="007448F8"/>
    <w:rsid w:val="00745555"/>
    <w:rsid w:val="00746494"/>
    <w:rsid w:val="00746557"/>
    <w:rsid w:val="00753ED6"/>
    <w:rsid w:val="0075424A"/>
    <w:rsid w:val="007544E8"/>
    <w:rsid w:val="00755B48"/>
    <w:rsid w:val="00757940"/>
    <w:rsid w:val="00765F69"/>
    <w:rsid w:val="0077081F"/>
    <w:rsid w:val="00771D75"/>
    <w:rsid w:val="00771D7C"/>
    <w:rsid w:val="007735C1"/>
    <w:rsid w:val="00775BBD"/>
    <w:rsid w:val="007770DC"/>
    <w:rsid w:val="00780537"/>
    <w:rsid w:val="00790F49"/>
    <w:rsid w:val="0079274B"/>
    <w:rsid w:val="007936D3"/>
    <w:rsid w:val="00794FD9"/>
    <w:rsid w:val="007952D9"/>
    <w:rsid w:val="00796A6C"/>
    <w:rsid w:val="00796BCA"/>
    <w:rsid w:val="007A0593"/>
    <w:rsid w:val="007A1D90"/>
    <w:rsid w:val="007A32D3"/>
    <w:rsid w:val="007A5FAB"/>
    <w:rsid w:val="007B01BC"/>
    <w:rsid w:val="007B15E4"/>
    <w:rsid w:val="007B1600"/>
    <w:rsid w:val="007B2FE1"/>
    <w:rsid w:val="007B4CDD"/>
    <w:rsid w:val="007B5280"/>
    <w:rsid w:val="007B616F"/>
    <w:rsid w:val="007B66B1"/>
    <w:rsid w:val="007B7946"/>
    <w:rsid w:val="007C4A6B"/>
    <w:rsid w:val="007C7861"/>
    <w:rsid w:val="007D2109"/>
    <w:rsid w:val="007D36C2"/>
    <w:rsid w:val="007D42E3"/>
    <w:rsid w:val="007D44D0"/>
    <w:rsid w:val="007D46BF"/>
    <w:rsid w:val="007D6083"/>
    <w:rsid w:val="007D6336"/>
    <w:rsid w:val="007D63F0"/>
    <w:rsid w:val="007D65C2"/>
    <w:rsid w:val="007D787D"/>
    <w:rsid w:val="007E20FB"/>
    <w:rsid w:val="007E3F7F"/>
    <w:rsid w:val="007E5103"/>
    <w:rsid w:val="007E6F46"/>
    <w:rsid w:val="007E738A"/>
    <w:rsid w:val="007F057A"/>
    <w:rsid w:val="007F2D66"/>
    <w:rsid w:val="007F40B3"/>
    <w:rsid w:val="007F4DE9"/>
    <w:rsid w:val="007F61C5"/>
    <w:rsid w:val="007F6F07"/>
    <w:rsid w:val="00800B3B"/>
    <w:rsid w:val="00801A0B"/>
    <w:rsid w:val="00802DE0"/>
    <w:rsid w:val="008048B1"/>
    <w:rsid w:val="0080743F"/>
    <w:rsid w:val="00807C3B"/>
    <w:rsid w:val="00815947"/>
    <w:rsid w:val="00815DCD"/>
    <w:rsid w:val="00822F50"/>
    <w:rsid w:val="008240CA"/>
    <w:rsid w:val="00825F9B"/>
    <w:rsid w:val="008260D9"/>
    <w:rsid w:val="00826B3C"/>
    <w:rsid w:val="00830589"/>
    <w:rsid w:val="00830D15"/>
    <w:rsid w:val="008333D3"/>
    <w:rsid w:val="00834824"/>
    <w:rsid w:val="00835901"/>
    <w:rsid w:val="00835F60"/>
    <w:rsid w:val="00836D98"/>
    <w:rsid w:val="00837223"/>
    <w:rsid w:val="0083789B"/>
    <w:rsid w:val="00837BBA"/>
    <w:rsid w:val="00841404"/>
    <w:rsid w:val="0084295E"/>
    <w:rsid w:val="00844287"/>
    <w:rsid w:val="0084467B"/>
    <w:rsid w:val="008469EB"/>
    <w:rsid w:val="008506DB"/>
    <w:rsid w:val="00852331"/>
    <w:rsid w:val="008526AB"/>
    <w:rsid w:val="00852B10"/>
    <w:rsid w:val="00854C05"/>
    <w:rsid w:val="00856BA6"/>
    <w:rsid w:val="00857E93"/>
    <w:rsid w:val="00863550"/>
    <w:rsid w:val="00864C22"/>
    <w:rsid w:val="0086580F"/>
    <w:rsid w:val="008658C4"/>
    <w:rsid w:val="0086596B"/>
    <w:rsid w:val="00866025"/>
    <w:rsid w:val="00866FED"/>
    <w:rsid w:val="0087050C"/>
    <w:rsid w:val="00870DCE"/>
    <w:rsid w:val="0087247D"/>
    <w:rsid w:val="00872E8D"/>
    <w:rsid w:val="0087458E"/>
    <w:rsid w:val="00874ABE"/>
    <w:rsid w:val="00876535"/>
    <w:rsid w:val="00877B8A"/>
    <w:rsid w:val="008804A0"/>
    <w:rsid w:val="00881459"/>
    <w:rsid w:val="00882F27"/>
    <w:rsid w:val="008850E1"/>
    <w:rsid w:val="00886F1F"/>
    <w:rsid w:val="0089052E"/>
    <w:rsid w:val="008916CA"/>
    <w:rsid w:val="00892E8E"/>
    <w:rsid w:val="0089315B"/>
    <w:rsid w:val="008958CF"/>
    <w:rsid w:val="00895F9E"/>
    <w:rsid w:val="00897FBF"/>
    <w:rsid w:val="008A3843"/>
    <w:rsid w:val="008A38B3"/>
    <w:rsid w:val="008A630C"/>
    <w:rsid w:val="008A6C55"/>
    <w:rsid w:val="008B0CB2"/>
    <w:rsid w:val="008B1768"/>
    <w:rsid w:val="008B2082"/>
    <w:rsid w:val="008B20AE"/>
    <w:rsid w:val="008B34AA"/>
    <w:rsid w:val="008B464A"/>
    <w:rsid w:val="008B5C13"/>
    <w:rsid w:val="008B60C5"/>
    <w:rsid w:val="008B6A41"/>
    <w:rsid w:val="008C0568"/>
    <w:rsid w:val="008C3C1C"/>
    <w:rsid w:val="008C4B9E"/>
    <w:rsid w:val="008C770A"/>
    <w:rsid w:val="008D1FC9"/>
    <w:rsid w:val="008D3498"/>
    <w:rsid w:val="008D677C"/>
    <w:rsid w:val="008E1EE2"/>
    <w:rsid w:val="008E4438"/>
    <w:rsid w:val="008E650A"/>
    <w:rsid w:val="008F0C8A"/>
    <w:rsid w:val="008F4100"/>
    <w:rsid w:val="00907139"/>
    <w:rsid w:val="0090734A"/>
    <w:rsid w:val="0091178D"/>
    <w:rsid w:val="00911DBE"/>
    <w:rsid w:val="00912AF7"/>
    <w:rsid w:val="00912F86"/>
    <w:rsid w:val="00913273"/>
    <w:rsid w:val="0091364D"/>
    <w:rsid w:val="00914461"/>
    <w:rsid w:val="0091538B"/>
    <w:rsid w:val="00915D11"/>
    <w:rsid w:val="00917545"/>
    <w:rsid w:val="00921B22"/>
    <w:rsid w:val="00924613"/>
    <w:rsid w:val="009267F3"/>
    <w:rsid w:val="00930412"/>
    <w:rsid w:val="009310E8"/>
    <w:rsid w:val="00932661"/>
    <w:rsid w:val="009326E9"/>
    <w:rsid w:val="0093408A"/>
    <w:rsid w:val="00934986"/>
    <w:rsid w:val="0094060B"/>
    <w:rsid w:val="00941C4F"/>
    <w:rsid w:val="00943DF8"/>
    <w:rsid w:val="009455EC"/>
    <w:rsid w:val="00946318"/>
    <w:rsid w:val="00946326"/>
    <w:rsid w:val="00946ACB"/>
    <w:rsid w:val="00950723"/>
    <w:rsid w:val="00950ECC"/>
    <w:rsid w:val="00952723"/>
    <w:rsid w:val="00952726"/>
    <w:rsid w:val="00954675"/>
    <w:rsid w:val="00955DBD"/>
    <w:rsid w:val="00956A6B"/>
    <w:rsid w:val="00963A1C"/>
    <w:rsid w:val="00970EBA"/>
    <w:rsid w:val="009711E9"/>
    <w:rsid w:val="009712A3"/>
    <w:rsid w:val="00973A85"/>
    <w:rsid w:val="00974023"/>
    <w:rsid w:val="00974896"/>
    <w:rsid w:val="0097551E"/>
    <w:rsid w:val="00975C7D"/>
    <w:rsid w:val="00976354"/>
    <w:rsid w:val="0098191C"/>
    <w:rsid w:val="00982BAC"/>
    <w:rsid w:val="009834B5"/>
    <w:rsid w:val="009839A3"/>
    <w:rsid w:val="009856DA"/>
    <w:rsid w:val="00986FE8"/>
    <w:rsid w:val="00987596"/>
    <w:rsid w:val="00987725"/>
    <w:rsid w:val="00987C0D"/>
    <w:rsid w:val="0099053E"/>
    <w:rsid w:val="00996482"/>
    <w:rsid w:val="00997550"/>
    <w:rsid w:val="009A125D"/>
    <w:rsid w:val="009A1E37"/>
    <w:rsid w:val="009A27AF"/>
    <w:rsid w:val="009A31D4"/>
    <w:rsid w:val="009A584A"/>
    <w:rsid w:val="009A5A93"/>
    <w:rsid w:val="009B0B87"/>
    <w:rsid w:val="009B4483"/>
    <w:rsid w:val="009B6B41"/>
    <w:rsid w:val="009B7B8C"/>
    <w:rsid w:val="009C0000"/>
    <w:rsid w:val="009C0668"/>
    <w:rsid w:val="009C17DA"/>
    <w:rsid w:val="009D1F0C"/>
    <w:rsid w:val="009D1F48"/>
    <w:rsid w:val="009D3329"/>
    <w:rsid w:val="009E009D"/>
    <w:rsid w:val="009E208C"/>
    <w:rsid w:val="009E630E"/>
    <w:rsid w:val="009E64AF"/>
    <w:rsid w:val="009E6561"/>
    <w:rsid w:val="009E673D"/>
    <w:rsid w:val="009E7AFA"/>
    <w:rsid w:val="009F1FB4"/>
    <w:rsid w:val="009F4BB0"/>
    <w:rsid w:val="009F5E70"/>
    <w:rsid w:val="00A00265"/>
    <w:rsid w:val="00A007F4"/>
    <w:rsid w:val="00A00A28"/>
    <w:rsid w:val="00A031B7"/>
    <w:rsid w:val="00A03A1D"/>
    <w:rsid w:val="00A046D6"/>
    <w:rsid w:val="00A06AF2"/>
    <w:rsid w:val="00A06F83"/>
    <w:rsid w:val="00A077A5"/>
    <w:rsid w:val="00A079DA"/>
    <w:rsid w:val="00A10588"/>
    <w:rsid w:val="00A107CE"/>
    <w:rsid w:val="00A11EBC"/>
    <w:rsid w:val="00A12D55"/>
    <w:rsid w:val="00A1434C"/>
    <w:rsid w:val="00A17290"/>
    <w:rsid w:val="00A176B3"/>
    <w:rsid w:val="00A21B05"/>
    <w:rsid w:val="00A21BDC"/>
    <w:rsid w:val="00A22A9B"/>
    <w:rsid w:val="00A23101"/>
    <w:rsid w:val="00A3413E"/>
    <w:rsid w:val="00A35D41"/>
    <w:rsid w:val="00A377B3"/>
    <w:rsid w:val="00A379E7"/>
    <w:rsid w:val="00A41F6C"/>
    <w:rsid w:val="00A442C7"/>
    <w:rsid w:val="00A4564A"/>
    <w:rsid w:val="00A46080"/>
    <w:rsid w:val="00A50D48"/>
    <w:rsid w:val="00A53423"/>
    <w:rsid w:val="00A548F0"/>
    <w:rsid w:val="00A56004"/>
    <w:rsid w:val="00A56EF6"/>
    <w:rsid w:val="00A57F7C"/>
    <w:rsid w:val="00A6054B"/>
    <w:rsid w:val="00A61067"/>
    <w:rsid w:val="00A61598"/>
    <w:rsid w:val="00A61984"/>
    <w:rsid w:val="00A64090"/>
    <w:rsid w:val="00A6440E"/>
    <w:rsid w:val="00A65809"/>
    <w:rsid w:val="00A65A6B"/>
    <w:rsid w:val="00A70140"/>
    <w:rsid w:val="00A70CFA"/>
    <w:rsid w:val="00A71E25"/>
    <w:rsid w:val="00A728B9"/>
    <w:rsid w:val="00A7520A"/>
    <w:rsid w:val="00A76022"/>
    <w:rsid w:val="00A76F63"/>
    <w:rsid w:val="00A8094E"/>
    <w:rsid w:val="00A82221"/>
    <w:rsid w:val="00A84312"/>
    <w:rsid w:val="00A84407"/>
    <w:rsid w:val="00A863D2"/>
    <w:rsid w:val="00A86B3E"/>
    <w:rsid w:val="00A87D63"/>
    <w:rsid w:val="00A91012"/>
    <w:rsid w:val="00A93DC8"/>
    <w:rsid w:val="00A9420C"/>
    <w:rsid w:val="00A94F86"/>
    <w:rsid w:val="00A9500E"/>
    <w:rsid w:val="00A95599"/>
    <w:rsid w:val="00A96608"/>
    <w:rsid w:val="00AA1E7A"/>
    <w:rsid w:val="00AA24F0"/>
    <w:rsid w:val="00AA4F87"/>
    <w:rsid w:val="00AA664A"/>
    <w:rsid w:val="00AA7565"/>
    <w:rsid w:val="00AA7A31"/>
    <w:rsid w:val="00AB1A85"/>
    <w:rsid w:val="00AB35AC"/>
    <w:rsid w:val="00AB35F9"/>
    <w:rsid w:val="00AB3D36"/>
    <w:rsid w:val="00AB4762"/>
    <w:rsid w:val="00AB4D7F"/>
    <w:rsid w:val="00AB59B4"/>
    <w:rsid w:val="00AB6187"/>
    <w:rsid w:val="00AB70D5"/>
    <w:rsid w:val="00AB7EEF"/>
    <w:rsid w:val="00AC3799"/>
    <w:rsid w:val="00AC4708"/>
    <w:rsid w:val="00AC4C96"/>
    <w:rsid w:val="00AC53EF"/>
    <w:rsid w:val="00AC71BC"/>
    <w:rsid w:val="00AC7C10"/>
    <w:rsid w:val="00AD20A7"/>
    <w:rsid w:val="00AD21B5"/>
    <w:rsid w:val="00AD2404"/>
    <w:rsid w:val="00AD64A9"/>
    <w:rsid w:val="00AD7A73"/>
    <w:rsid w:val="00AE0B0D"/>
    <w:rsid w:val="00AE2C2D"/>
    <w:rsid w:val="00AE600D"/>
    <w:rsid w:val="00AE7B0B"/>
    <w:rsid w:val="00AF0643"/>
    <w:rsid w:val="00AF0B9A"/>
    <w:rsid w:val="00AF18A2"/>
    <w:rsid w:val="00AF2650"/>
    <w:rsid w:val="00AF2C52"/>
    <w:rsid w:val="00AF5021"/>
    <w:rsid w:val="00AF5049"/>
    <w:rsid w:val="00AF5D5F"/>
    <w:rsid w:val="00AF76D4"/>
    <w:rsid w:val="00B00C72"/>
    <w:rsid w:val="00B029C0"/>
    <w:rsid w:val="00B02B03"/>
    <w:rsid w:val="00B043D5"/>
    <w:rsid w:val="00B0566E"/>
    <w:rsid w:val="00B108A8"/>
    <w:rsid w:val="00B10B23"/>
    <w:rsid w:val="00B117F4"/>
    <w:rsid w:val="00B20027"/>
    <w:rsid w:val="00B20732"/>
    <w:rsid w:val="00B216CD"/>
    <w:rsid w:val="00B22AAF"/>
    <w:rsid w:val="00B231DC"/>
    <w:rsid w:val="00B25341"/>
    <w:rsid w:val="00B25E1D"/>
    <w:rsid w:val="00B2739B"/>
    <w:rsid w:val="00B302CD"/>
    <w:rsid w:val="00B30C75"/>
    <w:rsid w:val="00B31980"/>
    <w:rsid w:val="00B33F51"/>
    <w:rsid w:val="00B40B1F"/>
    <w:rsid w:val="00B4255D"/>
    <w:rsid w:val="00B42588"/>
    <w:rsid w:val="00B45104"/>
    <w:rsid w:val="00B451A4"/>
    <w:rsid w:val="00B46E34"/>
    <w:rsid w:val="00B47C63"/>
    <w:rsid w:val="00B51F7D"/>
    <w:rsid w:val="00B52887"/>
    <w:rsid w:val="00B572A0"/>
    <w:rsid w:val="00B606CE"/>
    <w:rsid w:val="00B611C3"/>
    <w:rsid w:val="00B62CC4"/>
    <w:rsid w:val="00B64EA3"/>
    <w:rsid w:val="00B702D7"/>
    <w:rsid w:val="00B72CB4"/>
    <w:rsid w:val="00B73136"/>
    <w:rsid w:val="00B76C7F"/>
    <w:rsid w:val="00B76E0E"/>
    <w:rsid w:val="00B825C5"/>
    <w:rsid w:val="00B83684"/>
    <w:rsid w:val="00B842EB"/>
    <w:rsid w:val="00B86C27"/>
    <w:rsid w:val="00B9058F"/>
    <w:rsid w:val="00B923EB"/>
    <w:rsid w:val="00B933D8"/>
    <w:rsid w:val="00B93AF2"/>
    <w:rsid w:val="00B9470E"/>
    <w:rsid w:val="00B95359"/>
    <w:rsid w:val="00B967C6"/>
    <w:rsid w:val="00BA0D4C"/>
    <w:rsid w:val="00BA1151"/>
    <w:rsid w:val="00BA27E1"/>
    <w:rsid w:val="00BA437A"/>
    <w:rsid w:val="00BB08C4"/>
    <w:rsid w:val="00BB0F8A"/>
    <w:rsid w:val="00BB157A"/>
    <w:rsid w:val="00BB1C9D"/>
    <w:rsid w:val="00BB1E8B"/>
    <w:rsid w:val="00BB2280"/>
    <w:rsid w:val="00BB66D0"/>
    <w:rsid w:val="00BB69DB"/>
    <w:rsid w:val="00BC2E45"/>
    <w:rsid w:val="00BD1435"/>
    <w:rsid w:val="00BE37F2"/>
    <w:rsid w:val="00BE4EFE"/>
    <w:rsid w:val="00BE5DA0"/>
    <w:rsid w:val="00BE7305"/>
    <w:rsid w:val="00BF0786"/>
    <w:rsid w:val="00BF0B77"/>
    <w:rsid w:val="00BF0FCA"/>
    <w:rsid w:val="00BF25CA"/>
    <w:rsid w:val="00BF28B8"/>
    <w:rsid w:val="00BF3F0B"/>
    <w:rsid w:val="00BF481F"/>
    <w:rsid w:val="00BF48C0"/>
    <w:rsid w:val="00BF548F"/>
    <w:rsid w:val="00BF78C0"/>
    <w:rsid w:val="00BF7E30"/>
    <w:rsid w:val="00C00079"/>
    <w:rsid w:val="00C00180"/>
    <w:rsid w:val="00C009C4"/>
    <w:rsid w:val="00C01B82"/>
    <w:rsid w:val="00C0216B"/>
    <w:rsid w:val="00C03420"/>
    <w:rsid w:val="00C03C62"/>
    <w:rsid w:val="00C06537"/>
    <w:rsid w:val="00C07A09"/>
    <w:rsid w:val="00C12A05"/>
    <w:rsid w:val="00C172A9"/>
    <w:rsid w:val="00C23A8C"/>
    <w:rsid w:val="00C25EA6"/>
    <w:rsid w:val="00C260E7"/>
    <w:rsid w:val="00C312AD"/>
    <w:rsid w:val="00C3259B"/>
    <w:rsid w:val="00C34166"/>
    <w:rsid w:val="00C354A3"/>
    <w:rsid w:val="00C3553D"/>
    <w:rsid w:val="00C4679E"/>
    <w:rsid w:val="00C47805"/>
    <w:rsid w:val="00C504ED"/>
    <w:rsid w:val="00C514B1"/>
    <w:rsid w:val="00C51D6F"/>
    <w:rsid w:val="00C521D7"/>
    <w:rsid w:val="00C545BA"/>
    <w:rsid w:val="00C6331A"/>
    <w:rsid w:val="00C64C3D"/>
    <w:rsid w:val="00C65848"/>
    <w:rsid w:val="00C65920"/>
    <w:rsid w:val="00C720AC"/>
    <w:rsid w:val="00C726AA"/>
    <w:rsid w:val="00C74E5D"/>
    <w:rsid w:val="00C75C2C"/>
    <w:rsid w:val="00C77099"/>
    <w:rsid w:val="00C775C0"/>
    <w:rsid w:val="00C817DF"/>
    <w:rsid w:val="00C82296"/>
    <w:rsid w:val="00C8284B"/>
    <w:rsid w:val="00C83EE3"/>
    <w:rsid w:val="00C841FA"/>
    <w:rsid w:val="00C87D27"/>
    <w:rsid w:val="00C9273D"/>
    <w:rsid w:val="00C9375D"/>
    <w:rsid w:val="00C940B9"/>
    <w:rsid w:val="00C96D2D"/>
    <w:rsid w:val="00C974DA"/>
    <w:rsid w:val="00CA0C3E"/>
    <w:rsid w:val="00CA0E5D"/>
    <w:rsid w:val="00CA1B10"/>
    <w:rsid w:val="00CA6119"/>
    <w:rsid w:val="00CA6DE2"/>
    <w:rsid w:val="00CB1F27"/>
    <w:rsid w:val="00CB24EB"/>
    <w:rsid w:val="00CB3B02"/>
    <w:rsid w:val="00CB42FE"/>
    <w:rsid w:val="00CB5F84"/>
    <w:rsid w:val="00CC0016"/>
    <w:rsid w:val="00CC03F0"/>
    <w:rsid w:val="00CC0DF7"/>
    <w:rsid w:val="00CC1D2C"/>
    <w:rsid w:val="00CC1D4E"/>
    <w:rsid w:val="00CC4F9B"/>
    <w:rsid w:val="00CD134F"/>
    <w:rsid w:val="00CD1808"/>
    <w:rsid w:val="00CD272F"/>
    <w:rsid w:val="00CD2EE0"/>
    <w:rsid w:val="00CD36DE"/>
    <w:rsid w:val="00CD5B49"/>
    <w:rsid w:val="00CD5E89"/>
    <w:rsid w:val="00CD724D"/>
    <w:rsid w:val="00CE5E9B"/>
    <w:rsid w:val="00CE736A"/>
    <w:rsid w:val="00CF265B"/>
    <w:rsid w:val="00CF2CD7"/>
    <w:rsid w:val="00D01681"/>
    <w:rsid w:val="00D02101"/>
    <w:rsid w:val="00D03415"/>
    <w:rsid w:val="00D03469"/>
    <w:rsid w:val="00D04FFE"/>
    <w:rsid w:val="00D112AF"/>
    <w:rsid w:val="00D12965"/>
    <w:rsid w:val="00D1382C"/>
    <w:rsid w:val="00D17C9B"/>
    <w:rsid w:val="00D22A63"/>
    <w:rsid w:val="00D24707"/>
    <w:rsid w:val="00D24783"/>
    <w:rsid w:val="00D251DE"/>
    <w:rsid w:val="00D2596D"/>
    <w:rsid w:val="00D303D4"/>
    <w:rsid w:val="00D31265"/>
    <w:rsid w:val="00D35E75"/>
    <w:rsid w:val="00D365F5"/>
    <w:rsid w:val="00D435F9"/>
    <w:rsid w:val="00D458B0"/>
    <w:rsid w:val="00D45B02"/>
    <w:rsid w:val="00D5123B"/>
    <w:rsid w:val="00D52249"/>
    <w:rsid w:val="00D53E98"/>
    <w:rsid w:val="00D57C35"/>
    <w:rsid w:val="00D614AF"/>
    <w:rsid w:val="00D6734B"/>
    <w:rsid w:val="00D716F4"/>
    <w:rsid w:val="00D72269"/>
    <w:rsid w:val="00D72BE3"/>
    <w:rsid w:val="00D72E6E"/>
    <w:rsid w:val="00D75C2C"/>
    <w:rsid w:val="00D765E9"/>
    <w:rsid w:val="00D773B0"/>
    <w:rsid w:val="00D77A68"/>
    <w:rsid w:val="00D8307B"/>
    <w:rsid w:val="00D85FFB"/>
    <w:rsid w:val="00D871F6"/>
    <w:rsid w:val="00D90285"/>
    <w:rsid w:val="00D903A1"/>
    <w:rsid w:val="00D90858"/>
    <w:rsid w:val="00D91C50"/>
    <w:rsid w:val="00D92C7E"/>
    <w:rsid w:val="00D93357"/>
    <w:rsid w:val="00D93983"/>
    <w:rsid w:val="00D9541C"/>
    <w:rsid w:val="00D9655C"/>
    <w:rsid w:val="00D9700A"/>
    <w:rsid w:val="00D97D6E"/>
    <w:rsid w:val="00DA062C"/>
    <w:rsid w:val="00DA0B59"/>
    <w:rsid w:val="00DA23F4"/>
    <w:rsid w:val="00DA33D8"/>
    <w:rsid w:val="00DA3DDC"/>
    <w:rsid w:val="00DA4160"/>
    <w:rsid w:val="00DA69B3"/>
    <w:rsid w:val="00DA7151"/>
    <w:rsid w:val="00DA71AF"/>
    <w:rsid w:val="00DA7BAD"/>
    <w:rsid w:val="00DA7BCE"/>
    <w:rsid w:val="00DA7D54"/>
    <w:rsid w:val="00DB01F6"/>
    <w:rsid w:val="00DB05A4"/>
    <w:rsid w:val="00DB0A15"/>
    <w:rsid w:val="00DB2306"/>
    <w:rsid w:val="00DB2666"/>
    <w:rsid w:val="00DB27F4"/>
    <w:rsid w:val="00DB3BC1"/>
    <w:rsid w:val="00DB3F40"/>
    <w:rsid w:val="00DC154F"/>
    <w:rsid w:val="00DC28EF"/>
    <w:rsid w:val="00DC2F96"/>
    <w:rsid w:val="00DC32E1"/>
    <w:rsid w:val="00DD344F"/>
    <w:rsid w:val="00DD4B67"/>
    <w:rsid w:val="00DD51AB"/>
    <w:rsid w:val="00DD5FE3"/>
    <w:rsid w:val="00DE0CE9"/>
    <w:rsid w:val="00DE5CE9"/>
    <w:rsid w:val="00DE62F6"/>
    <w:rsid w:val="00DE6644"/>
    <w:rsid w:val="00DE71F0"/>
    <w:rsid w:val="00DF1738"/>
    <w:rsid w:val="00DF20D6"/>
    <w:rsid w:val="00DF6664"/>
    <w:rsid w:val="00E013D5"/>
    <w:rsid w:val="00E02694"/>
    <w:rsid w:val="00E069B9"/>
    <w:rsid w:val="00E069FC"/>
    <w:rsid w:val="00E10B6E"/>
    <w:rsid w:val="00E1130D"/>
    <w:rsid w:val="00E14E83"/>
    <w:rsid w:val="00E15113"/>
    <w:rsid w:val="00E15644"/>
    <w:rsid w:val="00E17100"/>
    <w:rsid w:val="00E17C25"/>
    <w:rsid w:val="00E17F26"/>
    <w:rsid w:val="00E22617"/>
    <w:rsid w:val="00E23609"/>
    <w:rsid w:val="00E24EEE"/>
    <w:rsid w:val="00E30CAB"/>
    <w:rsid w:val="00E314DD"/>
    <w:rsid w:val="00E318F2"/>
    <w:rsid w:val="00E341D6"/>
    <w:rsid w:val="00E34AA5"/>
    <w:rsid w:val="00E40323"/>
    <w:rsid w:val="00E4579B"/>
    <w:rsid w:val="00E47867"/>
    <w:rsid w:val="00E47FAF"/>
    <w:rsid w:val="00E515AA"/>
    <w:rsid w:val="00E537D1"/>
    <w:rsid w:val="00E53A7B"/>
    <w:rsid w:val="00E55112"/>
    <w:rsid w:val="00E57788"/>
    <w:rsid w:val="00E57A01"/>
    <w:rsid w:val="00E60E4E"/>
    <w:rsid w:val="00E61568"/>
    <w:rsid w:val="00E61999"/>
    <w:rsid w:val="00E6407F"/>
    <w:rsid w:val="00E64321"/>
    <w:rsid w:val="00E659DB"/>
    <w:rsid w:val="00E669C3"/>
    <w:rsid w:val="00E67A51"/>
    <w:rsid w:val="00E71F89"/>
    <w:rsid w:val="00E73FFE"/>
    <w:rsid w:val="00E753DA"/>
    <w:rsid w:val="00E763D8"/>
    <w:rsid w:val="00E828ED"/>
    <w:rsid w:val="00E82A55"/>
    <w:rsid w:val="00E840BE"/>
    <w:rsid w:val="00E915B2"/>
    <w:rsid w:val="00E9769C"/>
    <w:rsid w:val="00EA01EC"/>
    <w:rsid w:val="00EA061B"/>
    <w:rsid w:val="00EA210E"/>
    <w:rsid w:val="00EA2EC2"/>
    <w:rsid w:val="00EA3495"/>
    <w:rsid w:val="00EA39E6"/>
    <w:rsid w:val="00EA5EBF"/>
    <w:rsid w:val="00EA6FA0"/>
    <w:rsid w:val="00EB08C5"/>
    <w:rsid w:val="00EB1433"/>
    <w:rsid w:val="00EB16F9"/>
    <w:rsid w:val="00EB26E8"/>
    <w:rsid w:val="00EB40A0"/>
    <w:rsid w:val="00EB6264"/>
    <w:rsid w:val="00EC024B"/>
    <w:rsid w:val="00EC187C"/>
    <w:rsid w:val="00EC1CFE"/>
    <w:rsid w:val="00EC3BC6"/>
    <w:rsid w:val="00EC660E"/>
    <w:rsid w:val="00ED4623"/>
    <w:rsid w:val="00ED57C4"/>
    <w:rsid w:val="00ED7887"/>
    <w:rsid w:val="00ED7EAF"/>
    <w:rsid w:val="00EE1626"/>
    <w:rsid w:val="00EE42E8"/>
    <w:rsid w:val="00EE504C"/>
    <w:rsid w:val="00EE57F7"/>
    <w:rsid w:val="00EE6E1D"/>
    <w:rsid w:val="00EF05F9"/>
    <w:rsid w:val="00EF26C3"/>
    <w:rsid w:val="00F00636"/>
    <w:rsid w:val="00F0066A"/>
    <w:rsid w:val="00F01827"/>
    <w:rsid w:val="00F06727"/>
    <w:rsid w:val="00F07111"/>
    <w:rsid w:val="00F1394F"/>
    <w:rsid w:val="00F140E6"/>
    <w:rsid w:val="00F1571E"/>
    <w:rsid w:val="00F166BA"/>
    <w:rsid w:val="00F171C2"/>
    <w:rsid w:val="00F17604"/>
    <w:rsid w:val="00F21DA7"/>
    <w:rsid w:val="00F2217B"/>
    <w:rsid w:val="00F2466B"/>
    <w:rsid w:val="00F24C77"/>
    <w:rsid w:val="00F255E9"/>
    <w:rsid w:val="00F25A45"/>
    <w:rsid w:val="00F266E6"/>
    <w:rsid w:val="00F26D1E"/>
    <w:rsid w:val="00F2767E"/>
    <w:rsid w:val="00F311F5"/>
    <w:rsid w:val="00F3148D"/>
    <w:rsid w:val="00F32D5A"/>
    <w:rsid w:val="00F452BC"/>
    <w:rsid w:val="00F4657C"/>
    <w:rsid w:val="00F47A09"/>
    <w:rsid w:val="00F51A1E"/>
    <w:rsid w:val="00F55674"/>
    <w:rsid w:val="00F5734A"/>
    <w:rsid w:val="00F60010"/>
    <w:rsid w:val="00F62272"/>
    <w:rsid w:val="00F63ED7"/>
    <w:rsid w:val="00F641D5"/>
    <w:rsid w:val="00F6442E"/>
    <w:rsid w:val="00F649F8"/>
    <w:rsid w:val="00F66CA7"/>
    <w:rsid w:val="00F70049"/>
    <w:rsid w:val="00F732B3"/>
    <w:rsid w:val="00F7492F"/>
    <w:rsid w:val="00F80212"/>
    <w:rsid w:val="00F81663"/>
    <w:rsid w:val="00F828D0"/>
    <w:rsid w:val="00F82D77"/>
    <w:rsid w:val="00F83B92"/>
    <w:rsid w:val="00F92959"/>
    <w:rsid w:val="00F947AC"/>
    <w:rsid w:val="00F950C1"/>
    <w:rsid w:val="00F9528A"/>
    <w:rsid w:val="00FA29BC"/>
    <w:rsid w:val="00FA377C"/>
    <w:rsid w:val="00FA39A1"/>
    <w:rsid w:val="00FA4A1F"/>
    <w:rsid w:val="00FA5D8F"/>
    <w:rsid w:val="00FA6893"/>
    <w:rsid w:val="00FA735E"/>
    <w:rsid w:val="00FB000C"/>
    <w:rsid w:val="00FB1E2A"/>
    <w:rsid w:val="00FB609B"/>
    <w:rsid w:val="00FB639E"/>
    <w:rsid w:val="00FC0105"/>
    <w:rsid w:val="00FC02F2"/>
    <w:rsid w:val="00FC1230"/>
    <w:rsid w:val="00FC30F7"/>
    <w:rsid w:val="00FC646E"/>
    <w:rsid w:val="00FC7F45"/>
    <w:rsid w:val="00FD296F"/>
    <w:rsid w:val="00FD2B85"/>
    <w:rsid w:val="00FD2D0D"/>
    <w:rsid w:val="00FD3C07"/>
    <w:rsid w:val="00FD596C"/>
    <w:rsid w:val="00FD5DDD"/>
    <w:rsid w:val="00FD5EFE"/>
    <w:rsid w:val="00FD618A"/>
    <w:rsid w:val="00FE0843"/>
    <w:rsid w:val="00FE11CB"/>
    <w:rsid w:val="00FE14CD"/>
    <w:rsid w:val="00FE2829"/>
    <w:rsid w:val="00FE2A09"/>
    <w:rsid w:val="00FE4FC9"/>
    <w:rsid w:val="00FE6E3D"/>
    <w:rsid w:val="00FE7AE4"/>
    <w:rsid w:val="00FF1629"/>
    <w:rsid w:val="00FF1EEE"/>
    <w:rsid w:val="00FF1F21"/>
    <w:rsid w:val="00FF4A6E"/>
    <w:rsid w:val="00FF7FA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237483AD"/>
  <w15:chartTrackingRefBased/>
  <w15:docId w15:val="{3716F4E7-E498-46CC-855E-196664B34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toc 1" w:uiPriority="39"/>
    <w:lsdException w:name="toc 2" w:uiPriority="39"/>
    <w:lsdException w:name="toc 3" w:uiPriority="39"/>
    <w:lsdException w:name="caption" w:semiHidden="1" w:unhideWhenUsed="1" w:qFormat="1"/>
    <w:lsdException w:name="Body Text" w:qFormat="1"/>
    <w:lsdException w:name="Hyperlink" w:uiPriority="99"/>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147459"/>
    <w:rPr>
      <w:sz w:val="24"/>
    </w:rPr>
  </w:style>
  <w:style w:type="paragraph" w:styleId="Rubrik1">
    <w:name w:val="heading 1"/>
    <w:basedOn w:val="Normal"/>
    <w:next w:val="Brdtext"/>
    <w:link w:val="Rubrik1Char"/>
    <w:qFormat/>
    <w:rsid w:val="004D23E3"/>
    <w:pPr>
      <w:keepNext/>
      <w:keepLines/>
      <w:numPr>
        <w:numId w:val="2"/>
      </w:numPr>
      <w:pBdr>
        <w:top w:val="single" w:sz="4" w:space="4" w:color="999999"/>
      </w:pBdr>
      <w:spacing w:before="240" w:after="120"/>
      <w:outlineLvl w:val="0"/>
    </w:pPr>
    <w:rPr>
      <w:rFonts w:ascii="Arial" w:hAnsi="Arial"/>
      <w:b/>
      <w:kern w:val="28"/>
      <w:sz w:val="28"/>
    </w:rPr>
  </w:style>
  <w:style w:type="paragraph" w:styleId="Rubrik2">
    <w:name w:val="heading 2"/>
    <w:basedOn w:val="Rubrik1"/>
    <w:next w:val="Brdtext"/>
    <w:link w:val="Rubrik2Char"/>
    <w:qFormat/>
    <w:rsid w:val="0083789B"/>
    <w:pPr>
      <w:numPr>
        <w:ilvl w:val="1"/>
      </w:numPr>
      <w:pBdr>
        <w:top w:val="none" w:sz="0" w:space="0" w:color="auto"/>
      </w:pBdr>
      <w:spacing w:after="0"/>
      <w:outlineLvl w:val="1"/>
    </w:pPr>
    <w:rPr>
      <w:sz w:val="24"/>
    </w:rPr>
  </w:style>
  <w:style w:type="paragraph" w:styleId="Rubrik3">
    <w:name w:val="heading 3"/>
    <w:basedOn w:val="Rubrik2"/>
    <w:next w:val="Brdtext"/>
    <w:qFormat/>
    <w:rsid w:val="0083789B"/>
    <w:pPr>
      <w:numPr>
        <w:ilvl w:val="2"/>
      </w:numPr>
      <w:spacing w:before="0"/>
      <w:outlineLvl w:val="2"/>
    </w:pPr>
    <w:rPr>
      <w:b w:val="0"/>
      <w:i/>
      <w:sz w:val="22"/>
    </w:rPr>
  </w:style>
  <w:style w:type="paragraph" w:styleId="Rubrik4">
    <w:name w:val="heading 4"/>
    <w:basedOn w:val="Normal"/>
    <w:next w:val="Normal"/>
    <w:rsid w:val="0083789B"/>
    <w:pPr>
      <w:keepNext/>
      <w:numPr>
        <w:ilvl w:val="3"/>
        <w:numId w:val="2"/>
      </w:numPr>
      <w:spacing w:before="240" w:after="60"/>
      <w:outlineLvl w:val="3"/>
    </w:pPr>
    <w:rPr>
      <w:b/>
      <w:i/>
    </w:rPr>
  </w:style>
  <w:style w:type="paragraph" w:styleId="Rubrik5">
    <w:name w:val="heading 5"/>
    <w:basedOn w:val="Normal"/>
    <w:next w:val="Normal"/>
    <w:rsid w:val="0083789B"/>
    <w:pPr>
      <w:numPr>
        <w:ilvl w:val="4"/>
        <w:numId w:val="2"/>
      </w:numPr>
      <w:spacing w:before="240" w:after="60"/>
      <w:outlineLvl w:val="4"/>
    </w:pPr>
    <w:rPr>
      <w:rFonts w:ascii="Arial" w:hAnsi="Arial"/>
      <w:sz w:val="22"/>
    </w:rPr>
  </w:style>
  <w:style w:type="paragraph" w:styleId="Rubrik6">
    <w:name w:val="heading 6"/>
    <w:basedOn w:val="Normal"/>
    <w:next w:val="Normal"/>
    <w:rsid w:val="0083789B"/>
    <w:pPr>
      <w:numPr>
        <w:ilvl w:val="5"/>
        <w:numId w:val="2"/>
      </w:numPr>
      <w:spacing w:before="240" w:after="60"/>
      <w:outlineLvl w:val="5"/>
    </w:pPr>
    <w:rPr>
      <w:rFonts w:ascii="Arial" w:hAnsi="Arial"/>
      <w:i/>
      <w:sz w:val="22"/>
    </w:rPr>
  </w:style>
  <w:style w:type="paragraph" w:styleId="Rubrik7">
    <w:name w:val="heading 7"/>
    <w:basedOn w:val="Normal"/>
    <w:next w:val="Normal"/>
    <w:rsid w:val="0083789B"/>
    <w:pPr>
      <w:numPr>
        <w:ilvl w:val="6"/>
        <w:numId w:val="2"/>
      </w:numPr>
      <w:spacing w:before="240" w:after="60"/>
      <w:outlineLvl w:val="6"/>
    </w:pPr>
    <w:rPr>
      <w:rFonts w:ascii="Arial" w:hAnsi="Arial"/>
      <w:sz w:val="20"/>
    </w:rPr>
  </w:style>
  <w:style w:type="paragraph" w:styleId="Rubrik8">
    <w:name w:val="heading 8"/>
    <w:basedOn w:val="Normal"/>
    <w:next w:val="Normal"/>
    <w:rsid w:val="0083789B"/>
    <w:pPr>
      <w:numPr>
        <w:ilvl w:val="7"/>
        <w:numId w:val="2"/>
      </w:numPr>
      <w:spacing w:before="240" w:after="60"/>
      <w:outlineLvl w:val="7"/>
    </w:pPr>
    <w:rPr>
      <w:rFonts w:ascii="Arial" w:hAnsi="Arial"/>
      <w:i/>
      <w:sz w:val="20"/>
    </w:rPr>
  </w:style>
  <w:style w:type="paragraph" w:styleId="Rubrik9">
    <w:name w:val="heading 9"/>
    <w:basedOn w:val="Normal"/>
    <w:next w:val="Normal"/>
    <w:rsid w:val="0083789B"/>
    <w:pPr>
      <w:numPr>
        <w:ilvl w:val="8"/>
        <w:numId w:val="2"/>
      </w:numPr>
      <w:spacing w:before="240" w:after="60"/>
      <w:outlineLvl w:val="8"/>
    </w:pPr>
    <w:rPr>
      <w:rFonts w:ascii="Arial" w:hAnsi="Arial"/>
      <w:i/>
      <w:sz w:val="1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tindrag"/>
    <w:link w:val="BrdtextChar"/>
    <w:qFormat/>
    <w:rsid w:val="00B606CE"/>
    <w:pPr>
      <w:keepLines/>
      <w:spacing w:after="120"/>
    </w:pPr>
  </w:style>
  <w:style w:type="paragraph" w:styleId="Sidhuvud">
    <w:name w:val="header"/>
    <w:basedOn w:val="Normal"/>
    <w:link w:val="SidhuvudChar"/>
    <w:pPr>
      <w:tabs>
        <w:tab w:val="center" w:pos="4536"/>
        <w:tab w:val="right" w:pos="9072"/>
      </w:tabs>
    </w:pPr>
  </w:style>
  <w:style w:type="paragraph" w:styleId="Sidfot">
    <w:name w:val="footer"/>
    <w:basedOn w:val="Normal"/>
    <w:pPr>
      <w:tabs>
        <w:tab w:val="center" w:pos="4536"/>
        <w:tab w:val="right" w:pos="9072"/>
      </w:tabs>
    </w:pPr>
  </w:style>
  <w:style w:type="paragraph" w:styleId="Innehll1">
    <w:name w:val="toc 1"/>
    <w:basedOn w:val="Normal"/>
    <w:next w:val="Normal"/>
    <w:uiPriority w:val="39"/>
    <w:rsid w:val="00FD5DDD"/>
    <w:pPr>
      <w:tabs>
        <w:tab w:val="left" w:pos="851"/>
        <w:tab w:val="right" w:leader="dot" w:pos="9072"/>
      </w:tabs>
    </w:pPr>
    <w:rPr>
      <w:b/>
    </w:rPr>
  </w:style>
  <w:style w:type="paragraph" w:styleId="Innehll2">
    <w:name w:val="toc 2"/>
    <w:basedOn w:val="Innehll1"/>
    <w:next w:val="Normal"/>
    <w:uiPriority w:val="39"/>
    <w:rsid w:val="00345D91"/>
    <w:pPr>
      <w:tabs>
        <w:tab w:val="right" w:pos="9072"/>
      </w:tabs>
    </w:pPr>
    <w:rPr>
      <w:b w:val="0"/>
    </w:rPr>
  </w:style>
  <w:style w:type="paragraph" w:styleId="Innehll3">
    <w:name w:val="toc 3"/>
    <w:basedOn w:val="Normal"/>
    <w:next w:val="Normal"/>
    <w:uiPriority w:val="39"/>
    <w:pPr>
      <w:tabs>
        <w:tab w:val="right" w:pos="9072"/>
      </w:tabs>
      <w:ind w:left="400"/>
    </w:pPr>
    <w:rPr>
      <w:smallCaps/>
      <w:sz w:val="22"/>
    </w:rPr>
  </w:style>
  <w:style w:type="paragraph" w:styleId="Innehll4">
    <w:name w:val="toc 4"/>
    <w:basedOn w:val="Normal"/>
    <w:next w:val="Normal"/>
    <w:semiHidden/>
    <w:pPr>
      <w:tabs>
        <w:tab w:val="right" w:pos="9072"/>
      </w:tabs>
      <w:ind w:left="600"/>
    </w:pPr>
    <w:rPr>
      <w:sz w:val="22"/>
    </w:rPr>
  </w:style>
  <w:style w:type="paragraph" w:styleId="Innehll5">
    <w:name w:val="toc 5"/>
    <w:basedOn w:val="Normal"/>
    <w:next w:val="Normal"/>
    <w:semiHidden/>
    <w:pPr>
      <w:tabs>
        <w:tab w:val="right" w:pos="9072"/>
      </w:tabs>
      <w:ind w:left="800"/>
    </w:pPr>
    <w:rPr>
      <w:sz w:val="22"/>
    </w:rPr>
  </w:style>
  <w:style w:type="paragraph" w:styleId="Innehll6">
    <w:name w:val="toc 6"/>
    <w:basedOn w:val="Normal"/>
    <w:next w:val="Normal"/>
    <w:semiHidden/>
    <w:pPr>
      <w:tabs>
        <w:tab w:val="right" w:pos="9072"/>
      </w:tabs>
      <w:ind w:left="1000"/>
    </w:pPr>
    <w:rPr>
      <w:sz w:val="22"/>
    </w:rPr>
  </w:style>
  <w:style w:type="paragraph" w:styleId="Innehll7">
    <w:name w:val="toc 7"/>
    <w:basedOn w:val="Normal"/>
    <w:next w:val="Normal"/>
    <w:semiHidden/>
    <w:pPr>
      <w:tabs>
        <w:tab w:val="right" w:pos="9072"/>
      </w:tabs>
      <w:ind w:left="1200"/>
    </w:pPr>
    <w:rPr>
      <w:sz w:val="22"/>
    </w:rPr>
  </w:style>
  <w:style w:type="paragraph" w:styleId="Innehll8">
    <w:name w:val="toc 8"/>
    <w:basedOn w:val="Normal"/>
    <w:next w:val="Normal"/>
    <w:semiHidden/>
    <w:pPr>
      <w:tabs>
        <w:tab w:val="right" w:pos="9072"/>
      </w:tabs>
      <w:ind w:left="1400"/>
    </w:pPr>
    <w:rPr>
      <w:sz w:val="22"/>
    </w:rPr>
  </w:style>
  <w:style w:type="paragraph" w:styleId="Innehll9">
    <w:name w:val="toc 9"/>
    <w:basedOn w:val="Normal"/>
    <w:next w:val="Normal"/>
    <w:semiHidden/>
    <w:pPr>
      <w:tabs>
        <w:tab w:val="right" w:pos="9072"/>
      </w:tabs>
      <w:ind w:left="1600"/>
    </w:pPr>
    <w:rPr>
      <w:sz w:val="22"/>
    </w:rPr>
  </w:style>
  <w:style w:type="character" w:styleId="Sidnummer">
    <w:name w:val="page number"/>
    <w:basedOn w:val="Standardstycketeckensnitt"/>
    <w:rPr>
      <w:rFonts w:cs="Times New Roman"/>
    </w:rPr>
  </w:style>
  <w:style w:type="paragraph" w:styleId="Normaltindrag">
    <w:name w:val="Normal Indent"/>
    <w:basedOn w:val="Normal"/>
    <w:link w:val="NormaltindragChar"/>
    <w:rsid w:val="00070E98"/>
    <w:pPr>
      <w:ind w:left="1134"/>
    </w:pPr>
  </w:style>
  <w:style w:type="paragraph" w:customStyle="1" w:styleId="Undertitel">
    <w:name w:val="Undertitel"/>
    <w:basedOn w:val="Titel"/>
    <w:next w:val="Sammanfattning"/>
    <w:rsid w:val="002C160E"/>
    <w:pPr>
      <w:spacing w:before="480" w:after="120"/>
    </w:pPr>
    <w:rPr>
      <w:sz w:val="28"/>
    </w:rPr>
  </w:style>
  <w:style w:type="paragraph" w:customStyle="1" w:styleId="Titel">
    <w:name w:val="Titel"/>
    <w:basedOn w:val="Normal"/>
    <w:next w:val="Undertitel"/>
    <w:rsid w:val="00243A61"/>
    <w:pPr>
      <w:spacing w:before="400" w:after="400"/>
      <w:ind w:left="1134" w:right="1134"/>
      <w:jc w:val="center"/>
    </w:pPr>
    <w:rPr>
      <w:rFonts w:ascii="Verdana" w:hAnsi="Verdana"/>
      <w:b/>
      <w:sz w:val="40"/>
    </w:rPr>
  </w:style>
  <w:style w:type="character" w:styleId="Hyperlnk">
    <w:name w:val="Hyperlink"/>
    <w:basedOn w:val="Standardstycketeckensnitt"/>
    <w:uiPriority w:val="99"/>
    <w:rPr>
      <w:rFonts w:cs="Times New Roman"/>
      <w:color w:val="0000FF"/>
      <w:u w:val="single"/>
    </w:rPr>
  </w:style>
  <w:style w:type="paragraph" w:styleId="Lista">
    <w:name w:val="List"/>
    <w:basedOn w:val="Normal"/>
    <w:pPr>
      <w:ind w:left="283" w:hanging="283"/>
    </w:pPr>
  </w:style>
  <w:style w:type="table" w:styleId="Tabellrutnt">
    <w:name w:val="Table Grid"/>
    <w:basedOn w:val="Normaltabell"/>
    <w:rsid w:val="00F25A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mmanfattning">
    <w:name w:val="Sammanfattning"/>
    <w:basedOn w:val="Brdtext"/>
    <w:next w:val="Brdtext"/>
    <w:qFormat/>
    <w:rsid w:val="00147459"/>
    <w:pPr>
      <w:spacing w:before="360" w:after="360"/>
      <w:ind w:left="0"/>
    </w:pPr>
    <w:rPr>
      <w:b/>
      <w:sz w:val="28"/>
    </w:rPr>
  </w:style>
  <w:style w:type="character" w:customStyle="1" w:styleId="NormaltindragChar">
    <w:name w:val="Normalt indrag Char"/>
    <w:basedOn w:val="Standardstycketeckensnitt"/>
    <w:link w:val="Normaltindrag"/>
    <w:rsid w:val="004836D5"/>
    <w:rPr>
      <w:sz w:val="24"/>
      <w:lang w:val="sv-SE" w:eastAsia="sv-SE" w:bidi="ar-SA"/>
    </w:rPr>
  </w:style>
  <w:style w:type="character" w:customStyle="1" w:styleId="Anteckningar">
    <w:name w:val="Anteckningar"/>
    <w:basedOn w:val="Standardstycketeckensnitt"/>
    <w:qFormat/>
    <w:rsid w:val="00FD5DDD"/>
    <w:rPr>
      <w:i/>
      <w:color w:val="auto"/>
      <w:sz w:val="20"/>
      <w:bdr w:val="none" w:sz="0" w:space="0" w:color="auto"/>
      <w:shd w:val="clear" w:color="auto" w:fill="FF9999"/>
    </w:rPr>
  </w:style>
  <w:style w:type="character" w:customStyle="1" w:styleId="BrdtextChar">
    <w:name w:val="Brödtext Char"/>
    <w:basedOn w:val="NormaltindragChar"/>
    <w:link w:val="Brdtext"/>
    <w:rsid w:val="00B606CE"/>
    <w:rPr>
      <w:sz w:val="24"/>
      <w:lang w:val="sv-SE" w:eastAsia="sv-SE" w:bidi="ar-SA"/>
    </w:rPr>
  </w:style>
  <w:style w:type="paragraph" w:customStyle="1" w:styleId="Fltbeskrivning">
    <w:name w:val="Fältbeskrivning"/>
    <w:basedOn w:val="Normal"/>
    <w:rsid w:val="00AB7EEF"/>
    <w:pPr>
      <w:tabs>
        <w:tab w:val="left" w:pos="5103"/>
      </w:tabs>
      <w:jc w:val="right"/>
    </w:pPr>
    <w:rPr>
      <w:rFonts w:ascii="Verdana" w:hAnsi="Verdana"/>
      <w:sz w:val="16"/>
    </w:rPr>
  </w:style>
  <w:style w:type="character" w:customStyle="1" w:styleId="Rubrik1Char">
    <w:name w:val="Rubrik 1 Char"/>
    <w:basedOn w:val="Standardstycketeckensnitt"/>
    <w:link w:val="Rubrik1"/>
    <w:rsid w:val="004D23E3"/>
    <w:rPr>
      <w:rFonts w:ascii="Arial" w:hAnsi="Arial"/>
      <w:b/>
      <w:kern w:val="28"/>
      <w:sz w:val="28"/>
    </w:rPr>
  </w:style>
  <w:style w:type="character" w:customStyle="1" w:styleId="Rubrik2Char">
    <w:name w:val="Rubrik 2 Char"/>
    <w:basedOn w:val="Rubrik1Char"/>
    <w:link w:val="Rubrik2"/>
    <w:rsid w:val="000A4A88"/>
    <w:rPr>
      <w:rFonts w:ascii="Arial" w:hAnsi="Arial"/>
      <w:b/>
      <w:kern w:val="28"/>
      <w:sz w:val="24"/>
    </w:rPr>
  </w:style>
  <w:style w:type="paragraph" w:styleId="Slutnotstext">
    <w:name w:val="endnote text"/>
    <w:basedOn w:val="Normal"/>
    <w:link w:val="SlutnotstextChar"/>
    <w:rsid w:val="006B0AC0"/>
    <w:rPr>
      <w:sz w:val="20"/>
    </w:rPr>
  </w:style>
  <w:style w:type="character" w:customStyle="1" w:styleId="SlutnotstextChar">
    <w:name w:val="Slutnotstext Char"/>
    <w:basedOn w:val="Standardstycketeckensnitt"/>
    <w:link w:val="Slutnotstext"/>
    <w:rsid w:val="006B0AC0"/>
  </w:style>
  <w:style w:type="character" w:styleId="Slutnotsreferens">
    <w:name w:val="endnote reference"/>
    <w:basedOn w:val="Standardstycketeckensnitt"/>
    <w:rsid w:val="006B0AC0"/>
    <w:rPr>
      <w:vertAlign w:val="superscript"/>
    </w:rPr>
  </w:style>
  <w:style w:type="character" w:styleId="Platshllartext">
    <w:name w:val="Placeholder Text"/>
    <w:basedOn w:val="Standardstycketeckensnitt"/>
    <w:uiPriority w:val="99"/>
    <w:semiHidden/>
    <w:rsid w:val="00B231DC"/>
    <w:rPr>
      <w:color w:val="808080"/>
    </w:rPr>
  </w:style>
  <w:style w:type="paragraph" w:styleId="Kommentarer">
    <w:name w:val="annotation text"/>
    <w:basedOn w:val="Normal"/>
    <w:link w:val="KommentarerChar"/>
    <w:rsid w:val="00B231DC"/>
  </w:style>
  <w:style w:type="character" w:customStyle="1" w:styleId="KommentarerChar">
    <w:name w:val="Kommentarer Char"/>
    <w:basedOn w:val="Standardstycketeckensnitt"/>
    <w:link w:val="Kommentarer"/>
    <w:rsid w:val="00B231DC"/>
    <w:rPr>
      <w:sz w:val="24"/>
    </w:rPr>
  </w:style>
  <w:style w:type="paragraph" w:customStyle="1" w:styleId="vrdestycke">
    <w:name w:val="värdestycke"/>
    <w:rsid w:val="00B231DC"/>
    <w:pPr>
      <w:keepNext/>
      <w:keepLines/>
      <w:numPr>
        <w:ilvl w:val="3"/>
        <w:numId w:val="3"/>
      </w:numPr>
      <w:spacing w:before="120"/>
      <w:ind w:left="1985" w:hanging="709"/>
    </w:pPr>
    <w:rPr>
      <w:sz w:val="24"/>
    </w:rPr>
  </w:style>
  <w:style w:type="paragraph" w:customStyle="1" w:styleId="krav">
    <w:name w:val="krav"/>
    <w:rsid w:val="00B231DC"/>
    <w:pPr>
      <w:keepNext/>
      <w:keepLines/>
      <w:numPr>
        <w:numId w:val="3"/>
      </w:numPr>
      <w:tabs>
        <w:tab w:val="clear" w:pos="1636"/>
        <w:tab w:val="left" w:pos="1985"/>
      </w:tabs>
      <w:spacing w:before="120"/>
      <w:ind w:left="1985" w:hanging="709"/>
    </w:pPr>
    <w:rPr>
      <w:sz w:val="24"/>
    </w:rPr>
  </w:style>
  <w:style w:type="paragraph" w:customStyle="1" w:styleId="sidhuvudtabellrubrik">
    <w:name w:val="sidhuvudtabellrubrik"/>
    <w:basedOn w:val="Sidhuvud"/>
    <w:autoRedefine/>
    <w:rsid w:val="00B231DC"/>
    <w:pPr>
      <w:tabs>
        <w:tab w:val="clear" w:pos="4536"/>
        <w:tab w:val="clear" w:pos="9072"/>
      </w:tabs>
      <w:spacing w:before="20"/>
    </w:pPr>
    <w:rPr>
      <w:rFonts w:ascii="Arial" w:hAnsi="Arial" w:cs="Arial"/>
      <w:sz w:val="14"/>
    </w:rPr>
  </w:style>
  <w:style w:type="paragraph" w:customStyle="1" w:styleId="Normalstycke">
    <w:name w:val="Normal stycke"/>
    <w:basedOn w:val="Normal"/>
    <w:link w:val="NormalstyckeChar"/>
    <w:rsid w:val="00724310"/>
    <w:pPr>
      <w:spacing w:after="120"/>
      <w:ind w:left="1304"/>
    </w:pPr>
  </w:style>
  <w:style w:type="paragraph" w:styleId="Avslutandetext">
    <w:name w:val="Closing"/>
    <w:basedOn w:val="Normal"/>
    <w:link w:val="AvslutandetextChar"/>
    <w:rsid w:val="00B4255D"/>
    <w:pPr>
      <w:ind w:left="4252"/>
    </w:pPr>
  </w:style>
  <w:style w:type="character" w:customStyle="1" w:styleId="AvslutandetextChar">
    <w:name w:val="Avslutande text Char"/>
    <w:basedOn w:val="Standardstycketeckensnitt"/>
    <w:link w:val="Avslutandetext"/>
    <w:rsid w:val="00B4255D"/>
    <w:rPr>
      <w:sz w:val="24"/>
    </w:rPr>
  </w:style>
  <w:style w:type="paragraph" w:styleId="Signatur">
    <w:name w:val="Signature"/>
    <w:basedOn w:val="Normal"/>
    <w:link w:val="SignaturChar"/>
    <w:rsid w:val="00B4255D"/>
    <w:pPr>
      <w:ind w:left="4252"/>
    </w:pPr>
  </w:style>
  <w:style w:type="character" w:customStyle="1" w:styleId="SignaturChar">
    <w:name w:val="Signatur Char"/>
    <w:basedOn w:val="Standardstycketeckensnitt"/>
    <w:link w:val="Signatur"/>
    <w:rsid w:val="00B4255D"/>
    <w:rPr>
      <w:sz w:val="24"/>
    </w:rPr>
  </w:style>
  <w:style w:type="paragraph" w:customStyle="1" w:styleId="Fretag">
    <w:name w:val="Företag"/>
    <w:basedOn w:val="Signatur"/>
    <w:rsid w:val="00B4255D"/>
  </w:style>
  <w:style w:type="paragraph" w:styleId="Brdtextmedindrag">
    <w:name w:val="Body Text Indent"/>
    <w:basedOn w:val="Normal"/>
    <w:link w:val="BrdtextmedindragChar"/>
    <w:rsid w:val="00B4255D"/>
    <w:pPr>
      <w:spacing w:after="120"/>
      <w:ind w:left="283"/>
    </w:pPr>
  </w:style>
  <w:style w:type="character" w:customStyle="1" w:styleId="BrdtextmedindragChar">
    <w:name w:val="Brödtext med indrag Char"/>
    <w:basedOn w:val="Standardstycketeckensnitt"/>
    <w:link w:val="Brdtextmedindrag"/>
    <w:rsid w:val="00B4255D"/>
    <w:rPr>
      <w:sz w:val="24"/>
    </w:rPr>
  </w:style>
  <w:style w:type="paragraph" w:styleId="Brdtextmedfrstaindrag2">
    <w:name w:val="Body Text First Indent 2"/>
    <w:basedOn w:val="Brdtextmedindrag"/>
    <w:link w:val="Brdtextmedfrstaindrag2Char"/>
    <w:rsid w:val="00B4255D"/>
    <w:pPr>
      <w:spacing w:after="0"/>
      <w:ind w:left="360" w:firstLine="360"/>
    </w:pPr>
  </w:style>
  <w:style w:type="character" w:customStyle="1" w:styleId="Brdtextmedfrstaindrag2Char">
    <w:name w:val="Brödtext med första indrag 2 Char"/>
    <w:basedOn w:val="BrdtextmedindragChar"/>
    <w:link w:val="Brdtextmedfrstaindrag2"/>
    <w:rsid w:val="00B4255D"/>
    <w:rPr>
      <w:sz w:val="24"/>
    </w:rPr>
  </w:style>
  <w:style w:type="character" w:customStyle="1" w:styleId="SidhuvudChar">
    <w:name w:val="Sidhuvud Char"/>
    <w:basedOn w:val="Standardstycketeckensnitt"/>
    <w:link w:val="Sidhuvud"/>
    <w:rsid w:val="009A31D4"/>
    <w:rPr>
      <w:sz w:val="24"/>
    </w:rPr>
  </w:style>
  <w:style w:type="character" w:customStyle="1" w:styleId="NormalstyckeChar">
    <w:name w:val="Normal stycke Char"/>
    <w:basedOn w:val="Standardstycketeckensnitt"/>
    <w:link w:val="Normalstycke"/>
    <w:rsid w:val="00C25EA6"/>
    <w:rPr>
      <w:sz w:val="24"/>
    </w:rPr>
  </w:style>
  <w:style w:type="character" w:styleId="Kommentarsreferens">
    <w:name w:val="annotation reference"/>
    <w:basedOn w:val="Standardstycketeckensnitt"/>
    <w:rsid w:val="00CF2CD7"/>
    <w:rPr>
      <w:sz w:val="16"/>
      <w:szCs w:val="16"/>
    </w:rPr>
  </w:style>
  <w:style w:type="paragraph" w:styleId="Kommentarsmne">
    <w:name w:val="annotation subject"/>
    <w:basedOn w:val="Kommentarer"/>
    <w:next w:val="Kommentarer"/>
    <w:link w:val="KommentarsmneChar"/>
    <w:rsid w:val="00CF2CD7"/>
    <w:rPr>
      <w:b/>
      <w:bCs/>
      <w:sz w:val="20"/>
    </w:rPr>
  </w:style>
  <w:style w:type="character" w:customStyle="1" w:styleId="KommentarsmneChar">
    <w:name w:val="Kommentarsämne Char"/>
    <w:basedOn w:val="KommentarerChar"/>
    <w:link w:val="Kommentarsmne"/>
    <w:rsid w:val="00CF2CD7"/>
    <w:rPr>
      <w:b/>
      <w:bCs/>
      <w:sz w:val="24"/>
    </w:rPr>
  </w:style>
  <w:style w:type="paragraph" w:styleId="Ballongtext">
    <w:name w:val="Balloon Text"/>
    <w:basedOn w:val="Normal"/>
    <w:link w:val="BallongtextChar"/>
    <w:rsid w:val="00CF2CD7"/>
    <w:rPr>
      <w:rFonts w:ascii="Segoe UI" w:hAnsi="Segoe UI" w:cs="Segoe UI"/>
      <w:sz w:val="18"/>
      <w:szCs w:val="18"/>
    </w:rPr>
  </w:style>
  <w:style w:type="character" w:customStyle="1" w:styleId="BallongtextChar">
    <w:name w:val="Ballongtext Char"/>
    <w:basedOn w:val="Standardstycketeckensnitt"/>
    <w:link w:val="Ballongtext"/>
    <w:rsid w:val="00CF2CD7"/>
    <w:rPr>
      <w:rFonts w:ascii="Segoe UI" w:hAnsi="Segoe UI" w:cs="Segoe UI"/>
      <w:sz w:val="18"/>
      <w:szCs w:val="18"/>
    </w:rPr>
  </w:style>
  <w:style w:type="paragraph" w:styleId="Beskrivning">
    <w:name w:val="caption"/>
    <w:basedOn w:val="Normal"/>
    <w:next w:val="Normal"/>
    <w:unhideWhenUsed/>
    <w:qFormat/>
    <w:rsid w:val="0086596B"/>
    <w:pPr>
      <w:spacing w:after="200"/>
    </w:pPr>
    <w:rPr>
      <w:i/>
      <w:iCs/>
      <w:color w:val="44546A" w:themeColor="text2"/>
      <w:sz w:val="18"/>
      <w:szCs w:val="18"/>
    </w:rPr>
  </w:style>
  <w:style w:type="paragraph" w:styleId="Liststycke">
    <w:name w:val="List Paragraph"/>
    <w:basedOn w:val="Normal"/>
    <w:uiPriority w:val="34"/>
    <w:rsid w:val="00FA5D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1515529">
      <w:bodyDiv w:val="1"/>
      <w:marLeft w:val="0"/>
      <w:marRight w:val="0"/>
      <w:marTop w:val="0"/>
      <w:marBottom w:val="0"/>
      <w:divBdr>
        <w:top w:val="none" w:sz="0" w:space="0" w:color="auto"/>
        <w:left w:val="none" w:sz="0" w:space="0" w:color="auto"/>
        <w:bottom w:val="none" w:sz="0" w:space="0" w:color="auto"/>
        <w:right w:val="none" w:sz="0" w:space="0" w:color="auto"/>
      </w:divBdr>
    </w:div>
    <w:div w:id="1230268131">
      <w:bodyDiv w:val="1"/>
      <w:marLeft w:val="0"/>
      <w:marRight w:val="0"/>
      <w:marTop w:val="0"/>
      <w:marBottom w:val="0"/>
      <w:divBdr>
        <w:top w:val="none" w:sz="0" w:space="0" w:color="auto"/>
        <w:left w:val="none" w:sz="0" w:space="0" w:color="auto"/>
        <w:bottom w:val="none" w:sz="0" w:space="0" w:color="auto"/>
        <w:right w:val="none" w:sz="0" w:space="0" w:color="auto"/>
      </w:divBdr>
    </w:div>
    <w:div w:id="169406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customXml" Target="../customXml/item5.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SVN\mallar\MSOffice2013\Word\rappor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9DC4683F28C4ADC9174824A4FE89989"/>
        <w:category>
          <w:name w:val="Allmänt"/>
          <w:gallery w:val="placeholder"/>
        </w:category>
        <w:types>
          <w:type w:val="bbPlcHdr"/>
        </w:types>
        <w:behaviors>
          <w:behavior w:val="content"/>
        </w:behaviors>
        <w:guid w:val="{4DB3085E-860D-4FB6-93BE-617A67DB5115}"/>
      </w:docPartPr>
      <w:docPartBody>
        <w:p w:rsidR="00953BC1" w:rsidRDefault="004100B2">
          <w:pPr>
            <w:pStyle w:val="D9DC4683F28C4ADC9174824A4FE89989"/>
          </w:pPr>
          <w:r w:rsidRPr="00787A71">
            <w:rPr>
              <w:rStyle w:val="Platshllartext"/>
            </w:rPr>
            <w:t>[Publiceringsdatum]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0B2"/>
    <w:rsid w:val="00093284"/>
    <w:rsid w:val="0009674B"/>
    <w:rsid w:val="001D5EED"/>
    <w:rsid w:val="00252396"/>
    <w:rsid w:val="00253626"/>
    <w:rsid w:val="00271D91"/>
    <w:rsid w:val="002929E8"/>
    <w:rsid w:val="00321178"/>
    <w:rsid w:val="00324E6A"/>
    <w:rsid w:val="004100B2"/>
    <w:rsid w:val="00451A72"/>
    <w:rsid w:val="00453843"/>
    <w:rsid w:val="0048530C"/>
    <w:rsid w:val="004B2A6E"/>
    <w:rsid w:val="00566CD1"/>
    <w:rsid w:val="00575B5B"/>
    <w:rsid w:val="00601465"/>
    <w:rsid w:val="00632005"/>
    <w:rsid w:val="00822168"/>
    <w:rsid w:val="00863AC0"/>
    <w:rsid w:val="008F4F56"/>
    <w:rsid w:val="00917569"/>
    <w:rsid w:val="00953BC1"/>
    <w:rsid w:val="009621FA"/>
    <w:rsid w:val="00975EFD"/>
    <w:rsid w:val="00976082"/>
    <w:rsid w:val="009763BA"/>
    <w:rsid w:val="00A1134D"/>
    <w:rsid w:val="00A83A49"/>
    <w:rsid w:val="00B9323E"/>
    <w:rsid w:val="00C62606"/>
    <w:rsid w:val="00C646BE"/>
    <w:rsid w:val="00C70E1B"/>
    <w:rsid w:val="00D30C01"/>
    <w:rsid w:val="00D33AAE"/>
    <w:rsid w:val="00D67407"/>
    <w:rsid w:val="00D850F6"/>
    <w:rsid w:val="00DC4361"/>
    <w:rsid w:val="00DE7F77"/>
    <w:rsid w:val="00E03B1E"/>
    <w:rsid w:val="00E203F8"/>
    <w:rsid w:val="00E23631"/>
    <w:rsid w:val="00E30D5C"/>
    <w:rsid w:val="00E4682A"/>
    <w:rsid w:val="00E90EE7"/>
    <w:rsid w:val="00EE0696"/>
    <w:rsid w:val="00F54858"/>
    <w:rsid w:val="00F65AE9"/>
    <w:rsid w:val="00F666A2"/>
    <w:rsid w:val="00FB108E"/>
    <w:rsid w:val="00FB1CF3"/>
    <w:rsid w:val="00FF08B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8F4F56"/>
    <w:rPr>
      <w:color w:val="808080"/>
    </w:rPr>
  </w:style>
  <w:style w:type="paragraph" w:customStyle="1" w:styleId="D9DC4683F28C4ADC9174824A4FE89989">
    <w:name w:val="D9DC4683F28C4ADC9174824A4FE899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2019-10-16T00:00:00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86CB125F217F2489B992708D4A173E9" ma:contentTypeVersion="22" ma:contentTypeDescription="Create a new document." ma:contentTypeScope="" ma:versionID="3d4263b4d9dc47e86b41663155c646da">
  <xsd:schema xmlns:xsd="http://www.w3.org/2001/XMLSchema" xmlns:xs="http://www.w3.org/2001/XMLSchema" xmlns:p="http://schemas.microsoft.com/office/2006/metadata/properties" xmlns:ns2="0893e1ad-f5ca-4ae1-b528-a0d5ab4b2eb0" xmlns:ns3="47c72e7b-b7cc-409a-8bde-e921da9f8737" targetNamespace="http://schemas.microsoft.com/office/2006/metadata/properties" ma:root="true" ma:fieldsID="4cf3a53b4962fc0bce30e4e3c1f4eadc" ns2:_="" ns3:_="">
    <xsd:import namespace="0893e1ad-f5ca-4ae1-b528-a0d5ab4b2eb0"/>
    <xsd:import namespace="47c72e7b-b7cc-409a-8bde-e921da9f8737"/>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93e1ad-f5ca-4ae1-b528-a0d5ab4b2eb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CatchAll" ma:index="25" nillable="true" ma:displayName="Taxonomy Catch All Column" ma:hidden="true" ma:list="{4f405977-ad16-4be9-ad5c-1c4d7521145d}" ma:internalName="TaxCatchAll" ma:showField="CatchAllData" ma:web="0893e1ad-f5ca-4ae1-b528-a0d5ab4b2eb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7c72e7b-b7cc-409a-8bde-e921da9f8737"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2d04ca6-cda6-4cb9-bfcc-1a0d063bbdf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0893e1ad-f5ca-4ae1-b528-a0d5ab4b2eb0" xsi:nil="true"/>
    <lcf76f155ced4ddcb4097134ff3c332f xmlns="47c72e7b-b7cc-409a-8bde-e921da9f873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7C5212-E0C8-43DD-9575-7C99C90B0DEA}">
  <ds:schemaRefs>
    <ds:schemaRef ds:uri="http://schemas.openxmlformats.org/officeDocument/2006/bibliography"/>
  </ds:schemaRefs>
</ds:datastoreItem>
</file>

<file path=customXml/itemProps3.xml><?xml version="1.0" encoding="utf-8"?>
<ds:datastoreItem xmlns:ds="http://schemas.openxmlformats.org/officeDocument/2006/customXml" ds:itemID="{F77D0380-4992-4E64-9413-7666A5B3AD5D}"/>
</file>

<file path=customXml/itemProps4.xml><?xml version="1.0" encoding="utf-8"?>
<ds:datastoreItem xmlns:ds="http://schemas.openxmlformats.org/officeDocument/2006/customXml" ds:itemID="{97F39D9D-70B7-44B2-9344-221C959F6E6C}"/>
</file>

<file path=customXml/itemProps5.xml><?xml version="1.0" encoding="utf-8"?>
<ds:datastoreItem xmlns:ds="http://schemas.openxmlformats.org/officeDocument/2006/customXml" ds:itemID="{64519C40-00C8-47A1-ADBD-F86EE3385CA7}"/>
</file>

<file path=docProps/app.xml><?xml version="1.0" encoding="utf-8"?>
<Properties xmlns="http://schemas.openxmlformats.org/officeDocument/2006/extended-properties" xmlns:vt="http://schemas.openxmlformats.org/officeDocument/2006/docPropsVTypes">
  <Template>rapport.dotm</Template>
  <TotalTime>262</TotalTime>
  <Pages>43</Pages>
  <Words>7826</Words>
  <Characters>56698</Characters>
  <Application>Microsoft Office Word</Application>
  <DocSecurity>0</DocSecurity>
  <Lines>3779</Lines>
  <Paragraphs>2224</Paragraphs>
  <ScaleCrop>false</ScaleCrop>
  <HeadingPairs>
    <vt:vector size="2" baseType="variant">
      <vt:variant>
        <vt:lpstr>Rubrik</vt:lpstr>
      </vt:variant>
      <vt:variant>
        <vt:i4>1</vt:i4>
      </vt:variant>
    </vt:vector>
  </HeadingPairs>
  <TitlesOfParts>
    <vt:vector size="1" baseType="lpstr">
      <vt:lpstr>Reglerteknisk funktionsbeskrivning Reduktionsgasvärmare (PGH)</vt:lpstr>
    </vt:vector>
  </TitlesOfParts>
  <Manager/>
  <Company/>
  <LinksUpToDate>false</LinksUpToDate>
  <CharactersWithSpaces>62300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Reglerteknisk funktionsbeskrivning Reduktionsgasvärmare (PGH)</dc:title>
  <dc:subject/>
  <dc:creator>Viktoria Lönn</dc:creator>
  <cp:keywords/>
  <dc:description/>
  <cp:lastModifiedBy>Jörgen Östling</cp:lastModifiedBy>
  <cp:revision>11</cp:revision>
  <cp:lastPrinted>2020-02-24T14:07:00Z</cp:lastPrinted>
  <dcterms:created xsi:type="dcterms:W3CDTF">2020-02-21T15:28:00Z</dcterms:created>
  <dcterms:modified xsi:type="dcterms:W3CDTF">2020-02-24T14:08:00Z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und-företag">
    <vt:lpwstr>Hybrit AB</vt:lpwstr>
  </property>
  <property fmtid="{D5CDD505-2E9C-101B-9397-08002B2CF9AE}" pid="3" name="Kund-kontaktperson">
    <vt:lpwstr>NN</vt:lpwstr>
  </property>
  <property fmtid="{D5CDD505-2E9C-101B-9397-08002B2CF9AE}" pid="4" name="Kund-adress">
    <vt:lpwstr>Kundadress</vt:lpwstr>
  </property>
  <property fmtid="{D5CDD505-2E9C-101B-9397-08002B2CF9AE}" pid="5" name="Ort">
    <vt:lpwstr>Piteå</vt:lpwstr>
  </property>
  <property fmtid="{D5CDD505-2E9C-101B-9397-08002B2CF9AE}" pid="6" name="DokumentNummerÅr">
    <vt:lpwstr>2019</vt:lpwstr>
  </property>
  <property fmtid="{D5CDD505-2E9C-101B-9397-08002B2CF9AE}" pid="7" name="DokumentNummerNr">
    <vt:lpwstr>000</vt:lpwstr>
  </property>
  <property fmtid="{D5CDD505-2E9C-101B-9397-08002B2CF9AE}" pid="8" name="DokumentNummerVer">
    <vt:lpwstr>3</vt:lpwstr>
  </property>
  <property fmtid="{D5CDD505-2E9C-101B-9397-08002B2CF9AE}" pid="9" name="DokumentTyp">
    <vt:lpwstr>SPECIFIKATION</vt:lpwstr>
  </property>
  <property fmtid="{D5CDD505-2E9C-101B-9397-08002B2CF9AE}" pid="10" name="Projekt">
    <vt:lpwstr>Pilotanläggning Hybrit</vt:lpwstr>
  </property>
  <property fmtid="{D5CDD505-2E9C-101B-9397-08002B2CF9AE}" pid="11" name="TekniskReferens">
    <vt:lpwstr>Viktoria Lönn</vt:lpwstr>
  </property>
  <property fmtid="{D5CDD505-2E9C-101B-9397-08002B2CF9AE}" pid="12" name="Projektnummer">
    <vt:lpwstr>101768</vt:lpwstr>
  </property>
  <property fmtid="{D5CDD505-2E9C-101B-9397-08002B2CF9AE}" pid="13" name="Publiceringsdatum">
    <vt:lpwstr>2020-02-24</vt:lpwstr>
  </property>
  <property fmtid="{D5CDD505-2E9C-101B-9397-08002B2CF9AE}" pid="14" name="Registreringsdatum">
    <vt:lpwstr>2020-02-24</vt:lpwstr>
  </property>
  <property fmtid="{D5CDD505-2E9C-101B-9397-08002B2CF9AE}" pid="15" name="CreateDate">
    <vt:lpwstr>2019-10-21</vt:lpwstr>
  </property>
  <property fmtid="{D5CDD505-2E9C-101B-9397-08002B2CF9AE}" pid="16" name="Projektnumer">
    <vt:lpwstr>0000</vt:lpwstr>
  </property>
  <property fmtid="{D5CDD505-2E9C-101B-9397-08002B2CF9AE}" pid="17" name="Dokumentnummer">
    <vt:lpwstr>000</vt:lpwstr>
  </property>
  <property fmtid="{D5CDD505-2E9C-101B-9397-08002B2CF9AE}" pid="18" name="Version">
    <vt:lpwstr>A</vt:lpwstr>
  </property>
  <property fmtid="{D5CDD505-2E9C-101B-9397-08002B2CF9AE}" pid="19" name="ContentTypeId">
    <vt:lpwstr>0x010100286CB125F217F2489B992708D4A173E9</vt:lpwstr>
  </property>
  <property fmtid="{D5CDD505-2E9C-101B-9397-08002B2CF9AE}" pid="21" name="Etapp">
    <vt:lpwstr>Etapp 1</vt:lpwstr>
  </property>
  <property fmtid="{D5CDD505-2E9C-101B-9397-08002B2CF9AE}" pid="22" name="PSContentType">
    <vt:lpwstr>Övriga dokument</vt:lpwstr>
  </property>
</Properties>
</file>