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A666A8" w14:textId="77777777" w:rsidR="006E6957" w:rsidRPr="00147459" w:rsidRDefault="00B231DC" w:rsidP="00A8094E">
      <w:pPr>
        <w:pStyle w:val="Undertitel"/>
        <w:rPr>
          <w:rFonts w:ascii="Times New Roman" w:hAnsi="Times New Roman"/>
          <w:sz w:val="56"/>
          <w:szCs w:val="56"/>
        </w:rPr>
      </w:pPr>
      <w:r w:rsidRPr="00147459">
        <w:rPr>
          <w:rFonts w:ascii="Times New Roman" w:hAnsi="Times New Roman"/>
          <w:sz w:val="56"/>
          <w:szCs w:val="56"/>
        </w:rPr>
        <w:fldChar w:fldCharType="begin"/>
      </w:r>
      <w:r w:rsidRPr="00147459">
        <w:rPr>
          <w:rFonts w:ascii="Times New Roman" w:hAnsi="Times New Roman"/>
          <w:sz w:val="56"/>
          <w:szCs w:val="56"/>
        </w:rPr>
        <w:instrText xml:space="preserve"> TITLE  \* Upper  \* MERGEFORMAT </w:instrText>
      </w:r>
      <w:r w:rsidRPr="00147459">
        <w:rPr>
          <w:rFonts w:ascii="Times New Roman" w:hAnsi="Times New Roman"/>
          <w:sz w:val="56"/>
          <w:szCs w:val="56"/>
        </w:rPr>
        <w:fldChar w:fldCharType="separate"/>
      </w:r>
      <w:r w:rsidR="00AB6288">
        <w:rPr>
          <w:rFonts w:ascii="Times New Roman" w:hAnsi="Times New Roman"/>
          <w:sz w:val="56"/>
          <w:szCs w:val="56"/>
        </w:rPr>
        <w:t>REGLERTEKNISK FUNKTIONSBESKRIVNING CO2-RENING</w:t>
      </w:r>
      <w:r w:rsidRPr="00147459">
        <w:rPr>
          <w:rFonts w:ascii="Times New Roman" w:hAnsi="Times New Roman"/>
          <w:sz w:val="56"/>
          <w:szCs w:val="56"/>
        </w:rPr>
        <w:fldChar w:fldCharType="end"/>
      </w:r>
    </w:p>
    <w:p w14:paraId="3EBD2102" w14:textId="77777777" w:rsidR="00E23609" w:rsidRPr="00147459" w:rsidRDefault="00B231DC" w:rsidP="00A8094E">
      <w:pPr>
        <w:pStyle w:val="Undertitel"/>
        <w:rPr>
          <w:rFonts w:ascii="Times New Roman" w:hAnsi="Times New Roman"/>
          <w:sz w:val="40"/>
        </w:rPr>
      </w:pPr>
      <w:r w:rsidRPr="00147459">
        <w:rPr>
          <w:rFonts w:ascii="Times New Roman" w:hAnsi="Times New Roman"/>
          <w:sz w:val="40"/>
        </w:rPr>
        <w:fldChar w:fldCharType="begin"/>
      </w:r>
      <w:r w:rsidRPr="00147459">
        <w:rPr>
          <w:rFonts w:ascii="Times New Roman" w:hAnsi="Times New Roman"/>
          <w:sz w:val="40"/>
        </w:rPr>
        <w:instrText xml:space="preserve"> DOCPROPERTY  Kund-företag  \* MERGEFORMAT </w:instrText>
      </w:r>
      <w:r w:rsidRPr="00147459">
        <w:rPr>
          <w:rFonts w:ascii="Times New Roman" w:hAnsi="Times New Roman"/>
          <w:sz w:val="40"/>
        </w:rPr>
        <w:fldChar w:fldCharType="separate"/>
      </w:r>
      <w:r w:rsidR="00AB6288">
        <w:rPr>
          <w:rFonts w:ascii="Times New Roman" w:hAnsi="Times New Roman"/>
          <w:sz w:val="40"/>
        </w:rPr>
        <w:t>Hybrit AB</w:t>
      </w:r>
      <w:r w:rsidRPr="00147459">
        <w:rPr>
          <w:rFonts w:ascii="Times New Roman" w:hAnsi="Times New Roman"/>
          <w:sz w:val="40"/>
        </w:rPr>
        <w:fldChar w:fldCharType="end"/>
      </w:r>
    </w:p>
    <w:p w14:paraId="78A82BBB" w14:textId="77777777" w:rsidR="00B231DC" w:rsidRPr="00B231DC" w:rsidRDefault="00B231DC" w:rsidP="00A8094E">
      <w:pPr>
        <w:pStyle w:val="Undertitel"/>
        <w:rPr>
          <w:rFonts w:ascii="Arial" w:hAnsi="Arial" w:cs="Arial"/>
        </w:rPr>
      </w:pPr>
    </w:p>
    <w:p w14:paraId="66A29540" w14:textId="77777777" w:rsidR="00B231DC" w:rsidRDefault="00B231DC" w:rsidP="00B231DC">
      <w:pPr>
        <w:pStyle w:val="Brdtext"/>
        <w:ind w:left="0"/>
      </w:pPr>
    </w:p>
    <w:p w14:paraId="06449CE2" w14:textId="77777777" w:rsidR="00B231DC" w:rsidRDefault="00B231DC" w:rsidP="00B20732"/>
    <w:p w14:paraId="11433B68" w14:textId="77777777" w:rsidR="00B20732" w:rsidRPr="00D92C7E" w:rsidRDefault="00524F3B" w:rsidP="00B20732">
      <w:pPr>
        <w:pStyle w:val="Brdtext"/>
        <w:sectPr w:rsidR="00B20732" w:rsidRPr="00D92C7E" w:rsidSect="006D2E14">
          <w:headerReference w:type="default" r:id="rId12"/>
          <w:footerReference w:type="default" r:id="rId13"/>
          <w:headerReference w:type="first" r:id="rId14"/>
          <w:footerReference w:type="first" r:id="rId15"/>
          <w:type w:val="continuous"/>
          <w:pgSz w:w="11907" w:h="16840" w:code="9"/>
          <w:pgMar w:top="1531" w:right="1134" w:bottom="2268" w:left="1134" w:header="720" w:footer="454" w:gutter="0"/>
          <w:paperSrc w:first="261" w:other="261"/>
          <w:pgNumType w:start="1"/>
          <w:cols w:space="720"/>
          <w:titlePg/>
        </w:sectPr>
      </w:pPr>
      <w:r>
        <w:rPr>
          <w:noProof/>
        </w:rPr>
        <w:drawing>
          <wp:inline distT="0" distB="0" distL="0" distR="0" wp14:anchorId="13546E3D" wp14:editId="2915D774">
            <wp:extent cx="4762500" cy="448136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91140" cy="4508314"/>
                    </a:xfrm>
                    <a:prstGeom prst="rect">
                      <a:avLst/>
                    </a:prstGeom>
                  </pic:spPr>
                </pic:pic>
              </a:graphicData>
            </a:graphic>
          </wp:inline>
        </w:drawing>
      </w:r>
    </w:p>
    <w:tbl>
      <w:tblPr>
        <w:tblW w:w="9212" w:type="dxa"/>
        <w:tblInd w:w="-1" w:type="dxa"/>
        <w:tblBorders>
          <w:bottom w:val="single" w:sz="4" w:space="0" w:color="auto"/>
        </w:tblBorders>
        <w:tblLayout w:type="fixed"/>
        <w:tblCellMar>
          <w:left w:w="70" w:type="dxa"/>
          <w:right w:w="70" w:type="dxa"/>
        </w:tblCellMar>
        <w:tblLook w:val="0000" w:firstRow="0" w:lastRow="0" w:firstColumn="0" w:lastColumn="0" w:noHBand="0" w:noVBand="0"/>
      </w:tblPr>
      <w:tblGrid>
        <w:gridCol w:w="557"/>
        <w:gridCol w:w="1925"/>
        <w:gridCol w:w="210"/>
        <w:gridCol w:w="1984"/>
        <w:gridCol w:w="505"/>
        <w:gridCol w:w="2181"/>
        <w:gridCol w:w="149"/>
        <w:gridCol w:w="1701"/>
      </w:tblGrid>
      <w:tr w:rsidR="00C841FA" w:rsidRPr="00D46A34" w14:paraId="6247BAD3" w14:textId="77777777" w:rsidTr="00C841FA">
        <w:tc>
          <w:tcPr>
            <w:tcW w:w="4676" w:type="dxa"/>
            <w:gridSpan w:val="4"/>
            <w:tcBorders>
              <w:top w:val="single" w:sz="2" w:space="0" w:color="auto"/>
              <w:left w:val="single" w:sz="2" w:space="0" w:color="auto"/>
              <w:right w:val="single" w:sz="2" w:space="0" w:color="auto"/>
            </w:tcBorders>
          </w:tcPr>
          <w:p w14:paraId="5B4ACC30" w14:textId="77777777" w:rsidR="00C841FA" w:rsidRPr="00D46A34" w:rsidRDefault="00C841FA" w:rsidP="002032FB">
            <w:pPr>
              <w:pStyle w:val="sidhuvudtabellrubrik"/>
            </w:pPr>
            <w:r>
              <w:lastRenderedPageBreak/>
              <w:t>Kund</w:t>
            </w:r>
          </w:p>
        </w:tc>
        <w:tc>
          <w:tcPr>
            <w:tcW w:w="2835" w:type="dxa"/>
            <w:gridSpan w:val="3"/>
            <w:tcBorders>
              <w:top w:val="single" w:sz="2" w:space="0" w:color="auto"/>
              <w:left w:val="single" w:sz="2" w:space="0" w:color="auto"/>
              <w:right w:val="single" w:sz="2" w:space="0" w:color="auto"/>
            </w:tcBorders>
          </w:tcPr>
          <w:p w14:paraId="5F882B3F" w14:textId="77777777" w:rsidR="00C841FA" w:rsidRPr="00D46A34" w:rsidRDefault="005A7CEA" w:rsidP="00614914">
            <w:pPr>
              <w:pStyle w:val="sidhuvudtabellrubrik"/>
            </w:pPr>
            <w:r>
              <w:t>Teknisk referens</w:t>
            </w:r>
          </w:p>
        </w:tc>
        <w:tc>
          <w:tcPr>
            <w:tcW w:w="1701" w:type="dxa"/>
            <w:tcBorders>
              <w:top w:val="single" w:sz="2" w:space="0" w:color="auto"/>
              <w:left w:val="single" w:sz="2" w:space="0" w:color="auto"/>
              <w:right w:val="single" w:sz="2" w:space="0" w:color="auto"/>
            </w:tcBorders>
          </w:tcPr>
          <w:p w14:paraId="05EFF99D" w14:textId="77777777" w:rsidR="00C841FA" w:rsidRPr="00D46A34" w:rsidRDefault="005A7CEA" w:rsidP="002032FB">
            <w:pPr>
              <w:pStyle w:val="sidhuvudtabellrubrik"/>
            </w:pPr>
            <w:r>
              <w:t>Datum</w:t>
            </w:r>
          </w:p>
        </w:tc>
      </w:tr>
      <w:tr w:rsidR="00C841FA" w:rsidRPr="00147459" w14:paraId="17375671" w14:textId="77777777" w:rsidTr="00C841FA">
        <w:trPr>
          <w:cantSplit/>
        </w:trPr>
        <w:tc>
          <w:tcPr>
            <w:tcW w:w="4676" w:type="dxa"/>
            <w:gridSpan w:val="4"/>
            <w:tcBorders>
              <w:left w:val="single" w:sz="2" w:space="0" w:color="auto"/>
              <w:bottom w:val="single" w:sz="8" w:space="0" w:color="auto"/>
              <w:right w:val="single" w:sz="2" w:space="0" w:color="auto"/>
            </w:tcBorders>
          </w:tcPr>
          <w:p w14:paraId="74D712BB" w14:textId="77777777" w:rsidR="00C841FA" w:rsidRPr="00147459" w:rsidRDefault="002C1046" w:rsidP="005A7CEA">
            <w:r>
              <w:rPr>
                <w:bCs/>
              </w:rPr>
              <w:fldChar w:fldCharType="begin"/>
            </w:r>
            <w:r>
              <w:rPr>
                <w:bCs/>
              </w:rPr>
              <w:instrText xml:space="preserve"> DOCPROPERTY  Kund-företag  \* MERGEFORMAT </w:instrText>
            </w:r>
            <w:r>
              <w:rPr>
                <w:bCs/>
              </w:rPr>
              <w:fldChar w:fldCharType="separate"/>
            </w:r>
            <w:r w:rsidR="00AB6288">
              <w:rPr>
                <w:bCs/>
              </w:rPr>
              <w:t>Hybrit</w:t>
            </w:r>
            <w:r w:rsidR="00AB6288" w:rsidRPr="00AB6288">
              <w:t xml:space="preserve"> AB</w:t>
            </w:r>
            <w:r>
              <w:fldChar w:fldCharType="end"/>
            </w:r>
          </w:p>
        </w:tc>
        <w:tc>
          <w:tcPr>
            <w:tcW w:w="2835" w:type="dxa"/>
            <w:gridSpan w:val="3"/>
            <w:tcBorders>
              <w:left w:val="single" w:sz="2" w:space="0" w:color="auto"/>
              <w:bottom w:val="single" w:sz="2" w:space="0" w:color="auto"/>
              <w:right w:val="single" w:sz="2" w:space="0" w:color="auto"/>
            </w:tcBorders>
            <w:vAlign w:val="center"/>
          </w:tcPr>
          <w:p w14:paraId="79F68737" w14:textId="77777777" w:rsidR="00C841FA" w:rsidRPr="00147459" w:rsidRDefault="002032FB" w:rsidP="005A7CEA">
            <w:r>
              <w:rPr>
                <w:bCs/>
              </w:rPr>
              <w:fldChar w:fldCharType="begin"/>
            </w:r>
            <w:r>
              <w:rPr>
                <w:bCs/>
              </w:rPr>
              <w:instrText xml:space="preserve"> DOCPROPERTY  TekniskReferens  \* MERGEFORMAT </w:instrText>
            </w:r>
            <w:r>
              <w:rPr>
                <w:bCs/>
              </w:rPr>
              <w:fldChar w:fldCharType="separate"/>
            </w:r>
            <w:r w:rsidR="00AB6288">
              <w:rPr>
                <w:bCs/>
              </w:rPr>
              <w:t>Mikael Sjulgård</w:t>
            </w:r>
            <w:r>
              <w:rPr>
                <w:bCs/>
              </w:rPr>
              <w:fldChar w:fldCharType="end"/>
            </w:r>
          </w:p>
        </w:tc>
        <w:sdt>
          <w:sdtPr>
            <w:alias w:val="Publiceringsdatum"/>
            <w:tag w:val=""/>
            <w:id w:val="-319892901"/>
            <w:placeholder>
              <w:docPart w:val="52FEE462DDE6476386D3D73FCB50B02B"/>
            </w:placeholder>
            <w:dataBinding w:prefixMappings="xmlns:ns0='http://schemas.microsoft.com/office/2006/coverPageProps' " w:xpath="/ns0:CoverPageProperties[1]/ns0:PublishDate[1]" w:storeItemID="{55AF091B-3C7A-41E3-B477-F2FDAA23CFDA}"/>
            <w:date w:fullDate="2020-03-17T00:00:00Z">
              <w:dateFormat w:val="yyyy-MM-dd"/>
              <w:lid w:val="sv-SE"/>
              <w:storeMappedDataAs w:val="dateTime"/>
              <w:calendar w:val="gregorian"/>
            </w:date>
          </w:sdtPr>
          <w:sdtEndPr/>
          <w:sdtContent>
            <w:tc>
              <w:tcPr>
                <w:tcW w:w="1701" w:type="dxa"/>
                <w:tcBorders>
                  <w:left w:val="single" w:sz="2" w:space="0" w:color="auto"/>
                  <w:bottom w:val="single" w:sz="2" w:space="0" w:color="auto"/>
                  <w:right w:val="single" w:sz="2" w:space="0" w:color="auto"/>
                </w:tcBorders>
                <w:vAlign w:val="center"/>
              </w:tcPr>
              <w:p w14:paraId="01AE4FC8" w14:textId="58459151" w:rsidR="00C841FA" w:rsidRPr="00147459" w:rsidRDefault="005102BF" w:rsidP="005A7CEA">
                <w:pPr>
                  <w:jc w:val="right"/>
                </w:pPr>
                <w:r>
                  <w:t>2020-03-17</w:t>
                </w:r>
              </w:p>
            </w:tc>
          </w:sdtContent>
        </w:sdt>
      </w:tr>
      <w:tr w:rsidR="005A7CEA" w:rsidRPr="00147459" w14:paraId="3E9F0D16" w14:textId="77777777" w:rsidTr="005A7CEA">
        <w:trPr>
          <w:cantSplit/>
          <w:trHeight w:val="134"/>
        </w:trPr>
        <w:tc>
          <w:tcPr>
            <w:tcW w:w="4676" w:type="dxa"/>
            <w:gridSpan w:val="4"/>
            <w:tcBorders>
              <w:top w:val="single" w:sz="8" w:space="0" w:color="auto"/>
              <w:left w:val="single" w:sz="8" w:space="0" w:color="auto"/>
              <w:bottom w:val="nil"/>
              <w:right w:val="single" w:sz="2" w:space="0" w:color="auto"/>
            </w:tcBorders>
            <w:vAlign w:val="center"/>
          </w:tcPr>
          <w:p w14:paraId="40FBFC07" w14:textId="77777777" w:rsidR="005A7CEA" w:rsidRPr="00147459" w:rsidRDefault="005A7CEA" w:rsidP="002032FB">
            <w:pPr>
              <w:pStyle w:val="sidhuvudtabellrubrik"/>
              <w:rPr>
                <w:rFonts w:ascii="Times New Roman" w:hAnsi="Times New Roman" w:cs="Times New Roman"/>
              </w:rPr>
            </w:pPr>
            <w:r>
              <w:rPr>
                <w:rFonts w:ascii="Times New Roman" w:hAnsi="Times New Roman" w:cs="Times New Roman"/>
              </w:rPr>
              <w:t>Projekt</w:t>
            </w:r>
          </w:p>
        </w:tc>
        <w:tc>
          <w:tcPr>
            <w:tcW w:w="2835" w:type="dxa"/>
            <w:gridSpan w:val="3"/>
            <w:tcBorders>
              <w:left w:val="single" w:sz="8" w:space="0" w:color="auto"/>
              <w:bottom w:val="nil"/>
              <w:right w:val="single" w:sz="2" w:space="0" w:color="auto"/>
            </w:tcBorders>
            <w:vAlign w:val="center"/>
          </w:tcPr>
          <w:p w14:paraId="1E007442" w14:textId="77777777" w:rsidR="005A7CEA" w:rsidRPr="00147459" w:rsidRDefault="005A7CEA" w:rsidP="002032FB">
            <w:pPr>
              <w:pStyle w:val="sidhuvudtabellrubrik"/>
              <w:rPr>
                <w:rFonts w:ascii="Times New Roman" w:hAnsi="Times New Roman" w:cs="Times New Roman"/>
              </w:rPr>
            </w:pPr>
            <w:r>
              <w:rPr>
                <w:rFonts w:ascii="Times New Roman" w:hAnsi="Times New Roman" w:cs="Times New Roman"/>
              </w:rPr>
              <w:t>Dokumentnummer</w:t>
            </w:r>
          </w:p>
        </w:tc>
        <w:tc>
          <w:tcPr>
            <w:tcW w:w="1701" w:type="dxa"/>
            <w:tcBorders>
              <w:left w:val="single" w:sz="8" w:space="0" w:color="auto"/>
              <w:bottom w:val="nil"/>
              <w:right w:val="single" w:sz="2" w:space="0" w:color="auto"/>
            </w:tcBorders>
            <w:vAlign w:val="center"/>
          </w:tcPr>
          <w:p w14:paraId="1278C80B" w14:textId="77777777" w:rsidR="005A7CEA" w:rsidRPr="00147459" w:rsidRDefault="005A7CEA" w:rsidP="002032FB">
            <w:pPr>
              <w:pStyle w:val="sidhuvudtabellrubrik"/>
              <w:rPr>
                <w:rFonts w:ascii="Times New Roman" w:hAnsi="Times New Roman" w:cs="Times New Roman"/>
              </w:rPr>
            </w:pPr>
            <w:r>
              <w:rPr>
                <w:rFonts w:ascii="Times New Roman" w:hAnsi="Times New Roman" w:cs="Times New Roman"/>
              </w:rPr>
              <w:t>Antal sidor</w:t>
            </w:r>
          </w:p>
        </w:tc>
      </w:tr>
      <w:tr w:rsidR="005A7CEA" w:rsidRPr="00147459" w14:paraId="00BE97AE" w14:textId="77777777" w:rsidTr="005A7CEA">
        <w:trPr>
          <w:cantSplit/>
        </w:trPr>
        <w:tc>
          <w:tcPr>
            <w:tcW w:w="4676" w:type="dxa"/>
            <w:gridSpan w:val="4"/>
            <w:tcBorders>
              <w:left w:val="single" w:sz="8" w:space="0" w:color="auto"/>
              <w:bottom w:val="single" w:sz="8" w:space="0" w:color="auto"/>
              <w:right w:val="single" w:sz="2" w:space="0" w:color="auto"/>
            </w:tcBorders>
            <w:vAlign w:val="center"/>
          </w:tcPr>
          <w:p w14:paraId="76C5DC95" w14:textId="77777777" w:rsidR="005A7CEA" w:rsidRPr="00147459" w:rsidRDefault="008A569A" w:rsidP="005A7CEA">
            <w:r>
              <w:rPr>
                <w:bCs/>
              </w:rPr>
              <w:fldChar w:fldCharType="begin"/>
            </w:r>
            <w:r>
              <w:rPr>
                <w:bCs/>
              </w:rPr>
              <w:instrText xml:space="preserve"> DOCPROPERTY  Projekt  \* MERGEFORMAT </w:instrText>
            </w:r>
            <w:r>
              <w:rPr>
                <w:bCs/>
              </w:rPr>
              <w:fldChar w:fldCharType="separate"/>
            </w:r>
            <w:r w:rsidR="00AB6288">
              <w:rPr>
                <w:bCs/>
              </w:rPr>
              <w:t>Pilotanläggning Hybrit</w:t>
            </w:r>
            <w:r>
              <w:rPr>
                <w:bCs/>
              </w:rPr>
              <w:fldChar w:fldCharType="end"/>
            </w:r>
          </w:p>
        </w:tc>
        <w:tc>
          <w:tcPr>
            <w:tcW w:w="2835" w:type="dxa"/>
            <w:gridSpan w:val="3"/>
            <w:tcBorders>
              <w:left w:val="single" w:sz="8" w:space="0" w:color="auto"/>
              <w:bottom w:val="single" w:sz="2" w:space="0" w:color="auto"/>
              <w:right w:val="single" w:sz="2" w:space="0" w:color="auto"/>
            </w:tcBorders>
            <w:vAlign w:val="center"/>
          </w:tcPr>
          <w:p w14:paraId="1FAC26EF" w14:textId="77777777" w:rsidR="005A7CEA" w:rsidRPr="00147459" w:rsidRDefault="00282341" w:rsidP="005A7CEA">
            <w:pPr>
              <w:jc w:val="right"/>
            </w:pPr>
            <w:r>
              <w:fldChar w:fldCharType="begin"/>
            </w:r>
            <w:r>
              <w:instrText xml:space="preserve"> DOCPROPERTY  DokumentNummerÅr  \* MERGEFORMAT </w:instrText>
            </w:r>
            <w:r>
              <w:fldChar w:fldCharType="separate"/>
            </w:r>
            <w:r w:rsidR="00AB6288">
              <w:t>2019</w:t>
            </w:r>
            <w:r>
              <w:fldChar w:fldCharType="end"/>
            </w:r>
            <w:r w:rsidR="005A7CEA" w:rsidRPr="00147459">
              <w:t>-</w:t>
            </w:r>
            <w:r>
              <w:fldChar w:fldCharType="begin"/>
            </w:r>
            <w:r>
              <w:instrText xml:space="preserve"> DOCPROPERTY  DokumentNummerNr  \* MERGEFORMAT </w:instrText>
            </w:r>
            <w:r>
              <w:fldChar w:fldCharType="separate"/>
            </w:r>
            <w:r w:rsidR="00AB6288">
              <w:t>000</w:t>
            </w:r>
            <w:r>
              <w:fldChar w:fldCharType="end"/>
            </w:r>
            <w:r w:rsidR="005A7CEA" w:rsidRPr="00147459">
              <w:t>-</w:t>
            </w:r>
            <w:r>
              <w:fldChar w:fldCharType="begin"/>
            </w:r>
            <w:r>
              <w:instrText xml:space="preserve"> DOCPROPERTY  DokumentNummerVer  \* MERGEFORMAT </w:instrText>
            </w:r>
            <w:r>
              <w:fldChar w:fldCharType="separate"/>
            </w:r>
            <w:r w:rsidR="00AB6288">
              <w:t>0</w:t>
            </w:r>
            <w:r>
              <w:fldChar w:fldCharType="end"/>
            </w:r>
          </w:p>
        </w:tc>
        <w:tc>
          <w:tcPr>
            <w:tcW w:w="1701" w:type="dxa"/>
            <w:tcBorders>
              <w:left w:val="single" w:sz="8" w:space="0" w:color="auto"/>
              <w:bottom w:val="single" w:sz="2" w:space="0" w:color="auto"/>
              <w:right w:val="single" w:sz="2" w:space="0" w:color="auto"/>
            </w:tcBorders>
            <w:vAlign w:val="center"/>
          </w:tcPr>
          <w:p w14:paraId="2A5E5A65" w14:textId="77777777" w:rsidR="005A7CEA" w:rsidRPr="00147459" w:rsidRDefault="00282341" w:rsidP="005A7CEA">
            <w:pPr>
              <w:jc w:val="right"/>
            </w:pPr>
            <w:r>
              <w:fldChar w:fldCharType="begin"/>
            </w:r>
            <w:r>
              <w:instrText xml:space="preserve"> DOCPROPERTY  Pages  \* MERGEFORMAT </w:instrText>
            </w:r>
            <w:r>
              <w:fldChar w:fldCharType="separate"/>
            </w:r>
            <w:r w:rsidR="00AB6288">
              <w:t>27</w:t>
            </w:r>
            <w:r>
              <w:fldChar w:fldCharType="end"/>
            </w:r>
          </w:p>
        </w:tc>
      </w:tr>
      <w:tr w:rsidR="005A7CEA" w:rsidRPr="00147459" w14:paraId="1BE230AA" w14:textId="77777777" w:rsidTr="005A7CEA">
        <w:trPr>
          <w:cantSplit/>
        </w:trPr>
        <w:tc>
          <w:tcPr>
            <w:tcW w:w="2692" w:type="dxa"/>
            <w:gridSpan w:val="3"/>
            <w:tcBorders>
              <w:top w:val="single" w:sz="8" w:space="0" w:color="auto"/>
              <w:left w:val="single" w:sz="2" w:space="0" w:color="auto"/>
              <w:right w:val="single" w:sz="2" w:space="0" w:color="auto"/>
            </w:tcBorders>
          </w:tcPr>
          <w:p w14:paraId="2ACDB086" w14:textId="77777777" w:rsidR="005A7CEA" w:rsidRPr="00147459" w:rsidRDefault="005A7CEA" w:rsidP="002032FB">
            <w:pPr>
              <w:pStyle w:val="Kommentarer"/>
              <w:spacing w:before="20"/>
              <w:rPr>
                <w:sz w:val="14"/>
              </w:rPr>
            </w:pPr>
            <w:r>
              <w:rPr>
                <w:sz w:val="14"/>
              </w:rPr>
              <w:t>Kundkontakt</w:t>
            </w:r>
          </w:p>
        </w:tc>
        <w:tc>
          <w:tcPr>
            <w:tcW w:w="1984" w:type="dxa"/>
            <w:tcBorders>
              <w:top w:val="single" w:sz="2" w:space="0" w:color="auto"/>
              <w:left w:val="single" w:sz="2" w:space="0" w:color="auto"/>
              <w:bottom w:val="nil"/>
              <w:right w:val="single" w:sz="2" w:space="0" w:color="auto"/>
            </w:tcBorders>
            <w:vAlign w:val="center"/>
          </w:tcPr>
          <w:p w14:paraId="2FF9D501" w14:textId="77777777" w:rsidR="005A7CEA" w:rsidRPr="00147459" w:rsidRDefault="005A7CEA" w:rsidP="002032FB">
            <w:pPr>
              <w:pStyle w:val="sidhuvudtabellrubrik"/>
              <w:rPr>
                <w:rFonts w:ascii="Times New Roman" w:hAnsi="Times New Roman" w:cs="Times New Roman"/>
              </w:rPr>
            </w:pPr>
            <w:r>
              <w:rPr>
                <w:rFonts w:ascii="Times New Roman" w:hAnsi="Times New Roman" w:cs="Times New Roman"/>
              </w:rPr>
              <w:t>Projektnummer</w:t>
            </w:r>
          </w:p>
        </w:tc>
        <w:tc>
          <w:tcPr>
            <w:tcW w:w="2835" w:type="dxa"/>
            <w:gridSpan w:val="3"/>
            <w:tcBorders>
              <w:top w:val="single" w:sz="2" w:space="0" w:color="auto"/>
              <w:left w:val="single" w:sz="2" w:space="0" w:color="auto"/>
              <w:bottom w:val="nil"/>
              <w:right w:val="single" w:sz="2" w:space="0" w:color="auto"/>
            </w:tcBorders>
            <w:vAlign w:val="center"/>
          </w:tcPr>
          <w:p w14:paraId="1E6D61EB" w14:textId="77777777" w:rsidR="005A7CEA" w:rsidRPr="00147459" w:rsidRDefault="005A7CEA" w:rsidP="002032FB">
            <w:pPr>
              <w:pStyle w:val="sidhuvudtabellrubrik"/>
              <w:rPr>
                <w:rFonts w:ascii="Times New Roman" w:hAnsi="Times New Roman" w:cs="Times New Roman"/>
              </w:rPr>
            </w:pPr>
            <w:r>
              <w:rPr>
                <w:rFonts w:ascii="Times New Roman" w:hAnsi="Times New Roman" w:cs="Times New Roman"/>
              </w:rPr>
              <w:t>Dokumenttyp</w:t>
            </w:r>
          </w:p>
        </w:tc>
        <w:tc>
          <w:tcPr>
            <w:tcW w:w="1701" w:type="dxa"/>
            <w:tcBorders>
              <w:top w:val="single" w:sz="2" w:space="0" w:color="auto"/>
              <w:left w:val="single" w:sz="2" w:space="0" w:color="auto"/>
              <w:bottom w:val="nil"/>
              <w:right w:val="single" w:sz="2" w:space="0" w:color="auto"/>
            </w:tcBorders>
            <w:vAlign w:val="center"/>
          </w:tcPr>
          <w:p w14:paraId="65522855" w14:textId="77777777" w:rsidR="005A7CEA" w:rsidRPr="00147459" w:rsidRDefault="005A7CEA" w:rsidP="002032FB">
            <w:pPr>
              <w:pStyle w:val="sidhuvudtabellrubrik"/>
              <w:rPr>
                <w:rFonts w:ascii="Times New Roman" w:hAnsi="Times New Roman" w:cs="Times New Roman"/>
              </w:rPr>
            </w:pPr>
            <w:r>
              <w:rPr>
                <w:rFonts w:ascii="Times New Roman" w:hAnsi="Times New Roman" w:cs="Times New Roman"/>
              </w:rPr>
              <w:t>Antal bilagor</w:t>
            </w:r>
          </w:p>
        </w:tc>
      </w:tr>
      <w:tr w:rsidR="005A7CEA" w:rsidRPr="00147459" w14:paraId="144D8921" w14:textId="77777777" w:rsidTr="005A7CEA">
        <w:trPr>
          <w:cantSplit/>
        </w:trPr>
        <w:tc>
          <w:tcPr>
            <w:tcW w:w="2692" w:type="dxa"/>
            <w:gridSpan w:val="3"/>
            <w:tcBorders>
              <w:left w:val="single" w:sz="2" w:space="0" w:color="auto"/>
              <w:bottom w:val="nil"/>
              <w:right w:val="single" w:sz="2" w:space="0" w:color="auto"/>
            </w:tcBorders>
          </w:tcPr>
          <w:p w14:paraId="4F71BB94" w14:textId="77777777" w:rsidR="005A7CEA" w:rsidRPr="00147459" w:rsidRDefault="000232E3" w:rsidP="005A7CEA">
            <w:r>
              <w:fldChar w:fldCharType="begin"/>
            </w:r>
            <w:r>
              <w:instrText xml:space="preserve"> DOCPROPERTY  Kund-kontaktperson  \* MERGEFORMAT </w:instrText>
            </w:r>
            <w:r>
              <w:fldChar w:fldCharType="end"/>
            </w:r>
          </w:p>
        </w:tc>
        <w:proofErr w:type="gramStart"/>
        <w:tc>
          <w:tcPr>
            <w:tcW w:w="1984" w:type="dxa"/>
            <w:tcBorders>
              <w:left w:val="single" w:sz="2" w:space="0" w:color="auto"/>
              <w:bottom w:val="single" w:sz="2" w:space="0" w:color="auto"/>
              <w:right w:val="single" w:sz="2" w:space="0" w:color="auto"/>
            </w:tcBorders>
            <w:vAlign w:val="center"/>
          </w:tcPr>
          <w:p w14:paraId="59360417" w14:textId="77777777" w:rsidR="005A7CEA" w:rsidRPr="00147459" w:rsidRDefault="002032FB" w:rsidP="005A7CEA">
            <w:pPr>
              <w:jc w:val="right"/>
            </w:pPr>
            <w:r>
              <w:rPr>
                <w:bCs/>
              </w:rPr>
              <w:fldChar w:fldCharType="begin"/>
            </w:r>
            <w:r>
              <w:rPr>
                <w:bCs/>
              </w:rPr>
              <w:instrText xml:space="preserve"> DOCPROPERTY  Projektnummer  \* MERGEFORMAT </w:instrText>
            </w:r>
            <w:r>
              <w:rPr>
                <w:bCs/>
              </w:rPr>
              <w:fldChar w:fldCharType="separate"/>
            </w:r>
            <w:r w:rsidR="00AB6288">
              <w:rPr>
                <w:bCs/>
              </w:rPr>
              <w:t>101768</w:t>
            </w:r>
            <w:r>
              <w:rPr>
                <w:bCs/>
              </w:rPr>
              <w:fldChar w:fldCharType="end"/>
            </w:r>
            <w:proofErr w:type="gramEnd"/>
          </w:p>
        </w:tc>
        <w:tc>
          <w:tcPr>
            <w:tcW w:w="2835" w:type="dxa"/>
            <w:gridSpan w:val="3"/>
            <w:tcBorders>
              <w:left w:val="single" w:sz="2" w:space="0" w:color="auto"/>
              <w:bottom w:val="single" w:sz="2" w:space="0" w:color="auto"/>
              <w:right w:val="single" w:sz="2" w:space="0" w:color="auto"/>
            </w:tcBorders>
            <w:vAlign w:val="center"/>
          </w:tcPr>
          <w:p w14:paraId="0847D2B5" w14:textId="77777777" w:rsidR="005A7CEA" w:rsidRPr="005A7CEA" w:rsidRDefault="005A7CEA" w:rsidP="005A7CEA">
            <w:pPr>
              <w:rPr>
                <w:szCs w:val="24"/>
              </w:rPr>
            </w:pPr>
            <w:r w:rsidRPr="005A7CEA">
              <w:rPr>
                <w:bCs/>
                <w:szCs w:val="24"/>
              </w:rPr>
              <w:fldChar w:fldCharType="begin"/>
            </w:r>
            <w:r w:rsidRPr="005A7CEA">
              <w:rPr>
                <w:bCs/>
                <w:szCs w:val="24"/>
              </w:rPr>
              <w:instrText xml:space="preserve"> DOCPROPERTY "DokumentTyp"  \* MERGEFORMAT </w:instrText>
            </w:r>
            <w:r w:rsidRPr="005A7CEA">
              <w:rPr>
                <w:bCs/>
                <w:szCs w:val="24"/>
              </w:rPr>
              <w:fldChar w:fldCharType="separate"/>
            </w:r>
            <w:r w:rsidR="00AB6288" w:rsidRPr="00AB6288">
              <w:rPr>
                <w:szCs w:val="24"/>
              </w:rPr>
              <w:t>SPECIFIKATION</w:t>
            </w:r>
            <w:r w:rsidRPr="005A7CEA">
              <w:rPr>
                <w:bCs/>
                <w:szCs w:val="24"/>
              </w:rPr>
              <w:fldChar w:fldCharType="end"/>
            </w:r>
          </w:p>
        </w:tc>
        <w:tc>
          <w:tcPr>
            <w:tcW w:w="1701" w:type="dxa"/>
            <w:tcBorders>
              <w:left w:val="single" w:sz="2" w:space="0" w:color="auto"/>
              <w:bottom w:val="single" w:sz="2" w:space="0" w:color="auto"/>
              <w:right w:val="single" w:sz="2" w:space="0" w:color="auto"/>
            </w:tcBorders>
            <w:vAlign w:val="center"/>
          </w:tcPr>
          <w:p w14:paraId="466B0FE4" w14:textId="77777777" w:rsidR="005A7CEA" w:rsidRPr="00147459" w:rsidRDefault="005A7CEA" w:rsidP="005A7CEA">
            <w:pPr>
              <w:jc w:val="right"/>
            </w:pPr>
            <w:r>
              <w:t>-</w:t>
            </w:r>
          </w:p>
        </w:tc>
      </w:tr>
      <w:tr w:rsidR="005A7CEA" w:rsidRPr="00D46A34" w14:paraId="0337963C"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single" w:sz="2" w:space="0" w:color="auto"/>
              <w:left w:val="single" w:sz="2" w:space="0" w:color="auto"/>
              <w:bottom w:val="nil"/>
              <w:right w:val="single" w:sz="2" w:space="0" w:color="auto"/>
            </w:tcBorders>
          </w:tcPr>
          <w:p w14:paraId="7D926EA8" w14:textId="77777777" w:rsidR="005A7CEA" w:rsidRPr="00147459" w:rsidRDefault="005A7CEA" w:rsidP="005A7CEA">
            <w:pPr>
              <w:pStyle w:val="sidhuvudtabellrubrik"/>
              <w:rPr>
                <w:rFonts w:ascii="Times New Roman" w:hAnsi="Times New Roman" w:cs="Times New Roman"/>
              </w:rPr>
            </w:pPr>
            <w:r w:rsidRPr="00147459">
              <w:rPr>
                <w:rFonts w:ascii="Times New Roman" w:hAnsi="Times New Roman" w:cs="Times New Roman"/>
              </w:rPr>
              <w:t>Rev.</w:t>
            </w:r>
          </w:p>
        </w:tc>
        <w:tc>
          <w:tcPr>
            <w:tcW w:w="1925" w:type="dxa"/>
            <w:tcBorders>
              <w:top w:val="single" w:sz="2" w:space="0" w:color="auto"/>
              <w:left w:val="single" w:sz="2" w:space="0" w:color="auto"/>
              <w:bottom w:val="nil"/>
              <w:right w:val="single" w:sz="2" w:space="0" w:color="auto"/>
            </w:tcBorders>
          </w:tcPr>
          <w:p w14:paraId="75AC21A8" w14:textId="77777777" w:rsidR="005A7CEA" w:rsidRPr="00147459" w:rsidRDefault="005A7CEA" w:rsidP="005A7CEA">
            <w:pPr>
              <w:pStyle w:val="sidhuvudtabellrubrik"/>
              <w:rPr>
                <w:rFonts w:ascii="Times New Roman" w:hAnsi="Times New Roman" w:cs="Times New Roman"/>
              </w:rPr>
            </w:pPr>
            <w:r w:rsidRPr="00147459">
              <w:rPr>
                <w:rFonts w:ascii="Times New Roman" w:hAnsi="Times New Roman" w:cs="Times New Roman"/>
              </w:rPr>
              <w:t>Datum</w:t>
            </w:r>
          </w:p>
        </w:tc>
        <w:tc>
          <w:tcPr>
            <w:tcW w:w="2699" w:type="dxa"/>
            <w:gridSpan w:val="3"/>
            <w:tcBorders>
              <w:top w:val="single" w:sz="2" w:space="0" w:color="auto"/>
              <w:left w:val="single" w:sz="2" w:space="0" w:color="auto"/>
              <w:bottom w:val="nil"/>
              <w:right w:val="single" w:sz="2" w:space="0" w:color="auto"/>
            </w:tcBorders>
          </w:tcPr>
          <w:p w14:paraId="67942955" w14:textId="77777777" w:rsidR="005A7CEA" w:rsidRPr="00147459" w:rsidRDefault="005A7CEA" w:rsidP="005A7CEA">
            <w:pPr>
              <w:pStyle w:val="sidhuvudtabellrubrik"/>
              <w:rPr>
                <w:rFonts w:ascii="Times New Roman" w:hAnsi="Times New Roman" w:cs="Times New Roman"/>
              </w:rPr>
            </w:pPr>
            <w:r w:rsidRPr="00147459">
              <w:rPr>
                <w:rFonts w:ascii="Times New Roman" w:hAnsi="Times New Roman" w:cs="Times New Roman"/>
              </w:rPr>
              <w:t>Ändringsinformation</w:t>
            </w:r>
          </w:p>
        </w:tc>
        <w:tc>
          <w:tcPr>
            <w:tcW w:w="2181" w:type="dxa"/>
            <w:tcBorders>
              <w:top w:val="single" w:sz="2" w:space="0" w:color="auto"/>
              <w:left w:val="single" w:sz="2" w:space="0" w:color="auto"/>
              <w:bottom w:val="nil"/>
              <w:right w:val="single" w:sz="2" w:space="0" w:color="auto"/>
            </w:tcBorders>
          </w:tcPr>
          <w:p w14:paraId="3A029319" w14:textId="77777777" w:rsidR="005A7CEA" w:rsidRPr="00147459" w:rsidRDefault="005A7CEA" w:rsidP="005A7CEA">
            <w:pPr>
              <w:pStyle w:val="sidhuvudtabellrubrik"/>
              <w:rPr>
                <w:rFonts w:ascii="Times New Roman" w:hAnsi="Times New Roman" w:cs="Times New Roman"/>
              </w:rPr>
            </w:pPr>
            <w:r w:rsidRPr="00147459">
              <w:rPr>
                <w:rFonts w:ascii="Times New Roman" w:hAnsi="Times New Roman" w:cs="Times New Roman"/>
              </w:rPr>
              <w:t>Utfört av</w:t>
            </w:r>
          </w:p>
        </w:tc>
        <w:tc>
          <w:tcPr>
            <w:tcW w:w="1850" w:type="dxa"/>
            <w:gridSpan w:val="2"/>
            <w:tcBorders>
              <w:top w:val="single" w:sz="2" w:space="0" w:color="auto"/>
              <w:left w:val="single" w:sz="2" w:space="0" w:color="auto"/>
              <w:bottom w:val="nil"/>
              <w:right w:val="single" w:sz="2" w:space="0" w:color="auto"/>
            </w:tcBorders>
          </w:tcPr>
          <w:p w14:paraId="0FD1EB2B" w14:textId="77777777" w:rsidR="005A7CEA" w:rsidRPr="00147459" w:rsidRDefault="005A7CEA" w:rsidP="005A7CEA">
            <w:pPr>
              <w:pStyle w:val="sidhuvudtabellrubrik"/>
              <w:rPr>
                <w:rFonts w:ascii="Times New Roman" w:hAnsi="Times New Roman" w:cs="Times New Roman"/>
              </w:rPr>
            </w:pPr>
            <w:r w:rsidRPr="00147459">
              <w:rPr>
                <w:rFonts w:ascii="Times New Roman" w:hAnsi="Times New Roman" w:cs="Times New Roman"/>
              </w:rPr>
              <w:t>Distribuerad till</w:t>
            </w:r>
          </w:p>
        </w:tc>
      </w:tr>
      <w:tr w:rsidR="005A7CEA" w:rsidRPr="00D46A34" w14:paraId="3015A555"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068B2576" w14:textId="77777777" w:rsidR="005A7CEA" w:rsidRPr="0020715F" w:rsidRDefault="005A7CEA" w:rsidP="005A7CEA">
            <w:r w:rsidRPr="0020715F">
              <w:t>0</w:t>
            </w:r>
          </w:p>
        </w:tc>
        <w:bookmarkStart w:id="0" w:name="RevDatum"/>
        <w:bookmarkEnd w:id="0"/>
        <w:tc>
          <w:tcPr>
            <w:tcW w:w="1925" w:type="dxa"/>
            <w:tcBorders>
              <w:top w:val="nil"/>
              <w:left w:val="single" w:sz="2" w:space="0" w:color="auto"/>
              <w:bottom w:val="nil"/>
              <w:right w:val="single" w:sz="2" w:space="0" w:color="auto"/>
            </w:tcBorders>
            <w:vAlign w:val="center"/>
          </w:tcPr>
          <w:p w14:paraId="2328D30C" w14:textId="7ACDFD31" w:rsidR="005A7CEA" w:rsidRPr="0020715F" w:rsidRDefault="005A7CEA" w:rsidP="009940F1">
            <w:pPr>
              <w:jc w:val="right"/>
            </w:pPr>
            <w:r w:rsidRPr="0020715F">
              <w:fldChar w:fldCharType="begin"/>
            </w:r>
            <w:r w:rsidRPr="0020715F">
              <w:instrText xml:space="preserve"> DOCPROPERTY  Registreringsdatum  \* MERGEFORMAT </w:instrText>
            </w:r>
            <w:r w:rsidRPr="0020715F">
              <w:fldChar w:fldCharType="separate"/>
            </w:r>
            <w:r w:rsidR="009940F1">
              <w:t>2019-10</w:t>
            </w:r>
            <w:r w:rsidR="00AB6288">
              <w:t>-</w:t>
            </w:r>
            <w:r w:rsidR="009940F1">
              <w:t>10</w:t>
            </w:r>
            <w:r w:rsidRPr="0020715F">
              <w:fldChar w:fldCharType="end"/>
            </w:r>
          </w:p>
        </w:tc>
        <w:tc>
          <w:tcPr>
            <w:tcW w:w="2699" w:type="dxa"/>
            <w:gridSpan w:val="3"/>
            <w:tcBorders>
              <w:top w:val="nil"/>
              <w:left w:val="single" w:sz="2" w:space="0" w:color="auto"/>
              <w:bottom w:val="nil"/>
              <w:right w:val="single" w:sz="2" w:space="0" w:color="auto"/>
            </w:tcBorders>
            <w:vAlign w:val="center"/>
          </w:tcPr>
          <w:p w14:paraId="70354026" w14:textId="77777777" w:rsidR="005A7CEA" w:rsidRPr="0020715F" w:rsidRDefault="005A7CEA" w:rsidP="005A7CEA">
            <w:r w:rsidRPr="0020715F">
              <w:t>Dokument skapat</w:t>
            </w:r>
          </w:p>
        </w:tc>
        <w:tc>
          <w:tcPr>
            <w:tcW w:w="2181" w:type="dxa"/>
            <w:tcBorders>
              <w:top w:val="nil"/>
              <w:left w:val="single" w:sz="2" w:space="0" w:color="auto"/>
              <w:bottom w:val="nil"/>
              <w:right w:val="single" w:sz="2" w:space="0" w:color="auto"/>
            </w:tcBorders>
            <w:vAlign w:val="center"/>
          </w:tcPr>
          <w:p w14:paraId="45EAE9BA" w14:textId="77777777" w:rsidR="005A7CEA" w:rsidRPr="0020715F" w:rsidRDefault="0020715F" w:rsidP="005A7CEA">
            <w:bookmarkStart w:id="1" w:name="Init1"/>
            <w:bookmarkEnd w:id="1"/>
            <w:proofErr w:type="spellStart"/>
            <w:r>
              <w:t>msj</w:t>
            </w:r>
            <w:proofErr w:type="spellEnd"/>
          </w:p>
        </w:tc>
        <w:tc>
          <w:tcPr>
            <w:tcW w:w="1850" w:type="dxa"/>
            <w:gridSpan w:val="2"/>
            <w:tcBorders>
              <w:top w:val="nil"/>
              <w:left w:val="single" w:sz="2" w:space="0" w:color="auto"/>
              <w:bottom w:val="nil"/>
              <w:right w:val="single" w:sz="2" w:space="0" w:color="auto"/>
            </w:tcBorders>
            <w:vAlign w:val="center"/>
          </w:tcPr>
          <w:p w14:paraId="601566CD" w14:textId="77777777" w:rsidR="005A7CEA" w:rsidRPr="0020715F" w:rsidRDefault="005A7CEA" w:rsidP="005A7CEA">
            <w:bookmarkStart w:id="2" w:name="Init"/>
            <w:bookmarkEnd w:id="2"/>
          </w:p>
        </w:tc>
      </w:tr>
      <w:tr w:rsidR="00DF6924" w:rsidRPr="00D46A34" w14:paraId="1BD38871"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554D381C" w14:textId="1D2610AC" w:rsidR="00DF6924" w:rsidRPr="0020715F" w:rsidRDefault="00DF6924" w:rsidP="005A7CEA">
            <w:r>
              <w:t>1</w:t>
            </w:r>
          </w:p>
        </w:tc>
        <w:tc>
          <w:tcPr>
            <w:tcW w:w="1925" w:type="dxa"/>
            <w:tcBorders>
              <w:top w:val="nil"/>
              <w:left w:val="single" w:sz="2" w:space="0" w:color="auto"/>
              <w:bottom w:val="nil"/>
              <w:right w:val="single" w:sz="2" w:space="0" w:color="auto"/>
            </w:tcBorders>
            <w:vAlign w:val="center"/>
          </w:tcPr>
          <w:p w14:paraId="0E6E727A" w14:textId="585A641C" w:rsidR="00DF6924" w:rsidRPr="0020715F" w:rsidRDefault="00DF6924" w:rsidP="005A7CEA">
            <w:pPr>
              <w:jc w:val="right"/>
            </w:pPr>
            <w:r>
              <w:t>2019-11-08</w:t>
            </w:r>
          </w:p>
        </w:tc>
        <w:tc>
          <w:tcPr>
            <w:tcW w:w="2699" w:type="dxa"/>
            <w:gridSpan w:val="3"/>
            <w:tcBorders>
              <w:top w:val="nil"/>
              <w:left w:val="single" w:sz="2" w:space="0" w:color="auto"/>
              <w:bottom w:val="nil"/>
              <w:right w:val="single" w:sz="2" w:space="0" w:color="auto"/>
            </w:tcBorders>
            <w:vAlign w:val="center"/>
          </w:tcPr>
          <w:p w14:paraId="3E2A5FCD" w14:textId="1EBF66E8" w:rsidR="00DF6924" w:rsidRPr="0020715F" w:rsidRDefault="00DF6924" w:rsidP="005A7CEA">
            <w:r>
              <w:t>Preliminär Rev 1</w:t>
            </w:r>
          </w:p>
        </w:tc>
        <w:tc>
          <w:tcPr>
            <w:tcW w:w="2181" w:type="dxa"/>
            <w:tcBorders>
              <w:top w:val="nil"/>
              <w:left w:val="single" w:sz="2" w:space="0" w:color="auto"/>
              <w:bottom w:val="nil"/>
              <w:right w:val="single" w:sz="2" w:space="0" w:color="auto"/>
            </w:tcBorders>
            <w:vAlign w:val="center"/>
          </w:tcPr>
          <w:p w14:paraId="7AAA1F20" w14:textId="02F079E2" w:rsidR="00DF6924" w:rsidRDefault="00DF6924" w:rsidP="005A7CEA">
            <w:proofErr w:type="spellStart"/>
            <w:r>
              <w:t>msj</w:t>
            </w:r>
            <w:proofErr w:type="spellEnd"/>
          </w:p>
        </w:tc>
        <w:tc>
          <w:tcPr>
            <w:tcW w:w="1850" w:type="dxa"/>
            <w:gridSpan w:val="2"/>
            <w:tcBorders>
              <w:top w:val="nil"/>
              <w:left w:val="single" w:sz="2" w:space="0" w:color="auto"/>
              <w:bottom w:val="nil"/>
              <w:right w:val="single" w:sz="2" w:space="0" w:color="auto"/>
            </w:tcBorders>
            <w:vAlign w:val="center"/>
          </w:tcPr>
          <w:p w14:paraId="6B78FECA" w14:textId="64661F93" w:rsidR="00DF6924" w:rsidRPr="0020715F" w:rsidRDefault="00DF6924" w:rsidP="005A7CEA">
            <w:r>
              <w:t>ABB/CN/Hybrit</w:t>
            </w:r>
          </w:p>
        </w:tc>
      </w:tr>
      <w:tr w:rsidR="00287481" w:rsidRPr="00D46A34" w14:paraId="6610B1A8"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4321CB19" w14:textId="7BD6B0DA" w:rsidR="00287481" w:rsidRDefault="00287481" w:rsidP="00287481">
            <w:r>
              <w:t>2</w:t>
            </w:r>
          </w:p>
        </w:tc>
        <w:tc>
          <w:tcPr>
            <w:tcW w:w="1925" w:type="dxa"/>
            <w:tcBorders>
              <w:top w:val="nil"/>
              <w:left w:val="single" w:sz="2" w:space="0" w:color="auto"/>
              <w:bottom w:val="nil"/>
              <w:right w:val="single" w:sz="2" w:space="0" w:color="auto"/>
            </w:tcBorders>
            <w:vAlign w:val="center"/>
          </w:tcPr>
          <w:p w14:paraId="02794EC9" w14:textId="0D24F804" w:rsidR="00287481" w:rsidRDefault="00287481" w:rsidP="00287481">
            <w:pPr>
              <w:jc w:val="right"/>
            </w:pPr>
            <w:r>
              <w:t>2019-11-21</w:t>
            </w:r>
          </w:p>
        </w:tc>
        <w:tc>
          <w:tcPr>
            <w:tcW w:w="2699" w:type="dxa"/>
            <w:gridSpan w:val="3"/>
            <w:tcBorders>
              <w:top w:val="nil"/>
              <w:left w:val="single" w:sz="2" w:space="0" w:color="auto"/>
              <w:bottom w:val="nil"/>
              <w:right w:val="single" w:sz="2" w:space="0" w:color="auto"/>
            </w:tcBorders>
            <w:vAlign w:val="center"/>
          </w:tcPr>
          <w:p w14:paraId="02D01A30" w14:textId="764B8F55" w:rsidR="00287481" w:rsidRDefault="00287481" w:rsidP="00287481">
            <w:r>
              <w:t>Rev 2</w:t>
            </w:r>
          </w:p>
        </w:tc>
        <w:tc>
          <w:tcPr>
            <w:tcW w:w="2181" w:type="dxa"/>
            <w:tcBorders>
              <w:top w:val="nil"/>
              <w:left w:val="single" w:sz="2" w:space="0" w:color="auto"/>
              <w:bottom w:val="nil"/>
              <w:right w:val="single" w:sz="2" w:space="0" w:color="auto"/>
            </w:tcBorders>
            <w:vAlign w:val="center"/>
          </w:tcPr>
          <w:p w14:paraId="04895A84" w14:textId="57F2E86D" w:rsidR="00287481" w:rsidRDefault="00287481" w:rsidP="00287481">
            <w:proofErr w:type="spellStart"/>
            <w:r>
              <w:t>msj</w:t>
            </w:r>
            <w:proofErr w:type="spellEnd"/>
            <w:r>
              <w:t>/jos</w:t>
            </w:r>
          </w:p>
        </w:tc>
        <w:tc>
          <w:tcPr>
            <w:tcW w:w="1850" w:type="dxa"/>
            <w:gridSpan w:val="2"/>
            <w:tcBorders>
              <w:top w:val="nil"/>
              <w:left w:val="single" w:sz="2" w:space="0" w:color="auto"/>
              <w:bottom w:val="nil"/>
              <w:right w:val="single" w:sz="2" w:space="0" w:color="auto"/>
            </w:tcBorders>
            <w:vAlign w:val="center"/>
          </w:tcPr>
          <w:p w14:paraId="24623179" w14:textId="47697610" w:rsidR="00287481" w:rsidRDefault="00287481" w:rsidP="00287481">
            <w:r>
              <w:t>ABB/CN/Hybrit</w:t>
            </w:r>
          </w:p>
        </w:tc>
      </w:tr>
      <w:tr w:rsidR="00B90AAE" w:rsidRPr="00D46A34" w14:paraId="4B966A0A"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475B1AD5" w14:textId="646ED939" w:rsidR="00B90AAE" w:rsidRDefault="00B90AAE" w:rsidP="00287481">
            <w:r>
              <w:t>3</w:t>
            </w:r>
          </w:p>
        </w:tc>
        <w:tc>
          <w:tcPr>
            <w:tcW w:w="1925" w:type="dxa"/>
            <w:tcBorders>
              <w:top w:val="nil"/>
              <w:left w:val="single" w:sz="2" w:space="0" w:color="auto"/>
              <w:bottom w:val="nil"/>
              <w:right w:val="single" w:sz="2" w:space="0" w:color="auto"/>
            </w:tcBorders>
            <w:vAlign w:val="center"/>
          </w:tcPr>
          <w:p w14:paraId="0D2143BC" w14:textId="0B904683" w:rsidR="00B90AAE" w:rsidRDefault="00B90AAE" w:rsidP="00287481">
            <w:pPr>
              <w:jc w:val="right"/>
            </w:pPr>
            <w:r>
              <w:t>2019-12-04</w:t>
            </w:r>
          </w:p>
        </w:tc>
        <w:tc>
          <w:tcPr>
            <w:tcW w:w="2699" w:type="dxa"/>
            <w:gridSpan w:val="3"/>
            <w:tcBorders>
              <w:top w:val="nil"/>
              <w:left w:val="single" w:sz="2" w:space="0" w:color="auto"/>
              <w:bottom w:val="nil"/>
              <w:right w:val="single" w:sz="2" w:space="0" w:color="auto"/>
            </w:tcBorders>
            <w:vAlign w:val="center"/>
          </w:tcPr>
          <w:p w14:paraId="50303B6B" w14:textId="75E9EE69" w:rsidR="00B90AAE" w:rsidRDefault="00B90AAE" w:rsidP="00287481">
            <w:r>
              <w:t>Rev 3</w:t>
            </w:r>
          </w:p>
        </w:tc>
        <w:tc>
          <w:tcPr>
            <w:tcW w:w="2181" w:type="dxa"/>
            <w:tcBorders>
              <w:top w:val="nil"/>
              <w:left w:val="single" w:sz="2" w:space="0" w:color="auto"/>
              <w:bottom w:val="nil"/>
              <w:right w:val="single" w:sz="2" w:space="0" w:color="auto"/>
            </w:tcBorders>
            <w:vAlign w:val="center"/>
          </w:tcPr>
          <w:p w14:paraId="65645395" w14:textId="6912FC9F" w:rsidR="00B90AAE" w:rsidRDefault="00B90AAE" w:rsidP="00287481">
            <w:r>
              <w:t>jos</w:t>
            </w:r>
          </w:p>
        </w:tc>
        <w:tc>
          <w:tcPr>
            <w:tcW w:w="1850" w:type="dxa"/>
            <w:gridSpan w:val="2"/>
            <w:tcBorders>
              <w:top w:val="nil"/>
              <w:left w:val="single" w:sz="2" w:space="0" w:color="auto"/>
              <w:bottom w:val="nil"/>
              <w:right w:val="single" w:sz="2" w:space="0" w:color="auto"/>
            </w:tcBorders>
            <w:vAlign w:val="center"/>
          </w:tcPr>
          <w:p w14:paraId="54E7618E" w14:textId="58EDBCA8" w:rsidR="00B90AAE" w:rsidRDefault="00B90AAE" w:rsidP="00287481">
            <w:r>
              <w:t>ABB/CN/Hybrit</w:t>
            </w:r>
          </w:p>
        </w:tc>
      </w:tr>
      <w:tr w:rsidR="00314FD5" w:rsidRPr="00D46A34" w14:paraId="37406687"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2E977E8E" w14:textId="3CAA128C" w:rsidR="00314FD5" w:rsidRDefault="00314FD5" w:rsidP="00287481">
            <w:r>
              <w:t>4</w:t>
            </w:r>
          </w:p>
        </w:tc>
        <w:tc>
          <w:tcPr>
            <w:tcW w:w="1925" w:type="dxa"/>
            <w:tcBorders>
              <w:top w:val="nil"/>
              <w:left w:val="single" w:sz="2" w:space="0" w:color="auto"/>
              <w:bottom w:val="nil"/>
              <w:right w:val="single" w:sz="2" w:space="0" w:color="auto"/>
            </w:tcBorders>
            <w:vAlign w:val="center"/>
          </w:tcPr>
          <w:p w14:paraId="04DED1ED" w14:textId="639665F7" w:rsidR="00314FD5" w:rsidRDefault="00314FD5" w:rsidP="00287481">
            <w:pPr>
              <w:jc w:val="right"/>
            </w:pPr>
            <w:r>
              <w:t>2019-12-05</w:t>
            </w:r>
          </w:p>
        </w:tc>
        <w:tc>
          <w:tcPr>
            <w:tcW w:w="2699" w:type="dxa"/>
            <w:gridSpan w:val="3"/>
            <w:tcBorders>
              <w:top w:val="nil"/>
              <w:left w:val="single" w:sz="2" w:space="0" w:color="auto"/>
              <w:bottom w:val="nil"/>
              <w:right w:val="single" w:sz="2" w:space="0" w:color="auto"/>
            </w:tcBorders>
            <w:vAlign w:val="center"/>
          </w:tcPr>
          <w:p w14:paraId="73281762" w14:textId="7A0A2DCF" w:rsidR="00314FD5" w:rsidRDefault="00314FD5" w:rsidP="00287481">
            <w:r>
              <w:t>Rev 4</w:t>
            </w:r>
          </w:p>
        </w:tc>
        <w:tc>
          <w:tcPr>
            <w:tcW w:w="2181" w:type="dxa"/>
            <w:tcBorders>
              <w:top w:val="nil"/>
              <w:left w:val="single" w:sz="2" w:space="0" w:color="auto"/>
              <w:bottom w:val="nil"/>
              <w:right w:val="single" w:sz="2" w:space="0" w:color="auto"/>
            </w:tcBorders>
            <w:vAlign w:val="center"/>
          </w:tcPr>
          <w:p w14:paraId="641603D5" w14:textId="738C50C3" w:rsidR="00314FD5" w:rsidRDefault="00314FD5" w:rsidP="00287481">
            <w:r>
              <w:t>jos</w:t>
            </w:r>
          </w:p>
        </w:tc>
        <w:tc>
          <w:tcPr>
            <w:tcW w:w="1850" w:type="dxa"/>
            <w:gridSpan w:val="2"/>
            <w:tcBorders>
              <w:top w:val="nil"/>
              <w:left w:val="single" w:sz="2" w:space="0" w:color="auto"/>
              <w:bottom w:val="nil"/>
              <w:right w:val="single" w:sz="2" w:space="0" w:color="auto"/>
            </w:tcBorders>
            <w:vAlign w:val="center"/>
          </w:tcPr>
          <w:p w14:paraId="3B9DFEAF" w14:textId="53826EB9" w:rsidR="00314FD5" w:rsidRDefault="00314FD5" w:rsidP="00287481">
            <w:r>
              <w:t>ABB/CN/Hybrit</w:t>
            </w:r>
          </w:p>
        </w:tc>
      </w:tr>
      <w:tr w:rsidR="00A917C3" w:rsidRPr="00D46A34" w14:paraId="7976AD4C"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6625A3AD" w14:textId="58E336AB" w:rsidR="00A917C3" w:rsidRDefault="00A917C3" w:rsidP="00287481">
            <w:r>
              <w:t>5</w:t>
            </w:r>
          </w:p>
        </w:tc>
        <w:tc>
          <w:tcPr>
            <w:tcW w:w="1925" w:type="dxa"/>
            <w:tcBorders>
              <w:top w:val="nil"/>
              <w:left w:val="single" w:sz="2" w:space="0" w:color="auto"/>
              <w:bottom w:val="nil"/>
              <w:right w:val="single" w:sz="2" w:space="0" w:color="auto"/>
            </w:tcBorders>
            <w:vAlign w:val="center"/>
          </w:tcPr>
          <w:p w14:paraId="4D05004F" w14:textId="1FB513EB" w:rsidR="00A917C3" w:rsidRDefault="00A917C3" w:rsidP="00287481">
            <w:pPr>
              <w:jc w:val="right"/>
            </w:pPr>
            <w:r>
              <w:t>2019-12-09</w:t>
            </w:r>
          </w:p>
        </w:tc>
        <w:tc>
          <w:tcPr>
            <w:tcW w:w="2699" w:type="dxa"/>
            <w:gridSpan w:val="3"/>
            <w:tcBorders>
              <w:top w:val="nil"/>
              <w:left w:val="single" w:sz="2" w:space="0" w:color="auto"/>
              <w:bottom w:val="nil"/>
              <w:right w:val="single" w:sz="2" w:space="0" w:color="auto"/>
            </w:tcBorders>
            <w:vAlign w:val="center"/>
          </w:tcPr>
          <w:p w14:paraId="53E9B615" w14:textId="256CCA8C" w:rsidR="00A917C3" w:rsidRDefault="00A917C3" w:rsidP="00287481">
            <w:r>
              <w:t>Rev 5</w:t>
            </w:r>
          </w:p>
        </w:tc>
        <w:tc>
          <w:tcPr>
            <w:tcW w:w="2181" w:type="dxa"/>
            <w:tcBorders>
              <w:top w:val="nil"/>
              <w:left w:val="single" w:sz="2" w:space="0" w:color="auto"/>
              <w:bottom w:val="nil"/>
              <w:right w:val="single" w:sz="2" w:space="0" w:color="auto"/>
            </w:tcBorders>
            <w:vAlign w:val="center"/>
          </w:tcPr>
          <w:p w14:paraId="47FB263C" w14:textId="1C34A483" w:rsidR="00A917C3" w:rsidRDefault="00A917C3" w:rsidP="00287481">
            <w:r>
              <w:t>Jos</w:t>
            </w:r>
          </w:p>
        </w:tc>
        <w:tc>
          <w:tcPr>
            <w:tcW w:w="1850" w:type="dxa"/>
            <w:gridSpan w:val="2"/>
            <w:tcBorders>
              <w:top w:val="nil"/>
              <w:left w:val="single" w:sz="2" w:space="0" w:color="auto"/>
              <w:bottom w:val="nil"/>
              <w:right w:val="single" w:sz="2" w:space="0" w:color="auto"/>
            </w:tcBorders>
            <w:vAlign w:val="center"/>
          </w:tcPr>
          <w:p w14:paraId="08F6A723" w14:textId="224AB20A" w:rsidR="00A917C3" w:rsidRDefault="00A917C3" w:rsidP="00287481">
            <w:r>
              <w:t>ABB/CN/Hybrit</w:t>
            </w:r>
          </w:p>
        </w:tc>
      </w:tr>
      <w:tr w:rsidR="00FA5205" w:rsidRPr="00D46A34" w14:paraId="74A61942"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72481D52" w14:textId="2323ED0B" w:rsidR="00FA5205" w:rsidRDefault="00FA5205" w:rsidP="00287481">
            <w:r>
              <w:t>6</w:t>
            </w:r>
          </w:p>
        </w:tc>
        <w:tc>
          <w:tcPr>
            <w:tcW w:w="1925" w:type="dxa"/>
            <w:tcBorders>
              <w:top w:val="nil"/>
              <w:left w:val="single" w:sz="2" w:space="0" w:color="auto"/>
              <w:bottom w:val="nil"/>
              <w:right w:val="single" w:sz="2" w:space="0" w:color="auto"/>
            </w:tcBorders>
            <w:vAlign w:val="center"/>
          </w:tcPr>
          <w:p w14:paraId="5399BD43" w14:textId="34498069" w:rsidR="00FA5205" w:rsidRDefault="00FA5205" w:rsidP="00287481">
            <w:pPr>
              <w:jc w:val="right"/>
            </w:pPr>
            <w:r>
              <w:t>2019-12-11</w:t>
            </w:r>
          </w:p>
        </w:tc>
        <w:tc>
          <w:tcPr>
            <w:tcW w:w="2699" w:type="dxa"/>
            <w:gridSpan w:val="3"/>
            <w:tcBorders>
              <w:top w:val="nil"/>
              <w:left w:val="single" w:sz="2" w:space="0" w:color="auto"/>
              <w:bottom w:val="nil"/>
              <w:right w:val="single" w:sz="2" w:space="0" w:color="auto"/>
            </w:tcBorders>
            <w:vAlign w:val="center"/>
          </w:tcPr>
          <w:p w14:paraId="4BFE9186" w14:textId="0172B28C" w:rsidR="00FA5205" w:rsidRDefault="00FA5205" w:rsidP="00287481">
            <w:r>
              <w:t>Rev 6</w:t>
            </w:r>
          </w:p>
        </w:tc>
        <w:tc>
          <w:tcPr>
            <w:tcW w:w="2181" w:type="dxa"/>
            <w:tcBorders>
              <w:top w:val="nil"/>
              <w:left w:val="single" w:sz="2" w:space="0" w:color="auto"/>
              <w:bottom w:val="nil"/>
              <w:right w:val="single" w:sz="2" w:space="0" w:color="auto"/>
            </w:tcBorders>
            <w:vAlign w:val="center"/>
          </w:tcPr>
          <w:p w14:paraId="0021A7E3" w14:textId="3EFB13A9" w:rsidR="00FA5205" w:rsidRDefault="00FA5205" w:rsidP="00287481">
            <w:r>
              <w:t>Jos</w:t>
            </w:r>
          </w:p>
        </w:tc>
        <w:tc>
          <w:tcPr>
            <w:tcW w:w="1850" w:type="dxa"/>
            <w:gridSpan w:val="2"/>
            <w:tcBorders>
              <w:top w:val="nil"/>
              <w:left w:val="single" w:sz="2" w:space="0" w:color="auto"/>
              <w:bottom w:val="nil"/>
              <w:right w:val="single" w:sz="2" w:space="0" w:color="auto"/>
            </w:tcBorders>
            <w:vAlign w:val="center"/>
          </w:tcPr>
          <w:p w14:paraId="263259A7" w14:textId="3E8CB3CA" w:rsidR="00FA5205" w:rsidRDefault="00FA5205" w:rsidP="00287481">
            <w:r>
              <w:t>ABB/CN/Hybrit</w:t>
            </w:r>
          </w:p>
        </w:tc>
      </w:tr>
      <w:tr w:rsidR="00C52E83" w:rsidRPr="00D46A34" w14:paraId="560C2601"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03CA7DF9" w14:textId="2B1AE967" w:rsidR="00C52E83" w:rsidRDefault="00C52E83" w:rsidP="00C52E83">
            <w:r>
              <w:t>7</w:t>
            </w:r>
          </w:p>
        </w:tc>
        <w:tc>
          <w:tcPr>
            <w:tcW w:w="1925" w:type="dxa"/>
            <w:tcBorders>
              <w:top w:val="nil"/>
              <w:left w:val="single" w:sz="2" w:space="0" w:color="auto"/>
              <w:bottom w:val="nil"/>
              <w:right w:val="single" w:sz="2" w:space="0" w:color="auto"/>
            </w:tcBorders>
            <w:vAlign w:val="center"/>
          </w:tcPr>
          <w:p w14:paraId="0A4F70D5" w14:textId="4278E39E" w:rsidR="00C52E83" w:rsidRDefault="00C52E83" w:rsidP="00C52E83">
            <w:pPr>
              <w:jc w:val="right"/>
            </w:pPr>
            <w:r>
              <w:t>2019-12-18</w:t>
            </w:r>
          </w:p>
        </w:tc>
        <w:tc>
          <w:tcPr>
            <w:tcW w:w="2699" w:type="dxa"/>
            <w:gridSpan w:val="3"/>
            <w:tcBorders>
              <w:top w:val="nil"/>
              <w:left w:val="single" w:sz="2" w:space="0" w:color="auto"/>
              <w:bottom w:val="nil"/>
              <w:right w:val="single" w:sz="2" w:space="0" w:color="auto"/>
            </w:tcBorders>
            <w:vAlign w:val="center"/>
          </w:tcPr>
          <w:p w14:paraId="24A857C6" w14:textId="30DD9C39" w:rsidR="00C52E83" w:rsidRDefault="00C52E83" w:rsidP="00C52E83">
            <w:r>
              <w:t>Rev 7</w:t>
            </w:r>
          </w:p>
        </w:tc>
        <w:tc>
          <w:tcPr>
            <w:tcW w:w="2181" w:type="dxa"/>
            <w:tcBorders>
              <w:top w:val="nil"/>
              <w:left w:val="single" w:sz="2" w:space="0" w:color="auto"/>
              <w:bottom w:val="nil"/>
              <w:right w:val="single" w:sz="2" w:space="0" w:color="auto"/>
            </w:tcBorders>
            <w:vAlign w:val="center"/>
          </w:tcPr>
          <w:p w14:paraId="693C09D7" w14:textId="148AD4A5" w:rsidR="00C52E83" w:rsidRDefault="00C52E83" w:rsidP="00C52E83">
            <w:r>
              <w:t>Jos</w:t>
            </w:r>
          </w:p>
        </w:tc>
        <w:tc>
          <w:tcPr>
            <w:tcW w:w="1850" w:type="dxa"/>
            <w:gridSpan w:val="2"/>
            <w:tcBorders>
              <w:top w:val="nil"/>
              <w:left w:val="single" w:sz="2" w:space="0" w:color="auto"/>
              <w:bottom w:val="nil"/>
              <w:right w:val="single" w:sz="2" w:space="0" w:color="auto"/>
            </w:tcBorders>
            <w:vAlign w:val="center"/>
          </w:tcPr>
          <w:p w14:paraId="3F525ED0" w14:textId="5399EFFE" w:rsidR="00C52E83" w:rsidRDefault="00C52E83" w:rsidP="00C52E83">
            <w:r>
              <w:t>ABB/CN/Hybrit</w:t>
            </w:r>
          </w:p>
        </w:tc>
      </w:tr>
      <w:tr w:rsidR="00136E49" w:rsidRPr="00D46A34" w14:paraId="38EF53DF" w14:textId="77777777" w:rsidTr="00C841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PrEx>
        <w:trPr>
          <w:cantSplit/>
        </w:trPr>
        <w:tc>
          <w:tcPr>
            <w:tcW w:w="557" w:type="dxa"/>
            <w:tcBorders>
              <w:top w:val="nil"/>
              <w:left w:val="single" w:sz="2" w:space="0" w:color="auto"/>
              <w:bottom w:val="nil"/>
              <w:right w:val="single" w:sz="2" w:space="0" w:color="auto"/>
            </w:tcBorders>
            <w:vAlign w:val="center"/>
          </w:tcPr>
          <w:p w14:paraId="6DC4BA51" w14:textId="508631AD" w:rsidR="00136E49" w:rsidRDefault="00136E49" w:rsidP="00136E49">
            <w:r>
              <w:t>8</w:t>
            </w:r>
          </w:p>
        </w:tc>
        <w:tc>
          <w:tcPr>
            <w:tcW w:w="1925" w:type="dxa"/>
            <w:tcBorders>
              <w:top w:val="nil"/>
              <w:left w:val="single" w:sz="2" w:space="0" w:color="auto"/>
              <w:bottom w:val="nil"/>
              <w:right w:val="single" w:sz="2" w:space="0" w:color="auto"/>
            </w:tcBorders>
            <w:vAlign w:val="center"/>
          </w:tcPr>
          <w:p w14:paraId="2F2CB40E" w14:textId="372BDDF7" w:rsidR="00136E49" w:rsidRDefault="00136E49" w:rsidP="00136E49">
            <w:pPr>
              <w:jc w:val="right"/>
            </w:pPr>
            <w:r>
              <w:t>2020-03-17</w:t>
            </w:r>
          </w:p>
        </w:tc>
        <w:tc>
          <w:tcPr>
            <w:tcW w:w="2699" w:type="dxa"/>
            <w:gridSpan w:val="3"/>
            <w:tcBorders>
              <w:top w:val="nil"/>
              <w:left w:val="single" w:sz="2" w:space="0" w:color="auto"/>
              <w:bottom w:val="nil"/>
              <w:right w:val="single" w:sz="2" w:space="0" w:color="auto"/>
            </w:tcBorders>
            <w:vAlign w:val="center"/>
          </w:tcPr>
          <w:p w14:paraId="61045606" w14:textId="76602679" w:rsidR="00136E49" w:rsidRDefault="00136E49" w:rsidP="00136E49">
            <w:r>
              <w:t>Rev 8</w:t>
            </w:r>
          </w:p>
        </w:tc>
        <w:tc>
          <w:tcPr>
            <w:tcW w:w="2181" w:type="dxa"/>
            <w:tcBorders>
              <w:top w:val="nil"/>
              <w:left w:val="single" w:sz="2" w:space="0" w:color="auto"/>
              <w:bottom w:val="nil"/>
              <w:right w:val="single" w:sz="2" w:space="0" w:color="auto"/>
            </w:tcBorders>
            <w:vAlign w:val="center"/>
          </w:tcPr>
          <w:p w14:paraId="7E651551" w14:textId="33F648C8" w:rsidR="00136E49" w:rsidRDefault="00136E49" w:rsidP="00136E49">
            <w:r>
              <w:t>Jos</w:t>
            </w:r>
          </w:p>
        </w:tc>
        <w:tc>
          <w:tcPr>
            <w:tcW w:w="1850" w:type="dxa"/>
            <w:gridSpan w:val="2"/>
            <w:tcBorders>
              <w:top w:val="nil"/>
              <w:left w:val="single" w:sz="2" w:space="0" w:color="auto"/>
              <w:bottom w:val="nil"/>
              <w:right w:val="single" w:sz="2" w:space="0" w:color="auto"/>
            </w:tcBorders>
            <w:vAlign w:val="center"/>
          </w:tcPr>
          <w:p w14:paraId="06EFCF46" w14:textId="0A52EA50" w:rsidR="00136E49" w:rsidRDefault="00136E49" w:rsidP="00136E49">
            <w:r>
              <w:t>ABB/CN/Hybrit</w:t>
            </w:r>
          </w:p>
        </w:tc>
      </w:tr>
    </w:tbl>
    <w:p w14:paraId="49748612" w14:textId="77777777" w:rsidR="00724310" w:rsidRPr="0020715F" w:rsidRDefault="00724310" w:rsidP="0020715F">
      <w:pPr>
        <w:pStyle w:val="Sammanfattning"/>
      </w:pPr>
      <w:bookmarkStart w:id="3" w:name="offerttext"/>
    </w:p>
    <w:p w14:paraId="1648325D" w14:textId="77777777" w:rsidR="00724310" w:rsidRPr="004D23E3" w:rsidRDefault="00724310" w:rsidP="004D23E3">
      <w:pPr>
        <w:pStyle w:val="Sammanfattning"/>
      </w:pPr>
      <w:r w:rsidRPr="004D23E3">
        <w:t>Innehåll</w:t>
      </w:r>
    </w:p>
    <w:p w14:paraId="72A72585" w14:textId="00F28319" w:rsidR="0056353D" w:rsidRDefault="00FD5DDD">
      <w:pPr>
        <w:pStyle w:val="Innehll1"/>
        <w:rPr>
          <w:rFonts w:asciiTheme="minorHAnsi" w:eastAsiaTheme="minorEastAsia" w:hAnsiTheme="minorHAnsi" w:cstheme="minorBidi"/>
          <w:b w:val="0"/>
          <w:noProof/>
          <w:sz w:val="22"/>
          <w:szCs w:val="22"/>
        </w:rPr>
      </w:pPr>
      <w:r>
        <w:rPr>
          <w:b w:val="0"/>
          <w:sz w:val="20"/>
        </w:rPr>
        <w:fldChar w:fldCharType="begin"/>
      </w:r>
      <w:r>
        <w:rPr>
          <w:b w:val="0"/>
          <w:sz w:val="20"/>
        </w:rPr>
        <w:instrText xml:space="preserve"> TOC \o "1-3" \h \z \u </w:instrText>
      </w:r>
      <w:r>
        <w:rPr>
          <w:b w:val="0"/>
          <w:sz w:val="20"/>
        </w:rPr>
        <w:fldChar w:fldCharType="separate"/>
      </w:r>
      <w:hyperlink w:anchor="_Toc35393370" w:history="1">
        <w:r w:rsidR="0056353D" w:rsidRPr="00324265">
          <w:rPr>
            <w:rStyle w:val="Hyperlnk"/>
            <w:noProof/>
          </w:rPr>
          <w:t>1</w:t>
        </w:r>
        <w:r w:rsidR="0056353D">
          <w:rPr>
            <w:rFonts w:asciiTheme="minorHAnsi" w:eastAsiaTheme="minorEastAsia" w:hAnsiTheme="minorHAnsi" w:cstheme="minorBidi"/>
            <w:b w:val="0"/>
            <w:noProof/>
            <w:sz w:val="22"/>
            <w:szCs w:val="22"/>
          </w:rPr>
          <w:tab/>
        </w:r>
        <w:r w:rsidR="0056353D" w:rsidRPr="00324265">
          <w:rPr>
            <w:rStyle w:val="Hyperlnk"/>
            <w:noProof/>
          </w:rPr>
          <w:t>Inledning</w:t>
        </w:r>
        <w:r w:rsidR="0056353D">
          <w:rPr>
            <w:noProof/>
            <w:webHidden/>
          </w:rPr>
          <w:tab/>
        </w:r>
        <w:r w:rsidR="0056353D">
          <w:rPr>
            <w:noProof/>
            <w:webHidden/>
          </w:rPr>
          <w:fldChar w:fldCharType="begin"/>
        </w:r>
        <w:r w:rsidR="0056353D">
          <w:rPr>
            <w:noProof/>
            <w:webHidden/>
          </w:rPr>
          <w:instrText xml:space="preserve"> PAGEREF _Toc35393370 \h </w:instrText>
        </w:r>
        <w:r w:rsidR="0056353D">
          <w:rPr>
            <w:noProof/>
            <w:webHidden/>
          </w:rPr>
        </w:r>
        <w:r w:rsidR="0056353D">
          <w:rPr>
            <w:noProof/>
            <w:webHidden/>
          </w:rPr>
          <w:fldChar w:fldCharType="separate"/>
        </w:r>
        <w:r w:rsidR="00B85D4C">
          <w:rPr>
            <w:noProof/>
            <w:webHidden/>
          </w:rPr>
          <w:t>4</w:t>
        </w:r>
        <w:r w:rsidR="0056353D">
          <w:rPr>
            <w:noProof/>
            <w:webHidden/>
          </w:rPr>
          <w:fldChar w:fldCharType="end"/>
        </w:r>
      </w:hyperlink>
    </w:p>
    <w:p w14:paraId="11576571" w14:textId="3DBB347F" w:rsidR="0056353D" w:rsidRDefault="00B85D4C">
      <w:pPr>
        <w:pStyle w:val="Innehll2"/>
        <w:rPr>
          <w:rFonts w:asciiTheme="minorHAnsi" w:eastAsiaTheme="minorEastAsia" w:hAnsiTheme="minorHAnsi" w:cstheme="minorBidi"/>
          <w:noProof/>
          <w:sz w:val="22"/>
          <w:szCs w:val="22"/>
        </w:rPr>
      </w:pPr>
      <w:hyperlink w:anchor="_Toc35393371" w:history="1">
        <w:r w:rsidR="0056353D" w:rsidRPr="00324265">
          <w:rPr>
            <w:rStyle w:val="Hyperlnk"/>
            <w:noProof/>
          </w:rPr>
          <w:t>1.1</w:t>
        </w:r>
        <w:r w:rsidR="0056353D">
          <w:rPr>
            <w:rFonts w:asciiTheme="minorHAnsi" w:eastAsiaTheme="minorEastAsia" w:hAnsiTheme="minorHAnsi" w:cstheme="minorBidi"/>
            <w:noProof/>
            <w:sz w:val="22"/>
            <w:szCs w:val="22"/>
          </w:rPr>
          <w:tab/>
        </w:r>
        <w:r w:rsidR="0056353D" w:rsidRPr="00324265">
          <w:rPr>
            <w:rStyle w:val="Hyperlnk"/>
            <w:noProof/>
          </w:rPr>
          <w:t>Allmänt</w:t>
        </w:r>
        <w:r w:rsidR="0056353D">
          <w:rPr>
            <w:noProof/>
            <w:webHidden/>
          </w:rPr>
          <w:tab/>
        </w:r>
        <w:r w:rsidR="0056353D">
          <w:rPr>
            <w:noProof/>
            <w:webHidden/>
          </w:rPr>
          <w:fldChar w:fldCharType="begin"/>
        </w:r>
        <w:r w:rsidR="0056353D">
          <w:rPr>
            <w:noProof/>
            <w:webHidden/>
          </w:rPr>
          <w:instrText xml:space="preserve"> PAGEREF _Toc35393371 \h </w:instrText>
        </w:r>
        <w:r w:rsidR="0056353D">
          <w:rPr>
            <w:noProof/>
            <w:webHidden/>
          </w:rPr>
        </w:r>
        <w:r w:rsidR="0056353D">
          <w:rPr>
            <w:noProof/>
            <w:webHidden/>
          </w:rPr>
          <w:fldChar w:fldCharType="separate"/>
        </w:r>
        <w:r>
          <w:rPr>
            <w:noProof/>
            <w:webHidden/>
          </w:rPr>
          <w:t>4</w:t>
        </w:r>
        <w:r w:rsidR="0056353D">
          <w:rPr>
            <w:noProof/>
            <w:webHidden/>
          </w:rPr>
          <w:fldChar w:fldCharType="end"/>
        </w:r>
      </w:hyperlink>
    </w:p>
    <w:p w14:paraId="60DB58EB" w14:textId="28707D45" w:rsidR="0056353D" w:rsidRDefault="00B85D4C">
      <w:pPr>
        <w:pStyle w:val="Innehll2"/>
        <w:rPr>
          <w:rFonts w:asciiTheme="minorHAnsi" w:eastAsiaTheme="minorEastAsia" w:hAnsiTheme="minorHAnsi" w:cstheme="minorBidi"/>
          <w:noProof/>
          <w:sz w:val="22"/>
          <w:szCs w:val="22"/>
        </w:rPr>
      </w:pPr>
      <w:hyperlink w:anchor="_Toc35393372" w:history="1">
        <w:r w:rsidR="0056353D" w:rsidRPr="00324265">
          <w:rPr>
            <w:rStyle w:val="Hyperlnk"/>
            <w:noProof/>
          </w:rPr>
          <w:t>1.2</w:t>
        </w:r>
        <w:r w:rsidR="0056353D">
          <w:rPr>
            <w:rFonts w:asciiTheme="minorHAnsi" w:eastAsiaTheme="minorEastAsia" w:hAnsiTheme="minorHAnsi" w:cstheme="minorBidi"/>
            <w:noProof/>
            <w:sz w:val="22"/>
            <w:szCs w:val="22"/>
          </w:rPr>
          <w:tab/>
        </w:r>
        <w:r w:rsidR="0056353D" w:rsidRPr="00324265">
          <w:rPr>
            <w:rStyle w:val="Hyperlnk"/>
            <w:noProof/>
          </w:rPr>
          <w:t>Gemensamt och definitioner</w:t>
        </w:r>
        <w:r w:rsidR="0056353D">
          <w:rPr>
            <w:noProof/>
            <w:webHidden/>
          </w:rPr>
          <w:tab/>
        </w:r>
        <w:r w:rsidR="0056353D">
          <w:rPr>
            <w:noProof/>
            <w:webHidden/>
          </w:rPr>
          <w:fldChar w:fldCharType="begin"/>
        </w:r>
        <w:r w:rsidR="0056353D">
          <w:rPr>
            <w:noProof/>
            <w:webHidden/>
          </w:rPr>
          <w:instrText xml:space="preserve"> PAGEREF _Toc35393372 \h </w:instrText>
        </w:r>
        <w:r w:rsidR="0056353D">
          <w:rPr>
            <w:noProof/>
            <w:webHidden/>
          </w:rPr>
        </w:r>
        <w:r w:rsidR="0056353D">
          <w:rPr>
            <w:noProof/>
            <w:webHidden/>
          </w:rPr>
          <w:fldChar w:fldCharType="separate"/>
        </w:r>
        <w:r>
          <w:rPr>
            <w:noProof/>
            <w:webHidden/>
          </w:rPr>
          <w:t>4</w:t>
        </w:r>
        <w:r w:rsidR="0056353D">
          <w:rPr>
            <w:noProof/>
            <w:webHidden/>
          </w:rPr>
          <w:fldChar w:fldCharType="end"/>
        </w:r>
      </w:hyperlink>
    </w:p>
    <w:p w14:paraId="59EF2A67" w14:textId="7331CCA2" w:rsidR="0056353D" w:rsidRDefault="00B85D4C">
      <w:pPr>
        <w:pStyle w:val="Innehll1"/>
        <w:rPr>
          <w:rFonts w:asciiTheme="minorHAnsi" w:eastAsiaTheme="minorEastAsia" w:hAnsiTheme="minorHAnsi" w:cstheme="minorBidi"/>
          <w:b w:val="0"/>
          <w:noProof/>
          <w:sz w:val="22"/>
          <w:szCs w:val="22"/>
        </w:rPr>
      </w:pPr>
      <w:hyperlink w:anchor="_Toc35393373" w:history="1">
        <w:r w:rsidR="0056353D" w:rsidRPr="00324265">
          <w:rPr>
            <w:rStyle w:val="Hyperlnk"/>
            <w:noProof/>
          </w:rPr>
          <w:t>2</w:t>
        </w:r>
        <w:r w:rsidR="0056353D">
          <w:rPr>
            <w:rFonts w:asciiTheme="minorHAnsi" w:eastAsiaTheme="minorEastAsia" w:hAnsiTheme="minorHAnsi" w:cstheme="minorBidi"/>
            <w:b w:val="0"/>
            <w:noProof/>
            <w:sz w:val="22"/>
            <w:szCs w:val="22"/>
          </w:rPr>
          <w:tab/>
        </w:r>
        <w:r w:rsidR="0056353D" w:rsidRPr="00324265">
          <w:rPr>
            <w:rStyle w:val="Hyperlnk"/>
            <w:noProof/>
          </w:rPr>
          <w:t>Reduktionsgaskrets (toppgaskrets)</w:t>
        </w:r>
        <w:r w:rsidR="0056353D">
          <w:rPr>
            <w:noProof/>
            <w:webHidden/>
          </w:rPr>
          <w:tab/>
        </w:r>
        <w:r w:rsidR="0056353D">
          <w:rPr>
            <w:noProof/>
            <w:webHidden/>
          </w:rPr>
          <w:fldChar w:fldCharType="begin"/>
        </w:r>
        <w:r w:rsidR="0056353D">
          <w:rPr>
            <w:noProof/>
            <w:webHidden/>
          </w:rPr>
          <w:instrText xml:space="preserve"> PAGEREF _Toc35393373 \h </w:instrText>
        </w:r>
        <w:r w:rsidR="0056353D">
          <w:rPr>
            <w:noProof/>
            <w:webHidden/>
          </w:rPr>
        </w:r>
        <w:r w:rsidR="0056353D">
          <w:rPr>
            <w:noProof/>
            <w:webHidden/>
          </w:rPr>
          <w:fldChar w:fldCharType="separate"/>
        </w:r>
        <w:r>
          <w:rPr>
            <w:noProof/>
            <w:webHidden/>
          </w:rPr>
          <w:t>5</w:t>
        </w:r>
        <w:r w:rsidR="0056353D">
          <w:rPr>
            <w:noProof/>
            <w:webHidden/>
          </w:rPr>
          <w:fldChar w:fldCharType="end"/>
        </w:r>
      </w:hyperlink>
    </w:p>
    <w:p w14:paraId="473A94FF" w14:textId="66524A70" w:rsidR="0056353D" w:rsidRDefault="00B85D4C">
      <w:pPr>
        <w:pStyle w:val="Innehll2"/>
        <w:rPr>
          <w:rFonts w:asciiTheme="minorHAnsi" w:eastAsiaTheme="minorEastAsia" w:hAnsiTheme="minorHAnsi" w:cstheme="minorBidi"/>
          <w:noProof/>
          <w:sz w:val="22"/>
          <w:szCs w:val="22"/>
        </w:rPr>
      </w:pPr>
      <w:hyperlink w:anchor="_Toc35393374" w:history="1">
        <w:r w:rsidR="0056353D" w:rsidRPr="00324265">
          <w:rPr>
            <w:rStyle w:val="Hyperlnk"/>
            <w:noProof/>
          </w:rPr>
          <w:t>2.1</w:t>
        </w:r>
        <w:r w:rsidR="0056353D">
          <w:rPr>
            <w:rFonts w:asciiTheme="minorHAnsi" w:eastAsiaTheme="minorEastAsia" w:hAnsiTheme="minorHAnsi" w:cstheme="minorBidi"/>
            <w:noProof/>
            <w:sz w:val="22"/>
            <w:szCs w:val="22"/>
          </w:rPr>
          <w:tab/>
        </w:r>
        <w:r w:rsidR="0056353D" w:rsidRPr="00324265">
          <w:rPr>
            <w:rStyle w:val="Hyperlnk"/>
            <w:noProof/>
          </w:rPr>
          <w:t>Ingående styrda objekt</w:t>
        </w:r>
        <w:r w:rsidR="0056353D">
          <w:rPr>
            <w:noProof/>
            <w:webHidden/>
          </w:rPr>
          <w:tab/>
        </w:r>
        <w:r w:rsidR="0056353D">
          <w:rPr>
            <w:noProof/>
            <w:webHidden/>
          </w:rPr>
          <w:fldChar w:fldCharType="begin"/>
        </w:r>
        <w:r w:rsidR="0056353D">
          <w:rPr>
            <w:noProof/>
            <w:webHidden/>
          </w:rPr>
          <w:instrText xml:space="preserve"> PAGEREF _Toc35393374 \h </w:instrText>
        </w:r>
        <w:r w:rsidR="0056353D">
          <w:rPr>
            <w:noProof/>
            <w:webHidden/>
          </w:rPr>
        </w:r>
        <w:r w:rsidR="0056353D">
          <w:rPr>
            <w:noProof/>
            <w:webHidden/>
          </w:rPr>
          <w:fldChar w:fldCharType="separate"/>
        </w:r>
        <w:r>
          <w:rPr>
            <w:noProof/>
            <w:webHidden/>
          </w:rPr>
          <w:t>5</w:t>
        </w:r>
        <w:r w:rsidR="0056353D">
          <w:rPr>
            <w:noProof/>
            <w:webHidden/>
          </w:rPr>
          <w:fldChar w:fldCharType="end"/>
        </w:r>
      </w:hyperlink>
    </w:p>
    <w:p w14:paraId="2D72E3D6" w14:textId="2D5C2519" w:rsidR="0056353D" w:rsidRDefault="00B85D4C">
      <w:pPr>
        <w:pStyle w:val="Innehll3"/>
        <w:tabs>
          <w:tab w:val="left" w:pos="1200"/>
        </w:tabs>
        <w:rPr>
          <w:rFonts w:asciiTheme="minorHAnsi" w:eastAsiaTheme="minorEastAsia" w:hAnsiTheme="minorHAnsi" w:cstheme="minorBidi"/>
          <w:smallCaps w:val="0"/>
          <w:noProof/>
          <w:szCs w:val="22"/>
        </w:rPr>
      </w:pPr>
      <w:hyperlink w:anchor="_Toc35393375" w:history="1">
        <w:r w:rsidR="0056353D" w:rsidRPr="00324265">
          <w:rPr>
            <w:rStyle w:val="Hyperlnk"/>
            <w:noProof/>
          </w:rPr>
          <w:t>2.1.1</w:t>
        </w:r>
        <w:r w:rsidR="0056353D">
          <w:rPr>
            <w:rFonts w:asciiTheme="minorHAnsi" w:eastAsiaTheme="minorEastAsia" w:hAnsiTheme="minorHAnsi" w:cstheme="minorBidi"/>
            <w:smallCaps w:val="0"/>
            <w:noProof/>
            <w:szCs w:val="22"/>
          </w:rPr>
          <w:tab/>
        </w:r>
        <w:r w:rsidR="0056353D" w:rsidRPr="00324265">
          <w:rPr>
            <w:rStyle w:val="Hyperlnk"/>
            <w:noProof/>
          </w:rPr>
          <w:t>Absorber 347YM100</w:t>
        </w:r>
        <w:r w:rsidR="0056353D">
          <w:rPr>
            <w:noProof/>
            <w:webHidden/>
          </w:rPr>
          <w:tab/>
        </w:r>
        <w:r w:rsidR="0056353D">
          <w:rPr>
            <w:noProof/>
            <w:webHidden/>
          </w:rPr>
          <w:fldChar w:fldCharType="begin"/>
        </w:r>
        <w:r w:rsidR="0056353D">
          <w:rPr>
            <w:noProof/>
            <w:webHidden/>
          </w:rPr>
          <w:instrText xml:space="preserve"> PAGEREF _Toc35393375 \h </w:instrText>
        </w:r>
        <w:r w:rsidR="0056353D">
          <w:rPr>
            <w:noProof/>
            <w:webHidden/>
          </w:rPr>
        </w:r>
        <w:r w:rsidR="0056353D">
          <w:rPr>
            <w:noProof/>
            <w:webHidden/>
          </w:rPr>
          <w:fldChar w:fldCharType="separate"/>
        </w:r>
        <w:r>
          <w:rPr>
            <w:noProof/>
            <w:webHidden/>
          </w:rPr>
          <w:t>5</w:t>
        </w:r>
        <w:r w:rsidR="0056353D">
          <w:rPr>
            <w:noProof/>
            <w:webHidden/>
          </w:rPr>
          <w:fldChar w:fldCharType="end"/>
        </w:r>
      </w:hyperlink>
    </w:p>
    <w:p w14:paraId="2B9B637B" w14:textId="23639796" w:rsidR="0056353D" w:rsidRDefault="00B85D4C">
      <w:pPr>
        <w:pStyle w:val="Innehll3"/>
        <w:tabs>
          <w:tab w:val="left" w:pos="1200"/>
        </w:tabs>
        <w:rPr>
          <w:rFonts w:asciiTheme="minorHAnsi" w:eastAsiaTheme="minorEastAsia" w:hAnsiTheme="minorHAnsi" w:cstheme="minorBidi"/>
          <w:smallCaps w:val="0"/>
          <w:noProof/>
          <w:szCs w:val="22"/>
        </w:rPr>
      </w:pPr>
      <w:hyperlink w:anchor="_Toc35393376" w:history="1">
        <w:r w:rsidR="0056353D" w:rsidRPr="00324265">
          <w:rPr>
            <w:rStyle w:val="Hyperlnk"/>
            <w:noProof/>
          </w:rPr>
          <w:t>2.1.2</w:t>
        </w:r>
        <w:r w:rsidR="0056353D">
          <w:rPr>
            <w:rFonts w:asciiTheme="minorHAnsi" w:eastAsiaTheme="minorEastAsia" w:hAnsiTheme="minorHAnsi" w:cstheme="minorBidi"/>
            <w:smallCaps w:val="0"/>
            <w:noProof/>
            <w:szCs w:val="22"/>
          </w:rPr>
          <w:tab/>
        </w:r>
        <w:r w:rsidR="0056353D" w:rsidRPr="00324265">
          <w:rPr>
            <w:rStyle w:val="Hyperlnk"/>
            <w:noProof/>
          </w:rPr>
          <w:t>Recirkulering tvättvatten absorber</w:t>
        </w:r>
        <w:r w:rsidR="0056353D">
          <w:rPr>
            <w:noProof/>
            <w:webHidden/>
          </w:rPr>
          <w:tab/>
        </w:r>
        <w:r w:rsidR="0056353D">
          <w:rPr>
            <w:noProof/>
            <w:webHidden/>
          </w:rPr>
          <w:fldChar w:fldCharType="begin"/>
        </w:r>
        <w:r w:rsidR="0056353D">
          <w:rPr>
            <w:noProof/>
            <w:webHidden/>
          </w:rPr>
          <w:instrText xml:space="preserve"> PAGEREF _Toc35393376 \h </w:instrText>
        </w:r>
        <w:r w:rsidR="0056353D">
          <w:rPr>
            <w:noProof/>
            <w:webHidden/>
          </w:rPr>
        </w:r>
        <w:r w:rsidR="0056353D">
          <w:rPr>
            <w:noProof/>
            <w:webHidden/>
          </w:rPr>
          <w:fldChar w:fldCharType="separate"/>
        </w:r>
        <w:r>
          <w:rPr>
            <w:noProof/>
            <w:webHidden/>
          </w:rPr>
          <w:t>8</w:t>
        </w:r>
        <w:r w:rsidR="0056353D">
          <w:rPr>
            <w:noProof/>
            <w:webHidden/>
          </w:rPr>
          <w:fldChar w:fldCharType="end"/>
        </w:r>
      </w:hyperlink>
    </w:p>
    <w:p w14:paraId="03443E41" w14:textId="2984960F" w:rsidR="0056353D" w:rsidRDefault="00B85D4C">
      <w:pPr>
        <w:pStyle w:val="Innehll3"/>
        <w:tabs>
          <w:tab w:val="left" w:pos="1200"/>
        </w:tabs>
        <w:rPr>
          <w:rFonts w:asciiTheme="minorHAnsi" w:eastAsiaTheme="minorEastAsia" w:hAnsiTheme="minorHAnsi" w:cstheme="minorBidi"/>
          <w:smallCaps w:val="0"/>
          <w:noProof/>
          <w:szCs w:val="22"/>
        </w:rPr>
      </w:pPr>
      <w:hyperlink w:anchor="_Toc35393377" w:history="1">
        <w:r w:rsidR="0056353D" w:rsidRPr="00324265">
          <w:rPr>
            <w:rStyle w:val="Hyperlnk"/>
            <w:noProof/>
          </w:rPr>
          <w:t>2.1.3</w:t>
        </w:r>
        <w:r w:rsidR="0056353D">
          <w:rPr>
            <w:rFonts w:asciiTheme="minorHAnsi" w:eastAsiaTheme="minorEastAsia" w:hAnsiTheme="minorHAnsi" w:cstheme="minorBidi"/>
            <w:smallCaps w:val="0"/>
            <w:noProof/>
            <w:szCs w:val="22"/>
          </w:rPr>
          <w:tab/>
        </w:r>
        <w:r w:rsidR="0056353D" w:rsidRPr="00324265">
          <w:rPr>
            <w:rStyle w:val="Hyperlnk"/>
            <w:noProof/>
          </w:rPr>
          <w:t>Separator 347SE101</w:t>
        </w:r>
        <w:r w:rsidR="0056353D">
          <w:rPr>
            <w:noProof/>
            <w:webHidden/>
          </w:rPr>
          <w:tab/>
        </w:r>
        <w:r w:rsidR="0056353D">
          <w:rPr>
            <w:noProof/>
            <w:webHidden/>
          </w:rPr>
          <w:fldChar w:fldCharType="begin"/>
        </w:r>
        <w:r w:rsidR="0056353D">
          <w:rPr>
            <w:noProof/>
            <w:webHidden/>
          </w:rPr>
          <w:instrText xml:space="preserve"> PAGEREF _Toc35393377 \h </w:instrText>
        </w:r>
        <w:r w:rsidR="0056353D">
          <w:rPr>
            <w:noProof/>
            <w:webHidden/>
          </w:rPr>
        </w:r>
        <w:r w:rsidR="0056353D">
          <w:rPr>
            <w:noProof/>
            <w:webHidden/>
          </w:rPr>
          <w:fldChar w:fldCharType="separate"/>
        </w:r>
        <w:r>
          <w:rPr>
            <w:noProof/>
            <w:webHidden/>
          </w:rPr>
          <w:t>8</w:t>
        </w:r>
        <w:r w:rsidR="0056353D">
          <w:rPr>
            <w:noProof/>
            <w:webHidden/>
          </w:rPr>
          <w:fldChar w:fldCharType="end"/>
        </w:r>
      </w:hyperlink>
    </w:p>
    <w:p w14:paraId="6C14EB8C" w14:textId="10D75DF1" w:rsidR="0056353D" w:rsidRDefault="00B85D4C">
      <w:pPr>
        <w:pStyle w:val="Innehll3"/>
        <w:tabs>
          <w:tab w:val="left" w:pos="1200"/>
        </w:tabs>
        <w:rPr>
          <w:rFonts w:asciiTheme="minorHAnsi" w:eastAsiaTheme="minorEastAsia" w:hAnsiTheme="minorHAnsi" w:cstheme="minorBidi"/>
          <w:smallCaps w:val="0"/>
          <w:noProof/>
          <w:szCs w:val="22"/>
        </w:rPr>
      </w:pPr>
      <w:hyperlink w:anchor="_Toc35393378" w:history="1">
        <w:r w:rsidR="0056353D" w:rsidRPr="00324265">
          <w:rPr>
            <w:rStyle w:val="Hyperlnk"/>
            <w:noProof/>
          </w:rPr>
          <w:t>2.1.4</w:t>
        </w:r>
        <w:r w:rsidR="0056353D">
          <w:rPr>
            <w:rFonts w:asciiTheme="minorHAnsi" w:eastAsiaTheme="minorEastAsia" w:hAnsiTheme="minorHAnsi" w:cstheme="minorBidi"/>
            <w:smallCaps w:val="0"/>
            <w:noProof/>
            <w:szCs w:val="22"/>
          </w:rPr>
          <w:tab/>
        </w:r>
        <w:r w:rsidR="0056353D" w:rsidRPr="00324265">
          <w:rPr>
            <w:rStyle w:val="Hyperlnk"/>
            <w:noProof/>
          </w:rPr>
          <w:t>By-pass</w:t>
        </w:r>
        <w:r w:rsidR="0056353D">
          <w:rPr>
            <w:noProof/>
            <w:webHidden/>
          </w:rPr>
          <w:tab/>
        </w:r>
        <w:r w:rsidR="0056353D">
          <w:rPr>
            <w:noProof/>
            <w:webHidden/>
          </w:rPr>
          <w:fldChar w:fldCharType="begin"/>
        </w:r>
        <w:r w:rsidR="0056353D">
          <w:rPr>
            <w:noProof/>
            <w:webHidden/>
          </w:rPr>
          <w:instrText xml:space="preserve"> PAGEREF _Toc35393378 \h </w:instrText>
        </w:r>
        <w:r w:rsidR="0056353D">
          <w:rPr>
            <w:noProof/>
            <w:webHidden/>
          </w:rPr>
        </w:r>
        <w:r w:rsidR="0056353D">
          <w:rPr>
            <w:noProof/>
            <w:webHidden/>
          </w:rPr>
          <w:fldChar w:fldCharType="separate"/>
        </w:r>
        <w:r>
          <w:rPr>
            <w:noProof/>
            <w:webHidden/>
          </w:rPr>
          <w:t>9</w:t>
        </w:r>
        <w:r w:rsidR="0056353D">
          <w:rPr>
            <w:noProof/>
            <w:webHidden/>
          </w:rPr>
          <w:fldChar w:fldCharType="end"/>
        </w:r>
      </w:hyperlink>
    </w:p>
    <w:p w14:paraId="799D52F1" w14:textId="560116AE" w:rsidR="0056353D" w:rsidRDefault="00B85D4C">
      <w:pPr>
        <w:pStyle w:val="Innehll1"/>
        <w:rPr>
          <w:rFonts w:asciiTheme="minorHAnsi" w:eastAsiaTheme="minorEastAsia" w:hAnsiTheme="minorHAnsi" w:cstheme="minorBidi"/>
          <w:b w:val="0"/>
          <w:noProof/>
          <w:sz w:val="22"/>
          <w:szCs w:val="22"/>
        </w:rPr>
      </w:pPr>
      <w:hyperlink w:anchor="_Toc35393379" w:history="1">
        <w:r w:rsidR="0056353D" w:rsidRPr="00324265">
          <w:rPr>
            <w:rStyle w:val="Hyperlnk"/>
            <w:noProof/>
          </w:rPr>
          <w:t>3</w:t>
        </w:r>
        <w:r w:rsidR="0056353D">
          <w:rPr>
            <w:rFonts w:asciiTheme="minorHAnsi" w:eastAsiaTheme="minorEastAsia" w:hAnsiTheme="minorHAnsi" w:cstheme="minorBidi"/>
            <w:b w:val="0"/>
            <w:noProof/>
            <w:sz w:val="22"/>
            <w:szCs w:val="22"/>
          </w:rPr>
          <w:tab/>
        </w:r>
        <w:r w:rsidR="0056353D" w:rsidRPr="00324265">
          <w:rPr>
            <w:rStyle w:val="Hyperlnk"/>
            <w:noProof/>
          </w:rPr>
          <w:t>MEA-krets</w:t>
        </w:r>
        <w:r w:rsidR="0056353D">
          <w:rPr>
            <w:noProof/>
            <w:webHidden/>
          </w:rPr>
          <w:tab/>
        </w:r>
        <w:r w:rsidR="0056353D">
          <w:rPr>
            <w:noProof/>
            <w:webHidden/>
          </w:rPr>
          <w:fldChar w:fldCharType="begin"/>
        </w:r>
        <w:r w:rsidR="0056353D">
          <w:rPr>
            <w:noProof/>
            <w:webHidden/>
          </w:rPr>
          <w:instrText xml:space="preserve"> PAGEREF _Toc35393379 \h </w:instrText>
        </w:r>
        <w:r w:rsidR="0056353D">
          <w:rPr>
            <w:noProof/>
            <w:webHidden/>
          </w:rPr>
        </w:r>
        <w:r w:rsidR="0056353D">
          <w:rPr>
            <w:noProof/>
            <w:webHidden/>
          </w:rPr>
          <w:fldChar w:fldCharType="separate"/>
        </w:r>
        <w:r>
          <w:rPr>
            <w:noProof/>
            <w:webHidden/>
          </w:rPr>
          <w:t>10</w:t>
        </w:r>
        <w:r w:rsidR="0056353D">
          <w:rPr>
            <w:noProof/>
            <w:webHidden/>
          </w:rPr>
          <w:fldChar w:fldCharType="end"/>
        </w:r>
      </w:hyperlink>
    </w:p>
    <w:p w14:paraId="2383ECDA" w14:textId="7F8A0B98" w:rsidR="0056353D" w:rsidRDefault="00B85D4C">
      <w:pPr>
        <w:pStyle w:val="Innehll2"/>
        <w:rPr>
          <w:rFonts w:asciiTheme="minorHAnsi" w:eastAsiaTheme="minorEastAsia" w:hAnsiTheme="minorHAnsi" w:cstheme="minorBidi"/>
          <w:noProof/>
          <w:sz w:val="22"/>
          <w:szCs w:val="22"/>
        </w:rPr>
      </w:pPr>
      <w:hyperlink w:anchor="_Toc35393380" w:history="1">
        <w:r w:rsidR="0056353D" w:rsidRPr="00324265">
          <w:rPr>
            <w:rStyle w:val="Hyperlnk"/>
            <w:noProof/>
          </w:rPr>
          <w:t>3.1</w:t>
        </w:r>
        <w:r w:rsidR="0056353D">
          <w:rPr>
            <w:rFonts w:asciiTheme="minorHAnsi" w:eastAsiaTheme="minorEastAsia" w:hAnsiTheme="minorHAnsi" w:cstheme="minorBidi"/>
            <w:noProof/>
            <w:sz w:val="22"/>
            <w:szCs w:val="22"/>
          </w:rPr>
          <w:tab/>
        </w:r>
        <w:r w:rsidR="0056353D" w:rsidRPr="00324265">
          <w:rPr>
            <w:rStyle w:val="Hyperlnk"/>
            <w:noProof/>
          </w:rPr>
          <w:t>Ingående styrda objekt</w:t>
        </w:r>
        <w:r w:rsidR="0056353D">
          <w:rPr>
            <w:noProof/>
            <w:webHidden/>
          </w:rPr>
          <w:tab/>
        </w:r>
        <w:r w:rsidR="0056353D">
          <w:rPr>
            <w:noProof/>
            <w:webHidden/>
          </w:rPr>
          <w:fldChar w:fldCharType="begin"/>
        </w:r>
        <w:r w:rsidR="0056353D">
          <w:rPr>
            <w:noProof/>
            <w:webHidden/>
          </w:rPr>
          <w:instrText xml:space="preserve"> PAGEREF _Toc35393380 \h </w:instrText>
        </w:r>
        <w:r w:rsidR="0056353D">
          <w:rPr>
            <w:noProof/>
            <w:webHidden/>
          </w:rPr>
        </w:r>
        <w:r w:rsidR="0056353D">
          <w:rPr>
            <w:noProof/>
            <w:webHidden/>
          </w:rPr>
          <w:fldChar w:fldCharType="separate"/>
        </w:r>
        <w:r>
          <w:rPr>
            <w:noProof/>
            <w:webHidden/>
          </w:rPr>
          <w:t>10</w:t>
        </w:r>
        <w:r w:rsidR="0056353D">
          <w:rPr>
            <w:noProof/>
            <w:webHidden/>
          </w:rPr>
          <w:fldChar w:fldCharType="end"/>
        </w:r>
      </w:hyperlink>
    </w:p>
    <w:p w14:paraId="17222012" w14:textId="0A6FB72B" w:rsidR="0056353D" w:rsidRDefault="00B85D4C">
      <w:pPr>
        <w:pStyle w:val="Innehll3"/>
        <w:tabs>
          <w:tab w:val="left" w:pos="1200"/>
        </w:tabs>
        <w:rPr>
          <w:rFonts w:asciiTheme="minorHAnsi" w:eastAsiaTheme="minorEastAsia" w:hAnsiTheme="minorHAnsi" w:cstheme="minorBidi"/>
          <w:smallCaps w:val="0"/>
          <w:noProof/>
          <w:szCs w:val="22"/>
        </w:rPr>
      </w:pPr>
      <w:hyperlink w:anchor="_Toc35393381" w:history="1">
        <w:r w:rsidR="0056353D" w:rsidRPr="00324265">
          <w:rPr>
            <w:rStyle w:val="Hyperlnk"/>
            <w:noProof/>
            <w:lang w:val="en-US"/>
          </w:rPr>
          <w:t>3.1.1</w:t>
        </w:r>
        <w:r w:rsidR="0056353D">
          <w:rPr>
            <w:rFonts w:asciiTheme="minorHAnsi" w:eastAsiaTheme="minorEastAsia" w:hAnsiTheme="minorHAnsi" w:cstheme="minorBidi"/>
            <w:smallCaps w:val="0"/>
            <w:noProof/>
            <w:szCs w:val="22"/>
          </w:rPr>
          <w:tab/>
        </w:r>
        <w:r w:rsidR="0056353D" w:rsidRPr="00324265">
          <w:rPr>
            <w:rStyle w:val="Hyperlnk"/>
            <w:noProof/>
            <w:lang w:val="en-US"/>
          </w:rPr>
          <w:t>Värmeväxlare CO</w:t>
        </w:r>
        <w:r w:rsidR="0056353D" w:rsidRPr="00324265">
          <w:rPr>
            <w:rStyle w:val="Hyperlnk"/>
            <w:noProof/>
            <w:vertAlign w:val="subscript"/>
            <w:lang w:val="en-US"/>
          </w:rPr>
          <w:t>2</w:t>
        </w:r>
        <w:r w:rsidR="0056353D" w:rsidRPr="00324265">
          <w:rPr>
            <w:rStyle w:val="Hyperlnk"/>
            <w:noProof/>
            <w:lang w:val="en-US"/>
          </w:rPr>
          <w:t>-fattig MEA / CO</w:t>
        </w:r>
        <w:r w:rsidR="0056353D" w:rsidRPr="00324265">
          <w:rPr>
            <w:rStyle w:val="Hyperlnk"/>
            <w:noProof/>
            <w:vertAlign w:val="subscript"/>
            <w:lang w:val="en-US"/>
          </w:rPr>
          <w:t>2</w:t>
        </w:r>
        <w:r w:rsidR="0056353D" w:rsidRPr="00324265">
          <w:rPr>
            <w:rStyle w:val="Hyperlnk"/>
            <w:noProof/>
            <w:lang w:val="en-US"/>
          </w:rPr>
          <w:t>-rik MEA 347HE202</w:t>
        </w:r>
        <w:r w:rsidR="0056353D">
          <w:rPr>
            <w:noProof/>
            <w:webHidden/>
          </w:rPr>
          <w:tab/>
        </w:r>
        <w:r w:rsidR="0056353D">
          <w:rPr>
            <w:noProof/>
            <w:webHidden/>
          </w:rPr>
          <w:fldChar w:fldCharType="begin"/>
        </w:r>
        <w:r w:rsidR="0056353D">
          <w:rPr>
            <w:noProof/>
            <w:webHidden/>
          </w:rPr>
          <w:instrText xml:space="preserve"> PAGEREF _Toc35393381 \h </w:instrText>
        </w:r>
        <w:r w:rsidR="0056353D">
          <w:rPr>
            <w:noProof/>
            <w:webHidden/>
          </w:rPr>
        </w:r>
        <w:r w:rsidR="0056353D">
          <w:rPr>
            <w:noProof/>
            <w:webHidden/>
          </w:rPr>
          <w:fldChar w:fldCharType="separate"/>
        </w:r>
        <w:r>
          <w:rPr>
            <w:noProof/>
            <w:webHidden/>
          </w:rPr>
          <w:t>11</w:t>
        </w:r>
        <w:r w:rsidR="0056353D">
          <w:rPr>
            <w:noProof/>
            <w:webHidden/>
          </w:rPr>
          <w:fldChar w:fldCharType="end"/>
        </w:r>
      </w:hyperlink>
    </w:p>
    <w:p w14:paraId="133500D9" w14:textId="00400F22" w:rsidR="0056353D" w:rsidRDefault="00B85D4C">
      <w:pPr>
        <w:pStyle w:val="Innehll3"/>
        <w:tabs>
          <w:tab w:val="left" w:pos="1200"/>
        </w:tabs>
        <w:rPr>
          <w:rFonts w:asciiTheme="minorHAnsi" w:eastAsiaTheme="minorEastAsia" w:hAnsiTheme="minorHAnsi" w:cstheme="minorBidi"/>
          <w:smallCaps w:val="0"/>
          <w:noProof/>
          <w:szCs w:val="22"/>
        </w:rPr>
      </w:pPr>
      <w:hyperlink w:anchor="_Toc35393382" w:history="1">
        <w:r w:rsidR="0056353D" w:rsidRPr="00324265">
          <w:rPr>
            <w:rStyle w:val="Hyperlnk"/>
            <w:noProof/>
          </w:rPr>
          <w:t>3.1.2</w:t>
        </w:r>
        <w:r w:rsidR="0056353D">
          <w:rPr>
            <w:rFonts w:asciiTheme="minorHAnsi" w:eastAsiaTheme="minorEastAsia" w:hAnsiTheme="minorHAnsi" w:cstheme="minorBidi"/>
            <w:smallCaps w:val="0"/>
            <w:noProof/>
            <w:szCs w:val="22"/>
          </w:rPr>
          <w:tab/>
        </w:r>
        <w:r w:rsidR="0056353D" w:rsidRPr="00324265">
          <w:rPr>
            <w:rStyle w:val="Hyperlnk"/>
            <w:noProof/>
          </w:rPr>
          <w:t>Stripper 347YM102</w:t>
        </w:r>
        <w:r w:rsidR="0056353D">
          <w:rPr>
            <w:noProof/>
            <w:webHidden/>
          </w:rPr>
          <w:tab/>
        </w:r>
        <w:r w:rsidR="0056353D">
          <w:rPr>
            <w:noProof/>
            <w:webHidden/>
          </w:rPr>
          <w:fldChar w:fldCharType="begin"/>
        </w:r>
        <w:r w:rsidR="0056353D">
          <w:rPr>
            <w:noProof/>
            <w:webHidden/>
          </w:rPr>
          <w:instrText xml:space="preserve"> PAGEREF _Toc35393382 \h </w:instrText>
        </w:r>
        <w:r w:rsidR="0056353D">
          <w:rPr>
            <w:noProof/>
            <w:webHidden/>
          </w:rPr>
        </w:r>
        <w:r w:rsidR="0056353D">
          <w:rPr>
            <w:noProof/>
            <w:webHidden/>
          </w:rPr>
          <w:fldChar w:fldCharType="separate"/>
        </w:r>
        <w:r>
          <w:rPr>
            <w:noProof/>
            <w:webHidden/>
          </w:rPr>
          <w:t>11</w:t>
        </w:r>
        <w:r w:rsidR="0056353D">
          <w:rPr>
            <w:noProof/>
            <w:webHidden/>
          </w:rPr>
          <w:fldChar w:fldCharType="end"/>
        </w:r>
      </w:hyperlink>
    </w:p>
    <w:p w14:paraId="736E420C" w14:textId="4380188D" w:rsidR="0056353D" w:rsidRDefault="00B85D4C">
      <w:pPr>
        <w:pStyle w:val="Innehll3"/>
        <w:tabs>
          <w:tab w:val="left" w:pos="1200"/>
        </w:tabs>
        <w:rPr>
          <w:rFonts w:asciiTheme="minorHAnsi" w:eastAsiaTheme="minorEastAsia" w:hAnsiTheme="minorHAnsi" w:cstheme="minorBidi"/>
          <w:smallCaps w:val="0"/>
          <w:noProof/>
          <w:szCs w:val="22"/>
        </w:rPr>
      </w:pPr>
      <w:hyperlink w:anchor="_Toc35393383" w:history="1">
        <w:r w:rsidR="0056353D" w:rsidRPr="00324265">
          <w:rPr>
            <w:rStyle w:val="Hyperlnk"/>
            <w:noProof/>
          </w:rPr>
          <w:t>3.1.3</w:t>
        </w:r>
        <w:r w:rsidR="0056353D">
          <w:rPr>
            <w:rFonts w:asciiTheme="minorHAnsi" w:eastAsiaTheme="minorEastAsia" w:hAnsiTheme="minorHAnsi" w:cstheme="minorBidi"/>
            <w:smallCaps w:val="0"/>
            <w:noProof/>
            <w:szCs w:val="22"/>
          </w:rPr>
          <w:tab/>
        </w:r>
        <w:r w:rsidR="0056353D" w:rsidRPr="00324265">
          <w:rPr>
            <w:rStyle w:val="Hyperlnk"/>
            <w:noProof/>
          </w:rPr>
          <w:t>Återkokare MEA 347HE201</w:t>
        </w:r>
        <w:r w:rsidR="0056353D">
          <w:rPr>
            <w:noProof/>
            <w:webHidden/>
          </w:rPr>
          <w:tab/>
        </w:r>
        <w:r w:rsidR="0056353D">
          <w:rPr>
            <w:noProof/>
            <w:webHidden/>
          </w:rPr>
          <w:fldChar w:fldCharType="begin"/>
        </w:r>
        <w:r w:rsidR="0056353D">
          <w:rPr>
            <w:noProof/>
            <w:webHidden/>
          </w:rPr>
          <w:instrText xml:space="preserve"> PAGEREF _Toc35393383 \h </w:instrText>
        </w:r>
        <w:r w:rsidR="0056353D">
          <w:rPr>
            <w:noProof/>
            <w:webHidden/>
          </w:rPr>
        </w:r>
        <w:r w:rsidR="0056353D">
          <w:rPr>
            <w:noProof/>
            <w:webHidden/>
          </w:rPr>
          <w:fldChar w:fldCharType="separate"/>
        </w:r>
        <w:r>
          <w:rPr>
            <w:noProof/>
            <w:webHidden/>
          </w:rPr>
          <w:t>11</w:t>
        </w:r>
        <w:r w:rsidR="0056353D">
          <w:rPr>
            <w:noProof/>
            <w:webHidden/>
          </w:rPr>
          <w:fldChar w:fldCharType="end"/>
        </w:r>
      </w:hyperlink>
    </w:p>
    <w:p w14:paraId="67E8AF8E" w14:textId="7A870365" w:rsidR="0056353D" w:rsidRDefault="00B85D4C">
      <w:pPr>
        <w:pStyle w:val="Innehll3"/>
        <w:tabs>
          <w:tab w:val="left" w:pos="1200"/>
        </w:tabs>
        <w:rPr>
          <w:rFonts w:asciiTheme="minorHAnsi" w:eastAsiaTheme="minorEastAsia" w:hAnsiTheme="minorHAnsi" w:cstheme="minorBidi"/>
          <w:smallCaps w:val="0"/>
          <w:noProof/>
          <w:szCs w:val="22"/>
        </w:rPr>
      </w:pPr>
      <w:hyperlink w:anchor="_Toc35393384" w:history="1">
        <w:r w:rsidR="0056353D" w:rsidRPr="00324265">
          <w:rPr>
            <w:rStyle w:val="Hyperlnk"/>
            <w:noProof/>
          </w:rPr>
          <w:t>3.1.4</w:t>
        </w:r>
        <w:r w:rsidR="0056353D">
          <w:rPr>
            <w:rFonts w:asciiTheme="minorHAnsi" w:eastAsiaTheme="minorEastAsia" w:hAnsiTheme="minorHAnsi" w:cstheme="minorBidi"/>
            <w:smallCaps w:val="0"/>
            <w:noProof/>
            <w:szCs w:val="22"/>
          </w:rPr>
          <w:tab/>
        </w:r>
        <w:r w:rsidR="0056353D" w:rsidRPr="00324265">
          <w:rPr>
            <w:rStyle w:val="Hyperlnk"/>
            <w:noProof/>
          </w:rPr>
          <w:t>Värmeväxlare CO</w:t>
        </w:r>
        <w:r w:rsidR="0056353D" w:rsidRPr="00324265">
          <w:rPr>
            <w:rStyle w:val="Hyperlnk"/>
            <w:noProof/>
            <w:vertAlign w:val="subscript"/>
          </w:rPr>
          <w:t>2</w:t>
        </w:r>
        <w:r w:rsidR="0056353D" w:rsidRPr="00324265">
          <w:rPr>
            <w:rStyle w:val="Hyperlnk"/>
            <w:noProof/>
          </w:rPr>
          <w:t>-fattig MEA / KV 347HE203</w:t>
        </w:r>
        <w:r w:rsidR="0056353D">
          <w:rPr>
            <w:noProof/>
            <w:webHidden/>
          </w:rPr>
          <w:tab/>
        </w:r>
        <w:r w:rsidR="0056353D">
          <w:rPr>
            <w:noProof/>
            <w:webHidden/>
          </w:rPr>
          <w:fldChar w:fldCharType="begin"/>
        </w:r>
        <w:r w:rsidR="0056353D">
          <w:rPr>
            <w:noProof/>
            <w:webHidden/>
          </w:rPr>
          <w:instrText xml:space="preserve"> PAGEREF _Toc35393384 \h </w:instrText>
        </w:r>
        <w:r w:rsidR="0056353D">
          <w:rPr>
            <w:noProof/>
            <w:webHidden/>
          </w:rPr>
        </w:r>
        <w:r w:rsidR="0056353D">
          <w:rPr>
            <w:noProof/>
            <w:webHidden/>
          </w:rPr>
          <w:fldChar w:fldCharType="separate"/>
        </w:r>
        <w:r>
          <w:rPr>
            <w:noProof/>
            <w:webHidden/>
          </w:rPr>
          <w:t>15</w:t>
        </w:r>
        <w:r w:rsidR="0056353D">
          <w:rPr>
            <w:noProof/>
            <w:webHidden/>
          </w:rPr>
          <w:fldChar w:fldCharType="end"/>
        </w:r>
      </w:hyperlink>
    </w:p>
    <w:p w14:paraId="64A3DBAF" w14:textId="40135348" w:rsidR="0056353D" w:rsidRDefault="00B85D4C">
      <w:pPr>
        <w:pStyle w:val="Innehll3"/>
        <w:tabs>
          <w:tab w:val="left" w:pos="1200"/>
        </w:tabs>
        <w:rPr>
          <w:rFonts w:asciiTheme="minorHAnsi" w:eastAsiaTheme="minorEastAsia" w:hAnsiTheme="minorHAnsi" w:cstheme="minorBidi"/>
          <w:smallCaps w:val="0"/>
          <w:noProof/>
          <w:szCs w:val="22"/>
        </w:rPr>
      </w:pPr>
      <w:hyperlink w:anchor="_Toc35393385" w:history="1">
        <w:r w:rsidR="0056353D" w:rsidRPr="00324265">
          <w:rPr>
            <w:rStyle w:val="Hyperlnk"/>
            <w:noProof/>
          </w:rPr>
          <w:t>3.1.5</w:t>
        </w:r>
        <w:r w:rsidR="0056353D">
          <w:rPr>
            <w:rFonts w:asciiTheme="minorHAnsi" w:eastAsiaTheme="minorEastAsia" w:hAnsiTheme="minorHAnsi" w:cstheme="minorBidi"/>
            <w:smallCaps w:val="0"/>
            <w:noProof/>
            <w:szCs w:val="22"/>
          </w:rPr>
          <w:tab/>
        </w:r>
        <w:r w:rsidR="0056353D" w:rsidRPr="00324265">
          <w:rPr>
            <w:rStyle w:val="Hyperlnk"/>
            <w:noProof/>
          </w:rPr>
          <w:t>MEA-pumpar 347PU104/105</w:t>
        </w:r>
        <w:r w:rsidR="0056353D">
          <w:rPr>
            <w:noProof/>
            <w:webHidden/>
          </w:rPr>
          <w:tab/>
        </w:r>
        <w:r w:rsidR="0056353D">
          <w:rPr>
            <w:noProof/>
            <w:webHidden/>
          </w:rPr>
          <w:fldChar w:fldCharType="begin"/>
        </w:r>
        <w:r w:rsidR="0056353D">
          <w:rPr>
            <w:noProof/>
            <w:webHidden/>
          </w:rPr>
          <w:instrText xml:space="preserve"> PAGEREF _Toc35393385 \h </w:instrText>
        </w:r>
        <w:r w:rsidR="0056353D">
          <w:rPr>
            <w:noProof/>
            <w:webHidden/>
          </w:rPr>
        </w:r>
        <w:r w:rsidR="0056353D">
          <w:rPr>
            <w:noProof/>
            <w:webHidden/>
          </w:rPr>
          <w:fldChar w:fldCharType="separate"/>
        </w:r>
        <w:r>
          <w:rPr>
            <w:noProof/>
            <w:webHidden/>
          </w:rPr>
          <w:t>16</w:t>
        </w:r>
        <w:r w:rsidR="0056353D">
          <w:rPr>
            <w:noProof/>
            <w:webHidden/>
          </w:rPr>
          <w:fldChar w:fldCharType="end"/>
        </w:r>
      </w:hyperlink>
    </w:p>
    <w:p w14:paraId="7D2FC780" w14:textId="772BF643" w:rsidR="0056353D" w:rsidRDefault="00B85D4C">
      <w:pPr>
        <w:pStyle w:val="Innehll3"/>
        <w:tabs>
          <w:tab w:val="left" w:pos="1200"/>
        </w:tabs>
        <w:rPr>
          <w:rFonts w:asciiTheme="minorHAnsi" w:eastAsiaTheme="minorEastAsia" w:hAnsiTheme="minorHAnsi" w:cstheme="minorBidi"/>
          <w:smallCaps w:val="0"/>
          <w:noProof/>
          <w:szCs w:val="22"/>
        </w:rPr>
      </w:pPr>
      <w:hyperlink w:anchor="_Toc35393386" w:history="1">
        <w:r w:rsidR="0056353D" w:rsidRPr="00324265">
          <w:rPr>
            <w:rStyle w:val="Hyperlnk"/>
            <w:noProof/>
          </w:rPr>
          <w:t>3.1.6</w:t>
        </w:r>
        <w:r w:rsidR="0056353D">
          <w:rPr>
            <w:rFonts w:asciiTheme="minorHAnsi" w:eastAsiaTheme="minorEastAsia" w:hAnsiTheme="minorHAnsi" w:cstheme="minorBidi"/>
            <w:smallCaps w:val="0"/>
            <w:noProof/>
            <w:szCs w:val="22"/>
          </w:rPr>
          <w:tab/>
        </w:r>
        <w:r w:rsidR="0056353D" w:rsidRPr="00324265">
          <w:rPr>
            <w:rStyle w:val="Hyperlnk"/>
            <w:noProof/>
          </w:rPr>
          <w:t>Filter CO</w:t>
        </w:r>
        <w:r w:rsidR="0056353D" w:rsidRPr="00324265">
          <w:rPr>
            <w:rStyle w:val="Hyperlnk"/>
            <w:noProof/>
            <w:vertAlign w:val="subscript"/>
          </w:rPr>
          <w:t>2</w:t>
        </w:r>
        <w:r w:rsidR="0056353D" w:rsidRPr="00324265">
          <w:rPr>
            <w:rStyle w:val="Hyperlnk"/>
            <w:noProof/>
          </w:rPr>
          <w:t>-fattig MEA 347SE106/107</w:t>
        </w:r>
        <w:r w:rsidR="0056353D">
          <w:rPr>
            <w:noProof/>
            <w:webHidden/>
          </w:rPr>
          <w:tab/>
        </w:r>
        <w:r w:rsidR="0056353D">
          <w:rPr>
            <w:noProof/>
            <w:webHidden/>
          </w:rPr>
          <w:fldChar w:fldCharType="begin"/>
        </w:r>
        <w:r w:rsidR="0056353D">
          <w:rPr>
            <w:noProof/>
            <w:webHidden/>
          </w:rPr>
          <w:instrText xml:space="preserve"> PAGEREF _Toc35393386 \h </w:instrText>
        </w:r>
        <w:r w:rsidR="0056353D">
          <w:rPr>
            <w:noProof/>
            <w:webHidden/>
          </w:rPr>
        </w:r>
        <w:r w:rsidR="0056353D">
          <w:rPr>
            <w:noProof/>
            <w:webHidden/>
          </w:rPr>
          <w:fldChar w:fldCharType="separate"/>
        </w:r>
        <w:r>
          <w:rPr>
            <w:noProof/>
            <w:webHidden/>
          </w:rPr>
          <w:t>19</w:t>
        </w:r>
        <w:r w:rsidR="0056353D">
          <w:rPr>
            <w:noProof/>
            <w:webHidden/>
          </w:rPr>
          <w:fldChar w:fldCharType="end"/>
        </w:r>
      </w:hyperlink>
    </w:p>
    <w:p w14:paraId="2D056E2A" w14:textId="6A4FFA02" w:rsidR="0056353D" w:rsidRDefault="00B85D4C">
      <w:pPr>
        <w:pStyle w:val="Innehll3"/>
        <w:tabs>
          <w:tab w:val="left" w:pos="1200"/>
        </w:tabs>
        <w:rPr>
          <w:rFonts w:asciiTheme="minorHAnsi" w:eastAsiaTheme="minorEastAsia" w:hAnsiTheme="minorHAnsi" w:cstheme="minorBidi"/>
          <w:smallCaps w:val="0"/>
          <w:noProof/>
          <w:szCs w:val="22"/>
        </w:rPr>
      </w:pPr>
      <w:hyperlink w:anchor="_Toc35393387" w:history="1">
        <w:r w:rsidR="0056353D" w:rsidRPr="00324265">
          <w:rPr>
            <w:rStyle w:val="Hyperlnk"/>
            <w:noProof/>
          </w:rPr>
          <w:t>3.1.7</w:t>
        </w:r>
        <w:r w:rsidR="0056353D">
          <w:rPr>
            <w:rFonts w:asciiTheme="minorHAnsi" w:eastAsiaTheme="minorEastAsia" w:hAnsiTheme="minorHAnsi" w:cstheme="minorBidi"/>
            <w:smallCaps w:val="0"/>
            <w:noProof/>
            <w:szCs w:val="22"/>
          </w:rPr>
          <w:tab/>
        </w:r>
        <w:r w:rsidR="0056353D" w:rsidRPr="00324265">
          <w:rPr>
            <w:rStyle w:val="Hyperlnk"/>
            <w:noProof/>
          </w:rPr>
          <w:t>Värmeväxlare sur gas / KV 347HE200</w:t>
        </w:r>
        <w:r w:rsidR="0056353D">
          <w:rPr>
            <w:noProof/>
            <w:webHidden/>
          </w:rPr>
          <w:tab/>
        </w:r>
        <w:r w:rsidR="0056353D">
          <w:rPr>
            <w:noProof/>
            <w:webHidden/>
          </w:rPr>
          <w:fldChar w:fldCharType="begin"/>
        </w:r>
        <w:r w:rsidR="0056353D">
          <w:rPr>
            <w:noProof/>
            <w:webHidden/>
          </w:rPr>
          <w:instrText xml:space="preserve"> PAGEREF _Toc35393387 \h </w:instrText>
        </w:r>
        <w:r w:rsidR="0056353D">
          <w:rPr>
            <w:noProof/>
            <w:webHidden/>
          </w:rPr>
        </w:r>
        <w:r w:rsidR="0056353D">
          <w:rPr>
            <w:noProof/>
            <w:webHidden/>
          </w:rPr>
          <w:fldChar w:fldCharType="separate"/>
        </w:r>
        <w:r>
          <w:rPr>
            <w:noProof/>
            <w:webHidden/>
          </w:rPr>
          <w:t>19</w:t>
        </w:r>
        <w:r w:rsidR="0056353D">
          <w:rPr>
            <w:noProof/>
            <w:webHidden/>
          </w:rPr>
          <w:fldChar w:fldCharType="end"/>
        </w:r>
      </w:hyperlink>
    </w:p>
    <w:p w14:paraId="4460140E" w14:textId="6F408972" w:rsidR="0056353D" w:rsidRDefault="00B85D4C">
      <w:pPr>
        <w:pStyle w:val="Innehll3"/>
        <w:tabs>
          <w:tab w:val="left" w:pos="1200"/>
        </w:tabs>
        <w:rPr>
          <w:rFonts w:asciiTheme="minorHAnsi" w:eastAsiaTheme="minorEastAsia" w:hAnsiTheme="minorHAnsi" w:cstheme="minorBidi"/>
          <w:smallCaps w:val="0"/>
          <w:noProof/>
          <w:szCs w:val="22"/>
        </w:rPr>
      </w:pPr>
      <w:hyperlink w:anchor="_Toc35393388" w:history="1">
        <w:r w:rsidR="0056353D" w:rsidRPr="00324265">
          <w:rPr>
            <w:rStyle w:val="Hyperlnk"/>
            <w:noProof/>
          </w:rPr>
          <w:t>3.1.8</w:t>
        </w:r>
        <w:r w:rsidR="0056353D">
          <w:rPr>
            <w:rFonts w:asciiTheme="minorHAnsi" w:eastAsiaTheme="minorEastAsia" w:hAnsiTheme="minorHAnsi" w:cstheme="minorBidi"/>
            <w:smallCaps w:val="0"/>
            <w:noProof/>
            <w:szCs w:val="22"/>
          </w:rPr>
          <w:tab/>
        </w:r>
        <w:r w:rsidR="0056353D" w:rsidRPr="00324265">
          <w:rPr>
            <w:rStyle w:val="Hyperlnk"/>
            <w:noProof/>
          </w:rPr>
          <w:t>Separator sur gas 347SE103</w:t>
        </w:r>
        <w:r w:rsidR="0056353D">
          <w:rPr>
            <w:noProof/>
            <w:webHidden/>
          </w:rPr>
          <w:tab/>
        </w:r>
        <w:r w:rsidR="0056353D">
          <w:rPr>
            <w:noProof/>
            <w:webHidden/>
          </w:rPr>
          <w:fldChar w:fldCharType="begin"/>
        </w:r>
        <w:r w:rsidR="0056353D">
          <w:rPr>
            <w:noProof/>
            <w:webHidden/>
          </w:rPr>
          <w:instrText xml:space="preserve"> PAGEREF _Toc35393388 \h </w:instrText>
        </w:r>
        <w:r w:rsidR="0056353D">
          <w:rPr>
            <w:noProof/>
            <w:webHidden/>
          </w:rPr>
        </w:r>
        <w:r w:rsidR="0056353D">
          <w:rPr>
            <w:noProof/>
            <w:webHidden/>
          </w:rPr>
          <w:fldChar w:fldCharType="separate"/>
        </w:r>
        <w:r>
          <w:rPr>
            <w:noProof/>
            <w:webHidden/>
          </w:rPr>
          <w:t>19</w:t>
        </w:r>
        <w:r w:rsidR="0056353D">
          <w:rPr>
            <w:noProof/>
            <w:webHidden/>
          </w:rPr>
          <w:fldChar w:fldCharType="end"/>
        </w:r>
      </w:hyperlink>
    </w:p>
    <w:p w14:paraId="34EE2BE9" w14:textId="1FF588AF" w:rsidR="0056353D" w:rsidRDefault="00B85D4C">
      <w:pPr>
        <w:pStyle w:val="Innehll3"/>
        <w:tabs>
          <w:tab w:val="left" w:pos="1200"/>
        </w:tabs>
        <w:rPr>
          <w:rFonts w:asciiTheme="minorHAnsi" w:eastAsiaTheme="minorEastAsia" w:hAnsiTheme="minorHAnsi" w:cstheme="minorBidi"/>
          <w:smallCaps w:val="0"/>
          <w:noProof/>
          <w:szCs w:val="22"/>
        </w:rPr>
      </w:pPr>
      <w:hyperlink w:anchor="_Toc35393389" w:history="1">
        <w:r w:rsidR="0056353D" w:rsidRPr="00324265">
          <w:rPr>
            <w:rStyle w:val="Hyperlnk"/>
            <w:noProof/>
          </w:rPr>
          <w:t>3.1.9</w:t>
        </w:r>
        <w:r w:rsidR="0056353D">
          <w:rPr>
            <w:rFonts w:asciiTheme="minorHAnsi" w:eastAsiaTheme="minorEastAsia" w:hAnsiTheme="minorHAnsi" w:cstheme="minorBidi"/>
            <w:smallCaps w:val="0"/>
            <w:noProof/>
            <w:szCs w:val="22"/>
          </w:rPr>
          <w:tab/>
        </w:r>
        <w:r w:rsidR="0056353D" w:rsidRPr="00324265">
          <w:rPr>
            <w:rStyle w:val="Hyperlnk"/>
            <w:noProof/>
          </w:rPr>
          <w:t>Skumdämpning</w:t>
        </w:r>
        <w:r w:rsidR="0056353D">
          <w:rPr>
            <w:noProof/>
            <w:webHidden/>
          </w:rPr>
          <w:tab/>
        </w:r>
        <w:r w:rsidR="0056353D">
          <w:rPr>
            <w:noProof/>
            <w:webHidden/>
          </w:rPr>
          <w:fldChar w:fldCharType="begin"/>
        </w:r>
        <w:r w:rsidR="0056353D">
          <w:rPr>
            <w:noProof/>
            <w:webHidden/>
          </w:rPr>
          <w:instrText xml:space="preserve"> PAGEREF _Toc35393389 \h </w:instrText>
        </w:r>
        <w:r w:rsidR="0056353D">
          <w:rPr>
            <w:noProof/>
            <w:webHidden/>
          </w:rPr>
        </w:r>
        <w:r w:rsidR="0056353D">
          <w:rPr>
            <w:noProof/>
            <w:webHidden/>
          </w:rPr>
          <w:fldChar w:fldCharType="separate"/>
        </w:r>
        <w:r>
          <w:rPr>
            <w:noProof/>
            <w:webHidden/>
          </w:rPr>
          <w:t>20</w:t>
        </w:r>
        <w:r w:rsidR="0056353D">
          <w:rPr>
            <w:noProof/>
            <w:webHidden/>
          </w:rPr>
          <w:fldChar w:fldCharType="end"/>
        </w:r>
      </w:hyperlink>
    </w:p>
    <w:p w14:paraId="301766C8" w14:textId="18B555AD" w:rsidR="0056353D" w:rsidRDefault="00B85D4C">
      <w:pPr>
        <w:pStyle w:val="Innehll3"/>
        <w:tabs>
          <w:tab w:val="left" w:pos="1200"/>
        </w:tabs>
        <w:rPr>
          <w:rFonts w:asciiTheme="minorHAnsi" w:eastAsiaTheme="minorEastAsia" w:hAnsiTheme="minorHAnsi" w:cstheme="minorBidi"/>
          <w:smallCaps w:val="0"/>
          <w:noProof/>
          <w:szCs w:val="22"/>
        </w:rPr>
      </w:pPr>
      <w:hyperlink w:anchor="_Toc35393390" w:history="1">
        <w:r w:rsidR="0056353D" w:rsidRPr="00324265">
          <w:rPr>
            <w:rStyle w:val="Hyperlnk"/>
            <w:noProof/>
          </w:rPr>
          <w:t>3.1.10</w:t>
        </w:r>
        <w:r w:rsidR="0056353D">
          <w:rPr>
            <w:rFonts w:asciiTheme="minorHAnsi" w:eastAsiaTheme="minorEastAsia" w:hAnsiTheme="minorHAnsi" w:cstheme="minorBidi"/>
            <w:smallCaps w:val="0"/>
            <w:noProof/>
            <w:szCs w:val="22"/>
          </w:rPr>
          <w:tab/>
        </w:r>
        <w:r w:rsidR="0056353D" w:rsidRPr="00324265">
          <w:rPr>
            <w:rStyle w:val="Hyperlnk"/>
            <w:noProof/>
          </w:rPr>
          <w:t>Avstängningsventiler</w:t>
        </w:r>
        <w:r w:rsidR="0056353D">
          <w:rPr>
            <w:noProof/>
            <w:webHidden/>
          </w:rPr>
          <w:tab/>
        </w:r>
        <w:r w:rsidR="0056353D">
          <w:rPr>
            <w:noProof/>
            <w:webHidden/>
          </w:rPr>
          <w:fldChar w:fldCharType="begin"/>
        </w:r>
        <w:r w:rsidR="0056353D">
          <w:rPr>
            <w:noProof/>
            <w:webHidden/>
          </w:rPr>
          <w:instrText xml:space="preserve"> PAGEREF _Toc35393390 \h </w:instrText>
        </w:r>
        <w:r w:rsidR="0056353D">
          <w:rPr>
            <w:noProof/>
            <w:webHidden/>
          </w:rPr>
        </w:r>
        <w:r w:rsidR="0056353D">
          <w:rPr>
            <w:noProof/>
            <w:webHidden/>
          </w:rPr>
          <w:fldChar w:fldCharType="separate"/>
        </w:r>
        <w:r>
          <w:rPr>
            <w:noProof/>
            <w:webHidden/>
          </w:rPr>
          <w:t>21</w:t>
        </w:r>
        <w:r w:rsidR="0056353D">
          <w:rPr>
            <w:noProof/>
            <w:webHidden/>
          </w:rPr>
          <w:fldChar w:fldCharType="end"/>
        </w:r>
      </w:hyperlink>
    </w:p>
    <w:p w14:paraId="0CCED808" w14:textId="6704A7AC" w:rsidR="0056353D" w:rsidRDefault="00B85D4C">
      <w:pPr>
        <w:pStyle w:val="Innehll3"/>
        <w:tabs>
          <w:tab w:val="left" w:pos="1200"/>
        </w:tabs>
        <w:rPr>
          <w:rFonts w:asciiTheme="minorHAnsi" w:eastAsiaTheme="minorEastAsia" w:hAnsiTheme="minorHAnsi" w:cstheme="minorBidi"/>
          <w:smallCaps w:val="0"/>
          <w:noProof/>
          <w:szCs w:val="22"/>
        </w:rPr>
      </w:pPr>
      <w:hyperlink w:anchor="_Toc35393391" w:history="1">
        <w:r w:rsidR="0056353D" w:rsidRPr="00324265">
          <w:rPr>
            <w:rStyle w:val="Hyperlnk"/>
            <w:noProof/>
          </w:rPr>
          <w:t>3.1.11</w:t>
        </w:r>
        <w:r w:rsidR="0056353D">
          <w:rPr>
            <w:rFonts w:asciiTheme="minorHAnsi" w:eastAsiaTheme="minorEastAsia" w:hAnsiTheme="minorHAnsi" w:cstheme="minorBidi"/>
            <w:smallCaps w:val="0"/>
            <w:noProof/>
            <w:szCs w:val="22"/>
          </w:rPr>
          <w:tab/>
        </w:r>
        <w:r w:rsidR="0056353D" w:rsidRPr="00324265">
          <w:rPr>
            <w:rStyle w:val="Hyperlnk"/>
            <w:noProof/>
          </w:rPr>
          <w:t>Säkerhetsventiler</w:t>
        </w:r>
        <w:r w:rsidR="0056353D">
          <w:rPr>
            <w:noProof/>
            <w:webHidden/>
          </w:rPr>
          <w:tab/>
        </w:r>
        <w:r w:rsidR="0056353D">
          <w:rPr>
            <w:noProof/>
            <w:webHidden/>
          </w:rPr>
          <w:fldChar w:fldCharType="begin"/>
        </w:r>
        <w:r w:rsidR="0056353D">
          <w:rPr>
            <w:noProof/>
            <w:webHidden/>
          </w:rPr>
          <w:instrText xml:space="preserve"> PAGEREF _Toc35393391 \h </w:instrText>
        </w:r>
        <w:r w:rsidR="0056353D">
          <w:rPr>
            <w:noProof/>
            <w:webHidden/>
          </w:rPr>
        </w:r>
        <w:r w:rsidR="0056353D">
          <w:rPr>
            <w:noProof/>
            <w:webHidden/>
          </w:rPr>
          <w:fldChar w:fldCharType="separate"/>
        </w:r>
        <w:r>
          <w:rPr>
            <w:noProof/>
            <w:webHidden/>
          </w:rPr>
          <w:t>28</w:t>
        </w:r>
        <w:r w:rsidR="0056353D">
          <w:rPr>
            <w:noProof/>
            <w:webHidden/>
          </w:rPr>
          <w:fldChar w:fldCharType="end"/>
        </w:r>
      </w:hyperlink>
    </w:p>
    <w:p w14:paraId="7642686B" w14:textId="23348E64" w:rsidR="0056353D" w:rsidRDefault="00B85D4C">
      <w:pPr>
        <w:pStyle w:val="Innehll1"/>
        <w:rPr>
          <w:rFonts w:asciiTheme="minorHAnsi" w:eastAsiaTheme="minorEastAsia" w:hAnsiTheme="minorHAnsi" w:cstheme="minorBidi"/>
          <w:b w:val="0"/>
          <w:noProof/>
          <w:sz w:val="22"/>
          <w:szCs w:val="22"/>
        </w:rPr>
      </w:pPr>
      <w:hyperlink w:anchor="_Toc35393392" w:history="1">
        <w:r w:rsidR="0056353D" w:rsidRPr="00324265">
          <w:rPr>
            <w:rStyle w:val="Hyperlnk"/>
            <w:noProof/>
          </w:rPr>
          <w:t>4</w:t>
        </w:r>
        <w:r w:rsidR="0056353D">
          <w:rPr>
            <w:rFonts w:asciiTheme="minorHAnsi" w:eastAsiaTheme="minorEastAsia" w:hAnsiTheme="minorHAnsi" w:cstheme="minorBidi"/>
            <w:b w:val="0"/>
            <w:noProof/>
            <w:sz w:val="22"/>
            <w:szCs w:val="22"/>
          </w:rPr>
          <w:tab/>
        </w:r>
        <w:r w:rsidR="0056353D" w:rsidRPr="00324265">
          <w:rPr>
            <w:rStyle w:val="Hyperlnk"/>
            <w:noProof/>
          </w:rPr>
          <w:t>Stödsystem</w:t>
        </w:r>
        <w:r w:rsidR="0056353D">
          <w:rPr>
            <w:noProof/>
            <w:webHidden/>
          </w:rPr>
          <w:tab/>
        </w:r>
        <w:r w:rsidR="0056353D">
          <w:rPr>
            <w:noProof/>
            <w:webHidden/>
          </w:rPr>
          <w:fldChar w:fldCharType="begin"/>
        </w:r>
        <w:r w:rsidR="0056353D">
          <w:rPr>
            <w:noProof/>
            <w:webHidden/>
          </w:rPr>
          <w:instrText xml:space="preserve"> PAGEREF _Toc35393392 \h </w:instrText>
        </w:r>
        <w:r w:rsidR="0056353D">
          <w:rPr>
            <w:noProof/>
            <w:webHidden/>
          </w:rPr>
        </w:r>
        <w:r w:rsidR="0056353D">
          <w:rPr>
            <w:noProof/>
            <w:webHidden/>
          </w:rPr>
          <w:fldChar w:fldCharType="separate"/>
        </w:r>
        <w:r>
          <w:rPr>
            <w:noProof/>
            <w:webHidden/>
          </w:rPr>
          <w:t>29</w:t>
        </w:r>
        <w:r w:rsidR="0056353D">
          <w:rPr>
            <w:noProof/>
            <w:webHidden/>
          </w:rPr>
          <w:fldChar w:fldCharType="end"/>
        </w:r>
      </w:hyperlink>
    </w:p>
    <w:p w14:paraId="6CACD5F1" w14:textId="73D7BB4C" w:rsidR="0056353D" w:rsidRDefault="00B85D4C">
      <w:pPr>
        <w:pStyle w:val="Innehll2"/>
        <w:rPr>
          <w:rFonts w:asciiTheme="minorHAnsi" w:eastAsiaTheme="minorEastAsia" w:hAnsiTheme="minorHAnsi" w:cstheme="minorBidi"/>
          <w:noProof/>
          <w:sz w:val="22"/>
          <w:szCs w:val="22"/>
        </w:rPr>
      </w:pPr>
      <w:hyperlink w:anchor="_Toc35393393" w:history="1">
        <w:r w:rsidR="0056353D" w:rsidRPr="00324265">
          <w:rPr>
            <w:rStyle w:val="Hyperlnk"/>
            <w:noProof/>
          </w:rPr>
          <w:t>4.1</w:t>
        </w:r>
        <w:r w:rsidR="0056353D">
          <w:rPr>
            <w:rFonts w:asciiTheme="minorHAnsi" w:eastAsiaTheme="minorEastAsia" w:hAnsiTheme="minorHAnsi" w:cstheme="minorBidi"/>
            <w:noProof/>
            <w:sz w:val="22"/>
            <w:szCs w:val="22"/>
          </w:rPr>
          <w:tab/>
        </w:r>
        <w:r w:rsidR="0056353D" w:rsidRPr="00324265">
          <w:rPr>
            <w:rStyle w:val="Hyperlnk"/>
            <w:noProof/>
          </w:rPr>
          <w:t>Ingående styrda objekt</w:t>
        </w:r>
        <w:r w:rsidR="0056353D">
          <w:rPr>
            <w:noProof/>
            <w:webHidden/>
          </w:rPr>
          <w:tab/>
        </w:r>
        <w:r w:rsidR="0056353D">
          <w:rPr>
            <w:noProof/>
            <w:webHidden/>
          </w:rPr>
          <w:fldChar w:fldCharType="begin"/>
        </w:r>
        <w:r w:rsidR="0056353D">
          <w:rPr>
            <w:noProof/>
            <w:webHidden/>
          </w:rPr>
          <w:instrText xml:space="preserve"> PAGEREF _Toc35393393 \h </w:instrText>
        </w:r>
        <w:r w:rsidR="0056353D">
          <w:rPr>
            <w:noProof/>
            <w:webHidden/>
          </w:rPr>
        </w:r>
        <w:r w:rsidR="0056353D">
          <w:rPr>
            <w:noProof/>
            <w:webHidden/>
          </w:rPr>
          <w:fldChar w:fldCharType="separate"/>
        </w:r>
        <w:r>
          <w:rPr>
            <w:noProof/>
            <w:webHidden/>
          </w:rPr>
          <w:t>29</w:t>
        </w:r>
        <w:r w:rsidR="0056353D">
          <w:rPr>
            <w:noProof/>
            <w:webHidden/>
          </w:rPr>
          <w:fldChar w:fldCharType="end"/>
        </w:r>
      </w:hyperlink>
    </w:p>
    <w:p w14:paraId="3D986F2B" w14:textId="4F33926E" w:rsidR="0056353D" w:rsidRDefault="00B85D4C">
      <w:pPr>
        <w:pStyle w:val="Innehll3"/>
        <w:tabs>
          <w:tab w:val="left" w:pos="1200"/>
        </w:tabs>
        <w:rPr>
          <w:rFonts w:asciiTheme="minorHAnsi" w:eastAsiaTheme="minorEastAsia" w:hAnsiTheme="minorHAnsi" w:cstheme="minorBidi"/>
          <w:smallCaps w:val="0"/>
          <w:noProof/>
          <w:szCs w:val="22"/>
        </w:rPr>
      </w:pPr>
      <w:hyperlink w:anchor="_Toc35393394" w:history="1">
        <w:r w:rsidR="0056353D" w:rsidRPr="00324265">
          <w:rPr>
            <w:rStyle w:val="Hyperlnk"/>
            <w:noProof/>
          </w:rPr>
          <w:t>4.1.1</w:t>
        </w:r>
        <w:r w:rsidR="0056353D">
          <w:rPr>
            <w:rFonts w:asciiTheme="minorHAnsi" w:eastAsiaTheme="minorEastAsia" w:hAnsiTheme="minorHAnsi" w:cstheme="minorBidi"/>
            <w:smallCaps w:val="0"/>
            <w:noProof/>
            <w:szCs w:val="22"/>
          </w:rPr>
          <w:tab/>
        </w:r>
        <w:r w:rsidR="0056353D" w:rsidRPr="00324265">
          <w:rPr>
            <w:rStyle w:val="Hyperlnk"/>
            <w:noProof/>
          </w:rPr>
          <w:t>Matarvatten</w:t>
        </w:r>
        <w:r w:rsidR="0056353D">
          <w:rPr>
            <w:noProof/>
            <w:webHidden/>
          </w:rPr>
          <w:tab/>
        </w:r>
        <w:r w:rsidR="0056353D">
          <w:rPr>
            <w:noProof/>
            <w:webHidden/>
          </w:rPr>
          <w:fldChar w:fldCharType="begin"/>
        </w:r>
        <w:r w:rsidR="0056353D">
          <w:rPr>
            <w:noProof/>
            <w:webHidden/>
          </w:rPr>
          <w:instrText xml:space="preserve"> PAGEREF _Toc35393394 \h </w:instrText>
        </w:r>
        <w:r w:rsidR="0056353D">
          <w:rPr>
            <w:noProof/>
            <w:webHidden/>
          </w:rPr>
        </w:r>
        <w:r w:rsidR="0056353D">
          <w:rPr>
            <w:noProof/>
            <w:webHidden/>
          </w:rPr>
          <w:fldChar w:fldCharType="separate"/>
        </w:r>
        <w:r>
          <w:rPr>
            <w:noProof/>
            <w:webHidden/>
          </w:rPr>
          <w:t>29</w:t>
        </w:r>
        <w:r w:rsidR="0056353D">
          <w:rPr>
            <w:noProof/>
            <w:webHidden/>
          </w:rPr>
          <w:fldChar w:fldCharType="end"/>
        </w:r>
      </w:hyperlink>
    </w:p>
    <w:p w14:paraId="1BED9EC3" w14:textId="0211D21F" w:rsidR="0056353D" w:rsidRDefault="00B85D4C">
      <w:pPr>
        <w:pStyle w:val="Innehll3"/>
        <w:tabs>
          <w:tab w:val="left" w:pos="1200"/>
        </w:tabs>
        <w:rPr>
          <w:rFonts w:asciiTheme="minorHAnsi" w:eastAsiaTheme="minorEastAsia" w:hAnsiTheme="minorHAnsi" w:cstheme="minorBidi"/>
          <w:smallCaps w:val="0"/>
          <w:noProof/>
          <w:szCs w:val="22"/>
        </w:rPr>
      </w:pPr>
      <w:hyperlink w:anchor="_Toc35393395" w:history="1">
        <w:r w:rsidR="0056353D" w:rsidRPr="00324265">
          <w:rPr>
            <w:rStyle w:val="Hyperlnk"/>
            <w:noProof/>
          </w:rPr>
          <w:t>4.1.2</w:t>
        </w:r>
        <w:r w:rsidR="0056353D">
          <w:rPr>
            <w:rFonts w:asciiTheme="minorHAnsi" w:eastAsiaTheme="minorEastAsia" w:hAnsiTheme="minorHAnsi" w:cstheme="minorBidi"/>
            <w:smallCaps w:val="0"/>
            <w:noProof/>
            <w:szCs w:val="22"/>
          </w:rPr>
          <w:tab/>
        </w:r>
        <w:r w:rsidR="0056353D" w:rsidRPr="00324265">
          <w:rPr>
            <w:rStyle w:val="Hyperlnk"/>
            <w:noProof/>
          </w:rPr>
          <w:t>Instrumentluft</w:t>
        </w:r>
        <w:r w:rsidR="0056353D">
          <w:rPr>
            <w:noProof/>
            <w:webHidden/>
          </w:rPr>
          <w:tab/>
        </w:r>
        <w:r w:rsidR="0056353D">
          <w:rPr>
            <w:noProof/>
            <w:webHidden/>
          </w:rPr>
          <w:fldChar w:fldCharType="begin"/>
        </w:r>
        <w:r w:rsidR="0056353D">
          <w:rPr>
            <w:noProof/>
            <w:webHidden/>
          </w:rPr>
          <w:instrText xml:space="preserve"> PAGEREF _Toc35393395 \h </w:instrText>
        </w:r>
        <w:r w:rsidR="0056353D">
          <w:rPr>
            <w:noProof/>
            <w:webHidden/>
          </w:rPr>
        </w:r>
        <w:r w:rsidR="0056353D">
          <w:rPr>
            <w:noProof/>
            <w:webHidden/>
          </w:rPr>
          <w:fldChar w:fldCharType="separate"/>
        </w:r>
        <w:r>
          <w:rPr>
            <w:noProof/>
            <w:webHidden/>
          </w:rPr>
          <w:t>29</w:t>
        </w:r>
        <w:r w:rsidR="0056353D">
          <w:rPr>
            <w:noProof/>
            <w:webHidden/>
          </w:rPr>
          <w:fldChar w:fldCharType="end"/>
        </w:r>
      </w:hyperlink>
    </w:p>
    <w:p w14:paraId="05F06607" w14:textId="76E4BCFB" w:rsidR="0056353D" w:rsidRDefault="00B85D4C">
      <w:pPr>
        <w:pStyle w:val="Innehll3"/>
        <w:tabs>
          <w:tab w:val="left" w:pos="1200"/>
        </w:tabs>
        <w:rPr>
          <w:rFonts w:asciiTheme="minorHAnsi" w:eastAsiaTheme="minorEastAsia" w:hAnsiTheme="minorHAnsi" w:cstheme="minorBidi"/>
          <w:smallCaps w:val="0"/>
          <w:noProof/>
          <w:szCs w:val="22"/>
        </w:rPr>
      </w:pPr>
      <w:hyperlink w:anchor="_Toc35393396" w:history="1">
        <w:r w:rsidR="0056353D" w:rsidRPr="00324265">
          <w:rPr>
            <w:rStyle w:val="Hyperlnk"/>
            <w:noProof/>
          </w:rPr>
          <w:t>4.1.3</w:t>
        </w:r>
        <w:r w:rsidR="0056353D">
          <w:rPr>
            <w:rFonts w:asciiTheme="minorHAnsi" w:eastAsiaTheme="minorEastAsia" w:hAnsiTheme="minorHAnsi" w:cstheme="minorBidi"/>
            <w:smallCaps w:val="0"/>
            <w:noProof/>
            <w:szCs w:val="22"/>
          </w:rPr>
          <w:tab/>
        </w:r>
        <w:r w:rsidR="0056353D" w:rsidRPr="00324265">
          <w:rPr>
            <w:rStyle w:val="Hyperlnk"/>
            <w:noProof/>
          </w:rPr>
          <w:t>Kvävgasinertisering</w:t>
        </w:r>
        <w:r w:rsidR="0056353D">
          <w:rPr>
            <w:noProof/>
            <w:webHidden/>
          </w:rPr>
          <w:tab/>
        </w:r>
        <w:r w:rsidR="0056353D">
          <w:rPr>
            <w:noProof/>
            <w:webHidden/>
          </w:rPr>
          <w:fldChar w:fldCharType="begin"/>
        </w:r>
        <w:r w:rsidR="0056353D">
          <w:rPr>
            <w:noProof/>
            <w:webHidden/>
          </w:rPr>
          <w:instrText xml:space="preserve"> PAGEREF _Toc35393396 \h </w:instrText>
        </w:r>
        <w:r w:rsidR="0056353D">
          <w:rPr>
            <w:noProof/>
            <w:webHidden/>
          </w:rPr>
        </w:r>
        <w:r w:rsidR="0056353D">
          <w:rPr>
            <w:noProof/>
            <w:webHidden/>
          </w:rPr>
          <w:fldChar w:fldCharType="separate"/>
        </w:r>
        <w:r>
          <w:rPr>
            <w:noProof/>
            <w:webHidden/>
          </w:rPr>
          <w:t>30</w:t>
        </w:r>
        <w:r w:rsidR="0056353D">
          <w:rPr>
            <w:noProof/>
            <w:webHidden/>
          </w:rPr>
          <w:fldChar w:fldCharType="end"/>
        </w:r>
      </w:hyperlink>
    </w:p>
    <w:p w14:paraId="7286BD15" w14:textId="7C75100F" w:rsidR="0056353D" w:rsidRDefault="00B85D4C">
      <w:pPr>
        <w:pStyle w:val="Innehll1"/>
        <w:rPr>
          <w:rFonts w:asciiTheme="minorHAnsi" w:eastAsiaTheme="minorEastAsia" w:hAnsiTheme="minorHAnsi" w:cstheme="minorBidi"/>
          <w:b w:val="0"/>
          <w:noProof/>
          <w:sz w:val="22"/>
          <w:szCs w:val="22"/>
        </w:rPr>
      </w:pPr>
      <w:hyperlink w:anchor="_Toc35393397" w:history="1">
        <w:r w:rsidR="0056353D" w:rsidRPr="00324265">
          <w:rPr>
            <w:rStyle w:val="Hyperlnk"/>
            <w:noProof/>
          </w:rPr>
          <w:t>5</w:t>
        </w:r>
        <w:r w:rsidR="0056353D">
          <w:rPr>
            <w:rFonts w:asciiTheme="minorHAnsi" w:eastAsiaTheme="minorEastAsia" w:hAnsiTheme="minorHAnsi" w:cstheme="minorBidi"/>
            <w:b w:val="0"/>
            <w:noProof/>
            <w:sz w:val="22"/>
            <w:szCs w:val="22"/>
          </w:rPr>
          <w:tab/>
        </w:r>
        <w:r w:rsidR="0056353D" w:rsidRPr="00324265">
          <w:rPr>
            <w:rStyle w:val="Hyperlnk"/>
            <w:noProof/>
          </w:rPr>
          <w:t>Referenser</w:t>
        </w:r>
        <w:r w:rsidR="0056353D">
          <w:rPr>
            <w:noProof/>
            <w:webHidden/>
          </w:rPr>
          <w:tab/>
        </w:r>
        <w:r w:rsidR="0056353D">
          <w:rPr>
            <w:noProof/>
            <w:webHidden/>
          </w:rPr>
          <w:fldChar w:fldCharType="begin"/>
        </w:r>
        <w:r w:rsidR="0056353D">
          <w:rPr>
            <w:noProof/>
            <w:webHidden/>
          </w:rPr>
          <w:instrText xml:space="preserve"> PAGEREF _Toc35393397 \h </w:instrText>
        </w:r>
        <w:r w:rsidR="0056353D">
          <w:rPr>
            <w:noProof/>
            <w:webHidden/>
          </w:rPr>
        </w:r>
        <w:r w:rsidR="0056353D">
          <w:rPr>
            <w:noProof/>
            <w:webHidden/>
          </w:rPr>
          <w:fldChar w:fldCharType="separate"/>
        </w:r>
        <w:r>
          <w:rPr>
            <w:noProof/>
            <w:webHidden/>
          </w:rPr>
          <w:t>34</w:t>
        </w:r>
        <w:r w:rsidR="0056353D">
          <w:rPr>
            <w:noProof/>
            <w:webHidden/>
          </w:rPr>
          <w:fldChar w:fldCharType="end"/>
        </w:r>
      </w:hyperlink>
    </w:p>
    <w:p w14:paraId="3610C4B8" w14:textId="484A6569" w:rsidR="0056353D" w:rsidRDefault="00B85D4C">
      <w:pPr>
        <w:pStyle w:val="Innehll2"/>
        <w:rPr>
          <w:rFonts w:asciiTheme="minorHAnsi" w:eastAsiaTheme="minorEastAsia" w:hAnsiTheme="minorHAnsi" w:cstheme="minorBidi"/>
          <w:noProof/>
          <w:sz w:val="22"/>
          <w:szCs w:val="22"/>
        </w:rPr>
      </w:pPr>
      <w:hyperlink w:anchor="_Toc35393398" w:history="1">
        <w:r w:rsidR="0056353D" w:rsidRPr="00324265">
          <w:rPr>
            <w:rStyle w:val="Hyperlnk"/>
            <w:noProof/>
          </w:rPr>
          <w:t>5.1</w:t>
        </w:r>
        <w:r w:rsidR="0056353D">
          <w:rPr>
            <w:rFonts w:asciiTheme="minorHAnsi" w:eastAsiaTheme="minorEastAsia" w:hAnsiTheme="minorHAnsi" w:cstheme="minorBidi"/>
            <w:noProof/>
            <w:sz w:val="22"/>
            <w:szCs w:val="22"/>
          </w:rPr>
          <w:tab/>
        </w:r>
        <w:r w:rsidR="0056353D" w:rsidRPr="00324265">
          <w:rPr>
            <w:rStyle w:val="Hyperlnk"/>
            <w:noProof/>
          </w:rPr>
          <w:t>Reduktionsgaskrets</w:t>
        </w:r>
        <w:r w:rsidR="0056353D">
          <w:rPr>
            <w:noProof/>
            <w:webHidden/>
          </w:rPr>
          <w:tab/>
        </w:r>
        <w:r w:rsidR="0056353D">
          <w:rPr>
            <w:noProof/>
            <w:webHidden/>
          </w:rPr>
          <w:fldChar w:fldCharType="begin"/>
        </w:r>
        <w:r w:rsidR="0056353D">
          <w:rPr>
            <w:noProof/>
            <w:webHidden/>
          </w:rPr>
          <w:instrText xml:space="preserve"> PAGEREF _Toc35393398 \h </w:instrText>
        </w:r>
        <w:r w:rsidR="0056353D">
          <w:rPr>
            <w:noProof/>
            <w:webHidden/>
          </w:rPr>
        </w:r>
        <w:r w:rsidR="0056353D">
          <w:rPr>
            <w:noProof/>
            <w:webHidden/>
          </w:rPr>
          <w:fldChar w:fldCharType="separate"/>
        </w:r>
        <w:r>
          <w:rPr>
            <w:noProof/>
            <w:webHidden/>
          </w:rPr>
          <w:t>34</w:t>
        </w:r>
        <w:r w:rsidR="0056353D">
          <w:rPr>
            <w:noProof/>
            <w:webHidden/>
          </w:rPr>
          <w:fldChar w:fldCharType="end"/>
        </w:r>
      </w:hyperlink>
    </w:p>
    <w:p w14:paraId="3C578483" w14:textId="3E6A8F2C" w:rsidR="0056353D" w:rsidRDefault="00B85D4C">
      <w:pPr>
        <w:pStyle w:val="Innehll2"/>
        <w:rPr>
          <w:rFonts w:asciiTheme="minorHAnsi" w:eastAsiaTheme="minorEastAsia" w:hAnsiTheme="minorHAnsi" w:cstheme="minorBidi"/>
          <w:noProof/>
          <w:sz w:val="22"/>
          <w:szCs w:val="22"/>
        </w:rPr>
      </w:pPr>
      <w:hyperlink w:anchor="_Toc35393399" w:history="1">
        <w:r w:rsidR="0056353D" w:rsidRPr="00324265">
          <w:rPr>
            <w:rStyle w:val="Hyperlnk"/>
            <w:noProof/>
          </w:rPr>
          <w:t>5.2</w:t>
        </w:r>
        <w:r w:rsidR="0056353D">
          <w:rPr>
            <w:rFonts w:asciiTheme="minorHAnsi" w:eastAsiaTheme="minorEastAsia" w:hAnsiTheme="minorHAnsi" w:cstheme="minorBidi"/>
            <w:noProof/>
            <w:sz w:val="22"/>
            <w:szCs w:val="22"/>
          </w:rPr>
          <w:tab/>
        </w:r>
        <w:r w:rsidR="0056353D" w:rsidRPr="00324265">
          <w:rPr>
            <w:rStyle w:val="Hyperlnk"/>
            <w:noProof/>
          </w:rPr>
          <w:t>MEA-krets</w:t>
        </w:r>
        <w:r w:rsidR="0056353D">
          <w:rPr>
            <w:noProof/>
            <w:webHidden/>
          </w:rPr>
          <w:tab/>
        </w:r>
        <w:r w:rsidR="0056353D">
          <w:rPr>
            <w:noProof/>
            <w:webHidden/>
          </w:rPr>
          <w:fldChar w:fldCharType="begin"/>
        </w:r>
        <w:r w:rsidR="0056353D">
          <w:rPr>
            <w:noProof/>
            <w:webHidden/>
          </w:rPr>
          <w:instrText xml:space="preserve"> PAGEREF _Toc35393399 \h </w:instrText>
        </w:r>
        <w:r w:rsidR="0056353D">
          <w:rPr>
            <w:noProof/>
            <w:webHidden/>
          </w:rPr>
        </w:r>
        <w:r w:rsidR="0056353D">
          <w:rPr>
            <w:noProof/>
            <w:webHidden/>
          </w:rPr>
          <w:fldChar w:fldCharType="separate"/>
        </w:r>
        <w:r>
          <w:rPr>
            <w:noProof/>
            <w:webHidden/>
          </w:rPr>
          <w:t>35</w:t>
        </w:r>
        <w:r w:rsidR="0056353D">
          <w:rPr>
            <w:noProof/>
            <w:webHidden/>
          </w:rPr>
          <w:fldChar w:fldCharType="end"/>
        </w:r>
      </w:hyperlink>
    </w:p>
    <w:p w14:paraId="04835BE0" w14:textId="34310DF4" w:rsidR="0056353D" w:rsidRDefault="00B85D4C">
      <w:pPr>
        <w:pStyle w:val="Innehll2"/>
        <w:rPr>
          <w:rFonts w:asciiTheme="minorHAnsi" w:eastAsiaTheme="minorEastAsia" w:hAnsiTheme="minorHAnsi" w:cstheme="minorBidi"/>
          <w:noProof/>
          <w:sz w:val="22"/>
          <w:szCs w:val="22"/>
        </w:rPr>
      </w:pPr>
      <w:hyperlink w:anchor="_Toc35393400" w:history="1">
        <w:r w:rsidR="0056353D" w:rsidRPr="00324265">
          <w:rPr>
            <w:rStyle w:val="Hyperlnk"/>
            <w:noProof/>
          </w:rPr>
          <w:t>5.3</w:t>
        </w:r>
        <w:r w:rsidR="0056353D">
          <w:rPr>
            <w:rFonts w:asciiTheme="minorHAnsi" w:eastAsiaTheme="minorEastAsia" w:hAnsiTheme="minorHAnsi" w:cstheme="minorBidi"/>
            <w:noProof/>
            <w:sz w:val="22"/>
            <w:szCs w:val="22"/>
          </w:rPr>
          <w:tab/>
        </w:r>
        <w:r w:rsidR="0056353D" w:rsidRPr="00324265">
          <w:rPr>
            <w:rStyle w:val="Hyperlnk"/>
            <w:noProof/>
          </w:rPr>
          <w:t>Stödsystem</w:t>
        </w:r>
        <w:r w:rsidR="0056353D">
          <w:rPr>
            <w:noProof/>
            <w:webHidden/>
          </w:rPr>
          <w:tab/>
        </w:r>
        <w:r w:rsidR="0056353D">
          <w:rPr>
            <w:noProof/>
            <w:webHidden/>
          </w:rPr>
          <w:fldChar w:fldCharType="begin"/>
        </w:r>
        <w:r w:rsidR="0056353D">
          <w:rPr>
            <w:noProof/>
            <w:webHidden/>
          </w:rPr>
          <w:instrText xml:space="preserve"> PAGEREF _Toc35393400 \h </w:instrText>
        </w:r>
        <w:r w:rsidR="0056353D">
          <w:rPr>
            <w:noProof/>
            <w:webHidden/>
          </w:rPr>
        </w:r>
        <w:r w:rsidR="0056353D">
          <w:rPr>
            <w:noProof/>
            <w:webHidden/>
          </w:rPr>
          <w:fldChar w:fldCharType="separate"/>
        </w:r>
        <w:r>
          <w:rPr>
            <w:noProof/>
            <w:webHidden/>
          </w:rPr>
          <w:t>35</w:t>
        </w:r>
        <w:r w:rsidR="0056353D">
          <w:rPr>
            <w:noProof/>
            <w:webHidden/>
          </w:rPr>
          <w:fldChar w:fldCharType="end"/>
        </w:r>
      </w:hyperlink>
    </w:p>
    <w:p w14:paraId="1E82B571" w14:textId="1E9C70FC" w:rsidR="00B4255D" w:rsidRDefault="00FD5DDD" w:rsidP="00B31980">
      <w:pPr>
        <w:pStyle w:val="Innehll2"/>
        <w:rPr>
          <w:sz w:val="20"/>
        </w:rPr>
      </w:pPr>
      <w:r>
        <w:rPr>
          <w:b/>
          <w:sz w:val="20"/>
        </w:rPr>
        <w:fldChar w:fldCharType="end"/>
      </w:r>
    </w:p>
    <w:p w14:paraId="1777603C" w14:textId="77777777" w:rsidR="00B4255D" w:rsidRDefault="00B4255D" w:rsidP="00B4255D">
      <w:pPr>
        <w:pStyle w:val="Sammanfattning"/>
      </w:pPr>
      <w:r>
        <w:lastRenderedPageBreak/>
        <w:br w:type="page"/>
      </w:r>
    </w:p>
    <w:p w14:paraId="7E4B6F16" w14:textId="77777777" w:rsidR="00B150CC" w:rsidRDefault="00B150CC" w:rsidP="00B150CC">
      <w:pPr>
        <w:pStyle w:val="Brdtext"/>
      </w:pPr>
      <w:r w:rsidRPr="00670D7D">
        <w:rPr>
          <w:highlight w:val="yellow"/>
        </w:rPr>
        <w:lastRenderedPageBreak/>
        <w:t>Gulmarkerat</w:t>
      </w:r>
      <w:r>
        <w:t xml:space="preserve"> avser osäkra/saknade data!</w:t>
      </w:r>
    </w:p>
    <w:p w14:paraId="2EF19A67" w14:textId="77777777" w:rsidR="00B150CC" w:rsidRPr="00670D7D" w:rsidRDefault="00B150CC" w:rsidP="00B150CC">
      <w:pPr>
        <w:pStyle w:val="Brdtext"/>
      </w:pPr>
      <w:r w:rsidRPr="00FF1F21">
        <w:rPr>
          <w:color w:val="FF0000"/>
        </w:rPr>
        <w:t xml:space="preserve">Röd text avser ändringar sedan förra </w:t>
      </w:r>
      <w:proofErr w:type="spellStart"/>
      <w:r w:rsidRPr="00FF1F21">
        <w:rPr>
          <w:color w:val="FF0000"/>
        </w:rPr>
        <w:t>revsion</w:t>
      </w:r>
      <w:proofErr w:type="spellEnd"/>
      <w:r w:rsidRPr="00FF1F21">
        <w:rPr>
          <w:color w:val="FF0000"/>
        </w:rPr>
        <w:t>!</w:t>
      </w:r>
    </w:p>
    <w:p w14:paraId="59B38967" w14:textId="77777777" w:rsidR="00C25EA6" w:rsidRPr="00677323" w:rsidRDefault="004D23E3" w:rsidP="00403FE6">
      <w:pPr>
        <w:pStyle w:val="Rubrik1"/>
      </w:pPr>
      <w:bookmarkStart w:id="4" w:name="_Toc35393370"/>
      <w:bookmarkEnd w:id="3"/>
      <w:r w:rsidRPr="00677323">
        <w:t>Inledning</w:t>
      </w:r>
      <w:bookmarkEnd w:id="4"/>
    </w:p>
    <w:p w14:paraId="57AB29AE" w14:textId="77777777" w:rsidR="008648D9" w:rsidRPr="00677323" w:rsidRDefault="008648D9" w:rsidP="008648D9">
      <w:pPr>
        <w:pStyle w:val="Brdtext"/>
      </w:pPr>
      <w:r w:rsidRPr="00677323">
        <w:t>Denna funktionsbeskrivning avser att ge grundläggande förståelse samt utgöra underlag för programkonstruktion för styrning av CO</w:t>
      </w:r>
      <w:r w:rsidRPr="00677323">
        <w:rPr>
          <w:vertAlign w:val="subscript"/>
        </w:rPr>
        <w:t xml:space="preserve">2- </w:t>
      </w:r>
      <w:r w:rsidR="001427A0" w:rsidRPr="00677323">
        <w:t>rening</w:t>
      </w:r>
      <w:r w:rsidRPr="00677323">
        <w:t>en</w:t>
      </w:r>
      <w:r w:rsidRPr="00677323">
        <w:rPr>
          <w:vertAlign w:val="subscript"/>
        </w:rPr>
        <w:t xml:space="preserve"> </w:t>
      </w:r>
      <w:r w:rsidRPr="00677323">
        <w:t xml:space="preserve">i Hybrit </w:t>
      </w:r>
      <w:proofErr w:type="spellStart"/>
      <w:r w:rsidRPr="00677323">
        <w:t>AB’s</w:t>
      </w:r>
      <w:proofErr w:type="spellEnd"/>
      <w:r w:rsidRPr="00677323">
        <w:t xml:space="preserve"> pilotanläggning i Luleå.</w:t>
      </w:r>
    </w:p>
    <w:p w14:paraId="5C6ADC50" w14:textId="77777777" w:rsidR="00C25EA6" w:rsidRPr="00677323" w:rsidRDefault="00673486" w:rsidP="00C25EA6">
      <w:pPr>
        <w:pStyle w:val="Rubrik2"/>
      </w:pPr>
      <w:bookmarkStart w:id="5" w:name="_Toc35393371"/>
      <w:r w:rsidRPr="00677323">
        <w:t>Allmänt</w:t>
      </w:r>
      <w:bookmarkEnd w:id="5"/>
    </w:p>
    <w:p w14:paraId="0A92DCAE" w14:textId="77777777" w:rsidR="008648D9" w:rsidRPr="00677323" w:rsidRDefault="008648D9" w:rsidP="008648D9">
      <w:pPr>
        <w:pStyle w:val="Brdtext"/>
      </w:pPr>
      <w:r w:rsidRPr="00677323">
        <w:t>CO</w:t>
      </w:r>
      <w:r w:rsidRPr="00677323">
        <w:rPr>
          <w:vertAlign w:val="subscript"/>
        </w:rPr>
        <w:t xml:space="preserve">2- </w:t>
      </w:r>
      <w:r w:rsidR="001427A0" w:rsidRPr="00677323">
        <w:t>rening</w:t>
      </w:r>
      <w:r w:rsidRPr="00677323">
        <w:t>ens främsta uppgift är att avskilja CO</w:t>
      </w:r>
      <w:r w:rsidRPr="00677323">
        <w:rPr>
          <w:vertAlign w:val="subscript"/>
        </w:rPr>
        <w:t>2</w:t>
      </w:r>
      <w:r w:rsidRPr="00677323">
        <w:t xml:space="preserve"> från </w:t>
      </w:r>
      <w:r w:rsidR="004D7A69" w:rsidRPr="00677323">
        <w:t>reduktionsgas</w:t>
      </w:r>
      <w:r w:rsidR="00327EBE" w:rsidRPr="00677323">
        <w:t>en från kompressorn</w:t>
      </w:r>
      <w:r w:rsidRPr="00677323">
        <w:t xml:space="preserve"> för att tillse att den inn</w:t>
      </w:r>
      <w:r w:rsidR="00327EBE" w:rsidRPr="00677323">
        <w:t>e</w:t>
      </w:r>
      <w:r w:rsidRPr="00677323">
        <w:t>håller rätt halt av CO</w:t>
      </w:r>
      <w:r w:rsidRPr="00677323">
        <w:rPr>
          <w:vertAlign w:val="subscript"/>
        </w:rPr>
        <w:t>2</w:t>
      </w:r>
      <w:r w:rsidRPr="00677323">
        <w:t xml:space="preserve"> innan den används vidare i processen. </w:t>
      </w:r>
    </w:p>
    <w:p w14:paraId="3F28BD1A" w14:textId="77777777" w:rsidR="009C17DA" w:rsidRPr="00677323" w:rsidRDefault="00673486" w:rsidP="00C25EA6">
      <w:pPr>
        <w:pStyle w:val="Rubrik2"/>
      </w:pPr>
      <w:bookmarkStart w:id="6" w:name="_Toc35393372"/>
      <w:r w:rsidRPr="00677323">
        <w:t>Gemensamt och definitioner</w:t>
      </w:r>
      <w:bookmarkEnd w:id="6"/>
    </w:p>
    <w:p w14:paraId="18EB69A3" w14:textId="37D13A06" w:rsidR="00E513EC" w:rsidRPr="00677323" w:rsidRDefault="00FA4925" w:rsidP="00EE1085">
      <w:pPr>
        <w:pStyle w:val="Brdtext"/>
      </w:pPr>
      <w:r w:rsidRPr="00677323">
        <w:t>Gemensamt processn</w:t>
      </w:r>
      <w:r w:rsidR="00E513EC" w:rsidRPr="00677323">
        <w:t xml:space="preserve">ödstopp kan aktiveras </w:t>
      </w:r>
      <w:r w:rsidR="00FE3E0D" w:rsidRPr="00677323">
        <w:t>via fysisk knapp av operatör</w:t>
      </w:r>
      <w:r w:rsidRPr="00677323">
        <w:t xml:space="preserve"> i kontrollrum</w:t>
      </w:r>
      <w:r w:rsidR="00E513EC" w:rsidRPr="00677323">
        <w:t xml:space="preserve">. </w:t>
      </w:r>
      <w:r w:rsidRPr="00677323">
        <w:t>Detta gemensamma processnödstopp har även</w:t>
      </w:r>
      <w:r w:rsidR="00EE1085" w:rsidRPr="00677323">
        <w:t xml:space="preserve"> funktioner i </w:t>
      </w:r>
      <w:r w:rsidRPr="00677323">
        <w:t>andra delar av anläggningen (</w:t>
      </w:r>
      <w:proofErr w:type="spellStart"/>
      <w:r w:rsidRPr="00677323">
        <w:t>Bla</w:t>
      </w:r>
      <w:proofErr w:type="spellEnd"/>
      <w:r w:rsidRPr="00677323">
        <w:t>. kontrollerad tryckavlastning, tripp kompressorer mm.)</w:t>
      </w:r>
      <w:r w:rsidR="00EE1085" w:rsidRPr="00677323">
        <w:br/>
        <w:t xml:space="preserve">Nödstoppet är i </w:t>
      </w:r>
      <w:proofErr w:type="spellStart"/>
      <w:r w:rsidR="00EE1085" w:rsidRPr="00677323">
        <w:t>Caloric’s</w:t>
      </w:r>
      <w:proofErr w:type="spellEnd"/>
      <w:r w:rsidR="00EE1085" w:rsidRPr="00677323">
        <w:t xml:space="preserve"> dokumentation </w:t>
      </w:r>
      <w:r w:rsidR="00E46A70" w:rsidRPr="00677323">
        <w:t>benämnt</w:t>
      </w:r>
      <w:r w:rsidR="00EE1085" w:rsidRPr="00677323">
        <w:t xml:space="preserve"> som ”</w:t>
      </w:r>
      <w:proofErr w:type="spellStart"/>
      <w:r w:rsidR="00EE1085" w:rsidRPr="00677323">
        <w:t>Emergency</w:t>
      </w:r>
      <w:proofErr w:type="spellEnd"/>
      <w:r w:rsidR="00EE1085" w:rsidRPr="00677323">
        <w:t xml:space="preserve"> off”  </w:t>
      </w:r>
      <w:r w:rsidR="00E513EC" w:rsidRPr="00677323">
        <w:t xml:space="preserve"> </w:t>
      </w:r>
    </w:p>
    <w:p w14:paraId="1A4047DE" w14:textId="351DA368" w:rsidR="00235ECC" w:rsidRPr="00677323" w:rsidRDefault="00C114C6" w:rsidP="000F6F54">
      <w:pPr>
        <w:pStyle w:val="Brdtext"/>
      </w:pPr>
      <w:r w:rsidRPr="00677323">
        <w:t xml:space="preserve">Ett antal </w:t>
      </w:r>
      <w:r w:rsidR="00E513EC" w:rsidRPr="00677323">
        <w:t xml:space="preserve">givare/vakter kan även </w:t>
      </w:r>
      <w:r w:rsidR="0040039A" w:rsidRPr="00677323">
        <w:t>orsaka</w:t>
      </w:r>
      <w:r w:rsidRPr="00677323">
        <w:t xml:space="preserve"> </w:t>
      </w:r>
      <w:r w:rsidR="00FA4925" w:rsidRPr="00677323">
        <w:t>tripp av reduktionsgaskompressorn 346PU101 (Överrids av 347HS399)</w:t>
      </w:r>
      <w:r w:rsidRPr="00677323">
        <w:t xml:space="preserve">. </w:t>
      </w:r>
    </w:p>
    <w:p w14:paraId="2F11C539" w14:textId="77B58F38" w:rsidR="00367907" w:rsidRPr="00677323" w:rsidRDefault="00FA4925" w:rsidP="000F6F54">
      <w:pPr>
        <w:pStyle w:val="Brdtext"/>
      </w:pPr>
      <w:r w:rsidRPr="00677323">
        <w:t>Logiken beskrivs</w:t>
      </w:r>
      <w:r w:rsidR="00367907" w:rsidRPr="00677323">
        <w:t xml:space="preserve"> ses i följande logikschem</w:t>
      </w:r>
      <w:r w:rsidR="00E3785E" w:rsidRPr="00677323">
        <w:t>an</w:t>
      </w:r>
      <w:r w:rsidR="00367907" w:rsidRPr="00677323">
        <w:t xml:space="preserve"> tillhandahållna av </w:t>
      </w:r>
      <w:r w:rsidR="00BB0DE3" w:rsidRPr="00677323">
        <w:t>leverantör</w:t>
      </w:r>
      <w:r w:rsidR="00367907" w:rsidRPr="00677323">
        <w:t>.</w:t>
      </w:r>
    </w:p>
    <w:p w14:paraId="57C7F0AD" w14:textId="77777777" w:rsidR="00367907" w:rsidRPr="00677323" w:rsidRDefault="00367907" w:rsidP="00367907">
      <w:pPr>
        <w:pStyle w:val="Brdtext"/>
        <w:numPr>
          <w:ilvl w:val="0"/>
          <w:numId w:val="21"/>
        </w:numPr>
      </w:pPr>
      <w:r w:rsidRPr="00677323">
        <w:t>5305EMR410_Rev0 Control diagram</w:t>
      </w:r>
    </w:p>
    <w:p w14:paraId="2C68F5F0" w14:textId="77777777" w:rsidR="00367907" w:rsidRPr="00677323" w:rsidRDefault="00367907" w:rsidP="00367907">
      <w:pPr>
        <w:pStyle w:val="Brdtext"/>
        <w:numPr>
          <w:ilvl w:val="0"/>
          <w:numId w:val="21"/>
        </w:numPr>
        <w:rPr>
          <w:lang w:val="en-US"/>
        </w:rPr>
      </w:pPr>
      <w:r w:rsidRPr="00677323">
        <w:rPr>
          <w:lang w:val="en-US"/>
        </w:rPr>
        <w:t>5305EMR420_Rev0 Logic diagram DCS</w:t>
      </w:r>
    </w:p>
    <w:p w14:paraId="51AFD0E7" w14:textId="77777777" w:rsidR="00367907" w:rsidRPr="00677323" w:rsidRDefault="00367907" w:rsidP="00367907">
      <w:pPr>
        <w:pStyle w:val="Brdtext"/>
        <w:numPr>
          <w:ilvl w:val="0"/>
          <w:numId w:val="21"/>
        </w:numPr>
        <w:rPr>
          <w:lang w:val="en-US"/>
        </w:rPr>
      </w:pPr>
      <w:r w:rsidRPr="00677323">
        <w:rPr>
          <w:lang w:val="en-US"/>
        </w:rPr>
        <w:t>5305EMR425_Rev0 Logic diagram ESD</w:t>
      </w:r>
    </w:p>
    <w:p w14:paraId="492F320E" w14:textId="636E2107" w:rsidR="00FA4925" w:rsidRPr="00677323" w:rsidRDefault="00FA4925" w:rsidP="00367907">
      <w:pPr>
        <w:pStyle w:val="Brdtext"/>
        <w:numPr>
          <w:ilvl w:val="0"/>
          <w:numId w:val="21"/>
        </w:numPr>
      </w:pPr>
      <w:r w:rsidRPr="00677323">
        <w:t>5305PRM700_Rev3_Interlock&amp;Switch Grid</w:t>
      </w:r>
    </w:p>
    <w:p w14:paraId="1752F8E1" w14:textId="77777777" w:rsidR="006B54BC" w:rsidRPr="00677323" w:rsidRDefault="006B54BC" w:rsidP="000F6F54">
      <w:pPr>
        <w:pStyle w:val="Brdtext"/>
      </w:pPr>
    </w:p>
    <w:p w14:paraId="65229DE3" w14:textId="77777777" w:rsidR="00663BE3" w:rsidRPr="00677323" w:rsidRDefault="00663BE3" w:rsidP="00663BE3">
      <w:pPr>
        <w:pStyle w:val="Brdtext"/>
      </w:pPr>
      <w:r w:rsidRPr="00677323">
        <w:t>Externa start och driftförreglingar för objekt definieras enligt följande:</w:t>
      </w:r>
    </w:p>
    <w:p w14:paraId="7C0FF89C" w14:textId="77777777" w:rsidR="00663BE3" w:rsidRPr="00677323" w:rsidRDefault="00663BE3" w:rsidP="00931A6A">
      <w:pPr>
        <w:pStyle w:val="Brdtext"/>
        <w:numPr>
          <w:ilvl w:val="0"/>
          <w:numId w:val="6"/>
        </w:numPr>
      </w:pPr>
      <w:r w:rsidRPr="00677323">
        <w:t>A-</w:t>
      </w:r>
      <w:proofErr w:type="spellStart"/>
      <w:r w:rsidRPr="00677323">
        <w:t>Förregling</w:t>
      </w:r>
      <w:proofErr w:type="spellEnd"/>
      <w:r w:rsidRPr="00677323">
        <w:t>: Process eller sekvensförregling både vid start och drift.</w:t>
      </w:r>
    </w:p>
    <w:p w14:paraId="0BC16F23" w14:textId="77777777" w:rsidR="00663BE3" w:rsidRPr="00677323" w:rsidRDefault="00663BE3" w:rsidP="00931A6A">
      <w:pPr>
        <w:pStyle w:val="Brdtext"/>
        <w:numPr>
          <w:ilvl w:val="0"/>
          <w:numId w:val="6"/>
        </w:numPr>
      </w:pPr>
      <w:r w:rsidRPr="00677323">
        <w:t>B-</w:t>
      </w:r>
      <w:proofErr w:type="spellStart"/>
      <w:r w:rsidRPr="00677323">
        <w:t>Förregling</w:t>
      </w:r>
      <w:proofErr w:type="spellEnd"/>
      <w:r w:rsidRPr="00677323">
        <w:t>: Maskinsäkerhetsförregling både vid start och drift.</w:t>
      </w:r>
    </w:p>
    <w:p w14:paraId="16D14BF0" w14:textId="77777777" w:rsidR="00663BE3" w:rsidRPr="00677323" w:rsidRDefault="00663BE3" w:rsidP="00931A6A">
      <w:pPr>
        <w:pStyle w:val="Brdtext"/>
        <w:numPr>
          <w:ilvl w:val="0"/>
          <w:numId w:val="6"/>
        </w:numPr>
      </w:pPr>
      <w:r w:rsidRPr="00677323">
        <w:t>C-</w:t>
      </w:r>
      <w:proofErr w:type="spellStart"/>
      <w:r w:rsidRPr="00677323">
        <w:t>Förregling</w:t>
      </w:r>
      <w:proofErr w:type="spellEnd"/>
      <w:r w:rsidRPr="00677323">
        <w:t>: Säkerhetsförregling för i första hand personsäkerhet både vid start och drift. Gäller i alla driftmoder och kan inte överridas.</w:t>
      </w:r>
    </w:p>
    <w:p w14:paraId="765AEED5" w14:textId="77777777" w:rsidR="00663BE3" w:rsidRPr="00677323" w:rsidRDefault="00663BE3" w:rsidP="00931A6A">
      <w:pPr>
        <w:pStyle w:val="Brdtext"/>
        <w:numPr>
          <w:ilvl w:val="0"/>
          <w:numId w:val="6"/>
        </w:numPr>
      </w:pPr>
      <w:r w:rsidRPr="00677323">
        <w:t>Runint1: Tidsfördröjd driftförregling. Gäller ej vid start. Används för tex. varvtalsvakter och blir giltig efter en inställbar tid som driftförregling.</w:t>
      </w:r>
    </w:p>
    <w:p w14:paraId="19894782" w14:textId="77777777" w:rsidR="00663BE3" w:rsidRPr="00677323" w:rsidRDefault="00663BE3" w:rsidP="00663BE3">
      <w:pPr>
        <w:pStyle w:val="Brdtext"/>
      </w:pPr>
      <w:r w:rsidRPr="00677323">
        <w:t xml:space="preserve">Generellt gäller för </w:t>
      </w:r>
      <w:proofErr w:type="spellStart"/>
      <w:r w:rsidRPr="00677323">
        <w:t>förreglingar</w:t>
      </w:r>
      <w:proofErr w:type="spellEnd"/>
      <w:r w:rsidRPr="00677323">
        <w:t xml:space="preserve"> att låg signalnivå (</w:t>
      </w:r>
      <w:proofErr w:type="spellStart"/>
      <w:r w:rsidRPr="00677323">
        <w:t>false</w:t>
      </w:r>
      <w:proofErr w:type="spellEnd"/>
      <w:r w:rsidRPr="00677323">
        <w:t xml:space="preserve">, off etc.) betyder </w:t>
      </w:r>
      <w:proofErr w:type="spellStart"/>
      <w:r w:rsidRPr="00677323">
        <w:t>förregling</w:t>
      </w:r>
      <w:proofErr w:type="spellEnd"/>
      <w:r w:rsidRPr="00677323">
        <w:t xml:space="preserve"> aktiv om inte annat specifikt anges.</w:t>
      </w:r>
    </w:p>
    <w:p w14:paraId="31F2A8C3" w14:textId="77777777" w:rsidR="000A1C82" w:rsidRPr="00677323" w:rsidRDefault="000A1C82" w:rsidP="000A1C82">
      <w:pPr>
        <w:pStyle w:val="Brdtext"/>
      </w:pPr>
    </w:p>
    <w:p w14:paraId="4D78A350" w14:textId="77777777" w:rsidR="000A1C82" w:rsidRPr="00677323" w:rsidRDefault="000A1C82" w:rsidP="000A1C82">
      <w:pPr>
        <w:pStyle w:val="Brdtext"/>
      </w:pPr>
      <w:proofErr w:type="spellStart"/>
      <w:r w:rsidRPr="00677323">
        <w:t>Larmsektionering</w:t>
      </w:r>
      <w:proofErr w:type="spellEnd"/>
      <w:r w:rsidRPr="00677323">
        <w:t xml:space="preserve"> görs enligt följande:</w:t>
      </w:r>
    </w:p>
    <w:p w14:paraId="281E13AC" w14:textId="07E5383F" w:rsidR="000A1C82" w:rsidRPr="00677323" w:rsidRDefault="000A1C82" w:rsidP="000A1C82">
      <w:pPr>
        <w:pStyle w:val="Brdtext"/>
      </w:pPr>
      <w:r w:rsidRPr="00677323">
        <w:t xml:space="preserve">Class = </w:t>
      </w:r>
      <w:proofErr w:type="spellStart"/>
      <w:r w:rsidRPr="00677323">
        <w:t>områdesid</w:t>
      </w:r>
      <w:proofErr w:type="spellEnd"/>
      <w:r w:rsidRPr="00677323">
        <w:t xml:space="preserve"> (tex. 347 för CO</w:t>
      </w:r>
      <w:r w:rsidRPr="00677323">
        <w:rPr>
          <w:vertAlign w:val="subscript"/>
        </w:rPr>
        <w:t>2</w:t>
      </w:r>
      <w:r w:rsidRPr="00677323">
        <w:t>-reningen)</w:t>
      </w:r>
    </w:p>
    <w:p w14:paraId="24E57EA2" w14:textId="77777777" w:rsidR="000A1C82" w:rsidRPr="00677323" w:rsidRDefault="000A1C82" w:rsidP="000A1C82">
      <w:pPr>
        <w:pStyle w:val="Brdtext"/>
      </w:pPr>
      <w:proofErr w:type="spellStart"/>
      <w:r w:rsidRPr="00677323">
        <w:t>Severity</w:t>
      </w:r>
      <w:proofErr w:type="spellEnd"/>
      <w:r w:rsidRPr="00677323">
        <w:t xml:space="preserve"> 1000 för stoppande </w:t>
      </w:r>
      <w:proofErr w:type="spellStart"/>
      <w:r w:rsidRPr="00677323">
        <w:t>förreglingar</w:t>
      </w:r>
      <w:proofErr w:type="spellEnd"/>
      <w:r w:rsidRPr="00677323">
        <w:t xml:space="preserve"> och eller sådant som förhindrar produktion. L2 &amp; H2 larmgränser. Larmfärg = Röd</w:t>
      </w:r>
    </w:p>
    <w:p w14:paraId="1337DBD4" w14:textId="77777777" w:rsidR="000A1C82" w:rsidRPr="00677323" w:rsidRDefault="000A1C82" w:rsidP="000A1C82">
      <w:pPr>
        <w:pStyle w:val="Brdtext"/>
      </w:pPr>
      <w:proofErr w:type="spellStart"/>
      <w:r w:rsidRPr="00677323">
        <w:t>Severity</w:t>
      </w:r>
      <w:proofErr w:type="spellEnd"/>
      <w:r w:rsidRPr="00677323">
        <w:t xml:space="preserve"> 750 för informativa ej förreglande larm L1, H1 samt default </w:t>
      </w:r>
      <w:proofErr w:type="spellStart"/>
      <w:r w:rsidRPr="00677323">
        <w:t>severity</w:t>
      </w:r>
      <w:proofErr w:type="spellEnd"/>
      <w:r w:rsidRPr="00677323">
        <w:t xml:space="preserve"> på objekt. Larmfärg = Orange</w:t>
      </w:r>
    </w:p>
    <w:p w14:paraId="60F918B9" w14:textId="77777777" w:rsidR="000A1C82" w:rsidRPr="00677323" w:rsidRDefault="000A1C82" w:rsidP="000A1C82">
      <w:pPr>
        <w:pStyle w:val="Brdtext"/>
      </w:pPr>
      <w:proofErr w:type="spellStart"/>
      <w:r w:rsidRPr="00677323">
        <w:lastRenderedPageBreak/>
        <w:t>Severity</w:t>
      </w:r>
      <w:proofErr w:type="spellEnd"/>
      <w:r w:rsidRPr="00677323">
        <w:t xml:space="preserve"> 500 för information som inte på något sätt är kritisk. Kan tex vara L1, H1 gränser som normalt inträffar som en del av normal funktion och fungerar som upplysning till operatör. Larmfärg = Blå</w:t>
      </w:r>
    </w:p>
    <w:p w14:paraId="4F3660B3" w14:textId="77777777" w:rsidR="000A1C82" w:rsidRPr="00677323" w:rsidRDefault="000A1C82" w:rsidP="000A1C82">
      <w:pPr>
        <w:pStyle w:val="Brdtext"/>
      </w:pPr>
      <w:r w:rsidRPr="00677323">
        <w:t>Pneumatiskt eller hydrauliskt styrda On/off ventiler har normalt alltid gränslägen för positionsåterföring om inget annat anges. Dessa ansluts till ventilobjekt som lägeskvittering.</w:t>
      </w:r>
    </w:p>
    <w:p w14:paraId="742897A7" w14:textId="77777777" w:rsidR="000A1C82" w:rsidRPr="00677323" w:rsidRDefault="000A1C82" w:rsidP="000A1C82">
      <w:pPr>
        <w:pStyle w:val="Brdtext"/>
      </w:pPr>
      <w:r w:rsidRPr="00677323">
        <w:t xml:space="preserve">Öppen = Ventilens </w:t>
      </w:r>
      <w:proofErr w:type="spellStart"/>
      <w:r w:rsidRPr="00677323">
        <w:t>tagnamn</w:t>
      </w:r>
      <w:proofErr w:type="spellEnd"/>
      <w:r w:rsidRPr="00677323">
        <w:t xml:space="preserve"> -GSO, -GS1</w:t>
      </w:r>
      <w:r w:rsidRPr="00677323">
        <w:br/>
        <w:t xml:space="preserve">Stängd = Ventilens </w:t>
      </w:r>
      <w:proofErr w:type="spellStart"/>
      <w:r w:rsidRPr="00677323">
        <w:t>tagnamn</w:t>
      </w:r>
      <w:proofErr w:type="spellEnd"/>
      <w:r w:rsidRPr="00677323">
        <w:t xml:space="preserve"> -GSS, -GS2</w:t>
      </w:r>
    </w:p>
    <w:p w14:paraId="544EDFB2" w14:textId="77777777" w:rsidR="000A1C82" w:rsidRPr="00677323" w:rsidRDefault="000A1C82" w:rsidP="000A1C82">
      <w:pPr>
        <w:pStyle w:val="Brdtext"/>
      </w:pPr>
      <w:r w:rsidRPr="00677323">
        <w:t xml:space="preserve">Reglerventiler har normalt alltid analog 4-20mA givare för positionsåterföring (0 – 100%) om inget annat anges. Denna signal kopplas till regulator eller i förekommande fall till handstation för visning av ventilens verkliga läge. </w:t>
      </w:r>
    </w:p>
    <w:p w14:paraId="70E89D95" w14:textId="77777777" w:rsidR="000A1C82" w:rsidRPr="00677323" w:rsidRDefault="000A1C82" w:rsidP="000A1C82">
      <w:pPr>
        <w:pStyle w:val="Brdtext"/>
      </w:pPr>
      <w:r w:rsidRPr="00677323">
        <w:t>Öppen = 100%</w:t>
      </w:r>
      <w:r w:rsidRPr="00677323">
        <w:br/>
        <w:t>Stängd = 0%</w:t>
      </w:r>
      <w:r w:rsidRPr="00677323">
        <w:br/>
        <w:t xml:space="preserve">Signalnamn = Ventilens </w:t>
      </w:r>
      <w:proofErr w:type="spellStart"/>
      <w:r w:rsidRPr="00677323">
        <w:t>tagnamn</w:t>
      </w:r>
      <w:proofErr w:type="spellEnd"/>
      <w:r w:rsidRPr="00677323">
        <w:t xml:space="preserve"> -GI1</w:t>
      </w:r>
    </w:p>
    <w:p w14:paraId="42890FE2" w14:textId="77777777" w:rsidR="00663BE3" w:rsidRPr="00677323" w:rsidRDefault="00663BE3" w:rsidP="009C3D0E">
      <w:pPr>
        <w:pStyle w:val="Brdtext"/>
      </w:pPr>
    </w:p>
    <w:p w14:paraId="1F3319C9" w14:textId="77777777" w:rsidR="00B029C0" w:rsidRPr="00677323" w:rsidRDefault="004D7A69" w:rsidP="00A06AF2">
      <w:pPr>
        <w:pStyle w:val="Rubrik1"/>
      </w:pPr>
      <w:bookmarkStart w:id="7" w:name="_Toc35393373"/>
      <w:r w:rsidRPr="00677323">
        <w:t>Reduktions</w:t>
      </w:r>
      <w:r w:rsidR="00A128A0" w:rsidRPr="00677323">
        <w:t>gas</w:t>
      </w:r>
      <w:r w:rsidR="000B709E" w:rsidRPr="00677323">
        <w:t>krets</w:t>
      </w:r>
      <w:r w:rsidR="00453233" w:rsidRPr="00677323">
        <w:t xml:space="preserve"> (</w:t>
      </w:r>
      <w:r w:rsidRPr="00677323">
        <w:t>topp</w:t>
      </w:r>
      <w:r w:rsidR="00453233" w:rsidRPr="00677323">
        <w:t>gaskrets)</w:t>
      </w:r>
      <w:bookmarkEnd w:id="7"/>
    </w:p>
    <w:p w14:paraId="0670EED8" w14:textId="77777777" w:rsidR="0043597A" w:rsidRPr="00677323" w:rsidRDefault="004D7A69" w:rsidP="0043597A">
      <w:pPr>
        <w:pStyle w:val="Brdtext"/>
      </w:pPr>
      <w:r w:rsidRPr="00677323">
        <w:t>Reduktionsgas</w:t>
      </w:r>
      <w:r w:rsidR="0043597A" w:rsidRPr="00677323">
        <w:t xml:space="preserve">kretsen är den krets som innefattar reningen av </w:t>
      </w:r>
      <w:r w:rsidRPr="00677323">
        <w:t>reduktionsgas</w:t>
      </w:r>
      <w:r w:rsidR="0043597A" w:rsidRPr="00677323">
        <w:t xml:space="preserve">en. </w:t>
      </w:r>
      <w:r w:rsidRPr="00677323">
        <w:t>Reduktionsgas</w:t>
      </w:r>
      <w:r w:rsidR="0043597A" w:rsidRPr="00677323">
        <w:t>kretsen består av följande delar:</w:t>
      </w:r>
    </w:p>
    <w:p w14:paraId="35877823" w14:textId="77777777" w:rsidR="00090863" w:rsidRPr="00677323" w:rsidRDefault="009D6806" w:rsidP="00931A6A">
      <w:pPr>
        <w:pStyle w:val="Brdtext"/>
        <w:numPr>
          <w:ilvl w:val="0"/>
          <w:numId w:val="3"/>
        </w:numPr>
      </w:pPr>
      <w:proofErr w:type="spellStart"/>
      <w:r w:rsidRPr="00677323">
        <w:t>Absorber</w:t>
      </w:r>
      <w:proofErr w:type="spellEnd"/>
    </w:p>
    <w:p w14:paraId="29189BE0" w14:textId="77777777" w:rsidR="009D6806" w:rsidRPr="00677323" w:rsidRDefault="009D6806" w:rsidP="00931A6A">
      <w:pPr>
        <w:pStyle w:val="Brdtext"/>
        <w:numPr>
          <w:ilvl w:val="0"/>
          <w:numId w:val="3"/>
        </w:numPr>
      </w:pPr>
      <w:r w:rsidRPr="00677323">
        <w:t>Recirkulering H20</w:t>
      </w:r>
    </w:p>
    <w:p w14:paraId="3020ACF4" w14:textId="77777777" w:rsidR="009D6806" w:rsidRPr="00677323" w:rsidRDefault="00A128A0" w:rsidP="00931A6A">
      <w:pPr>
        <w:pStyle w:val="Brdtext"/>
        <w:numPr>
          <w:ilvl w:val="0"/>
          <w:numId w:val="3"/>
        </w:numPr>
      </w:pPr>
      <w:r w:rsidRPr="00677323">
        <w:t xml:space="preserve">Separator </w:t>
      </w:r>
      <w:proofErr w:type="spellStart"/>
      <w:r w:rsidR="004D7A69" w:rsidRPr="00677323">
        <w:t>reduktionsgas</w:t>
      </w:r>
      <w:proofErr w:type="spellEnd"/>
    </w:p>
    <w:p w14:paraId="7097D88A" w14:textId="77777777" w:rsidR="009D6806" w:rsidRPr="00677323" w:rsidRDefault="009D6806" w:rsidP="00931A6A">
      <w:pPr>
        <w:pStyle w:val="Brdtext"/>
        <w:numPr>
          <w:ilvl w:val="0"/>
          <w:numId w:val="3"/>
        </w:numPr>
      </w:pPr>
      <w:r w:rsidRPr="00677323">
        <w:t>By-pass</w:t>
      </w:r>
    </w:p>
    <w:p w14:paraId="0C5B266A" w14:textId="77777777" w:rsidR="009D6806" w:rsidRPr="00677323" w:rsidRDefault="009D6806" w:rsidP="0043597A">
      <w:pPr>
        <w:pStyle w:val="Brdtext"/>
      </w:pPr>
    </w:p>
    <w:p w14:paraId="1FDD62C9" w14:textId="77777777" w:rsidR="00345D91" w:rsidRPr="00677323" w:rsidRDefault="00673486" w:rsidP="00345D91">
      <w:pPr>
        <w:pStyle w:val="Rubrik2"/>
      </w:pPr>
      <w:bookmarkStart w:id="8" w:name="_Toc35393374"/>
      <w:r w:rsidRPr="00677323">
        <w:t>Ingående styrda objekt</w:t>
      </w:r>
      <w:bookmarkEnd w:id="8"/>
    </w:p>
    <w:p w14:paraId="0B238E4B" w14:textId="2A262D71" w:rsidR="008264B5" w:rsidRPr="00677323" w:rsidRDefault="008264B5" w:rsidP="008264B5">
      <w:pPr>
        <w:pStyle w:val="Rubrik3"/>
      </w:pPr>
      <w:bookmarkStart w:id="9" w:name="_Toc35393375"/>
      <w:proofErr w:type="spellStart"/>
      <w:r w:rsidRPr="00677323">
        <w:t>Absorber</w:t>
      </w:r>
      <w:proofErr w:type="spellEnd"/>
      <w:r w:rsidR="003B6F79" w:rsidRPr="00677323">
        <w:t xml:space="preserve"> 347YM100</w:t>
      </w:r>
      <w:bookmarkEnd w:id="9"/>
    </w:p>
    <w:p w14:paraId="6E167B7B" w14:textId="77777777" w:rsidR="003A480F" w:rsidRPr="00677323" w:rsidRDefault="004D7A69" w:rsidP="003A480F">
      <w:pPr>
        <w:pStyle w:val="Brdtext"/>
      </w:pPr>
      <w:proofErr w:type="spellStart"/>
      <w:r w:rsidRPr="00677323">
        <w:t>Reduktionsgas</w:t>
      </w:r>
      <w:proofErr w:type="spellEnd"/>
      <w:r w:rsidR="00B757EA" w:rsidRPr="00677323">
        <w:t xml:space="preserve"> komm</w:t>
      </w:r>
      <w:r w:rsidR="003A480F" w:rsidRPr="00677323">
        <w:t xml:space="preserve">er in i botten på </w:t>
      </w:r>
      <w:proofErr w:type="spellStart"/>
      <w:r w:rsidR="003A480F" w:rsidRPr="00677323">
        <w:t>absorbern</w:t>
      </w:r>
      <w:proofErr w:type="spellEnd"/>
      <w:r w:rsidR="003A480F" w:rsidRPr="00677323">
        <w:t xml:space="preserve"> och stiger upp genom </w:t>
      </w:r>
      <w:proofErr w:type="spellStart"/>
      <w:r w:rsidR="003A480F" w:rsidRPr="00677323">
        <w:t>absorbern</w:t>
      </w:r>
      <w:proofErr w:type="spellEnd"/>
      <w:r w:rsidR="003A480F" w:rsidRPr="00677323">
        <w:t xml:space="preserve">. </w:t>
      </w:r>
      <w:r w:rsidRPr="00677323">
        <w:t>Reduktionsgas</w:t>
      </w:r>
      <w:r w:rsidR="003A480F" w:rsidRPr="00677323">
        <w:t xml:space="preserve">en möter MEA-lösningen som kommer in i toppen på </w:t>
      </w:r>
      <w:proofErr w:type="spellStart"/>
      <w:r w:rsidR="003A480F" w:rsidRPr="00677323">
        <w:t>absorbern</w:t>
      </w:r>
      <w:proofErr w:type="spellEnd"/>
      <w:r w:rsidR="003A480F" w:rsidRPr="00677323">
        <w:t>. MEA-lösni</w:t>
      </w:r>
      <w:r w:rsidR="009C3D0E" w:rsidRPr="00677323">
        <w:t>n</w:t>
      </w:r>
      <w:r w:rsidR="003A480F" w:rsidRPr="00677323">
        <w:t xml:space="preserve">gen absorberar </w:t>
      </w:r>
      <w:r w:rsidR="00453233" w:rsidRPr="00677323">
        <w:t>huvud</w:t>
      </w:r>
      <w:r w:rsidR="003A480F" w:rsidRPr="00677323">
        <w:t>del</w:t>
      </w:r>
      <w:r w:rsidR="00453233" w:rsidRPr="00677323">
        <w:t>en</w:t>
      </w:r>
      <w:r w:rsidR="003A480F" w:rsidRPr="00677323">
        <w:t xml:space="preserve"> av den CO</w:t>
      </w:r>
      <w:r w:rsidR="003A480F" w:rsidRPr="00677323">
        <w:rPr>
          <w:vertAlign w:val="subscript"/>
        </w:rPr>
        <w:t>2</w:t>
      </w:r>
      <w:r w:rsidR="003A480F" w:rsidRPr="00677323">
        <w:t xml:space="preserve"> som finns i </w:t>
      </w:r>
      <w:r w:rsidRPr="00677323">
        <w:t>reduktionsgas</w:t>
      </w:r>
      <w:r w:rsidR="0016122B" w:rsidRPr="00677323">
        <w:t>e</w:t>
      </w:r>
      <w:r w:rsidR="003A480F" w:rsidRPr="00677323">
        <w:t xml:space="preserve">n och sedan lämnar gasen </w:t>
      </w:r>
      <w:proofErr w:type="spellStart"/>
      <w:r w:rsidR="003A480F" w:rsidRPr="00677323">
        <w:t>absorbern</w:t>
      </w:r>
      <w:proofErr w:type="spellEnd"/>
      <w:r w:rsidR="003A480F" w:rsidRPr="00677323">
        <w:t xml:space="preserve"> i toppen.</w:t>
      </w:r>
    </w:p>
    <w:p w14:paraId="6F8C0C46" w14:textId="77777777" w:rsidR="00372924" w:rsidRPr="00677323" w:rsidRDefault="00372924" w:rsidP="00372924">
      <w:pPr>
        <w:pStyle w:val="Brdtext"/>
        <w:rPr>
          <w:i/>
        </w:rPr>
      </w:pPr>
      <w:r w:rsidRPr="00677323">
        <w:rPr>
          <w:i/>
        </w:rPr>
        <w:t>Mätningar (AIS):</w:t>
      </w:r>
    </w:p>
    <w:tbl>
      <w:tblPr>
        <w:tblStyle w:val="Tabellrutnt"/>
        <w:tblW w:w="7933" w:type="dxa"/>
        <w:tblInd w:w="1134" w:type="dxa"/>
        <w:tblLook w:val="04A0" w:firstRow="1" w:lastRow="0" w:firstColumn="1" w:lastColumn="0" w:noHBand="0" w:noVBand="1"/>
      </w:tblPr>
      <w:tblGrid>
        <w:gridCol w:w="1551"/>
        <w:gridCol w:w="2018"/>
        <w:gridCol w:w="1323"/>
        <w:gridCol w:w="633"/>
        <w:gridCol w:w="692"/>
        <w:gridCol w:w="558"/>
        <w:gridCol w:w="576"/>
        <w:gridCol w:w="582"/>
      </w:tblGrid>
      <w:tr w:rsidR="00677323" w:rsidRPr="00677323" w14:paraId="7593ADCA" w14:textId="77777777" w:rsidTr="009441A3">
        <w:tc>
          <w:tcPr>
            <w:tcW w:w="1551" w:type="dxa"/>
          </w:tcPr>
          <w:p w14:paraId="6ABFDD87" w14:textId="77777777" w:rsidR="00372924" w:rsidRPr="00677323" w:rsidRDefault="00372924" w:rsidP="009441A3">
            <w:pPr>
              <w:pStyle w:val="Brdtext"/>
              <w:ind w:left="0"/>
            </w:pPr>
            <w:r w:rsidRPr="00677323">
              <w:t>Objekt/Signal</w:t>
            </w:r>
          </w:p>
        </w:tc>
        <w:tc>
          <w:tcPr>
            <w:tcW w:w="2027" w:type="dxa"/>
          </w:tcPr>
          <w:p w14:paraId="5DA266DF" w14:textId="77777777" w:rsidR="00372924" w:rsidRPr="00677323" w:rsidRDefault="00372924" w:rsidP="009441A3">
            <w:pPr>
              <w:pStyle w:val="Brdtext"/>
              <w:ind w:left="0"/>
            </w:pPr>
            <w:r w:rsidRPr="00677323">
              <w:t>Beskrivning</w:t>
            </w:r>
          </w:p>
        </w:tc>
        <w:tc>
          <w:tcPr>
            <w:tcW w:w="1323" w:type="dxa"/>
          </w:tcPr>
          <w:p w14:paraId="3A516941" w14:textId="77777777" w:rsidR="00372924" w:rsidRPr="00677323" w:rsidRDefault="00372924" w:rsidP="009441A3">
            <w:pPr>
              <w:pStyle w:val="Brdtext"/>
              <w:ind w:left="0"/>
            </w:pPr>
            <w:r w:rsidRPr="00677323">
              <w:t>Mätområde</w:t>
            </w:r>
          </w:p>
        </w:tc>
        <w:tc>
          <w:tcPr>
            <w:tcW w:w="636" w:type="dxa"/>
          </w:tcPr>
          <w:p w14:paraId="603FC032" w14:textId="77777777" w:rsidR="00372924" w:rsidRPr="00677323" w:rsidRDefault="00372924" w:rsidP="009441A3">
            <w:pPr>
              <w:pStyle w:val="Brdtext"/>
              <w:ind w:left="0"/>
            </w:pPr>
            <w:r w:rsidRPr="00677323">
              <w:t>L2</w:t>
            </w:r>
          </w:p>
        </w:tc>
        <w:tc>
          <w:tcPr>
            <w:tcW w:w="696" w:type="dxa"/>
          </w:tcPr>
          <w:p w14:paraId="08BD395A" w14:textId="77777777" w:rsidR="00372924" w:rsidRPr="00677323" w:rsidRDefault="00372924" w:rsidP="009441A3">
            <w:pPr>
              <w:pStyle w:val="Brdtext"/>
              <w:ind w:left="0"/>
            </w:pPr>
            <w:r w:rsidRPr="00677323">
              <w:t>L1</w:t>
            </w:r>
          </w:p>
        </w:tc>
        <w:tc>
          <w:tcPr>
            <w:tcW w:w="559" w:type="dxa"/>
          </w:tcPr>
          <w:p w14:paraId="5E4DD67C" w14:textId="77777777" w:rsidR="00372924" w:rsidRPr="00677323" w:rsidRDefault="00372924" w:rsidP="009441A3">
            <w:pPr>
              <w:pStyle w:val="Brdtext"/>
              <w:ind w:left="0"/>
            </w:pPr>
            <w:r w:rsidRPr="00677323">
              <w:t>H1</w:t>
            </w:r>
          </w:p>
        </w:tc>
        <w:tc>
          <w:tcPr>
            <w:tcW w:w="559" w:type="dxa"/>
          </w:tcPr>
          <w:p w14:paraId="6B2A3400" w14:textId="77777777" w:rsidR="00372924" w:rsidRPr="00677323" w:rsidRDefault="00372924" w:rsidP="009441A3">
            <w:pPr>
              <w:pStyle w:val="Brdtext"/>
              <w:ind w:left="0"/>
            </w:pPr>
            <w:r w:rsidRPr="00677323">
              <w:t>H2</w:t>
            </w:r>
          </w:p>
        </w:tc>
        <w:tc>
          <w:tcPr>
            <w:tcW w:w="582" w:type="dxa"/>
          </w:tcPr>
          <w:p w14:paraId="4D19E5DA" w14:textId="77777777" w:rsidR="00372924" w:rsidRPr="00677323" w:rsidRDefault="00372924" w:rsidP="009441A3">
            <w:pPr>
              <w:pStyle w:val="Brdtext"/>
              <w:ind w:left="0"/>
            </w:pPr>
            <w:r w:rsidRPr="00677323">
              <w:t>SIL</w:t>
            </w:r>
          </w:p>
        </w:tc>
      </w:tr>
      <w:tr w:rsidR="00677323" w:rsidRPr="00677323" w14:paraId="3D04B2C7" w14:textId="77777777" w:rsidTr="009441A3">
        <w:tc>
          <w:tcPr>
            <w:tcW w:w="1551" w:type="dxa"/>
          </w:tcPr>
          <w:p w14:paraId="3D7F172B" w14:textId="77777777" w:rsidR="00372924" w:rsidRPr="00677323" w:rsidRDefault="00372924" w:rsidP="009441A3">
            <w:pPr>
              <w:pStyle w:val="Brdtext"/>
              <w:ind w:left="0"/>
            </w:pPr>
            <w:r w:rsidRPr="00677323">
              <w:t>347LI608</w:t>
            </w:r>
          </w:p>
        </w:tc>
        <w:tc>
          <w:tcPr>
            <w:tcW w:w="2027" w:type="dxa"/>
          </w:tcPr>
          <w:p w14:paraId="4FA89EF7" w14:textId="77777777" w:rsidR="00372924" w:rsidRPr="00677323" w:rsidRDefault="00372924" w:rsidP="009441A3">
            <w:pPr>
              <w:pStyle w:val="Brdtext"/>
              <w:ind w:left="0"/>
            </w:pPr>
            <w:r w:rsidRPr="00677323">
              <w:t xml:space="preserve">Nivå </w:t>
            </w:r>
            <w:proofErr w:type="spellStart"/>
            <w:r w:rsidRPr="00677323">
              <w:t>Absorber</w:t>
            </w:r>
            <w:proofErr w:type="spellEnd"/>
          </w:p>
        </w:tc>
        <w:tc>
          <w:tcPr>
            <w:tcW w:w="1323" w:type="dxa"/>
          </w:tcPr>
          <w:p w14:paraId="12E75B7A" w14:textId="77777777" w:rsidR="00372924" w:rsidRPr="00677323" w:rsidRDefault="00372924" w:rsidP="009441A3">
            <w:pPr>
              <w:pStyle w:val="Brdtext"/>
              <w:ind w:left="0"/>
            </w:pPr>
            <w:r w:rsidRPr="00677323">
              <w:t>0 - 100 %</w:t>
            </w:r>
          </w:p>
        </w:tc>
        <w:tc>
          <w:tcPr>
            <w:tcW w:w="636" w:type="dxa"/>
          </w:tcPr>
          <w:p w14:paraId="50AD0075" w14:textId="77777777" w:rsidR="00372924" w:rsidRPr="00677323" w:rsidRDefault="006569B2" w:rsidP="009441A3">
            <w:pPr>
              <w:pStyle w:val="Brdtext"/>
              <w:ind w:left="0"/>
              <w:rPr>
                <w:highlight w:val="yellow"/>
              </w:rPr>
            </w:pPr>
            <w:r w:rsidRPr="00677323">
              <w:rPr>
                <w:highlight w:val="yellow"/>
              </w:rPr>
              <w:t>15</w:t>
            </w:r>
          </w:p>
        </w:tc>
        <w:tc>
          <w:tcPr>
            <w:tcW w:w="696" w:type="dxa"/>
            <w:shd w:val="clear" w:color="auto" w:fill="auto"/>
          </w:tcPr>
          <w:p w14:paraId="17F757A2" w14:textId="77777777" w:rsidR="00372924" w:rsidRPr="00677323" w:rsidRDefault="006569B2" w:rsidP="009441A3">
            <w:pPr>
              <w:pStyle w:val="Brdtext"/>
              <w:ind w:left="0"/>
            </w:pPr>
            <w:r w:rsidRPr="00677323">
              <w:rPr>
                <w:highlight w:val="yellow"/>
              </w:rPr>
              <w:t>20</w:t>
            </w:r>
          </w:p>
        </w:tc>
        <w:tc>
          <w:tcPr>
            <w:tcW w:w="559" w:type="dxa"/>
            <w:shd w:val="clear" w:color="auto" w:fill="auto"/>
          </w:tcPr>
          <w:p w14:paraId="06E98E23" w14:textId="77777777" w:rsidR="00372924" w:rsidRPr="00677323" w:rsidRDefault="00372924" w:rsidP="009441A3">
            <w:pPr>
              <w:pStyle w:val="Brdtext"/>
              <w:ind w:left="0"/>
            </w:pPr>
            <w:r w:rsidRPr="00677323">
              <w:t>66</w:t>
            </w:r>
          </w:p>
        </w:tc>
        <w:tc>
          <w:tcPr>
            <w:tcW w:w="559" w:type="dxa"/>
          </w:tcPr>
          <w:p w14:paraId="48FE959A" w14:textId="77777777" w:rsidR="00372924" w:rsidRPr="00677323" w:rsidRDefault="00372924" w:rsidP="009441A3">
            <w:pPr>
              <w:pStyle w:val="Brdtext"/>
              <w:ind w:left="0"/>
            </w:pPr>
            <w:r w:rsidRPr="00677323">
              <w:t>97</w:t>
            </w:r>
          </w:p>
        </w:tc>
        <w:tc>
          <w:tcPr>
            <w:tcW w:w="582" w:type="dxa"/>
          </w:tcPr>
          <w:p w14:paraId="69BE1A52" w14:textId="77777777" w:rsidR="00372924" w:rsidRPr="00677323" w:rsidRDefault="00372924" w:rsidP="009441A3">
            <w:pPr>
              <w:pStyle w:val="Brdtext"/>
              <w:ind w:left="0"/>
            </w:pPr>
          </w:p>
        </w:tc>
      </w:tr>
      <w:tr w:rsidR="00677323" w:rsidRPr="00677323" w14:paraId="77589C15" w14:textId="77777777" w:rsidTr="009441A3">
        <w:tc>
          <w:tcPr>
            <w:tcW w:w="1551" w:type="dxa"/>
          </w:tcPr>
          <w:p w14:paraId="784B40D9" w14:textId="77777777" w:rsidR="00372924" w:rsidRPr="00677323" w:rsidRDefault="00372924" w:rsidP="009441A3">
            <w:pPr>
              <w:pStyle w:val="Brdtext"/>
              <w:ind w:left="0"/>
            </w:pPr>
            <w:r w:rsidRPr="00677323">
              <w:t>346PI409</w:t>
            </w:r>
          </w:p>
        </w:tc>
        <w:tc>
          <w:tcPr>
            <w:tcW w:w="2027" w:type="dxa"/>
          </w:tcPr>
          <w:p w14:paraId="7A03CCC0" w14:textId="77777777" w:rsidR="00372924" w:rsidRPr="00677323" w:rsidRDefault="00372924" w:rsidP="009441A3">
            <w:pPr>
              <w:pStyle w:val="Brdtext"/>
              <w:ind w:left="0"/>
            </w:pPr>
            <w:r w:rsidRPr="00677323">
              <w:t xml:space="preserve">Tryck </w:t>
            </w:r>
            <w:proofErr w:type="spellStart"/>
            <w:r w:rsidRPr="00677323">
              <w:t>reduktionsgas</w:t>
            </w:r>
            <w:proofErr w:type="spellEnd"/>
            <w:r w:rsidRPr="00677323">
              <w:t xml:space="preserve"> från komp.</w:t>
            </w:r>
          </w:p>
        </w:tc>
        <w:tc>
          <w:tcPr>
            <w:tcW w:w="1323" w:type="dxa"/>
          </w:tcPr>
          <w:p w14:paraId="7ED2CEC4" w14:textId="77777777" w:rsidR="00372924" w:rsidRPr="00677323" w:rsidRDefault="00372924" w:rsidP="009441A3">
            <w:pPr>
              <w:pStyle w:val="Brdtext"/>
              <w:ind w:left="0"/>
              <w:rPr>
                <w:highlight w:val="yellow"/>
              </w:rPr>
            </w:pPr>
            <w:r w:rsidRPr="00677323">
              <w:t>0 - 8 bar</w:t>
            </w:r>
          </w:p>
        </w:tc>
        <w:tc>
          <w:tcPr>
            <w:tcW w:w="636" w:type="dxa"/>
          </w:tcPr>
          <w:p w14:paraId="7853407E" w14:textId="77777777" w:rsidR="00372924" w:rsidRPr="00677323" w:rsidRDefault="00372924" w:rsidP="009441A3">
            <w:pPr>
              <w:pStyle w:val="Brdtext"/>
              <w:ind w:left="0"/>
              <w:rPr>
                <w:highlight w:val="yellow"/>
              </w:rPr>
            </w:pPr>
          </w:p>
        </w:tc>
        <w:tc>
          <w:tcPr>
            <w:tcW w:w="696" w:type="dxa"/>
            <w:shd w:val="clear" w:color="auto" w:fill="auto"/>
          </w:tcPr>
          <w:p w14:paraId="2CDE1564" w14:textId="77777777" w:rsidR="00372924" w:rsidRPr="00677323" w:rsidRDefault="00372924" w:rsidP="009441A3">
            <w:pPr>
              <w:pStyle w:val="Brdtext"/>
              <w:ind w:left="0"/>
            </w:pPr>
          </w:p>
        </w:tc>
        <w:tc>
          <w:tcPr>
            <w:tcW w:w="559" w:type="dxa"/>
            <w:shd w:val="clear" w:color="auto" w:fill="auto"/>
          </w:tcPr>
          <w:p w14:paraId="5EE75B4B" w14:textId="77777777" w:rsidR="00372924" w:rsidRPr="00677323" w:rsidRDefault="00372924" w:rsidP="009441A3">
            <w:pPr>
              <w:pStyle w:val="Brdtext"/>
              <w:ind w:left="0"/>
            </w:pPr>
          </w:p>
        </w:tc>
        <w:tc>
          <w:tcPr>
            <w:tcW w:w="559" w:type="dxa"/>
          </w:tcPr>
          <w:p w14:paraId="6CA62E66" w14:textId="77777777" w:rsidR="00372924" w:rsidRPr="00677323" w:rsidRDefault="00372924" w:rsidP="009441A3">
            <w:pPr>
              <w:pStyle w:val="Brdtext"/>
              <w:ind w:left="0"/>
            </w:pPr>
          </w:p>
        </w:tc>
        <w:tc>
          <w:tcPr>
            <w:tcW w:w="582" w:type="dxa"/>
          </w:tcPr>
          <w:p w14:paraId="3E4EFD4F" w14:textId="77777777" w:rsidR="00372924" w:rsidRPr="00677323" w:rsidRDefault="00372924" w:rsidP="009441A3">
            <w:pPr>
              <w:pStyle w:val="Brdtext"/>
              <w:ind w:left="0"/>
            </w:pPr>
          </w:p>
        </w:tc>
      </w:tr>
      <w:tr w:rsidR="009071FA" w:rsidRPr="00677323" w14:paraId="55884411" w14:textId="77777777" w:rsidTr="009441A3">
        <w:tc>
          <w:tcPr>
            <w:tcW w:w="1551" w:type="dxa"/>
          </w:tcPr>
          <w:p w14:paraId="0700A734" w14:textId="37305339" w:rsidR="009071FA" w:rsidRPr="00677323" w:rsidRDefault="009071FA" w:rsidP="009441A3">
            <w:pPr>
              <w:pStyle w:val="Brdtext"/>
              <w:ind w:left="0"/>
            </w:pPr>
            <w:r w:rsidRPr="00677323">
              <w:t>347PD303</w:t>
            </w:r>
          </w:p>
        </w:tc>
        <w:tc>
          <w:tcPr>
            <w:tcW w:w="2027" w:type="dxa"/>
          </w:tcPr>
          <w:p w14:paraId="3F1B21E0" w14:textId="0D0B9624" w:rsidR="009071FA" w:rsidRPr="00677323" w:rsidRDefault="009071FA" w:rsidP="009441A3">
            <w:pPr>
              <w:pStyle w:val="Brdtext"/>
              <w:ind w:left="0"/>
            </w:pPr>
            <w:proofErr w:type="spellStart"/>
            <w:r w:rsidRPr="00677323">
              <w:t>Difftryck</w:t>
            </w:r>
            <w:proofErr w:type="spellEnd"/>
            <w:r w:rsidRPr="00677323">
              <w:t xml:space="preserve"> </w:t>
            </w:r>
            <w:proofErr w:type="spellStart"/>
            <w:r w:rsidRPr="00677323">
              <w:t>absorber</w:t>
            </w:r>
            <w:proofErr w:type="spellEnd"/>
          </w:p>
        </w:tc>
        <w:tc>
          <w:tcPr>
            <w:tcW w:w="1323" w:type="dxa"/>
          </w:tcPr>
          <w:p w14:paraId="0EEF59C2" w14:textId="13200C0E" w:rsidR="009071FA" w:rsidRPr="00677323" w:rsidRDefault="009071FA" w:rsidP="009441A3">
            <w:pPr>
              <w:pStyle w:val="Brdtext"/>
              <w:ind w:left="0"/>
            </w:pPr>
            <w:r w:rsidRPr="00677323">
              <w:t>0 – 200mbar</w:t>
            </w:r>
          </w:p>
        </w:tc>
        <w:tc>
          <w:tcPr>
            <w:tcW w:w="636" w:type="dxa"/>
          </w:tcPr>
          <w:p w14:paraId="0F53109E" w14:textId="77777777" w:rsidR="009071FA" w:rsidRPr="00677323" w:rsidRDefault="009071FA" w:rsidP="009441A3">
            <w:pPr>
              <w:pStyle w:val="Brdtext"/>
              <w:ind w:left="0"/>
              <w:rPr>
                <w:highlight w:val="yellow"/>
              </w:rPr>
            </w:pPr>
          </w:p>
        </w:tc>
        <w:tc>
          <w:tcPr>
            <w:tcW w:w="696" w:type="dxa"/>
            <w:shd w:val="clear" w:color="auto" w:fill="auto"/>
          </w:tcPr>
          <w:p w14:paraId="00B1262A" w14:textId="77777777" w:rsidR="009071FA" w:rsidRPr="00677323" w:rsidRDefault="009071FA" w:rsidP="009441A3">
            <w:pPr>
              <w:pStyle w:val="Brdtext"/>
              <w:ind w:left="0"/>
            </w:pPr>
          </w:p>
        </w:tc>
        <w:tc>
          <w:tcPr>
            <w:tcW w:w="559" w:type="dxa"/>
            <w:shd w:val="clear" w:color="auto" w:fill="auto"/>
          </w:tcPr>
          <w:p w14:paraId="2711C58B" w14:textId="4F7B300E" w:rsidR="009071FA" w:rsidRPr="00677323" w:rsidRDefault="009071FA" w:rsidP="009441A3">
            <w:pPr>
              <w:pStyle w:val="Brdtext"/>
              <w:ind w:left="0"/>
            </w:pPr>
            <w:r w:rsidRPr="00677323">
              <w:t>75</w:t>
            </w:r>
          </w:p>
        </w:tc>
        <w:tc>
          <w:tcPr>
            <w:tcW w:w="559" w:type="dxa"/>
          </w:tcPr>
          <w:p w14:paraId="6FD42662" w14:textId="43EF610D" w:rsidR="009071FA" w:rsidRPr="00677323" w:rsidRDefault="009071FA" w:rsidP="009441A3">
            <w:pPr>
              <w:pStyle w:val="Brdtext"/>
              <w:ind w:left="0"/>
            </w:pPr>
            <w:r w:rsidRPr="00677323">
              <w:t>125</w:t>
            </w:r>
          </w:p>
        </w:tc>
        <w:tc>
          <w:tcPr>
            <w:tcW w:w="582" w:type="dxa"/>
          </w:tcPr>
          <w:p w14:paraId="38D16E7B" w14:textId="77777777" w:rsidR="009071FA" w:rsidRPr="00677323" w:rsidRDefault="009071FA" w:rsidP="009441A3">
            <w:pPr>
              <w:pStyle w:val="Brdtext"/>
              <w:ind w:left="0"/>
            </w:pPr>
          </w:p>
        </w:tc>
      </w:tr>
    </w:tbl>
    <w:p w14:paraId="1D68D069" w14:textId="77777777" w:rsidR="00372924" w:rsidRPr="00677323" w:rsidRDefault="00372924" w:rsidP="00372924">
      <w:pPr>
        <w:pStyle w:val="Brdtext"/>
        <w:ind w:left="0"/>
      </w:pPr>
    </w:p>
    <w:p w14:paraId="59100C82" w14:textId="77777777" w:rsidR="00372924" w:rsidRPr="00677323" w:rsidRDefault="00372924" w:rsidP="00372924">
      <w:pPr>
        <w:pStyle w:val="Brdtext"/>
      </w:pPr>
      <w:r w:rsidRPr="00677323">
        <w:rPr>
          <w:i/>
        </w:rPr>
        <w:t>Vakter (DIS):</w:t>
      </w:r>
    </w:p>
    <w:tbl>
      <w:tblPr>
        <w:tblStyle w:val="Tabellrutnt"/>
        <w:tblW w:w="7933" w:type="dxa"/>
        <w:tblInd w:w="1134" w:type="dxa"/>
        <w:tblLayout w:type="fixed"/>
        <w:tblLook w:val="04A0" w:firstRow="1" w:lastRow="0" w:firstColumn="1" w:lastColumn="0" w:noHBand="0" w:noVBand="1"/>
      </w:tblPr>
      <w:tblGrid>
        <w:gridCol w:w="1980"/>
        <w:gridCol w:w="4536"/>
        <w:gridCol w:w="1417"/>
      </w:tblGrid>
      <w:tr w:rsidR="00677323" w:rsidRPr="00677323" w14:paraId="65ADABF9" w14:textId="77777777" w:rsidTr="009441A3">
        <w:tc>
          <w:tcPr>
            <w:tcW w:w="1980" w:type="dxa"/>
          </w:tcPr>
          <w:p w14:paraId="57BCB230" w14:textId="77777777" w:rsidR="00372924" w:rsidRPr="00677323" w:rsidRDefault="00372924" w:rsidP="009441A3">
            <w:pPr>
              <w:pStyle w:val="Brdtext"/>
              <w:ind w:left="0"/>
            </w:pPr>
            <w:r w:rsidRPr="00677323">
              <w:t>Objekt/Signal</w:t>
            </w:r>
          </w:p>
        </w:tc>
        <w:tc>
          <w:tcPr>
            <w:tcW w:w="4536" w:type="dxa"/>
          </w:tcPr>
          <w:p w14:paraId="7D0CC8E8" w14:textId="77777777" w:rsidR="00372924" w:rsidRPr="00677323" w:rsidRDefault="00372924" w:rsidP="009441A3">
            <w:pPr>
              <w:pStyle w:val="Brdtext"/>
              <w:ind w:left="0"/>
            </w:pPr>
            <w:r w:rsidRPr="00677323">
              <w:t>Beskrivning</w:t>
            </w:r>
          </w:p>
        </w:tc>
        <w:tc>
          <w:tcPr>
            <w:tcW w:w="1417" w:type="dxa"/>
          </w:tcPr>
          <w:p w14:paraId="6E845494" w14:textId="77777777" w:rsidR="00372924" w:rsidRPr="00677323" w:rsidRDefault="00372924" w:rsidP="009441A3">
            <w:pPr>
              <w:pStyle w:val="Brdtext"/>
              <w:ind w:left="0"/>
            </w:pPr>
            <w:r w:rsidRPr="00677323">
              <w:t>Gränsvärde</w:t>
            </w:r>
          </w:p>
        </w:tc>
      </w:tr>
      <w:tr w:rsidR="00372924" w:rsidRPr="00677323" w14:paraId="71C664D9" w14:textId="77777777" w:rsidTr="009441A3">
        <w:tc>
          <w:tcPr>
            <w:tcW w:w="1980" w:type="dxa"/>
          </w:tcPr>
          <w:p w14:paraId="52AB5330" w14:textId="77777777" w:rsidR="00372924" w:rsidRPr="00677323" w:rsidRDefault="00372924" w:rsidP="009441A3">
            <w:pPr>
              <w:pStyle w:val="Brdtext"/>
              <w:ind w:left="0"/>
            </w:pPr>
            <w:r w:rsidRPr="00677323">
              <w:lastRenderedPageBreak/>
              <w:t>347LS301</w:t>
            </w:r>
          </w:p>
        </w:tc>
        <w:tc>
          <w:tcPr>
            <w:tcW w:w="4536" w:type="dxa"/>
          </w:tcPr>
          <w:p w14:paraId="11A32937" w14:textId="77777777" w:rsidR="00372924" w:rsidRPr="00677323" w:rsidRDefault="00372924" w:rsidP="009441A3">
            <w:pPr>
              <w:pStyle w:val="Brdtext"/>
              <w:ind w:left="0"/>
            </w:pPr>
            <w:r w:rsidRPr="00677323">
              <w:t xml:space="preserve">Låg nivå </w:t>
            </w:r>
            <w:proofErr w:type="spellStart"/>
            <w:r w:rsidRPr="00677323">
              <w:t>tvättsteg</w:t>
            </w:r>
            <w:proofErr w:type="spellEnd"/>
            <w:r w:rsidRPr="00677323">
              <w:t xml:space="preserve"> </w:t>
            </w:r>
            <w:proofErr w:type="spellStart"/>
            <w:r w:rsidRPr="00677323">
              <w:t>absorber</w:t>
            </w:r>
            <w:proofErr w:type="spellEnd"/>
          </w:p>
        </w:tc>
        <w:tc>
          <w:tcPr>
            <w:tcW w:w="1417" w:type="dxa"/>
          </w:tcPr>
          <w:p w14:paraId="3B70CF1D" w14:textId="77777777" w:rsidR="00372924" w:rsidRPr="00677323" w:rsidRDefault="00372924" w:rsidP="009441A3">
            <w:pPr>
              <w:pStyle w:val="Brdtext"/>
              <w:ind w:left="0"/>
            </w:pPr>
          </w:p>
        </w:tc>
      </w:tr>
    </w:tbl>
    <w:p w14:paraId="6317C673" w14:textId="77777777" w:rsidR="00372924" w:rsidRPr="00677323" w:rsidRDefault="00372924" w:rsidP="00372924">
      <w:pPr>
        <w:pStyle w:val="Brdtext"/>
      </w:pPr>
    </w:p>
    <w:p w14:paraId="22252017" w14:textId="47203C62" w:rsidR="00372924" w:rsidRPr="00677323" w:rsidRDefault="00372924" w:rsidP="00372924">
      <w:pPr>
        <w:pStyle w:val="Brdtext"/>
      </w:pPr>
      <w:r w:rsidRPr="00677323">
        <w:rPr>
          <w:i/>
        </w:rPr>
        <w:t>Vakter via säkerhetssystem (</w:t>
      </w:r>
      <w:proofErr w:type="spellStart"/>
      <w:r w:rsidR="008A14F9" w:rsidRPr="00677323">
        <w:rPr>
          <w:i/>
        </w:rPr>
        <w:t>S</w:t>
      </w:r>
      <w:r w:rsidRPr="00677323">
        <w:rPr>
          <w:i/>
        </w:rPr>
        <w:t>DI</w:t>
      </w:r>
      <w:r w:rsidR="008A14F9" w:rsidRPr="00677323">
        <w:rPr>
          <w:i/>
        </w:rPr>
        <w:t>nBool</w:t>
      </w:r>
      <w:proofErr w:type="spellEnd"/>
      <w:r w:rsidRPr="00677323">
        <w:rPr>
          <w:i/>
        </w:rPr>
        <w:t>):</w:t>
      </w:r>
    </w:p>
    <w:tbl>
      <w:tblPr>
        <w:tblStyle w:val="Tabellrutnt"/>
        <w:tblW w:w="7932" w:type="dxa"/>
        <w:tblInd w:w="1134" w:type="dxa"/>
        <w:tblLayout w:type="fixed"/>
        <w:tblLook w:val="04A0" w:firstRow="1" w:lastRow="0" w:firstColumn="1" w:lastColumn="0" w:noHBand="0" w:noVBand="1"/>
      </w:tblPr>
      <w:tblGrid>
        <w:gridCol w:w="1845"/>
        <w:gridCol w:w="3962"/>
        <w:gridCol w:w="1418"/>
        <w:gridCol w:w="707"/>
      </w:tblGrid>
      <w:tr w:rsidR="00677323" w:rsidRPr="00677323" w14:paraId="3377A6BA" w14:textId="77777777" w:rsidTr="009441A3">
        <w:tc>
          <w:tcPr>
            <w:tcW w:w="1845" w:type="dxa"/>
          </w:tcPr>
          <w:p w14:paraId="054CE4EE" w14:textId="77777777" w:rsidR="00372924" w:rsidRPr="00677323" w:rsidRDefault="00372924" w:rsidP="009441A3">
            <w:pPr>
              <w:pStyle w:val="Brdtext"/>
              <w:ind w:left="0"/>
            </w:pPr>
            <w:r w:rsidRPr="00677323">
              <w:t>Objekt/Signal</w:t>
            </w:r>
          </w:p>
        </w:tc>
        <w:tc>
          <w:tcPr>
            <w:tcW w:w="3962" w:type="dxa"/>
          </w:tcPr>
          <w:p w14:paraId="71F73861" w14:textId="77777777" w:rsidR="00372924" w:rsidRPr="00677323" w:rsidRDefault="00372924" w:rsidP="009441A3">
            <w:pPr>
              <w:pStyle w:val="Brdtext"/>
              <w:ind w:left="0"/>
            </w:pPr>
            <w:r w:rsidRPr="00677323">
              <w:t>Beskrivning</w:t>
            </w:r>
          </w:p>
        </w:tc>
        <w:tc>
          <w:tcPr>
            <w:tcW w:w="1418" w:type="dxa"/>
          </w:tcPr>
          <w:p w14:paraId="343ACABD" w14:textId="77777777" w:rsidR="00372924" w:rsidRPr="00677323" w:rsidRDefault="00372924" w:rsidP="009441A3">
            <w:pPr>
              <w:pStyle w:val="Brdtext"/>
              <w:ind w:left="0"/>
            </w:pPr>
            <w:r w:rsidRPr="00677323">
              <w:t>Gränsvärde</w:t>
            </w:r>
          </w:p>
        </w:tc>
        <w:tc>
          <w:tcPr>
            <w:tcW w:w="707" w:type="dxa"/>
          </w:tcPr>
          <w:p w14:paraId="4E8084E8" w14:textId="77777777" w:rsidR="00372924" w:rsidRPr="00677323" w:rsidRDefault="00372924" w:rsidP="009441A3">
            <w:pPr>
              <w:pStyle w:val="Brdtext"/>
              <w:ind w:left="0"/>
            </w:pPr>
            <w:r w:rsidRPr="00677323">
              <w:t>SIL</w:t>
            </w:r>
          </w:p>
        </w:tc>
      </w:tr>
      <w:tr w:rsidR="00677323" w:rsidRPr="00677323" w14:paraId="4848DEFA" w14:textId="77777777" w:rsidTr="009441A3">
        <w:tc>
          <w:tcPr>
            <w:tcW w:w="1845" w:type="dxa"/>
          </w:tcPr>
          <w:p w14:paraId="1043FD5F" w14:textId="77777777" w:rsidR="00372924" w:rsidRPr="00677323" w:rsidRDefault="00372924" w:rsidP="009441A3">
            <w:pPr>
              <w:pStyle w:val="Brdtext"/>
              <w:ind w:left="0"/>
            </w:pPr>
            <w:r w:rsidRPr="00677323">
              <w:t>347LZ302</w:t>
            </w:r>
          </w:p>
        </w:tc>
        <w:tc>
          <w:tcPr>
            <w:tcW w:w="3962" w:type="dxa"/>
          </w:tcPr>
          <w:p w14:paraId="1B5BEA26" w14:textId="77777777" w:rsidR="00372924" w:rsidRPr="00677323" w:rsidRDefault="00372924" w:rsidP="009441A3">
            <w:pPr>
              <w:pStyle w:val="Brdtext"/>
              <w:ind w:left="0"/>
            </w:pPr>
            <w:r w:rsidRPr="00677323">
              <w:t xml:space="preserve">Hög Nivå </w:t>
            </w:r>
            <w:proofErr w:type="spellStart"/>
            <w:r w:rsidRPr="00677323">
              <w:t>absorber</w:t>
            </w:r>
            <w:proofErr w:type="spellEnd"/>
          </w:p>
        </w:tc>
        <w:tc>
          <w:tcPr>
            <w:tcW w:w="1418" w:type="dxa"/>
          </w:tcPr>
          <w:p w14:paraId="303275F8" w14:textId="77777777" w:rsidR="00372924" w:rsidRPr="00677323" w:rsidRDefault="00372924" w:rsidP="009441A3">
            <w:pPr>
              <w:pStyle w:val="Brdtext"/>
              <w:ind w:left="0"/>
            </w:pPr>
            <w:r w:rsidRPr="00677323">
              <w:t>97</w:t>
            </w:r>
          </w:p>
        </w:tc>
        <w:tc>
          <w:tcPr>
            <w:tcW w:w="707" w:type="dxa"/>
          </w:tcPr>
          <w:p w14:paraId="1AE46D7C" w14:textId="77777777" w:rsidR="00372924" w:rsidRPr="00677323" w:rsidRDefault="00372924" w:rsidP="009441A3">
            <w:pPr>
              <w:pStyle w:val="Brdtext"/>
              <w:ind w:left="0"/>
            </w:pPr>
            <w:r w:rsidRPr="00677323">
              <w:t>1</w:t>
            </w:r>
          </w:p>
        </w:tc>
      </w:tr>
      <w:tr w:rsidR="00372924" w:rsidRPr="00677323" w14:paraId="7FF2433D" w14:textId="77777777" w:rsidTr="009441A3">
        <w:tc>
          <w:tcPr>
            <w:tcW w:w="1845" w:type="dxa"/>
          </w:tcPr>
          <w:p w14:paraId="2E9EE7C0" w14:textId="77777777" w:rsidR="00372924" w:rsidRPr="00677323" w:rsidRDefault="00372924" w:rsidP="009441A3">
            <w:pPr>
              <w:pStyle w:val="Brdtext"/>
              <w:ind w:left="0"/>
            </w:pPr>
            <w:r w:rsidRPr="00677323">
              <w:t>347LZ300</w:t>
            </w:r>
          </w:p>
        </w:tc>
        <w:tc>
          <w:tcPr>
            <w:tcW w:w="3962" w:type="dxa"/>
          </w:tcPr>
          <w:p w14:paraId="212D7CCE" w14:textId="77777777" w:rsidR="00372924" w:rsidRPr="00677323" w:rsidRDefault="00372924" w:rsidP="009441A3">
            <w:pPr>
              <w:pStyle w:val="Brdtext"/>
              <w:ind w:left="0"/>
            </w:pPr>
            <w:r w:rsidRPr="00677323">
              <w:t xml:space="preserve">Låg Nivå </w:t>
            </w:r>
            <w:proofErr w:type="spellStart"/>
            <w:r w:rsidRPr="00677323">
              <w:t>absorber</w:t>
            </w:r>
            <w:proofErr w:type="spellEnd"/>
            <w:r w:rsidRPr="00677323">
              <w:t xml:space="preserve"> </w:t>
            </w:r>
          </w:p>
        </w:tc>
        <w:tc>
          <w:tcPr>
            <w:tcW w:w="1418" w:type="dxa"/>
          </w:tcPr>
          <w:p w14:paraId="6919AC52" w14:textId="77777777" w:rsidR="00372924" w:rsidRPr="00677323" w:rsidRDefault="00372924" w:rsidP="009441A3">
            <w:pPr>
              <w:pStyle w:val="Brdtext"/>
              <w:ind w:left="0"/>
            </w:pPr>
            <w:r w:rsidRPr="00677323">
              <w:t>5</w:t>
            </w:r>
          </w:p>
        </w:tc>
        <w:tc>
          <w:tcPr>
            <w:tcW w:w="707" w:type="dxa"/>
          </w:tcPr>
          <w:p w14:paraId="18F4BC8E" w14:textId="77777777" w:rsidR="00372924" w:rsidRPr="00677323" w:rsidRDefault="00372924" w:rsidP="009441A3">
            <w:pPr>
              <w:pStyle w:val="Brdtext"/>
              <w:ind w:left="0"/>
            </w:pPr>
            <w:r w:rsidRPr="00677323">
              <w:t>2</w:t>
            </w:r>
          </w:p>
        </w:tc>
      </w:tr>
    </w:tbl>
    <w:p w14:paraId="0C0A6915" w14:textId="77777777" w:rsidR="00372924" w:rsidRPr="00677323" w:rsidRDefault="00372924" w:rsidP="00090863">
      <w:pPr>
        <w:pStyle w:val="Brdtext"/>
      </w:pPr>
    </w:p>
    <w:p w14:paraId="07E48697" w14:textId="28ED3CF8" w:rsidR="00F13D33" w:rsidRPr="00677323" w:rsidRDefault="00F13D33" w:rsidP="00090863">
      <w:pPr>
        <w:pStyle w:val="Brdtext"/>
        <w:rPr>
          <w:i/>
        </w:rPr>
      </w:pPr>
      <w:r w:rsidRPr="00677323">
        <w:t xml:space="preserve">Nyckelbrytare i kontrollrum </w:t>
      </w:r>
      <w:r w:rsidRPr="00677323">
        <w:rPr>
          <w:i/>
        </w:rPr>
        <w:t>(</w:t>
      </w:r>
      <w:proofErr w:type="spellStart"/>
      <w:r w:rsidRPr="00677323">
        <w:rPr>
          <w:i/>
        </w:rPr>
        <w:t>SDInBool</w:t>
      </w:r>
      <w:proofErr w:type="spellEnd"/>
      <w:r w:rsidRPr="00677323">
        <w:rPr>
          <w:i/>
        </w:rPr>
        <w:t>):</w:t>
      </w:r>
    </w:p>
    <w:tbl>
      <w:tblPr>
        <w:tblStyle w:val="Tabellrutnt"/>
        <w:tblW w:w="7933" w:type="dxa"/>
        <w:tblInd w:w="1134" w:type="dxa"/>
        <w:tblLayout w:type="fixed"/>
        <w:tblLook w:val="04A0" w:firstRow="1" w:lastRow="0" w:firstColumn="1" w:lastColumn="0" w:noHBand="0" w:noVBand="1"/>
      </w:tblPr>
      <w:tblGrid>
        <w:gridCol w:w="1980"/>
        <w:gridCol w:w="4536"/>
        <w:gridCol w:w="1417"/>
      </w:tblGrid>
      <w:tr w:rsidR="00677323" w:rsidRPr="00677323" w14:paraId="3FF702CF" w14:textId="77777777" w:rsidTr="007C7F63">
        <w:tc>
          <w:tcPr>
            <w:tcW w:w="1980" w:type="dxa"/>
          </w:tcPr>
          <w:p w14:paraId="07BA949B" w14:textId="77777777" w:rsidR="00F13D33" w:rsidRPr="00677323" w:rsidRDefault="00F13D33" w:rsidP="007C7F63">
            <w:pPr>
              <w:pStyle w:val="Brdtext"/>
              <w:ind w:left="0"/>
            </w:pPr>
            <w:r w:rsidRPr="00677323">
              <w:t>Objekt/Signal</w:t>
            </w:r>
          </w:p>
        </w:tc>
        <w:tc>
          <w:tcPr>
            <w:tcW w:w="4536" w:type="dxa"/>
          </w:tcPr>
          <w:p w14:paraId="1BE3C4E5" w14:textId="77777777" w:rsidR="00F13D33" w:rsidRPr="00677323" w:rsidRDefault="00F13D33" w:rsidP="007C7F63">
            <w:pPr>
              <w:pStyle w:val="Brdtext"/>
              <w:ind w:left="0"/>
            </w:pPr>
            <w:r w:rsidRPr="00677323">
              <w:t>Beskrivning</w:t>
            </w:r>
          </w:p>
        </w:tc>
        <w:tc>
          <w:tcPr>
            <w:tcW w:w="1417" w:type="dxa"/>
          </w:tcPr>
          <w:p w14:paraId="0C053CB7" w14:textId="0C2824F4" w:rsidR="00F13D33" w:rsidRPr="00677323" w:rsidRDefault="00A917C3" w:rsidP="007C7F63">
            <w:pPr>
              <w:pStyle w:val="Brdtext"/>
              <w:ind w:left="0"/>
            </w:pPr>
            <w:r w:rsidRPr="00677323">
              <w:t>SIL</w:t>
            </w:r>
          </w:p>
        </w:tc>
      </w:tr>
      <w:tr w:rsidR="00756430" w:rsidRPr="00677323" w14:paraId="089B3345" w14:textId="77777777" w:rsidTr="007C7F63">
        <w:tc>
          <w:tcPr>
            <w:tcW w:w="1980" w:type="dxa"/>
          </w:tcPr>
          <w:p w14:paraId="0233A03C" w14:textId="11F13DA3" w:rsidR="00F13D33" w:rsidRPr="00677323" w:rsidRDefault="00F13D33" w:rsidP="007C7F63">
            <w:pPr>
              <w:pStyle w:val="Brdtext"/>
              <w:ind w:left="0"/>
            </w:pPr>
            <w:r w:rsidRPr="00677323">
              <w:t>347H</w:t>
            </w:r>
            <w:r w:rsidR="00816424" w:rsidRPr="00677323">
              <w:t>S399</w:t>
            </w:r>
          </w:p>
        </w:tc>
        <w:tc>
          <w:tcPr>
            <w:tcW w:w="4536" w:type="dxa"/>
          </w:tcPr>
          <w:p w14:paraId="1196D9E4" w14:textId="7CC550BF" w:rsidR="00F13D33" w:rsidRPr="00677323" w:rsidRDefault="00F13D33" w:rsidP="007C7F63">
            <w:pPr>
              <w:pStyle w:val="Brdtext"/>
              <w:ind w:left="0"/>
            </w:pPr>
            <w:r w:rsidRPr="00677323">
              <w:t xml:space="preserve">Överkoppling </w:t>
            </w:r>
            <w:proofErr w:type="spellStart"/>
            <w:r w:rsidRPr="00677323">
              <w:t>förregling</w:t>
            </w:r>
            <w:r w:rsidR="00816424" w:rsidRPr="00677323">
              <w:t>ar</w:t>
            </w:r>
            <w:proofErr w:type="spellEnd"/>
            <w:r w:rsidRPr="00677323">
              <w:t xml:space="preserve"> reduktionsgaskompressor 346PU101</w:t>
            </w:r>
          </w:p>
        </w:tc>
        <w:tc>
          <w:tcPr>
            <w:tcW w:w="1417" w:type="dxa"/>
          </w:tcPr>
          <w:p w14:paraId="6331CD3B" w14:textId="7B1E611B" w:rsidR="00F13D33" w:rsidRPr="00677323" w:rsidRDefault="00A917C3" w:rsidP="007C7F63">
            <w:pPr>
              <w:pStyle w:val="Brdtext"/>
              <w:ind w:left="0"/>
            </w:pPr>
            <w:r w:rsidRPr="00677323">
              <w:t>2</w:t>
            </w:r>
          </w:p>
        </w:tc>
      </w:tr>
    </w:tbl>
    <w:p w14:paraId="3048B21D" w14:textId="77777777" w:rsidR="00F13D33" w:rsidRPr="00677323" w:rsidRDefault="00F13D33" w:rsidP="00090863">
      <w:pPr>
        <w:pStyle w:val="Brdtext"/>
      </w:pPr>
    </w:p>
    <w:p w14:paraId="066E1017" w14:textId="77777777" w:rsidR="00372924" w:rsidRPr="00677323" w:rsidRDefault="00372924" w:rsidP="00372924">
      <w:pPr>
        <w:pStyle w:val="Brdtext"/>
        <w:rPr>
          <w:i/>
        </w:rPr>
      </w:pPr>
      <w:r w:rsidRPr="00677323">
        <w:rPr>
          <w:i/>
        </w:rPr>
        <w:t>Dessa objekt förreglar:</w:t>
      </w:r>
    </w:p>
    <w:p w14:paraId="476C0471" w14:textId="77777777" w:rsidR="00372924" w:rsidRPr="00677323" w:rsidRDefault="00372924" w:rsidP="00372924">
      <w:pPr>
        <w:pStyle w:val="Brdtext"/>
      </w:pPr>
      <w:r w:rsidRPr="00677323">
        <w:t>347LS301 förreglar:</w:t>
      </w:r>
    </w:p>
    <w:p w14:paraId="15F344D6" w14:textId="77777777" w:rsidR="00372924" w:rsidRPr="00677323" w:rsidRDefault="00372924" w:rsidP="00372924">
      <w:pPr>
        <w:pStyle w:val="Brdtext"/>
        <w:numPr>
          <w:ilvl w:val="0"/>
          <w:numId w:val="10"/>
        </w:numPr>
      </w:pPr>
      <w:r w:rsidRPr="00677323">
        <w:t xml:space="preserve">Recirkulationspump tvättvatten </w:t>
      </w:r>
      <w:proofErr w:type="spellStart"/>
      <w:r w:rsidRPr="00677323">
        <w:t>absorber</w:t>
      </w:r>
      <w:proofErr w:type="spellEnd"/>
      <w:r w:rsidRPr="00677323">
        <w:t>, 347PU108.</w:t>
      </w:r>
    </w:p>
    <w:p w14:paraId="30A47ACB" w14:textId="77777777" w:rsidR="00372924" w:rsidRPr="00677323" w:rsidRDefault="00372924" w:rsidP="00372924">
      <w:pPr>
        <w:pStyle w:val="Brdtext"/>
      </w:pPr>
      <w:r w:rsidRPr="00677323">
        <w:t>347LZ302 förreglar:</w:t>
      </w:r>
    </w:p>
    <w:p w14:paraId="3107884D" w14:textId="77777777" w:rsidR="00372924" w:rsidRPr="00677323" w:rsidRDefault="00372924" w:rsidP="00372924">
      <w:pPr>
        <w:pStyle w:val="Brdtext"/>
        <w:numPr>
          <w:ilvl w:val="0"/>
          <w:numId w:val="10"/>
        </w:numPr>
      </w:pPr>
      <w:r w:rsidRPr="00677323">
        <w:t>Avstängningsventil matarvatten, 347SV509.</w:t>
      </w:r>
    </w:p>
    <w:p w14:paraId="0904C18D" w14:textId="77777777" w:rsidR="00372924" w:rsidRPr="00677323" w:rsidRDefault="00372924" w:rsidP="00372924">
      <w:pPr>
        <w:pStyle w:val="Brdtext"/>
      </w:pPr>
      <w:r w:rsidRPr="00677323">
        <w:t>347LZ300 förreglar:</w:t>
      </w:r>
    </w:p>
    <w:p w14:paraId="1681EDF4" w14:textId="77777777" w:rsidR="00372924" w:rsidRPr="00677323" w:rsidRDefault="00372924" w:rsidP="00372924">
      <w:pPr>
        <w:pStyle w:val="Brdtext"/>
        <w:numPr>
          <w:ilvl w:val="0"/>
          <w:numId w:val="10"/>
        </w:numPr>
      </w:pPr>
      <w:r w:rsidRPr="00677323">
        <w:t>Avstängningsventiler för CO</w:t>
      </w:r>
      <w:r w:rsidRPr="00677323">
        <w:rPr>
          <w:vertAlign w:val="subscript"/>
        </w:rPr>
        <w:t>2</w:t>
      </w:r>
      <w:r w:rsidRPr="00677323">
        <w:t xml:space="preserve">-rik MEA, 347SV672 och 347SV673 </w:t>
      </w:r>
    </w:p>
    <w:p w14:paraId="1192782B" w14:textId="77777777" w:rsidR="00372924" w:rsidRPr="00677323" w:rsidRDefault="00372924" w:rsidP="00372924">
      <w:pPr>
        <w:pStyle w:val="Brdtext"/>
        <w:numPr>
          <w:ilvl w:val="0"/>
          <w:numId w:val="10"/>
        </w:numPr>
      </w:pPr>
      <w:r w:rsidRPr="00677323">
        <w:t xml:space="preserve">Nivåregulator </w:t>
      </w:r>
      <w:proofErr w:type="spellStart"/>
      <w:r w:rsidRPr="00677323">
        <w:t>absorber</w:t>
      </w:r>
      <w:proofErr w:type="spellEnd"/>
      <w:r w:rsidRPr="00677323">
        <w:t>, 347LC608.</w:t>
      </w:r>
    </w:p>
    <w:p w14:paraId="3B18CAE2" w14:textId="77777777" w:rsidR="00372924" w:rsidRPr="00677323" w:rsidRDefault="00372924" w:rsidP="00372924">
      <w:pPr>
        <w:pStyle w:val="Brdtext"/>
        <w:rPr>
          <w:i/>
        </w:rPr>
      </w:pPr>
      <w:r w:rsidRPr="00677323">
        <w:rPr>
          <w:i/>
        </w:rPr>
        <w:t>347LI608</w:t>
      </w:r>
    </w:p>
    <w:p w14:paraId="412C21F5" w14:textId="77777777" w:rsidR="00372924" w:rsidRPr="00677323" w:rsidRDefault="00372924" w:rsidP="00372924">
      <w:pPr>
        <w:pStyle w:val="Brdtext"/>
        <w:numPr>
          <w:ilvl w:val="0"/>
          <w:numId w:val="16"/>
        </w:numPr>
      </w:pPr>
      <w:r w:rsidRPr="00677323">
        <w:t>Flödesregulator för flöde av CO</w:t>
      </w:r>
      <w:r w:rsidRPr="00677323">
        <w:rPr>
          <w:vertAlign w:val="subscript"/>
        </w:rPr>
        <w:t>2</w:t>
      </w:r>
      <w:r w:rsidRPr="00677323">
        <w:t xml:space="preserve">-fattig MEA till </w:t>
      </w:r>
      <w:proofErr w:type="spellStart"/>
      <w:r w:rsidRPr="00677323">
        <w:t>absorber</w:t>
      </w:r>
      <w:proofErr w:type="spellEnd"/>
      <w:r w:rsidRPr="00677323">
        <w:t xml:space="preserve"> 347FC667</w:t>
      </w:r>
    </w:p>
    <w:p w14:paraId="551F9662" w14:textId="77777777" w:rsidR="00372924" w:rsidRPr="00677323" w:rsidRDefault="00372924" w:rsidP="00372924">
      <w:pPr>
        <w:pStyle w:val="Brdtext"/>
        <w:numPr>
          <w:ilvl w:val="0"/>
          <w:numId w:val="16"/>
        </w:numPr>
      </w:pPr>
      <w:r w:rsidRPr="00677323">
        <w:t>MEA-pumpar 347PU104 och 347PU105</w:t>
      </w:r>
    </w:p>
    <w:p w14:paraId="37D91A66" w14:textId="77777777" w:rsidR="00372924" w:rsidRPr="00677323" w:rsidRDefault="00372924" w:rsidP="00372924">
      <w:pPr>
        <w:pStyle w:val="Brdtext"/>
        <w:numPr>
          <w:ilvl w:val="0"/>
          <w:numId w:val="16"/>
        </w:numPr>
        <w:rPr>
          <w:i/>
        </w:rPr>
      </w:pPr>
      <w:r w:rsidRPr="00677323">
        <w:t>Avstängningsventil för 347SV671 CO</w:t>
      </w:r>
      <w:r w:rsidRPr="00677323">
        <w:rPr>
          <w:vertAlign w:val="subscript"/>
        </w:rPr>
        <w:t>2</w:t>
      </w:r>
      <w:r w:rsidRPr="00677323">
        <w:t xml:space="preserve">-fattig MEA till </w:t>
      </w:r>
      <w:proofErr w:type="spellStart"/>
      <w:r w:rsidRPr="00677323">
        <w:t>absorber</w:t>
      </w:r>
      <w:proofErr w:type="spellEnd"/>
    </w:p>
    <w:p w14:paraId="1ED68B01" w14:textId="77777777" w:rsidR="00372924" w:rsidRPr="00677323" w:rsidRDefault="00372924" w:rsidP="00372924">
      <w:pPr>
        <w:pStyle w:val="Brdtext"/>
        <w:numPr>
          <w:ilvl w:val="0"/>
          <w:numId w:val="16"/>
        </w:numPr>
        <w:rPr>
          <w:i/>
        </w:rPr>
      </w:pPr>
      <w:r w:rsidRPr="00677323">
        <w:t>Avstängningsventiler för CO</w:t>
      </w:r>
      <w:r w:rsidRPr="00677323">
        <w:rPr>
          <w:vertAlign w:val="subscript"/>
        </w:rPr>
        <w:t>2</w:t>
      </w:r>
      <w:r w:rsidRPr="00677323">
        <w:t>-rik MEA, 347SV672 och 347SV673</w:t>
      </w:r>
    </w:p>
    <w:p w14:paraId="279F77F0" w14:textId="77777777" w:rsidR="00372924" w:rsidRPr="00677323" w:rsidRDefault="00372924" w:rsidP="00372924">
      <w:pPr>
        <w:pStyle w:val="Brdtext"/>
        <w:numPr>
          <w:ilvl w:val="0"/>
          <w:numId w:val="16"/>
        </w:numPr>
      </w:pPr>
      <w:r w:rsidRPr="00677323">
        <w:t>Avstängningsventil för CO</w:t>
      </w:r>
      <w:r w:rsidRPr="00677323">
        <w:rPr>
          <w:vertAlign w:val="subscript"/>
        </w:rPr>
        <w:t>2</w:t>
      </w:r>
      <w:r w:rsidRPr="00677323">
        <w:t xml:space="preserve">-fattig MEA från </w:t>
      </w:r>
      <w:proofErr w:type="spellStart"/>
      <w:r w:rsidRPr="00677323">
        <w:t>återkokaren</w:t>
      </w:r>
      <w:proofErr w:type="spellEnd"/>
      <w:r w:rsidRPr="00677323">
        <w:t xml:space="preserve"> 347SV674</w:t>
      </w:r>
    </w:p>
    <w:p w14:paraId="2BC8EC1C" w14:textId="06D0F91E" w:rsidR="00372924" w:rsidRPr="00677323" w:rsidRDefault="003A363B" w:rsidP="00372924">
      <w:pPr>
        <w:pStyle w:val="Brdtext"/>
        <w:numPr>
          <w:ilvl w:val="0"/>
          <w:numId w:val="16"/>
        </w:numPr>
        <w:rPr>
          <w:i/>
        </w:rPr>
      </w:pPr>
      <w:r w:rsidRPr="00677323">
        <w:t>Reduktionsgaskompressor 346PU101 (H2-gränsvärde, Överrids av 347HS399)</w:t>
      </w:r>
    </w:p>
    <w:p w14:paraId="5616B14E" w14:textId="0D5FA2AB" w:rsidR="00372924" w:rsidRPr="00677323" w:rsidRDefault="00F13D33" w:rsidP="00090863">
      <w:pPr>
        <w:pStyle w:val="Brdtext"/>
        <w:rPr>
          <w:i/>
        </w:rPr>
      </w:pPr>
      <w:r w:rsidRPr="00677323">
        <w:rPr>
          <w:i/>
        </w:rPr>
        <w:t>347HS</w:t>
      </w:r>
      <w:r w:rsidR="00816424" w:rsidRPr="00677323">
        <w:rPr>
          <w:i/>
        </w:rPr>
        <w:t>399</w:t>
      </w:r>
    </w:p>
    <w:p w14:paraId="57BA23FE" w14:textId="28F037F0" w:rsidR="00F13D33" w:rsidRPr="00677323" w:rsidRDefault="00F13D33" w:rsidP="00F13D33">
      <w:pPr>
        <w:pStyle w:val="Brdtext"/>
        <w:numPr>
          <w:ilvl w:val="0"/>
          <w:numId w:val="23"/>
        </w:numPr>
        <w:rPr>
          <w:i/>
        </w:rPr>
      </w:pPr>
      <w:r w:rsidRPr="00677323">
        <w:rPr>
          <w:i/>
        </w:rPr>
        <w:t>TRUE</w:t>
      </w:r>
      <w:r w:rsidR="00816424" w:rsidRPr="00677323">
        <w:rPr>
          <w:i/>
        </w:rPr>
        <w:t xml:space="preserve"> öv</w:t>
      </w:r>
      <w:r w:rsidRPr="00677323">
        <w:rPr>
          <w:i/>
        </w:rPr>
        <w:t>er</w:t>
      </w:r>
      <w:r w:rsidR="00816424" w:rsidRPr="00677323">
        <w:rPr>
          <w:i/>
        </w:rPr>
        <w:t xml:space="preserve">rider alla </w:t>
      </w:r>
      <w:proofErr w:type="spellStart"/>
      <w:r w:rsidR="00816424" w:rsidRPr="00677323">
        <w:rPr>
          <w:i/>
        </w:rPr>
        <w:t>förr</w:t>
      </w:r>
      <w:r w:rsidRPr="00677323">
        <w:rPr>
          <w:i/>
        </w:rPr>
        <w:t>eglingar</w:t>
      </w:r>
      <w:proofErr w:type="spellEnd"/>
      <w:r w:rsidRPr="00677323">
        <w:rPr>
          <w:i/>
        </w:rPr>
        <w:t xml:space="preserve"> från CO</w:t>
      </w:r>
      <w:r w:rsidRPr="00677323">
        <w:rPr>
          <w:i/>
          <w:vertAlign w:val="subscript"/>
        </w:rPr>
        <w:t>2</w:t>
      </w:r>
      <w:r w:rsidRPr="00677323">
        <w:rPr>
          <w:i/>
        </w:rPr>
        <w:t xml:space="preserve">-reningen som trippar </w:t>
      </w:r>
      <w:r w:rsidR="00816424" w:rsidRPr="00677323">
        <w:rPr>
          <w:i/>
        </w:rPr>
        <w:t>reduktionsgaskompressor 346PU101. Denna brytare används när CO</w:t>
      </w:r>
      <w:r w:rsidR="00816424" w:rsidRPr="00677323">
        <w:rPr>
          <w:i/>
          <w:vertAlign w:val="subscript"/>
        </w:rPr>
        <w:t>2</w:t>
      </w:r>
      <w:r w:rsidR="00816424" w:rsidRPr="00677323">
        <w:rPr>
          <w:i/>
        </w:rPr>
        <w:t xml:space="preserve">-reningen är urkopplad ur processgasflödet </w:t>
      </w:r>
      <w:proofErr w:type="spellStart"/>
      <w:r w:rsidR="00816424" w:rsidRPr="00677323">
        <w:rPr>
          <w:i/>
        </w:rPr>
        <w:t>mha</w:t>
      </w:r>
      <w:proofErr w:type="spellEnd"/>
      <w:r w:rsidR="00816424" w:rsidRPr="00677323">
        <w:rPr>
          <w:i/>
        </w:rPr>
        <w:t>. handventiler och vänd-åttor för att möjliggöra drift av anläggningen utan CO</w:t>
      </w:r>
      <w:r w:rsidR="00816424" w:rsidRPr="00677323">
        <w:rPr>
          <w:i/>
          <w:vertAlign w:val="subscript"/>
        </w:rPr>
        <w:t>2</w:t>
      </w:r>
      <w:r w:rsidR="00816424" w:rsidRPr="00677323">
        <w:rPr>
          <w:i/>
        </w:rPr>
        <w:t>-rening.</w:t>
      </w:r>
    </w:p>
    <w:p w14:paraId="6D54A4CE" w14:textId="77777777" w:rsidR="00F13D33" w:rsidRPr="00677323" w:rsidRDefault="00F13D33" w:rsidP="00090863">
      <w:pPr>
        <w:pStyle w:val="Brdtext"/>
        <w:rPr>
          <w:i/>
        </w:rPr>
      </w:pPr>
    </w:p>
    <w:p w14:paraId="3F9CF3F3" w14:textId="77777777" w:rsidR="00090863" w:rsidRPr="00677323" w:rsidRDefault="00372924" w:rsidP="00090863">
      <w:pPr>
        <w:pStyle w:val="Brdtext"/>
        <w:rPr>
          <w:i/>
        </w:rPr>
      </w:pPr>
      <w:r w:rsidRPr="00677323">
        <w:rPr>
          <w:i/>
        </w:rPr>
        <w:t>347LC608</w:t>
      </w:r>
    </w:p>
    <w:p w14:paraId="0347795D" w14:textId="77777777" w:rsidR="00090863" w:rsidRPr="00677323" w:rsidRDefault="00090863" w:rsidP="00090863">
      <w:pPr>
        <w:pStyle w:val="Brdtext"/>
      </w:pPr>
      <w:r w:rsidRPr="00677323">
        <w:lastRenderedPageBreak/>
        <w:t xml:space="preserve">Vätskenivån i </w:t>
      </w:r>
      <w:proofErr w:type="spellStart"/>
      <w:r w:rsidRPr="00677323">
        <w:t>absorberns</w:t>
      </w:r>
      <w:proofErr w:type="spellEnd"/>
      <w:r w:rsidRPr="00677323">
        <w:t xml:space="preserve"> skall hålla e</w:t>
      </w:r>
      <w:r w:rsidR="00453233" w:rsidRPr="00677323">
        <w:t xml:space="preserve">n viss nivå för att undvika </w:t>
      </w:r>
      <w:r w:rsidRPr="00677323">
        <w:t>gas</w:t>
      </w:r>
      <w:r w:rsidR="00453233" w:rsidRPr="00677323">
        <w:t xml:space="preserve">genomslag till </w:t>
      </w:r>
      <w:proofErr w:type="spellStart"/>
      <w:r w:rsidR="00453233" w:rsidRPr="00677323">
        <w:t>strippern</w:t>
      </w:r>
      <w:proofErr w:type="spellEnd"/>
      <w:r w:rsidRPr="00677323">
        <w:t>. Nivån mäts av 347LI608 och regleras av PI-regulatorn 347LC608. Regulatorns utsignal styr öppningsgraden för reglerventilen 347RV608. Öppnar ventilen ökar flödet av CO</w:t>
      </w:r>
      <w:r w:rsidRPr="00677323">
        <w:rPr>
          <w:vertAlign w:val="subscript"/>
        </w:rPr>
        <w:t>2</w:t>
      </w:r>
      <w:r w:rsidRPr="00677323">
        <w:t xml:space="preserve">-rik MEA till </w:t>
      </w:r>
      <w:proofErr w:type="spellStart"/>
      <w:r w:rsidRPr="00677323">
        <w:t>strippern</w:t>
      </w:r>
      <w:proofErr w:type="spellEnd"/>
      <w:r w:rsidRPr="00677323">
        <w:t xml:space="preserve"> och nivån i </w:t>
      </w:r>
      <w:proofErr w:type="spellStart"/>
      <w:r w:rsidRPr="00677323">
        <w:t>absorbern</w:t>
      </w:r>
      <w:proofErr w:type="spellEnd"/>
      <w:r w:rsidRPr="00677323">
        <w:t xml:space="preserve"> sjunker.</w:t>
      </w:r>
      <w:r w:rsidR="00453233" w:rsidRPr="00677323">
        <w:t xml:space="preserve"> Flödet drivs av tryckskillnad mellan </w:t>
      </w:r>
      <w:proofErr w:type="spellStart"/>
      <w:r w:rsidR="00453233" w:rsidRPr="00677323">
        <w:t>absorber</w:t>
      </w:r>
      <w:proofErr w:type="spellEnd"/>
      <w:r w:rsidR="00453233" w:rsidRPr="00677323">
        <w:t xml:space="preserve"> och </w:t>
      </w:r>
      <w:proofErr w:type="spellStart"/>
      <w:r w:rsidR="00453233" w:rsidRPr="00677323">
        <w:t>stripper</w:t>
      </w:r>
      <w:proofErr w:type="spellEnd"/>
      <w:r w:rsidR="00453233" w:rsidRPr="00677323">
        <w:t xml:space="preserve"> (ingen pump).</w:t>
      </w:r>
      <w:r w:rsidR="00844902" w:rsidRPr="00677323">
        <w:t xml:space="preserve"> 347RV608 är utrustad med en magnetventil för tvångsstängning, 347RV608_MV1.</w:t>
      </w:r>
    </w:p>
    <w:p w14:paraId="68078E38" w14:textId="08922F40" w:rsidR="003A5838" w:rsidRPr="00677323" w:rsidRDefault="00090863" w:rsidP="00D62933">
      <w:pPr>
        <w:pStyle w:val="Brdtext"/>
        <w:rPr>
          <w:i/>
        </w:rPr>
      </w:pPr>
      <w:r w:rsidRPr="00677323">
        <w:t xml:space="preserve">Utsignalområde 0-100 %. </w:t>
      </w:r>
      <w:r w:rsidRPr="00677323">
        <w:br/>
        <w:t xml:space="preserve">Internt </w:t>
      </w:r>
      <w:proofErr w:type="spellStart"/>
      <w:r w:rsidRPr="00677323">
        <w:t>börvärde</w:t>
      </w:r>
      <w:proofErr w:type="spellEnd"/>
      <w:r w:rsidRPr="00677323">
        <w:t xml:space="preserve"> </w:t>
      </w:r>
      <w:r w:rsidR="00F07F6F" w:rsidRPr="00677323">
        <w:t>20 %</w:t>
      </w:r>
      <w:r w:rsidRPr="00677323">
        <w:br/>
        <w:t>Direkt regulator (MV&gt;SP öka utsignal, MV&lt;SP minska utsignal).</w:t>
      </w:r>
      <w:r w:rsidRPr="00677323">
        <w:br/>
      </w:r>
    </w:p>
    <w:p w14:paraId="04E7E559" w14:textId="77777777" w:rsidR="00D62933" w:rsidRPr="00677323" w:rsidRDefault="00D62933" w:rsidP="00D62933">
      <w:pPr>
        <w:pStyle w:val="Brdtext"/>
        <w:rPr>
          <w:i/>
        </w:rPr>
      </w:pPr>
      <w:proofErr w:type="spellStart"/>
      <w:r w:rsidRPr="00677323">
        <w:rPr>
          <w:i/>
        </w:rPr>
        <w:t>Förreglingar</w:t>
      </w:r>
      <w:proofErr w:type="spellEnd"/>
      <w:r w:rsidRPr="00677323">
        <w:rPr>
          <w:i/>
        </w:rPr>
        <w:t xml:space="preserve"> 347LC608 (PID01):</w:t>
      </w:r>
    </w:p>
    <w:tbl>
      <w:tblPr>
        <w:tblStyle w:val="Tabellrutnt"/>
        <w:tblW w:w="7083" w:type="dxa"/>
        <w:tblInd w:w="1134" w:type="dxa"/>
        <w:tblLayout w:type="fixed"/>
        <w:tblLook w:val="04A0" w:firstRow="1" w:lastRow="0" w:firstColumn="1" w:lastColumn="0" w:noHBand="0" w:noVBand="1"/>
      </w:tblPr>
      <w:tblGrid>
        <w:gridCol w:w="2405"/>
        <w:gridCol w:w="3119"/>
        <w:gridCol w:w="708"/>
        <w:gridCol w:w="851"/>
      </w:tblGrid>
      <w:tr w:rsidR="00677323" w:rsidRPr="00677323" w14:paraId="051C0860" w14:textId="77777777" w:rsidTr="00C63CB3">
        <w:tc>
          <w:tcPr>
            <w:tcW w:w="2405" w:type="dxa"/>
          </w:tcPr>
          <w:p w14:paraId="4F563A22" w14:textId="77777777" w:rsidR="00D62933" w:rsidRPr="00677323" w:rsidRDefault="00D62933" w:rsidP="00C63CB3">
            <w:pPr>
              <w:pStyle w:val="Brdtext"/>
              <w:ind w:left="0"/>
            </w:pPr>
            <w:r w:rsidRPr="00677323">
              <w:t>Objekt/signal</w:t>
            </w:r>
          </w:p>
        </w:tc>
        <w:tc>
          <w:tcPr>
            <w:tcW w:w="3119" w:type="dxa"/>
          </w:tcPr>
          <w:p w14:paraId="3A010A09" w14:textId="77777777" w:rsidR="00D62933" w:rsidRPr="00677323" w:rsidRDefault="00D62933" w:rsidP="00C63CB3">
            <w:pPr>
              <w:pStyle w:val="Brdtext"/>
              <w:ind w:left="0"/>
            </w:pPr>
            <w:r w:rsidRPr="00677323">
              <w:t>Beskrivning</w:t>
            </w:r>
          </w:p>
        </w:tc>
        <w:tc>
          <w:tcPr>
            <w:tcW w:w="708" w:type="dxa"/>
          </w:tcPr>
          <w:p w14:paraId="54EAD362" w14:textId="77777777" w:rsidR="00D62933" w:rsidRPr="00677323" w:rsidRDefault="00D62933" w:rsidP="00C63CB3">
            <w:pPr>
              <w:pStyle w:val="Brdtext"/>
              <w:ind w:left="0"/>
            </w:pPr>
            <w:r w:rsidRPr="00677323">
              <w:t>IB</w:t>
            </w:r>
          </w:p>
        </w:tc>
        <w:tc>
          <w:tcPr>
            <w:tcW w:w="851" w:type="dxa"/>
          </w:tcPr>
          <w:p w14:paraId="4FBC47D1" w14:textId="77777777" w:rsidR="00D62933" w:rsidRPr="00677323" w:rsidRDefault="00D62933" w:rsidP="00C63CB3">
            <w:pPr>
              <w:pStyle w:val="Brdtext"/>
              <w:ind w:left="0"/>
            </w:pPr>
            <w:proofErr w:type="spellStart"/>
            <w:r w:rsidRPr="00677323">
              <w:t>IBRef</w:t>
            </w:r>
            <w:proofErr w:type="spellEnd"/>
          </w:p>
        </w:tc>
      </w:tr>
      <w:tr w:rsidR="00677323" w:rsidRPr="00677323" w14:paraId="148EC379" w14:textId="77777777" w:rsidTr="00C63CB3">
        <w:tc>
          <w:tcPr>
            <w:tcW w:w="2405" w:type="dxa"/>
          </w:tcPr>
          <w:p w14:paraId="1F7A107C" w14:textId="77777777" w:rsidR="00D62933" w:rsidRPr="00677323" w:rsidRDefault="00D62933" w:rsidP="00C63CB3">
            <w:pPr>
              <w:pStyle w:val="Brdtext"/>
              <w:ind w:left="0"/>
            </w:pPr>
            <w:r w:rsidRPr="00677323">
              <w:t>347RV608_MV1</w:t>
            </w:r>
          </w:p>
        </w:tc>
        <w:tc>
          <w:tcPr>
            <w:tcW w:w="3119" w:type="dxa"/>
          </w:tcPr>
          <w:p w14:paraId="28D73512" w14:textId="77777777" w:rsidR="00D62933" w:rsidRPr="00677323" w:rsidRDefault="00D62933" w:rsidP="00C63CB3">
            <w:pPr>
              <w:pStyle w:val="Brdtext"/>
              <w:ind w:left="0"/>
            </w:pPr>
            <w:r w:rsidRPr="00677323">
              <w:t>Säkerhetssystem</w:t>
            </w:r>
          </w:p>
        </w:tc>
        <w:tc>
          <w:tcPr>
            <w:tcW w:w="708" w:type="dxa"/>
          </w:tcPr>
          <w:p w14:paraId="631BCD14" w14:textId="77777777" w:rsidR="00D62933" w:rsidRPr="00677323" w:rsidRDefault="00D62933" w:rsidP="00C63CB3">
            <w:pPr>
              <w:pStyle w:val="Brdtext"/>
              <w:ind w:left="0"/>
            </w:pPr>
            <w:r w:rsidRPr="00677323">
              <w:t>IB1</w:t>
            </w:r>
          </w:p>
        </w:tc>
        <w:tc>
          <w:tcPr>
            <w:tcW w:w="851" w:type="dxa"/>
          </w:tcPr>
          <w:p w14:paraId="3C97546E" w14:textId="77777777" w:rsidR="00D62933" w:rsidRPr="00677323" w:rsidRDefault="00D62933" w:rsidP="00C63CB3">
            <w:pPr>
              <w:pStyle w:val="Brdtext"/>
              <w:ind w:left="0"/>
            </w:pPr>
            <w:r w:rsidRPr="00677323">
              <w:t>0,0</w:t>
            </w:r>
          </w:p>
        </w:tc>
      </w:tr>
      <w:tr w:rsidR="00677323" w:rsidRPr="00677323" w14:paraId="1CDA41AC" w14:textId="77777777" w:rsidTr="00C63CB3">
        <w:tc>
          <w:tcPr>
            <w:tcW w:w="2405" w:type="dxa"/>
          </w:tcPr>
          <w:p w14:paraId="43EDC5AF" w14:textId="54A6C063" w:rsidR="00D62933" w:rsidRPr="0038259E" w:rsidRDefault="00D10BFE" w:rsidP="006569B2">
            <w:pPr>
              <w:pStyle w:val="Brdtext"/>
              <w:ind w:left="0"/>
              <w:rPr>
                <w:color w:val="FF0000"/>
              </w:rPr>
            </w:pPr>
            <w:r w:rsidRPr="0038259E">
              <w:rPr>
                <w:color w:val="FF0000"/>
              </w:rPr>
              <w:t>271LC</w:t>
            </w:r>
            <w:r w:rsidR="000D0D3F" w:rsidRPr="0038259E">
              <w:rPr>
                <w:color w:val="FF0000"/>
              </w:rPr>
              <w:t>608-IBGrp</w:t>
            </w:r>
          </w:p>
        </w:tc>
        <w:tc>
          <w:tcPr>
            <w:tcW w:w="3119" w:type="dxa"/>
          </w:tcPr>
          <w:p w14:paraId="13C5A46B" w14:textId="72F83A6F" w:rsidR="00D62933" w:rsidRPr="0038259E" w:rsidRDefault="000D0D3F" w:rsidP="00C63CB3">
            <w:pPr>
              <w:pStyle w:val="Brdtext"/>
              <w:ind w:left="0"/>
              <w:rPr>
                <w:color w:val="FF0000"/>
              </w:rPr>
            </w:pPr>
            <w:r w:rsidRPr="0038259E">
              <w:rPr>
                <w:color w:val="FF0000"/>
              </w:rPr>
              <w:t>Förreglingsgrupp</w:t>
            </w:r>
          </w:p>
        </w:tc>
        <w:tc>
          <w:tcPr>
            <w:tcW w:w="708" w:type="dxa"/>
          </w:tcPr>
          <w:p w14:paraId="2041482F" w14:textId="77777777" w:rsidR="00D62933" w:rsidRPr="0038259E" w:rsidRDefault="00D62933" w:rsidP="00C63CB3">
            <w:pPr>
              <w:pStyle w:val="Brdtext"/>
              <w:ind w:left="0"/>
              <w:rPr>
                <w:color w:val="FF0000"/>
              </w:rPr>
            </w:pPr>
            <w:r w:rsidRPr="0038259E">
              <w:rPr>
                <w:color w:val="FF0000"/>
              </w:rPr>
              <w:t>IB2</w:t>
            </w:r>
          </w:p>
        </w:tc>
        <w:tc>
          <w:tcPr>
            <w:tcW w:w="851" w:type="dxa"/>
          </w:tcPr>
          <w:p w14:paraId="037AE61B" w14:textId="77777777" w:rsidR="00D62933" w:rsidRPr="0038259E" w:rsidRDefault="00D62933" w:rsidP="00C63CB3">
            <w:pPr>
              <w:pStyle w:val="Brdtext"/>
              <w:ind w:left="0"/>
              <w:rPr>
                <w:color w:val="FF0000"/>
              </w:rPr>
            </w:pPr>
            <w:r w:rsidRPr="0038259E">
              <w:rPr>
                <w:color w:val="FF0000"/>
              </w:rPr>
              <w:t>0,0</w:t>
            </w:r>
          </w:p>
        </w:tc>
      </w:tr>
    </w:tbl>
    <w:p w14:paraId="54F52D9D" w14:textId="19A38CC9" w:rsidR="00D62933" w:rsidRDefault="00D62933" w:rsidP="00090863">
      <w:pPr>
        <w:pStyle w:val="Brdtext"/>
      </w:pPr>
    </w:p>
    <w:p w14:paraId="12FF2583" w14:textId="42A1E488" w:rsidR="00AA271F" w:rsidRPr="00EE379D" w:rsidRDefault="00AA271F" w:rsidP="00AA271F">
      <w:pPr>
        <w:pStyle w:val="Brdtext"/>
        <w:rPr>
          <w:i/>
          <w:color w:val="FF0000"/>
        </w:rPr>
      </w:pPr>
      <w:r w:rsidRPr="00EE379D">
        <w:rPr>
          <w:i/>
          <w:color w:val="FF0000"/>
        </w:rPr>
        <w:t>Förreglingsgrupp 271</w:t>
      </w:r>
      <w:r w:rsidR="00D24B33">
        <w:rPr>
          <w:i/>
          <w:color w:val="FF0000"/>
        </w:rPr>
        <w:t>LC608</w:t>
      </w:r>
      <w:r w:rsidRPr="00EE379D">
        <w:rPr>
          <w:i/>
          <w:color w:val="FF0000"/>
        </w:rPr>
        <w:t>-IBGrp:</w:t>
      </w:r>
    </w:p>
    <w:tbl>
      <w:tblPr>
        <w:tblStyle w:val="Tabellrutnt"/>
        <w:tblW w:w="7933" w:type="dxa"/>
        <w:tblInd w:w="1134" w:type="dxa"/>
        <w:tblLayout w:type="fixed"/>
        <w:tblLook w:val="04A0" w:firstRow="1" w:lastRow="0" w:firstColumn="1" w:lastColumn="0" w:noHBand="0" w:noVBand="1"/>
      </w:tblPr>
      <w:tblGrid>
        <w:gridCol w:w="2639"/>
        <w:gridCol w:w="4586"/>
        <w:gridCol w:w="708"/>
      </w:tblGrid>
      <w:tr w:rsidR="00AA271F" w:rsidRPr="00EE379D" w14:paraId="69C222C7" w14:textId="77777777" w:rsidTr="00472B6F">
        <w:trPr>
          <w:trHeight w:val="396"/>
        </w:trPr>
        <w:tc>
          <w:tcPr>
            <w:tcW w:w="2639" w:type="dxa"/>
          </w:tcPr>
          <w:p w14:paraId="614ED234" w14:textId="77777777" w:rsidR="00AA271F" w:rsidRPr="00EE379D" w:rsidRDefault="00AA271F" w:rsidP="00472B6F">
            <w:pPr>
              <w:pStyle w:val="Brdtext"/>
              <w:ind w:left="0"/>
              <w:rPr>
                <w:color w:val="FF0000"/>
              </w:rPr>
            </w:pPr>
            <w:r w:rsidRPr="00EE379D">
              <w:rPr>
                <w:color w:val="FF0000"/>
              </w:rPr>
              <w:t>Objekt/signal</w:t>
            </w:r>
          </w:p>
        </w:tc>
        <w:tc>
          <w:tcPr>
            <w:tcW w:w="4586" w:type="dxa"/>
          </w:tcPr>
          <w:p w14:paraId="27E2F6E6" w14:textId="77777777" w:rsidR="00AA271F" w:rsidRPr="00EE379D" w:rsidRDefault="00AA271F" w:rsidP="00472B6F">
            <w:pPr>
              <w:pStyle w:val="Brdtext"/>
              <w:ind w:left="0"/>
              <w:rPr>
                <w:color w:val="FF0000"/>
              </w:rPr>
            </w:pPr>
            <w:r w:rsidRPr="00EE379D">
              <w:rPr>
                <w:color w:val="FF0000"/>
              </w:rPr>
              <w:t>Beskrivning</w:t>
            </w:r>
          </w:p>
        </w:tc>
        <w:tc>
          <w:tcPr>
            <w:tcW w:w="708" w:type="dxa"/>
          </w:tcPr>
          <w:p w14:paraId="49269F82" w14:textId="77777777" w:rsidR="00AA271F" w:rsidRPr="00EE379D" w:rsidRDefault="00AA271F" w:rsidP="00472B6F">
            <w:pPr>
              <w:pStyle w:val="Brdtext"/>
              <w:ind w:left="0"/>
              <w:rPr>
                <w:color w:val="FF0000"/>
              </w:rPr>
            </w:pPr>
            <w:r w:rsidRPr="00EE379D">
              <w:rPr>
                <w:color w:val="FF0000"/>
              </w:rPr>
              <w:t>IB</w:t>
            </w:r>
          </w:p>
        </w:tc>
      </w:tr>
      <w:tr w:rsidR="00AA271F" w:rsidRPr="00EE379D" w14:paraId="65F11957" w14:textId="77777777" w:rsidTr="00472B6F">
        <w:trPr>
          <w:trHeight w:val="396"/>
        </w:trPr>
        <w:tc>
          <w:tcPr>
            <w:tcW w:w="2639" w:type="dxa"/>
          </w:tcPr>
          <w:p w14:paraId="57BD235A" w14:textId="77777777" w:rsidR="00AA271F" w:rsidRPr="00EE379D" w:rsidRDefault="00AA271F" w:rsidP="00472B6F">
            <w:pPr>
              <w:pStyle w:val="Brdtext"/>
              <w:ind w:left="0"/>
              <w:rPr>
                <w:color w:val="FF0000"/>
              </w:rPr>
            </w:pPr>
            <w:r w:rsidRPr="00EE379D">
              <w:rPr>
                <w:color w:val="FF0000"/>
                <w:highlight w:val="yellow"/>
              </w:rPr>
              <w:t>Dummy-PF_N</w:t>
            </w:r>
          </w:p>
        </w:tc>
        <w:tc>
          <w:tcPr>
            <w:tcW w:w="4586" w:type="dxa"/>
          </w:tcPr>
          <w:p w14:paraId="0E022597" w14:textId="77777777" w:rsidR="00AA271F" w:rsidRPr="00EE379D" w:rsidRDefault="00AA271F" w:rsidP="00472B6F">
            <w:pPr>
              <w:pStyle w:val="Brdtext"/>
              <w:ind w:left="0"/>
              <w:rPr>
                <w:color w:val="FF0000"/>
              </w:rPr>
            </w:pPr>
            <w:r w:rsidRPr="00EE379D">
              <w:rPr>
                <w:color w:val="FF0000"/>
              </w:rPr>
              <w:t>Generellt elavbrott</w:t>
            </w:r>
          </w:p>
        </w:tc>
        <w:tc>
          <w:tcPr>
            <w:tcW w:w="708" w:type="dxa"/>
          </w:tcPr>
          <w:p w14:paraId="0368C8EF" w14:textId="77777777" w:rsidR="00AA271F" w:rsidRPr="00EE379D" w:rsidRDefault="00AA271F" w:rsidP="00472B6F">
            <w:pPr>
              <w:pStyle w:val="Brdtext"/>
              <w:ind w:left="0"/>
              <w:rPr>
                <w:color w:val="FF0000"/>
              </w:rPr>
            </w:pPr>
            <w:r w:rsidRPr="00EE379D">
              <w:rPr>
                <w:color w:val="FF0000"/>
              </w:rPr>
              <w:t>1</w:t>
            </w:r>
          </w:p>
        </w:tc>
      </w:tr>
      <w:tr w:rsidR="002657D8" w:rsidRPr="00EE379D" w14:paraId="199E12B8" w14:textId="77777777" w:rsidTr="00472B6F">
        <w:trPr>
          <w:trHeight w:val="396"/>
        </w:trPr>
        <w:tc>
          <w:tcPr>
            <w:tcW w:w="2639" w:type="dxa"/>
          </w:tcPr>
          <w:p w14:paraId="11F71959" w14:textId="1BC80FE3" w:rsidR="002657D8" w:rsidRPr="0038259E" w:rsidRDefault="002657D8" w:rsidP="002657D8">
            <w:pPr>
              <w:pStyle w:val="Brdtext"/>
              <w:ind w:left="0"/>
              <w:rPr>
                <w:color w:val="FF0000"/>
                <w:highlight w:val="yellow"/>
              </w:rPr>
            </w:pPr>
            <w:r w:rsidRPr="0038259E">
              <w:rPr>
                <w:color w:val="FF0000"/>
              </w:rPr>
              <w:t>347LI608_L2</w:t>
            </w:r>
          </w:p>
        </w:tc>
        <w:tc>
          <w:tcPr>
            <w:tcW w:w="4586" w:type="dxa"/>
          </w:tcPr>
          <w:p w14:paraId="4F9422B4" w14:textId="65164863" w:rsidR="002657D8" w:rsidRPr="0038259E" w:rsidRDefault="002657D8" w:rsidP="002657D8">
            <w:pPr>
              <w:pStyle w:val="Brdtext"/>
              <w:ind w:left="0"/>
              <w:rPr>
                <w:color w:val="FF0000"/>
              </w:rPr>
            </w:pPr>
            <w:r w:rsidRPr="0038259E">
              <w:rPr>
                <w:color w:val="FF0000"/>
              </w:rPr>
              <w:t xml:space="preserve">Nivå </w:t>
            </w:r>
            <w:proofErr w:type="spellStart"/>
            <w:r w:rsidRPr="0038259E">
              <w:rPr>
                <w:color w:val="FF0000"/>
              </w:rPr>
              <w:t>Absorber</w:t>
            </w:r>
            <w:proofErr w:type="spellEnd"/>
          </w:p>
        </w:tc>
        <w:tc>
          <w:tcPr>
            <w:tcW w:w="708" w:type="dxa"/>
          </w:tcPr>
          <w:p w14:paraId="01043626" w14:textId="37E6AE62" w:rsidR="002657D8" w:rsidRPr="00EE379D" w:rsidRDefault="000D0D3F" w:rsidP="002657D8">
            <w:pPr>
              <w:pStyle w:val="Brdtext"/>
              <w:ind w:left="0"/>
              <w:rPr>
                <w:color w:val="FF0000"/>
              </w:rPr>
            </w:pPr>
            <w:r>
              <w:rPr>
                <w:color w:val="FF0000"/>
              </w:rPr>
              <w:t>2</w:t>
            </w:r>
          </w:p>
        </w:tc>
      </w:tr>
      <w:tr w:rsidR="002657D8" w:rsidRPr="00EE379D" w14:paraId="36285A4C" w14:textId="77777777" w:rsidTr="00472B6F">
        <w:trPr>
          <w:trHeight w:val="396"/>
        </w:trPr>
        <w:tc>
          <w:tcPr>
            <w:tcW w:w="2639" w:type="dxa"/>
          </w:tcPr>
          <w:p w14:paraId="5F4E30A5" w14:textId="22E3DE66" w:rsidR="002657D8" w:rsidRPr="0038259E" w:rsidRDefault="002657D8" w:rsidP="002657D8">
            <w:pPr>
              <w:pStyle w:val="Brdtext"/>
              <w:ind w:left="0"/>
              <w:rPr>
                <w:color w:val="FF0000"/>
                <w:highlight w:val="yellow"/>
              </w:rPr>
            </w:pPr>
            <w:r w:rsidRPr="0038259E">
              <w:rPr>
                <w:color w:val="FF0000"/>
              </w:rPr>
              <w:t>347PI306_L2</w:t>
            </w:r>
          </w:p>
        </w:tc>
        <w:tc>
          <w:tcPr>
            <w:tcW w:w="4586" w:type="dxa"/>
          </w:tcPr>
          <w:p w14:paraId="55AD0175" w14:textId="1AD7C021" w:rsidR="002657D8" w:rsidRPr="0038259E" w:rsidRDefault="002657D8" w:rsidP="002657D8">
            <w:pPr>
              <w:pStyle w:val="Brdtext"/>
              <w:ind w:left="0"/>
              <w:rPr>
                <w:color w:val="FF0000"/>
              </w:rPr>
            </w:pPr>
            <w:r w:rsidRPr="0038259E">
              <w:rPr>
                <w:color w:val="FF0000"/>
              </w:rPr>
              <w:t xml:space="preserve">Tryck </w:t>
            </w:r>
            <w:proofErr w:type="spellStart"/>
            <w:r w:rsidRPr="0038259E">
              <w:rPr>
                <w:color w:val="FF0000"/>
              </w:rPr>
              <w:t>reduktionsgas</w:t>
            </w:r>
            <w:proofErr w:type="spellEnd"/>
            <w:r w:rsidRPr="0038259E">
              <w:rPr>
                <w:color w:val="FF0000"/>
              </w:rPr>
              <w:t xml:space="preserve"> e. separator</w:t>
            </w:r>
          </w:p>
        </w:tc>
        <w:tc>
          <w:tcPr>
            <w:tcW w:w="708" w:type="dxa"/>
          </w:tcPr>
          <w:p w14:paraId="691DC556" w14:textId="27BCBB65" w:rsidR="002657D8" w:rsidRPr="00EE379D" w:rsidRDefault="000D0D3F" w:rsidP="002657D8">
            <w:pPr>
              <w:pStyle w:val="Brdtext"/>
              <w:ind w:left="0"/>
              <w:rPr>
                <w:color w:val="FF0000"/>
              </w:rPr>
            </w:pPr>
            <w:r>
              <w:rPr>
                <w:color w:val="FF0000"/>
              </w:rPr>
              <w:t>3</w:t>
            </w:r>
          </w:p>
        </w:tc>
      </w:tr>
      <w:tr w:rsidR="002657D8" w:rsidRPr="00EE379D" w14:paraId="711E7ACB" w14:textId="77777777" w:rsidTr="00472B6F">
        <w:trPr>
          <w:trHeight w:val="396"/>
        </w:trPr>
        <w:tc>
          <w:tcPr>
            <w:tcW w:w="2639" w:type="dxa"/>
          </w:tcPr>
          <w:p w14:paraId="0C2FA211" w14:textId="61F279FE" w:rsidR="002657D8" w:rsidRPr="0038259E" w:rsidRDefault="002657D8" w:rsidP="002657D8">
            <w:pPr>
              <w:pStyle w:val="Brdtext"/>
              <w:ind w:left="0"/>
              <w:rPr>
                <w:color w:val="FF0000"/>
                <w:highlight w:val="yellow"/>
              </w:rPr>
            </w:pPr>
            <w:r w:rsidRPr="0038259E">
              <w:rPr>
                <w:color w:val="FF0000"/>
              </w:rPr>
              <w:t>347PI311_H2</w:t>
            </w:r>
          </w:p>
        </w:tc>
        <w:tc>
          <w:tcPr>
            <w:tcW w:w="4586" w:type="dxa"/>
          </w:tcPr>
          <w:p w14:paraId="1A692412" w14:textId="2E3EF478" w:rsidR="002657D8" w:rsidRPr="0038259E" w:rsidRDefault="002657D8" w:rsidP="002657D8">
            <w:pPr>
              <w:pStyle w:val="Brdtext"/>
              <w:ind w:left="0"/>
              <w:rPr>
                <w:color w:val="FF0000"/>
              </w:rPr>
            </w:pPr>
            <w:r w:rsidRPr="0038259E">
              <w:rPr>
                <w:color w:val="FF0000"/>
              </w:rPr>
              <w:t xml:space="preserve">Tryck efter </w:t>
            </w:r>
            <w:proofErr w:type="spellStart"/>
            <w:r w:rsidRPr="0038259E">
              <w:rPr>
                <w:color w:val="FF0000"/>
              </w:rPr>
              <w:t>stripper</w:t>
            </w:r>
            <w:proofErr w:type="spellEnd"/>
          </w:p>
        </w:tc>
        <w:tc>
          <w:tcPr>
            <w:tcW w:w="708" w:type="dxa"/>
          </w:tcPr>
          <w:p w14:paraId="4E997B5D" w14:textId="767755DB" w:rsidR="002657D8" w:rsidRPr="00EE379D" w:rsidRDefault="000D0D3F" w:rsidP="002657D8">
            <w:pPr>
              <w:pStyle w:val="Brdtext"/>
              <w:ind w:left="0"/>
              <w:rPr>
                <w:color w:val="FF0000"/>
              </w:rPr>
            </w:pPr>
            <w:r>
              <w:rPr>
                <w:color w:val="FF0000"/>
              </w:rPr>
              <w:t>4</w:t>
            </w:r>
          </w:p>
        </w:tc>
      </w:tr>
      <w:tr w:rsidR="002657D8" w:rsidRPr="00EE379D" w14:paraId="41D64C35" w14:textId="77777777" w:rsidTr="00472B6F">
        <w:trPr>
          <w:trHeight w:val="396"/>
        </w:trPr>
        <w:tc>
          <w:tcPr>
            <w:tcW w:w="2639" w:type="dxa"/>
          </w:tcPr>
          <w:p w14:paraId="4F3BF8EA" w14:textId="40356859" w:rsidR="002657D8" w:rsidRPr="0038259E" w:rsidRDefault="002657D8" w:rsidP="002657D8">
            <w:pPr>
              <w:pStyle w:val="Brdtext"/>
              <w:ind w:left="0"/>
              <w:rPr>
                <w:color w:val="FF0000"/>
                <w:highlight w:val="yellow"/>
              </w:rPr>
            </w:pPr>
            <w:r w:rsidRPr="0038259E">
              <w:rPr>
                <w:color w:val="FF0000"/>
              </w:rPr>
              <w:t>347PI517_H2</w:t>
            </w:r>
          </w:p>
        </w:tc>
        <w:tc>
          <w:tcPr>
            <w:tcW w:w="4586" w:type="dxa"/>
          </w:tcPr>
          <w:p w14:paraId="4AC9059E" w14:textId="5BF1067B" w:rsidR="002657D8" w:rsidRPr="0038259E" w:rsidRDefault="002657D8" w:rsidP="002657D8">
            <w:pPr>
              <w:pStyle w:val="Brdtext"/>
              <w:ind w:left="0"/>
              <w:rPr>
                <w:color w:val="FF0000"/>
              </w:rPr>
            </w:pPr>
            <w:r w:rsidRPr="0038259E">
              <w:rPr>
                <w:color w:val="FF0000"/>
              </w:rPr>
              <w:t xml:space="preserve">Tryck </w:t>
            </w:r>
            <w:proofErr w:type="spellStart"/>
            <w:r w:rsidRPr="0038259E">
              <w:rPr>
                <w:color w:val="FF0000"/>
              </w:rPr>
              <w:t>Återkokare</w:t>
            </w:r>
            <w:proofErr w:type="spellEnd"/>
            <w:r w:rsidRPr="0038259E">
              <w:rPr>
                <w:color w:val="FF0000"/>
              </w:rPr>
              <w:t xml:space="preserve"> MEA</w:t>
            </w:r>
          </w:p>
        </w:tc>
        <w:tc>
          <w:tcPr>
            <w:tcW w:w="708" w:type="dxa"/>
          </w:tcPr>
          <w:p w14:paraId="1CE96BB9" w14:textId="7424E1CF" w:rsidR="002657D8" w:rsidRPr="00EE379D" w:rsidRDefault="000D0D3F" w:rsidP="002657D8">
            <w:pPr>
              <w:pStyle w:val="Brdtext"/>
              <w:ind w:left="0"/>
              <w:rPr>
                <w:color w:val="FF0000"/>
              </w:rPr>
            </w:pPr>
            <w:r>
              <w:rPr>
                <w:color w:val="FF0000"/>
              </w:rPr>
              <w:t>5</w:t>
            </w:r>
          </w:p>
        </w:tc>
      </w:tr>
      <w:tr w:rsidR="002657D8" w:rsidRPr="00EE379D" w14:paraId="4DCFFE18" w14:textId="77777777" w:rsidTr="00472B6F">
        <w:trPr>
          <w:trHeight w:val="396"/>
        </w:trPr>
        <w:tc>
          <w:tcPr>
            <w:tcW w:w="2639" w:type="dxa"/>
          </w:tcPr>
          <w:p w14:paraId="7C816526" w14:textId="489288F4" w:rsidR="002657D8" w:rsidRPr="0038259E" w:rsidRDefault="002657D8" w:rsidP="002657D8">
            <w:pPr>
              <w:pStyle w:val="Brdtext"/>
              <w:ind w:left="0"/>
              <w:rPr>
                <w:color w:val="FF0000"/>
                <w:highlight w:val="yellow"/>
              </w:rPr>
            </w:pPr>
            <w:r w:rsidRPr="0038259E">
              <w:rPr>
                <w:color w:val="FF0000"/>
              </w:rPr>
              <w:t>347LZ300</w:t>
            </w:r>
          </w:p>
        </w:tc>
        <w:tc>
          <w:tcPr>
            <w:tcW w:w="4586" w:type="dxa"/>
          </w:tcPr>
          <w:p w14:paraId="0B125E5D" w14:textId="389CE48A" w:rsidR="002657D8" w:rsidRPr="0038259E" w:rsidRDefault="002657D8" w:rsidP="002657D8">
            <w:pPr>
              <w:pStyle w:val="Brdtext"/>
              <w:ind w:left="0"/>
              <w:rPr>
                <w:color w:val="FF0000"/>
              </w:rPr>
            </w:pPr>
            <w:r w:rsidRPr="0038259E">
              <w:rPr>
                <w:color w:val="FF0000"/>
              </w:rPr>
              <w:t xml:space="preserve">Låg nivå </w:t>
            </w:r>
            <w:proofErr w:type="spellStart"/>
            <w:r w:rsidRPr="0038259E">
              <w:rPr>
                <w:color w:val="FF0000"/>
              </w:rPr>
              <w:t>absorber</w:t>
            </w:r>
            <w:proofErr w:type="spellEnd"/>
          </w:p>
        </w:tc>
        <w:tc>
          <w:tcPr>
            <w:tcW w:w="708" w:type="dxa"/>
          </w:tcPr>
          <w:p w14:paraId="5ABADD7D" w14:textId="14D47C6C" w:rsidR="002657D8" w:rsidRPr="00EE379D" w:rsidRDefault="000D0D3F" w:rsidP="002657D8">
            <w:pPr>
              <w:pStyle w:val="Brdtext"/>
              <w:ind w:left="0"/>
              <w:rPr>
                <w:color w:val="FF0000"/>
              </w:rPr>
            </w:pPr>
            <w:r>
              <w:rPr>
                <w:color w:val="FF0000"/>
              </w:rPr>
              <w:t>6</w:t>
            </w:r>
          </w:p>
        </w:tc>
      </w:tr>
      <w:tr w:rsidR="002657D8" w:rsidRPr="00EE379D" w14:paraId="5E993CF9" w14:textId="77777777" w:rsidTr="00472B6F">
        <w:trPr>
          <w:trHeight w:val="396"/>
        </w:trPr>
        <w:tc>
          <w:tcPr>
            <w:tcW w:w="2639" w:type="dxa"/>
          </w:tcPr>
          <w:p w14:paraId="327A0CC6" w14:textId="75F84B2F" w:rsidR="002657D8" w:rsidRPr="0038259E" w:rsidRDefault="002657D8" w:rsidP="002657D8">
            <w:pPr>
              <w:pStyle w:val="Brdtext"/>
              <w:ind w:left="0"/>
              <w:rPr>
                <w:color w:val="FF0000"/>
                <w:highlight w:val="yellow"/>
              </w:rPr>
            </w:pPr>
            <w:r w:rsidRPr="0038259E">
              <w:rPr>
                <w:color w:val="FF0000"/>
              </w:rPr>
              <w:t>347XI308_L2</w:t>
            </w:r>
          </w:p>
        </w:tc>
        <w:tc>
          <w:tcPr>
            <w:tcW w:w="4586" w:type="dxa"/>
          </w:tcPr>
          <w:p w14:paraId="0F48C97F" w14:textId="51694E19" w:rsidR="002657D8" w:rsidRPr="0038259E" w:rsidRDefault="002657D8" w:rsidP="002657D8">
            <w:pPr>
              <w:pStyle w:val="Brdtext"/>
              <w:ind w:left="0"/>
              <w:rPr>
                <w:color w:val="FF0000"/>
              </w:rPr>
            </w:pPr>
            <w:r w:rsidRPr="0038259E">
              <w:rPr>
                <w:color w:val="FF0000"/>
              </w:rPr>
              <w:t xml:space="preserve">Lågt </w:t>
            </w:r>
            <w:proofErr w:type="spellStart"/>
            <w:proofErr w:type="gramStart"/>
            <w:r w:rsidRPr="0038259E">
              <w:rPr>
                <w:color w:val="FF0000"/>
              </w:rPr>
              <w:t>diff.tryck</w:t>
            </w:r>
            <w:proofErr w:type="spellEnd"/>
            <w:proofErr w:type="gramEnd"/>
            <w:r w:rsidRPr="0038259E">
              <w:rPr>
                <w:color w:val="FF0000"/>
              </w:rPr>
              <w:t xml:space="preserve"> tvättad gas / sur gas</w:t>
            </w:r>
          </w:p>
        </w:tc>
        <w:tc>
          <w:tcPr>
            <w:tcW w:w="708" w:type="dxa"/>
          </w:tcPr>
          <w:p w14:paraId="7666BE23" w14:textId="36B5F9A7" w:rsidR="002657D8" w:rsidRPr="00EE379D" w:rsidRDefault="000D0D3F" w:rsidP="002657D8">
            <w:pPr>
              <w:pStyle w:val="Brdtext"/>
              <w:ind w:left="0"/>
              <w:rPr>
                <w:color w:val="FF0000"/>
              </w:rPr>
            </w:pPr>
            <w:r>
              <w:rPr>
                <w:color w:val="FF0000"/>
              </w:rPr>
              <w:t>7</w:t>
            </w:r>
          </w:p>
        </w:tc>
      </w:tr>
      <w:tr w:rsidR="002657D8" w:rsidRPr="00EE379D" w14:paraId="67DE7FFD" w14:textId="77777777" w:rsidTr="00472B6F">
        <w:trPr>
          <w:trHeight w:val="396"/>
        </w:trPr>
        <w:tc>
          <w:tcPr>
            <w:tcW w:w="2639" w:type="dxa"/>
          </w:tcPr>
          <w:p w14:paraId="65C342A4" w14:textId="4FE5F105" w:rsidR="002657D8" w:rsidRPr="0038259E" w:rsidRDefault="002657D8" w:rsidP="002657D8">
            <w:pPr>
              <w:pStyle w:val="Brdtext"/>
              <w:ind w:left="0"/>
              <w:rPr>
                <w:color w:val="FF0000"/>
                <w:highlight w:val="yellow"/>
              </w:rPr>
            </w:pPr>
            <w:r w:rsidRPr="0038259E">
              <w:rPr>
                <w:color w:val="FF0000"/>
              </w:rPr>
              <w:t>347TI312_H2_N</w:t>
            </w:r>
          </w:p>
        </w:tc>
        <w:tc>
          <w:tcPr>
            <w:tcW w:w="4586" w:type="dxa"/>
          </w:tcPr>
          <w:p w14:paraId="0EE079DA" w14:textId="435C21C9" w:rsidR="002657D8" w:rsidRPr="0038259E" w:rsidRDefault="002657D8" w:rsidP="002657D8">
            <w:pPr>
              <w:pStyle w:val="Brdtext"/>
              <w:ind w:left="0"/>
              <w:rPr>
                <w:color w:val="FF0000"/>
              </w:rPr>
            </w:pPr>
            <w:r w:rsidRPr="0038259E">
              <w:rPr>
                <w:color w:val="FF0000"/>
              </w:rPr>
              <w:t xml:space="preserve">347TI312 ≥ H2 </w:t>
            </w:r>
            <w:proofErr w:type="spellStart"/>
            <w:r w:rsidRPr="0038259E">
              <w:rPr>
                <w:color w:val="FF0000"/>
              </w:rPr>
              <w:t>Surgas</w:t>
            </w:r>
            <w:proofErr w:type="spellEnd"/>
            <w:r w:rsidRPr="0038259E">
              <w:rPr>
                <w:color w:val="FF0000"/>
              </w:rPr>
              <w:t xml:space="preserve"> e.HE200</w:t>
            </w:r>
          </w:p>
        </w:tc>
        <w:tc>
          <w:tcPr>
            <w:tcW w:w="708" w:type="dxa"/>
          </w:tcPr>
          <w:p w14:paraId="54AF65BA" w14:textId="33C0D2D6" w:rsidR="002657D8" w:rsidRPr="00EE379D" w:rsidRDefault="000D0D3F" w:rsidP="002657D8">
            <w:pPr>
              <w:pStyle w:val="Brdtext"/>
              <w:ind w:left="0"/>
              <w:rPr>
                <w:color w:val="FF0000"/>
              </w:rPr>
            </w:pPr>
            <w:r>
              <w:rPr>
                <w:color w:val="FF0000"/>
              </w:rPr>
              <w:t>8</w:t>
            </w:r>
          </w:p>
        </w:tc>
      </w:tr>
      <w:tr w:rsidR="002657D8" w:rsidRPr="00EE379D" w14:paraId="676E42C3" w14:textId="77777777" w:rsidTr="00472B6F">
        <w:trPr>
          <w:trHeight w:val="396"/>
        </w:trPr>
        <w:tc>
          <w:tcPr>
            <w:tcW w:w="2639" w:type="dxa"/>
          </w:tcPr>
          <w:p w14:paraId="384BB7B1" w14:textId="4088F51C" w:rsidR="002657D8" w:rsidRPr="0038259E" w:rsidRDefault="002657D8" w:rsidP="002657D8">
            <w:pPr>
              <w:pStyle w:val="Brdtext"/>
              <w:ind w:left="0"/>
              <w:rPr>
                <w:color w:val="FF0000"/>
                <w:highlight w:val="yellow"/>
              </w:rPr>
            </w:pPr>
            <w:r w:rsidRPr="0038259E">
              <w:rPr>
                <w:color w:val="FF0000"/>
              </w:rPr>
              <w:t>347LZ313</w:t>
            </w:r>
          </w:p>
        </w:tc>
        <w:tc>
          <w:tcPr>
            <w:tcW w:w="4586" w:type="dxa"/>
          </w:tcPr>
          <w:p w14:paraId="4BD2D957" w14:textId="61300BE3" w:rsidR="002657D8" w:rsidRPr="0038259E" w:rsidRDefault="002657D8" w:rsidP="002657D8">
            <w:pPr>
              <w:pStyle w:val="Brdtext"/>
              <w:ind w:left="0"/>
              <w:rPr>
                <w:color w:val="FF0000"/>
              </w:rPr>
            </w:pPr>
            <w:r w:rsidRPr="0038259E">
              <w:rPr>
                <w:color w:val="FF0000"/>
              </w:rPr>
              <w:t xml:space="preserve">Separator </w:t>
            </w:r>
            <w:proofErr w:type="spellStart"/>
            <w:r w:rsidRPr="0038259E">
              <w:rPr>
                <w:color w:val="FF0000"/>
              </w:rPr>
              <w:t>surgas</w:t>
            </w:r>
            <w:proofErr w:type="spellEnd"/>
          </w:p>
        </w:tc>
        <w:tc>
          <w:tcPr>
            <w:tcW w:w="708" w:type="dxa"/>
          </w:tcPr>
          <w:p w14:paraId="72E8C8DA" w14:textId="173B1EC6" w:rsidR="002657D8" w:rsidRPr="00EE379D" w:rsidRDefault="000D0D3F" w:rsidP="002657D8">
            <w:pPr>
              <w:pStyle w:val="Brdtext"/>
              <w:ind w:left="0"/>
              <w:rPr>
                <w:color w:val="FF0000"/>
              </w:rPr>
            </w:pPr>
            <w:r>
              <w:rPr>
                <w:color w:val="FF0000"/>
              </w:rPr>
              <w:t>9</w:t>
            </w:r>
          </w:p>
        </w:tc>
      </w:tr>
      <w:tr w:rsidR="002657D8" w:rsidRPr="00EE379D" w14:paraId="4E3649FF" w14:textId="77777777" w:rsidTr="00472B6F">
        <w:trPr>
          <w:trHeight w:val="396"/>
        </w:trPr>
        <w:tc>
          <w:tcPr>
            <w:tcW w:w="2639" w:type="dxa"/>
          </w:tcPr>
          <w:p w14:paraId="6885FB41" w14:textId="0B44DFB5" w:rsidR="002657D8" w:rsidRPr="0038259E" w:rsidRDefault="002657D8" w:rsidP="002657D8">
            <w:pPr>
              <w:pStyle w:val="Brdtext"/>
              <w:ind w:left="0"/>
              <w:rPr>
                <w:color w:val="FF0000"/>
                <w:highlight w:val="yellow"/>
              </w:rPr>
            </w:pPr>
            <w:r w:rsidRPr="0038259E">
              <w:rPr>
                <w:color w:val="FF0000"/>
              </w:rPr>
              <w:t>347LI608_H2_N</w:t>
            </w:r>
          </w:p>
        </w:tc>
        <w:tc>
          <w:tcPr>
            <w:tcW w:w="4586" w:type="dxa"/>
          </w:tcPr>
          <w:p w14:paraId="7704E492" w14:textId="6C46C6DE" w:rsidR="002657D8" w:rsidRPr="0038259E" w:rsidRDefault="002657D8" w:rsidP="002657D8">
            <w:pPr>
              <w:pStyle w:val="Brdtext"/>
              <w:ind w:left="0"/>
              <w:rPr>
                <w:color w:val="FF0000"/>
              </w:rPr>
            </w:pPr>
            <w:r w:rsidRPr="0038259E">
              <w:rPr>
                <w:color w:val="FF0000"/>
              </w:rPr>
              <w:t xml:space="preserve">347LI608 ≥ H2 </w:t>
            </w:r>
            <w:proofErr w:type="spellStart"/>
            <w:r w:rsidRPr="0038259E">
              <w:rPr>
                <w:color w:val="FF0000"/>
              </w:rPr>
              <w:t>Absorber</w:t>
            </w:r>
            <w:proofErr w:type="spellEnd"/>
          </w:p>
        </w:tc>
        <w:tc>
          <w:tcPr>
            <w:tcW w:w="708" w:type="dxa"/>
          </w:tcPr>
          <w:p w14:paraId="11C1ADD4" w14:textId="0C86C647" w:rsidR="002657D8" w:rsidRPr="00EE379D" w:rsidRDefault="000D0D3F" w:rsidP="002657D8">
            <w:pPr>
              <w:pStyle w:val="Brdtext"/>
              <w:ind w:left="0"/>
              <w:rPr>
                <w:color w:val="FF0000"/>
              </w:rPr>
            </w:pPr>
            <w:r>
              <w:rPr>
                <w:color w:val="FF0000"/>
              </w:rPr>
              <w:t>10</w:t>
            </w:r>
          </w:p>
        </w:tc>
      </w:tr>
      <w:tr w:rsidR="002657D8" w:rsidRPr="00EE379D" w14:paraId="2270F22D" w14:textId="77777777" w:rsidTr="00472B6F">
        <w:trPr>
          <w:trHeight w:val="396"/>
        </w:trPr>
        <w:tc>
          <w:tcPr>
            <w:tcW w:w="2639" w:type="dxa"/>
          </w:tcPr>
          <w:p w14:paraId="7D6267A9" w14:textId="7248219D" w:rsidR="002657D8" w:rsidRPr="0038259E" w:rsidRDefault="002657D8" w:rsidP="002657D8">
            <w:pPr>
              <w:pStyle w:val="Brdtext"/>
              <w:ind w:left="0"/>
              <w:rPr>
                <w:color w:val="FF0000"/>
                <w:highlight w:val="yellow"/>
              </w:rPr>
            </w:pPr>
            <w:r w:rsidRPr="0038259E">
              <w:rPr>
                <w:color w:val="FF0000"/>
              </w:rPr>
              <w:t>347TI307_H2_N</w:t>
            </w:r>
          </w:p>
        </w:tc>
        <w:tc>
          <w:tcPr>
            <w:tcW w:w="4586" w:type="dxa"/>
          </w:tcPr>
          <w:p w14:paraId="432FCC02" w14:textId="543E84B0" w:rsidR="002657D8" w:rsidRPr="0038259E" w:rsidRDefault="002657D8" w:rsidP="002657D8">
            <w:pPr>
              <w:pStyle w:val="Brdtext"/>
              <w:ind w:left="0"/>
              <w:rPr>
                <w:color w:val="FF0000"/>
              </w:rPr>
            </w:pPr>
            <w:r w:rsidRPr="0038259E">
              <w:rPr>
                <w:color w:val="FF0000"/>
              </w:rPr>
              <w:t xml:space="preserve">347TI307 ≥ H2 </w:t>
            </w:r>
            <w:proofErr w:type="spellStart"/>
            <w:r w:rsidRPr="0038259E">
              <w:rPr>
                <w:color w:val="FF0000"/>
              </w:rPr>
              <w:t>Red.gas</w:t>
            </w:r>
            <w:proofErr w:type="spellEnd"/>
            <w:r w:rsidRPr="0038259E">
              <w:rPr>
                <w:color w:val="FF0000"/>
              </w:rPr>
              <w:t xml:space="preserve"> </w:t>
            </w:r>
            <w:proofErr w:type="spellStart"/>
            <w:r w:rsidRPr="0038259E">
              <w:rPr>
                <w:color w:val="FF0000"/>
              </w:rPr>
              <w:t>eft.sep</w:t>
            </w:r>
            <w:proofErr w:type="spellEnd"/>
          </w:p>
        </w:tc>
        <w:tc>
          <w:tcPr>
            <w:tcW w:w="708" w:type="dxa"/>
          </w:tcPr>
          <w:p w14:paraId="1BB24E42" w14:textId="7B41654D" w:rsidR="002657D8" w:rsidRPr="00EE379D" w:rsidRDefault="000D0D3F" w:rsidP="002657D8">
            <w:pPr>
              <w:pStyle w:val="Brdtext"/>
              <w:ind w:left="0"/>
              <w:rPr>
                <w:color w:val="FF0000"/>
              </w:rPr>
            </w:pPr>
            <w:r>
              <w:rPr>
                <w:color w:val="FF0000"/>
              </w:rPr>
              <w:t>11</w:t>
            </w:r>
          </w:p>
        </w:tc>
      </w:tr>
      <w:tr w:rsidR="002657D8" w:rsidRPr="00EE379D" w14:paraId="4D560214" w14:textId="77777777" w:rsidTr="00472B6F">
        <w:trPr>
          <w:trHeight w:val="396"/>
        </w:trPr>
        <w:tc>
          <w:tcPr>
            <w:tcW w:w="2639" w:type="dxa"/>
          </w:tcPr>
          <w:p w14:paraId="1824D6A7" w14:textId="7D752921" w:rsidR="002657D8" w:rsidRPr="0038259E" w:rsidRDefault="002657D8" w:rsidP="002657D8">
            <w:pPr>
              <w:pStyle w:val="Brdtext"/>
              <w:ind w:left="0"/>
              <w:rPr>
                <w:color w:val="FF0000"/>
                <w:highlight w:val="yellow"/>
              </w:rPr>
            </w:pPr>
            <w:r w:rsidRPr="0038259E">
              <w:rPr>
                <w:color w:val="FF0000"/>
              </w:rPr>
              <w:t>347LI508_H2_N</w:t>
            </w:r>
          </w:p>
        </w:tc>
        <w:tc>
          <w:tcPr>
            <w:tcW w:w="4586" w:type="dxa"/>
          </w:tcPr>
          <w:p w14:paraId="584B7080" w14:textId="12B7C4FC" w:rsidR="002657D8" w:rsidRPr="0038259E" w:rsidRDefault="002657D8" w:rsidP="002657D8">
            <w:pPr>
              <w:pStyle w:val="Brdtext"/>
              <w:ind w:left="0"/>
              <w:rPr>
                <w:color w:val="FF0000"/>
              </w:rPr>
            </w:pPr>
            <w:r w:rsidRPr="0038259E">
              <w:rPr>
                <w:color w:val="FF0000"/>
              </w:rPr>
              <w:t xml:space="preserve">347LI508 ≥ H2 </w:t>
            </w:r>
            <w:proofErr w:type="spellStart"/>
            <w:r w:rsidRPr="0038259E">
              <w:rPr>
                <w:color w:val="FF0000"/>
              </w:rPr>
              <w:t>Återkokare</w:t>
            </w:r>
            <w:proofErr w:type="spellEnd"/>
            <w:r w:rsidRPr="0038259E">
              <w:rPr>
                <w:color w:val="FF0000"/>
              </w:rPr>
              <w:t xml:space="preserve"> MEA</w:t>
            </w:r>
          </w:p>
        </w:tc>
        <w:tc>
          <w:tcPr>
            <w:tcW w:w="708" w:type="dxa"/>
          </w:tcPr>
          <w:p w14:paraId="6127C24E" w14:textId="40208480" w:rsidR="002657D8" w:rsidRPr="00EE379D" w:rsidRDefault="000D0D3F" w:rsidP="002657D8">
            <w:pPr>
              <w:pStyle w:val="Brdtext"/>
              <w:ind w:left="0"/>
              <w:rPr>
                <w:color w:val="FF0000"/>
              </w:rPr>
            </w:pPr>
            <w:r>
              <w:rPr>
                <w:color w:val="FF0000"/>
              </w:rPr>
              <w:t>12</w:t>
            </w:r>
          </w:p>
        </w:tc>
      </w:tr>
      <w:tr w:rsidR="002657D8" w:rsidRPr="00EE379D" w14:paraId="5CFEA5D2" w14:textId="77777777" w:rsidTr="00472B6F">
        <w:trPr>
          <w:trHeight w:val="396"/>
        </w:trPr>
        <w:tc>
          <w:tcPr>
            <w:tcW w:w="2639" w:type="dxa"/>
          </w:tcPr>
          <w:p w14:paraId="79C7240C" w14:textId="2F0CC3E6" w:rsidR="002657D8" w:rsidRPr="0038259E" w:rsidRDefault="002657D8" w:rsidP="002657D8">
            <w:pPr>
              <w:pStyle w:val="Brdtext"/>
              <w:ind w:left="0"/>
              <w:rPr>
                <w:color w:val="FF0000"/>
                <w:highlight w:val="yellow"/>
              </w:rPr>
            </w:pPr>
            <w:r w:rsidRPr="0038259E">
              <w:rPr>
                <w:color w:val="FF0000"/>
              </w:rPr>
              <w:t>261PZ330</w:t>
            </w:r>
          </w:p>
        </w:tc>
        <w:tc>
          <w:tcPr>
            <w:tcW w:w="4586" w:type="dxa"/>
          </w:tcPr>
          <w:p w14:paraId="67BED70B" w14:textId="17C42BEB" w:rsidR="002657D8" w:rsidRPr="0038259E" w:rsidRDefault="002657D8" w:rsidP="002657D8">
            <w:pPr>
              <w:pStyle w:val="Brdtext"/>
              <w:ind w:left="0"/>
              <w:rPr>
                <w:color w:val="FF0000"/>
              </w:rPr>
            </w:pPr>
            <w:r w:rsidRPr="0038259E">
              <w:rPr>
                <w:color w:val="FF0000"/>
              </w:rPr>
              <w:t xml:space="preserve">261PZ330 Lågt tryck </w:t>
            </w:r>
            <w:proofErr w:type="spellStart"/>
            <w:proofErr w:type="gramStart"/>
            <w:r w:rsidRPr="0038259E">
              <w:rPr>
                <w:color w:val="FF0000"/>
              </w:rPr>
              <w:t>instr.luft</w:t>
            </w:r>
            <w:proofErr w:type="spellEnd"/>
            <w:proofErr w:type="gramEnd"/>
          </w:p>
        </w:tc>
        <w:tc>
          <w:tcPr>
            <w:tcW w:w="708" w:type="dxa"/>
          </w:tcPr>
          <w:p w14:paraId="1F4CB669" w14:textId="0B9E01AA" w:rsidR="002657D8" w:rsidRPr="00EE379D" w:rsidRDefault="000D0D3F" w:rsidP="002657D8">
            <w:pPr>
              <w:pStyle w:val="Brdtext"/>
              <w:ind w:left="0"/>
              <w:rPr>
                <w:color w:val="FF0000"/>
              </w:rPr>
            </w:pPr>
            <w:r>
              <w:rPr>
                <w:color w:val="FF0000"/>
              </w:rPr>
              <w:t>13</w:t>
            </w:r>
          </w:p>
        </w:tc>
      </w:tr>
    </w:tbl>
    <w:p w14:paraId="325CB667" w14:textId="77777777" w:rsidR="00E73696" w:rsidRPr="00677323" w:rsidRDefault="00E73696" w:rsidP="00090863">
      <w:pPr>
        <w:pStyle w:val="Brdtext"/>
      </w:pPr>
    </w:p>
    <w:p w14:paraId="5CE3B35B" w14:textId="77777777" w:rsidR="00AF7051" w:rsidRPr="00677323" w:rsidRDefault="00AF7051" w:rsidP="00AF7051">
      <w:pPr>
        <w:pStyle w:val="Brdtext"/>
      </w:pPr>
      <w:r w:rsidRPr="00677323">
        <w:t xml:space="preserve">Vid uppstart är det nödvändigt med tryck från antingen </w:t>
      </w:r>
      <w:proofErr w:type="spellStart"/>
      <w:r w:rsidR="00453233" w:rsidRPr="00677323">
        <w:t>reduktionsgas</w:t>
      </w:r>
      <w:proofErr w:type="spellEnd"/>
      <w:r w:rsidRPr="00677323">
        <w:t xml:space="preserve"> eller kvävgas för att driva vätskan från </w:t>
      </w:r>
      <w:proofErr w:type="spellStart"/>
      <w:r w:rsidRPr="00677323">
        <w:t>absorbern</w:t>
      </w:r>
      <w:proofErr w:type="spellEnd"/>
      <w:r w:rsidRPr="00677323">
        <w:t xml:space="preserve"> vidare till </w:t>
      </w:r>
      <w:proofErr w:type="spellStart"/>
      <w:r w:rsidRPr="00677323">
        <w:t>stripper</w:t>
      </w:r>
      <w:proofErr w:type="spellEnd"/>
      <w:r w:rsidRPr="00677323">
        <w:t xml:space="preserve"> och </w:t>
      </w:r>
      <w:proofErr w:type="spellStart"/>
      <w:r w:rsidRPr="00677323">
        <w:t>återkokare</w:t>
      </w:r>
      <w:proofErr w:type="spellEnd"/>
      <w:r w:rsidRPr="00677323">
        <w:t xml:space="preserve">. </w:t>
      </w:r>
    </w:p>
    <w:p w14:paraId="790DE142" w14:textId="77777777" w:rsidR="00BA02FA" w:rsidRPr="00677323" w:rsidRDefault="00BA02FA" w:rsidP="00BA02FA">
      <w:pPr>
        <w:pStyle w:val="Brdtext"/>
        <w:rPr>
          <w:i/>
        </w:rPr>
      </w:pPr>
      <w:r w:rsidRPr="00677323">
        <w:rPr>
          <w:i/>
        </w:rPr>
        <w:t>Utsignal magnetventiler:</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70AF4B92" w14:textId="77777777" w:rsidTr="00E40BAE">
        <w:trPr>
          <w:trHeight w:val="417"/>
        </w:trPr>
        <w:tc>
          <w:tcPr>
            <w:tcW w:w="1686" w:type="dxa"/>
          </w:tcPr>
          <w:p w14:paraId="24879B56" w14:textId="77777777" w:rsidR="00BA02FA" w:rsidRPr="00677323" w:rsidRDefault="00BA02FA" w:rsidP="00E40BAE">
            <w:pPr>
              <w:pStyle w:val="Brdtext"/>
              <w:ind w:left="0"/>
            </w:pPr>
            <w:r w:rsidRPr="00677323">
              <w:t>Objekttyp</w:t>
            </w:r>
          </w:p>
        </w:tc>
        <w:tc>
          <w:tcPr>
            <w:tcW w:w="2741" w:type="dxa"/>
          </w:tcPr>
          <w:p w14:paraId="015EFD8D" w14:textId="77777777" w:rsidR="00BA02FA" w:rsidRPr="00677323" w:rsidRDefault="00BA02FA" w:rsidP="00E40BAE">
            <w:pPr>
              <w:pStyle w:val="Brdtext"/>
              <w:ind w:left="0"/>
            </w:pPr>
            <w:r w:rsidRPr="00677323">
              <w:t>Objekt/signal</w:t>
            </w:r>
          </w:p>
        </w:tc>
        <w:tc>
          <w:tcPr>
            <w:tcW w:w="3446" w:type="dxa"/>
          </w:tcPr>
          <w:p w14:paraId="3431AC64" w14:textId="77777777" w:rsidR="00BA02FA" w:rsidRPr="00677323" w:rsidRDefault="00BA02FA" w:rsidP="00E40BAE">
            <w:pPr>
              <w:pStyle w:val="Brdtext"/>
              <w:ind w:left="0"/>
            </w:pPr>
            <w:r w:rsidRPr="00677323">
              <w:t>Beskrivning</w:t>
            </w:r>
          </w:p>
        </w:tc>
      </w:tr>
      <w:tr w:rsidR="00BA02FA" w:rsidRPr="00677323" w14:paraId="3680F467" w14:textId="77777777" w:rsidTr="00E40BAE">
        <w:trPr>
          <w:trHeight w:val="417"/>
        </w:trPr>
        <w:tc>
          <w:tcPr>
            <w:tcW w:w="1686" w:type="dxa"/>
          </w:tcPr>
          <w:p w14:paraId="0FF3242E" w14:textId="1E7DA2F5" w:rsidR="00BA02FA" w:rsidRPr="00677323" w:rsidRDefault="008A14F9" w:rsidP="00E40BAE">
            <w:pPr>
              <w:pStyle w:val="Brdtext"/>
              <w:ind w:left="0"/>
            </w:pPr>
            <w:proofErr w:type="spellStart"/>
            <w:r w:rsidRPr="00677323">
              <w:t>SDOutBool</w:t>
            </w:r>
            <w:proofErr w:type="spellEnd"/>
          </w:p>
        </w:tc>
        <w:tc>
          <w:tcPr>
            <w:tcW w:w="2741" w:type="dxa"/>
          </w:tcPr>
          <w:p w14:paraId="7DBFA571" w14:textId="77777777" w:rsidR="00BA02FA" w:rsidRPr="00677323" w:rsidRDefault="00BA02FA" w:rsidP="00BA02FA">
            <w:pPr>
              <w:pStyle w:val="Brdtext"/>
              <w:ind w:left="0"/>
            </w:pPr>
            <w:r w:rsidRPr="00677323">
              <w:t>347RV608_MV1</w:t>
            </w:r>
          </w:p>
        </w:tc>
        <w:tc>
          <w:tcPr>
            <w:tcW w:w="3446" w:type="dxa"/>
          </w:tcPr>
          <w:p w14:paraId="3C3ACAC0" w14:textId="77777777" w:rsidR="00BA02FA" w:rsidRPr="00677323" w:rsidRDefault="00BA02FA" w:rsidP="00E40BAE">
            <w:pPr>
              <w:pStyle w:val="Brdtext"/>
              <w:ind w:left="0"/>
            </w:pPr>
            <w:r w:rsidRPr="00677323">
              <w:t>Blockeringsventil</w:t>
            </w:r>
          </w:p>
        </w:tc>
      </w:tr>
    </w:tbl>
    <w:p w14:paraId="0C2CE64B" w14:textId="77777777" w:rsidR="00377CA6" w:rsidRPr="00677323" w:rsidRDefault="00377CA6" w:rsidP="00372924">
      <w:pPr>
        <w:pStyle w:val="Brdtext"/>
        <w:ind w:left="0"/>
      </w:pPr>
    </w:p>
    <w:p w14:paraId="318B7AAD" w14:textId="77777777" w:rsidR="002758DD" w:rsidRPr="00677323" w:rsidRDefault="009062F3" w:rsidP="002758DD">
      <w:pPr>
        <w:pStyle w:val="Brdtext"/>
        <w:rPr>
          <w:i/>
        </w:rPr>
      </w:pPr>
      <w:r w:rsidRPr="00677323">
        <w:rPr>
          <w:i/>
        </w:rPr>
        <w:lastRenderedPageBreak/>
        <w:t>SIL-klassad s</w:t>
      </w:r>
      <w:r w:rsidR="009E29BB" w:rsidRPr="00677323">
        <w:rPr>
          <w:i/>
        </w:rPr>
        <w:t>äkerhetskrets</w:t>
      </w:r>
      <w:r w:rsidR="002758DD" w:rsidRPr="00677323">
        <w:rPr>
          <w:i/>
        </w:rPr>
        <w:t xml:space="preserve"> för 347RV608 (Förreglas till stängd):</w:t>
      </w:r>
    </w:p>
    <w:p w14:paraId="4EEE17DD" w14:textId="53F8F396" w:rsidR="009E29BB" w:rsidRDefault="00484E93" w:rsidP="002758DD">
      <w:pPr>
        <w:pStyle w:val="Brdtext"/>
      </w:pPr>
      <w:r w:rsidRPr="00677323">
        <w:t xml:space="preserve">Hög nivå </w:t>
      </w:r>
      <w:proofErr w:type="spellStart"/>
      <w:r w:rsidRPr="00677323">
        <w:t>återkokare</w:t>
      </w:r>
      <w:proofErr w:type="spellEnd"/>
      <w:r w:rsidRPr="00677323">
        <w:t xml:space="preserve"> MEA 347LZ</w:t>
      </w:r>
      <w:r w:rsidR="009E29BB" w:rsidRPr="00677323">
        <w:t xml:space="preserve">329 (ingång FALSE) stänger 347RV608_MV1 (utgång FALSE). </w:t>
      </w:r>
    </w:p>
    <w:p w14:paraId="10A5B3E9" w14:textId="28A8BA01" w:rsidR="003460A5" w:rsidRDefault="003460A5" w:rsidP="002758DD">
      <w:pPr>
        <w:pStyle w:val="Brdtext"/>
        <w:rPr>
          <w:color w:val="FF0000"/>
        </w:rPr>
      </w:pPr>
      <w:r w:rsidRPr="00433C34">
        <w:rPr>
          <w:color w:val="FF0000"/>
        </w:rPr>
        <w:t xml:space="preserve">Processnödstop </w:t>
      </w:r>
      <w:r w:rsidR="00433C34" w:rsidRPr="00433C34">
        <w:rPr>
          <w:color w:val="FF0000"/>
        </w:rPr>
        <w:t>308HZ300/301 (ingång FALSE) stänger 347RV608_MV1 (utgång FALSE).</w:t>
      </w:r>
    </w:p>
    <w:p w14:paraId="6BF47B7F" w14:textId="73949E73" w:rsidR="006513D3" w:rsidRPr="00433C34" w:rsidRDefault="006513D3" w:rsidP="002758DD">
      <w:pPr>
        <w:pStyle w:val="Brdtext"/>
        <w:rPr>
          <w:color w:val="FF0000"/>
        </w:rPr>
      </w:pPr>
      <w:r>
        <w:rPr>
          <w:color w:val="FF0000"/>
        </w:rPr>
        <w:t xml:space="preserve">Utvärderad förreglingsgrupp </w:t>
      </w:r>
      <w:r w:rsidRPr="006513D3">
        <w:rPr>
          <w:iCs/>
          <w:color w:val="FF0000"/>
        </w:rPr>
        <w:t>271LC608-IBGrp</w:t>
      </w:r>
      <w:r>
        <w:rPr>
          <w:iCs/>
          <w:color w:val="FF0000"/>
        </w:rPr>
        <w:t xml:space="preserve"> </w:t>
      </w:r>
      <w:r w:rsidRPr="00433C34">
        <w:rPr>
          <w:color w:val="FF0000"/>
        </w:rPr>
        <w:t>stänger 347RV608_MV1 (utgång FALSE).</w:t>
      </w:r>
      <w:r>
        <w:rPr>
          <w:color w:val="FF0000"/>
        </w:rPr>
        <w:t xml:space="preserve"> Ej SIL!</w:t>
      </w:r>
    </w:p>
    <w:p w14:paraId="1F164B09" w14:textId="77777777" w:rsidR="00F66F2F" w:rsidRPr="00677323" w:rsidRDefault="00F66F2F" w:rsidP="00372924">
      <w:pPr>
        <w:pStyle w:val="Brdtext"/>
        <w:ind w:left="0"/>
        <w:rPr>
          <w:i/>
        </w:rPr>
      </w:pPr>
    </w:p>
    <w:p w14:paraId="35495244" w14:textId="77777777" w:rsidR="00090863" w:rsidRPr="00677323" w:rsidRDefault="00090863" w:rsidP="00090863">
      <w:pPr>
        <w:pStyle w:val="Rubrik3"/>
      </w:pPr>
      <w:bookmarkStart w:id="10" w:name="_Toc35393376"/>
      <w:r w:rsidRPr="00677323">
        <w:t xml:space="preserve">Recirkulering </w:t>
      </w:r>
      <w:r w:rsidR="00453DC0" w:rsidRPr="00677323">
        <w:t xml:space="preserve">tvättvatten </w:t>
      </w:r>
      <w:proofErr w:type="spellStart"/>
      <w:r w:rsidR="00453DC0" w:rsidRPr="00677323">
        <w:t>absorber</w:t>
      </w:r>
      <w:bookmarkEnd w:id="10"/>
      <w:proofErr w:type="spellEnd"/>
    </w:p>
    <w:p w14:paraId="58E5C4CE" w14:textId="3E238E36" w:rsidR="00356E67" w:rsidRPr="00677323" w:rsidRDefault="00453DC0" w:rsidP="008264B5">
      <w:pPr>
        <w:pStyle w:val="Brdtext"/>
      </w:pPr>
      <w:r w:rsidRPr="00677323">
        <w:t>Sluttvättning av gasen</w:t>
      </w:r>
      <w:r w:rsidR="003A480F" w:rsidRPr="00677323">
        <w:t xml:space="preserve"> </w:t>
      </w:r>
      <w:r w:rsidR="00F86576" w:rsidRPr="00677323">
        <w:t xml:space="preserve">för att undvika MEA-slip </w:t>
      </w:r>
      <w:r w:rsidR="003A480F" w:rsidRPr="00677323">
        <w:t xml:space="preserve">sker i ett </w:t>
      </w:r>
      <w:proofErr w:type="spellStart"/>
      <w:r w:rsidR="003A480F" w:rsidRPr="00677323">
        <w:t>tvättsteg</w:t>
      </w:r>
      <w:proofErr w:type="spellEnd"/>
      <w:r w:rsidR="003A480F" w:rsidRPr="00677323">
        <w:t xml:space="preserve"> i toppen av </w:t>
      </w:r>
      <w:proofErr w:type="spellStart"/>
      <w:r w:rsidR="003A480F" w:rsidRPr="00677323">
        <w:t>absorbern</w:t>
      </w:r>
      <w:proofErr w:type="spellEnd"/>
      <w:r w:rsidR="003A480F" w:rsidRPr="00677323">
        <w:t xml:space="preserve">. Cirkulationspump </w:t>
      </w:r>
      <w:r w:rsidR="000F4500" w:rsidRPr="00677323">
        <w:t>347PU108</w:t>
      </w:r>
      <w:r w:rsidR="003A480F" w:rsidRPr="00677323">
        <w:t xml:space="preserve"> cirkulerar vatten för utspädningen. I denna krets tillsätts nytt </w:t>
      </w:r>
      <w:r w:rsidR="00035C50" w:rsidRPr="00677323">
        <w:t>matarvatten</w:t>
      </w:r>
      <w:r w:rsidR="003A480F" w:rsidRPr="00677323">
        <w:t xml:space="preserve"> för att kompensera för den förlust som sker i systemet. Detta regleras av krets 347LC508.</w:t>
      </w:r>
    </w:p>
    <w:p w14:paraId="01BC0555" w14:textId="77777777" w:rsidR="00A35FA5" w:rsidRPr="00677323" w:rsidRDefault="00A35FA5" w:rsidP="004E6AFB">
      <w:pPr>
        <w:pStyle w:val="Brdtext"/>
        <w:rPr>
          <w:i/>
        </w:rPr>
      </w:pPr>
    </w:p>
    <w:p w14:paraId="25252FF9" w14:textId="77777777" w:rsidR="00A35FA5" w:rsidRPr="00677323" w:rsidRDefault="00A35FA5" w:rsidP="00A35FA5">
      <w:pPr>
        <w:pStyle w:val="Brdtext"/>
      </w:pPr>
      <w:r w:rsidRPr="00677323">
        <w:rPr>
          <w:i/>
        </w:rPr>
        <w:t>Vakter (DIS):</w:t>
      </w:r>
    </w:p>
    <w:tbl>
      <w:tblPr>
        <w:tblStyle w:val="Tabellrutnt"/>
        <w:tblW w:w="7933" w:type="dxa"/>
        <w:tblInd w:w="1134" w:type="dxa"/>
        <w:tblLayout w:type="fixed"/>
        <w:tblLook w:val="04A0" w:firstRow="1" w:lastRow="0" w:firstColumn="1" w:lastColumn="0" w:noHBand="0" w:noVBand="1"/>
      </w:tblPr>
      <w:tblGrid>
        <w:gridCol w:w="1980"/>
        <w:gridCol w:w="4536"/>
        <w:gridCol w:w="1417"/>
      </w:tblGrid>
      <w:tr w:rsidR="00677323" w:rsidRPr="00677323" w14:paraId="0E9815D2" w14:textId="77777777" w:rsidTr="009441A3">
        <w:tc>
          <w:tcPr>
            <w:tcW w:w="1980" w:type="dxa"/>
          </w:tcPr>
          <w:p w14:paraId="1EAE2FBD" w14:textId="77777777" w:rsidR="00A35FA5" w:rsidRPr="00677323" w:rsidRDefault="00A35FA5" w:rsidP="009441A3">
            <w:pPr>
              <w:pStyle w:val="Brdtext"/>
              <w:ind w:left="0"/>
            </w:pPr>
            <w:r w:rsidRPr="00677323">
              <w:t>Objekt/Signal</w:t>
            </w:r>
          </w:p>
        </w:tc>
        <w:tc>
          <w:tcPr>
            <w:tcW w:w="4536" w:type="dxa"/>
          </w:tcPr>
          <w:p w14:paraId="1B6A2CB2" w14:textId="77777777" w:rsidR="00A35FA5" w:rsidRPr="00677323" w:rsidRDefault="00A35FA5" w:rsidP="009441A3">
            <w:pPr>
              <w:pStyle w:val="Brdtext"/>
              <w:ind w:left="0"/>
            </w:pPr>
            <w:r w:rsidRPr="00677323">
              <w:t>Beskrivning</w:t>
            </w:r>
          </w:p>
        </w:tc>
        <w:tc>
          <w:tcPr>
            <w:tcW w:w="1417" w:type="dxa"/>
          </w:tcPr>
          <w:p w14:paraId="534163A2" w14:textId="77777777" w:rsidR="00A35FA5" w:rsidRPr="00677323" w:rsidRDefault="00A35FA5" w:rsidP="009441A3">
            <w:pPr>
              <w:pStyle w:val="Brdtext"/>
              <w:ind w:left="0"/>
            </w:pPr>
            <w:r w:rsidRPr="00677323">
              <w:t>Gränsvärde</w:t>
            </w:r>
          </w:p>
        </w:tc>
      </w:tr>
      <w:tr w:rsidR="00A35FA5" w:rsidRPr="00677323" w14:paraId="7CF2D50C" w14:textId="77777777" w:rsidTr="009441A3">
        <w:tc>
          <w:tcPr>
            <w:tcW w:w="1980" w:type="dxa"/>
          </w:tcPr>
          <w:p w14:paraId="7B89D634" w14:textId="77777777" w:rsidR="00A35FA5" w:rsidRPr="00677323" w:rsidRDefault="00A35FA5" w:rsidP="009441A3">
            <w:pPr>
              <w:pStyle w:val="Brdtext"/>
              <w:ind w:left="0"/>
            </w:pPr>
            <w:r w:rsidRPr="00677323">
              <w:t>347FS344</w:t>
            </w:r>
          </w:p>
        </w:tc>
        <w:tc>
          <w:tcPr>
            <w:tcW w:w="4536" w:type="dxa"/>
          </w:tcPr>
          <w:p w14:paraId="71EB7C94" w14:textId="77777777" w:rsidR="00A35FA5" w:rsidRPr="00677323" w:rsidRDefault="00A35FA5" w:rsidP="009441A3">
            <w:pPr>
              <w:pStyle w:val="Brdtext"/>
              <w:ind w:left="0"/>
            </w:pPr>
            <w:r w:rsidRPr="00677323">
              <w:t>Flöde vattencirkulation</w:t>
            </w:r>
          </w:p>
        </w:tc>
        <w:tc>
          <w:tcPr>
            <w:tcW w:w="1417" w:type="dxa"/>
          </w:tcPr>
          <w:p w14:paraId="721724FC" w14:textId="77777777" w:rsidR="00A35FA5" w:rsidRPr="00677323" w:rsidRDefault="00A35FA5" w:rsidP="009441A3">
            <w:pPr>
              <w:pStyle w:val="Brdtext"/>
              <w:ind w:left="0"/>
            </w:pPr>
            <w:r w:rsidRPr="00677323">
              <w:t>1400 kg/h</w:t>
            </w:r>
          </w:p>
        </w:tc>
      </w:tr>
    </w:tbl>
    <w:p w14:paraId="0AE43728" w14:textId="77777777" w:rsidR="00A35FA5" w:rsidRPr="00677323" w:rsidRDefault="00A35FA5" w:rsidP="004E6AFB">
      <w:pPr>
        <w:pStyle w:val="Brdtext"/>
        <w:rPr>
          <w:i/>
        </w:rPr>
      </w:pPr>
    </w:p>
    <w:p w14:paraId="7024AE81" w14:textId="77777777" w:rsidR="004E6AFB" w:rsidRPr="00677323" w:rsidRDefault="004E6AFB" w:rsidP="004E6AFB">
      <w:pPr>
        <w:pStyle w:val="Brdtext"/>
      </w:pPr>
      <w:r w:rsidRPr="00677323">
        <w:rPr>
          <w:i/>
        </w:rPr>
        <w:t>347PU108</w:t>
      </w:r>
    </w:p>
    <w:tbl>
      <w:tblPr>
        <w:tblStyle w:val="Tabellrutnt"/>
        <w:tblW w:w="0" w:type="auto"/>
        <w:tblInd w:w="1134" w:type="dxa"/>
        <w:tblLook w:val="04A0" w:firstRow="1" w:lastRow="0" w:firstColumn="1" w:lastColumn="0" w:noHBand="0" w:noVBand="1"/>
      </w:tblPr>
      <w:tblGrid>
        <w:gridCol w:w="1407"/>
        <w:gridCol w:w="1713"/>
        <w:gridCol w:w="1177"/>
        <w:gridCol w:w="1509"/>
        <w:gridCol w:w="2122"/>
      </w:tblGrid>
      <w:tr w:rsidR="00677323" w:rsidRPr="00677323" w14:paraId="10E43F45" w14:textId="77777777" w:rsidTr="00DA2E5A">
        <w:tc>
          <w:tcPr>
            <w:tcW w:w="1812" w:type="dxa"/>
          </w:tcPr>
          <w:p w14:paraId="4A4774D0" w14:textId="77777777" w:rsidR="004E6AFB" w:rsidRPr="00677323" w:rsidRDefault="004E6AFB" w:rsidP="00DA2E5A">
            <w:pPr>
              <w:pStyle w:val="Brdtext"/>
              <w:ind w:left="0"/>
            </w:pPr>
            <w:r w:rsidRPr="00677323">
              <w:t>Objekttyp</w:t>
            </w:r>
          </w:p>
        </w:tc>
        <w:tc>
          <w:tcPr>
            <w:tcW w:w="1812" w:type="dxa"/>
          </w:tcPr>
          <w:p w14:paraId="32592369" w14:textId="77777777" w:rsidR="004E6AFB" w:rsidRPr="00677323" w:rsidRDefault="004E6AFB" w:rsidP="00DA2E5A">
            <w:pPr>
              <w:pStyle w:val="Brdtext"/>
              <w:ind w:left="0"/>
            </w:pPr>
            <w:r w:rsidRPr="00677323">
              <w:t>Ställverksgupp</w:t>
            </w:r>
          </w:p>
        </w:tc>
        <w:tc>
          <w:tcPr>
            <w:tcW w:w="1812" w:type="dxa"/>
          </w:tcPr>
          <w:p w14:paraId="20B03070" w14:textId="77777777" w:rsidR="004E6AFB" w:rsidRPr="00677323" w:rsidRDefault="004E6AFB" w:rsidP="00DA2E5A">
            <w:pPr>
              <w:pStyle w:val="Brdtext"/>
              <w:ind w:left="0"/>
            </w:pPr>
            <w:r w:rsidRPr="00677323">
              <w:t>Effekt</w:t>
            </w:r>
          </w:p>
        </w:tc>
        <w:tc>
          <w:tcPr>
            <w:tcW w:w="1813" w:type="dxa"/>
          </w:tcPr>
          <w:p w14:paraId="223F027E" w14:textId="77777777" w:rsidR="004E6AFB" w:rsidRPr="00677323" w:rsidRDefault="004E6AFB" w:rsidP="00DA2E5A">
            <w:pPr>
              <w:pStyle w:val="Brdtext"/>
              <w:ind w:left="0"/>
            </w:pPr>
            <w:r w:rsidRPr="00677323">
              <w:t xml:space="preserve">Styrområde </w:t>
            </w:r>
          </w:p>
        </w:tc>
        <w:tc>
          <w:tcPr>
            <w:tcW w:w="1813" w:type="dxa"/>
          </w:tcPr>
          <w:p w14:paraId="664F7263" w14:textId="77777777" w:rsidR="004E6AFB" w:rsidRPr="00677323" w:rsidRDefault="004E6AFB" w:rsidP="00DA2E5A">
            <w:pPr>
              <w:pStyle w:val="Brdtext"/>
              <w:ind w:left="0"/>
            </w:pPr>
            <w:r w:rsidRPr="00677323">
              <w:t>Hastighet/Kapacitet</w:t>
            </w:r>
          </w:p>
        </w:tc>
      </w:tr>
      <w:tr w:rsidR="004E6AFB" w:rsidRPr="00677323" w14:paraId="1B9E3A98" w14:textId="77777777" w:rsidTr="00DA2E5A">
        <w:tc>
          <w:tcPr>
            <w:tcW w:w="1812" w:type="dxa"/>
          </w:tcPr>
          <w:p w14:paraId="1F5C04D9" w14:textId="77777777" w:rsidR="004E6AFB" w:rsidRPr="00677323" w:rsidRDefault="00453DC0" w:rsidP="00DA2E5A">
            <w:pPr>
              <w:pStyle w:val="Brdtext"/>
              <w:ind w:left="0"/>
            </w:pPr>
            <w:r w:rsidRPr="00677323">
              <w:t>ADR</w:t>
            </w:r>
          </w:p>
        </w:tc>
        <w:tc>
          <w:tcPr>
            <w:tcW w:w="1812" w:type="dxa"/>
          </w:tcPr>
          <w:p w14:paraId="2832B6F3" w14:textId="77777777" w:rsidR="004E6AFB" w:rsidRPr="00677323" w:rsidRDefault="005103EB" w:rsidP="00DA2E5A">
            <w:pPr>
              <w:pStyle w:val="Brdtext"/>
              <w:ind w:left="0"/>
            </w:pPr>
            <w:r w:rsidRPr="00677323">
              <w:t>DOL</w:t>
            </w:r>
          </w:p>
        </w:tc>
        <w:tc>
          <w:tcPr>
            <w:tcW w:w="1812" w:type="dxa"/>
          </w:tcPr>
          <w:p w14:paraId="3CA15202" w14:textId="77777777" w:rsidR="004E6AFB" w:rsidRPr="00677323" w:rsidRDefault="004E6AFB" w:rsidP="00DA2E5A">
            <w:pPr>
              <w:pStyle w:val="Brdtext"/>
              <w:ind w:left="0"/>
            </w:pPr>
            <w:r w:rsidRPr="00677323">
              <w:t>1,05 kW</w:t>
            </w:r>
          </w:p>
        </w:tc>
        <w:tc>
          <w:tcPr>
            <w:tcW w:w="1813" w:type="dxa"/>
          </w:tcPr>
          <w:p w14:paraId="13D3E661" w14:textId="77777777" w:rsidR="004E6AFB" w:rsidRPr="00677323" w:rsidRDefault="004E6AFB" w:rsidP="00DA2E5A">
            <w:pPr>
              <w:pStyle w:val="Brdtext"/>
              <w:ind w:left="0"/>
            </w:pPr>
            <w:r w:rsidRPr="00677323">
              <w:t xml:space="preserve">On/off </w:t>
            </w:r>
          </w:p>
        </w:tc>
        <w:tc>
          <w:tcPr>
            <w:tcW w:w="1813" w:type="dxa"/>
          </w:tcPr>
          <w:p w14:paraId="4339CDF0" w14:textId="77777777" w:rsidR="004E6AFB" w:rsidRPr="00677323" w:rsidRDefault="004E6AFB" w:rsidP="00DA2E5A">
            <w:pPr>
              <w:pStyle w:val="Brdtext"/>
              <w:ind w:left="0"/>
            </w:pPr>
            <w:r w:rsidRPr="00677323">
              <w:t>2885 RPM</w:t>
            </w:r>
          </w:p>
        </w:tc>
      </w:tr>
    </w:tbl>
    <w:p w14:paraId="203A9ADC" w14:textId="77777777" w:rsidR="00D87582" w:rsidRPr="00677323" w:rsidRDefault="00D87582" w:rsidP="00F82CC4">
      <w:pPr>
        <w:pStyle w:val="Brdtext"/>
        <w:ind w:left="0"/>
      </w:pPr>
    </w:p>
    <w:p w14:paraId="0353A1E6" w14:textId="77777777" w:rsidR="00620010" w:rsidRPr="00677323" w:rsidRDefault="00620010" w:rsidP="00620010">
      <w:pPr>
        <w:pStyle w:val="Brdtext"/>
      </w:pPr>
      <w:r w:rsidRPr="00677323">
        <w:rPr>
          <w:i/>
        </w:rPr>
        <w:t>Drift &amp; startförreglingar för 347PU108:</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07AF06E4" w14:textId="77777777" w:rsidTr="00A128A0">
        <w:tc>
          <w:tcPr>
            <w:tcW w:w="2405" w:type="dxa"/>
          </w:tcPr>
          <w:p w14:paraId="3A769BF8" w14:textId="77777777" w:rsidR="00620010" w:rsidRPr="00677323" w:rsidRDefault="00620010" w:rsidP="00A128A0">
            <w:pPr>
              <w:pStyle w:val="Brdtext"/>
              <w:ind w:left="0"/>
            </w:pPr>
            <w:r w:rsidRPr="00677323">
              <w:t>Objekt/signal</w:t>
            </w:r>
          </w:p>
        </w:tc>
        <w:tc>
          <w:tcPr>
            <w:tcW w:w="3119" w:type="dxa"/>
          </w:tcPr>
          <w:p w14:paraId="734A4166" w14:textId="77777777" w:rsidR="00620010" w:rsidRPr="00677323" w:rsidRDefault="00620010" w:rsidP="00A128A0">
            <w:pPr>
              <w:pStyle w:val="Brdtext"/>
              <w:ind w:left="0"/>
            </w:pPr>
            <w:r w:rsidRPr="00677323">
              <w:t>Beskrivning</w:t>
            </w:r>
          </w:p>
        </w:tc>
        <w:tc>
          <w:tcPr>
            <w:tcW w:w="425" w:type="dxa"/>
          </w:tcPr>
          <w:p w14:paraId="02BBE1C4" w14:textId="77777777" w:rsidR="00620010" w:rsidRPr="00677323" w:rsidRDefault="00620010" w:rsidP="00A128A0">
            <w:pPr>
              <w:pStyle w:val="Brdtext"/>
              <w:ind w:left="0"/>
            </w:pPr>
            <w:r w:rsidRPr="00677323">
              <w:t>A</w:t>
            </w:r>
          </w:p>
        </w:tc>
        <w:tc>
          <w:tcPr>
            <w:tcW w:w="425" w:type="dxa"/>
          </w:tcPr>
          <w:p w14:paraId="7CD0CB7B" w14:textId="77777777" w:rsidR="00620010" w:rsidRPr="00677323" w:rsidRDefault="00620010" w:rsidP="00A128A0">
            <w:pPr>
              <w:pStyle w:val="Brdtext"/>
              <w:ind w:left="0"/>
            </w:pPr>
            <w:r w:rsidRPr="00677323">
              <w:t>B</w:t>
            </w:r>
          </w:p>
        </w:tc>
        <w:tc>
          <w:tcPr>
            <w:tcW w:w="425" w:type="dxa"/>
          </w:tcPr>
          <w:p w14:paraId="711B1F20" w14:textId="77777777" w:rsidR="00620010" w:rsidRPr="00677323" w:rsidRDefault="00620010" w:rsidP="00A128A0">
            <w:pPr>
              <w:pStyle w:val="Brdtext"/>
              <w:ind w:left="0"/>
            </w:pPr>
            <w:r w:rsidRPr="00677323">
              <w:t>C</w:t>
            </w:r>
          </w:p>
        </w:tc>
        <w:tc>
          <w:tcPr>
            <w:tcW w:w="1134" w:type="dxa"/>
          </w:tcPr>
          <w:p w14:paraId="3885FFB1" w14:textId="77777777" w:rsidR="00620010" w:rsidRPr="00677323" w:rsidRDefault="00620010" w:rsidP="00A128A0">
            <w:pPr>
              <w:pStyle w:val="Brdtext"/>
              <w:ind w:left="0"/>
            </w:pPr>
            <w:r w:rsidRPr="00677323">
              <w:t>Runint1</w:t>
            </w:r>
          </w:p>
        </w:tc>
      </w:tr>
      <w:tr w:rsidR="00664B58" w:rsidRPr="00677323" w14:paraId="400A5B2E" w14:textId="77777777" w:rsidTr="00A128A0">
        <w:tc>
          <w:tcPr>
            <w:tcW w:w="2405" w:type="dxa"/>
          </w:tcPr>
          <w:p w14:paraId="13E5E652" w14:textId="2CA01C98" w:rsidR="00664B58" w:rsidRPr="00664B58" w:rsidRDefault="00664B58" w:rsidP="00664B58">
            <w:pPr>
              <w:pStyle w:val="Brdtext"/>
              <w:ind w:left="0"/>
              <w:rPr>
                <w:color w:val="FF0000"/>
              </w:rPr>
            </w:pPr>
            <w:r w:rsidRPr="00664B58">
              <w:rPr>
                <w:color w:val="FF0000"/>
              </w:rPr>
              <w:t>308HZ300/301</w:t>
            </w:r>
          </w:p>
        </w:tc>
        <w:tc>
          <w:tcPr>
            <w:tcW w:w="3119" w:type="dxa"/>
          </w:tcPr>
          <w:p w14:paraId="75C1A50A" w14:textId="1575C485" w:rsidR="00664B58" w:rsidRPr="00664B58" w:rsidRDefault="00664B58" w:rsidP="00664B58">
            <w:pPr>
              <w:pStyle w:val="Brdtext"/>
              <w:ind w:left="0"/>
              <w:rPr>
                <w:color w:val="FF0000"/>
              </w:rPr>
            </w:pPr>
            <w:r w:rsidRPr="00664B58">
              <w:rPr>
                <w:color w:val="FF0000"/>
              </w:rPr>
              <w:t>Processnödstopp</w:t>
            </w:r>
          </w:p>
        </w:tc>
        <w:tc>
          <w:tcPr>
            <w:tcW w:w="425" w:type="dxa"/>
          </w:tcPr>
          <w:p w14:paraId="20E554E4" w14:textId="77777777" w:rsidR="00664B58" w:rsidRPr="00664B58" w:rsidRDefault="00664B58" w:rsidP="00664B58">
            <w:pPr>
              <w:pStyle w:val="Brdtext"/>
              <w:ind w:left="0"/>
              <w:rPr>
                <w:color w:val="FF0000"/>
              </w:rPr>
            </w:pPr>
          </w:p>
        </w:tc>
        <w:tc>
          <w:tcPr>
            <w:tcW w:w="425" w:type="dxa"/>
          </w:tcPr>
          <w:p w14:paraId="18F663CE" w14:textId="77777777" w:rsidR="00664B58" w:rsidRPr="00664B58" w:rsidRDefault="00664B58" w:rsidP="00664B58">
            <w:pPr>
              <w:pStyle w:val="Brdtext"/>
              <w:ind w:left="0"/>
              <w:rPr>
                <w:color w:val="FF0000"/>
              </w:rPr>
            </w:pPr>
          </w:p>
        </w:tc>
        <w:tc>
          <w:tcPr>
            <w:tcW w:w="425" w:type="dxa"/>
          </w:tcPr>
          <w:p w14:paraId="3F5F996C" w14:textId="189CBF9A" w:rsidR="00664B58" w:rsidRPr="00664B58" w:rsidRDefault="00664B58" w:rsidP="00664B58">
            <w:pPr>
              <w:pStyle w:val="Brdtext"/>
              <w:ind w:left="0"/>
              <w:rPr>
                <w:color w:val="FF0000"/>
              </w:rPr>
            </w:pPr>
            <w:r w:rsidRPr="00664B58">
              <w:rPr>
                <w:color w:val="FF0000"/>
              </w:rPr>
              <w:t>X</w:t>
            </w:r>
          </w:p>
        </w:tc>
        <w:tc>
          <w:tcPr>
            <w:tcW w:w="1134" w:type="dxa"/>
          </w:tcPr>
          <w:p w14:paraId="518D97EE" w14:textId="77777777" w:rsidR="00664B58" w:rsidRPr="00677323" w:rsidRDefault="00664B58" w:rsidP="00664B58">
            <w:pPr>
              <w:pStyle w:val="Brdtext"/>
              <w:ind w:left="0"/>
            </w:pPr>
          </w:p>
        </w:tc>
      </w:tr>
      <w:tr w:rsidR="00677323" w:rsidRPr="00677323" w14:paraId="6D417B78" w14:textId="77777777" w:rsidTr="00A128A0">
        <w:tc>
          <w:tcPr>
            <w:tcW w:w="2405" w:type="dxa"/>
          </w:tcPr>
          <w:p w14:paraId="236DDFE7" w14:textId="77777777" w:rsidR="00620010" w:rsidRPr="00677323" w:rsidRDefault="00620010" w:rsidP="00A128A0">
            <w:pPr>
              <w:pStyle w:val="Brdtext"/>
              <w:ind w:left="0"/>
            </w:pPr>
            <w:r w:rsidRPr="00677323">
              <w:t>347LS3</w:t>
            </w:r>
            <w:r w:rsidR="00BA53D7" w:rsidRPr="00677323">
              <w:t>01</w:t>
            </w:r>
          </w:p>
        </w:tc>
        <w:tc>
          <w:tcPr>
            <w:tcW w:w="3119" w:type="dxa"/>
          </w:tcPr>
          <w:p w14:paraId="493376DC" w14:textId="77777777" w:rsidR="00620010" w:rsidRPr="00677323" w:rsidRDefault="00BA53D7" w:rsidP="00A128A0">
            <w:pPr>
              <w:pStyle w:val="Brdtext"/>
              <w:ind w:left="0"/>
            </w:pPr>
            <w:r w:rsidRPr="00677323">
              <w:t xml:space="preserve">Låg nivå </w:t>
            </w:r>
            <w:proofErr w:type="spellStart"/>
            <w:r w:rsidRPr="00677323">
              <w:t>tvättsteg</w:t>
            </w:r>
            <w:proofErr w:type="spellEnd"/>
            <w:r w:rsidRPr="00677323">
              <w:t xml:space="preserve"> </w:t>
            </w:r>
            <w:proofErr w:type="spellStart"/>
            <w:r w:rsidRPr="00677323">
              <w:t>absorber</w:t>
            </w:r>
            <w:proofErr w:type="spellEnd"/>
          </w:p>
        </w:tc>
        <w:tc>
          <w:tcPr>
            <w:tcW w:w="425" w:type="dxa"/>
          </w:tcPr>
          <w:p w14:paraId="5663BCDF" w14:textId="77777777" w:rsidR="00620010" w:rsidRPr="00677323" w:rsidRDefault="00620010" w:rsidP="00A128A0">
            <w:pPr>
              <w:pStyle w:val="Brdtext"/>
              <w:ind w:left="0"/>
            </w:pPr>
          </w:p>
        </w:tc>
        <w:tc>
          <w:tcPr>
            <w:tcW w:w="425" w:type="dxa"/>
          </w:tcPr>
          <w:p w14:paraId="4B51A6E1" w14:textId="77777777" w:rsidR="00620010" w:rsidRPr="00677323" w:rsidRDefault="008C689B" w:rsidP="00A128A0">
            <w:pPr>
              <w:pStyle w:val="Brdtext"/>
              <w:ind w:left="0"/>
            </w:pPr>
            <w:r w:rsidRPr="00677323">
              <w:t>X</w:t>
            </w:r>
          </w:p>
        </w:tc>
        <w:tc>
          <w:tcPr>
            <w:tcW w:w="425" w:type="dxa"/>
          </w:tcPr>
          <w:p w14:paraId="167BE6D9" w14:textId="77777777" w:rsidR="00620010" w:rsidRPr="00677323" w:rsidRDefault="00620010" w:rsidP="00A128A0">
            <w:pPr>
              <w:pStyle w:val="Brdtext"/>
              <w:ind w:left="0"/>
            </w:pPr>
          </w:p>
        </w:tc>
        <w:tc>
          <w:tcPr>
            <w:tcW w:w="1134" w:type="dxa"/>
          </w:tcPr>
          <w:p w14:paraId="2A53D5E5" w14:textId="77777777" w:rsidR="00620010" w:rsidRPr="00677323" w:rsidRDefault="00620010" w:rsidP="00A128A0">
            <w:pPr>
              <w:pStyle w:val="Brdtext"/>
              <w:ind w:left="0"/>
            </w:pPr>
          </w:p>
        </w:tc>
      </w:tr>
    </w:tbl>
    <w:p w14:paraId="389CAFCF" w14:textId="77777777" w:rsidR="00901D4B" w:rsidRPr="00901D4B" w:rsidRDefault="00901D4B" w:rsidP="00901D4B">
      <w:pPr>
        <w:pStyle w:val="Rubrik3"/>
        <w:numPr>
          <w:ilvl w:val="0"/>
          <w:numId w:val="0"/>
        </w:numPr>
        <w:ind w:left="1134"/>
        <w:rPr>
          <w:i w:val="0"/>
          <w:iCs/>
        </w:rPr>
      </w:pPr>
    </w:p>
    <w:p w14:paraId="71DBFD64" w14:textId="0DE22B1D" w:rsidR="00090863" w:rsidRPr="00677323" w:rsidRDefault="00090863" w:rsidP="00090863">
      <w:pPr>
        <w:pStyle w:val="Rubrik3"/>
      </w:pPr>
      <w:bookmarkStart w:id="11" w:name="_Toc35393377"/>
      <w:r w:rsidRPr="00677323">
        <w:t>Separator</w:t>
      </w:r>
      <w:r w:rsidR="003B6F79" w:rsidRPr="00677323">
        <w:t xml:space="preserve"> 347SE101</w:t>
      </w:r>
      <w:bookmarkEnd w:id="11"/>
    </w:p>
    <w:p w14:paraId="1F94DAD1" w14:textId="77777777" w:rsidR="000E6A7B" w:rsidRPr="00677323" w:rsidRDefault="00B23C95" w:rsidP="000E6A7B">
      <w:pPr>
        <w:pStyle w:val="Brdtext"/>
      </w:pPr>
      <w:r w:rsidRPr="00677323">
        <w:t xml:space="preserve">Gasen från </w:t>
      </w:r>
      <w:proofErr w:type="spellStart"/>
      <w:r w:rsidRPr="00677323">
        <w:t>absorbern</w:t>
      </w:r>
      <w:proofErr w:type="spellEnd"/>
      <w:r w:rsidRPr="00677323">
        <w:t xml:space="preserve"> passerar separatorn för att avskilja vatten och aerosoler </w:t>
      </w:r>
      <w:r w:rsidR="00705F1E" w:rsidRPr="00677323">
        <w:t>innan</w:t>
      </w:r>
      <w:r w:rsidRPr="00677323">
        <w:t xml:space="preserve"> gasen kan användas vidare. </w:t>
      </w:r>
      <w:r w:rsidR="00290FE0" w:rsidRPr="00677323">
        <w:t>Ga</w:t>
      </w:r>
      <w:r w:rsidR="00705F1E" w:rsidRPr="00677323">
        <w:t>sens tryck och temperatur mäts e</w:t>
      </w:r>
      <w:r w:rsidR="00290FE0" w:rsidRPr="00677323">
        <w:t xml:space="preserve">fter separatorn. </w:t>
      </w:r>
    </w:p>
    <w:p w14:paraId="2C9B5693" w14:textId="77777777" w:rsidR="00611E56" w:rsidRPr="00677323" w:rsidRDefault="00611E56" w:rsidP="00611E56">
      <w:pPr>
        <w:pStyle w:val="Brdtext"/>
        <w:rPr>
          <w:i/>
        </w:rPr>
      </w:pPr>
      <w:r w:rsidRPr="00677323">
        <w:rPr>
          <w:i/>
        </w:rPr>
        <w:t>Mätningar (AIS):</w:t>
      </w:r>
    </w:p>
    <w:tbl>
      <w:tblPr>
        <w:tblStyle w:val="Tabellrutnt"/>
        <w:tblW w:w="7933" w:type="dxa"/>
        <w:tblInd w:w="1134" w:type="dxa"/>
        <w:tblLook w:val="04A0" w:firstRow="1" w:lastRow="0" w:firstColumn="1" w:lastColumn="0" w:noHBand="0" w:noVBand="1"/>
      </w:tblPr>
      <w:tblGrid>
        <w:gridCol w:w="1551"/>
        <w:gridCol w:w="2027"/>
        <w:gridCol w:w="1323"/>
        <w:gridCol w:w="636"/>
        <w:gridCol w:w="696"/>
        <w:gridCol w:w="559"/>
        <w:gridCol w:w="559"/>
        <w:gridCol w:w="582"/>
      </w:tblGrid>
      <w:tr w:rsidR="00677323" w:rsidRPr="00677323" w14:paraId="41A6E6BE" w14:textId="77777777" w:rsidTr="00611E56">
        <w:tc>
          <w:tcPr>
            <w:tcW w:w="1551" w:type="dxa"/>
          </w:tcPr>
          <w:p w14:paraId="5E55064A" w14:textId="77777777" w:rsidR="00611E56" w:rsidRPr="00677323" w:rsidRDefault="00611E56" w:rsidP="00B30A9D">
            <w:pPr>
              <w:pStyle w:val="Brdtext"/>
              <w:ind w:left="0"/>
            </w:pPr>
            <w:r w:rsidRPr="00677323">
              <w:t>Objekt/Signal</w:t>
            </w:r>
          </w:p>
        </w:tc>
        <w:tc>
          <w:tcPr>
            <w:tcW w:w="2027" w:type="dxa"/>
          </w:tcPr>
          <w:p w14:paraId="7EDF2A42" w14:textId="77777777" w:rsidR="00611E56" w:rsidRPr="00677323" w:rsidRDefault="00611E56" w:rsidP="00B30A9D">
            <w:pPr>
              <w:pStyle w:val="Brdtext"/>
              <w:ind w:left="0"/>
            </w:pPr>
            <w:r w:rsidRPr="00677323">
              <w:t>Beskrivning</w:t>
            </w:r>
          </w:p>
        </w:tc>
        <w:tc>
          <w:tcPr>
            <w:tcW w:w="1323" w:type="dxa"/>
          </w:tcPr>
          <w:p w14:paraId="52651CF6" w14:textId="77777777" w:rsidR="00611E56" w:rsidRPr="00677323" w:rsidRDefault="00611E56" w:rsidP="00B30A9D">
            <w:pPr>
              <w:pStyle w:val="Brdtext"/>
              <w:ind w:left="0"/>
            </w:pPr>
            <w:r w:rsidRPr="00677323">
              <w:t>Mätområde</w:t>
            </w:r>
          </w:p>
        </w:tc>
        <w:tc>
          <w:tcPr>
            <w:tcW w:w="636" w:type="dxa"/>
          </w:tcPr>
          <w:p w14:paraId="0C14F44B" w14:textId="77777777" w:rsidR="00611E56" w:rsidRPr="00677323" w:rsidRDefault="00611E56" w:rsidP="00B30A9D">
            <w:pPr>
              <w:pStyle w:val="Brdtext"/>
              <w:ind w:left="0"/>
            </w:pPr>
            <w:r w:rsidRPr="00677323">
              <w:t>L2</w:t>
            </w:r>
          </w:p>
        </w:tc>
        <w:tc>
          <w:tcPr>
            <w:tcW w:w="696" w:type="dxa"/>
          </w:tcPr>
          <w:p w14:paraId="1AEC9C71" w14:textId="77777777" w:rsidR="00611E56" w:rsidRPr="00677323" w:rsidRDefault="00611E56" w:rsidP="00B30A9D">
            <w:pPr>
              <w:pStyle w:val="Brdtext"/>
              <w:ind w:left="0"/>
            </w:pPr>
            <w:r w:rsidRPr="00677323">
              <w:t>L1</w:t>
            </w:r>
          </w:p>
        </w:tc>
        <w:tc>
          <w:tcPr>
            <w:tcW w:w="559" w:type="dxa"/>
          </w:tcPr>
          <w:p w14:paraId="023A6190" w14:textId="77777777" w:rsidR="00611E56" w:rsidRPr="00677323" w:rsidRDefault="00611E56" w:rsidP="00B30A9D">
            <w:pPr>
              <w:pStyle w:val="Brdtext"/>
              <w:ind w:left="0"/>
            </w:pPr>
            <w:r w:rsidRPr="00677323">
              <w:t>H1</w:t>
            </w:r>
          </w:p>
        </w:tc>
        <w:tc>
          <w:tcPr>
            <w:tcW w:w="559" w:type="dxa"/>
          </w:tcPr>
          <w:p w14:paraId="14BD81DE" w14:textId="77777777" w:rsidR="00611E56" w:rsidRPr="00677323" w:rsidRDefault="00611E56" w:rsidP="00B30A9D">
            <w:pPr>
              <w:pStyle w:val="Brdtext"/>
              <w:ind w:left="0"/>
            </w:pPr>
            <w:r w:rsidRPr="00677323">
              <w:t>H2</w:t>
            </w:r>
          </w:p>
        </w:tc>
        <w:tc>
          <w:tcPr>
            <w:tcW w:w="582" w:type="dxa"/>
          </w:tcPr>
          <w:p w14:paraId="452BF01A" w14:textId="77777777" w:rsidR="00611E56" w:rsidRPr="00677323" w:rsidRDefault="00611E56" w:rsidP="00B30A9D">
            <w:pPr>
              <w:pStyle w:val="Brdtext"/>
              <w:ind w:left="0"/>
            </w:pPr>
            <w:r w:rsidRPr="00677323">
              <w:t>SIL</w:t>
            </w:r>
          </w:p>
        </w:tc>
      </w:tr>
      <w:tr w:rsidR="00FF389F" w:rsidRPr="00677323" w14:paraId="4365F5F0" w14:textId="77777777" w:rsidTr="00611E56">
        <w:tc>
          <w:tcPr>
            <w:tcW w:w="1551" w:type="dxa"/>
          </w:tcPr>
          <w:p w14:paraId="02E19864" w14:textId="77777777" w:rsidR="00FF389F" w:rsidRPr="00677323" w:rsidRDefault="00FF389F" w:rsidP="00B30A9D">
            <w:pPr>
              <w:pStyle w:val="Brdtext"/>
              <w:ind w:left="0"/>
            </w:pPr>
            <w:r w:rsidRPr="00677323">
              <w:t>347TI307</w:t>
            </w:r>
          </w:p>
        </w:tc>
        <w:tc>
          <w:tcPr>
            <w:tcW w:w="2027" w:type="dxa"/>
          </w:tcPr>
          <w:p w14:paraId="239FE7A8" w14:textId="77777777" w:rsidR="00FF389F" w:rsidRPr="00677323" w:rsidRDefault="00FF389F" w:rsidP="00FF389F">
            <w:pPr>
              <w:pStyle w:val="Brdtext"/>
              <w:ind w:left="0"/>
            </w:pPr>
            <w:r w:rsidRPr="00677323">
              <w:t xml:space="preserve">Temp. </w:t>
            </w:r>
            <w:proofErr w:type="spellStart"/>
            <w:r w:rsidR="004D7A69" w:rsidRPr="00677323">
              <w:t>reduktionsgas</w:t>
            </w:r>
            <w:proofErr w:type="spellEnd"/>
            <w:r w:rsidRPr="00677323">
              <w:t xml:space="preserve"> e. separator</w:t>
            </w:r>
          </w:p>
        </w:tc>
        <w:tc>
          <w:tcPr>
            <w:tcW w:w="1323" w:type="dxa"/>
          </w:tcPr>
          <w:p w14:paraId="4886DBC5" w14:textId="77777777" w:rsidR="00FF389F" w:rsidRPr="00677323" w:rsidRDefault="004A4571" w:rsidP="00B30A9D">
            <w:pPr>
              <w:pStyle w:val="Brdtext"/>
              <w:ind w:left="0"/>
            </w:pPr>
            <w:r w:rsidRPr="00677323">
              <w:t>0 - 100</w:t>
            </w:r>
            <w:r w:rsidR="00FF389F" w:rsidRPr="00677323">
              <w:t xml:space="preserve"> </w:t>
            </w:r>
            <w:r w:rsidR="00FF389F" w:rsidRPr="00677323">
              <w:sym w:font="Symbol" w:char="F0B0"/>
            </w:r>
            <w:r w:rsidR="00FF389F" w:rsidRPr="00677323">
              <w:t>C</w:t>
            </w:r>
          </w:p>
        </w:tc>
        <w:tc>
          <w:tcPr>
            <w:tcW w:w="636" w:type="dxa"/>
          </w:tcPr>
          <w:p w14:paraId="78A9E6D6" w14:textId="77777777" w:rsidR="00FF389F" w:rsidRPr="00677323" w:rsidRDefault="00FF389F" w:rsidP="00B30A9D">
            <w:pPr>
              <w:pStyle w:val="Brdtext"/>
              <w:ind w:left="0"/>
            </w:pPr>
          </w:p>
        </w:tc>
        <w:tc>
          <w:tcPr>
            <w:tcW w:w="696" w:type="dxa"/>
            <w:shd w:val="clear" w:color="auto" w:fill="auto"/>
          </w:tcPr>
          <w:p w14:paraId="29098A84" w14:textId="77777777" w:rsidR="00FF389F" w:rsidRPr="00677323" w:rsidRDefault="00FF389F" w:rsidP="00B30A9D">
            <w:pPr>
              <w:pStyle w:val="Brdtext"/>
              <w:ind w:left="0"/>
            </w:pPr>
          </w:p>
        </w:tc>
        <w:tc>
          <w:tcPr>
            <w:tcW w:w="559" w:type="dxa"/>
            <w:shd w:val="clear" w:color="auto" w:fill="auto"/>
          </w:tcPr>
          <w:p w14:paraId="6E13BDA5" w14:textId="77777777" w:rsidR="00FF389F" w:rsidRPr="00677323" w:rsidRDefault="006569B2" w:rsidP="00B30A9D">
            <w:pPr>
              <w:pStyle w:val="Brdtext"/>
              <w:ind w:left="0"/>
            </w:pPr>
            <w:r w:rsidRPr="00677323">
              <w:t>55</w:t>
            </w:r>
          </w:p>
        </w:tc>
        <w:tc>
          <w:tcPr>
            <w:tcW w:w="559" w:type="dxa"/>
          </w:tcPr>
          <w:p w14:paraId="065F5F07" w14:textId="77777777" w:rsidR="00FF389F" w:rsidRPr="00677323" w:rsidRDefault="006569B2" w:rsidP="00B30A9D">
            <w:pPr>
              <w:pStyle w:val="Brdtext"/>
              <w:ind w:left="0"/>
            </w:pPr>
            <w:r w:rsidRPr="00677323">
              <w:t>65</w:t>
            </w:r>
          </w:p>
        </w:tc>
        <w:tc>
          <w:tcPr>
            <w:tcW w:w="582" w:type="dxa"/>
          </w:tcPr>
          <w:p w14:paraId="13CD3B3B" w14:textId="77777777" w:rsidR="00FF389F" w:rsidRPr="00677323" w:rsidRDefault="00FF389F" w:rsidP="00B30A9D">
            <w:pPr>
              <w:pStyle w:val="Brdtext"/>
              <w:ind w:left="0"/>
            </w:pPr>
          </w:p>
        </w:tc>
      </w:tr>
    </w:tbl>
    <w:p w14:paraId="3998D82C" w14:textId="77777777" w:rsidR="00FA59FA" w:rsidRPr="00677323" w:rsidRDefault="00FA59FA" w:rsidP="004A4571">
      <w:pPr>
        <w:pStyle w:val="Brdtext"/>
        <w:ind w:left="0"/>
        <w:rPr>
          <w:i/>
        </w:rPr>
      </w:pPr>
    </w:p>
    <w:p w14:paraId="6C8A0AD8" w14:textId="7F0542E7" w:rsidR="006C37EB" w:rsidRPr="00677323" w:rsidRDefault="006C37EB" w:rsidP="006C37EB">
      <w:pPr>
        <w:pStyle w:val="Brdtext"/>
        <w:rPr>
          <w:i/>
        </w:rPr>
      </w:pPr>
      <w:r w:rsidRPr="00677323">
        <w:rPr>
          <w:i/>
        </w:rPr>
        <w:t>Mätningar via säkerhetssystem (</w:t>
      </w:r>
      <w:proofErr w:type="spellStart"/>
      <w:r w:rsidR="00F13D33" w:rsidRPr="00677323">
        <w:rPr>
          <w:i/>
        </w:rPr>
        <w:t>SDInReal</w:t>
      </w:r>
      <w:proofErr w:type="spellEnd"/>
      <w:r w:rsidRPr="00677323">
        <w:rPr>
          <w:i/>
        </w:rPr>
        <w:t>):</w:t>
      </w:r>
    </w:p>
    <w:tbl>
      <w:tblPr>
        <w:tblStyle w:val="Tabellrutnt"/>
        <w:tblW w:w="7933" w:type="dxa"/>
        <w:tblInd w:w="1134" w:type="dxa"/>
        <w:tblLook w:val="04A0" w:firstRow="1" w:lastRow="0" w:firstColumn="1" w:lastColumn="0" w:noHBand="0" w:noVBand="1"/>
      </w:tblPr>
      <w:tblGrid>
        <w:gridCol w:w="1551"/>
        <w:gridCol w:w="2130"/>
        <w:gridCol w:w="1323"/>
        <w:gridCol w:w="585"/>
        <w:gridCol w:w="586"/>
        <w:gridCol w:w="586"/>
        <w:gridCol w:w="586"/>
        <w:gridCol w:w="586"/>
      </w:tblGrid>
      <w:tr w:rsidR="00677323" w:rsidRPr="00677323" w14:paraId="52A87ADB" w14:textId="77777777" w:rsidTr="00722851">
        <w:tc>
          <w:tcPr>
            <w:tcW w:w="1551" w:type="dxa"/>
          </w:tcPr>
          <w:p w14:paraId="06CEDF2F" w14:textId="77777777" w:rsidR="006C37EB" w:rsidRPr="00677323" w:rsidRDefault="006C37EB" w:rsidP="00722851">
            <w:pPr>
              <w:pStyle w:val="Brdtext"/>
              <w:ind w:left="0"/>
            </w:pPr>
            <w:r w:rsidRPr="00677323">
              <w:t>Objekt/Signal</w:t>
            </w:r>
          </w:p>
        </w:tc>
        <w:tc>
          <w:tcPr>
            <w:tcW w:w="2130" w:type="dxa"/>
          </w:tcPr>
          <w:p w14:paraId="4954B1F7" w14:textId="77777777" w:rsidR="006C37EB" w:rsidRPr="00677323" w:rsidRDefault="006C37EB" w:rsidP="00722851">
            <w:pPr>
              <w:pStyle w:val="Brdtext"/>
              <w:ind w:left="0"/>
            </w:pPr>
            <w:r w:rsidRPr="00677323">
              <w:t>Beskrivning</w:t>
            </w:r>
          </w:p>
        </w:tc>
        <w:tc>
          <w:tcPr>
            <w:tcW w:w="1323" w:type="dxa"/>
          </w:tcPr>
          <w:p w14:paraId="513C2ACB" w14:textId="77777777" w:rsidR="006C37EB" w:rsidRPr="00677323" w:rsidRDefault="006C37EB" w:rsidP="00722851">
            <w:pPr>
              <w:pStyle w:val="Brdtext"/>
              <w:ind w:left="0"/>
            </w:pPr>
            <w:r w:rsidRPr="00677323">
              <w:t>Mätområde</w:t>
            </w:r>
          </w:p>
        </w:tc>
        <w:tc>
          <w:tcPr>
            <w:tcW w:w="585" w:type="dxa"/>
          </w:tcPr>
          <w:p w14:paraId="0C429454" w14:textId="77777777" w:rsidR="006C37EB" w:rsidRPr="00677323" w:rsidRDefault="006C37EB" w:rsidP="00722851">
            <w:pPr>
              <w:pStyle w:val="Brdtext"/>
              <w:ind w:left="0"/>
            </w:pPr>
            <w:r w:rsidRPr="00677323">
              <w:t>L2</w:t>
            </w:r>
          </w:p>
        </w:tc>
        <w:tc>
          <w:tcPr>
            <w:tcW w:w="586" w:type="dxa"/>
          </w:tcPr>
          <w:p w14:paraId="7141012D" w14:textId="77777777" w:rsidR="006C37EB" w:rsidRPr="00677323" w:rsidRDefault="006C37EB" w:rsidP="00722851">
            <w:pPr>
              <w:pStyle w:val="Brdtext"/>
              <w:ind w:left="0"/>
            </w:pPr>
            <w:r w:rsidRPr="00677323">
              <w:t>L1</w:t>
            </w:r>
          </w:p>
        </w:tc>
        <w:tc>
          <w:tcPr>
            <w:tcW w:w="586" w:type="dxa"/>
          </w:tcPr>
          <w:p w14:paraId="65D7110F" w14:textId="77777777" w:rsidR="006C37EB" w:rsidRPr="00677323" w:rsidRDefault="006C37EB" w:rsidP="00722851">
            <w:pPr>
              <w:pStyle w:val="Brdtext"/>
              <w:ind w:left="0"/>
            </w:pPr>
            <w:r w:rsidRPr="00677323">
              <w:t>H1</w:t>
            </w:r>
          </w:p>
        </w:tc>
        <w:tc>
          <w:tcPr>
            <w:tcW w:w="586" w:type="dxa"/>
          </w:tcPr>
          <w:p w14:paraId="06B65414" w14:textId="77777777" w:rsidR="006C37EB" w:rsidRPr="00677323" w:rsidRDefault="006C37EB" w:rsidP="00722851">
            <w:pPr>
              <w:pStyle w:val="Brdtext"/>
              <w:ind w:left="0"/>
            </w:pPr>
            <w:r w:rsidRPr="00677323">
              <w:t>H2</w:t>
            </w:r>
          </w:p>
        </w:tc>
        <w:tc>
          <w:tcPr>
            <w:tcW w:w="586" w:type="dxa"/>
          </w:tcPr>
          <w:p w14:paraId="1BC43EC3" w14:textId="77777777" w:rsidR="006C37EB" w:rsidRPr="00677323" w:rsidRDefault="006C37EB" w:rsidP="00722851">
            <w:pPr>
              <w:pStyle w:val="Brdtext"/>
              <w:ind w:left="0"/>
            </w:pPr>
            <w:r w:rsidRPr="00677323">
              <w:t>SIL</w:t>
            </w:r>
          </w:p>
        </w:tc>
      </w:tr>
      <w:tr w:rsidR="006C37EB" w:rsidRPr="00677323" w14:paraId="355A4C6D" w14:textId="77777777" w:rsidTr="00722851">
        <w:tc>
          <w:tcPr>
            <w:tcW w:w="1551" w:type="dxa"/>
          </w:tcPr>
          <w:p w14:paraId="247E105B" w14:textId="59A7A929" w:rsidR="006C37EB" w:rsidRPr="00677323" w:rsidRDefault="006C37EB" w:rsidP="006C37EB">
            <w:pPr>
              <w:pStyle w:val="Brdtext"/>
              <w:ind w:left="0"/>
            </w:pPr>
            <w:r w:rsidRPr="00677323">
              <w:lastRenderedPageBreak/>
              <w:t>347PI306</w:t>
            </w:r>
          </w:p>
        </w:tc>
        <w:tc>
          <w:tcPr>
            <w:tcW w:w="2130" w:type="dxa"/>
          </w:tcPr>
          <w:p w14:paraId="13464303" w14:textId="0A7BC350" w:rsidR="006C37EB" w:rsidRPr="00677323" w:rsidRDefault="006C37EB" w:rsidP="006C37EB">
            <w:pPr>
              <w:pStyle w:val="Brdtext"/>
              <w:ind w:left="0"/>
            </w:pPr>
            <w:r w:rsidRPr="00677323">
              <w:t xml:space="preserve">Tryck </w:t>
            </w:r>
            <w:proofErr w:type="spellStart"/>
            <w:r w:rsidRPr="00677323">
              <w:t>reduktionsgas</w:t>
            </w:r>
            <w:proofErr w:type="spellEnd"/>
            <w:r w:rsidRPr="00677323">
              <w:t xml:space="preserve"> e. separator</w:t>
            </w:r>
          </w:p>
        </w:tc>
        <w:tc>
          <w:tcPr>
            <w:tcW w:w="1323" w:type="dxa"/>
          </w:tcPr>
          <w:p w14:paraId="0985764D" w14:textId="32DB5C23" w:rsidR="006C37EB" w:rsidRPr="00677323" w:rsidRDefault="006C37EB" w:rsidP="006C37EB">
            <w:pPr>
              <w:pStyle w:val="Brdtext"/>
              <w:ind w:left="0"/>
            </w:pPr>
            <w:r w:rsidRPr="00677323">
              <w:t>0 - 8 bar</w:t>
            </w:r>
          </w:p>
        </w:tc>
        <w:tc>
          <w:tcPr>
            <w:tcW w:w="585" w:type="dxa"/>
          </w:tcPr>
          <w:p w14:paraId="601821E4" w14:textId="246A6CE1" w:rsidR="006C37EB" w:rsidRPr="00677323" w:rsidRDefault="006C37EB" w:rsidP="006C37EB">
            <w:pPr>
              <w:pStyle w:val="Brdtext"/>
              <w:ind w:left="0"/>
              <w:rPr>
                <w:highlight w:val="yellow"/>
              </w:rPr>
            </w:pPr>
            <w:r w:rsidRPr="00677323">
              <w:t>2,5</w:t>
            </w:r>
          </w:p>
        </w:tc>
        <w:tc>
          <w:tcPr>
            <w:tcW w:w="586" w:type="dxa"/>
          </w:tcPr>
          <w:p w14:paraId="18D91154" w14:textId="21DFB620" w:rsidR="006C37EB" w:rsidRPr="00677323" w:rsidRDefault="006C37EB" w:rsidP="006C37EB">
            <w:pPr>
              <w:pStyle w:val="Brdtext"/>
              <w:ind w:left="0"/>
            </w:pPr>
            <w:r w:rsidRPr="00677323">
              <w:t>2,7</w:t>
            </w:r>
          </w:p>
        </w:tc>
        <w:tc>
          <w:tcPr>
            <w:tcW w:w="586" w:type="dxa"/>
          </w:tcPr>
          <w:p w14:paraId="5A7A93C3" w14:textId="1E5AC0EB" w:rsidR="006C37EB" w:rsidRPr="00677323" w:rsidRDefault="006C37EB" w:rsidP="006C37EB">
            <w:pPr>
              <w:pStyle w:val="Brdtext"/>
              <w:ind w:left="0"/>
            </w:pPr>
          </w:p>
        </w:tc>
        <w:tc>
          <w:tcPr>
            <w:tcW w:w="586" w:type="dxa"/>
          </w:tcPr>
          <w:p w14:paraId="2B838E49" w14:textId="1AA7C24D" w:rsidR="006C37EB" w:rsidRPr="00677323" w:rsidRDefault="006C37EB" w:rsidP="006C37EB">
            <w:pPr>
              <w:pStyle w:val="Brdtext"/>
              <w:ind w:left="0"/>
            </w:pPr>
          </w:p>
        </w:tc>
        <w:tc>
          <w:tcPr>
            <w:tcW w:w="586" w:type="dxa"/>
          </w:tcPr>
          <w:p w14:paraId="159A5E09" w14:textId="77777777" w:rsidR="006C37EB" w:rsidRPr="00677323" w:rsidRDefault="006C37EB" w:rsidP="006C37EB">
            <w:pPr>
              <w:pStyle w:val="Brdtext"/>
              <w:ind w:left="0"/>
            </w:pPr>
            <w:r w:rsidRPr="00677323">
              <w:t>1</w:t>
            </w:r>
          </w:p>
          <w:p w14:paraId="70F65651" w14:textId="30D5D007" w:rsidR="006C37EB" w:rsidRPr="00677323" w:rsidRDefault="006C37EB" w:rsidP="006C37EB">
            <w:pPr>
              <w:pStyle w:val="Brdtext"/>
              <w:ind w:left="0"/>
            </w:pPr>
          </w:p>
        </w:tc>
      </w:tr>
    </w:tbl>
    <w:p w14:paraId="5B808563" w14:textId="77777777" w:rsidR="006C37EB" w:rsidRPr="00677323" w:rsidRDefault="006C37EB" w:rsidP="00FA59FA">
      <w:pPr>
        <w:pStyle w:val="Brdtext"/>
        <w:rPr>
          <w:i/>
        </w:rPr>
      </w:pPr>
    </w:p>
    <w:p w14:paraId="37A9DD9C" w14:textId="247E17ED" w:rsidR="00FA59FA" w:rsidRPr="00677323" w:rsidRDefault="00FA59FA" w:rsidP="00FA59FA">
      <w:pPr>
        <w:pStyle w:val="Brdtext"/>
      </w:pPr>
      <w:r w:rsidRPr="00677323">
        <w:rPr>
          <w:i/>
        </w:rPr>
        <w:t>Vakter via säkerhetssy</w:t>
      </w:r>
      <w:r w:rsidR="00267B70" w:rsidRPr="00677323">
        <w:rPr>
          <w:i/>
        </w:rPr>
        <w:t>s</w:t>
      </w:r>
      <w:r w:rsidRPr="00677323">
        <w:rPr>
          <w:i/>
        </w:rPr>
        <w:t>tem (</w:t>
      </w:r>
      <w:proofErr w:type="spellStart"/>
      <w:r w:rsidR="00A07971" w:rsidRPr="00677323">
        <w:rPr>
          <w:i/>
        </w:rPr>
        <w:t>SDInBool</w:t>
      </w:r>
      <w:proofErr w:type="spellEnd"/>
      <w:r w:rsidRPr="00677323">
        <w:rPr>
          <w:i/>
        </w:rPr>
        <w:t>):</w:t>
      </w:r>
    </w:p>
    <w:tbl>
      <w:tblPr>
        <w:tblStyle w:val="Tabellrutnt"/>
        <w:tblW w:w="7932" w:type="dxa"/>
        <w:tblInd w:w="1134" w:type="dxa"/>
        <w:tblLayout w:type="fixed"/>
        <w:tblLook w:val="04A0" w:firstRow="1" w:lastRow="0" w:firstColumn="1" w:lastColumn="0" w:noHBand="0" w:noVBand="1"/>
      </w:tblPr>
      <w:tblGrid>
        <w:gridCol w:w="1966"/>
        <w:gridCol w:w="3725"/>
        <w:gridCol w:w="1648"/>
        <w:gridCol w:w="593"/>
      </w:tblGrid>
      <w:tr w:rsidR="00677323" w:rsidRPr="00677323" w14:paraId="14ADC799" w14:textId="77777777" w:rsidTr="00FA59FA">
        <w:tc>
          <w:tcPr>
            <w:tcW w:w="1966" w:type="dxa"/>
          </w:tcPr>
          <w:p w14:paraId="0AA78A68" w14:textId="77777777" w:rsidR="00FA59FA" w:rsidRPr="00677323" w:rsidRDefault="00FA59FA" w:rsidP="00453233">
            <w:pPr>
              <w:pStyle w:val="Brdtext"/>
              <w:ind w:left="0"/>
            </w:pPr>
            <w:r w:rsidRPr="00677323">
              <w:t>Objekt/Signal</w:t>
            </w:r>
          </w:p>
        </w:tc>
        <w:tc>
          <w:tcPr>
            <w:tcW w:w="3725" w:type="dxa"/>
          </w:tcPr>
          <w:p w14:paraId="58757E5D" w14:textId="77777777" w:rsidR="00FA59FA" w:rsidRPr="00677323" w:rsidRDefault="00FA59FA" w:rsidP="00453233">
            <w:pPr>
              <w:pStyle w:val="Brdtext"/>
              <w:ind w:left="0"/>
            </w:pPr>
            <w:r w:rsidRPr="00677323">
              <w:t>Beskrivning</w:t>
            </w:r>
          </w:p>
        </w:tc>
        <w:tc>
          <w:tcPr>
            <w:tcW w:w="1648" w:type="dxa"/>
          </w:tcPr>
          <w:p w14:paraId="2E7D93AC" w14:textId="77777777" w:rsidR="00FA59FA" w:rsidRPr="00677323" w:rsidRDefault="00FA59FA" w:rsidP="00453233">
            <w:pPr>
              <w:pStyle w:val="Brdtext"/>
              <w:ind w:left="0"/>
            </w:pPr>
            <w:r w:rsidRPr="00677323">
              <w:t>Gränsvärde</w:t>
            </w:r>
          </w:p>
        </w:tc>
        <w:tc>
          <w:tcPr>
            <w:tcW w:w="593" w:type="dxa"/>
          </w:tcPr>
          <w:p w14:paraId="2296F7D1" w14:textId="77777777" w:rsidR="00FA59FA" w:rsidRPr="00677323" w:rsidRDefault="00FA59FA" w:rsidP="00453233">
            <w:pPr>
              <w:pStyle w:val="Brdtext"/>
              <w:ind w:left="0"/>
            </w:pPr>
            <w:r w:rsidRPr="00677323">
              <w:t>SIL</w:t>
            </w:r>
          </w:p>
        </w:tc>
      </w:tr>
      <w:tr w:rsidR="004A4571" w:rsidRPr="00677323" w14:paraId="56F271AA" w14:textId="77777777" w:rsidTr="00FA59FA">
        <w:tc>
          <w:tcPr>
            <w:tcW w:w="1966" w:type="dxa"/>
          </w:tcPr>
          <w:p w14:paraId="0E699123" w14:textId="77777777" w:rsidR="004A4571" w:rsidRPr="00677323" w:rsidRDefault="004A4571" w:rsidP="004A4571">
            <w:pPr>
              <w:pStyle w:val="Brdtext"/>
              <w:ind w:left="0"/>
            </w:pPr>
            <w:r w:rsidRPr="00677323">
              <w:t>347LS305</w:t>
            </w:r>
          </w:p>
        </w:tc>
        <w:tc>
          <w:tcPr>
            <w:tcW w:w="3725" w:type="dxa"/>
          </w:tcPr>
          <w:p w14:paraId="02F1977A" w14:textId="77777777" w:rsidR="004A4571" w:rsidRPr="00677323" w:rsidRDefault="004A4571" w:rsidP="004A4571">
            <w:pPr>
              <w:pStyle w:val="Brdtext"/>
              <w:ind w:left="0"/>
            </w:pPr>
            <w:r w:rsidRPr="00677323">
              <w:t xml:space="preserve">Hög nivå separator </w:t>
            </w:r>
            <w:proofErr w:type="spellStart"/>
            <w:r w:rsidR="004D7A69" w:rsidRPr="00677323">
              <w:t>reduktionsgas</w:t>
            </w:r>
            <w:proofErr w:type="spellEnd"/>
          </w:p>
        </w:tc>
        <w:tc>
          <w:tcPr>
            <w:tcW w:w="1648" w:type="dxa"/>
          </w:tcPr>
          <w:p w14:paraId="094CD9CC" w14:textId="77777777" w:rsidR="004A4571" w:rsidRPr="00677323" w:rsidRDefault="004A4571" w:rsidP="004A4571">
            <w:pPr>
              <w:pStyle w:val="Brdtext"/>
              <w:ind w:left="0"/>
            </w:pPr>
          </w:p>
        </w:tc>
        <w:tc>
          <w:tcPr>
            <w:tcW w:w="593" w:type="dxa"/>
          </w:tcPr>
          <w:p w14:paraId="644C1C9C" w14:textId="4A71947C" w:rsidR="004A4571" w:rsidRPr="00677323" w:rsidRDefault="004A4571" w:rsidP="004A4571">
            <w:pPr>
              <w:pStyle w:val="Brdtext"/>
              <w:ind w:left="0"/>
            </w:pPr>
            <w:r w:rsidRPr="00677323">
              <w:t>1</w:t>
            </w:r>
          </w:p>
        </w:tc>
      </w:tr>
    </w:tbl>
    <w:p w14:paraId="2DFF71FB" w14:textId="77777777" w:rsidR="00090863" w:rsidRPr="00677323" w:rsidRDefault="00090863" w:rsidP="00090863">
      <w:pPr>
        <w:pStyle w:val="Brdtext"/>
      </w:pPr>
    </w:p>
    <w:p w14:paraId="35104DC8" w14:textId="51DB8A7F" w:rsidR="008A14F9" w:rsidRPr="00677323" w:rsidRDefault="008A14F9" w:rsidP="008A14F9">
      <w:pPr>
        <w:pStyle w:val="Brdtext"/>
        <w:rPr>
          <w:i/>
        </w:rPr>
      </w:pPr>
      <w:r w:rsidRPr="00677323">
        <w:rPr>
          <w:i/>
        </w:rPr>
        <w:t xml:space="preserve">Beräknade värden </w:t>
      </w:r>
      <w:r w:rsidR="00AB26C8" w:rsidRPr="00677323">
        <w:rPr>
          <w:i/>
        </w:rPr>
        <w:t>i säkerhetssystem</w:t>
      </w:r>
      <w:r w:rsidR="005C1365" w:rsidRPr="00677323">
        <w:rPr>
          <w:i/>
        </w:rPr>
        <w:t xml:space="preserve"> (</w:t>
      </w:r>
      <w:proofErr w:type="spellStart"/>
      <w:r w:rsidR="005C1365" w:rsidRPr="00677323">
        <w:rPr>
          <w:i/>
        </w:rPr>
        <w:t>SDReal</w:t>
      </w:r>
      <w:proofErr w:type="spellEnd"/>
      <w:r w:rsidR="005C1365" w:rsidRPr="00677323">
        <w:rPr>
          <w:i/>
        </w:rPr>
        <w:t>?)</w:t>
      </w:r>
    </w:p>
    <w:tbl>
      <w:tblPr>
        <w:tblStyle w:val="Tabellrutnt"/>
        <w:tblW w:w="7933" w:type="dxa"/>
        <w:tblInd w:w="1134" w:type="dxa"/>
        <w:tblLook w:val="04A0" w:firstRow="1" w:lastRow="0" w:firstColumn="1" w:lastColumn="0" w:noHBand="0" w:noVBand="1"/>
      </w:tblPr>
      <w:tblGrid>
        <w:gridCol w:w="1551"/>
        <w:gridCol w:w="2093"/>
        <w:gridCol w:w="1323"/>
        <w:gridCol w:w="580"/>
        <w:gridCol w:w="636"/>
        <w:gridCol w:w="582"/>
        <w:gridCol w:w="582"/>
        <w:gridCol w:w="586"/>
      </w:tblGrid>
      <w:tr w:rsidR="00677323" w:rsidRPr="00677323" w14:paraId="55815B75" w14:textId="77777777" w:rsidTr="008A14F9">
        <w:tc>
          <w:tcPr>
            <w:tcW w:w="1551" w:type="dxa"/>
          </w:tcPr>
          <w:p w14:paraId="4D84C5CD" w14:textId="77777777" w:rsidR="008A14F9" w:rsidRPr="00677323" w:rsidRDefault="008A14F9" w:rsidP="008A14F9">
            <w:pPr>
              <w:pStyle w:val="Brdtext"/>
              <w:ind w:left="0"/>
            </w:pPr>
            <w:r w:rsidRPr="00677323">
              <w:t>Objekt/Signal</w:t>
            </w:r>
          </w:p>
        </w:tc>
        <w:tc>
          <w:tcPr>
            <w:tcW w:w="2130" w:type="dxa"/>
          </w:tcPr>
          <w:p w14:paraId="79A522A2" w14:textId="77777777" w:rsidR="008A14F9" w:rsidRPr="00677323" w:rsidRDefault="008A14F9" w:rsidP="008A14F9">
            <w:pPr>
              <w:pStyle w:val="Brdtext"/>
              <w:ind w:left="0"/>
            </w:pPr>
            <w:r w:rsidRPr="00677323">
              <w:t>Beskrivning</w:t>
            </w:r>
          </w:p>
        </w:tc>
        <w:tc>
          <w:tcPr>
            <w:tcW w:w="1323" w:type="dxa"/>
          </w:tcPr>
          <w:p w14:paraId="4F2EA6E6" w14:textId="77777777" w:rsidR="008A14F9" w:rsidRPr="00677323" w:rsidRDefault="008A14F9" w:rsidP="008A14F9">
            <w:pPr>
              <w:pStyle w:val="Brdtext"/>
              <w:ind w:left="0"/>
            </w:pPr>
            <w:r w:rsidRPr="00677323">
              <w:t>Mätområde</w:t>
            </w:r>
          </w:p>
        </w:tc>
        <w:tc>
          <w:tcPr>
            <w:tcW w:w="585" w:type="dxa"/>
          </w:tcPr>
          <w:p w14:paraId="4BC59DBF" w14:textId="77777777" w:rsidR="008A14F9" w:rsidRPr="00677323" w:rsidRDefault="008A14F9" w:rsidP="008A14F9">
            <w:pPr>
              <w:pStyle w:val="Brdtext"/>
              <w:ind w:left="0"/>
            </w:pPr>
            <w:r w:rsidRPr="00677323">
              <w:t>L2</w:t>
            </w:r>
          </w:p>
        </w:tc>
        <w:tc>
          <w:tcPr>
            <w:tcW w:w="586" w:type="dxa"/>
          </w:tcPr>
          <w:p w14:paraId="77417A35" w14:textId="77777777" w:rsidR="008A14F9" w:rsidRPr="00677323" w:rsidRDefault="008A14F9" w:rsidP="008A14F9">
            <w:pPr>
              <w:pStyle w:val="Brdtext"/>
              <w:ind w:left="0"/>
            </w:pPr>
            <w:r w:rsidRPr="00677323">
              <w:t>L1</w:t>
            </w:r>
          </w:p>
        </w:tc>
        <w:tc>
          <w:tcPr>
            <w:tcW w:w="586" w:type="dxa"/>
          </w:tcPr>
          <w:p w14:paraId="25FA2A95" w14:textId="77777777" w:rsidR="008A14F9" w:rsidRPr="00677323" w:rsidRDefault="008A14F9" w:rsidP="008A14F9">
            <w:pPr>
              <w:pStyle w:val="Brdtext"/>
              <w:ind w:left="0"/>
            </w:pPr>
            <w:r w:rsidRPr="00677323">
              <w:t>H1</w:t>
            </w:r>
          </w:p>
        </w:tc>
        <w:tc>
          <w:tcPr>
            <w:tcW w:w="586" w:type="dxa"/>
          </w:tcPr>
          <w:p w14:paraId="09405C31" w14:textId="77777777" w:rsidR="008A14F9" w:rsidRPr="00677323" w:rsidRDefault="008A14F9" w:rsidP="008A14F9">
            <w:pPr>
              <w:pStyle w:val="Brdtext"/>
              <w:ind w:left="0"/>
            </w:pPr>
            <w:r w:rsidRPr="00677323">
              <w:t>H2</w:t>
            </w:r>
          </w:p>
        </w:tc>
        <w:tc>
          <w:tcPr>
            <w:tcW w:w="586" w:type="dxa"/>
          </w:tcPr>
          <w:p w14:paraId="051D70E9" w14:textId="77777777" w:rsidR="008A14F9" w:rsidRPr="00677323" w:rsidRDefault="008A14F9" w:rsidP="008A14F9">
            <w:pPr>
              <w:pStyle w:val="Brdtext"/>
              <w:ind w:left="0"/>
            </w:pPr>
            <w:r w:rsidRPr="00677323">
              <w:t>SIL</w:t>
            </w:r>
          </w:p>
        </w:tc>
      </w:tr>
      <w:tr w:rsidR="00BB1283" w:rsidRPr="00677323" w14:paraId="75B45505" w14:textId="77777777" w:rsidTr="008A14F9">
        <w:tc>
          <w:tcPr>
            <w:tcW w:w="1551" w:type="dxa"/>
          </w:tcPr>
          <w:p w14:paraId="5E9E75E9" w14:textId="72DB4370" w:rsidR="008A14F9" w:rsidRPr="00677323" w:rsidRDefault="008A14F9" w:rsidP="008A14F9">
            <w:pPr>
              <w:pStyle w:val="Brdtext"/>
              <w:ind w:left="0"/>
            </w:pPr>
            <w:r w:rsidRPr="00677323">
              <w:t>347XI308</w:t>
            </w:r>
          </w:p>
        </w:tc>
        <w:tc>
          <w:tcPr>
            <w:tcW w:w="2130" w:type="dxa"/>
          </w:tcPr>
          <w:p w14:paraId="001E66C2" w14:textId="5028041B" w:rsidR="008A14F9" w:rsidRPr="00677323" w:rsidRDefault="008A14F9" w:rsidP="008A14F9">
            <w:pPr>
              <w:pStyle w:val="Brdtext"/>
              <w:ind w:left="0"/>
            </w:pPr>
            <w:proofErr w:type="spellStart"/>
            <w:r w:rsidRPr="00677323">
              <w:t>Diff.tryck</w:t>
            </w:r>
            <w:proofErr w:type="spellEnd"/>
            <w:r w:rsidRPr="00677323">
              <w:t xml:space="preserve"> tvättad gas / sur gas</w:t>
            </w:r>
          </w:p>
        </w:tc>
        <w:tc>
          <w:tcPr>
            <w:tcW w:w="1323" w:type="dxa"/>
          </w:tcPr>
          <w:p w14:paraId="2958BE4D" w14:textId="5E54ECB2" w:rsidR="008A14F9" w:rsidRPr="00677323" w:rsidRDefault="00F30B8C" w:rsidP="008A14F9">
            <w:pPr>
              <w:pStyle w:val="Brdtext"/>
              <w:ind w:left="0"/>
            </w:pPr>
            <w:r w:rsidRPr="00677323">
              <w:t>-1 – 5 bar</w:t>
            </w:r>
          </w:p>
        </w:tc>
        <w:tc>
          <w:tcPr>
            <w:tcW w:w="585" w:type="dxa"/>
          </w:tcPr>
          <w:p w14:paraId="4C894EB0" w14:textId="16937F5D" w:rsidR="008A14F9" w:rsidRPr="00677323" w:rsidRDefault="00194ACB" w:rsidP="008A14F9">
            <w:pPr>
              <w:pStyle w:val="Brdtext"/>
              <w:ind w:left="0"/>
              <w:rPr>
                <w:highlight w:val="yellow"/>
              </w:rPr>
            </w:pPr>
            <w:r w:rsidRPr="00677323">
              <w:t>1</w:t>
            </w:r>
          </w:p>
        </w:tc>
        <w:tc>
          <w:tcPr>
            <w:tcW w:w="586" w:type="dxa"/>
          </w:tcPr>
          <w:p w14:paraId="4A9C9F70" w14:textId="523A0540" w:rsidR="008A14F9" w:rsidRPr="00677323" w:rsidRDefault="00BB1283" w:rsidP="008A14F9">
            <w:pPr>
              <w:pStyle w:val="Brdtext"/>
              <w:ind w:left="0"/>
            </w:pPr>
            <w:r w:rsidRPr="00677323">
              <w:t>1,25</w:t>
            </w:r>
          </w:p>
        </w:tc>
        <w:tc>
          <w:tcPr>
            <w:tcW w:w="586" w:type="dxa"/>
          </w:tcPr>
          <w:p w14:paraId="759D5BEF" w14:textId="6BEAA406" w:rsidR="008A14F9" w:rsidRPr="00677323" w:rsidRDefault="008A14F9" w:rsidP="008A14F9">
            <w:pPr>
              <w:pStyle w:val="Brdtext"/>
              <w:ind w:left="0"/>
            </w:pPr>
          </w:p>
        </w:tc>
        <w:tc>
          <w:tcPr>
            <w:tcW w:w="586" w:type="dxa"/>
          </w:tcPr>
          <w:p w14:paraId="30DCCE45" w14:textId="77777777" w:rsidR="008A14F9" w:rsidRPr="00677323" w:rsidRDefault="008A14F9" w:rsidP="008A14F9">
            <w:pPr>
              <w:pStyle w:val="Brdtext"/>
              <w:ind w:left="0"/>
            </w:pPr>
          </w:p>
        </w:tc>
        <w:tc>
          <w:tcPr>
            <w:tcW w:w="586" w:type="dxa"/>
          </w:tcPr>
          <w:p w14:paraId="21E1FD04" w14:textId="60B71D44" w:rsidR="008A14F9" w:rsidRPr="00677323" w:rsidRDefault="008A14F9" w:rsidP="008A14F9">
            <w:pPr>
              <w:pStyle w:val="Brdtext"/>
              <w:ind w:left="0"/>
            </w:pPr>
            <w:r w:rsidRPr="00677323">
              <w:t>1</w:t>
            </w:r>
          </w:p>
        </w:tc>
      </w:tr>
    </w:tbl>
    <w:p w14:paraId="707338F3" w14:textId="77777777" w:rsidR="008A14F9" w:rsidRPr="00677323" w:rsidRDefault="008A14F9" w:rsidP="00090863">
      <w:pPr>
        <w:pStyle w:val="Brdtext"/>
      </w:pPr>
    </w:p>
    <w:p w14:paraId="1A5BDEC5" w14:textId="6740FF61" w:rsidR="00AB26C8" w:rsidRPr="00677323" w:rsidRDefault="00AB26C8" w:rsidP="00AB26C8">
      <w:pPr>
        <w:pStyle w:val="Brdtext"/>
      </w:pPr>
      <w:r w:rsidRPr="00677323">
        <w:t xml:space="preserve">Differenstrycket mellan gastryck i </w:t>
      </w:r>
      <w:proofErr w:type="spellStart"/>
      <w:r w:rsidRPr="00677323">
        <w:t>absorber</w:t>
      </w:r>
      <w:proofErr w:type="spellEnd"/>
      <w:r w:rsidRPr="00677323">
        <w:t xml:space="preserve"> och gastryck i </w:t>
      </w:r>
      <w:proofErr w:type="spellStart"/>
      <w:r w:rsidRPr="00677323">
        <w:t>stripper</w:t>
      </w:r>
      <w:proofErr w:type="spellEnd"/>
      <w:r w:rsidRPr="00677323">
        <w:t xml:space="preserve"> beräknas i säkerhetssystem som:</w:t>
      </w:r>
    </w:p>
    <w:p w14:paraId="251086B4" w14:textId="5803850C" w:rsidR="00EA327A" w:rsidRPr="00677323" w:rsidRDefault="00AB26C8" w:rsidP="00EA327A">
      <w:pPr>
        <w:pStyle w:val="Brdtext"/>
      </w:pPr>
      <w:r w:rsidRPr="00677323">
        <w:t>347</w:t>
      </w:r>
      <w:r w:rsidR="00EA327A" w:rsidRPr="00677323">
        <w:t>XI</w:t>
      </w:r>
      <w:r w:rsidRPr="00677323">
        <w:t>308</w:t>
      </w:r>
      <w:r w:rsidR="00EA327A" w:rsidRPr="00677323">
        <w:t xml:space="preserve"> = (</w:t>
      </w:r>
      <w:r w:rsidRPr="00677323">
        <w:t>347</w:t>
      </w:r>
      <w:r w:rsidR="00EA327A" w:rsidRPr="00677323">
        <w:t>PI</w:t>
      </w:r>
      <w:r w:rsidRPr="00677323">
        <w:t>306</w:t>
      </w:r>
      <w:r w:rsidR="00EA327A" w:rsidRPr="00677323">
        <w:t xml:space="preserve"> – 347PI311)</w:t>
      </w:r>
    </w:p>
    <w:p w14:paraId="19106572" w14:textId="77777777" w:rsidR="00EA327A" w:rsidRPr="00677323" w:rsidRDefault="00EA327A" w:rsidP="00090863">
      <w:pPr>
        <w:pStyle w:val="Brdtext"/>
      </w:pPr>
    </w:p>
    <w:p w14:paraId="3BC48140" w14:textId="77777777" w:rsidR="00D31AFB" w:rsidRPr="00677323" w:rsidRDefault="00D31AFB" w:rsidP="00D31AFB">
      <w:pPr>
        <w:pStyle w:val="Brdtext"/>
        <w:rPr>
          <w:i/>
        </w:rPr>
      </w:pPr>
      <w:r w:rsidRPr="00677323">
        <w:rPr>
          <w:i/>
        </w:rPr>
        <w:t>Dessa objekt förreglar:</w:t>
      </w:r>
    </w:p>
    <w:p w14:paraId="7C9F50A2" w14:textId="6931C76E" w:rsidR="00BC7904" w:rsidRPr="00677323" w:rsidRDefault="00BE7D58" w:rsidP="00090863">
      <w:pPr>
        <w:pStyle w:val="Brdtext"/>
      </w:pPr>
      <w:r w:rsidRPr="002C2F2A">
        <w:rPr>
          <w:color w:val="FF0000"/>
        </w:rPr>
        <w:t>347PI306</w:t>
      </w:r>
      <w:r w:rsidR="002C2F2A" w:rsidRPr="002C2F2A">
        <w:rPr>
          <w:color w:val="FF0000"/>
        </w:rPr>
        <w:t>_L2</w:t>
      </w:r>
      <w:r w:rsidRPr="00677323">
        <w:t xml:space="preserve"> förreglar</w:t>
      </w:r>
      <w:r w:rsidR="00BC7904" w:rsidRPr="00677323">
        <w:t>:</w:t>
      </w:r>
    </w:p>
    <w:p w14:paraId="06E555A2" w14:textId="77777777" w:rsidR="00BC7904" w:rsidRPr="00677323" w:rsidRDefault="00BC7904" w:rsidP="00931A6A">
      <w:pPr>
        <w:pStyle w:val="Brdtext"/>
        <w:numPr>
          <w:ilvl w:val="0"/>
          <w:numId w:val="9"/>
        </w:numPr>
      </w:pPr>
      <w:r w:rsidRPr="00677323">
        <w:t>A</w:t>
      </w:r>
      <w:r w:rsidR="00B032EE" w:rsidRPr="00677323">
        <w:t>vstängningsventiler för CO</w:t>
      </w:r>
      <w:r w:rsidR="00B032EE" w:rsidRPr="00677323">
        <w:rPr>
          <w:vertAlign w:val="subscript"/>
        </w:rPr>
        <w:t>2</w:t>
      </w:r>
      <w:r w:rsidR="00B032EE" w:rsidRPr="00677323">
        <w:t>-rik MEA</w:t>
      </w:r>
      <w:r w:rsidR="007238D4" w:rsidRPr="00677323">
        <w:t>,</w:t>
      </w:r>
      <w:r w:rsidR="00B032EE" w:rsidRPr="00677323">
        <w:t xml:space="preserve"> </w:t>
      </w:r>
      <w:r w:rsidR="00BE7D58" w:rsidRPr="00677323">
        <w:t>347SV672</w:t>
      </w:r>
      <w:r w:rsidR="00B032EE" w:rsidRPr="00677323">
        <w:t xml:space="preserve"> och</w:t>
      </w:r>
      <w:r w:rsidR="00BE7D58" w:rsidRPr="00677323">
        <w:t xml:space="preserve"> 347SV673 </w:t>
      </w:r>
    </w:p>
    <w:p w14:paraId="2712E838" w14:textId="77777777" w:rsidR="00D31AFB" w:rsidRPr="00677323" w:rsidRDefault="00BC7904" w:rsidP="00931A6A">
      <w:pPr>
        <w:pStyle w:val="Brdtext"/>
        <w:numPr>
          <w:ilvl w:val="0"/>
          <w:numId w:val="9"/>
        </w:numPr>
      </w:pPr>
      <w:r w:rsidRPr="00677323">
        <w:t>N</w:t>
      </w:r>
      <w:r w:rsidR="00B032EE" w:rsidRPr="00677323">
        <w:t xml:space="preserve">ivåregulator </w:t>
      </w:r>
      <w:proofErr w:type="spellStart"/>
      <w:r w:rsidR="00B032EE" w:rsidRPr="00677323">
        <w:t>absorber</w:t>
      </w:r>
      <w:proofErr w:type="spellEnd"/>
      <w:r w:rsidR="007238D4" w:rsidRPr="00677323">
        <w:t>,</w:t>
      </w:r>
      <w:r w:rsidR="00B032EE" w:rsidRPr="00677323">
        <w:t xml:space="preserve"> </w:t>
      </w:r>
      <w:r w:rsidR="00BE7D58" w:rsidRPr="00677323">
        <w:t>347LC608</w:t>
      </w:r>
      <w:r w:rsidR="007238D4" w:rsidRPr="00677323">
        <w:t>.</w:t>
      </w:r>
    </w:p>
    <w:p w14:paraId="1B6360F2" w14:textId="18775CC0" w:rsidR="00BE7D58" w:rsidRPr="00677323" w:rsidRDefault="00F66F2F" w:rsidP="00090863">
      <w:pPr>
        <w:pStyle w:val="Brdtext"/>
      </w:pPr>
      <w:r w:rsidRPr="00931330">
        <w:rPr>
          <w:color w:val="FF0000"/>
        </w:rPr>
        <w:t>347TI307</w:t>
      </w:r>
      <w:r w:rsidR="00745941" w:rsidRPr="00931330">
        <w:rPr>
          <w:color w:val="FF0000"/>
        </w:rPr>
        <w:t>_H2</w:t>
      </w:r>
      <w:r w:rsidRPr="00931330">
        <w:rPr>
          <w:color w:val="FF0000"/>
        </w:rPr>
        <w:t xml:space="preserve"> </w:t>
      </w:r>
      <w:r w:rsidRPr="00677323">
        <w:t>förreglar:</w:t>
      </w:r>
    </w:p>
    <w:p w14:paraId="4E8AEB05" w14:textId="68470D2E" w:rsidR="00F66F2F" w:rsidRPr="00677323" w:rsidRDefault="003A363B" w:rsidP="00931A6A">
      <w:pPr>
        <w:pStyle w:val="Brdtext"/>
        <w:numPr>
          <w:ilvl w:val="0"/>
          <w:numId w:val="15"/>
        </w:numPr>
      </w:pPr>
      <w:r w:rsidRPr="00677323">
        <w:t>Reduktionsgaskompressor 346PU101 (Överrids av 347HS399)</w:t>
      </w:r>
    </w:p>
    <w:p w14:paraId="36DE2F15" w14:textId="24669D02" w:rsidR="008A14F9" w:rsidRPr="00677323" w:rsidRDefault="008A14F9" w:rsidP="008A14F9">
      <w:pPr>
        <w:pStyle w:val="Brdtext"/>
      </w:pPr>
      <w:r w:rsidRPr="00677323">
        <w:t>347LS305 förreglar:</w:t>
      </w:r>
    </w:p>
    <w:p w14:paraId="7B4515EA" w14:textId="3A42BFDF" w:rsidR="008A14F9" w:rsidRPr="00677323" w:rsidRDefault="008A14F9" w:rsidP="008A14F9">
      <w:pPr>
        <w:pStyle w:val="Brdtext"/>
        <w:numPr>
          <w:ilvl w:val="0"/>
          <w:numId w:val="15"/>
        </w:numPr>
      </w:pPr>
      <w:r w:rsidRPr="00677323">
        <w:t xml:space="preserve">Reduktionsgaskompressor </w:t>
      </w:r>
      <w:r w:rsidR="00EB6A59" w:rsidRPr="00677323">
        <w:t>346PU101 (Överrids av 347HS399)</w:t>
      </w:r>
    </w:p>
    <w:p w14:paraId="11FF9DDE" w14:textId="6821C9C9" w:rsidR="00194ACB" w:rsidRPr="00677323" w:rsidRDefault="00194ACB" w:rsidP="00194ACB">
      <w:pPr>
        <w:pStyle w:val="Brdtext"/>
      </w:pPr>
      <w:r w:rsidRPr="00511742">
        <w:rPr>
          <w:color w:val="FF0000"/>
        </w:rPr>
        <w:t>347XI308</w:t>
      </w:r>
      <w:r w:rsidR="00511742" w:rsidRPr="00511742">
        <w:rPr>
          <w:color w:val="FF0000"/>
        </w:rPr>
        <w:t>_L1</w:t>
      </w:r>
      <w:r w:rsidRPr="00677323">
        <w:t xml:space="preserve"> förreglar:</w:t>
      </w:r>
    </w:p>
    <w:p w14:paraId="22A925B5" w14:textId="77777777" w:rsidR="00194ACB" w:rsidRPr="00677323" w:rsidRDefault="00194ACB" w:rsidP="00194ACB">
      <w:pPr>
        <w:pStyle w:val="Brdtext"/>
        <w:numPr>
          <w:ilvl w:val="0"/>
          <w:numId w:val="9"/>
        </w:numPr>
      </w:pPr>
      <w:r w:rsidRPr="00677323">
        <w:t>Avstängningsventiler för CO</w:t>
      </w:r>
      <w:r w:rsidRPr="00677323">
        <w:rPr>
          <w:vertAlign w:val="subscript"/>
        </w:rPr>
        <w:t>2</w:t>
      </w:r>
      <w:r w:rsidRPr="00677323">
        <w:t xml:space="preserve">-rik MEA, 347SV672 och 347SV673 </w:t>
      </w:r>
    </w:p>
    <w:p w14:paraId="1657F9DC" w14:textId="77777777" w:rsidR="00194ACB" w:rsidRPr="00677323" w:rsidRDefault="00194ACB" w:rsidP="00194ACB">
      <w:pPr>
        <w:pStyle w:val="Brdtext"/>
      </w:pPr>
    </w:p>
    <w:p w14:paraId="4267071E" w14:textId="77777777" w:rsidR="00090863" w:rsidRPr="00677323" w:rsidRDefault="00090863" w:rsidP="00090863">
      <w:pPr>
        <w:pStyle w:val="Rubrik3"/>
      </w:pPr>
      <w:bookmarkStart w:id="12" w:name="_Toc35393378"/>
      <w:r w:rsidRPr="00677323">
        <w:t>By-pass</w:t>
      </w:r>
      <w:bookmarkEnd w:id="12"/>
    </w:p>
    <w:p w14:paraId="0588DDBF" w14:textId="77777777" w:rsidR="00467D4F" w:rsidRPr="00677323" w:rsidRDefault="00090863" w:rsidP="00090863">
      <w:pPr>
        <w:pStyle w:val="Brdtext"/>
      </w:pPr>
      <w:r w:rsidRPr="00677323">
        <w:t xml:space="preserve">Ett delflöde av </w:t>
      </w:r>
      <w:r w:rsidR="00AF7051" w:rsidRPr="00677323">
        <w:t xml:space="preserve">inkommande </w:t>
      </w:r>
      <w:r w:rsidR="004D7A69" w:rsidRPr="00677323">
        <w:t>reduktionsgas</w:t>
      </w:r>
      <w:r w:rsidRPr="00677323">
        <w:t xml:space="preserve">flöde till </w:t>
      </w:r>
      <w:proofErr w:type="spellStart"/>
      <w:r w:rsidRPr="00677323">
        <w:t>absorbern</w:t>
      </w:r>
      <w:proofErr w:type="spellEnd"/>
      <w:r w:rsidRPr="00677323">
        <w:t xml:space="preserve"> leds av för att kunna reglera CO</w:t>
      </w:r>
      <w:r w:rsidRPr="00677323">
        <w:rPr>
          <w:vertAlign w:val="subscript"/>
        </w:rPr>
        <w:t>2</w:t>
      </w:r>
      <w:r w:rsidRPr="00677323">
        <w:t xml:space="preserve">-halten i den färdigbehandlade gasen. </w:t>
      </w:r>
    </w:p>
    <w:p w14:paraId="6EAFA5AD" w14:textId="77777777" w:rsidR="00467D4F" w:rsidRPr="00677323" w:rsidRDefault="00467D4F" w:rsidP="00467D4F">
      <w:pPr>
        <w:pStyle w:val="Brdtext"/>
        <w:rPr>
          <w:i/>
        </w:rPr>
      </w:pPr>
      <w:r w:rsidRPr="00677323">
        <w:rPr>
          <w:i/>
        </w:rPr>
        <w:t>Mätningar (AIS):</w:t>
      </w:r>
    </w:p>
    <w:tbl>
      <w:tblPr>
        <w:tblStyle w:val="Tabellrutnt"/>
        <w:tblW w:w="7933" w:type="dxa"/>
        <w:tblInd w:w="1134" w:type="dxa"/>
        <w:tblLook w:val="04A0" w:firstRow="1" w:lastRow="0" w:firstColumn="1" w:lastColumn="0" w:noHBand="0" w:noVBand="1"/>
      </w:tblPr>
      <w:tblGrid>
        <w:gridCol w:w="1551"/>
        <w:gridCol w:w="2027"/>
        <w:gridCol w:w="1323"/>
        <w:gridCol w:w="636"/>
        <w:gridCol w:w="696"/>
        <w:gridCol w:w="559"/>
        <w:gridCol w:w="559"/>
        <w:gridCol w:w="582"/>
      </w:tblGrid>
      <w:tr w:rsidR="00677323" w:rsidRPr="00677323" w14:paraId="7030F6C9" w14:textId="77777777" w:rsidTr="009441A3">
        <w:tc>
          <w:tcPr>
            <w:tcW w:w="1551" w:type="dxa"/>
          </w:tcPr>
          <w:p w14:paraId="6373CE03" w14:textId="77777777" w:rsidR="00467D4F" w:rsidRPr="00677323" w:rsidRDefault="00467D4F" w:rsidP="009441A3">
            <w:pPr>
              <w:pStyle w:val="Brdtext"/>
              <w:ind w:left="0"/>
            </w:pPr>
            <w:r w:rsidRPr="00677323">
              <w:t>Objekt/Signal</w:t>
            </w:r>
          </w:p>
        </w:tc>
        <w:tc>
          <w:tcPr>
            <w:tcW w:w="2027" w:type="dxa"/>
          </w:tcPr>
          <w:p w14:paraId="6CB34625" w14:textId="77777777" w:rsidR="00467D4F" w:rsidRPr="00677323" w:rsidRDefault="00467D4F" w:rsidP="009441A3">
            <w:pPr>
              <w:pStyle w:val="Brdtext"/>
              <w:ind w:left="0"/>
            </w:pPr>
            <w:r w:rsidRPr="00677323">
              <w:t>Beskrivning</w:t>
            </w:r>
          </w:p>
        </w:tc>
        <w:tc>
          <w:tcPr>
            <w:tcW w:w="1323" w:type="dxa"/>
          </w:tcPr>
          <w:p w14:paraId="3496D95A" w14:textId="77777777" w:rsidR="00467D4F" w:rsidRPr="00677323" w:rsidRDefault="00467D4F" w:rsidP="009441A3">
            <w:pPr>
              <w:pStyle w:val="Brdtext"/>
              <w:ind w:left="0"/>
            </w:pPr>
            <w:r w:rsidRPr="00677323">
              <w:t>Mätområde</w:t>
            </w:r>
          </w:p>
        </w:tc>
        <w:tc>
          <w:tcPr>
            <w:tcW w:w="636" w:type="dxa"/>
          </w:tcPr>
          <w:p w14:paraId="1A1D185B" w14:textId="77777777" w:rsidR="00467D4F" w:rsidRPr="00677323" w:rsidRDefault="00467D4F" w:rsidP="009441A3">
            <w:pPr>
              <w:pStyle w:val="Brdtext"/>
              <w:ind w:left="0"/>
            </w:pPr>
            <w:r w:rsidRPr="00677323">
              <w:t>L2</w:t>
            </w:r>
          </w:p>
        </w:tc>
        <w:tc>
          <w:tcPr>
            <w:tcW w:w="696" w:type="dxa"/>
          </w:tcPr>
          <w:p w14:paraId="693C198C" w14:textId="77777777" w:rsidR="00467D4F" w:rsidRPr="00677323" w:rsidRDefault="00467D4F" w:rsidP="009441A3">
            <w:pPr>
              <w:pStyle w:val="Brdtext"/>
              <w:ind w:left="0"/>
            </w:pPr>
            <w:r w:rsidRPr="00677323">
              <w:t>L1</w:t>
            </w:r>
          </w:p>
        </w:tc>
        <w:tc>
          <w:tcPr>
            <w:tcW w:w="559" w:type="dxa"/>
          </w:tcPr>
          <w:p w14:paraId="41ACFC6E" w14:textId="77777777" w:rsidR="00467D4F" w:rsidRPr="00677323" w:rsidRDefault="00467D4F" w:rsidP="009441A3">
            <w:pPr>
              <w:pStyle w:val="Brdtext"/>
              <w:ind w:left="0"/>
            </w:pPr>
            <w:r w:rsidRPr="00677323">
              <w:t>H1</w:t>
            </w:r>
          </w:p>
        </w:tc>
        <w:tc>
          <w:tcPr>
            <w:tcW w:w="559" w:type="dxa"/>
          </w:tcPr>
          <w:p w14:paraId="245CE95F" w14:textId="77777777" w:rsidR="00467D4F" w:rsidRPr="00677323" w:rsidRDefault="00467D4F" w:rsidP="009441A3">
            <w:pPr>
              <w:pStyle w:val="Brdtext"/>
              <w:ind w:left="0"/>
            </w:pPr>
            <w:r w:rsidRPr="00677323">
              <w:t>H2</w:t>
            </w:r>
          </w:p>
        </w:tc>
        <w:tc>
          <w:tcPr>
            <w:tcW w:w="582" w:type="dxa"/>
          </w:tcPr>
          <w:p w14:paraId="1B719A16" w14:textId="77777777" w:rsidR="00467D4F" w:rsidRPr="00677323" w:rsidRDefault="00467D4F" w:rsidP="009441A3">
            <w:pPr>
              <w:pStyle w:val="Brdtext"/>
              <w:ind w:left="0"/>
            </w:pPr>
            <w:r w:rsidRPr="00677323">
              <w:t>SIL</w:t>
            </w:r>
          </w:p>
        </w:tc>
      </w:tr>
      <w:tr w:rsidR="00677323" w:rsidRPr="00677323" w14:paraId="7490DEF2" w14:textId="77777777" w:rsidTr="009441A3">
        <w:tc>
          <w:tcPr>
            <w:tcW w:w="1551" w:type="dxa"/>
          </w:tcPr>
          <w:p w14:paraId="21787116" w14:textId="77777777" w:rsidR="00467D4F" w:rsidRPr="00677323" w:rsidRDefault="00467D4F" w:rsidP="009441A3">
            <w:pPr>
              <w:pStyle w:val="Brdtext"/>
              <w:ind w:left="0"/>
            </w:pPr>
            <w:r w:rsidRPr="00677323">
              <w:t>347FI304</w:t>
            </w:r>
          </w:p>
        </w:tc>
        <w:tc>
          <w:tcPr>
            <w:tcW w:w="2027" w:type="dxa"/>
          </w:tcPr>
          <w:p w14:paraId="24971A68" w14:textId="77777777" w:rsidR="00467D4F" w:rsidRPr="00677323" w:rsidRDefault="00467D4F" w:rsidP="009441A3">
            <w:pPr>
              <w:pStyle w:val="Brdtext"/>
              <w:ind w:left="0"/>
            </w:pPr>
            <w:r w:rsidRPr="00677323">
              <w:t xml:space="preserve">Flöde </w:t>
            </w:r>
            <w:proofErr w:type="spellStart"/>
            <w:r w:rsidRPr="00677323">
              <w:t>reduktionsgas</w:t>
            </w:r>
            <w:proofErr w:type="spellEnd"/>
            <w:r w:rsidRPr="00677323">
              <w:t xml:space="preserve"> bypass</w:t>
            </w:r>
          </w:p>
        </w:tc>
        <w:tc>
          <w:tcPr>
            <w:tcW w:w="1323" w:type="dxa"/>
          </w:tcPr>
          <w:p w14:paraId="53DCD136" w14:textId="77777777" w:rsidR="00467D4F" w:rsidRPr="00677323" w:rsidRDefault="00467D4F" w:rsidP="009441A3">
            <w:pPr>
              <w:pStyle w:val="Brdtext"/>
              <w:ind w:left="0"/>
            </w:pPr>
            <w:r w:rsidRPr="00677323">
              <w:t>0 – 600 Nm</w:t>
            </w:r>
            <w:r w:rsidRPr="00677323">
              <w:rPr>
                <w:vertAlign w:val="superscript"/>
              </w:rPr>
              <w:t>3</w:t>
            </w:r>
            <w:r w:rsidRPr="00677323">
              <w:t xml:space="preserve">/h </w:t>
            </w:r>
          </w:p>
        </w:tc>
        <w:tc>
          <w:tcPr>
            <w:tcW w:w="636" w:type="dxa"/>
          </w:tcPr>
          <w:p w14:paraId="5952DEC1" w14:textId="77777777" w:rsidR="00467D4F" w:rsidRPr="00677323" w:rsidRDefault="00467D4F" w:rsidP="009441A3">
            <w:pPr>
              <w:pStyle w:val="Brdtext"/>
              <w:ind w:left="0"/>
              <w:rPr>
                <w:highlight w:val="yellow"/>
              </w:rPr>
            </w:pPr>
          </w:p>
        </w:tc>
        <w:tc>
          <w:tcPr>
            <w:tcW w:w="696" w:type="dxa"/>
            <w:shd w:val="clear" w:color="auto" w:fill="auto"/>
          </w:tcPr>
          <w:p w14:paraId="5B387FA8" w14:textId="77777777" w:rsidR="00467D4F" w:rsidRPr="00677323" w:rsidRDefault="00467D4F" w:rsidP="009441A3">
            <w:pPr>
              <w:pStyle w:val="Brdtext"/>
              <w:ind w:left="0"/>
            </w:pPr>
          </w:p>
        </w:tc>
        <w:tc>
          <w:tcPr>
            <w:tcW w:w="559" w:type="dxa"/>
            <w:shd w:val="clear" w:color="auto" w:fill="auto"/>
          </w:tcPr>
          <w:p w14:paraId="21863F4D" w14:textId="77777777" w:rsidR="00467D4F" w:rsidRPr="00677323" w:rsidRDefault="00467D4F" w:rsidP="009441A3">
            <w:pPr>
              <w:pStyle w:val="Brdtext"/>
              <w:ind w:left="0"/>
            </w:pPr>
          </w:p>
        </w:tc>
        <w:tc>
          <w:tcPr>
            <w:tcW w:w="559" w:type="dxa"/>
          </w:tcPr>
          <w:p w14:paraId="36373CB3" w14:textId="77777777" w:rsidR="00467D4F" w:rsidRPr="00677323" w:rsidRDefault="00467D4F" w:rsidP="009441A3">
            <w:pPr>
              <w:pStyle w:val="Brdtext"/>
              <w:ind w:left="0"/>
            </w:pPr>
          </w:p>
        </w:tc>
        <w:tc>
          <w:tcPr>
            <w:tcW w:w="582" w:type="dxa"/>
          </w:tcPr>
          <w:p w14:paraId="00205CB3" w14:textId="77777777" w:rsidR="00467D4F" w:rsidRPr="00677323" w:rsidRDefault="00467D4F" w:rsidP="009441A3">
            <w:pPr>
              <w:pStyle w:val="Brdtext"/>
              <w:ind w:left="0"/>
            </w:pPr>
          </w:p>
        </w:tc>
      </w:tr>
      <w:tr w:rsidR="00467D4F" w:rsidRPr="00677323" w14:paraId="30FAFBE6" w14:textId="77777777" w:rsidTr="009441A3">
        <w:tc>
          <w:tcPr>
            <w:tcW w:w="1551" w:type="dxa"/>
          </w:tcPr>
          <w:p w14:paraId="74C5D24A" w14:textId="77777777" w:rsidR="00467D4F" w:rsidRPr="00677323" w:rsidRDefault="00467D4F" w:rsidP="009441A3">
            <w:pPr>
              <w:pStyle w:val="Brdtext"/>
              <w:ind w:left="0"/>
            </w:pPr>
            <w:r w:rsidRPr="00677323">
              <w:t>347QI500</w:t>
            </w:r>
          </w:p>
        </w:tc>
        <w:tc>
          <w:tcPr>
            <w:tcW w:w="2027" w:type="dxa"/>
          </w:tcPr>
          <w:p w14:paraId="64214A28" w14:textId="77777777" w:rsidR="00467D4F" w:rsidRPr="00677323" w:rsidRDefault="00467D4F" w:rsidP="009441A3">
            <w:pPr>
              <w:pStyle w:val="Brdtext"/>
              <w:ind w:left="0"/>
            </w:pPr>
            <w:r w:rsidRPr="00677323">
              <w:t>CO</w:t>
            </w:r>
            <w:r w:rsidRPr="00677323">
              <w:rPr>
                <w:vertAlign w:val="subscript"/>
              </w:rPr>
              <w:t>2</w:t>
            </w:r>
            <w:r w:rsidRPr="00677323">
              <w:t>-analys renad gas</w:t>
            </w:r>
          </w:p>
        </w:tc>
        <w:tc>
          <w:tcPr>
            <w:tcW w:w="1323" w:type="dxa"/>
          </w:tcPr>
          <w:p w14:paraId="6C26C24F" w14:textId="77777777" w:rsidR="00467D4F" w:rsidRPr="00677323" w:rsidRDefault="00467D4F" w:rsidP="009441A3">
            <w:pPr>
              <w:pStyle w:val="Brdtext"/>
              <w:ind w:left="0"/>
            </w:pPr>
            <w:r w:rsidRPr="00677323">
              <w:rPr>
                <w:highlight w:val="yellow"/>
              </w:rPr>
              <w:t>0-5</w:t>
            </w:r>
            <w:r w:rsidRPr="00677323">
              <w:t xml:space="preserve"> vol. %</w:t>
            </w:r>
          </w:p>
        </w:tc>
        <w:tc>
          <w:tcPr>
            <w:tcW w:w="636" w:type="dxa"/>
          </w:tcPr>
          <w:p w14:paraId="25F9527A" w14:textId="77777777" w:rsidR="00467D4F" w:rsidRPr="00677323" w:rsidRDefault="00467D4F" w:rsidP="009441A3">
            <w:pPr>
              <w:pStyle w:val="Brdtext"/>
              <w:ind w:left="0"/>
              <w:rPr>
                <w:highlight w:val="yellow"/>
              </w:rPr>
            </w:pPr>
          </w:p>
        </w:tc>
        <w:tc>
          <w:tcPr>
            <w:tcW w:w="696" w:type="dxa"/>
            <w:shd w:val="clear" w:color="auto" w:fill="auto"/>
          </w:tcPr>
          <w:p w14:paraId="68DDDCDF" w14:textId="77777777" w:rsidR="00467D4F" w:rsidRPr="00677323" w:rsidRDefault="00467D4F" w:rsidP="009441A3">
            <w:pPr>
              <w:pStyle w:val="Brdtext"/>
              <w:ind w:left="0"/>
            </w:pPr>
          </w:p>
        </w:tc>
        <w:tc>
          <w:tcPr>
            <w:tcW w:w="559" w:type="dxa"/>
            <w:shd w:val="clear" w:color="auto" w:fill="auto"/>
          </w:tcPr>
          <w:p w14:paraId="226F4CF3" w14:textId="77777777" w:rsidR="00467D4F" w:rsidRPr="00677323" w:rsidRDefault="00467D4F" w:rsidP="009441A3">
            <w:pPr>
              <w:pStyle w:val="Brdtext"/>
              <w:ind w:left="0"/>
            </w:pPr>
          </w:p>
        </w:tc>
        <w:tc>
          <w:tcPr>
            <w:tcW w:w="559" w:type="dxa"/>
          </w:tcPr>
          <w:p w14:paraId="22E7DC5F" w14:textId="77777777" w:rsidR="00467D4F" w:rsidRPr="00677323" w:rsidRDefault="00467D4F" w:rsidP="009441A3">
            <w:pPr>
              <w:pStyle w:val="Brdtext"/>
              <w:ind w:left="0"/>
            </w:pPr>
          </w:p>
        </w:tc>
        <w:tc>
          <w:tcPr>
            <w:tcW w:w="582" w:type="dxa"/>
          </w:tcPr>
          <w:p w14:paraId="33FDF70A" w14:textId="77777777" w:rsidR="00467D4F" w:rsidRPr="00677323" w:rsidRDefault="00467D4F" w:rsidP="009441A3">
            <w:pPr>
              <w:pStyle w:val="Brdtext"/>
              <w:ind w:left="0"/>
            </w:pPr>
          </w:p>
        </w:tc>
      </w:tr>
    </w:tbl>
    <w:p w14:paraId="279E620D" w14:textId="77777777" w:rsidR="00467D4F" w:rsidRPr="00677323" w:rsidRDefault="00467D4F" w:rsidP="00090863">
      <w:pPr>
        <w:pStyle w:val="Brdtext"/>
      </w:pPr>
    </w:p>
    <w:p w14:paraId="022448BF" w14:textId="77777777" w:rsidR="00467D4F" w:rsidRPr="00677323" w:rsidRDefault="00467D4F" w:rsidP="00090863">
      <w:pPr>
        <w:pStyle w:val="Brdtext"/>
        <w:rPr>
          <w:i/>
        </w:rPr>
      </w:pPr>
      <w:r w:rsidRPr="00677323">
        <w:rPr>
          <w:i/>
        </w:rPr>
        <w:t>347QC500</w:t>
      </w:r>
    </w:p>
    <w:p w14:paraId="45076775" w14:textId="77777777" w:rsidR="00090863" w:rsidRPr="00677323" w:rsidRDefault="00090863" w:rsidP="00090863">
      <w:pPr>
        <w:pStyle w:val="Brdtext"/>
      </w:pPr>
      <w:r w:rsidRPr="00677323">
        <w:t xml:space="preserve">Halten mäts av 347QI500 och regleras av PI-regulator 347QC500. Regulatorns utsignal styr öppningsgraden för reglerventil 347RV500. </w:t>
      </w:r>
      <w:r w:rsidR="005275D9" w:rsidRPr="00677323">
        <w:t>När 347RV500 öppnar</w:t>
      </w:r>
      <w:r w:rsidRPr="00677323">
        <w:t xml:space="preserve"> ökar flödet av otvättad </w:t>
      </w:r>
      <w:proofErr w:type="spellStart"/>
      <w:r w:rsidR="004D7A69" w:rsidRPr="00677323">
        <w:t>reduktionsgas</w:t>
      </w:r>
      <w:proofErr w:type="spellEnd"/>
      <w:r w:rsidRPr="00677323">
        <w:t xml:space="preserve"> och CO</w:t>
      </w:r>
      <w:r w:rsidRPr="00677323">
        <w:rPr>
          <w:vertAlign w:val="subscript"/>
        </w:rPr>
        <w:t>2-</w:t>
      </w:r>
      <w:r w:rsidRPr="00677323">
        <w:t>halten går upp.</w:t>
      </w:r>
    </w:p>
    <w:p w14:paraId="4818C374" w14:textId="77777777" w:rsidR="005659B2" w:rsidRPr="00677323" w:rsidRDefault="00090863" w:rsidP="005659B2">
      <w:pPr>
        <w:pStyle w:val="Brdtext"/>
        <w:rPr>
          <w:i/>
        </w:rPr>
      </w:pPr>
      <w:r w:rsidRPr="00677323">
        <w:t xml:space="preserve">Utsignalområde 0-100 %. </w:t>
      </w:r>
      <w:r w:rsidRPr="00677323">
        <w:br/>
        <w:t xml:space="preserve">Internt </w:t>
      </w:r>
      <w:proofErr w:type="spellStart"/>
      <w:r w:rsidRPr="00677323">
        <w:t>börvärde</w:t>
      </w:r>
      <w:proofErr w:type="spellEnd"/>
      <w:r w:rsidRPr="00677323">
        <w:t xml:space="preserve"> </w:t>
      </w:r>
      <w:r w:rsidR="00F07F6F" w:rsidRPr="00677323">
        <w:t>2 vol. %</w:t>
      </w:r>
      <w:r w:rsidR="000841EE" w:rsidRPr="00677323">
        <w:br/>
      </w:r>
      <w:r w:rsidR="0056685C" w:rsidRPr="00677323">
        <w:t>Insignalområde 0-5 vol. %</w:t>
      </w:r>
      <w:r w:rsidRPr="00677323">
        <w:br/>
      </w:r>
      <w:r w:rsidR="00C93207" w:rsidRPr="00677323">
        <w:t>Rev.</w:t>
      </w:r>
      <w:r w:rsidRPr="00677323">
        <w:t xml:space="preserve"> regulator (MV&lt;SP öka utsignal, MV&gt;SP minska utsignal).</w:t>
      </w:r>
      <w:r w:rsidRPr="00677323">
        <w:br/>
      </w:r>
    </w:p>
    <w:p w14:paraId="790F22B6" w14:textId="77777777" w:rsidR="005659B2" w:rsidRPr="00677323" w:rsidRDefault="005659B2" w:rsidP="005659B2">
      <w:pPr>
        <w:pStyle w:val="Brdtext"/>
        <w:rPr>
          <w:i/>
        </w:rPr>
      </w:pPr>
      <w:proofErr w:type="spellStart"/>
      <w:r w:rsidRPr="00677323">
        <w:rPr>
          <w:i/>
        </w:rPr>
        <w:t>Förreglingar</w:t>
      </w:r>
      <w:proofErr w:type="spellEnd"/>
      <w:r w:rsidRPr="00677323">
        <w:rPr>
          <w:i/>
        </w:rPr>
        <w:t xml:space="preserve"> 347QC500 (PID01):</w:t>
      </w:r>
    </w:p>
    <w:tbl>
      <w:tblPr>
        <w:tblStyle w:val="Tabellrutnt"/>
        <w:tblW w:w="7083" w:type="dxa"/>
        <w:tblInd w:w="1134" w:type="dxa"/>
        <w:tblLayout w:type="fixed"/>
        <w:tblLook w:val="04A0" w:firstRow="1" w:lastRow="0" w:firstColumn="1" w:lastColumn="0" w:noHBand="0" w:noVBand="1"/>
      </w:tblPr>
      <w:tblGrid>
        <w:gridCol w:w="2405"/>
        <w:gridCol w:w="3119"/>
        <w:gridCol w:w="708"/>
        <w:gridCol w:w="851"/>
      </w:tblGrid>
      <w:tr w:rsidR="00677323" w:rsidRPr="00677323" w14:paraId="07BDBDBB" w14:textId="77777777" w:rsidTr="00C63CB3">
        <w:tc>
          <w:tcPr>
            <w:tcW w:w="2405" w:type="dxa"/>
          </w:tcPr>
          <w:p w14:paraId="54B39DB2" w14:textId="77777777" w:rsidR="005659B2" w:rsidRPr="00677323" w:rsidRDefault="005659B2" w:rsidP="00C63CB3">
            <w:pPr>
              <w:pStyle w:val="Brdtext"/>
              <w:ind w:left="0"/>
            </w:pPr>
            <w:r w:rsidRPr="00677323">
              <w:t>Objekt/signal</w:t>
            </w:r>
          </w:p>
        </w:tc>
        <w:tc>
          <w:tcPr>
            <w:tcW w:w="3119" w:type="dxa"/>
          </w:tcPr>
          <w:p w14:paraId="09B59FFE" w14:textId="77777777" w:rsidR="005659B2" w:rsidRPr="00677323" w:rsidRDefault="005659B2" w:rsidP="00C63CB3">
            <w:pPr>
              <w:pStyle w:val="Brdtext"/>
              <w:ind w:left="0"/>
            </w:pPr>
            <w:r w:rsidRPr="00677323">
              <w:t>Beskrivning</w:t>
            </w:r>
          </w:p>
        </w:tc>
        <w:tc>
          <w:tcPr>
            <w:tcW w:w="708" w:type="dxa"/>
          </w:tcPr>
          <w:p w14:paraId="17C77D16" w14:textId="77777777" w:rsidR="005659B2" w:rsidRPr="00677323" w:rsidRDefault="005659B2" w:rsidP="00C63CB3">
            <w:pPr>
              <w:pStyle w:val="Brdtext"/>
              <w:ind w:left="0"/>
            </w:pPr>
            <w:r w:rsidRPr="00677323">
              <w:t>IB</w:t>
            </w:r>
          </w:p>
        </w:tc>
        <w:tc>
          <w:tcPr>
            <w:tcW w:w="851" w:type="dxa"/>
          </w:tcPr>
          <w:p w14:paraId="5B16761B" w14:textId="77777777" w:rsidR="005659B2" w:rsidRPr="00677323" w:rsidRDefault="005659B2" w:rsidP="00C63CB3">
            <w:pPr>
              <w:pStyle w:val="Brdtext"/>
              <w:ind w:left="0"/>
            </w:pPr>
            <w:proofErr w:type="spellStart"/>
            <w:r w:rsidRPr="00677323">
              <w:t>IBRef</w:t>
            </w:r>
            <w:proofErr w:type="spellEnd"/>
          </w:p>
        </w:tc>
      </w:tr>
      <w:tr w:rsidR="005659B2" w:rsidRPr="00677323" w14:paraId="2CFD5814" w14:textId="77777777" w:rsidTr="00C63CB3">
        <w:tc>
          <w:tcPr>
            <w:tcW w:w="2405" w:type="dxa"/>
          </w:tcPr>
          <w:p w14:paraId="15247332" w14:textId="77777777" w:rsidR="005659B2" w:rsidRPr="00677323" w:rsidRDefault="005659B2" w:rsidP="00C63CB3">
            <w:pPr>
              <w:pStyle w:val="Brdtext"/>
              <w:ind w:left="0"/>
            </w:pPr>
          </w:p>
        </w:tc>
        <w:tc>
          <w:tcPr>
            <w:tcW w:w="3119" w:type="dxa"/>
          </w:tcPr>
          <w:p w14:paraId="32640AD9" w14:textId="544BB25B" w:rsidR="005659B2" w:rsidRPr="00677323" w:rsidRDefault="005659B2" w:rsidP="00C63CB3">
            <w:pPr>
              <w:pStyle w:val="Brdtext"/>
              <w:ind w:left="0"/>
            </w:pPr>
            <w:r w:rsidRPr="00677323">
              <w:t>CO</w:t>
            </w:r>
            <w:r w:rsidRPr="00677323">
              <w:rPr>
                <w:vertAlign w:val="subscript"/>
              </w:rPr>
              <w:t>2</w:t>
            </w:r>
            <w:r w:rsidRPr="00677323">
              <w:t>-tvätt ej i drift</w:t>
            </w:r>
            <w:r w:rsidR="00F56684" w:rsidRPr="00677323">
              <w:t xml:space="preserve"> (1L/5.6)</w:t>
            </w:r>
          </w:p>
        </w:tc>
        <w:tc>
          <w:tcPr>
            <w:tcW w:w="708" w:type="dxa"/>
          </w:tcPr>
          <w:p w14:paraId="4300FDD3" w14:textId="77777777" w:rsidR="005659B2" w:rsidRPr="00677323" w:rsidRDefault="005659B2" w:rsidP="00C63CB3">
            <w:pPr>
              <w:pStyle w:val="Brdtext"/>
              <w:ind w:left="0"/>
            </w:pPr>
            <w:r w:rsidRPr="00677323">
              <w:t>IB1</w:t>
            </w:r>
          </w:p>
        </w:tc>
        <w:tc>
          <w:tcPr>
            <w:tcW w:w="851" w:type="dxa"/>
          </w:tcPr>
          <w:p w14:paraId="18165D13" w14:textId="77777777" w:rsidR="005659B2" w:rsidRPr="00677323" w:rsidRDefault="005659B2" w:rsidP="00C63CB3">
            <w:pPr>
              <w:pStyle w:val="Brdtext"/>
              <w:ind w:left="0"/>
            </w:pPr>
            <w:r w:rsidRPr="00677323">
              <w:t>100,0</w:t>
            </w:r>
          </w:p>
        </w:tc>
      </w:tr>
    </w:tbl>
    <w:p w14:paraId="0E28B742" w14:textId="77777777" w:rsidR="00090863" w:rsidRPr="00677323" w:rsidRDefault="00090863" w:rsidP="00090863">
      <w:pPr>
        <w:pStyle w:val="Brdtext"/>
      </w:pPr>
    </w:p>
    <w:p w14:paraId="4B0B1719" w14:textId="77777777" w:rsidR="00C90E67" w:rsidRPr="00677323" w:rsidRDefault="00C90E67" w:rsidP="00C90E67">
      <w:pPr>
        <w:pStyle w:val="Brdtext"/>
        <w:rPr>
          <w:i/>
        </w:rPr>
      </w:pPr>
      <w:r w:rsidRPr="00677323">
        <w:rPr>
          <w:i/>
        </w:rPr>
        <w:t>Mätningar (AIS):</w:t>
      </w:r>
    </w:p>
    <w:tbl>
      <w:tblPr>
        <w:tblStyle w:val="Tabellrutnt"/>
        <w:tblW w:w="7933" w:type="dxa"/>
        <w:tblInd w:w="1134" w:type="dxa"/>
        <w:tblLook w:val="04A0" w:firstRow="1" w:lastRow="0" w:firstColumn="1" w:lastColumn="0" w:noHBand="0" w:noVBand="1"/>
      </w:tblPr>
      <w:tblGrid>
        <w:gridCol w:w="1551"/>
        <w:gridCol w:w="2027"/>
        <w:gridCol w:w="1323"/>
        <w:gridCol w:w="636"/>
        <w:gridCol w:w="696"/>
        <w:gridCol w:w="559"/>
        <w:gridCol w:w="559"/>
        <w:gridCol w:w="582"/>
      </w:tblGrid>
      <w:tr w:rsidR="00677323" w:rsidRPr="00677323" w14:paraId="78F926AE" w14:textId="77777777" w:rsidTr="00436DDF">
        <w:tc>
          <w:tcPr>
            <w:tcW w:w="1551" w:type="dxa"/>
          </w:tcPr>
          <w:p w14:paraId="0381F5CC" w14:textId="77777777" w:rsidR="00C90E67" w:rsidRPr="00677323" w:rsidRDefault="00C90E67" w:rsidP="00436DDF">
            <w:pPr>
              <w:pStyle w:val="Brdtext"/>
              <w:ind w:left="0"/>
            </w:pPr>
            <w:r w:rsidRPr="00677323">
              <w:t>Objekt/Signal</w:t>
            </w:r>
          </w:p>
        </w:tc>
        <w:tc>
          <w:tcPr>
            <w:tcW w:w="2027" w:type="dxa"/>
          </w:tcPr>
          <w:p w14:paraId="2BBF532D" w14:textId="77777777" w:rsidR="00C90E67" w:rsidRPr="00677323" w:rsidRDefault="00C90E67" w:rsidP="00436DDF">
            <w:pPr>
              <w:pStyle w:val="Brdtext"/>
              <w:ind w:left="0"/>
            </w:pPr>
            <w:r w:rsidRPr="00677323">
              <w:t>Beskrivning</w:t>
            </w:r>
          </w:p>
        </w:tc>
        <w:tc>
          <w:tcPr>
            <w:tcW w:w="1323" w:type="dxa"/>
          </w:tcPr>
          <w:p w14:paraId="65E6A46F" w14:textId="77777777" w:rsidR="00C90E67" w:rsidRPr="00677323" w:rsidRDefault="00C90E67" w:rsidP="00436DDF">
            <w:pPr>
              <w:pStyle w:val="Brdtext"/>
              <w:ind w:left="0"/>
            </w:pPr>
            <w:r w:rsidRPr="00677323">
              <w:t>Mätområde</w:t>
            </w:r>
          </w:p>
        </w:tc>
        <w:tc>
          <w:tcPr>
            <w:tcW w:w="636" w:type="dxa"/>
          </w:tcPr>
          <w:p w14:paraId="5C3F3447" w14:textId="77777777" w:rsidR="00C90E67" w:rsidRPr="00677323" w:rsidRDefault="00C90E67" w:rsidP="00436DDF">
            <w:pPr>
              <w:pStyle w:val="Brdtext"/>
              <w:ind w:left="0"/>
            </w:pPr>
            <w:r w:rsidRPr="00677323">
              <w:t>L2</w:t>
            </w:r>
          </w:p>
        </w:tc>
        <w:tc>
          <w:tcPr>
            <w:tcW w:w="696" w:type="dxa"/>
          </w:tcPr>
          <w:p w14:paraId="7FC56E97" w14:textId="77777777" w:rsidR="00C90E67" w:rsidRPr="00677323" w:rsidRDefault="00C90E67" w:rsidP="00436DDF">
            <w:pPr>
              <w:pStyle w:val="Brdtext"/>
              <w:ind w:left="0"/>
            </w:pPr>
            <w:r w:rsidRPr="00677323">
              <w:t>L1</w:t>
            </w:r>
          </w:p>
        </w:tc>
        <w:tc>
          <w:tcPr>
            <w:tcW w:w="559" w:type="dxa"/>
          </w:tcPr>
          <w:p w14:paraId="54309F26" w14:textId="77777777" w:rsidR="00C90E67" w:rsidRPr="00677323" w:rsidRDefault="00C90E67" w:rsidP="00436DDF">
            <w:pPr>
              <w:pStyle w:val="Brdtext"/>
              <w:ind w:left="0"/>
            </w:pPr>
            <w:r w:rsidRPr="00677323">
              <w:t>H1</w:t>
            </w:r>
          </w:p>
        </w:tc>
        <w:tc>
          <w:tcPr>
            <w:tcW w:w="559" w:type="dxa"/>
          </w:tcPr>
          <w:p w14:paraId="68565E3A" w14:textId="77777777" w:rsidR="00C90E67" w:rsidRPr="00677323" w:rsidRDefault="00C90E67" w:rsidP="00436DDF">
            <w:pPr>
              <w:pStyle w:val="Brdtext"/>
              <w:ind w:left="0"/>
            </w:pPr>
            <w:r w:rsidRPr="00677323">
              <w:t>H2</w:t>
            </w:r>
          </w:p>
        </w:tc>
        <w:tc>
          <w:tcPr>
            <w:tcW w:w="582" w:type="dxa"/>
          </w:tcPr>
          <w:p w14:paraId="5469C6B6" w14:textId="77777777" w:rsidR="00C90E67" w:rsidRPr="00677323" w:rsidRDefault="00C90E67" w:rsidP="00436DDF">
            <w:pPr>
              <w:pStyle w:val="Brdtext"/>
              <w:ind w:left="0"/>
            </w:pPr>
            <w:r w:rsidRPr="00677323">
              <w:t>SIL</w:t>
            </w:r>
          </w:p>
        </w:tc>
      </w:tr>
      <w:tr w:rsidR="00677323" w:rsidRPr="00677323" w14:paraId="6C27404F" w14:textId="77777777" w:rsidTr="00436DDF">
        <w:tc>
          <w:tcPr>
            <w:tcW w:w="1551" w:type="dxa"/>
          </w:tcPr>
          <w:p w14:paraId="094DD700" w14:textId="77777777" w:rsidR="00C90E67" w:rsidRPr="00677323" w:rsidRDefault="00C90E67" w:rsidP="00C90E67">
            <w:pPr>
              <w:pStyle w:val="Brdtext"/>
              <w:ind w:left="0"/>
            </w:pPr>
            <w:r w:rsidRPr="00677323">
              <w:t>347FI304</w:t>
            </w:r>
          </w:p>
        </w:tc>
        <w:tc>
          <w:tcPr>
            <w:tcW w:w="2027" w:type="dxa"/>
          </w:tcPr>
          <w:p w14:paraId="0A3DE329" w14:textId="77777777" w:rsidR="00C90E67" w:rsidRPr="00677323" w:rsidRDefault="00C90E67" w:rsidP="00436DDF">
            <w:pPr>
              <w:pStyle w:val="Brdtext"/>
              <w:ind w:left="0"/>
            </w:pPr>
            <w:r w:rsidRPr="00677323">
              <w:t xml:space="preserve">Flöde </w:t>
            </w:r>
            <w:proofErr w:type="spellStart"/>
            <w:r w:rsidR="004D7A69" w:rsidRPr="00677323">
              <w:t>reduktionsgas</w:t>
            </w:r>
            <w:proofErr w:type="spellEnd"/>
            <w:r w:rsidRPr="00677323">
              <w:t xml:space="preserve"> bypass</w:t>
            </w:r>
          </w:p>
        </w:tc>
        <w:tc>
          <w:tcPr>
            <w:tcW w:w="1323" w:type="dxa"/>
          </w:tcPr>
          <w:p w14:paraId="03404C4D" w14:textId="77777777" w:rsidR="00C90E67" w:rsidRPr="00677323" w:rsidRDefault="00A55D04" w:rsidP="00C90E67">
            <w:pPr>
              <w:pStyle w:val="Brdtext"/>
              <w:ind w:left="0"/>
            </w:pPr>
            <w:r w:rsidRPr="00677323">
              <w:t>0 – 600 Nm</w:t>
            </w:r>
            <w:r w:rsidRPr="00677323">
              <w:rPr>
                <w:vertAlign w:val="superscript"/>
              </w:rPr>
              <w:t>3</w:t>
            </w:r>
            <w:r w:rsidRPr="00677323">
              <w:t>/h</w:t>
            </w:r>
            <w:r w:rsidR="00C90E67" w:rsidRPr="00677323">
              <w:t xml:space="preserve"> </w:t>
            </w:r>
          </w:p>
        </w:tc>
        <w:tc>
          <w:tcPr>
            <w:tcW w:w="636" w:type="dxa"/>
          </w:tcPr>
          <w:p w14:paraId="54BBE67C" w14:textId="77777777" w:rsidR="00C90E67" w:rsidRPr="00677323" w:rsidRDefault="00C90E67" w:rsidP="00436DDF">
            <w:pPr>
              <w:pStyle w:val="Brdtext"/>
              <w:ind w:left="0"/>
              <w:rPr>
                <w:highlight w:val="yellow"/>
              </w:rPr>
            </w:pPr>
          </w:p>
        </w:tc>
        <w:tc>
          <w:tcPr>
            <w:tcW w:w="696" w:type="dxa"/>
            <w:shd w:val="clear" w:color="auto" w:fill="auto"/>
          </w:tcPr>
          <w:p w14:paraId="47860BF3" w14:textId="77777777" w:rsidR="00C90E67" w:rsidRPr="00677323" w:rsidRDefault="00C90E67" w:rsidP="00436DDF">
            <w:pPr>
              <w:pStyle w:val="Brdtext"/>
              <w:ind w:left="0"/>
            </w:pPr>
          </w:p>
        </w:tc>
        <w:tc>
          <w:tcPr>
            <w:tcW w:w="559" w:type="dxa"/>
            <w:shd w:val="clear" w:color="auto" w:fill="auto"/>
          </w:tcPr>
          <w:p w14:paraId="7C853F24" w14:textId="77777777" w:rsidR="00C90E67" w:rsidRPr="00677323" w:rsidRDefault="00C90E67" w:rsidP="00436DDF">
            <w:pPr>
              <w:pStyle w:val="Brdtext"/>
              <w:ind w:left="0"/>
            </w:pPr>
          </w:p>
        </w:tc>
        <w:tc>
          <w:tcPr>
            <w:tcW w:w="559" w:type="dxa"/>
          </w:tcPr>
          <w:p w14:paraId="1ED44E6D" w14:textId="77777777" w:rsidR="00C90E67" w:rsidRPr="00677323" w:rsidRDefault="00C90E67" w:rsidP="00436DDF">
            <w:pPr>
              <w:pStyle w:val="Brdtext"/>
              <w:ind w:left="0"/>
            </w:pPr>
          </w:p>
        </w:tc>
        <w:tc>
          <w:tcPr>
            <w:tcW w:w="582" w:type="dxa"/>
          </w:tcPr>
          <w:p w14:paraId="51D1794C" w14:textId="77777777" w:rsidR="00C90E67" w:rsidRPr="00677323" w:rsidRDefault="00C90E67" w:rsidP="00436DDF">
            <w:pPr>
              <w:pStyle w:val="Brdtext"/>
              <w:ind w:left="0"/>
            </w:pPr>
          </w:p>
        </w:tc>
      </w:tr>
      <w:tr w:rsidR="005275D9" w:rsidRPr="00677323" w14:paraId="1AEE8739" w14:textId="77777777" w:rsidTr="00436DDF">
        <w:tc>
          <w:tcPr>
            <w:tcW w:w="1551" w:type="dxa"/>
          </w:tcPr>
          <w:p w14:paraId="38DAFF86" w14:textId="77777777" w:rsidR="005275D9" w:rsidRPr="00677323" w:rsidRDefault="005275D9" w:rsidP="00C90E67">
            <w:pPr>
              <w:pStyle w:val="Brdtext"/>
              <w:ind w:left="0"/>
            </w:pPr>
            <w:r w:rsidRPr="00677323">
              <w:t>347QI500</w:t>
            </w:r>
          </w:p>
        </w:tc>
        <w:tc>
          <w:tcPr>
            <w:tcW w:w="2027" w:type="dxa"/>
          </w:tcPr>
          <w:p w14:paraId="44899604" w14:textId="77777777" w:rsidR="005275D9" w:rsidRPr="00677323" w:rsidRDefault="005275D9" w:rsidP="005275D9">
            <w:pPr>
              <w:pStyle w:val="Brdtext"/>
              <w:ind w:left="0"/>
            </w:pPr>
            <w:r w:rsidRPr="00677323">
              <w:t>CO</w:t>
            </w:r>
            <w:r w:rsidRPr="00677323">
              <w:rPr>
                <w:vertAlign w:val="subscript"/>
              </w:rPr>
              <w:t>2</w:t>
            </w:r>
            <w:r w:rsidRPr="00677323">
              <w:t>-analys renad gas</w:t>
            </w:r>
          </w:p>
        </w:tc>
        <w:tc>
          <w:tcPr>
            <w:tcW w:w="1323" w:type="dxa"/>
          </w:tcPr>
          <w:p w14:paraId="6D4CE53A" w14:textId="77777777" w:rsidR="005275D9" w:rsidRPr="00677323" w:rsidRDefault="005275D9" w:rsidP="00C90E67">
            <w:pPr>
              <w:pStyle w:val="Brdtext"/>
              <w:ind w:left="0"/>
            </w:pPr>
            <w:r w:rsidRPr="00677323">
              <w:rPr>
                <w:highlight w:val="yellow"/>
              </w:rPr>
              <w:t>0-5</w:t>
            </w:r>
            <w:r w:rsidRPr="00677323">
              <w:t xml:space="preserve"> vol. %</w:t>
            </w:r>
          </w:p>
        </w:tc>
        <w:tc>
          <w:tcPr>
            <w:tcW w:w="636" w:type="dxa"/>
          </w:tcPr>
          <w:p w14:paraId="3A02D0BD" w14:textId="77777777" w:rsidR="005275D9" w:rsidRPr="00677323" w:rsidRDefault="005275D9" w:rsidP="00436DDF">
            <w:pPr>
              <w:pStyle w:val="Brdtext"/>
              <w:ind w:left="0"/>
              <w:rPr>
                <w:highlight w:val="yellow"/>
              </w:rPr>
            </w:pPr>
          </w:p>
        </w:tc>
        <w:tc>
          <w:tcPr>
            <w:tcW w:w="696" w:type="dxa"/>
            <w:shd w:val="clear" w:color="auto" w:fill="auto"/>
          </w:tcPr>
          <w:p w14:paraId="190EC771" w14:textId="77777777" w:rsidR="005275D9" w:rsidRPr="00677323" w:rsidRDefault="005275D9" w:rsidP="00436DDF">
            <w:pPr>
              <w:pStyle w:val="Brdtext"/>
              <w:ind w:left="0"/>
            </w:pPr>
          </w:p>
        </w:tc>
        <w:tc>
          <w:tcPr>
            <w:tcW w:w="559" w:type="dxa"/>
            <w:shd w:val="clear" w:color="auto" w:fill="auto"/>
          </w:tcPr>
          <w:p w14:paraId="6705F94A" w14:textId="77777777" w:rsidR="005275D9" w:rsidRPr="00677323" w:rsidRDefault="005275D9" w:rsidP="00436DDF">
            <w:pPr>
              <w:pStyle w:val="Brdtext"/>
              <w:ind w:left="0"/>
            </w:pPr>
          </w:p>
        </w:tc>
        <w:tc>
          <w:tcPr>
            <w:tcW w:w="559" w:type="dxa"/>
          </w:tcPr>
          <w:p w14:paraId="6B397169" w14:textId="77777777" w:rsidR="005275D9" w:rsidRPr="00677323" w:rsidRDefault="005275D9" w:rsidP="00436DDF">
            <w:pPr>
              <w:pStyle w:val="Brdtext"/>
              <w:ind w:left="0"/>
            </w:pPr>
          </w:p>
        </w:tc>
        <w:tc>
          <w:tcPr>
            <w:tcW w:w="582" w:type="dxa"/>
          </w:tcPr>
          <w:p w14:paraId="15C0A7B5" w14:textId="77777777" w:rsidR="005275D9" w:rsidRPr="00677323" w:rsidRDefault="005275D9" w:rsidP="00436DDF">
            <w:pPr>
              <w:pStyle w:val="Brdtext"/>
              <w:ind w:left="0"/>
            </w:pPr>
          </w:p>
        </w:tc>
      </w:tr>
    </w:tbl>
    <w:p w14:paraId="4BC65F96" w14:textId="0E87E84A" w:rsidR="003A5838" w:rsidRPr="00677323" w:rsidRDefault="003A5838" w:rsidP="008264B5">
      <w:pPr>
        <w:pStyle w:val="Brdtext"/>
      </w:pPr>
    </w:p>
    <w:p w14:paraId="144DDB15" w14:textId="77777777" w:rsidR="002E3FA1" w:rsidRPr="00677323" w:rsidRDefault="00090863" w:rsidP="009A40F0">
      <w:pPr>
        <w:pStyle w:val="Rubrik1"/>
      </w:pPr>
      <w:bookmarkStart w:id="13" w:name="_Toc35393379"/>
      <w:r w:rsidRPr="00677323">
        <w:t>MEA-krets</w:t>
      </w:r>
      <w:bookmarkEnd w:id="13"/>
    </w:p>
    <w:p w14:paraId="09DA6317" w14:textId="77777777" w:rsidR="00E063DF" w:rsidRPr="00677323" w:rsidRDefault="00E063DF" w:rsidP="00E063DF">
      <w:pPr>
        <w:pStyle w:val="Brdtext"/>
      </w:pPr>
      <w:r w:rsidRPr="00677323">
        <w:t>MEA-kretsen hanterar och återvinner MEA-lösningen som samlat upp CO</w:t>
      </w:r>
      <w:r w:rsidRPr="00677323">
        <w:rPr>
          <w:vertAlign w:val="subscript"/>
        </w:rPr>
        <w:t>2</w:t>
      </w:r>
      <w:r w:rsidRPr="00677323">
        <w:t xml:space="preserve"> från </w:t>
      </w:r>
      <w:r w:rsidR="004D7A69" w:rsidRPr="00677323">
        <w:t>reduktionsgas</w:t>
      </w:r>
      <w:r w:rsidRPr="00677323">
        <w:t xml:space="preserve">en i </w:t>
      </w:r>
      <w:proofErr w:type="spellStart"/>
      <w:r w:rsidRPr="00677323">
        <w:t>absorbern</w:t>
      </w:r>
      <w:proofErr w:type="spellEnd"/>
      <w:r w:rsidRPr="00677323">
        <w:t xml:space="preserve">. </w:t>
      </w:r>
      <w:r w:rsidR="00CD0FEF" w:rsidRPr="00677323">
        <w:t>MEA-kretsen best</w:t>
      </w:r>
      <w:r w:rsidRPr="00677323">
        <w:t>år av följande delar:</w:t>
      </w:r>
    </w:p>
    <w:p w14:paraId="1A180E26" w14:textId="77777777" w:rsidR="00AC79D7" w:rsidRPr="00677323" w:rsidRDefault="00AC79D7" w:rsidP="00931A6A">
      <w:pPr>
        <w:pStyle w:val="Brdtext"/>
        <w:numPr>
          <w:ilvl w:val="0"/>
          <w:numId w:val="5"/>
        </w:numPr>
        <w:rPr>
          <w:lang w:val="en-US"/>
        </w:rPr>
      </w:pPr>
      <w:proofErr w:type="spellStart"/>
      <w:r w:rsidRPr="00677323">
        <w:rPr>
          <w:lang w:val="en-US"/>
        </w:rPr>
        <w:t>Värmeväxlare</w:t>
      </w:r>
      <w:proofErr w:type="spellEnd"/>
      <w:r w:rsidRPr="00677323">
        <w:rPr>
          <w:lang w:val="en-US"/>
        </w:rPr>
        <w:t xml:space="preserve"> CO</w:t>
      </w:r>
      <w:r w:rsidRPr="00677323">
        <w:rPr>
          <w:vertAlign w:val="subscript"/>
          <w:lang w:val="en-US"/>
        </w:rPr>
        <w:t>2</w:t>
      </w:r>
      <w:r w:rsidRPr="00677323">
        <w:rPr>
          <w:lang w:val="en-US"/>
        </w:rPr>
        <w:t>-fattig MEA / CO</w:t>
      </w:r>
      <w:r w:rsidRPr="00677323">
        <w:rPr>
          <w:vertAlign w:val="subscript"/>
          <w:lang w:val="en-US"/>
        </w:rPr>
        <w:t>2</w:t>
      </w:r>
      <w:r w:rsidRPr="00677323">
        <w:rPr>
          <w:lang w:val="en-US"/>
        </w:rPr>
        <w:t>-rik MEA</w:t>
      </w:r>
    </w:p>
    <w:p w14:paraId="27E38267" w14:textId="77777777" w:rsidR="00AC79D7" w:rsidRPr="00677323" w:rsidRDefault="00AC79D7" w:rsidP="00931A6A">
      <w:pPr>
        <w:pStyle w:val="Brdtext"/>
        <w:numPr>
          <w:ilvl w:val="0"/>
          <w:numId w:val="4"/>
        </w:numPr>
        <w:rPr>
          <w:lang w:val="en-US"/>
        </w:rPr>
      </w:pPr>
      <w:r w:rsidRPr="00677323">
        <w:rPr>
          <w:lang w:val="en-US"/>
        </w:rPr>
        <w:t>Stripper</w:t>
      </w:r>
    </w:p>
    <w:p w14:paraId="5E0E5E8A" w14:textId="77777777" w:rsidR="00AC79D7" w:rsidRPr="00677323" w:rsidRDefault="00AC79D7" w:rsidP="00931A6A">
      <w:pPr>
        <w:pStyle w:val="Brdtext"/>
        <w:numPr>
          <w:ilvl w:val="0"/>
          <w:numId w:val="4"/>
        </w:numPr>
        <w:rPr>
          <w:lang w:val="en-US"/>
        </w:rPr>
      </w:pPr>
      <w:proofErr w:type="spellStart"/>
      <w:r w:rsidRPr="00677323">
        <w:rPr>
          <w:lang w:val="en-US"/>
        </w:rPr>
        <w:t>Återkokare</w:t>
      </w:r>
      <w:proofErr w:type="spellEnd"/>
    </w:p>
    <w:p w14:paraId="684DCC04" w14:textId="77777777" w:rsidR="00AC79D7" w:rsidRPr="00677323" w:rsidRDefault="00AC79D7" w:rsidP="00931A6A">
      <w:pPr>
        <w:pStyle w:val="Brdtext"/>
        <w:numPr>
          <w:ilvl w:val="0"/>
          <w:numId w:val="4"/>
        </w:numPr>
        <w:rPr>
          <w:lang w:val="en-US"/>
        </w:rPr>
      </w:pPr>
      <w:r w:rsidRPr="00677323">
        <w:t>Värmeväxlare CO</w:t>
      </w:r>
      <w:r w:rsidRPr="00677323">
        <w:rPr>
          <w:vertAlign w:val="subscript"/>
        </w:rPr>
        <w:t>2</w:t>
      </w:r>
      <w:r w:rsidRPr="00677323">
        <w:t>-fattig MEA / KV</w:t>
      </w:r>
    </w:p>
    <w:p w14:paraId="0B98A746" w14:textId="77777777" w:rsidR="00AC79D7" w:rsidRPr="00677323" w:rsidRDefault="00AC79D7" w:rsidP="00931A6A">
      <w:pPr>
        <w:pStyle w:val="Brdtext"/>
        <w:numPr>
          <w:ilvl w:val="0"/>
          <w:numId w:val="4"/>
        </w:numPr>
        <w:rPr>
          <w:lang w:val="en-US"/>
        </w:rPr>
      </w:pPr>
      <w:r w:rsidRPr="00677323">
        <w:t>MEA-pumpar</w:t>
      </w:r>
    </w:p>
    <w:p w14:paraId="7A55D888" w14:textId="77777777" w:rsidR="00AC79D7" w:rsidRPr="00677323" w:rsidRDefault="00AC79D7" w:rsidP="00931A6A">
      <w:pPr>
        <w:pStyle w:val="Brdtext"/>
        <w:numPr>
          <w:ilvl w:val="0"/>
          <w:numId w:val="4"/>
        </w:numPr>
        <w:rPr>
          <w:lang w:val="en-US"/>
        </w:rPr>
      </w:pPr>
      <w:r w:rsidRPr="00677323">
        <w:t>Filter CO</w:t>
      </w:r>
      <w:r w:rsidRPr="00677323">
        <w:rPr>
          <w:vertAlign w:val="subscript"/>
        </w:rPr>
        <w:t>2</w:t>
      </w:r>
      <w:r w:rsidRPr="00677323">
        <w:t>-fattig MEA</w:t>
      </w:r>
    </w:p>
    <w:p w14:paraId="4A60CAC6" w14:textId="77777777" w:rsidR="00AC79D7" w:rsidRPr="00677323" w:rsidRDefault="00AC79D7" w:rsidP="00931A6A">
      <w:pPr>
        <w:pStyle w:val="Brdtext"/>
        <w:numPr>
          <w:ilvl w:val="0"/>
          <w:numId w:val="4"/>
        </w:numPr>
        <w:rPr>
          <w:lang w:val="en-US"/>
        </w:rPr>
      </w:pPr>
      <w:r w:rsidRPr="00677323">
        <w:t>Värmeväxlare sur gas / KV</w:t>
      </w:r>
    </w:p>
    <w:p w14:paraId="7E4FE106" w14:textId="77777777" w:rsidR="00B30A9D" w:rsidRPr="00677323" w:rsidRDefault="00AC79D7" w:rsidP="00931A6A">
      <w:pPr>
        <w:pStyle w:val="Brdtext"/>
        <w:numPr>
          <w:ilvl w:val="0"/>
          <w:numId w:val="4"/>
        </w:numPr>
        <w:rPr>
          <w:lang w:val="en-US"/>
        </w:rPr>
      </w:pPr>
      <w:r w:rsidRPr="00677323">
        <w:t>Separator sur gas</w:t>
      </w:r>
    </w:p>
    <w:p w14:paraId="59788DE0" w14:textId="77777777" w:rsidR="00FB0264" w:rsidRPr="00677323" w:rsidRDefault="00045903" w:rsidP="00931A6A">
      <w:pPr>
        <w:pStyle w:val="Brdtext"/>
        <w:numPr>
          <w:ilvl w:val="0"/>
          <w:numId w:val="4"/>
        </w:numPr>
        <w:rPr>
          <w:lang w:val="en-US"/>
        </w:rPr>
      </w:pPr>
      <w:r w:rsidRPr="00677323">
        <w:t>Skumdämpning</w:t>
      </w:r>
    </w:p>
    <w:p w14:paraId="00E7BD65" w14:textId="77777777" w:rsidR="00045903" w:rsidRPr="00677323" w:rsidRDefault="00045903" w:rsidP="00931A6A">
      <w:pPr>
        <w:pStyle w:val="Brdtext"/>
        <w:numPr>
          <w:ilvl w:val="0"/>
          <w:numId w:val="4"/>
        </w:numPr>
        <w:rPr>
          <w:lang w:val="en-US"/>
        </w:rPr>
      </w:pPr>
      <w:r w:rsidRPr="00677323">
        <w:t>Säkerhetsventiler</w:t>
      </w:r>
    </w:p>
    <w:p w14:paraId="55597833" w14:textId="77777777" w:rsidR="00B30A9D" w:rsidRPr="00677323" w:rsidRDefault="00871F9B" w:rsidP="00871F9B">
      <w:pPr>
        <w:pStyle w:val="Rubrik2"/>
      </w:pPr>
      <w:bookmarkStart w:id="14" w:name="_Toc35393380"/>
      <w:r w:rsidRPr="00677323">
        <w:t xml:space="preserve">Ingående styrda </w:t>
      </w:r>
      <w:r w:rsidR="004679C9" w:rsidRPr="00677323">
        <w:t>obje</w:t>
      </w:r>
      <w:r w:rsidR="004A1A6C" w:rsidRPr="00677323">
        <w:t>k</w:t>
      </w:r>
      <w:r w:rsidR="004679C9" w:rsidRPr="00677323">
        <w:t>t</w:t>
      </w:r>
      <w:bookmarkEnd w:id="14"/>
    </w:p>
    <w:p w14:paraId="64651252" w14:textId="77777777" w:rsidR="00077C58" w:rsidRPr="00677323" w:rsidRDefault="00077C58" w:rsidP="004679C9">
      <w:pPr>
        <w:pStyle w:val="Brdtext"/>
      </w:pPr>
    </w:p>
    <w:p w14:paraId="147CB845" w14:textId="5A8C210C" w:rsidR="000B2EE7" w:rsidRPr="00677323" w:rsidRDefault="00DA12FA" w:rsidP="000B2EE7">
      <w:pPr>
        <w:pStyle w:val="Rubrik3"/>
        <w:rPr>
          <w:lang w:val="en-US"/>
        </w:rPr>
      </w:pPr>
      <w:bookmarkStart w:id="15" w:name="_Toc35393381"/>
      <w:proofErr w:type="spellStart"/>
      <w:r w:rsidRPr="00677323">
        <w:rPr>
          <w:lang w:val="en-US"/>
        </w:rPr>
        <w:lastRenderedPageBreak/>
        <w:t>Värmeväxla</w:t>
      </w:r>
      <w:r w:rsidR="000B2EE7" w:rsidRPr="00677323">
        <w:rPr>
          <w:lang w:val="en-US"/>
        </w:rPr>
        <w:t>re</w:t>
      </w:r>
      <w:proofErr w:type="spellEnd"/>
      <w:r w:rsidR="000B2EE7" w:rsidRPr="00677323">
        <w:rPr>
          <w:lang w:val="en-US"/>
        </w:rPr>
        <w:t xml:space="preserve"> CO</w:t>
      </w:r>
      <w:r w:rsidR="000B2EE7" w:rsidRPr="00677323">
        <w:rPr>
          <w:vertAlign w:val="subscript"/>
          <w:lang w:val="en-US"/>
        </w:rPr>
        <w:t>2</w:t>
      </w:r>
      <w:r w:rsidR="000B2EE7" w:rsidRPr="00677323">
        <w:rPr>
          <w:lang w:val="en-US"/>
        </w:rPr>
        <w:t>-fattig MEA / CO</w:t>
      </w:r>
      <w:r w:rsidR="000B2EE7" w:rsidRPr="00677323">
        <w:rPr>
          <w:vertAlign w:val="subscript"/>
          <w:lang w:val="en-US"/>
        </w:rPr>
        <w:t>2</w:t>
      </w:r>
      <w:r w:rsidR="000B2EE7" w:rsidRPr="00677323">
        <w:rPr>
          <w:lang w:val="en-US"/>
        </w:rPr>
        <w:t>-rik MEA</w:t>
      </w:r>
      <w:r w:rsidR="003B6F79" w:rsidRPr="00677323">
        <w:rPr>
          <w:lang w:val="en-US"/>
        </w:rPr>
        <w:t xml:space="preserve"> 347HE202</w:t>
      </w:r>
      <w:bookmarkEnd w:id="15"/>
    </w:p>
    <w:p w14:paraId="0FB5F8CD" w14:textId="77777777" w:rsidR="000B2EE7" w:rsidRPr="00677323" w:rsidRDefault="000B2EE7" w:rsidP="000B2EE7">
      <w:pPr>
        <w:pStyle w:val="Brdtext"/>
      </w:pPr>
      <w:r w:rsidRPr="00677323">
        <w:t>Uppvärm</w:t>
      </w:r>
      <w:r w:rsidR="00331C4D" w:rsidRPr="00677323">
        <w:t>n</w:t>
      </w:r>
      <w:r w:rsidRPr="00677323">
        <w:t>ing av CO</w:t>
      </w:r>
      <w:r w:rsidRPr="00677323">
        <w:rPr>
          <w:vertAlign w:val="subscript"/>
        </w:rPr>
        <w:t>2</w:t>
      </w:r>
      <w:r w:rsidRPr="00677323">
        <w:t xml:space="preserve">-rik MEA för att </w:t>
      </w:r>
      <w:r w:rsidR="000320B8" w:rsidRPr="00677323">
        <w:t>hålla</w:t>
      </w:r>
      <w:r w:rsidRPr="00677323">
        <w:t xml:space="preserve"> rätt temperatur in i </w:t>
      </w:r>
      <w:proofErr w:type="spellStart"/>
      <w:r w:rsidRPr="00677323">
        <w:t>strippern</w:t>
      </w:r>
      <w:proofErr w:type="spellEnd"/>
      <w:r w:rsidRPr="00677323">
        <w:t xml:space="preserve">, 99 </w:t>
      </w:r>
      <w:r w:rsidRPr="00677323">
        <w:sym w:font="Symbol" w:char="F0B0"/>
      </w:r>
      <w:r w:rsidRPr="00677323">
        <w:t xml:space="preserve">C. </w:t>
      </w:r>
      <w:r w:rsidR="00A74588" w:rsidRPr="00677323">
        <w:t>Handv</w:t>
      </w:r>
      <w:r w:rsidRPr="00677323">
        <w:t xml:space="preserve">entil 347HV605 används för </w:t>
      </w:r>
      <w:r w:rsidR="00A74588" w:rsidRPr="00677323">
        <w:t>att leda en del av det CO</w:t>
      </w:r>
      <w:r w:rsidR="00A74588" w:rsidRPr="00677323">
        <w:rPr>
          <w:vertAlign w:val="subscript"/>
        </w:rPr>
        <w:t>2</w:t>
      </w:r>
      <w:r w:rsidR="00A74588" w:rsidRPr="00677323">
        <w:t xml:space="preserve">-rika MEA-flödet förbi värmeväxlaren och man kan därmed </w:t>
      </w:r>
      <w:r w:rsidRPr="00677323">
        <w:t>finjuster</w:t>
      </w:r>
      <w:r w:rsidR="00A74588" w:rsidRPr="00677323">
        <w:t>a</w:t>
      </w:r>
      <w:r w:rsidRPr="00677323">
        <w:t xml:space="preserve"> temperatur</w:t>
      </w:r>
      <w:r w:rsidR="00A74588" w:rsidRPr="00677323">
        <w:t xml:space="preserve">en in i </w:t>
      </w:r>
      <w:proofErr w:type="spellStart"/>
      <w:r w:rsidR="00A74588" w:rsidRPr="00677323">
        <w:t>strippern</w:t>
      </w:r>
      <w:proofErr w:type="spellEnd"/>
      <w:r w:rsidRPr="00677323">
        <w:t>.</w:t>
      </w:r>
    </w:p>
    <w:p w14:paraId="531679C2" w14:textId="77777777" w:rsidR="00A74588" w:rsidRPr="00677323" w:rsidRDefault="00A74588" w:rsidP="00A74588">
      <w:pPr>
        <w:pStyle w:val="Brdtext"/>
        <w:rPr>
          <w:i/>
        </w:rPr>
      </w:pPr>
      <w:r w:rsidRPr="00677323">
        <w:rPr>
          <w:i/>
        </w:rPr>
        <w:t>Mätningar (AIS):</w:t>
      </w:r>
    </w:p>
    <w:tbl>
      <w:tblPr>
        <w:tblStyle w:val="Tabellrutnt"/>
        <w:tblW w:w="7933" w:type="dxa"/>
        <w:tblInd w:w="1134" w:type="dxa"/>
        <w:tblLook w:val="04A0" w:firstRow="1" w:lastRow="0" w:firstColumn="1" w:lastColumn="0" w:noHBand="0" w:noVBand="1"/>
      </w:tblPr>
      <w:tblGrid>
        <w:gridCol w:w="1551"/>
        <w:gridCol w:w="2130"/>
        <w:gridCol w:w="1323"/>
        <w:gridCol w:w="585"/>
        <w:gridCol w:w="586"/>
        <w:gridCol w:w="586"/>
        <w:gridCol w:w="586"/>
        <w:gridCol w:w="586"/>
      </w:tblGrid>
      <w:tr w:rsidR="00677323" w:rsidRPr="00677323" w14:paraId="5502410A" w14:textId="77777777" w:rsidTr="00436DDF">
        <w:tc>
          <w:tcPr>
            <w:tcW w:w="1551" w:type="dxa"/>
          </w:tcPr>
          <w:p w14:paraId="2049E48A" w14:textId="77777777" w:rsidR="00436DDF" w:rsidRPr="00677323" w:rsidRDefault="00436DDF" w:rsidP="00436DDF">
            <w:pPr>
              <w:pStyle w:val="Brdtext"/>
              <w:ind w:left="0"/>
            </w:pPr>
            <w:r w:rsidRPr="00677323">
              <w:t>Objekt/Signal</w:t>
            </w:r>
          </w:p>
        </w:tc>
        <w:tc>
          <w:tcPr>
            <w:tcW w:w="2130" w:type="dxa"/>
          </w:tcPr>
          <w:p w14:paraId="4DD14C89" w14:textId="77777777" w:rsidR="00436DDF" w:rsidRPr="00677323" w:rsidRDefault="00436DDF" w:rsidP="00436DDF">
            <w:pPr>
              <w:pStyle w:val="Brdtext"/>
              <w:ind w:left="0"/>
            </w:pPr>
            <w:r w:rsidRPr="00677323">
              <w:t>Beskrivning</w:t>
            </w:r>
          </w:p>
        </w:tc>
        <w:tc>
          <w:tcPr>
            <w:tcW w:w="1323" w:type="dxa"/>
          </w:tcPr>
          <w:p w14:paraId="71720BC4" w14:textId="77777777" w:rsidR="00436DDF" w:rsidRPr="00677323" w:rsidRDefault="00436DDF" w:rsidP="00436DDF">
            <w:pPr>
              <w:pStyle w:val="Brdtext"/>
              <w:ind w:left="0"/>
            </w:pPr>
            <w:r w:rsidRPr="00677323">
              <w:t>Mätområde</w:t>
            </w:r>
          </w:p>
        </w:tc>
        <w:tc>
          <w:tcPr>
            <w:tcW w:w="585" w:type="dxa"/>
          </w:tcPr>
          <w:p w14:paraId="3F3A62E7" w14:textId="77777777" w:rsidR="00436DDF" w:rsidRPr="00677323" w:rsidRDefault="00436DDF" w:rsidP="00436DDF">
            <w:pPr>
              <w:pStyle w:val="Brdtext"/>
              <w:ind w:left="0"/>
            </w:pPr>
            <w:r w:rsidRPr="00677323">
              <w:t>L2</w:t>
            </w:r>
          </w:p>
        </w:tc>
        <w:tc>
          <w:tcPr>
            <w:tcW w:w="586" w:type="dxa"/>
          </w:tcPr>
          <w:p w14:paraId="3DF105C5" w14:textId="77777777" w:rsidR="00436DDF" w:rsidRPr="00677323" w:rsidRDefault="00436DDF" w:rsidP="00436DDF">
            <w:pPr>
              <w:pStyle w:val="Brdtext"/>
              <w:ind w:left="0"/>
            </w:pPr>
            <w:r w:rsidRPr="00677323">
              <w:t>L1</w:t>
            </w:r>
          </w:p>
        </w:tc>
        <w:tc>
          <w:tcPr>
            <w:tcW w:w="586" w:type="dxa"/>
          </w:tcPr>
          <w:p w14:paraId="627725D7" w14:textId="77777777" w:rsidR="00436DDF" w:rsidRPr="00677323" w:rsidRDefault="00436DDF" w:rsidP="00436DDF">
            <w:pPr>
              <w:pStyle w:val="Brdtext"/>
              <w:ind w:left="0"/>
            </w:pPr>
            <w:r w:rsidRPr="00677323">
              <w:t>H1</w:t>
            </w:r>
          </w:p>
        </w:tc>
        <w:tc>
          <w:tcPr>
            <w:tcW w:w="586" w:type="dxa"/>
          </w:tcPr>
          <w:p w14:paraId="0FF389B1" w14:textId="77777777" w:rsidR="00436DDF" w:rsidRPr="00677323" w:rsidRDefault="00436DDF" w:rsidP="00436DDF">
            <w:pPr>
              <w:pStyle w:val="Brdtext"/>
              <w:ind w:left="0"/>
            </w:pPr>
            <w:r w:rsidRPr="00677323">
              <w:t>H2</w:t>
            </w:r>
          </w:p>
        </w:tc>
        <w:tc>
          <w:tcPr>
            <w:tcW w:w="586" w:type="dxa"/>
          </w:tcPr>
          <w:p w14:paraId="0CF603F3" w14:textId="77777777" w:rsidR="00436DDF" w:rsidRPr="00677323" w:rsidRDefault="00436DDF" w:rsidP="00436DDF">
            <w:pPr>
              <w:pStyle w:val="Brdtext"/>
              <w:ind w:left="0"/>
            </w:pPr>
            <w:r w:rsidRPr="00677323">
              <w:t>SIL</w:t>
            </w:r>
          </w:p>
        </w:tc>
      </w:tr>
      <w:tr w:rsidR="00677323" w:rsidRPr="00677323" w14:paraId="34A516C6" w14:textId="77777777" w:rsidTr="00436DDF">
        <w:tc>
          <w:tcPr>
            <w:tcW w:w="1551" w:type="dxa"/>
          </w:tcPr>
          <w:p w14:paraId="52860C93" w14:textId="77777777" w:rsidR="00436DDF" w:rsidRPr="00677323" w:rsidRDefault="00436DDF" w:rsidP="00436DDF">
            <w:pPr>
              <w:pStyle w:val="Brdtext"/>
              <w:ind w:left="0"/>
            </w:pPr>
            <w:r w:rsidRPr="00677323">
              <w:t>347PI322</w:t>
            </w:r>
          </w:p>
        </w:tc>
        <w:tc>
          <w:tcPr>
            <w:tcW w:w="2130" w:type="dxa"/>
          </w:tcPr>
          <w:p w14:paraId="7B9D4B79" w14:textId="77777777" w:rsidR="00436DDF" w:rsidRPr="00677323" w:rsidRDefault="00436DDF" w:rsidP="00436DDF">
            <w:pPr>
              <w:pStyle w:val="Brdtext"/>
              <w:ind w:left="0"/>
            </w:pPr>
            <w:r w:rsidRPr="00677323">
              <w:t xml:space="preserve">Tryck </w:t>
            </w:r>
            <w:r w:rsidR="00253E4C" w:rsidRPr="00677323">
              <w:t>CO</w:t>
            </w:r>
            <w:r w:rsidR="00253E4C" w:rsidRPr="00677323">
              <w:rPr>
                <w:vertAlign w:val="subscript"/>
              </w:rPr>
              <w:t>2</w:t>
            </w:r>
            <w:r w:rsidR="00253E4C" w:rsidRPr="00677323">
              <w:t>-rik MEA före VVX</w:t>
            </w:r>
          </w:p>
        </w:tc>
        <w:tc>
          <w:tcPr>
            <w:tcW w:w="1323" w:type="dxa"/>
          </w:tcPr>
          <w:p w14:paraId="5C656C9F" w14:textId="77777777" w:rsidR="00436DDF" w:rsidRPr="00677323" w:rsidRDefault="0078523A" w:rsidP="00436DDF">
            <w:pPr>
              <w:pStyle w:val="Brdtext"/>
              <w:ind w:left="0"/>
            </w:pPr>
            <w:r w:rsidRPr="00677323">
              <w:t>0 - 10</w:t>
            </w:r>
            <w:r w:rsidR="00436DDF" w:rsidRPr="00677323">
              <w:t xml:space="preserve"> bar</w:t>
            </w:r>
          </w:p>
        </w:tc>
        <w:tc>
          <w:tcPr>
            <w:tcW w:w="585" w:type="dxa"/>
          </w:tcPr>
          <w:p w14:paraId="3A04FFC8" w14:textId="77777777" w:rsidR="00436DDF" w:rsidRPr="00677323" w:rsidRDefault="00436DDF" w:rsidP="00436DDF">
            <w:pPr>
              <w:pStyle w:val="Brdtext"/>
              <w:ind w:left="0"/>
              <w:rPr>
                <w:highlight w:val="yellow"/>
              </w:rPr>
            </w:pPr>
          </w:p>
        </w:tc>
        <w:tc>
          <w:tcPr>
            <w:tcW w:w="586" w:type="dxa"/>
            <w:shd w:val="clear" w:color="auto" w:fill="auto"/>
          </w:tcPr>
          <w:p w14:paraId="6CD56456" w14:textId="77777777" w:rsidR="00436DDF" w:rsidRPr="00677323" w:rsidRDefault="00436DDF" w:rsidP="00436DDF">
            <w:pPr>
              <w:pStyle w:val="Brdtext"/>
              <w:ind w:left="0"/>
            </w:pPr>
          </w:p>
        </w:tc>
        <w:tc>
          <w:tcPr>
            <w:tcW w:w="586" w:type="dxa"/>
            <w:shd w:val="clear" w:color="auto" w:fill="auto"/>
          </w:tcPr>
          <w:p w14:paraId="5177186C" w14:textId="77777777" w:rsidR="00436DDF" w:rsidRPr="00677323" w:rsidRDefault="00436DDF" w:rsidP="00436DDF">
            <w:pPr>
              <w:pStyle w:val="Brdtext"/>
              <w:ind w:left="0"/>
            </w:pPr>
          </w:p>
        </w:tc>
        <w:tc>
          <w:tcPr>
            <w:tcW w:w="586" w:type="dxa"/>
          </w:tcPr>
          <w:p w14:paraId="60F0D7B3" w14:textId="77777777" w:rsidR="00436DDF" w:rsidRPr="00677323" w:rsidRDefault="00436DDF" w:rsidP="00436DDF">
            <w:pPr>
              <w:pStyle w:val="Brdtext"/>
              <w:ind w:left="0"/>
            </w:pPr>
          </w:p>
        </w:tc>
        <w:tc>
          <w:tcPr>
            <w:tcW w:w="586" w:type="dxa"/>
          </w:tcPr>
          <w:p w14:paraId="128FE085" w14:textId="77777777" w:rsidR="00436DDF" w:rsidRPr="00677323" w:rsidRDefault="00436DDF" w:rsidP="00436DDF">
            <w:pPr>
              <w:pStyle w:val="Brdtext"/>
              <w:ind w:left="0"/>
            </w:pPr>
          </w:p>
        </w:tc>
      </w:tr>
      <w:tr w:rsidR="008D1A76" w:rsidRPr="00677323" w14:paraId="332161EA" w14:textId="77777777" w:rsidTr="00436DDF">
        <w:tc>
          <w:tcPr>
            <w:tcW w:w="1551" w:type="dxa"/>
          </w:tcPr>
          <w:p w14:paraId="3C677635" w14:textId="77777777" w:rsidR="008D1A76" w:rsidRPr="00677323" w:rsidRDefault="008D1A76" w:rsidP="00436DDF">
            <w:pPr>
              <w:pStyle w:val="Brdtext"/>
              <w:ind w:left="0"/>
            </w:pPr>
            <w:r w:rsidRPr="00677323">
              <w:t>347PI332</w:t>
            </w:r>
          </w:p>
        </w:tc>
        <w:tc>
          <w:tcPr>
            <w:tcW w:w="2130" w:type="dxa"/>
          </w:tcPr>
          <w:p w14:paraId="682EA5A5" w14:textId="77777777" w:rsidR="008D1A76" w:rsidRPr="00677323" w:rsidRDefault="00253E4C" w:rsidP="00436DDF">
            <w:pPr>
              <w:pStyle w:val="Brdtext"/>
              <w:ind w:left="0"/>
            </w:pPr>
            <w:r w:rsidRPr="00677323">
              <w:t>Tryck CO</w:t>
            </w:r>
            <w:r w:rsidRPr="00677323">
              <w:rPr>
                <w:vertAlign w:val="subscript"/>
              </w:rPr>
              <w:t>2</w:t>
            </w:r>
            <w:r w:rsidRPr="00677323">
              <w:t>-fattig MEA före VVX</w:t>
            </w:r>
          </w:p>
        </w:tc>
        <w:tc>
          <w:tcPr>
            <w:tcW w:w="1323" w:type="dxa"/>
          </w:tcPr>
          <w:p w14:paraId="60959557" w14:textId="77777777" w:rsidR="008D1A76" w:rsidRPr="00677323" w:rsidRDefault="008D1A76" w:rsidP="00436DDF">
            <w:pPr>
              <w:pStyle w:val="Brdtext"/>
              <w:ind w:left="0"/>
            </w:pPr>
            <w:r w:rsidRPr="00677323">
              <w:t>0 – 6 bar</w:t>
            </w:r>
          </w:p>
        </w:tc>
        <w:tc>
          <w:tcPr>
            <w:tcW w:w="585" w:type="dxa"/>
          </w:tcPr>
          <w:p w14:paraId="658F01BF" w14:textId="77777777" w:rsidR="008D1A76" w:rsidRPr="00677323" w:rsidRDefault="008D1A76" w:rsidP="00436DDF">
            <w:pPr>
              <w:pStyle w:val="Brdtext"/>
              <w:ind w:left="0"/>
              <w:rPr>
                <w:highlight w:val="yellow"/>
              </w:rPr>
            </w:pPr>
          </w:p>
        </w:tc>
        <w:tc>
          <w:tcPr>
            <w:tcW w:w="586" w:type="dxa"/>
            <w:shd w:val="clear" w:color="auto" w:fill="auto"/>
          </w:tcPr>
          <w:p w14:paraId="3A42DFBE" w14:textId="77777777" w:rsidR="008D1A76" w:rsidRPr="00677323" w:rsidRDefault="008D1A76" w:rsidP="00436DDF">
            <w:pPr>
              <w:pStyle w:val="Brdtext"/>
              <w:ind w:left="0"/>
            </w:pPr>
          </w:p>
        </w:tc>
        <w:tc>
          <w:tcPr>
            <w:tcW w:w="586" w:type="dxa"/>
            <w:shd w:val="clear" w:color="auto" w:fill="auto"/>
          </w:tcPr>
          <w:p w14:paraId="328E5052" w14:textId="77777777" w:rsidR="008D1A76" w:rsidRPr="00677323" w:rsidRDefault="008D1A76" w:rsidP="00436DDF">
            <w:pPr>
              <w:pStyle w:val="Brdtext"/>
              <w:ind w:left="0"/>
            </w:pPr>
          </w:p>
        </w:tc>
        <w:tc>
          <w:tcPr>
            <w:tcW w:w="586" w:type="dxa"/>
          </w:tcPr>
          <w:p w14:paraId="18AC1A88" w14:textId="77777777" w:rsidR="008D1A76" w:rsidRPr="00677323" w:rsidRDefault="008D1A76" w:rsidP="00436DDF">
            <w:pPr>
              <w:pStyle w:val="Brdtext"/>
              <w:ind w:left="0"/>
            </w:pPr>
          </w:p>
        </w:tc>
        <w:tc>
          <w:tcPr>
            <w:tcW w:w="586" w:type="dxa"/>
          </w:tcPr>
          <w:p w14:paraId="1D82847D" w14:textId="77777777" w:rsidR="008D1A76" w:rsidRPr="00677323" w:rsidRDefault="008D1A76" w:rsidP="00436DDF">
            <w:pPr>
              <w:pStyle w:val="Brdtext"/>
              <w:ind w:left="0"/>
            </w:pPr>
          </w:p>
        </w:tc>
      </w:tr>
    </w:tbl>
    <w:p w14:paraId="22B611D2" w14:textId="77777777" w:rsidR="00BE7D58" w:rsidRPr="00677323" w:rsidRDefault="00BE7D58" w:rsidP="00BE7D58">
      <w:pPr>
        <w:pStyle w:val="Brdtext"/>
        <w:ind w:left="0"/>
      </w:pPr>
    </w:p>
    <w:p w14:paraId="3DD66787" w14:textId="49171A0F" w:rsidR="000B2EE7" w:rsidRPr="00677323" w:rsidRDefault="000B2EE7" w:rsidP="000B2EE7">
      <w:pPr>
        <w:pStyle w:val="Rubrik3"/>
      </w:pPr>
      <w:bookmarkStart w:id="16" w:name="_Toc35393382"/>
      <w:proofErr w:type="spellStart"/>
      <w:r w:rsidRPr="00677323">
        <w:t>Stripper</w:t>
      </w:r>
      <w:proofErr w:type="spellEnd"/>
      <w:r w:rsidR="003B6F79" w:rsidRPr="00677323">
        <w:t xml:space="preserve"> 347YM102</w:t>
      </w:r>
      <w:bookmarkEnd w:id="16"/>
    </w:p>
    <w:p w14:paraId="654E6F65" w14:textId="77777777" w:rsidR="00A74588" w:rsidRPr="00677323" w:rsidRDefault="00A74588" w:rsidP="00A74588">
      <w:pPr>
        <w:pStyle w:val="Brdtext"/>
      </w:pPr>
      <w:proofErr w:type="spellStart"/>
      <w:r w:rsidRPr="00677323">
        <w:t>Strippern</w:t>
      </w:r>
      <w:proofErr w:type="spellEnd"/>
      <w:r w:rsidRPr="00677323">
        <w:t xml:space="preserve"> har en arbetstemperatur om 120 </w:t>
      </w:r>
      <w:r w:rsidRPr="00677323">
        <w:sym w:font="Symbol" w:char="F0B0"/>
      </w:r>
      <w:r w:rsidRPr="00677323">
        <w:t xml:space="preserve">C. Genom tillförsel av ånga till </w:t>
      </w:r>
      <w:proofErr w:type="spellStart"/>
      <w:r w:rsidRPr="00677323">
        <w:t>strippern</w:t>
      </w:r>
      <w:proofErr w:type="spellEnd"/>
      <w:r w:rsidRPr="00677323">
        <w:t xml:space="preserve"> uppnås denna temperatur och MEA-</w:t>
      </w:r>
      <w:r w:rsidR="002741BC" w:rsidRPr="00677323">
        <w:t>lösningen</w:t>
      </w:r>
      <w:r w:rsidRPr="00677323">
        <w:t xml:space="preserve"> kan då släppa CO</w:t>
      </w:r>
      <w:r w:rsidRPr="00677323">
        <w:rPr>
          <w:vertAlign w:val="subscript"/>
        </w:rPr>
        <w:t>2</w:t>
      </w:r>
      <w:r w:rsidRPr="00677323">
        <w:t>. Den nu CO</w:t>
      </w:r>
      <w:r w:rsidRPr="00677323">
        <w:rPr>
          <w:vertAlign w:val="subscript"/>
        </w:rPr>
        <w:t>2</w:t>
      </w:r>
      <w:r w:rsidRPr="00677323">
        <w:t xml:space="preserve">-fattiga MEA-lösningen lämnar </w:t>
      </w:r>
      <w:proofErr w:type="spellStart"/>
      <w:r w:rsidRPr="00677323">
        <w:t>strippern</w:t>
      </w:r>
      <w:proofErr w:type="spellEnd"/>
      <w:r w:rsidRPr="00677323">
        <w:t xml:space="preserve"> </w:t>
      </w:r>
      <w:r w:rsidR="002741BC" w:rsidRPr="00677323">
        <w:t>i</w:t>
      </w:r>
      <w:r w:rsidRPr="00677323">
        <w:t xml:space="preserve"> botten och fortsätter </w:t>
      </w:r>
      <w:r w:rsidR="002741BC" w:rsidRPr="00677323">
        <w:t>i</w:t>
      </w:r>
      <w:r w:rsidRPr="00677323">
        <w:t xml:space="preserve"> MEA-kretsen och används igen </w:t>
      </w:r>
      <w:r w:rsidR="002741BC" w:rsidRPr="00677323">
        <w:t>i</w:t>
      </w:r>
      <w:r w:rsidRPr="00677323">
        <w:t xml:space="preserve"> </w:t>
      </w:r>
      <w:proofErr w:type="spellStart"/>
      <w:r w:rsidRPr="00677323">
        <w:t>absorber</w:t>
      </w:r>
      <w:r w:rsidR="002741BC" w:rsidRPr="00677323">
        <w:t>n</w:t>
      </w:r>
      <w:proofErr w:type="spellEnd"/>
      <w:r w:rsidRPr="00677323">
        <w:t>. CO</w:t>
      </w:r>
      <w:r w:rsidRPr="00677323">
        <w:rPr>
          <w:vertAlign w:val="subscript"/>
        </w:rPr>
        <w:t xml:space="preserve">2 </w:t>
      </w:r>
      <w:r w:rsidRPr="00677323">
        <w:t xml:space="preserve">lämnar </w:t>
      </w:r>
      <w:proofErr w:type="spellStart"/>
      <w:r w:rsidRPr="00677323">
        <w:t>strippern</w:t>
      </w:r>
      <w:proofErr w:type="spellEnd"/>
      <w:r w:rsidRPr="00677323">
        <w:t xml:space="preserve"> i toppen</w:t>
      </w:r>
      <w:r w:rsidRPr="00677323">
        <w:rPr>
          <w:vertAlign w:val="subscript"/>
        </w:rPr>
        <w:t xml:space="preserve"> </w:t>
      </w:r>
      <w:r w:rsidRPr="00677323">
        <w:t>genom</w:t>
      </w:r>
      <w:r w:rsidR="002741BC" w:rsidRPr="00677323">
        <w:t xml:space="preserve"> </w:t>
      </w:r>
      <w:r w:rsidRPr="00677323">
        <w:t xml:space="preserve">en </w:t>
      </w:r>
      <w:proofErr w:type="spellStart"/>
      <w:r w:rsidRPr="00677323">
        <w:t>demister</w:t>
      </w:r>
      <w:proofErr w:type="spellEnd"/>
      <w:r w:rsidRPr="00677323">
        <w:t xml:space="preserve"> för avskiljning av fukt.</w:t>
      </w:r>
    </w:p>
    <w:p w14:paraId="0D146F3B" w14:textId="77777777" w:rsidR="000B2EE7" w:rsidRPr="00677323" w:rsidRDefault="000B2EE7" w:rsidP="000B2EE7">
      <w:pPr>
        <w:pStyle w:val="Brdtext"/>
        <w:rPr>
          <w:i/>
        </w:rPr>
      </w:pPr>
      <w:r w:rsidRPr="00677323">
        <w:rPr>
          <w:i/>
        </w:rPr>
        <w:t>Mätningar (AIS):</w:t>
      </w:r>
    </w:p>
    <w:tbl>
      <w:tblPr>
        <w:tblStyle w:val="Tabellrutnt"/>
        <w:tblW w:w="7933" w:type="dxa"/>
        <w:tblInd w:w="1134" w:type="dxa"/>
        <w:tblLook w:val="04A0" w:firstRow="1" w:lastRow="0" w:firstColumn="1" w:lastColumn="0" w:noHBand="0" w:noVBand="1"/>
      </w:tblPr>
      <w:tblGrid>
        <w:gridCol w:w="1551"/>
        <w:gridCol w:w="2130"/>
        <w:gridCol w:w="1323"/>
        <w:gridCol w:w="585"/>
        <w:gridCol w:w="586"/>
        <w:gridCol w:w="586"/>
        <w:gridCol w:w="586"/>
        <w:gridCol w:w="586"/>
      </w:tblGrid>
      <w:tr w:rsidR="00677323" w:rsidRPr="00677323" w14:paraId="3948C72E" w14:textId="77777777" w:rsidTr="00B30A9D">
        <w:tc>
          <w:tcPr>
            <w:tcW w:w="1551" w:type="dxa"/>
          </w:tcPr>
          <w:p w14:paraId="63FBCF5F" w14:textId="77777777" w:rsidR="000B2EE7" w:rsidRPr="00677323" w:rsidRDefault="000B2EE7" w:rsidP="00B30A9D">
            <w:pPr>
              <w:pStyle w:val="Brdtext"/>
              <w:ind w:left="0"/>
            </w:pPr>
            <w:r w:rsidRPr="00677323">
              <w:t>Objekt/Signal</w:t>
            </w:r>
          </w:p>
        </w:tc>
        <w:tc>
          <w:tcPr>
            <w:tcW w:w="2130" w:type="dxa"/>
          </w:tcPr>
          <w:p w14:paraId="4E4F5E68" w14:textId="77777777" w:rsidR="000B2EE7" w:rsidRPr="00677323" w:rsidRDefault="000B2EE7" w:rsidP="00B30A9D">
            <w:pPr>
              <w:pStyle w:val="Brdtext"/>
              <w:ind w:left="0"/>
            </w:pPr>
            <w:r w:rsidRPr="00677323">
              <w:t>Beskrivning</w:t>
            </w:r>
          </w:p>
        </w:tc>
        <w:tc>
          <w:tcPr>
            <w:tcW w:w="1323" w:type="dxa"/>
          </w:tcPr>
          <w:p w14:paraId="55E58F07" w14:textId="77777777" w:rsidR="000B2EE7" w:rsidRPr="00677323" w:rsidRDefault="000B2EE7" w:rsidP="00B30A9D">
            <w:pPr>
              <w:pStyle w:val="Brdtext"/>
              <w:ind w:left="0"/>
            </w:pPr>
            <w:r w:rsidRPr="00677323">
              <w:t>Mätområde</w:t>
            </w:r>
          </w:p>
        </w:tc>
        <w:tc>
          <w:tcPr>
            <w:tcW w:w="585" w:type="dxa"/>
          </w:tcPr>
          <w:p w14:paraId="62ACD1D0" w14:textId="77777777" w:rsidR="000B2EE7" w:rsidRPr="00677323" w:rsidRDefault="000B2EE7" w:rsidP="00B30A9D">
            <w:pPr>
              <w:pStyle w:val="Brdtext"/>
              <w:ind w:left="0"/>
            </w:pPr>
            <w:r w:rsidRPr="00677323">
              <w:t>L2</w:t>
            </w:r>
          </w:p>
        </w:tc>
        <w:tc>
          <w:tcPr>
            <w:tcW w:w="586" w:type="dxa"/>
          </w:tcPr>
          <w:p w14:paraId="1AFA0357" w14:textId="77777777" w:rsidR="000B2EE7" w:rsidRPr="00677323" w:rsidRDefault="000B2EE7" w:rsidP="00B30A9D">
            <w:pPr>
              <w:pStyle w:val="Brdtext"/>
              <w:ind w:left="0"/>
            </w:pPr>
            <w:r w:rsidRPr="00677323">
              <w:t>L1</w:t>
            </w:r>
          </w:p>
        </w:tc>
        <w:tc>
          <w:tcPr>
            <w:tcW w:w="586" w:type="dxa"/>
          </w:tcPr>
          <w:p w14:paraId="045ECDDE" w14:textId="77777777" w:rsidR="000B2EE7" w:rsidRPr="00677323" w:rsidRDefault="000B2EE7" w:rsidP="00B30A9D">
            <w:pPr>
              <w:pStyle w:val="Brdtext"/>
              <w:ind w:left="0"/>
            </w:pPr>
            <w:r w:rsidRPr="00677323">
              <w:t>H1</w:t>
            </w:r>
          </w:p>
        </w:tc>
        <w:tc>
          <w:tcPr>
            <w:tcW w:w="586" w:type="dxa"/>
          </w:tcPr>
          <w:p w14:paraId="440C6609" w14:textId="77777777" w:rsidR="000B2EE7" w:rsidRPr="00677323" w:rsidRDefault="000B2EE7" w:rsidP="00B30A9D">
            <w:pPr>
              <w:pStyle w:val="Brdtext"/>
              <w:ind w:left="0"/>
            </w:pPr>
            <w:r w:rsidRPr="00677323">
              <w:t>H2</w:t>
            </w:r>
          </w:p>
        </w:tc>
        <w:tc>
          <w:tcPr>
            <w:tcW w:w="586" w:type="dxa"/>
          </w:tcPr>
          <w:p w14:paraId="2AB33D70" w14:textId="77777777" w:rsidR="000B2EE7" w:rsidRPr="00677323" w:rsidRDefault="000B2EE7" w:rsidP="00B30A9D">
            <w:pPr>
              <w:pStyle w:val="Brdtext"/>
              <w:ind w:left="0"/>
            </w:pPr>
            <w:r w:rsidRPr="00677323">
              <w:t>SIL</w:t>
            </w:r>
          </w:p>
        </w:tc>
      </w:tr>
      <w:tr w:rsidR="00677323" w:rsidRPr="00677323" w14:paraId="32C28A05" w14:textId="77777777" w:rsidTr="00B30A9D">
        <w:tc>
          <w:tcPr>
            <w:tcW w:w="1551" w:type="dxa"/>
          </w:tcPr>
          <w:p w14:paraId="380E1337" w14:textId="77777777" w:rsidR="000B2EE7" w:rsidRPr="00677323" w:rsidRDefault="000B2EE7" w:rsidP="00B30A9D">
            <w:pPr>
              <w:pStyle w:val="Brdtext"/>
              <w:ind w:left="0"/>
            </w:pPr>
            <w:r w:rsidRPr="00677323">
              <w:t>347TI310</w:t>
            </w:r>
          </w:p>
        </w:tc>
        <w:tc>
          <w:tcPr>
            <w:tcW w:w="2130" w:type="dxa"/>
          </w:tcPr>
          <w:p w14:paraId="0F040737" w14:textId="77777777" w:rsidR="000B2EE7" w:rsidRPr="00677323" w:rsidRDefault="000B2EE7" w:rsidP="00B30A9D">
            <w:pPr>
              <w:pStyle w:val="Brdtext"/>
              <w:ind w:left="0"/>
            </w:pPr>
            <w:r w:rsidRPr="00677323">
              <w:t xml:space="preserve">Temp. efter </w:t>
            </w:r>
            <w:proofErr w:type="spellStart"/>
            <w:r w:rsidRPr="00677323">
              <w:t>stripper</w:t>
            </w:r>
            <w:proofErr w:type="spellEnd"/>
          </w:p>
        </w:tc>
        <w:tc>
          <w:tcPr>
            <w:tcW w:w="1323" w:type="dxa"/>
          </w:tcPr>
          <w:p w14:paraId="2895817A" w14:textId="77777777" w:rsidR="000B2EE7" w:rsidRPr="00677323" w:rsidRDefault="006533FF" w:rsidP="006533FF">
            <w:pPr>
              <w:pStyle w:val="Brdtext"/>
              <w:ind w:left="0"/>
            </w:pPr>
            <w:r w:rsidRPr="00677323">
              <w:rPr>
                <w:highlight w:val="yellow"/>
              </w:rPr>
              <w:t>0 - 200</w:t>
            </w:r>
            <w:r w:rsidR="000B2EE7" w:rsidRPr="00677323">
              <w:t xml:space="preserve"> </w:t>
            </w:r>
            <w:r w:rsidR="000B2EE7" w:rsidRPr="00677323">
              <w:sym w:font="Symbol" w:char="F0B0"/>
            </w:r>
            <w:r w:rsidR="000B2EE7" w:rsidRPr="00677323">
              <w:t>C</w:t>
            </w:r>
          </w:p>
        </w:tc>
        <w:tc>
          <w:tcPr>
            <w:tcW w:w="585" w:type="dxa"/>
          </w:tcPr>
          <w:p w14:paraId="0A94FD84" w14:textId="77777777" w:rsidR="000B2EE7" w:rsidRPr="00677323" w:rsidRDefault="000B2EE7" w:rsidP="00B30A9D">
            <w:pPr>
              <w:pStyle w:val="Brdtext"/>
              <w:ind w:left="0"/>
              <w:rPr>
                <w:highlight w:val="yellow"/>
              </w:rPr>
            </w:pPr>
          </w:p>
        </w:tc>
        <w:tc>
          <w:tcPr>
            <w:tcW w:w="586" w:type="dxa"/>
            <w:shd w:val="clear" w:color="auto" w:fill="auto"/>
          </w:tcPr>
          <w:p w14:paraId="10CE5C6A" w14:textId="77777777" w:rsidR="000B2EE7" w:rsidRPr="00677323" w:rsidRDefault="000B2EE7" w:rsidP="006569B2">
            <w:pPr>
              <w:pStyle w:val="Brdtext"/>
              <w:ind w:left="0"/>
            </w:pPr>
            <w:r w:rsidRPr="00677323">
              <w:t>1</w:t>
            </w:r>
            <w:r w:rsidR="006569B2" w:rsidRPr="00677323">
              <w:t>1</w:t>
            </w:r>
            <w:r w:rsidRPr="00677323">
              <w:t>0</w:t>
            </w:r>
          </w:p>
        </w:tc>
        <w:tc>
          <w:tcPr>
            <w:tcW w:w="586" w:type="dxa"/>
            <w:shd w:val="clear" w:color="auto" w:fill="auto"/>
          </w:tcPr>
          <w:p w14:paraId="57BC0F78" w14:textId="77777777" w:rsidR="000B2EE7" w:rsidRPr="00677323" w:rsidRDefault="000B2EE7" w:rsidP="00B30A9D">
            <w:pPr>
              <w:pStyle w:val="Brdtext"/>
              <w:ind w:left="0"/>
            </w:pPr>
          </w:p>
        </w:tc>
        <w:tc>
          <w:tcPr>
            <w:tcW w:w="586" w:type="dxa"/>
          </w:tcPr>
          <w:p w14:paraId="64AA5AF0" w14:textId="77777777" w:rsidR="000B2EE7" w:rsidRPr="00677323" w:rsidRDefault="000B2EE7" w:rsidP="00B30A9D">
            <w:pPr>
              <w:pStyle w:val="Brdtext"/>
              <w:ind w:left="0"/>
            </w:pPr>
          </w:p>
        </w:tc>
        <w:tc>
          <w:tcPr>
            <w:tcW w:w="586" w:type="dxa"/>
          </w:tcPr>
          <w:p w14:paraId="766F9C0D" w14:textId="77777777" w:rsidR="000B2EE7" w:rsidRPr="00677323" w:rsidRDefault="000B2EE7" w:rsidP="00B30A9D">
            <w:pPr>
              <w:pStyle w:val="Brdtext"/>
              <w:ind w:left="0"/>
            </w:pPr>
          </w:p>
        </w:tc>
      </w:tr>
      <w:tr w:rsidR="00677323" w:rsidRPr="00677323" w14:paraId="320F4E12" w14:textId="77777777" w:rsidTr="00B30A9D">
        <w:tc>
          <w:tcPr>
            <w:tcW w:w="1551" w:type="dxa"/>
          </w:tcPr>
          <w:p w14:paraId="6C35BFD9" w14:textId="77777777" w:rsidR="00FC22A4" w:rsidRPr="00677323" w:rsidRDefault="00FC22A4" w:rsidP="00B30A9D">
            <w:pPr>
              <w:pStyle w:val="Brdtext"/>
              <w:ind w:left="0"/>
            </w:pPr>
            <w:r w:rsidRPr="00677323">
              <w:t>347TI324</w:t>
            </w:r>
          </w:p>
        </w:tc>
        <w:tc>
          <w:tcPr>
            <w:tcW w:w="2130" w:type="dxa"/>
          </w:tcPr>
          <w:p w14:paraId="650DE675" w14:textId="77777777" w:rsidR="00FC22A4" w:rsidRPr="00677323" w:rsidRDefault="00FC22A4" w:rsidP="00B30A9D">
            <w:pPr>
              <w:pStyle w:val="Brdtext"/>
              <w:ind w:left="0"/>
            </w:pPr>
            <w:r w:rsidRPr="00677323">
              <w:t xml:space="preserve">Temp. före </w:t>
            </w:r>
            <w:proofErr w:type="spellStart"/>
            <w:r w:rsidRPr="00677323">
              <w:t>strpper</w:t>
            </w:r>
            <w:proofErr w:type="spellEnd"/>
          </w:p>
        </w:tc>
        <w:tc>
          <w:tcPr>
            <w:tcW w:w="1323" w:type="dxa"/>
          </w:tcPr>
          <w:p w14:paraId="614F15CE" w14:textId="77777777" w:rsidR="00FC22A4" w:rsidRPr="00677323" w:rsidRDefault="006533FF" w:rsidP="006533FF">
            <w:pPr>
              <w:pStyle w:val="Brdtext"/>
              <w:ind w:left="0"/>
            </w:pPr>
            <w:r w:rsidRPr="00677323">
              <w:rPr>
                <w:highlight w:val="yellow"/>
              </w:rPr>
              <w:t>0 - 200</w:t>
            </w:r>
            <w:r w:rsidR="00FC22A4" w:rsidRPr="00677323">
              <w:t xml:space="preserve"> </w:t>
            </w:r>
            <w:r w:rsidR="00FC22A4" w:rsidRPr="00677323">
              <w:sym w:font="Symbol" w:char="F0B0"/>
            </w:r>
            <w:r w:rsidR="00FC22A4" w:rsidRPr="00677323">
              <w:t>C</w:t>
            </w:r>
          </w:p>
        </w:tc>
        <w:tc>
          <w:tcPr>
            <w:tcW w:w="585" w:type="dxa"/>
          </w:tcPr>
          <w:p w14:paraId="320470FB" w14:textId="77777777" w:rsidR="00FC22A4" w:rsidRPr="00677323" w:rsidRDefault="00FC22A4" w:rsidP="00B30A9D">
            <w:pPr>
              <w:pStyle w:val="Brdtext"/>
              <w:ind w:left="0"/>
              <w:rPr>
                <w:highlight w:val="yellow"/>
              </w:rPr>
            </w:pPr>
          </w:p>
        </w:tc>
        <w:tc>
          <w:tcPr>
            <w:tcW w:w="586" w:type="dxa"/>
            <w:shd w:val="clear" w:color="auto" w:fill="auto"/>
          </w:tcPr>
          <w:p w14:paraId="6F6F0B4C" w14:textId="77777777" w:rsidR="00FC22A4" w:rsidRPr="00677323" w:rsidRDefault="00FC22A4" w:rsidP="00B30A9D">
            <w:pPr>
              <w:pStyle w:val="Brdtext"/>
              <w:ind w:left="0"/>
            </w:pPr>
          </w:p>
        </w:tc>
        <w:tc>
          <w:tcPr>
            <w:tcW w:w="586" w:type="dxa"/>
            <w:shd w:val="clear" w:color="auto" w:fill="auto"/>
          </w:tcPr>
          <w:p w14:paraId="121152B5" w14:textId="77777777" w:rsidR="00FC22A4" w:rsidRPr="00677323" w:rsidRDefault="00FC22A4" w:rsidP="00B30A9D">
            <w:pPr>
              <w:pStyle w:val="Brdtext"/>
              <w:ind w:left="0"/>
            </w:pPr>
          </w:p>
        </w:tc>
        <w:tc>
          <w:tcPr>
            <w:tcW w:w="586" w:type="dxa"/>
          </w:tcPr>
          <w:p w14:paraId="3D9E930A" w14:textId="77777777" w:rsidR="00FC22A4" w:rsidRPr="00677323" w:rsidRDefault="00FC22A4" w:rsidP="00B30A9D">
            <w:pPr>
              <w:pStyle w:val="Brdtext"/>
              <w:ind w:left="0"/>
            </w:pPr>
          </w:p>
        </w:tc>
        <w:tc>
          <w:tcPr>
            <w:tcW w:w="586" w:type="dxa"/>
          </w:tcPr>
          <w:p w14:paraId="077BC3B3" w14:textId="77777777" w:rsidR="00FC22A4" w:rsidRPr="00677323" w:rsidRDefault="00FC22A4" w:rsidP="00B30A9D">
            <w:pPr>
              <w:pStyle w:val="Brdtext"/>
              <w:ind w:left="0"/>
            </w:pPr>
          </w:p>
        </w:tc>
      </w:tr>
      <w:tr w:rsidR="001B655A" w:rsidRPr="00677323" w14:paraId="42900ABB" w14:textId="77777777" w:rsidTr="00B30A9D">
        <w:tc>
          <w:tcPr>
            <w:tcW w:w="1551" w:type="dxa"/>
          </w:tcPr>
          <w:p w14:paraId="1032CA2E" w14:textId="77777777" w:rsidR="001B655A" w:rsidRPr="00677323" w:rsidRDefault="001B655A" w:rsidP="001B655A">
            <w:pPr>
              <w:pStyle w:val="Brdtext"/>
              <w:ind w:left="0"/>
            </w:pPr>
            <w:r w:rsidRPr="00677323">
              <w:t>347PI311</w:t>
            </w:r>
          </w:p>
        </w:tc>
        <w:tc>
          <w:tcPr>
            <w:tcW w:w="2130" w:type="dxa"/>
          </w:tcPr>
          <w:p w14:paraId="0782FEB0" w14:textId="77777777" w:rsidR="001B655A" w:rsidRPr="00677323" w:rsidRDefault="001B655A" w:rsidP="001B655A">
            <w:pPr>
              <w:pStyle w:val="Brdtext"/>
              <w:ind w:left="0"/>
            </w:pPr>
            <w:r w:rsidRPr="00677323">
              <w:t xml:space="preserve">Tryck efter </w:t>
            </w:r>
            <w:proofErr w:type="spellStart"/>
            <w:r w:rsidRPr="00677323">
              <w:t>stripper</w:t>
            </w:r>
            <w:proofErr w:type="spellEnd"/>
          </w:p>
        </w:tc>
        <w:tc>
          <w:tcPr>
            <w:tcW w:w="1323" w:type="dxa"/>
          </w:tcPr>
          <w:p w14:paraId="47714D5A" w14:textId="77777777" w:rsidR="001B655A" w:rsidRPr="00677323" w:rsidRDefault="001B655A" w:rsidP="001B655A">
            <w:pPr>
              <w:pStyle w:val="Brdtext"/>
              <w:ind w:left="0"/>
            </w:pPr>
            <w:r w:rsidRPr="00677323">
              <w:t>0 - 4 bar</w:t>
            </w:r>
          </w:p>
        </w:tc>
        <w:tc>
          <w:tcPr>
            <w:tcW w:w="585" w:type="dxa"/>
          </w:tcPr>
          <w:p w14:paraId="60B13E00" w14:textId="77777777" w:rsidR="001B655A" w:rsidRPr="00677323" w:rsidRDefault="001B655A" w:rsidP="001B655A">
            <w:pPr>
              <w:pStyle w:val="Brdtext"/>
              <w:ind w:left="0"/>
              <w:rPr>
                <w:highlight w:val="yellow"/>
              </w:rPr>
            </w:pPr>
          </w:p>
        </w:tc>
        <w:tc>
          <w:tcPr>
            <w:tcW w:w="586" w:type="dxa"/>
            <w:shd w:val="clear" w:color="auto" w:fill="auto"/>
          </w:tcPr>
          <w:p w14:paraId="0AA46AB5" w14:textId="77777777" w:rsidR="001B655A" w:rsidRPr="00677323" w:rsidRDefault="001B655A" w:rsidP="001B655A">
            <w:pPr>
              <w:pStyle w:val="Brdtext"/>
              <w:ind w:left="0"/>
            </w:pPr>
          </w:p>
        </w:tc>
        <w:tc>
          <w:tcPr>
            <w:tcW w:w="586" w:type="dxa"/>
            <w:shd w:val="clear" w:color="auto" w:fill="auto"/>
          </w:tcPr>
          <w:p w14:paraId="609E5A06" w14:textId="77777777" w:rsidR="001B655A" w:rsidRPr="00677323" w:rsidRDefault="001B655A" w:rsidP="001B655A">
            <w:pPr>
              <w:pStyle w:val="Brdtext"/>
              <w:ind w:left="0"/>
            </w:pPr>
            <w:r w:rsidRPr="00677323">
              <w:rPr>
                <w:highlight w:val="yellow"/>
              </w:rPr>
              <w:t>1,</w:t>
            </w:r>
            <w:r w:rsidR="006E3266" w:rsidRPr="00677323">
              <w:rPr>
                <w:highlight w:val="yellow"/>
              </w:rPr>
              <w:t>5</w:t>
            </w:r>
          </w:p>
        </w:tc>
        <w:tc>
          <w:tcPr>
            <w:tcW w:w="586" w:type="dxa"/>
          </w:tcPr>
          <w:p w14:paraId="35F081D4" w14:textId="77777777" w:rsidR="001B655A" w:rsidRPr="00677323" w:rsidRDefault="006E3266" w:rsidP="001B655A">
            <w:pPr>
              <w:pStyle w:val="Brdtext"/>
              <w:ind w:left="0"/>
            </w:pPr>
            <w:r w:rsidRPr="00677323">
              <w:rPr>
                <w:highlight w:val="yellow"/>
              </w:rPr>
              <w:t>1,8</w:t>
            </w:r>
          </w:p>
        </w:tc>
        <w:tc>
          <w:tcPr>
            <w:tcW w:w="586" w:type="dxa"/>
          </w:tcPr>
          <w:p w14:paraId="66B18033" w14:textId="2CA436AE" w:rsidR="001B655A" w:rsidRPr="00677323" w:rsidRDefault="00287481" w:rsidP="001B655A">
            <w:pPr>
              <w:pStyle w:val="Brdtext"/>
              <w:ind w:left="0"/>
            </w:pPr>
            <w:r w:rsidRPr="00677323">
              <w:t>a</w:t>
            </w:r>
          </w:p>
        </w:tc>
      </w:tr>
    </w:tbl>
    <w:p w14:paraId="2AF8787C" w14:textId="77777777" w:rsidR="000B2EE7" w:rsidRPr="00677323" w:rsidRDefault="000B2EE7" w:rsidP="001B655A">
      <w:pPr>
        <w:pStyle w:val="Brdtext"/>
        <w:ind w:left="0"/>
      </w:pPr>
    </w:p>
    <w:p w14:paraId="1932EAA4" w14:textId="77777777" w:rsidR="00BE7D58" w:rsidRPr="00677323" w:rsidRDefault="00BE7D58" w:rsidP="00BE7D58">
      <w:pPr>
        <w:pStyle w:val="Brdtext"/>
        <w:rPr>
          <w:i/>
        </w:rPr>
      </w:pPr>
      <w:r w:rsidRPr="00677323">
        <w:rPr>
          <w:i/>
        </w:rPr>
        <w:t>Dessa objekt förreglar:</w:t>
      </w:r>
    </w:p>
    <w:p w14:paraId="516054E4" w14:textId="77777777" w:rsidR="000F6973" w:rsidRPr="00677323" w:rsidRDefault="00BE7D58" w:rsidP="000B2EE7">
      <w:pPr>
        <w:pStyle w:val="Brdtext"/>
      </w:pPr>
      <w:r w:rsidRPr="00677323">
        <w:t xml:space="preserve">347PI311 </w:t>
      </w:r>
      <w:r w:rsidR="00293C9B" w:rsidRPr="00677323">
        <w:t>förreglar</w:t>
      </w:r>
      <w:r w:rsidR="000F6973" w:rsidRPr="00677323">
        <w:t>:</w:t>
      </w:r>
    </w:p>
    <w:p w14:paraId="77A59B52" w14:textId="77777777" w:rsidR="000F6973" w:rsidRPr="00677323" w:rsidRDefault="00420B6D" w:rsidP="00931A6A">
      <w:pPr>
        <w:pStyle w:val="Brdtext"/>
        <w:numPr>
          <w:ilvl w:val="0"/>
          <w:numId w:val="8"/>
        </w:numPr>
      </w:pPr>
      <w:r w:rsidRPr="00677323">
        <w:t xml:space="preserve">Magnetventil för reglerventil 271RV576 för tillförsel av ånga till </w:t>
      </w:r>
      <w:proofErr w:type="spellStart"/>
      <w:r w:rsidRPr="00677323">
        <w:t>återkokare</w:t>
      </w:r>
      <w:proofErr w:type="spellEnd"/>
      <w:r w:rsidRPr="00677323">
        <w:t xml:space="preserve">, </w:t>
      </w:r>
      <w:r w:rsidR="00293C9B" w:rsidRPr="00677323">
        <w:t>271RV576</w:t>
      </w:r>
      <w:r w:rsidR="00BE7D58" w:rsidRPr="00677323">
        <w:t>_MV1</w:t>
      </w:r>
    </w:p>
    <w:p w14:paraId="27449998" w14:textId="77777777" w:rsidR="000F6973" w:rsidRPr="00677323" w:rsidRDefault="000F6973" w:rsidP="00931A6A">
      <w:pPr>
        <w:pStyle w:val="Brdtext"/>
        <w:numPr>
          <w:ilvl w:val="0"/>
          <w:numId w:val="8"/>
        </w:numPr>
      </w:pPr>
      <w:r w:rsidRPr="00677323">
        <w:t>Avstängningsventiler för CO</w:t>
      </w:r>
      <w:r w:rsidRPr="00677323">
        <w:rPr>
          <w:vertAlign w:val="subscript"/>
        </w:rPr>
        <w:t>2</w:t>
      </w:r>
      <w:r w:rsidRPr="00677323">
        <w:t>-rik MEA</w:t>
      </w:r>
      <w:r w:rsidR="00F819C9" w:rsidRPr="00677323">
        <w:t>,</w:t>
      </w:r>
      <w:r w:rsidRPr="00677323">
        <w:t xml:space="preserve"> </w:t>
      </w:r>
      <w:r w:rsidR="00BE7D58" w:rsidRPr="00677323">
        <w:t>347SV672</w:t>
      </w:r>
      <w:r w:rsidRPr="00677323">
        <w:t xml:space="preserve"> och</w:t>
      </w:r>
      <w:r w:rsidR="00293C9B" w:rsidRPr="00677323">
        <w:t>,</w:t>
      </w:r>
      <w:r w:rsidR="00BE7D58" w:rsidRPr="00677323">
        <w:t xml:space="preserve"> 347SV673</w:t>
      </w:r>
    </w:p>
    <w:p w14:paraId="0DC518FD" w14:textId="77777777" w:rsidR="000F6973" w:rsidRPr="00677323" w:rsidRDefault="00F819C9" w:rsidP="00931A6A">
      <w:pPr>
        <w:pStyle w:val="Brdtext"/>
        <w:numPr>
          <w:ilvl w:val="0"/>
          <w:numId w:val="8"/>
        </w:numPr>
      </w:pPr>
      <w:r w:rsidRPr="00677323">
        <w:t>Avstängningsventil CO</w:t>
      </w:r>
      <w:r w:rsidRPr="00677323">
        <w:rPr>
          <w:vertAlign w:val="subscript"/>
        </w:rPr>
        <w:t>2</w:t>
      </w:r>
      <w:r w:rsidRPr="00677323">
        <w:t xml:space="preserve">-fattig MEA </w:t>
      </w:r>
      <w:r w:rsidR="000F6973" w:rsidRPr="00677323">
        <w:t>347SV674</w:t>
      </w:r>
    </w:p>
    <w:p w14:paraId="5D5C614C" w14:textId="77777777" w:rsidR="000F6973" w:rsidRPr="00677323" w:rsidRDefault="00481413" w:rsidP="00931A6A">
      <w:pPr>
        <w:pStyle w:val="Brdtext"/>
        <w:numPr>
          <w:ilvl w:val="0"/>
          <w:numId w:val="8"/>
        </w:numPr>
      </w:pPr>
      <w:r w:rsidRPr="00677323">
        <w:t>Flödesregulator ång</w:t>
      </w:r>
      <w:r w:rsidR="00BB0DE3" w:rsidRPr="00677323">
        <w:t>f</w:t>
      </w:r>
      <w:r w:rsidRPr="00677323">
        <w:t xml:space="preserve">löde </w:t>
      </w:r>
      <w:proofErr w:type="spellStart"/>
      <w:r w:rsidRPr="00677323">
        <w:t>återkokare</w:t>
      </w:r>
      <w:proofErr w:type="spellEnd"/>
      <w:r w:rsidRPr="00677323">
        <w:t>, 271</w:t>
      </w:r>
      <w:r w:rsidR="000F6973" w:rsidRPr="00677323">
        <w:t>FC57</w:t>
      </w:r>
      <w:r w:rsidRPr="00677323">
        <w:t>6</w:t>
      </w:r>
    </w:p>
    <w:p w14:paraId="3C0D9413" w14:textId="77777777" w:rsidR="00BE7D58" w:rsidRPr="00677323" w:rsidRDefault="000F6973" w:rsidP="00931A6A">
      <w:pPr>
        <w:pStyle w:val="Brdtext"/>
        <w:numPr>
          <w:ilvl w:val="0"/>
          <w:numId w:val="8"/>
        </w:numPr>
      </w:pPr>
      <w:r w:rsidRPr="00677323">
        <w:t xml:space="preserve">Nivåregulator </w:t>
      </w:r>
      <w:proofErr w:type="spellStart"/>
      <w:r w:rsidRPr="00677323">
        <w:t>absorber</w:t>
      </w:r>
      <w:proofErr w:type="spellEnd"/>
      <w:r w:rsidR="00F819C9" w:rsidRPr="00677323">
        <w:t>,</w:t>
      </w:r>
      <w:r w:rsidRPr="00677323">
        <w:t xml:space="preserve"> </w:t>
      </w:r>
      <w:r w:rsidR="00293C9B" w:rsidRPr="00677323">
        <w:t>347LC608.</w:t>
      </w:r>
    </w:p>
    <w:p w14:paraId="6FF67338" w14:textId="77777777" w:rsidR="000F6973" w:rsidRPr="00677323" w:rsidRDefault="000F6973" w:rsidP="000F6973">
      <w:pPr>
        <w:pStyle w:val="Brdtext"/>
      </w:pPr>
    </w:p>
    <w:p w14:paraId="5CAF0EC6" w14:textId="164F8EBD" w:rsidR="000B2EE7" w:rsidRPr="00677323" w:rsidRDefault="000B2EE7" w:rsidP="000B2EE7">
      <w:pPr>
        <w:pStyle w:val="Rubrik3"/>
      </w:pPr>
      <w:bookmarkStart w:id="17" w:name="_Toc35393383"/>
      <w:proofErr w:type="spellStart"/>
      <w:r w:rsidRPr="00677323">
        <w:t>Återkokare</w:t>
      </w:r>
      <w:proofErr w:type="spellEnd"/>
      <w:r w:rsidRPr="00677323">
        <w:t xml:space="preserve"> MEA 347HE201</w:t>
      </w:r>
      <w:bookmarkEnd w:id="17"/>
    </w:p>
    <w:p w14:paraId="42D69D44" w14:textId="77777777" w:rsidR="00895C20" w:rsidRPr="00677323" w:rsidRDefault="000B2EE7" w:rsidP="009C54B1">
      <w:pPr>
        <w:pStyle w:val="Brdtext"/>
      </w:pPr>
      <w:proofErr w:type="spellStart"/>
      <w:r w:rsidRPr="00677323">
        <w:t>Återkokaren</w:t>
      </w:r>
      <w:proofErr w:type="spellEnd"/>
      <w:r w:rsidRPr="00677323">
        <w:t xml:space="preserve"> </w:t>
      </w:r>
      <w:r w:rsidR="00C93207" w:rsidRPr="00677323">
        <w:t>tillgodoser</w:t>
      </w:r>
      <w:r w:rsidRPr="00677323">
        <w:t xml:space="preserve"> behovet av </w:t>
      </w:r>
      <w:r w:rsidR="00C93207" w:rsidRPr="00677323">
        <w:t>uppvärmning</w:t>
      </w:r>
      <w:r w:rsidR="009C54B1" w:rsidRPr="00677323">
        <w:t xml:space="preserve"> av MEA innan </w:t>
      </w:r>
      <w:proofErr w:type="spellStart"/>
      <w:r w:rsidR="009C54B1" w:rsidRPr="00677323">
        <w:t>strippern</w:t>
      </w:r>
      <w:proofErr w:type="spellEnd"/>
      <w:r w:rsidR="009C54B1" w:rsidRPr="00677323">
        <w:t xml:space="preserve"> genom att reglera</w:t>
      </w:r>
      <w:r w:rsidR="001B655A" w:rsidRPr="00677323">
        <w:t xml:space="preserve"> utgående CO</w:t>
      </w:r>
      <w:r w:rsidR="001B655A" w:rsidRPr="00677323">
        <w:rPr>
          <w:vertAlign w:val="subscript"/>
        </w:rPr>
        <w:t>2</w:t>
      </w:r>
      <w:r w:rsidR="001B655A" w:rsidRPr="00677323">
        <w:t>-</w:t>
      </w:r>
      <w:r w:rsidR="009C54B1" w:rsidRPr="00677323">
        <w:t xml:space="preserve">temperatur </w:t>
      </w:r>
      <w:r w:rsidR="001B655A" w:rsidRPr="00677323">
        <w:t>från</w:t>
      </w:r>
      <w:r w:rsidR="009C54B1" w:rsidRPr="00677323">
        <w:t xml:space="preserve"> </w:t>
      </w:r>
      <w:proofErr w:type="spellStart"/>
      <w:r w:rsidR="009C54B1" w:rsidRPr="00677323">
        <w:t>strippern</w:t>
      </w:r>
      <w:proofErr w:type="spellEnd"/>
      <w:r w:rsidR="009C54B1" w:rsidRPr="00677323">
        <w:t xml:space="preserve">. </w:t>
      </w:r>
    </w:p>
    <w:p w14:paraId="3E5C23A7" w14:textId="77777777" w:rsidR="00467D4F" w:rsidRPr="00677323" w:rsidRDefault="00467D4F" w:rsidP="00467D4F">
      <w:pPr>
        <w:pStyle w:val="Brdtext"/>
        <w:rPr>
          <w:i/>
        </w:rPr>
      </w:pPr>
      <w:r w:rsidRPr="00677323">
        <w:rPr>
          <w:i/>
        </w:rPr>
        <w:t>Mätningar (AIS):</w:t>
      </w:r>
    </w:p>
    <w:tbl>
      <w:tblPr>
        <w:tblStyle w:val="Tabellrutnt"/>
        <w:tblW w:w="7933" w:type="dxa"/>
        <w:tblInd w:w="1134" w:type="dxa"/>
        <w:tblLook w:val="04A0" w:firstRow="1" w:lastRow="0" w:firstColumn="1" w:lastColumn="0" w:noHBand="0" w:noVBand="1"/>
      </w:tblPr>
      <w:tblGrid>
        <w:gridCol w:w="1551"/>
        <w:gridCol w:w="2130"/>
        <w:gridCol w:w="1323"/>
        <w:gridCol w:w="585"/>
        <w:gridCol w:w="586"/>
        <w:gridCol w:w="586"/>
        <w:gridCol w:w="586"/>
        <w:gridCol w:w="586"/>
      </w:tblGrid>
      <w:tr w:rsidR="00677323" w:rsidRPr="00677323" w14:paraId="5C8021E9" w14:textId="77777777" w:rsidTr="009441A3">
        <w:tc>
          <w:tcPr>
            <w:tcW w:w="1551" w:type="dxa"/>
          </w:tcPr>
          <w:p w14:paraId="6FD0915C" w14:textId="77777777" w:rsidR="00467D4F" w:rsidRPr="00677323" w:rsidRDefault="00467D4F" w:rsidP="009441A3">
            <w:pPr>
              <w:pStyle w:val="Brdtext"/>
              <w:ind w:left="0"/>
            </w:pPr>
            <w:r w:rsidRPr="00677323">
              <w:t>Objekt/Signal</w:t>
            </w:r>
          </w:p>
        </w:tc>
        <w:tc>
          <w:tcPr>
            <w:tcW w:w="2130" w:type="dxa"/>
          </w:tcPr>
          <w:p w14:paraId="2F657281" w14:textId="77777777" w:rsidR="00467D4F" w:rsidRPr="00677323" w:rsidRDefault="00467D4F" w:rsidP="009441A3">
            <w:pPr>
              <w:pStyle w:val="Brdtext"/>
              <w:ind w:left="0"/>
            </w:pPr>
            <w:r w:rsidRPr="00677323">
              <w:t>Beskrivning</w:t>
            </w:r>
          </w:p>
        </w:tc>
        <w:tc>
          <w:tcPr>
            <w:tcW w:w="1323" w:type="dxa"/>
          </w:tcPr>
          <w:p w14:paraId="61E690E8" w14:textId="77777777" w:rsidR="00467D4F" w:rsidRPr="00677323" w:rsidRDefault="00467D4F" w:rsidP="009441A3">
            <w:pPr>
              <w:pStyle w:val="Brdtext"/>
              <w:ind w:left="0"/>
            </w:pPr>
            <w:r w:rsidRPr="00677323">
              <w:t>Mätområde</w:t>
            </w:r>
          </w:p>
        </w:tc>
        <w:tc>
          <w:tcPr>
            <w:tcW w:w="585" w:type="dxa"/>
          </w:tcPr>
          <w:p w14:paraId="65521083" w14:textId="77777777" w:rsidR="00467D4F" w:rsidRPr="00677323" w:rsidRDefault="00467D4F" w:rsidP="009441A3">
            <w:pPr>
              <w:pStyle w:val="Brdtext"/>
              <w:ind w:left="0"/>
            </w:pPr>
            <w:r w:rsidRPr="00677323">
              <w:t>L2</w:t>
            </w:r>
          </w:p>
        </w:tc>
        <w:tc>
          <w:tcPr>
            <w:tcW w:w="586" w:type="dxa"/>
          </w:tcPr>
          <w:p w14:paraId="18505193" w14:textId="77777777" w:rsidR="00467D4F" w:rsidRPr="00677323" w:rsidRDefault="00467D4F" w:rsidP="009441A3">
            <w:pPr>
              <w:pStyle w:val="Brdtext"/>
              <w:ind w:left="0"/>
            </w:pPr>
            <w:r w:rsidRPr="00677323">
              <w:t>L1</w:t>
            </w:r>
          </w:p>
        </w:tc>
        <w:tc>
          <w:tcPr>
            <w:tcW w:w="586" w:type="dxa"/>
          </w:tcPr>
          <w:p w14:paraId="5C564207" w14:textId="77777777" w:rsidR="00467D4F" w:rsidRPr="00677323" w:rsidRDefault="00467D4F" w:rsidP="009441A3">
            <w:pPr>
              <w:pStyle w:val="Brdtext"/>
              <w:ind w:left="0"/>
            </w:pPr>
            <w:r w:rsidRPr="00677323">
              <w:t>H1</w:t>
            </w:r>
          </w:p>
        </w:tc>
        <w:tc>
          <w:tcPr>
            <w:tcW w:w="586" w:type="dxa"/>
          </w:tcPr>
          <w:p w14:paraId="742FE746" w14:textId="77777777" w:rsidR="00467D4F" w:rsidRPr="00677323" w:rsidRDefault="00467D4F" w:rsidP="009441A3">
            <w:pPr>
              <w:pStyle w:val="Brdtext"/>
              <w:ind w:left="0"/>
            </w:pPr>
            <w:r w:rsidRPr="00677323">
              <w:t>H2</w:t>
            </w:r>
          </w:p>
        </w:tc>
        <w:tc>
          <w:tcPr>
            <w:tcW w:w="586" w:type="dxa"/>
          </w:tcPr>
          <w:p w14:paraId="6CC8555F" w14:textId="77777777" w:rsidR="00467D4F" w:rsidRPr="00677323" w:rsidRDefault="00467D4F" w:rsidP="009441A3">
            <w:pPr>
              <w:pStyle w:val="Brdtext"/>
              <w:ind w:left="0"/>
            </w:pPr>
            <w:r w:rsidRPr="00677323">
              <w:t>SIL</w:t>
            </w:r>
          </w:p>
        </w:tc>
      </w:tr>
      <w:tr w:rsidR="00677323" w:rsidRPr="00677323" w14:paraId="29E01F74" w14:textId="77777777" w:rsidTr="009441A3">
        <w:tc>
          <w:tcPr>
            <w:tcW w:w="1551" w:type="dxa"/>
          </w:tcPr>
          <w:p w14:paraId="3AA1BFFC" w14:textId="77777777" w:rsidR="00467D4F" w:rsidRPr="00677323" w:rsidRDefault="00467D4F" w:rsidP="009441A3">
            <w:pPr>
              <w:pStyle w:val="Brdtext"/>
              <w:ind w:left="0"/>
            </w:pPr>
            <w:r w:rsidRPr="00677323">
              <w:t>347PI517</w:t>
            </w:r>
          </w:p>
        </w:tc>
        <w:tc>
          <w:tcPr>
            <w:tcW w:w="2130" w:type="dxa"/>
          </w:tcPr>
          <w:p w14:paraId="6A4F064E" w14:textId="77777777" w:rsidR="00467D4F" w:rsidRPr="00677323" w:rsidRDefault="00467D4F" w:rsidP="009441A3">
            <w:pPr>
              <w:pStyle w:val="Brdtext"/>
              <w:ind w:left="0"/>
            </w:pPr>
            <w:r w:rsidRPr="00677323">
              <w:t xml:space="preserve">Tryck </w:t>
            </w:r>
            <w:proofErr w:type="spellStart"/>
            <w:r w:rsidRPr="00677323">
              <w:t>Återkokare</w:t>
            </w:r>
            <w:proofErr w:type="spellEnd"/>
            <w:r w:rsidRPr="00677323">
              <w:t xml:space="preserve"> MEA</w:t>
            </w:r>
          </w:p>
        </w:tc>
        <w:tc>
          <w:tcPr>
            <w:tcW w:w="1323" w:type="dxa"/>
          </w:tcPr>
          <w:p w14:paraId="74B1BD6B" w14:textId="77777777" w:rsidR="00467D4F" w:rsidRPr="00677323" w:rsidRDefault="00467D4F" w:rsidP="009441A3">
            <w:pPr>
              <w:pStyle w:val="Brdtext"/>
              <w:ind w:left="0"/>
            </w:pPr>
            <w:r w:rsidRPr="00677323">
              <w:t>0 - 4 bar</w:t>
            </w:r>
          </w:p>
        </w:tc>
        <w:tc>
          <w:tcPr>
            <w:tcW w:w="585" w:type="dxa"/>
          </w:tcPr>
          <w:p w14:paraId="61BC9EF7" w14:textId="77777777" w:rsidR="00467D4F" w:rsidRPr="00677323" w:rsidRDefault="00467D4F" w:rsidP="009441A3">
            <w:pPr>
              <w:pStyle w:val="Brdtext"/>
              <w:ind w:left="0"/>
              <w:rPr>
                <w:highlight w:val="yellow"/>
              </w:rPr>
            </w:pPr>
            <w:r w:rsidRPr="00677323">
              <w:t>0,2</w:t>
            </w:r>
          </w:p>
        </w:tc>
        <w:tc>
          <w:tcPr>
            <w:tcW w:w="586" w:type="dxa"/>
            <w:shd w:val="clear" w:color="auto" w:fill="auto"/>
          </w:tcPr>
          <w:p w14:paraId="1C2B558E" w14:textId="77777777" w:rsidR="00467D4F" w:rsidRPr="00677323" w:rsidRDefault="00467D4F" w:rsidP="009441A3">
            <w:pPr>
              <w:pStyle w:val="Brdtext"/>
              <w:ind w:left="0"/>
            </w:pPr>
            <w:r w:rsidRPr="00677323">
              <w:t>0,7</w:t>
            </w:r>
          </w:p>
        </w:tc>
        <w:tc>
          <w:tcPr>
            <w:tcW w:w="586" w:type="dxa"/>
            <w:shd w:val="clear" w:color="auto" w:fill="auto"/>
          </w:tcPr>
          <w:p w14:paraId="457DEAAC" w14:textId="77777777" w:rsidR="00467D4F" w:rsidRPr="00677323" w:rsidRDefault="006E3266" w:rsidP="009441A3">
            <w:pPr>
              <w:pStyle w:val="Brdtext"/>
              <w:ind w:left="0"/>
            </w:pPr>
            <w:r w:rsidRPr="00677323">
              <w:rPr>
                <w:highlight w:val="yellow"/>
              </w:rPr>
              <w:t>1,0</w:t>
            </w:r>
          </w:p>
        </w:tc>
        <w:tc>
          <w:tcPr>
            <w:tcW w:w="586" w:type="dxa"/>
          </w:tcPr>
          <w:p w14:paraId="0AA0AA45" w14:textId="77777777" w:rsidR="00467D4F" w:rsidRPr="00677323" w:rsidRDefault="006E3266" w:rsidP="009441A3">
            <w:pPr>
              <w:pStyle w:val="Brdtext"/>
              <w:ind w:left="0"/>
            </w:pPr>
            <w:r w:rsidRPr="00677323">
              <w:rPr>
                <w:highlight w:val="yellow"/>
              </w:rPr>
              <w:t>1,2</w:t>
            </w:r>
          </w:p>
        </w:tc>
        <w:tc>
          <w:tcPr>
            <w:tcW w:w="586" w:type="dxa"/>
          </w:tcPr>
          <w:p w14:paraId="50B0CE1D" w14:textId="77777777" w:rsidR="00467D4F" w:rsidRPr="00677323" w:rsidRDefault="00467D4F" w:rsidP="009441A3">
            <w:pPr>
              <w:pStyle w:val="Brdtext"/>
              <w:ind w:left="0"/>
            </w:pPr>
          </w:p>
        </w:tc>
      </w:tr>
      <w:tr w:rsidR="00677323" w:rsidRPr="00677323" w14:paraId="4E0D6DFA" w14:textId="77777777" w:rsidTr="009441A3">
        <w:tc>
          <w:tcPr>
            <w:tcW w:w="1551" w:type="dxa"/>
          </w:tcPr>
          <w:p w14:paraId="162374B8" w14:textId="77777777" w:rsidR="00467D4F" w:rsidRPr="00677323" w:rsidRDefault="00467D4F" w:rsidP="009441A3">
            <w:pPr>
              <w:pStyle w:val="Brdtext"/>
              <w:ind w:left="0"/>
            </w:pPr>
            <w:r w:rsidRPr="00677323">
              <w:lastRenderedPageBreak/>
              <w:t>347</w:t>
            </w:r>
            <w:r w:rsidR="006B7E68" w:rsidRPr="00677323">
              <w:t>LI508</w:t>
            </w:r>
          </w:p>
        </w:tc>
        <w:tc>
          <w:tcPr>
            <w:tcW w:w="2130" w:type="dxa"/>
          </w:tcPr>
          <w:p w14:paraId="69416692" w14:textId="77777777" w:rsidR="00467D4F" w:rsidRPr="00677323" w:rsidRDefault="00467D4F" w:rsidP="009441A3">
            <w:pPr>
              <w:pStyle w:val="Brdtext"/>
              <w:ind w:left="0"/>
            </w:pPr>
            <w:r w:rsidRPr="00677323">
              <w:t xml:space="preserve">Nivå </w:t>
            </w:r>
            <w:proofErr w:type="spellStart"/>
            <w:r w:rsidRPr="00677323">
              <w:t>Återkokare</w:t>
            </w:r>
            <w:proofErr w:type="spellEnd"/>
            <w:r w:rsidRPr="00677323">
              <w:t xml:space="preserve"> MEA</w:t>
            </w:r>
          </w:p>
        </w:tc>
        <w:tc>
          <w:tcPr>
            <w:tcW w:w="1323" w:type="dxa"/>
          </w:tcPr>
          <w:p w14:paraId="0D08E3EE" w14:textId="77777777" w:rsidR="00467D4F" w:rsidRPr="00677323" w:rsidRDefault="00467D4F" w:rsidP="009441A3">
            <w:pPr>
              <w:pStyle w:val="Brdtext"/>
              <w:ind w:left="0"/>
            </w:pPr>
            <w:r w:rsidRPr="00677323">
              <w:t>0 - 100 %</w:t>
            </w:r>
          </w:p>
        </w:tc>
        <w:tc>
          <w:tcPr>
            <w:tcW w:w="585" w:type="dxa"/>
          </w:tcPr>
          <w:p w14:paraId="291CE2BA" w14:textId="77777777" w:rsidR="00467D4F" w:rsidRPr="00677323" w:rsidRDefault="0064681D" w:rsidP="009441A3">
            <w:pPr>
              <w:pStyle w:val="Brdtext"/>
              <w:ind w:left="0"/>
              <w:rPr>
                <w:highlight w:val="yellow"/>
              </w:rPr>
            </w:pPr>
            <w:r w:rsidRPr="00677323">
              <w:rPr>
                <w:highlight w:val="yellow"/>
              </w:rPr>
              <w:t>10</w:t>
            </w:r>
          </w:p>
        </w:tc>
        <w:tc>
          <w:tcPr>
            <w:tcW w:w="586" w:type="dxa"/>
          </w:tcPr>
          <w:p w14:paraId="5432B510" w14:textId="77777777" w:rsidR="00467D4F" w:rsidRPr="00677323" w:rsidRDefault="0064681D" w:rsidP="0064681D">
            <w:pPr>
              <w:pStyle w:val="Brdtext"/>
              <w:ind w:left="0"/>
            </w:pPr>
            <w:r w:rsidRPr="00677323">
              <w:rPr>
                <w:highlight w:val="yellow"/>
              </w:rPr>
              <w:t>2</w:t>
            </w:r>
            <w:r w:rsidR="00467D4F" w:rsidRPr="00677323">
              <w:rPr>
                <w:highlight w:val="yellow"/>
              </w:rPr>
              <w:t>0</w:t>
            </w:r>
          </w:p>
        </w:tc>
        <w:tc>
          <w:tcPr>
            <w:tcW w:w="586" w:type="dxa"/>
          </w:tcPr>
          <w:p w14:paraId="38590932" w14:textId="77777777" w:rsidR="00467D4F" w:rsidRPr="00677323" w:rsidRDefault="00467D4F" w:rsidP="009441A3">
            <w:pPr>
              <w:pStyle w:val="Brdtext"/>
              <w:ind w:left="0"/>
            </w:pPr>
            <w:r w:rsidRPr="00677323">
              <w:t>90</w:t>
            </w:r>
          </w:p>
        </w:tc>
        <w:tc>
          <w:tcPr>
            <w:tcW w:w="586" w:type="dxa"/>
          </w:tcPr>
          <w:p w14:paraId="4AC28999" w14:textId="77777777" w:rsidR="00467D4F" w:rsidRPr="00677323" w:rsidRDefault="00467D4F" w:rsidP="009441A3">
            <w:pPr>
              <w:pStyle w:val="Brdtext"/>
              <w:ind w:left="0"/>
            </w:pPr>
            <w:r w:rsidRPr="00677323">
              <w:t>95</w:t>
            </w:r>
          </w:p>
        </w:tc>
        <w:tc>
          <w:tcPr>
            <w:tcW w:w="586" w:type="dxa"/>
          </w:tcPr>
          <w:p w14:paraId="24258288" w14:textId="77777777" w:rsidR="00467D4F" w:rsidRPr="00677323" w:rsidRDefault="00467D4F" w:rsidP="009441A3">
            <w:pPr>
              <w:pStyle w:val="Brdtext"/>
              <w:ind w:left="0"/>
            </w:pPr>
          </w:p>
        </w:tc>
      </w:tr>
      <w:tr w:rsidR="00677323" w:rsidRPr="00677323" w14:paraId="00F965A4" w14:textId="77777777" w:rsidTr="009441A3">
        <w:tc>
          <w:tcPr>
            <w:tcW w:w="1551" w:type="dxa"/>
          </w:tcPr>
          <w:p w14:paraId="7440F01A" w14:textId="388AED85" w:rsidR="00467D4F" w:rsidRPr="00677323" w:rsidRDefault="00A376ED" w:rsidP="00A376ED">
            <w:pPr>
              <w:pStyle w:val="Brdtext"/>
              <w:ind w:left="0"/>
            </w:pPr>
            <w:r w:rsidRPr="00677323">
              <w:t>271PD</w:t>
            </w:r>
            <w:r w:rsidR="00467D4F" w:rsidRPr="00677323">
              <w:t>576</w:t>
            </w:r>
          </w:p>
        </w:tc>
        <w:tc>
          <w:tcPr>
            <w:tcW w:w="2130" w:type="dxa"/>
          </w:tcPr>
          <w:p w14:paraId="7A47FEF1" w14:textId="2B1C742C" w:rsidR="00467D4F" w:rsidRPr="00677323" w:rsidRDefault="00A376ED" w:rsidP="009441A3">
            <w:pPr>
              <w:pStyle w:val="Brdtext"/>
              <w:ind w:left="0"/>
            </w:pPr>
            <w:proofErr w:type="spellStart"/>
            <w:r w:rsidRPr="00677323">
              <w:t>Diff.tryck</w:t>
            </w:r>
            <w:proofErr w:type="spellEnd"/>
            <w:r w:rsidR="00467D4F" w:rsidRPr="00677323">
              <w:t xml:space="preserve"> LT Ånga</w:t>
            </w:r>
          </w:p>
        </w:tc>
        <w:tc>
          <w:tcPr>
            <w:tcW w:w="1323" w:type="dxa"/>
          </w:tcPr>
          <w:p w14:paraId="370C5A2A" w14:textId="62176EC0" w:rsidR="00467D4F" w:rsidRPr="00677323" w:rsidRDefault="00467D4F" w:rsidP="009441A3">
            <w:pPr>
              <w:pStyle w:val="Brdtext"/>
              <w:ind w:left="0"/>
            </w:pPr>
          </w:p>
        </w:tc>
        <w:tc>
          <w:tcPr>
            <w:tcW w:w="585" w:type="dxa"/>
          </w:tcPr>
          <w:p w14:paraId="6FEBC569" w14:textId="77777777" w:rsidR="00467D4F" w:rsidRPr="00677323" w:rsidRDefault="00467D4F" w:rsidP="009441A3">
            <w:pPr>
              <w:pStyle w:val="Brdtext"/>
              <w:ind w:left="0"/>
              <w:rPr>
                <w:highlight w:val="yellow"/>
              </w:rPr>
            </w:pPr>
          </w:p>
        </w:tc>
        <w:tc>
          <w:tcPr>
            <w:tcW w:w="586" w:type="dxa"/>
          </w:tcPr>
          <w:p w14:paraId="43014A46" w14:textId="77777777" w:rsidR="00467D4F" w:rsidRPr="00677323" w:rsidRDefault="00467D4F" w:rsidP="009441A3">
            <w:pPr>
              <w:pStyle w:val="Brdtext"/>
              <w:ind w:left="0"/>
            </w:pPr>
          </w:p>
        </w:tc>
        <w:tc>
          <w:tcPr>
            <w:tcW w:w="586" w:type="dxa"/>
          </w:tcPr>
          <w:p w14:paraId="238B4675" w14:textId="77777777" w:rsidR="00467D4F" w:rsidRPr="00677323" w:rsidRDefault="00467D4F" w:rsidP="009441A3">
            <w:pPr>
              <w:pStyle w:val="Brdtext"/>
              <w:ind w:left="0"/>
            </w:pPr>
          </w:p>
        </w:tc>
        <w:tc>
          <w:tcPr>
            <w:tcW w:w="586" w:type="dxa"/>
          </w:tcPr>
          <w:p w14:paraId="311AC6FA" w14:textId="77777777" w:rsidR="00467D4F" w:rsidRPr="00677323" w:rsidRDefault="00467D4F" w:rsidP="009441A3">
            <w:pPr>
              <w:pStyle w:val="Brdtext"/>
              <w:ind w:left="0"/>
            </w:pPr>
          </w:p>
        </w:tc>
        <w:tc>
          <w:tcPr>
            <w:tcW w:w="586" w:type="dxa"/>
          </w:tcPr>
          <w:p w14:paraId="6B5041CE" w14:textId="77777777" w:rsidR="00467D4F" w:rsidRPr="00677323" w:rsidRDefault="00467D4F" w:rsidP="009441A3">
            <w:pPr>
              <w:pStyle w:val="Brdtext"/>
              <w:ind w:left="0"/>
            </w:pPr>
          </w:p>
        </w:tc>
      </w:tr>
      <w:tr w:rsidR="00467D4F" w:rsidRPr="00677323" w14:paraId="08479B33" w14:textId="77777777" w:rsidTr="009441A3">
        <w:tc>
          <w:tcPr>
            <w:tcW w:w="1551" w:type="dxa"/>
          </w:tcPr>
          <w:p w14:paraId="7ABCE3F8" w14:textId="194EB485" w:rsidR="00467D4F" w:rsidRPr="00677323" w:rsidRDefault="00A376ED" w:rsidP="009441A3">
            <w:pPr>
              <w:pStyle w:val="Brdtext"/>
              <w:ind w:left="0"/>
              <w:rPr>
                <w:highlight w:val="yellow"/>
              </w:rPr>
            </w:pPr>
            <w:r w:rsidRPr="00677323">
              <w:t>271</w:t>
            </w:r>
            <w:r w:rsidR="00467D4F" w:rsidRPr="00677323">
              <w:t>XI576</w:t>
            </w:r>
          </w:p>
        </w:tc>
        <w:tc>
          <w:tcPr>
            <w:tcW w:w="2130" w:type="dxa"/>
          </w:tcPr>
          <w:p w14:paraId="3B82A56B" w14:textId="77777777" w:rsidR="00467D4F" w:rsidRPr="00677323" w:rsidRDefault="00467D4F" w:rsidP="009441A3">
            <w:pPr>
              <w:pStyle w:val="Brdtext"/>
              <w:ind w:left="0"/>
            </w:pPr>
            <w:r w:rsidRPr="00677323">
              <w:t xml:space="preserve">Beräkning ångflöde </w:t>
            </w:r>
            <w:proofErr w:type="spellStart"/>
            <w:r w:rsidRPr="00677323">
              <w:t>återkokare</w:t>
            </w:r>
            <w:proofErr w:type="spellEnd"/>
          </w:p>
        </w:tc>
        <w:tc>
          <w:tcPr>
            <w:tcW w:w="1323" w:type="dxa"/>
          </w:tcPr>
          <w:p w14:paraId="1E10D6B6" w14:textId="77777777" w:rsidR="00467D4F" w:rsidRPr="00677323" w:rsidRDefault="00467D4F" w:rsidP="009441A3">
            <w:pPr>
              <w:pStyle w:val="Brdtext"/>
              <w:ind w:left="0"/>
            </w:pPr>
          </w:p>
        </w:tc>
        <w:tc>
          <w:tcPr>
            <w:tcW w:w="585" w:type="dxa"/>
          </w:tcPr>
          <w:p w14:paraId="0709B99F" w14:textId="77777777" w:rsidR="00467D4F" w:rsidRPr="00677323" w:rsidRDefault="00467D4F" w:rsidP="009441A3">
            <w:pPr>
              <w:pStyle w:val="Brdtext"/>
              <w:ind w:left="0"/>
              <w:rPr>
                <w:highlight w:val="yellow"/>
              </w:rPr>
            </w:pPr>
          </w:p>
        </w:tc>
        <w:tc>
          <w:tcPr>
            <w:tcW w:w="586" w:type="dxa"/>
          </w:tcPr>
          <w:p w14:paraId="1B22B067" w14:textId="77777777" w:rsidR="00467D4F" w:rsidRPr="00677323" w:rsidRDefault="00467D4F" w:rsidP="009441A3">
            <w:pPr>
              <w:pStyle w:val="Brdtext"/>
              <w:ind w:left="0"/>
            </w:pPr>
          </w:p>
        </w:tc>
        <w:tc>
          <w:tcPr>
            <w:tcW w:w="586" w:type="dxa"/>
          </w:tcPr>
          <w:p w14:paraId="1CD61645" w14:textId="77777777" w:rsidR="00467D4F" w:rsidRPr="00677323" w:rsidRDefault="00467D4F" w:rsidP="009441A3">
            <w:pPr>
              <w:pStyle w:val="Brdtext"/>
              <w:ind w:left="0"/>
            </w:pPr>
          </w:p>
        </w:tc>
        <w:tc>
          <w:tcPr>
            <w:tcW w:w="586" w:type="dxa"/>
          </w:tcPr>
          <w:p w14:paraId="5C21070B" w14:textId="77777777" w:rsidR="00467D4F" w:rsidRPr="00677323" w:rsidRDefault="00467D4F" w:rsidP="009441A3">
            <w:pPr>
              <w:pStyle w:val="Brdtext"/>
              <w:ind w:left="0"/>
            </w:pPr>
          </w:p>
        </w:tc>
        <w:tc>
          <w:tcPr>
            <w:tcW w:w="586" w:type="dxa"/>
          </w:tcPr>
          <w:p w14:paraId="7A1810C0" w14:textId="77777777" w:rsidR="00467D4F" w:rsidRPr="00677323" w:rsidRDefault="00467D4F" w:rsidP="009441A3">
            <w:pPr>
              <w:pStyle w:val="Brdtext"/>
              <w:ind w:left="0"/>
            </w:pPr>
          </w:p>
        </w:tc>
      </w:tr>
    </w:tbl>
    <w:p w14:paraId="3E19BA56" w14:textId="77777777" w:rsidR="00467D4F" w:rsidRPr="00677323" w:rsidRDefault="00467D4F" w:rsidP="00467D4F">
      <w:pPr>
        <w:pStyle w:val="Brdtext"/>
      </w:pPr>
    </w:p>
    <w:p w14:paraId="6C5AE427" w14:textId="42D9510D" w:rsidR="00F56684" w:rsidRPr="00677323" w:rsidRDefault="00F56684" w:rsidP="00F56684">
      <w:pPr>
        <w:pStyle w:val="Brdtext"/>
      </w:pPr>
      <w:r w:rsidRPr="00677323">
        <w:t xml:space="preserve">Ångflöde till </w:t>
      </w:r>
      <w:proofErr w:type="spellStart"/>
      <w:r w:rsidRPr="00677323">
        <w:t>återkokare</w:t>
      </w:r>
      <w:proofErr w:type="spellEnd"/>
      <w:r w:rsidRPr="00677323">
        <w:t xml:space="preserve"> beräknas som:</w:t>
      </w:r>
    </w:p>
    <w:p w14:paraId="6E78E46A" w14:textId="41B0D8DF" w:rsidR="00BB4009" w:rsidRPr="00677323" w:rsidRDefault="00BB4009" w:rsidP="00F56684">
      <w:pPr>
        <w:pStyle w:val="Brdtext"/>
        <w:rPr>
          <w:highlight w:val="yellow"/>
        </w:rPr>
      </w:pPr>
      <w:r w:rsidRPr="00677323">
        <w:rPr>
          <w:highlight w:val="yellow"/>
        </w:rPr>
        <w:t xml:space="preserve">Beräkning utifrån </w:t>
      </w:r>
      <w:proofErr w:type="spellStart"/>
      <w:r w:rsidR="00BF4B72" w:rsidRPr="00677323">
        <w:rPr>
          <w:highlight w:val="yellow"/>
        </w:rPr>
        <w:t>diff.tryck</w:t>
      </w:r>
      <w:proofErr w:type="spellEnd"/>
      <w:r w:rsidR="00BF4B72" w:rsidRPr="00677323">
        <w:rPr>
          <w:highlight w:val="yellow"/>
        </w:rPr>
        <w:t xml:space="preserve"> med kompensering för ångtryck och ångtemperatur. Kompletteras med beräkning senare.</w:t>
      </w:r>
    </w:p>
    <w:p w14:paraId="26799F71" w14:textId="29D67D56" w:rsidR="00C86212" w:rsidRPr="00677323" w:rsidRDefault="004269AA" w:rsidP="004269AA">
      <w:pPr>
        <w:pStyle w:val="Brdtext"/>
        <w:rPr>
          <w:highlight w:val="yellow"/>
        </w:rPr>
      </w:pPr>
      <w:r w:rsidRPr="00677323">
        <w:rPr>
          <w:highlight w:val="yellow"/>
        </w:rPr>
        <w:t>271</w:t>
      </w:r>
      <w:r w:rsidR="0009347D" w:rsidRPr="00677323">
        <w:rPr>
          <w:highlight w:val="yellow"/>
        </w:rPr>
        <w:t>XI576</w:t>
      </w:r>
      <w:r w:rsidR="00BB4009" w:rsidRPr="00677323">
        <w:rPr>
          <w:highlight w:val="yellow"/>
        </w:rPr>
        <w:t xml:space="preserve"> = </w:t>
      </w:r>
      <w:r w:rsidRPr="00677323">
        <w:rPr>
          <w:highlight w:val="yellow"/>
        </w:rPr>
        <w:t>(</w:t>
      </w:r>
      <w:r w:rsidR="00C86212" w:rsidRPr="00677323">
        <w:rPr>
          <w:highlight w:val="yellow"/>
        </w:rPr>
        <w:t>271TI332</w:t>
      </w:r>
      <w:r w:rsidRPr="00677323">
        <w:rPr>
          <w:highlight w:val="yellow"/>
        </w:rPr>
        <w:t xml:space="preserve">, </w:t>
      </w:r>
      <w:r w:rsidR="00C86212" w:rsidRPr="00677323">
        <w:rPr>
          <w:highlight w:val="yellow"/>
        </w:rPr>
        <w:t>271PI334</w:t>
      </w:r>
      <w:r w:rsidRPr="00677323">
        <w:rPr>
          <w:highlight w:val="yellow"/>
        </w:rPr>
        <w:t>, 271PD576)</w:t>
      </w:r>
    </w:p>
    <w:p w14:paraId="5DB5FDCD" w14:textId="77777777" w:rsidR="004269AA" w:rsidRPr="00677323" w:rsidRDefault="004269AA" w:rsidP="004269AA">
      <w:pPr>
        <w:pStyle w:val="Brdtext"/>
        <w:rPr>
          <w:highlight w:val="yellow"/>
        </w:rPr>
      </w:pPr>
    </w:p>
    <w:p w14:paraId="7C0E41AA" w14:textId="2923D77D" w:rsidR="00467D4F" w:rsidRPr="00677323" w:rsidRDefault="00467D4F" w:rsidP="00467D4F">
      <w:pPr>
        <w:pStyle w:val="Brdtext"/>
      </w:pPr>
      <w:r w:rsidRPr="00677323">
        <w:rPr>
          <w:i/>
        </w:rPr>
        <w:t>Vakter via säkerhetssy</w:t>
      </w:r>
      <w:r w:rsidR="00BB0DE3" w:rsidRPr="00677323">
        <w:rPr>
          <w:i/>
        </w:rPr>
        <w:t>s</w:t>
      </w:r>
      <w:r w:rsidRPr="00677323">
        <w:rPr>
          <w:i/>
        </w:rPr>
        <w:t>tem (</w:t>
      </w:r>
      <w:proofErr w:type="spellStart"/>
      <w:r w:rsidR="00A07971" w:rsidRPr="00677323">
        <w:rPr>
          <w:i/>
        </w:rPr>
        <w:t>SDInBool</w:t>
      </w:r>
      <w:proofErr w:type="spellEnd"/>
      <w:r w:rsidRPr="00677323">
        <w:rPr>
          <w:i/>
        </w:rPr>
        <w:t>):</w:t>
      </w:r>
    </w:p>
    <w:tbl>
      <w:tblPr>
        <w:tblStyle w:val="Tabellrutnt"/>
        <w:tblW w:w="7932" w:type="dxa"/>
        <w:tblInd w:w="1134" w:type="dxa"/>
        <w:tblLayout w:type="fixed"/>
        <w:tblLook w:val="04A0" w:firstRow="1" w:lastRow="0" w:firstColumn="1" w:lastColumn="0" w:noHBand="0" w:noVBand="1"/>
      </w:tblPr>
      <w:tblGrid>
        <w:gridCol w:w="1966"/>
        <w:gridCol w:w="3725"/>
        <w:gridCol w:w="1648"/>
        <w:gridCol w:w="593"/>
      </w:tblGrid>
      <w:tr w:rsidR="00677323" w:rsidRPr="00677323" w14:paraId="31C01F66" w14:textId="77777777" w:rsidTr="009441A3">
        <w:tc>
          <w:tcPr>
            <w:tcW w:w="1936" w:type="dxa"/>
          </w:tcPr>
          <w:p w14:paraId="49FA2173" w14:textId="77777777" w:rsidR="00467D4F" w:rsidRPr="00677323" w:rsidRDefault="00467D4F" w:rsidP="009441A3">
            <w:pPr>
              <w:pStyle w:val="Brdtext"/>
              <w:ind w:left="0"/>
            </w:pPr>
            <w:r w:rsidRPr="00677323">
              <w:t>Objekt/Signal</w:t>
            </w:r>
          </w:p>
        </w:tc>
        <w:tc>
          <w:tcPr>
            <w:tcW w:w="3667" w:type="dxa"/>
          </w:tcPr>
          <w:p w14:paraId="1BE21B03" w14:textId="77777777" w:rsidR="00467D4F" w:rsidRPr="00677323" w:rsidRDefault="00467D4F" w:rsidP="009441A3">
            <w:pPr>
              <w:pStyle w:val="Brdtext"/>
              <w:ind w:left="0"/>
            </w:pPr>
            <w:r w:rsidRPr="00677323">
              <w:t>Beskrivning</w:t>
            </w:r>
          </w:p>
        </w:tc>
        <w:tc>
          <w:tcPr>
            <w:tcW w:w="1622" w:type="dxa"/>
          </w:tcPr>
          <w:p w14:paraId="4C32FA96" w14:textId="77777777" w:rsidR="00467D4F" w:rsidRPr="00677323" w:rsidRDefault="00467D4F" w:rsidP="009441A3">
            <w:pPr>
              <w:pStyle w:val="Brdtext"/>
              <w:ind w:left="0"/>
            </w:pPr>
            <w:r w:rsidRPr="00677323">
              <w:t>Gränsvärde</w:t>
            </w:r>
          </w:p>
        </w:tc>
        <w:tc>
          <w:tcPr>
            <w:tcW w:w="584" w:type="dxa"/>
          </w:tcPr>
          <w:p w14:paraId="5AC424AE" w14:textId="77777777" w:rsidR="00467D4F" w:rsidRPr="00677323" w:rsidRDefault="00467D4F" w:rsidP="009441A3">
            <w:pPr>
              <w:pStyle w:val="Brdtext"/>
              <w:ind w:left="0"/>
            </w:pPr>
            <w:r w:rsidRPr="00677323">
              <w:t>SIL</w:t>
            </w:r>
          </w:p>
        </w:tc>
      </w:tr>
      <w:tr w:rsidR="00467D4F" w:rsidRPr="00677323" w14:paraId="7A805325" w14:textId="77777777" w:rsidTr="009441A3">
        <w:tc>
          <w:tcPr>
            <w:tcW w:w="1936" w:type="dxa"/>
          </w:tcPr>
          <w:p w14:paraId="32814D05" w14:textId="371EA511" w:rsidR="00467D4F" w:rsidRPr="00677323" w:rsidRDefault="00467D4F" w:rsidP="00484E93">
            <w:pPr>
              <w:pStyle w:val="Brdtext"/>
              <w:ind w:left="0"/>
            </w:pPr>
            <w:r w:rsidRPr="00677323">
              <w:t>347L</w:t>
            </w:r>
            <w:r w:rsidR="00484E93" w:rsidRPr="00677323">
              <w:t>Z</w:t>
            </w:r>
            <w:r w:rsidRPr="00677323">
              <w:t>329</w:t>
            </w:r>
          </w:p>
        </w:tc>
        <w:tc>
          <w:tcPr>
            <w:tcW w:w="3667" w:type="dxa"/>
          </w:tcPr>
          <w:p w14:paraId="25747ECD" w14:textId="77777777" w:rsidR="00467D4F" w:rsidRPr="00677323" w:rsidRDefault="00467D4F" w:rsidP="009441A3">
            <w:pPr>
              <w:pStyle w:val="Brdtext"/>
              <w:ind w:left="0"/>
            </w:pPr>
            <w:r w:rsidRPr="00677323">
              <w:t xml:space="preserve">Hög nivå </w:t>
            </w:r>
            <w:proofErr w:type="spellStart"/>
            <w:r w:rsidRPr="00677323">
              <w:t>återkokare</w:t>
            </w:r>
            <w:proofErr w:type="spellEnd"/>
            <w:r w:rsidRPr="00677323">
              <w:t xml:space="preserve"> MEA</w:t>
            </w:r>
          </w:p>
        </w:tc>
        <w:tc>
          <w:tcPr>
            <w:tcW w:w="1622" w:type="dxa"/>
          </w:tcPr>
          <w:p w14:paraId="01314AFB" w14:textId="77777777" w:rsidR="00467D4F" w:rsidRPr="00677323" w:rsidRDefault="00467D4F" w:rsidP="009441A3">
            <w:pPr>
              <w:pStyle w:val="Brdtext"/>
              <w:ind w:left="0"/>
            </w:pPr>
            <w:r w:rsidRPr="00677323">
              <w:t>95%</w:t>
            </w:r>
          </w:p>
        </w:tc>
        <w:tc>
          <w:tcPr>
            <w:tcW w:w="584" w:type="dxa"/>
          </w:tcPr>
          <w:p w14:paraId="5B161DC1" w14:textId="77777777" w:rsidR="00467D4F" w:rsidRPr="00677323" w:rsidRDefault="00467D4F" w:rsidP="009441A3">
            <w:pPr>
              <w:pStyle w:val="Brdtext"/>
              <w:ind w:left="0"/>
              <w:rPr>
                <w:highlight w:val="yellow"/>
              </w:rPr>
            </w:pPr>
            <w:r w:rsidRPr="00677323">
              <w:t>1</w:t>
            </w:r>
          </w:p>
        </w:tc>
      </w:tr>
    </w:tbl>
    <w:p w14:paraId="2802BC89" w14:textId="77777777" w:rsidR="00467D4F" w:rsidRPr="00677323" w:rsidRDefault="00467D4F" w:rsidP="00467D4F">
      <w:pPr>
        <w:pStyle w:val="Brdtext"/>
      </w:pPr>
    </w:p>
    <w:p w14:paraId="0C07A49F" w14:textId="77777777" w:rsidR="00467D4F" w:rsidRPr="00677323" w:rsidRDefault="00467D4F" w:rsidP="00467D4F">
      <w:pPr>
        <w:pStyle w:val="Brdtext"/>
        <w:rPr>
          <w:i/>
        </w:rPr>
      </w:pPr>
      <w:r w:rsidRPr="00677323">
        <w:rPr>
          <w:i/>
        </w:rPr>
        <w:t>Dessa objekt förreglar:</w:t>
      </w:r>
    </w:p>
    <w:p w14:paraId="1C431ADE" w14:textId="77777777" w:rsidR="00467D4F" w:rsidRPr="00677323" w:rsidRDefault="00467D4F" w:rsidP="00467D4F">
      <w:pPr>
        <w:pStyle w:val="Brdtext"/>
      </w:pPr>
      <w:r w:rsidRPr="00677323">
        <w:t>347PI517 förreglar:</w:t>
      </w:r>
    </w:p>
    <w:p w14:paraId="556A657A" w14:textId="77777777" w:rsidR="00467D4F" w:rsidRPr="00677323" w:rsidRDefault="00467D4F" w:rsidP="00467D4F">
      <w:pPr>
        <w:pStyle w:val="Brdtext"/>
        <w:numPr>
          <w:ilvl w:val="0"/>
          <w:numId w:val="11"/>
        </w:numPr>
      </w:pPr>
      <w:r w:rsidRPr="00677323">
        <w:t>MEA-pumpar 347PU104 och 347PU105</w:t>
      </w:r>
    </w:p>
    <w:p w14:paraId="6DC3E750" w14:textId="77777777" w:rsidR="00467D4F" w:rsidRPr="00677323" w:rsidRDefault="00467D4F" w:rsidP="00467D4F">
      <w:pPr>
        <w:pStyle w:val="Brdtext"/>
        <w:numPr>
          <w:ilvl w:val="0"/>
          <w:numId w:val="11"/>
        </w:numPr>
      </w:pPr>
      <w:r w:rsidRPr="00677323">
        <w:t>ESD-magnetventil för reglerventil 347RV667 för flöde av CO</w:t>
      </w:r>
      <w:r w:rsidRPr="00677323">
        <w:rPr>
          <w:vertAlign w:val="subscript"/>
        </w:rPr>
        <w:t>2</w:t>
      </w:r>
      <w:r w:rsidRPr="00677323">
        <w:t xml:space="preserve">-fattig MEA till </w:t>
      </w:r>
      <w:proofErr w:type="spellStart"/>
      <w:r w:rsidRPr="00677323">
        <w:t>absorber</w:t>
      </w:r>
      <w:proofErr w:type="spellEnd"/>
      <w:r w:rsidRPr="00677323">
        <w:t>, 347RV667_MV1 och flödesregulator 347FC667</w:t>
      </w:r>
    </w:p>
    <w:p w14:paraId="0F8DDAC8" w14:textId="77777777" w:rsidR="00467D4F" w:rsidRPr="00677323" w:rsidRDefault="00467D4F" w:rsidP="00467D4F">
      <w:pPr>
        <w:pStyle w:val="Brdtext"/>
        <w:numPr>
          <w:ilvl w:val="0"/>
          <w:numId w:val="11"/>
        </w:numPr>
      </w:pPr>
      <w:r w:rsidRPr="00677323">
        <w:t>Avstängningsventil för 347SV671 CO</w:t>
      </w:r>
      <w:r w:rsidRPr="00677323">
        <w:rPr>
          <w:vertAlign w:val="subscript"/>
        </w:rPr>
        <w:t>2</w:t>
      </w:r>
      <w:r w:rsidRPr="00677323">
        <w:t xml:space="preserve">-fattig MEA till </w:t>
      </w:r>
      <w:proofErr w:type="spellStart"/>
      <w:r w:rsidRPr="00677323">
        <w:t>absorber</w:t>
      </w:r>
      <w:proofErr w:type="spellEnd"/>
      <w:r w:rsidRPr="00677323">
        <w:t xml:space="preserve"> </w:t>
      </w:r>
    </w:p>
    <w:p w14:paraId="500EE1BA" w14:textId="77777777" w:rsidR="00467D4F" w:rsidRPr="00677323" w:rsidRDefault="00467D4F" w:rsidP="00467D4F">
      <w:pPr>
        <w:pStyle w:val="Brdtext"/>
        <w:numPr>
          <w:ilvl w:val="0"/>
          <w:numId w:val="11"/>
        </w:numPr>
      </w:pPr>
      <w:r w:rsidRPr="00677323">
        <w:t>Avstängningsventiler för CO</w:t>
      </w:r>
      <w:r w:rsidRPr="00677323">
        <w:rPr>
          <w:vertAlign w:val="subscript"/>
        </w:rPr>
        <w:t>2</w:t>
      </w:r>
      <w:r w:rsidRPr="00677323">
        <w:t xml:space="preserve">-rik MEA från </w:t>
      </w:r>
      <w:proofErr w:type="spellStart"/>
      <w:r w:rsidRPr="00677323">
        <w:t>absorber</w:t>
      </w:r>
      <w:proofErr w:type="spellEnd"/>
      <w:r w:rsidRPr="00677323">
        <w:t xml:space="preserve"> 347SV672 och 347SV673</w:t>
      </w:r>
    </w:p>
    <w:p w14:paraId="65F689D0" w14:textId="77777777" w:rsidR="00467D4F" w:rsidRPr="00677323" w:rsidRDefault="00467D4F" w:rsidP="00467D4F">
      <w:pPr>
        <w:pStyle w:val="Brdtext"/>
        <w:numPr>
          <w:ilvl w:val="0"/>
          <w:numId w:val="11"/>
        </w:numPr>
      </w:pPr>
      <w:r w:rsidRPr="00677323">
        <w:t>Avstängningsventil för CO</w:t>
      </w:r>
      <w:r w:rsidRPr="00677323">
        <w:rPr>
          <w:vertAlign w:val="subscript"/>
        </w:rPr>
        <w:t>2</w:t>
      </w:r>
      <w:r w:rsidRPr="00677323">
        <w:t xml:space="preserve">-fattig MEA från </w:t>
      </w:r>
      <w:proofErr w:type="spellStart"/>
      <w:r w:rsidRPr="00677323">
        <w:t>återkokaren</w:t>
      </w:r>
      <w:proofErr w:type="spellEnd"/>
      <w:r w:rsidRPr="00677323">
        <w:t xml:space="preserve"> 347SV674</w:t>
      </w:r>
    </w:p>
    <w:p w14:paraId="3E11EA52" w14:textId="77777777" w:rsidR="00467D4F" w:rsidRPr="00677323" w:rsidRDefault="00467D4F" w:rsidP="00467D4F">
      <w:pPr>
        <w:pStyle w:val="Brdtext"/>
        <w:numPr>
          <w:ilvl w:val="0"/>
          <w:numId w:val="11"/>
        </w:numPr>
      </w:pPr>
      <w:r w:rsidRPr="00677323">
        <w:t xml:space="preserve">Avstängningsventiler för kvävgas till </w:t>
      </w:r>
      <w:proofErr w:type="spellStart"/>
      <w:r w:rsidRPr="00677323">
        <w:t>återkokaren</w:t>
      </w:r>
      <w:proofErr w:type="spellEnd"/>
      <w:r w:rsidRPr="00677323">
        <w:t xml:space="preserve"> 254SV547, 254SV548 och 254SV549</w:t>
      </w:r>
    </w:p>
    <w:p w14:paraId="50572BFF" w14:textId="77777777" w:rsidR="00467D4F" w:rsidRPr="00677323" w:rsidRDefault="00467D4F" w:rsidP="00467D4F">
      <w:pPr>
        <w:pStyle w:val="Brdtext"/>
        <w:numPr>
          <w:ilvl w:val="0"/>
          <w:numId w:val="11"/>
        </w:numPr>
      </w:pPr>
      <w:r w:rsidRPr="00677323">
        <w:t xml:space="preserve">Nivåregulator </w:t>
      </w:r>
      <w:proofErr w:type="spellStart"/>
      <w:r w:rsidRPr="00677323">
        <w:t>absorber</w:t>
      </w:r>
      <w:proofErr w:type="spellEnd"/>
      <w:r w:rsidRPr="00677323">
        <w:t xml:space="preserve"> 347LC608.</w:t>
      </w:r>
    </w:p>
    <w:p w14:paraId="3B3FB82B" w14:textId="77777777" w:rsidR="00467D4F" w:rsidRPr="00677323" w:rsidRDefault="00467D4F" w:rsidP="00467D4F">
      <w:pPr>
        <w:pStyle w:val="Brdtext"/>
        <w:rPr>
          <w:highlight w:val="yellow"/>
        </w:rPr>
      </w:pPr>
    </w:p>
    <w:p w14:paraId="16891DFE" w14:textId="77777777" w:rsidR="00467D4F" w:rsidRPr="00677323" w:rsidRDefault="00467D4F" w:rsidP="00467D4F">
      <w:pPr>
        <w:pStyle w:val="Brdtext"/>
      </w:pPr>
      <w:r w:rsidRPr="00677323">
        <w:t>347</w:t>
      </w:r>
      <w:r w:rsidR="006B7E68" w:rsidRPr="00677323">
        <w:t>LI508</w:t>
      </w:r>
      <w:r w:rsidRPr="00677323">
        <w:t xml:space="preserve"> förreglar:</w:t>
      </w:r>
    </w:p>
    <w:p w14:paraId="255060FB" w14:textId="77777777" w:rsidR="00467D4F" w:rsidRPr="00677323" w:rsidRDefault="00467D4F" w:rsidP="00467D4F">
      <w:pPr>
        <w:pStyle w:val="Brdtext"/>
        <w:numPr>
          <w:ilvl w:val="0"/>
          <w:numId w:val="12"/>
        </w:numPr>
      </w:pPr>
      <w:r w:rsidRPr="00677323">
        <w:t>MEA-pumpar 347PU104 och 347PU105</w:t>
      </w:r>
    </w:p>
    <w:p w14:paraId="17A55082" w14:textId="77777777" w:rsidR="00467D4F" w:rsidRPr="00677323" w:rsidRDefault="00467D4F" w:rsidP="00467D4F">
      <w:pPr>
        <w:pStyle w:val="Brdtext"/>
        <w:numPr>
          <w:ilvl w:val="0"/>
          <w:numId w:val="12"/>
        </w:numPr>
      </w:pPr>
      <w:r w:rsidRPr="00677323">
        <w:t>Magnetventil för reglerventil 347RV667 för flöde av CO</w:t>
      </w:r>
      <w:r w:rsidRPr="00677323">
        <w:rPr>
          <w:vertAlign w:val="subscript"/>
        </w:rPr>
        <w:t>2</w:t>
      </w:r>
      <w:r w:rsidRPr="00677323">
        <w:t xml:space="preserve">-fattig MEA till </w:t>
      </w:r>
      <w:proofErr w:type="spellStart"/>
      <w:r w:rsidRPr="00677323">
        <w:t>absorber</w:t>
      </w:r>
      <w:proofErr w:type="spellEnd"/>
      <w:r w:rsidRPr="00677323">
        <w:t>, 347RV667_MV1 och flödesregulator 347FC667</w:t>
      </w:r>
    </w:p>
    <w:p w14:paraId="3C0E3E1A" w14:textId="77777777" w:rsidR="00467D4F" w:rsidRPr="00677323" w:rsidRDefault="00467D4F" w:rsidP="00467D4F">
      <w:pPr>
        <w:pStyle w:val="Brdtext"/>
        <w:numPr>
          <w:ilvl w:val="0"/>
          <w:numId w:val="12"/>
        </w:numPr>
      </w:pPr>
      <w:r w:rsidRPr="00677323">
        <w:t>Avstängningsventil för 347SV671 CO</w:t>
      </w:r>
      <w:r w:rsidRPr="00677323">
        <w:rPr>
          <w:vertAlign w:val="subscript"/>
        </w:rPr>
        <w:t>2</w:t>
      </w:r>
      <w:r w:rsidRPr="00677323">
        <w:t xml:space="preserve">-fattig MEA till </w:t>
      </w:r>
      <w:proofErr w:type="spellStart"/>
      <w:r w:rsidRPr="00677323">
        <w:t>absorber</w:t>
      </w:r>
      <w:proofErr w:type="spellEnd"/>
      <w:r w:rsidRPr="00677323">
        <w:t xml:space="preserve"> </w:t>
      </w:r>
    </w:p>
    <w:p w14:paraId="0971521A" w14:textId="77777777" w:rsidR="00467D4F" w:rsidRPr="00677323" w:rsidRDefault="00467D4F" w:rsidP="00467D4F">
      <w:pPr>
        <w:pStyle w:val="Brdtext"/>
        <w:numPr>
          <w:ilvl w:val="0"/>
          <w:numId w:val="12"/>
        </w:numPr>
      </w:pPr>
      <w:r w:rsidRPr="00677323">
        <w:t>Avstängningsventil för CO</w:t>
      </w:r>
      <w:r w:rsidRPr="00677323">
        <w:rPr>
          <w:vertAlign w:val="subscript"/>
        </w:rPr>
        <w:t>2</w:t>
      </w:r>
      <w:r w:rsidRPr="00677323">
        <w:t xml:space="preserve">-fattig MEA från </w:t>
      </w:r>
      <w:proofErr w:type="spellStart"/>
      <w:r w:rsidRPr="00677323">
        <w:t>återkokaren</w:t>
      </w:r>
      <w:proofErr w:type="spellEnd"/>
      <w:r w:rsidRPr="00677323">
        <w:t xml:space="preserve"> 347SV674</w:t>
      </w:r>
    </w:p>
    <w:p w14:paraId="5B675D13" w14:textId="77777777" w:rsidR="00467D4F" w:rsidRPr="00677323" w:rsidRDefault="00467D4F" w:rsidP="00467D4F">
      <w:pPr>
        <w:pStyle w:val="Brdtext"/>
        <w:numPr>
          <w:ilvl w:val="0"/>
          <w:numId w:val="12"/>
        </w:numPr>
      </w:pPr>
      <w:r w:rsidRPr="00677323">
        <w:t>Avstängningsventil för matarvatten 347SV509</w:t>
      </w:r>
    </w:p>
    <w:p w14:paraId="276A937F" w14:textId="38D0FE2B" w:rsidR="00467D4F" w:rsidRPr="00677323" w:rsidRDefault="00EB6A59" w:rsidP="00467D4F">
      <w:pPr>
        <w:pStyle w:val="Brdtext"/>
        <w:numPr>
          <w:ilvl w:val="0"/>
          <w:numId w:val="12"/>
        </w:numPr>
      </w:pPr>
      <w:r w:rsidRPr="00677323">
        <w:t>Reduktionsgaskompressor 346PU101 (H2-gräns, Överrids av 347HS399)</w:t>
      </w:r>
    </w:p>
    <w:p w14:paraId="3EA930B3" w14:textId="77777777" w:rsidR="00467D4F" w:rsidRPr="00677323" w:rsidRDefault="00467D4F" w:rsidP="00467D4F">
      <w:pPr>
        <w:pStyle w:val="Brdtext"/>
      </w:pPr>
    </w:p>
    <w:p w14:paraId="7BBE1A64" w14:textId="369F34AF" w:rsidR="00467D4F" w:rsidRPr="00677323" w:rsidRDefault="00467D4F" w:rsidP="00467D4F">
      <w:pPr>
        <w:pStyle w:val="Brdtext"/>
      </w:pPr>
      <w:r w:rsidRPr="00677323">
        <w:lastRenderedPageBreak/>
        <w:t>347L</w:t>
      </w:r>
      <w:r w:rsidR="00484E93" w:rsidRPr="00677323">
        <w:t>Z</w:t>
      </w:r>
      <w:r w:rsidRPr="00677323">
        <w:t>329 förreglar:</w:t>
      </w:r>
    </w:p>
    <w:p w14:paraId="47076697" w14:textId="77777777" w:rsidR="00467D4F" w:rsidRPr="00677323" w:rsidRDefault="00467D4F" w:rsidP="00467D4F">
      <w:pPr>
        <w:pStyle w:val="Brdtext"/>
        <w:numPr>
          <w:ilvl w:val="0"/>
          <w:numId w:val="13"/>
        </w:numPr>
      </w:pPr>
      <w:r w:rsidRPr="00677323">
        <w:t xml:space="preserve">Magnetventil för reglerventil 347RV608 för nivå i </w:t>
      </w:r>
      <w:proofErr w:type="spellStart"/>
      <w:r w:rsidRPr="00677323">
        <w:t>absorber</w:t>
      </w:r>
      <w:proofErr w:type="spellEnd"/>
      <w:r w:rsidRPr="00677323">
        <w:t>, 347RV608_MV1 och nivåregulator 347LC608</w:t>
      </w:r>
    </w:p>
    <w:p w14:paraId="01F776DE" w14:textId="77777777" w:rsidR="00467D4F" w:rsidRPr="00677323" w:rsidRDefault="00467D4F" w:rsidP="009C54B1">
      <w:pPr>
        <w:pStyle w:val="Brdtext"/>
      </w:pPr>
    </w:p>
    <w:p w14:paraId="0D97C51E" w14:textId="77777777" w:rsidR="00895C20" w:rsidRPr="00677323" w:rsidRDefault="00895C20" w:rsidP="009C54B1">
      <w:pPr>
        <w:pStyle w:val="Brdtext"/>
        <w:rPr>
          <w:i/>
        </w:rPr>
      </w:pPr>
      <w:r w:rsidRPr="00677323">
        <w:rPr>
          <w:i/>
        </w:rPr>
        <w:t>347TC310</w:t>
      </w:r>
    </w:p>
    <w:p w14:paraId="1271D8A9" w14:textId="77777777" w:rsidR="009C54B1" w:rsidRPr="00677323" w:rsidRDefault="000B2EE7" w:rsidP="009C54B1">
      <w:pPr>
        <w:pStyle w:val="Brdtext"/>
      </w:pPr>
      <w:r w:rsidRPr="00677323">
        <w:t>Temperaturen regleras med kaskad</w:t>
      </w:r>
      <w:r w:rsidR="00C93207" w:rsidRPr="00677323">
        <w:t>r</w:t>
      </w:r>
      <w:r w:rsidRPr="00677323">
        <w:t xml:space="preserve">eglering </w:t>
      </w:r>
      <w:r w:rsidR="001B655A" w:rsidRPr="00677323">
        <w:t>av</w:t>
      </w:r>
      <w:r w:rsidRPr="00677323">
        <w:t xml:space="preserve"> ångflödet in i </w:t>
      </w:r>
      <w:proofErr w:type="spellStart"/>
      <w:r w:rsidRPr="00677323">
        <w:t>återkokaren</w:t>
      </w:r>
      <w:proofErr w:type="spellEnd"/>
      <w:r w:rsidRPr="00677323">
        <w:t xml:space="preserve">. Temperaturen på utgående sur gas från </w:t>
      </w:r>
      <w:proofErr w:type="spellStart"/>
      <w:r w:rsidRPr="00677323">
        <w:t>s</w:t>
      </w:r>
      <w:r w:rsidR="009C54B1" w:rsidRPr="00677323">
        <w:t>trippern</w:t>
      </w:r>
      <w:proofErr w:type="spellEnd"/>
      <w:r w:rsidR="009C54B1" w:rsidRPr="00677323">
        <w:t xml:space="preserve"> mäts med 347TI310 och</w:t>
      </w:r>
      <w:r w:rsidRPr="00677323">
        <w:t xml:space="preserve"> regleras av </w:t>
      </w:r>
      <w:r w:rsidR="009C54B1" w:rsidRPr="00677323">
        <w:t xml:space="preserve">PI-regulatorn </w:t>
      </w:r>
      <w:r w:rsidR="00BE269D" w:rsidRPr="00677323">
        <w:t>347T</w:t>
      </w:r>
      <w:r w:rsidRPr="00677323">
        <w:t xml:space="preserve">C310. </w:t>
      </w:r>
      <w:r w:rsidR="009C54B1" w:rsidRPr="00677323">
        <w:t xml:space="preserve">Regulatorns utsignal </w:t>
      </w:r>
      <w:r w:rsidRPr="00677323">
        <w:t xml:space="preserve">sätter </w:t>
      </w:r>
      <w:proofErr w:type="spellStart"/>
      <w:r w:rsidRPr="00677323">
        <w:t>börvärdet</w:t>
      </w:r>
      <w:proofErr w:type="spellEnd"/>
      <w:r w:rsidRPr="00677323">
        <w:t xml:space="preserve"> </w:t>
      </w:r>
      <w:r w:rsidR="009C54B1" w:rsidRPr="00677323">
        <w:t>för</w:t>
      </w:r>
      <w:r w:rsidRPr="00677323">
        <w:t xml:space="preserve"> flödesregula</w:t>
      </w:r>
      <w:r w:rsidR="009C54B1" w:rsidRPr="00677323">
        <w:t xml:space="preserve">torn för </w:t>
      </w:r>
      <w:r w:rsidR="00BE269D" w:rsidRPr="00677323">
        <w:t xml:space="preserve">ångflöde in i </w:t>
      </w:r>
      <w:proofErr w:type="spellStart"/>
      <w:r w:rsidR="00BE269D" w:rsidRPr="00677323">
        <w:t>återkokaren</w:t>
      </w:r>
      <w:proofErr w:type="spellEnd"/>
      <w:r w:rsidR="00BE269D" w:rsidRPr="00677323">
        <w:t>, 271F</w:t>
      </w:r>
      <w:r w:rsidR="009C54B1" w:rsidRPr="00677323">
        <w:t xml:space="preserve">C576. Ökas </w:t>
      </w:r>
      <w:proofErr w:type="spellStart"/>
      <w:r w:rsidR="009C54B1" w:rsidRPr="00677323">
        <w:t>börvärdet</w:t>
      </w:r>
      <w:proofErr w:type="spellEnd"/>
      <w:r w:rsidR="009C54B1" w:rsidRPr="00677323">
        <w:t xml:space="preserve"> till flödesregulatorn ökar </w:t>
      </w:r>
      <w:r w:rsidR="00E43FCF" w:rsidRPr="00677323">
        <w:t xml:space="preserve">ångflödet och </w:t>
      </w:r>
      <w:r w:rsidR="009C54B1" w:rsidRPr="00677323">
        <w:t xml:space="preserve">temperaturen efter </w:t>
      </w:r>
      <w:proofErr w:type="spellStart"/>
      <w:r w:rsidR="009C54B1" w:rsidRPr="00677323">
        <w:t>strippern</w:t>
      </w:r>
      <w:proofErr w:type="spellEnd"/>
      <w:r w:rsidR="009C54B1" w:rsidRPr="00677323">
        <w:t>.</w:t>
      </w:r>
    </w:p>
    <w:p w14:paraId="34917DD3" w14:textId="77777777" w:rsidR="00895C20" w:rsidRPr="00677323" w:rsidRDefault="00895C20" w:rsidP="009C54B1">
      <w:pPr>
        <w:pStyle w:val="Brdtext"/>
      </w:pPr>
      <w:r w:rsidRPr="00677323">
        <w:t xml:space="preserve">Utsignalområde 0-3000 kg/h. </w:t>
      </w:r>
      <w:r w:rsidRPr="00677323">
        <w:br/>
        <w:t xml:space="preserve">Internt </w:t>
      </w:r>
      <w:proofErr w:type="spellStart"/>
      <w:r w:rsidRPr="00677323">
        <w:t>börvärde</w:t>
      </w:r>
      <w:proofErr w:type="spellEnd"/>
      <w:r w:rsidRPr="00677323">
        <w:t xml:space="preserve"> 117 </w:t>
      </w:r>
      <w:r w:rsidRPr="00677323">
        <w:sym w:font="Symbol" w:char="F0B0"/>
      </w:r>
      <w:r w:rsidRPr="00677323">
        <w:t>C</w:t>
      </w:r>
      <w:r w:rsidRPr="00677323">
        <w:br/>
      </w:r>
      <w:proofErr w:type="spellStart"/>
      <w:r w:rsidRPr="00677323">
        <w:t>Ärvärdesområde</w:t>
      </w:r>
      <w:proofErr w:type="spellEnd"/>
      <w:r w:rsidRPr="00677323">
        <w:t xml:space="preserve">: 0-200 </w:t>
      </w:r>
      <w:r w:rsidRPr="00677323">
        <w:sym w:font="Symbol" w:char="F0B0"/>
      </w:r>
      <w:r w:rsidRPr="00677323">
        <w:t>C</w:t>
      </w:r>
      <w:r w:rsidRPr="00677323">
        <w:br/>
        <w:t>Rev. regulator (MV&lt;SP öka utsignal, MV&gt;SP minska utsignal).</w:t>
      </w:r>
    </w:p>
    <w:p w14:paraId="4C94C47E" w14:textId="77777777" w:rsidR="00895C20" w:rsidRPr="00677323" w:rsidRDefault="00895C20" w:rsidP="009C54B1">
      <w:pPr>
        <w:pStyle w:val="Brdtext"/>
      </w:pPr>
    </w:p>
    <w:p w14:paraId="02430280" w14:textId="77777777" w:rsidR="00895C20" w:rsidRPr="00677323" w:rsidRDefault="00895C20" w:rsidP="009C54B1">
      <w:pPr>
        <w:pStyle w:val="Brdtext"/>
        <w:rPr>
          <w:i/>
        </w:rPr>
      </w:pPr>
      <w:r w:rsidRPr="00677323">
        <w:rPr>
          <w:i/>
        </w:rPr>
        <w:t>271FC576</w:t>
      </w:r>
    </w:p>
    <w:p w14:paraId="5FC38B1E" w14:textId="4AA0F248" w:rsidR="00895C20" w:rsidRPr="00677323" w:rsidRDefault="00895C20" w:rsidP="00895C20">
      <w:pPr>
        <w:pStyle w:val="Brdtext"/>
      </w:pPr>
      <w:r w:rsidRPr="00677323">
        <w:t xml:space="preserve">Flödesregulatorn 271FC576 får </w:t>
      </w:r>
      <w:proofErr w:type="spellStart"/>
      <w:r w:rsidRPr="00677323">
        <w:t>börvärde</w:t>
      </w:r>
      <w:proofErr w:type="spellEnd"/>
      <w:r w:rsidRPr="00677323">
        <w:t xml:space="preserve"> från utsignal på 347TC310. Flödet</w:t>
      </w:r>
      <w:r w:rsidR="004E7056" w:rsidRPr="00677323">
        <w:t xml:space="preserve"> beräknas</w:t>
      </w:r>
      <w:r w:rsidRPr="00677323">
        <w:t xml:space="preserve"> av 2</w:t>
      </w:r>
      <w:r w:rsidR="00352506" w:rsidRPr="00677323">
        <w:t>71X</w:t>
      </w:r>
      <w:r w:rsidRPr="00677323">
        <w:t xml:space="preserve">I576 och regleras av PI-regulatorn 271FC576. Regulatorn styr öppningsgraden på reglerventilen 271RV576. Öppnar ventilen ökar flödet av ånga genom </w:t>
      </w:r>
      <w:proofErr w:type="spellStart"/>
      <w:r w:rsidRPr="00677323">
        <w:t>återkokaren</w:t>
      </w:r>
      <w:proofErr w:type="spellEnd"/>
      <w:r w:rsidRPr="00677323">
        <w:t>. 271RV576 är utrustad med en magnetventil för tvångsstängning, 271RV576_MV1.</w:t>
      </w:r>
    </w:p>
    <w:p w14:paraId="6BBCD497" w14:textId="77777777" w:rsidR="00895C20" w:rsidRPr="00677323" w:rsidRDefault="00895C20" w:rsidP="00895C20">
      <w:pPr>
        <w:pStyle w:val="Brdtext"/>
      </w:pPr>
      <w:r w:rsidRPr="00677323">
        <w:t xml:space="preserve">Utsignalområde 0-100 %. </w:t>
      </w:r>
      <w:r w:rsidRPr="00677323">
        <w:br/>
        <w:t xml:space="preserve">Externt </w:t>
      </w:r>
      <w:proofErr w:type="spellStart"/>
      <w:r w:rsidRPr="00677323">
        <w:t>börvärde</w:t>
      </w:r>
      <w:proofErr w:type="spellEnd"/>
      <w:r w:rsidRPr="00677323">
        <w:t xml:space="preserve"> Utsignal från 347TC310</w:t>
      </w:r>
      <w:r w:rsidRPr="00677323">
        <w:br/>
      </w:r>
      <w:proofErr w:type="spellStart"/>
      <w:r w:rsidRPr="00677323">
        <w:t>Ärvärdesområde</w:t>
      </w:r>
      <w:proofErr w:type="spellEnd"/>
      <w:r w:rsidRPr="00677323">
        <w:t xml:space="preserve"> 0-3000 kg/h</w:t>
      </w:r>
      <w:r w:rsidRPr="00677323">
        <w:br/>
        <w:t>Rev. regulator (MV&lt;SP öka utsignal, MV&gt;SP minska utsignal).</w:t>
      </w:r>
    </w:p>
    <w:p w14:paraId="36F98FD6" w14:textId="77777777" w:rsidR="003A5838" w:rsidRPr="00677323" w:rsidRDefault="003A5838" w:rsidP="00895C20">
      <w:pPr>
        <w:pStyle w:val="Brdtext"/>
        <w:rPr>
          <w:i/>
          <w:highlight w:val="yellow"/>
        </w:rPr>
      </w:pPr>
    </w:p>
    <w:p w14:paraId="6B48923B" w14:textId="77777777" w:rsidR="00216D73" w:rsidRPr="00677323" w:rsidRDefault="00216D73" w:rsidP="00216D73">
      <w:pPr>
        <w:pStyle w:val="Brdtext"/>
        <w:rPr>
          <w:i/>
        </w:rPr>
      </w:pPr>
      <w:r w:rsidRPr="00677323">
        <w:rPr>
          <w:i/>
        </w:rPr>
        <w:t xml:space="preserve">271FC576 (PID01) inklusive </w:t>
      </w:r>
      <w:proofErr w:type="spellStart"/>
      <w:r w:rsidRPr="00677323">
        <w:rPr>
          <w:i/>
        </w:rPr>
        <w:t>förreglingar</w:t>
      </w:r>
      <w:proofErr w:type="spellEnd"/>
      <w:r w:rsidRPr="00677323">
        <w:rPr>
          <w:i/>
        </w:rPr>
        <w:t>:</w:t>
      </w:r>
    </w:p>
    <w:tbl>
      <w:tblPr>
        <w:tblStyle w:val="Tabellrutnt"/>
        <w:tblW w:w="7928" w:type="dxa"/>
        <w:tblInd w:w="1134" w:type="dxa"/>
        <w:tblLayout w:type="fixed"/>
        <w:tblLook w:val="04A0" w:firstRow="1" w:lastRow="0" w:firstColumn="1" w:lastColumn="0" w:noHBand="0" w:noVBand="1"/>
      </w:tblPr>
      <w:tblGrid>
        <w:gridCol w:w="2639"/>
        <w:gridCol w:w="3423"/>
        <w:gridCol w:w="777"/>
        <w:gridCol w:w="1089"/>
      </w:tblGrid>
      <w:tr w:rsidR="00677323" w:rsidRPr="00677323" w14:paraId="32D5E6B0" w14:textId="77777777" w:rsidTr="009441A3">
        <w:trPr>
          <w:trHeight w:val="396"/>
        </w:trPr>
        <w:tc>
          <w:tcPr>
            <w:tcW w:w="2639" w:type="dxa"/>
          </w:tcPr>
          <w:p w14:paraId="5A1ECE14" w14:textId="77777777" w:rsidR="00216D73" w:rsidRPr="00677323" w:rsidRDefault="00216D73" w:rsidP="009441A3">
            <w:pPr>
              <w:pStyle w:val="Brdtext"/>
              <w:ind w:left="0"/>
            </w:pPr>
            <w:r w:rsidRPr="00677323">
              <w:t>Objekt/signal</w:t>
            </w:r>
          </w:p>
        </w:tc>
        <w:tc>
          <w:tcPr>
            <w:tcW w:w="3423" w:type="dxa"/>
          </w:tcPr>
          <w:p w14:paraId="6AD4BDCA" w14:textId="77777777" w:rsidR="00216D73" w:rsidRPr="00677323" w:rsidRDefault="00216D73" w:rsidP="009441A3">
            <w:pPr>
              <w:pStyle w:val="Brdtext"/>
              <w:ind w:left="0"/>
            </w:pPr>
            <w:r w:rsidRPr="00677323">
              <w:t>Beskrivning</w:t>
            </w:r>
          </w:p>
        </w:tc>
        <w:tc>
          <w:tcPr>
            <w:tcW w:w="777" w:type="dxa"/>
          </w:tcPr>
          <w:p w14:paraId="7E81D721" w14:textId="77777777" w:rsidR="00216D73" w:rsidRPr="00677323" w:rsidRDefault="00216D73" w:rsidP="009441A3">
            <w:pPr>
              <w:pStyle w:val="Brdtext"/>
              <w:ind w:left="0"/>
            </w:pPr>
            <w:r w:rsidRPr="00677323">
              <w:t>IB</w:t>
            </w:r>
          </w:p>
        </w:tc>
        <w:tc>
          <w:tcPr>
            <w:tcW w:w="1089" w:type="dxa"/>
          </w:tcPr>
          <w:p w14:paraId="56270ACB" w14:textId="77777777" w:rsidR="00216D73" w:rsidRPr="00677323" w:rsidRDefault="00216D73" w:rsidP="009441A3">
            <w:pPr>
              <w:pStyle w:val="Brdtext"/>
              <w:ind w:left="0"/>
            </w:pPr>
            <w:proofErr w:type="spellStart"/>
            <w:r w:rsidRPr="00677323">
              <w:t>IBRef</w:t>
            </w:r>
            <w:proofErr w:type="spellEnd"/>
          </w:p>
        </w:tc>
      </w:tr>
      <w:tr w:rsidR="00677323" w:rsidRPr="00677323" w14:paraId="1C9E5FFF" w14:textId="77777777" w:rsidTr="009441A3">
        <w:trPr>
          <w:trHeight w:val="396"/>
        </w:trPr>
        <w:tc>
          <w:tcPr>
            <w:tcW w:w="2639" w:type="dxa"/>
          </w:tcPr>
          <w:p w14:paraId="52FFB8B7" w14:textId="16F675D2" w:rsidR="00216D73" w:rsidRPr="00A22A8E" w:rsidRDefault="00216D73" w:rsidP="009441A3">
            <w:pPr>
              <w:pStyle w:val="Brdtext"/>
              <w:ind w:left="0"/>
              <w:rPr>
                <w:color w:val="FF0000"/>
              </w:rPr>
            </w:pPr>
            <w:r w:rsidRPr="00A22A8E">
              <w:rPr>
                <w:color w:val="FF0000"/>
              </w:rPr>
              <w:t>271RV576</w:t>
            </w:r>
            <w:r w:rsidR="00F94C18">
              <w:rPr>
                <w:color w:val="FF0000"/>
              </w:rPr>
              <w:t>-</w:t>
            </w:r>
            <w:r w:rsidRPr="00A22A8E">
              <w:rPr>
                <w:color w:val="FF0000"/>
              </w:rPr>
              <w:t>MV1</w:t>
            </w:r>
          </w:p>
        </w:tc>
        <w:tc>
          <w:tcPr>
            <w:tcW w:w="3423" w:type="dxa"/>
          </w:tcPr>
          <w:p w14:paraId="375E28F6" w14:textId="191B8C6F" w:rsidR="00216D73" w:rsidRPr="00A22A8E" w:rsidRDefault="00F94C18" w:rsidP="009441A3">
            <w:pPr>
              <w:pStyle w:val="Brdtext"/>
              <w:ind w:left="0"/>
              <w:rPr>
                <w:color w:val="FF0000"/>
              </w:rPr>
            </w:pPr>
            <w:r w:rsidRPr="00A22A8E">
              <w:rPr>
                <w:color w:val="FF0000"/>
              </w:rPr>
              <w:t>271RV576</w:t>
            </w:r>
            <w:r>
              <w:rPr>
                <w:color w:val="FF0000"/>
              </w:rPr>
              <w:t>-</w:t>
            </w:r>
            <w:r w:rsidRPr="00A22A8E">
              <w:rPr>
                <w:color w:val="FF0000"/>
              </w:rPr>
              <w:t>MV1</w:t>
            </w:r>
            <w:r>
              <w:rPr>
                <w:color w:val="FF0000"/>
              </w:rPr>
              <w:t xml:space="preserve"> </w:t>
            </w:r>
            <w:r w:rsidR="00216D73" w:rsidRPr="00A22A8E">
              <w:rPr>
                <w:color w:val="FF0000"/>
              </w:rPr>
              <w:t>Säkerhetssystem</w:t>
            </w:r>
          </w:p>
        </w:tc>
        <w:tc>
          <w:tcPr>
            <w:tcW w:w="777" w:type="dxa"/>
          </w:tcPr>
          <w:p w14:paraId="32562F19" w14:textId="77777777" w:rsidR="00216D73" w:rsidRPr="00677323" w:rsidRDefault="00216D73" w:rsidP="009441A3">
            <w:pPr>
              <w:pStyle w:val="Brdtext"/>
              <w:ind w:left="0"/>
            </w:pPr>
            <w:r w:rsidRPr="00677323">
              <w:t>IB1</w:t>
            </w:r>
          </w:p>
        </w:tc>
        <w:tc>
          <w:tcPr>
            <w:tcW w:w="1089" w:type="dxa"/>
          </w:tcPr>
          <w:p w14:paraId="2F59A1BB" w14:textId="77777777" w:rsidR="00216D73" w:rsidRPr="00677323" w:rsidRDefault="00216D73" w:rsidP="009441A3">
            <w:pPr>
              <w:pStyle w:val="Brdtext"/>
              <w:ind w:left="0"/>
            </w:pPr>
            <w:r w:rsidRPr="00677323">
              <w:t>0,0</w:t>
            </w:r>
          </w:p>
        </w:tc>
      </w:tr>
      <w:tr w:rsidR="00677323" w:rsidRPr="00677323" w14:paraId="294CF596" w14:textId="77777777" w:rsidTr="009441A3">
        <w:trPr>
          <w:trHeight w:val="686"/>
        </w:trPr>
        <w:tc>
          <w:tcPr>
            <w:tcW w:w="2639" w:type="dxa"/>
          </w:tcPr>
          <w:p w14:paraId="02D5840B" w14:textId="6F666B7C" w:rsidR="00216D73" w:rsidRPr="00677323" w:rsidRDefault="00F94C18" w:rsidP="009441A3">
            <w:pPr>
              <w:pStyle w:val="Brdtext"/>
              <w:ind w:left="0"/>
            </w:pPr>
            <w:r w:rsidRPr="00A22A8E">
              <w:rPr>
                <w:color w:val="FF0000"/>
              </w:rPr>
              <w:t>308HZ300/301</w:t>
            </w:r>
          </w:p>
        </w:tc>
        <w:tc>
          <w:tcPr>
            <w:tcW w:w="3423" w:type="dxa"/>
          </w:tcPr>
          <w:p w14:paraId="54375BA2" w14:textId="1B9EF47C" w:rsidR="00216D73" w:rsidRPr="00677323" w:rsidRDefault="00F94C18" w:rsidP="009441A3">
            <w:pPr>
              <w:pStyle w:val="Brdtext"/>
              <w:ind w:left="0"/>
            </w:pPr>
            <w:r w:rsidRPr="00A22A8E">
              <w:rPr>
                <w:color w:val="FF0000"/>
              </w:rPr>
              <w:t>Processnödstopp</w:t>
            </w:r>
          </w:p>
        </w:tc>
        <w:tc>
          <w:tcPr>
            <w:tcW w:w="777" w:type="dxa"/>
          </w:tcPr>
          <w:p w14:paraId="6AC33430" w14:textId="77777777" w:rsidR="00216D73" w:rsidRPr="00677323" w:rsidRDefault="00216D73" w:rsidP="009441A3">
            <w:pPr>
              <w:pStyle w:val="Brdtext"/>
              <w:ind w:left="0"/>
            </w:pPr>
            <w:r w:rsidRPr="00677323">
              <w:t>IB2</w:t>
            </w:r>
          </w:p>
        </w:tc>
        <w:tc>
          <w:tcPr>
            <w:tcW w:w="1089" w:type="dxa"/>
          </w:tcPr>
          <w:p w14:paraId="5DB5FA37" w14:textId="77777777" w:rsidR="00216D73" w:rsidRPr="00677323" w:rsidRDefault="00216D73" w:rsidP="009441A3">
            <w:pPr>
              <w:pStyle w:val="Brdtext"/>
              <w:ind w:left="0"/>
            </w:pPr>
            <w:r w:rsidRPr="00677323">
              <w:t>0,0</w:t>
            </w:r>
          </w:p>
        </w:tc>
      </w:tr>
      <w:tr w:rsidR="00677323" w:rsidRPr="00677323" w14:paraId="3AB9ACBB" w14:textId="77777777" w:rsidTr="009441A3">
        <w:trPr>
          <w:trHeight w:val="396"/>
        </w:trPr>
        <w:tc>
          <w:tcPr>
            <w:tcW w:w="2639" w:type="dxa"/>
          </w:tcPr>
          <w:p w14:paraId="08763AA9" w14:textId="65981049" w:rsidR="00216D73" w:rsidRPr="00EE379D" w:rsidRDefault="00923F8F" w:rsidP="009441A3">
            <w:pPr>
              <w:pStyle w:val="Brdtext"/>
              <w:ind w:left="0"/>
              <w:rPr>
                <w:color w:val="FF0000"/>
              </w:rPr>
            </w:pPr>
            <w:r w:rsidRPr="00EE379D">
              <w:rPr>
                <w:color w:val="FF0000"/>
              </w:rPr>
              <w:t>271FC</w:t>
            </w:r>
            <w:r w:rsidR="00A12EB5" w:rsidRPr="00EE379D">
              <w:rPr>
                <w:color w:val="FF0000"/>
              </w:rPr>
              <w:t>576-IBGrp</w:t>
            </w:r>
          </w:p>
        </w:tc>
        <w:tc>
          <w:tcPr>
            <w:tcW w:w="3423" w:type="dxa"/>
          </w:tcPr>
          <w:p w14:paraId="3AB51D97" w14:textId="074E0580" w:rsidR="00216D73" w:rsidRPr="00EE379D" w:rsidRDefault="001C42F3" w:rsidP="009441A3">
            <w:pPr>
              <w:pStyle w:val="Brdtext"/>
              <w:ind w:left="0"/>
              <w:rPr>
                <w:color w:val="FF0000"/>
              </w:rPr>
            </w:pPr>
            <w:r w:rsidRPr="00EE379D">
              <w:rPr>
                <w:color w:val="FF0000"/>
              </w:rPr>
              <w:t>271FC576-IBGrp Gruppförregling</w:t>
            </w:r>
          </w:p>
        </w:tc>
        <w:tc>
          <w:tcPr>
            <w:tcW w:w="777" w:type="dxa"/>
          </w:tcPr>
          <w:p w14:paraId="513D0C89" w14:textId="77777777" w:rsidR="00216D73" w:rsidRPr="00EE379D" w:rsidRDefault="00216D73" w:rsidP="009441A3">
            <w:pPr>
              <w:pStyle w:val="Brdtext"/>
              <w:ind w:left="0"/>
              <w:rPr>
                <w:color w:val="FF0000"/>
              </w:rPr>
            </w:pPr>
            <w:r w:rsidRPr="00EE379D">
              <w:rPr>
                <w:color w:val="FF0000"/>
              </w:rPr>
              <w:t>IB3</w:t>
            </w:r>
          </w:p>
        </w:tc>
        <w:tc>
          <w:tcPr>
            <w:tcW w:w="1089" w:type="dxa"/>
          </w:tcPr>
          <w:p w14:paraId="2E16C614" w14:textId="77777777" w:rsidR="00216D73" w:rsidRPr="00EE379D" w:rsidRDefault="00216D73" w:rsidP="009441A3">
            <w:pPr>
              <w:pStyle w:val="Brdtext"/>
              <w:ind w:left="0"/>
              <w:rPr>
                <w:color w:val="FF0000"/>
              </w:rPr>
            </w:pPr>
            <w:r w:rsidRPr="00EE379D">
              <w:rPr>
                <w:color w:val="FF0000"/>
              </w:rPr>
              <w:t>0,0</w:t>
            </w:r>
          </w:p>
        </w:tc>
      </w:tr>
    </w:tbl>
    <w:p w14:paraId="39449D34" w14:textId="62CB8B1C" w:rsidR="00216D73" w:rsidRDefault="00216D73" w:rsidP="009C54B1">
      <w:pPr>
        <w:pStyle w:val="Brdtext"/>
      </w:pPr>
    </w:p>
    <w:p w14:paraId="630EDB3F" w14:textId="6FBA0CC7" w:rsidR="00C83845" w:rsidRPr="00EE379D" w:rsidRDefault="00C83845" w:rsidP="00C83845">
      <w:pPr>
        <w:pStyle w:val="Brdtext"/>
        <w:rPr>
          <w:i/>
          <w:color w:val="FF0000"/>
        </w:rPr>
      </w:pPr>
      <w:r w:rsidRPr="00EE379D">
        <w:rPr>
          <w:i/>
          <w:color w:val="FF0000"/>
        </w:rPr>
        <w:t>Förreglingsgrupp 271FC576</w:t>
      </w:r>
      <w:r w:rsidR="00F443F6" w:rsidRPr="00EE379D">
        <w:rPr>
          <w:i/>
          <w:color w:val="FF0000"/>
        </w:rPr>
        <w:t>-</w:t>
      </w:r>
      <w:r w:rsidR="00985B14" w:rsidRPr="00EE379D">
        <w:rPr>
          <w:i/>
          <w:color w:val="FF0000"/>
        </w:rPr>
        <w:t>IBGrp</w:t>
      </w:r>
      <w:r w:rsidRPr="00EE379D">
        <w:rPr>
          <w:i/>
          <w:color w:val="FF0000"/>
        </w:rPr>
        <w:t>:</w:t>
      </w:r>
    </w:p>
    <w:tbl>
      <w:tblPr>
        <w:tblStyle w:val="Tabellrutnt"/>
        <w:tblW w:w="7933" w:type="dxa"/>
        <w:tblInd w:w="1134" w:type="dxa"/>
        <w:tblLayout w:type="fixed"/>
        <w:tblLook w:val="04A0" w:firstRow="1" w:lastRow="0" w:firstColumn="1" w:lastColumn="0" w:noHBand="0" w:noVBand="1"/>
      </w:tblPr>
      <w:tblGrid>
        <w:gridCol w:w="2639"/>
        <w:gridCol w:w="4586"/>
        <w:gridCol w:w="708"/>
      </w:tblGrid>
      <w:tr w:rsidR="00EE379D" w:rsidRPr="00EE379D" w14:paraId="7C238C8D" w14:textId="77777777" w:rsidTr="00A30699">
        <w:trPr>
          <w:trHeight w:val="396"/>
        </w:trPr>
        <w:tc>
          <w:tcPr>
            <w:tcW w:w="2639" w:type="dxa"/>
          </w:tcPr>
          <w:p w14:paraId="4BFDE171" w14:textId="77777777" w:rsidR="00A30699" w:rsidRPr="00EE379D" w:rsidRDefault="00A30699" w:rsidP="00472B6F">
            <w:pPr>
              <w:pStyle w:val="Brdtext"/>
              <w:ind w:left="0"/>
              <w:rPr>
                <w:color w:val="FF0000"/>
              </w:rPr>
            </w:pPr>
            <w:r w:rsidRPr="00EE379D">
              <w:rPr>
                <w:color w:val="FF0000"/>
              </w:rPr>
              <w:t>Objekt/signal</w:t>
            </w:r>
          </w:p>
        </w:tc>
        <w:tc>
          <w:tcPr>
            <w:tcW w:w="4586" w:type="dxa"/>
          </w:tcPr>
          <w:p w14:paraId="65BE98EB" w14:textId="77777777" w:rsidR="00A30699" w:rsidRPr="00EE379D" w:rsidRDefault="00A30699" w:rsidP="00472B6F">
            <w:pPr>
              <w:pStyle w:val="Brdtext"/>
              <w:ind w:left="0"/>
              <w:rPr>
                <w:color w:val="FF0000"/>
              </w:rPr>
            </w:pPr>
            <w:r w:rsidRPr="00EE379D">
              <w:rPr>
                <w:color w:val="FF0000"/>
              </w:rPr>
              <w:t>Beskrivning</w:t>
            </w:r>
          </w:p>
        </w:tc>
        <w:tc>
          <w:tcPr>
            <w:tcW w:w="708" w:type="dxa"/>
          </w:tcPr>
          <w:p w14:paraId="5BFD6CA6" w14:textId="77777777" w:rsidR="00A30699" w:rsidRPr="00EE379D" w:rsidRDefault="00A30699" w:rsidP="00472B6F">
            <w:pPr>
              <w:pStyle w:val="Brdtext"/>
              <w:ind w:left="0"/>
              <w:rPr>
                <w:color w:val="FF0000"/>
              </w:rPr>
            </w:pPr>
            <w:r w:rsidRPr="00EE379D">
              <w:rPr>
                <w:color w:val="FF0000"/>
              </w:rPr>
              <w:t>IB</w:t>
            </w:r>
          </w:p>
        </w:tc>
      </w:tr>
      <w:tr w:rsidR="00EE379D" w:rsidRPr="00EE379D" w14:paraId="71D8138E" w14:textId="77777777" w:rsidTr="00A30699">
        <w:trPr>
          <w:trHeight w:val="396"/>
        </w:trPr>
        <w:tc>
          <w:tcPr>
            <w:tcW w:w="2639" w:type="dxa"/>
          </w:tcPr>
          <w:p w14:paraId="7AD4098F" w14:textId="6EF2BB38" w:rsidR="006D78B9" w:rsidRPr="00EE379D" w:rsidRDefault="006D78B9" w:rsidP="006D78B9">
            <w:pPr>
              <w:pStyle w:val="Brdtext"/>
              <w:ind w:left="0"/>
              <w:rPr>
                <w:color w:val="FF0000"/>
              </w:rPr>
            </w:pPr>
            <w:r w:rsidRPr="00EE379D">
              <w:rPr>
                <w:color w:val="FF0000"/>
                <w:highlight w:val="yellow"/>
              </w:rPr>
              <w:t>Dummy</w:t>
            </w:r>
            <w:r w:rsidR="007A40B6" w:rsidRPr="00EE379D">
              <w:rPr>
                <w:color w:val="FF0000"/>
                <w:highlight w:val="yellow"/>
              </w:rPr>
              <w:t>-</w:t>
            </w:r>
            <w:r w:rsidRPr="00EE379D">
              <w:rPr>
                <w:color w:val="FF0000"/>
                <w:highlight w:val="yellow"/>
              </w:rPr>
              <w:t>PF</w:t>
            </w:r>
            <w:r w:rsidR="007A40B6" w:rsidRPr="00EE379D">
              <w:rPr>
                <w:color w:val="FF0000"/>
                <w:highlight w:val="yellow"/>
              </w:rPr>
              <w:t>_N</w:t>
            </w:r>
          </w:p>
        </w:tc>
        <w:tc>
          <w:tcPr>
            <w:tcW w:w="4586" w:type="dxa"/>
          </w:tcPr>
          <w:p w14:paraId="337FBB65" w14:textId="3BE641F9" w:rsidR="006D78B9" w:rsidRPr="00EE379D" w:rsidRDefault="006D78B9" w:rsidP="006D78B9">
            <w:pPr>
              <w:pStyle w:val="Brdtext"/>
              <w:ind w:left="0"/>
              <w:rPr>
                <w:color w:val="FF0000"/>
              </w:rPr>
            </w:pPr>
            <w:r w:rsidRPr="00EE379D">
              <w:rPr>
                <w:color w:val="FF0000"/>
              </w:rPr>
              <w:t>Generellt elavbrott</w:t>
            </w:r>
          </w:p>
        </w:tc>
        <w:tc>
          <w:tcPr>
            <w:tcW w:w="708" w:type="dxa"/>
          </w:tcPr>
          <w:p w14:paraId="4644E2B0" w14:textId="258B6693" w:rsidR="006D78B9" w:rsidRPr="00EE379D" w:rsidRDefault="004E1485" w:rsidP="006D78B9">
            <w:pPr>
              <w:pStyle w:val="Brdtext"/>
              <w:ind w:left="0"/>
              <w:rPr>
                <w:color w:val="FF0000"/>
              </w:rPr>
            </w:pPr>
            <w:r w:rsidRPr="00EE379D">
              <w:rPr>
                <w:color w:val="FF0000"/>
              </w:rPr>
              <w:t>1</w:t>
            </w:r>
          </w:p>
        </w:tc>
      </w:tr>
      <w:tr w:rsidR="00EE379D" w:rsidRPr="00EE379D" w14:paraId="4A22ACFB" w14:textId="77777777" w:rsidTr="00A30699">
        <w:trPr>
          <w:trHeight w:val="396"/>
        </w:trPr>
        <w:tc>
          <w:tcPr>
            <w:tcW w:w="2639" w:type="dxa"/>
          </w:tcPr>
          <w:p w14:paraId="55913FCC" w14:textId="30A12A2F" w:rsidR="00A30699" w:rsidRPr="00EE379D" w:rsidRDefault="00A30699" w:rsidP="00472B6F">
            <w:pPr>
              <w:pStyle w:val="Brdtext"/>
              <w:ind w:left="0"/>
              <w:rPr>
                <w:color w:val="FF0000"/>
              </w:rPr>
            </w:pPr>
            <w:r w:rsidRPr="00EE379D">
              <w:rPr>
                <w:color w:val="FF0000"/>
              </w:rPr>
              <w:t>347PI311_H2</w:t>
            </w:r>
            <w:r w:rsidR="005E2640" w:rsidRPr="00EE379D">
              <w:rPr>
                <w:color w:val="FF0000"/>
              </w:rPr>
              <w:t>_N</w:t>
            </w:r>
          </w:p>
        </w:tc>
        <w:tc>
          <w:tcPr>
            <w:tcW w:w="4586" w:type="dxa"/>
          </w:tcPr>
          <w:p w14:paraId="4049602F" w14:textId="38A6B42F" w:rsidR="00A30699" w:rsidRPr="00EE379D" w:rsidRDefault="00A30699" w:rsidP="00472B6F">
            <w:pPr>
              <w:pStyle w:val="Brdtext"/>
              <w:ind w:left="0"/>
              <w:rPr>
                <w:color w:val="FF0000"/>
              </w:rPr>
            </w:pPr>
            <w:r w:rsidRPr="00EE379D">
              <w:rPr>
                <w:color w:val="FF0000"/>
              </w:rPr>
              <w:t xml:space="preserve">347PI311 ≥ H2 Efter </w:t>
            </w:r>
            <w:proofErr w:type="spellStart"/>
            <w:r w:rsidRPr="00EE379D">
              <w:rPr>
                <w:color w:val="FF0000"/>
              </w:rPr>
              <w:t>stripper</w:t>
            </w:r>
            <w:proofErr w:type="spellEnd"/>
          </w:p>
        </w:tc>
        <w:tc>
          <w:tcPr>
            <w:tcW w:w="708" w:type="dxa"/>
          </w:tcPr>
          <w:p w14:paraId="59FBB434" w14:textId="6FEAC906" w:rsidR="00A30699" w:rsidRPr="00EE379D" w:rsidRDefault="004E1485" w:rsidP="00472B6F">
            <w:pPr>
              <w:pStyle w:val="Brdtext"/>
              <w:ind w:left="0"/>
              <w:rPr>
                <w:color w:val="FF0000"/>
              </w:rPr>
            </w:pPr>
            <w:r w:rsidRPr="00EE379D">
              <w:rPr>
                <w:color w:val="FF0000"/>
              </w:rPr>
              <w:t>2</w:t>
            </w:r>
          </w:p>
        </w:tc>
      </w:tr>
      <w:tr w:rsidR="00EE379D" w:rsidRPr="00EE379D" w14:paraId="40C3B5D5" w14:textId="77777777" w:rsidTr="00A30699">
        <w:trPr>
          <w:trHeight w:val="396"/>
        </w:trPr>
        <w:tc>
          <w:tcPr>
            <w:tcW w:w="2639" w:type="dxa"/>
          </w:tcPr>
          <w:p w14:paraId="21EC398F" w14:textId="64F8FA3F" w:rsidR="00A30699" w:rsidRPr="00EE379D" w:rsidRDefault="00A30699" w:rsidP="00472B6F">
            <w:pPr>
              <w:pStyle w:val="Brdtext"/>
              <w:ind w:left="0"/>
              <w:rPr>
                <w:color w:val="FF0000"/>
              </w:rPr>
            </w:pPr>
            <w:r w:rsidRPr="00EE379D">
              <w:rPr>
                <w:color w:val="FF0000"/>
              </w:rPr>
              <w:t>347PI517_H2</w:t>
            </w:r>
            <w:r w:rsidR="005E2640" w:rsidRPr="00EE379D">
              <w:rPr>
                <w:color w:val="FF0000"/>
              </w:rPr>
              <w:t>_N</w:t>
            </w:r>
          </w:p>
        </w:tc>
        <w:tc>
          <w:tcPr>
            <w:tcW w:w="4586" w:type="dxa"/>
          </w:tcPr>
          <w:p w14:paraId="7E68EED9" w14:textId="179B5CC4" w:rsidR="00A30699" w:rsidRPr="00EE379D" w:rsidRDefault="00A30699" w:rsidP="00472B6F">
            <w:pPr>
              <w:pStyle w:val="Brdtext"/>
              <w:ind w:left="0"/>
              <w:rPr>
                <w:color w:val="FF0000"/>
              </w:rPr>
            </w:pPr>
            <w:r w:rsidRPr="00EE379D">
              <w:rPr>
                <w:color w:val="FF0000"/>
              </w:rPr>
              <w:t xml:space="preserve">347PI517 ≥ H2 </w:t>
            </w:r>
            <w:proofErr w:type="spellStart"/>
            <w:r w:rsidRPr="00EE379D">
              <w:rPr>
                <w:color w:val="FF0000"/>
              </w:rPr>
              <w:t>Återkokare</w:t>
            </w:r>
            <w:proofErr w:type="spellEnd"/>
            <w:r w:rsidRPr="00EE379D">
              <w:rPr>
                <w:color w:val="FF0000"/>
              </w:rPr>
              <w:t xml:space="preserve"> MEA</w:t>
            </w:r>
          </w:p>
        </w:tc>
        <w:tc>
          <w:tcPr>
            <w:tcW w:w="708" w:type="dxa"/>
          </w:tcPr>
          <w:p w14:paraId="1A9FFB1D" w14:textId="1D2EF127" w:rsidR="00A30699" w:rsidRPr="00EE379D" w:rsidRDefault="004E1485" w:rsidP="00472B6F">
            <w:pPr>
              <w:pStyle w:val="Brdtext"/>
              <w:ind w:left="0"/>
              <w:rPr>
                <w:color w:val="FF0000"/>
              </w:rPr>
            </w:pPr>
            <w:r w:rsidRPr="00EE379D">
              <w:rPr>
                <w:color w:val="FF0000"/>
              </w:rPr>
              <w:t>3</w:t>
            </w:r>
          </w:p>
        </w:tc>
      </w:tr>
      <w:tr w:rsidR="00EE379D" w:rsidRPr="00EE379D" w14:paraId="2D8E81C9" w14:textId="77777777" w:rsidTr="00A30699">
        <w:trPr>
          <w:trHeight w:val="396"/>
        </w:trPr>
        <w:tc>
          <w:tcPr>
            <w:tcW w:w="2639" w:type="dxa"/>
          </w:tcPr>
          <w:p w14:paraId="72D5678C" w14:textId="64AF9F2A" w:rsidR="00A30699" w:rsidRPr="00EE379D" w:rsidRDefault="00A30699" w:rsidP="00472B6F">
            <w:pPr>
              <w:pStyle w:val="Brdtext"/>
              <w:ind w:left="0"/>
              <w:rPr>
                <w:color w:val="FF0000"/>
              </w:rPr>
            </w:pPr>
            <w:r w:rsidRPr="00EE379D">
              <w:rPr>
                <w:color w:val="FF0000"/>
              </w:rPr>
              <w:t>347LI508_L2</w:t>
            </w:r>
            <w:r w:rsidR="005E2640" w:rsidRPr="00EE379D">
              <w:rPr>
                <w:color w:val="FF0000"/>
              </w:rPr>
              <w:t>_N</w:t>
            </w:r>
          </w:p>
        </w:tc>
        <w:tc>
          <w:tcPr>
            <w:tcW w:w="4586" w:type="dxa"/>
          </w:tcPr>
          <w:p w14:paraId="7FF25BCB" w14:textId="2B09FDFC" w:rsidR="00A30699" w:rsidRPr="00EE379D" w:rsidRDefault="000028AD" w:rsidP="00472B6F">
            <w:pPr>
              <w:pStyle w:val="Brdtext"/>
              <w:ind w:left="0"/>
              <w:rPr>
                <w:color w:val="FF0000"/>
              </w:rPr>
            </w:pPr>
            <w:r w:rsidRPr="00EE379D">
              <w:rPr>
                <w:color w:val="FF0000"/>
              </w:rPr>
              <w:t xml:space="preserve">347LI508 ≤ L2 </w:t>
            </w:r>
            <w:proofErr w:type="spellStart"/>
            <w:r w:rsidR="00A30699" w:rsidRPr="00EE379D">
              <w:rPr>
                <w:color w:val="FF0000"/>
              </w:rPr>
              <w:t>Återkokare</w:t>
            </w:r>
            <w:proofErr w:type="spellEnd"/>
            <w:r w:rsidR="00A30699" w:rsidRPr="00EE379D">
              <w:rPr>
                <w:color w:val="FF0000"/>
              </w:rPr>
              <w:t xml:space="preserve"> MEA</w:t>
            </w:r>
          </w:p>
        </w:tc>
        <w:tc>
          <w:tcPr>
            <w:tcW w:w="708" w:type="dxa"/>
          </w:tcPr>
          <w:p w14:paraId="0FB8775B" w14:textId="16BE9067" w:rsidR="00A30699" w:rsidRPr="00EE379D" w:rsidRDefault="004E1485" w:rsidP="00472B6F">
            <w:pPr>
              <w:pStyle w:val="Brdtext"/>
              <w:ind w:left="0"/>
              <w:rPr>
                <w:color w:val="FF0000"/>
              </w:rPr>
            </w:pPr>
            <w:r w:rsidRPr="00EE379D">
              <w:rPr>
                <w:color w:val="FF0000"/>
              </w:rPr>
              <w:t>4</w:t>
            </w:r>
          </w:p>
        </w:tc>
      </w:tr>
      <w:tr w:rsidR="00EE379D" w:rsidRPr="00EE379D" w14:paraId="5EA7942F" w14:textId="77777777" w:rsidTr="00A30699">
        <w:trPr>
          <w:trHeight w:val="396"/>
        </w:trPr>
        <w:tc>
          <w:tcPr>
            <w:tcW w:w="2639" w:type="dxa"/>
          </w:tcPr>
          <w:p w14:paraId="4F15DA81" w14:textId="22DCF728" w:rsidR="00A30699" w:rsidRPr="00EE379D" w:rsidRDefault="00A30699" w:rsidP="00472B6F">
            <w:pPr>
              <w:pStyle w:val="Brdtext"/>
              <w:ind w:left="0"/>
              <w:rPr>
                <w:color w:val="FF0000"/>
              </w:rPr>
            </w:pPr>
            <w:r w:rsidRPr="00EE379D">
              <w:rPr>
                <w:color w:val="FF0000"/>
              </w:rPr>
              <w:lastRenderedPageBreak/>
              <w:t>347TI579_H2</w:t>
            </w:r>
            <w:r w:rsidR="007A40B6" w:rsidRPr="00EE379D">
              <w:rPr>
                <w:color w:val="FF0000"/>
              </w:rPr>
              <w:t>_N</w:t>
            </w:r>
          </w:p>
        </w:tc>
        <w:tc>
          <w:tcPr>
            <w:tcW w:w="4586" w:type="dxa"/>
          </w:tcPr>
          <w:p w14:paraId="146C6294" w14:textId="7B865367" w:rsidR="00A30699" w:rsidRPr="00EE379D" w:rsidRDefault="000922C0" w:rsidP="00472B6F">
            <w:pPr>
              <w:pStyle w:val="Brdtext"/>
              <w:ind w:left="0"/>
              <w:rPr>
                <w:color w:val="FF0000"/>
              </w:rPr>
            </w:pPr>
            <w:r w:rsidRPr="00EE379D">
              <w:rPr>
                <w:color w:val="FF0000"/>
              </w:rPr>
              <w:t xml:space="preserve">347TI579 ≥ </w:t>
            </w:r>
            <w:r w:rsidR="00386683" w:rsidRPr="00EE379D">
              <w:rPr>
                <w:color w:val="FF0000"/>
              </w:rPr>
              <w:t xml:space="preserve">H2 </w:t>
            </w:r>
            <w:r w:rsidR="00A30699" w:rsidRPr="00EE379D">
              <w:rPr>
                <w:color w:val="FF0000"/>
              </w:rPr>
              <w:t>Temp</w:t>
            </w:r>
            <w:r w:rsidR="00120E33" w:rsidRPr="00EE379D">
              <w:rPr>
                <w:color w:val="FF0000"/>
              </w:rPr>
              <w:t xml:space="preserve"> </w:t>
            </w:r>
            <w:proofErr w:type="spellStart"/>
            <w:r w:rsidR="00120E33" w:rsidRPr="00EE379D">
              <w:rPr>
                <w:color w:val="FF0000"/>
              </w:rPr>
              <w:t>Lean</w:t>
            </w:r>
            <w:proofErr w:type="spellEnd"/>
            <w:r w:rsidR="00A30699" w:rsidRPr="00EE379D">
              <w:rPr>
                <w:color w:val="FF0000"/>
              </w:rPr>
              <w:t xml:space="preserve"> MEA Utlopp</w:t>
            </w:r>
          </w:p>
        </w:tc>
        <w:tc>
          <w:tcPr>
            <w:tcW w:w="708" w:type="dxa"/>
          </w:tcPr>
          <w:p w14:paraId="1D0E87D5" w14:textId="1FF7AF1F" w:rsidR="00A30699" w:rsidRPr="00EE379D" w:rsidRDefault="004E1485" w:rsidP="00472B6F">
            <w:pPr>
              <w:pStyle w:val="Brdtext"/>
              <w:ind w:left="0"/>
              <w:rPr>
                <w:color w:val="FF0000"/>
              </w:rPr>
            </w:pPr>
            <w:r w:rsidRPr="00EE379D">
              <w:rPr>
                <w:color w:val="FF0000"/>
              </w:rPr>
              <w:t>5</w:t>
            </w:r>
          </w:p>
        </w:tc>
      </w:tr>
      <w:tr w:rsidR="00EE379D" w:rsidRPr="00EE379D" w14:paraId="2731AA27" w14:textId="77777777" w:rsidTr="00A30699">
        <w:trPr>
          <w:trHeight w:val="396"/>
        </w:trPr>
        <w:tc>
          <w:tcPr>
            <w:tcW w:w="2639" w:type="dxa"/>
          </w:tcPr>
          <w:p w14:paraId="715E9E67" w14:textId="60E662CD" w:rsidR="00C42A7F" w:rsidRPr="00EE379D" w:rsidRDefault="00C42A7F" w:rsidP="00C42A7F">
            <w:pPr>
              <w:pStyle w:val="Brdtext"/>
              <w:ind w:left="0"/>
              <w:rPr>
                <w:color w:val="FF0000"/>
              </w:rPr>
            </w:pPr>
            <w:r w:rsidRPr="00EE379D">
              <w:rPr>
                <w:color w:val="FF0000"/>
              </w:rPr>
              <w:t>347TI312_H2_N</w:t>
            </w:r>
          </w:p>
        </w:tc>
        <w:tc>
          <w:tcPr>
            <w:tcW w:w="4586" w:type="dxa"/>
          </w:tcPr>
          <w:p w14:paraId="55EFDAB7" w14:textId="77B0275C" w:rsidR="00C42A7F" w:rsidRPr="00EE379D" w:rsidRDefault="00C42A7F" w:rsidP="00C42A7F">
            <w:pPr>
              <w:pStyle w:val="Brdtext"/>
              <w:ind w:left="0"/>
              <w:rPr>
                <w:color w:val="FF0000"/>
              </w:rPr>
            </w:pPr>
            <w:r w:rsidRPr="00EE379D">
              <w:rPr>
                <w:color w:val="FF0000"/>
              </w:rPr>
              <w:t xml:space="preserve">347TI312 ≥ H2 Temp </w:t>
            </w:r>
            <w:proofErr w:type="spellStart"/>
            <w:r w:rsidRPr="00EE379D">
              <w:rPr>
                <w:color w:val="FF0000"/>
              </w:rPr>
              <w:t>surgas</w:t>
            </w:r>
            <w:proofErr w:type="spellEnd"/>
            <w:r w:rsidRPr="00EE379D">
              <w:rPr>
                <w:color w:val="FF0000"/>
              </w:rPr>
              <w:t xml:space="preserve"> e.HE200</w:t>
            </w:r>
          </w:p>
        </w:tc>
        <w:tc>
          <w:tcPr>
            <w:tcW w:w="708" w:type="dxa"/>
          </w:tcPr>
          <w:p w14:paraId="6DA67DB6" w14:textId="7C05F686" w:rsidR="00C42A7F" w:rsidRPr="00EE379D" w:rsidRDefault="004E1485" w:rsidP="00C42A7F">
            <w:pPr>
              <w:pStyle w:val="Brdtext"/>
              <w:ind w:left="0"/>
              <w:rPr>
                <w:color w:val="FF0000"/>
              </w:rPr>
            </w:pPr>
            <w:r w:rsidRPr="00EE379D">
              <w:rPr>
                <w:color w:val="FF0000"/>
              </w:rPr>
              <w:t>6</w:t>
            </w:r>
          </w:p>
        </w:tc>
      </w:tr>
      <w:tr w:rsidR="00EE379D" w:rsidRPr="00EE379D" w14:paraId="303BCFB7" w14:textId="77777777" w:rsidTr="00A30699">
        <w:trPr>
          <w:trHeight w:val="396"/>
        </w:trPr>
        <w:tc>
          <w:tcPr>
            <w:tcW w:w="2639" w:type="dxa"/>
          </w:tcPr>
          <w:p w14:paraId="147B67FD" w14:textId="68289CB3" w:rsidR="00C42A7F" w:rsidRPr="00EE379D" w:rsidRDefault="00C42A7F" w:rsidP="00C42A7F">
            <w:pPr>
              <w:pStyle w:val="Brdtext"/>
              <w:ind w:left="0"/>
              <w:rPr>
                <w:color w:val="FF0000"/>
              </w:rPr>
            </w:pPr>
            <w:r w:rsidRPr="00EE379D">
              <w:rPr>
                <w:color w:val="FF0000"/>
              </w:rPr>
              <w:t>347LZ313</w:t>
            </w:r>
          </w:p>
        </w:tc>
        <w:tc>
          <w:tcPr>
            <w:tcW w:w="4586" w:type="dxa"/>
          </w:tcPr>
          <w:p w14:paraId="5D51084F" w14:textId="6CEE58D6" w:rsidR="00C42A7F" w:rsidRPr="00EE379D" w:rsidRDefault="00D3336A" w:rsidP="00C42A7F">
            <w:pPr>
              <w:pStyle w:val="Brdtext"/>
              <w:ind w:left="0"/>
              <w:rPr>
                <w:color w:val="FF0000"/>
              </w:rPr>
            </w:pPr>
            <w:r w:rsidRPr="00EE379D">
              <w:rPr>
                <w:color w:val="FF0000"/>
              </w:rPr>
              <w:t xml:space="preserve">347LZ313 </w:t>
            </w:r>
            <w:r w:rsidR="00C42A7F" w:rsidRPr="00EE379D">
              <w:rPr>
                <w:color w:val="FF0000"/>
              </w:rPr>
              <w:t xml:space="preserve">Nivå separator </w:t>
            </w:r>
            <w:proofErr w:type="spellStart"/>
            <w:r w:rsidR="00C42A7F" w:rsidRPr="00EE379D">
              <w:rPr>
                <w:color w:val="FF0000"/>
              </w:rPr>
              <w:t>surgas</w:t>
            </w:r>
            <w:proofErr w:type="spellEnd"/>
          </w:p>
        </w:tc>
        <w:tc>
          <w:tcPr>
            <w:tcW w:w="708" w:type="dxa"/>
          </w:tcPr>
          <w:p w14:paraId="08B8AFC5" w14:textId="0BCF70B6" w:rsidR="00C42A7F" w:rsidRPr="00EE379D" w:rsidRDefault="004E1485" w:rsidP="00C42A7F">
            <w:pPr>
              <w:pStyle w:val="Brdtext"/>
              <w:ind w:left="0"/>
              <w:rPr>
                <w:color w:val="FF0000"/>
              </w:rPr>
            </w:pPr>
            <w:r w:rsidRPr="00EE379D">
              <w:rPr>
                <w:color w:val="FF0000"/>
              </w:rPr>
              <w:t>7</w:t>
            </w:r>
          </w:p>
        </w:tc>
      </w:tr>
      <w:tr w:rsidR="00EE379D" w:rsidRPr="00EE379D" w14:paraId="276EDF9D" w14:textId="77777777" w:rsidTr="00A30699">
        <w:trPr>
          <w:trHeight w:val="396"/>
        </w:trPr>
        <w:tc>
          <w:tcPr>
            <w:tcW w:w="2639" w:type="dxa"/>
          </w:tcPr>
          <w:p w14:paraId="091208D9" w14:textId="7515B75A" w:rsidR="005F5521" w:rsidRPr="00EE379D" w:rsidRDefault="005F5521" w:rsidP="005F5521">
            <w:pPr>
              <w:pStyle w:val="Brdtext"/>
              <w:ind w:left="0"/>
              <w:rPr>
                <w:color w:val="FF0000"/>
              </w:rPr>
            </w:pPr>
            <w:r w:rsidRPr="00EE379D">
              <w:rPr>
                <w:color w:val="FF0000"/>
              </w:rPr>
              <w:t>347TI307_H2_N</w:t>
            </w:r>
          </w:p>
        </w:tc>
        <w:tc>
          <w:tcPr>
            <w:tcW w:w="4586" w:type="dxa"/>
          </w:tcPr>
          <w:p w14:paraId="13EA2B7A" w14:textId="5D27E4B7" w:rsidR="005F5521" w:rsidRPr="00EE379D" w:rsidRDefault="005F5521" w:rsidP="005F5521">
            <w:pPr>
              <w:pStyle w:val="Brdtext"/>
              <w:ind w:left="0"/>
              <w:rPr>
                <w:color w:val="FF0000"/>
              </w:rPr>
            </w:pPr>
            <w:r w:rsidRPr="00EE379D">
              <w:rPr>
                <w:color w:val="FF0000"/>
              </w:rPr>
              <w:t xml:space="preserve">347TI307 ≥ H2 </w:t>
            </w:r>
            <w:proofErr w:type="spellStart"/>
            <w:r w:rsidRPr="00EE379D">
              <w:rPr>
                <w:color w:val="FF0000"/>
              </w:rPr>
              <w:t>Red.gas</w:t>
            </w:r>
            <w:proofErr w:type="spellEnd"/>
            <w:r w:rsidRPr="00EE379D">
              <w:rPr>
                <w:color w:val="FF0000"/>
              </w:rPr>
              <w:t xml:space="preserve"> </w:t>
            </w:r>
            <w:proofErr w:type="spellStart"/>
            <w:r w:rsidRPr="00EE379D">
              <w:rPr>
                <w:color w:val="FF0000"/>
              </w:rPr>
              <w:t>eft.sep</w:t>
            </w:r>
            <w:proofErr w:type="spellEnd"/>
          </w:p>
        </w:tc>
        <w:tc>
          <w:tcPr>
            <w:tcW w:w="708" w:type="dxa"/>
          </w:tcPr>
          <w:p w14:paraId="1992951B" w14:textId="3023BDAD" w:rsidR="005F5521" w:rsidRPr="00EE379D" w:rsidRDefault="004E1485" w:rsidP="005F5521">
            <w:pPr>
              <w:pStyle w:val="Brdtext"/>
              <w:ind w:left="0"/>
              <w:rPr>
                <w:color w:val="FF0000"/>
              </w:rPr>
            </w:pPr>
            <w:r w:rsidRPr="00EE379D">
              <w:rPr>
                <w:color w:val="FF0000"/>
              </w:rPr>
              <w:t>8</w:t>
            </w:r>
          </w:p>
        </w:tc>
      </w:tr>
      <w:tr w:rsidR="00EE379D" w:rsidRPr="00EE379D" w14:paraId="0F840792" w14:textId="77777777" w:rsidTr="00A30699">
        <w:trPr>
          <w:trHeight w:val="396"/>
        </w:trPr>
        <w:tc>
          <w:tcPr>
            <w:tcW w:w="2639" w:type="dxa"/>
          </w:tcPr>
          <w:p w14:paraId="5BEC1FF8" w14:textId="183F4FBB" w:rsidR="00EE10D6" w:rsidRPr="00EE379D" w:rsidRDefault="00EE10D6" w:rsidP="00EE10D6">
            <w:pPr>
              <w:pStyle w:val="Brdtext"/>
              <w:ind w:left="0"/>
              <w:rPr>
                <w:color w:val="FF0000"/>
              </w:rPr>
            </w:pPr>
            <w:r w:rsidRPr="00EE379D">
              <w:rPr>
                <w:color w:val="FF0000"/>
              </w:rPr>
              <w:t>347LI508_H2_N</w:t>
            </w:r>
          </w:p>
        </w:tc>
        <w:tc>
          <w:tcPr>
            <w:tcW w:w="4586" w:type="dxa"/>
          </w:tcPr>
          <w:p w14:paraId="0C935B77" w14:textId="4FE26CDC" w:rsidR="00EE10D6" w:rsidRPr="00EE379D" w:rsidRDefault="00EE10D6" w:rsidP="00EE10D6">
            <w:pPr>
              <w:pStyle w:val="Brdtext"/>
              <w:ind w:left="0"/>
              <w:rPr>
                <w:color w:val="FF0000"/>
              </w:rPr>
            </w:pPr>
            <w:r w:rsidRPr="00EE379D">
              <w:rPr>
                <w:color w:val="FF0000"/>
              </w:rPr>
              <w:t xml:space="preserve">347LI508 ≥ H2 </w:t>
            </w:r>
            <w:proofErr w:type="spellStart"/>
            <w:r w:rsidRPr="00EE379D">
              <w:rPr>
                <w:color w:val="FF0000"/>
              </w:rPr>
              <w:t>Återkokare</w:t>
            </w:r>
            <w:proofErr w:type="spellEnd"/>
            <w:r w:rsidRPr="00EE379D">
              <w:rPr>
                <w:color w:val="FF0000"/>
              </w:rPr>
              <w:t xml:space="preserve"> MEA</w:t>
            </w:r>
          </w:p>
        </w:tc>
        <w:tc>
          <w:tcPr>
            <w:tcW w:w="708" w:type="dxa"/>
          </w:tcPr>
          <w:p w14:paraId="0C28AD10" w14:textId="66305B3B" w:rsidR="00EE10D6" w:rsidRPr="00EE379D" w:rsidRDefault="004E1485" w:rsidP="00EE10D6">
            <w:pPr>
              <w:pStyle w:val="Brdtext"/>
              <w:ind w:left="0"/>
              <w:rPr>
                <w:color w:val="FF0000"/>
              </w:rPr>
            </w:pPr>
            <w:r w:rsidRPr="00EE379D">
              <w:rPr>
                <w:color w:val="FF0000"/>
              </w:rPr>
              <w:t>9</w:t>
            </w:r>
          </w:p>
        </w:tc>
      </w:tr>
      <w:tr w:rsidR="00EE379D" w:rsidRPr="00EE379D" w14:paraId="6A6FA4EB" w14:textId="77777777" w:rsidTr="00A30699">
        <w:trPr>
          <w:trHeight w:val="396"/>
        </w:trPr>
        <w:tc>
          <w:tcPr>
            <w:tcW w:w="2639" w:type="dxa"/>
          </w:tcPr>
          <w:p w14:paraId="0B9CD850" w14:textId="697232F3" w:rsidR="004E1485" w:rsidRPr="00EE379D" w:rsidRDefault="004E1485" w:rsidP="004E1485">
            <w:pPr>
              <w:pStyle w:val="Brdtext"/>
              <w:ind w:left="0"/>
              <w:rPr>
                <w:color w:val="FF0000"/>
              </w:rPr>
            </w:pPr>
            <w:r w:rsidRPr="00EE379D">
              <w:rPr>
                <w:color w:val="FF0000"/>
              </w:rPr>
              <w:t>261PZ330</w:t>
            </w:r>
          </w:p>
        </w:tc>
        <w:tc>
          <w:tcPr>
            <w:tcW w:w="4586" w:type="dxa"/>
          </w:tcPr>
          <w:p w14:paraId="1B2337D4" w14:textId="5D197DDA" w:rsidR="004E1485" w:rsidRPr="00EE379D" w:rsidRDefault="004E1485" w:rsidP="004E1485">
            <w:pPr>
              <w:pStyle w:val="Brdtext"/>
              <w:ind w:left="0"/>
              <w:rPr>
                <w:color w:val="FF0000"/>
              </w:rPr>
            </w:pPr>
            <w:r w:rsidRPr="00EE379D">
              <w:rPr>
                <w:color w:val="FF0000"/>
              </w:rPr>
              <w:t xml:space="preserve">261PZ330 Lågt tryck </w:t>
            </w:r>
            <w:proofErr w:type="spellStart"/>
            <w:proofErr w:type="gramStart"/>
            <w:r w:rsidRPr="00EE379D">
              <w:rPr>
                <w:color w:val="FF0000"/>
              </w:rPr>
              <w:t>instr.luft</w:t>
            </w:r>
            <w:proofErr w:type="spellEnd"/>
            <w:proofErr w:type="gramEnd"/>
          </w:p>
        </w:tc>
        <w:tc>
          <w:tcPr>
            <w:tcW w:w="708" w:type="dxa"/>
          </w:tcPr>
          <w:p w14:paraId="31216D6C" w14:textId="7F8A41E8" w:rsidR="004E1485" w:rsidRPr="00EE379D" w:rsidRDefault="004E1485" w:rsidP="004E1485">
            <w:pPr>
              <w:pStyle w:val="Brdtext"/>
              <w:ind w:left="0"/>
              <w:rPr>
                <w:color w:val="FF0000"/>
              </w:rPr>
            </w:pPr>
            <w:r w:rsidRPr="00EE379D">
              <w:rPr>
                <w:color w:val="FF0000"/>
              </w:rPr>
              <w:t>10</w:t>
            </w:r>
          </w:p>
        </w:tc>
      </w:tr>
    </w:tbl>
    <w:p w14:paraId="35A4928B" w14:textId="77777777" w:rsidR="0098465E" w:rsidRPr="00677323" w:rsidRDefault="0098465E" w:rsidP="009C54B1">
      <w:pPr>
        <w:pStyle w:val="Brdtext"/>
      </w:pPr>
    </w:p>
    <w:p w14:paraId="184FB1C7" w14:textId="77777777" w:rsidR="00895C20" w:rsidRPr="00677323" w:rsidRDefault="00895C20" w:rsidP="00895C20">
      <w:pPr>
        <w:pStyle w:val="Brdtext"/>
        <w:rPr>
          <w:i/>
        </w:rPr>
      </w:pPr>
      <w:r w:rsidRPr="00677323">
        <w:rPr>
          <w:i/>
        </w:rPr>
        <w:t>Utsignal magnetventiler:</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0B14CF4C" w14:textId="77777777" w:rsidTr="009441A3">
        <w:trPr>
          <w:trHeight w:val="417"/>
        </w:trPr>
        <w:tc>
          <w:tcPr>
            <w:tcW w:w="1686" w:type="dxa"/>
          </w:tcPr>
          <w:p w14:paraId="4463E99F" w14:textId="77777777" w:rsidR="00895C20" w:rsidRPr="00677323" w:rsidRDefault="00895C20" w:rsidP="009441A3">
            <w:pPr>
              <w:pStyle w:val="Brdtext"/>
              <w:ind w:left="0"/>
            </w:pPr>
            <w:r w:rsidRPr="00677323">
              <w:t>Objekttyp</w:t>
            </w:r>
          </w:p>
        </w:tc>
        <w:tc>
          <w:tcPr>
            <w:tcW w:w="2741" w:type="dxa"/>
          </w:tcPr>
          <w:p w14:paraId="480659CB" w14:textId="77777777" w:rsidR="00895C20" w:rsidRPr="00677323" w:rsidRDefault="00895C20" w:rsidP="009441A3">
            <w:pPr>
              <w:pStyle w:val="Brdtext"/>
              <w:ind w:left="0"/>
            </w:pPr>
            <w:r w:rsidRPr="00677323">
              <w:t>Objekt/signal</w:t>
            </w:r>
          </w:p>
        </w:tc>
        <w:tc>
          <w:tcPr>
            <w:tcW w:w="3446" w:type="dxa"/>
          </w:tcPr>
          <w:p w14:paraId="36AFA334" w14:textId="77777777" w:rsidR="00895C20" w:rsidRPr="00677323" w:rsidRDefault="00895C20" w:rsidP="009441A3">
            <w:pPr>
              <w:pStyle w:val="Brdtext"/>
              <w:ind w:left="0"/>
            </w:pPr>
            <w:r w:rsidRPr="00677323">
              <w:t>Beskrivning</w:t>
            </w:r>
          </w:p>
        </w:tc>
      </w:tr>
      <w:tr w:rsidR="00895C20" w:rsidRPr="00677323" w14:paraId="2158481D" w14:textId="77777777" w:rsidTr="009441A3">
        <w:trPr>
          <w:trHeight w:val="417"/>
        </w:trPr>
        <w:tc>
          <w:tcPr>
            <w:tcW w:w="1686" w:type="dxa"/>
          </w:tcPr>
          <w:p w14:paraId="38613C13" w14:textId="3DA22243" w:rsidR="00895C20" w:rsidRPr="00677323" w:rsidRDefault="00F67F38" w:rsidP="009441A3">
            <w:pPr>
              <w:pStyle w:val="Brdtext"/>
              <w:ind w:left="0"/>
            </w:pPr>
            <w:r w:rsidRPr="00677323">
              <w:t>DOS</w:t>
            </w:r>
          </w:p>
        </w:tc>
        <w:tc>
          <w:tcPr>
            <w:tcW w:w="2741" w:type="dxa"/>
          </w:tcPr>
          <w:p w14:paraId="054A77DA" w14:textId="46999449" w:rsidR="00895C20" w:rsidRPr="00677323" w:rsidRDefault="00F849BB" w:rsidP="009441A3">
            <w:pPr>
              <w:pStyle w:val="Brdtext"/>
              <w:ind w:left="0"/>
            </w:pPr>
            <w:r w:rsidRPr="00677323">
              <w:t>271</w:t>
            </w:r>
            <w:r w:rsidR="00895C20" w:rsidRPr="00677323">
              <w:t>RV576_MV1</w:t>
            </w:r>
          </w:p>
        </w:tc>
        <w:tc>
          <w:tcPr>
            <w:tcW w:w="3446" w:type="dxa"/>
          </w:tcPr>
          <w:p w14:paraId="14E49C99" w14:textId="77777777" w:rsidR="00895C20" w:rsidRPr="00677323" w:rsidRDefault="00895C20" w:rsidP="009441A3">
            <w:pPr>
              <w:pStyle w:val="Brdtext"/>
              <w:ind w:left="0"/>
            </w:pPr>
            <w:r w:rsidRPr="00677323">
              <w:t>Blockeringsventil</w:t>
            </w:r>
          </w:p>
        </w:tc>
      </w:tr>
    </w:tbl>
    <w:p w14:paraId="52D352A8" w14:textId="77777777" w:rsidR="00895C20" w:rsidRPr="00677323" w:rsidRDefault="00895C20" w:rsidP="009C54B1">
      <w:pPr>
        <w:pStyle w:val="Brdtext"/>
      </w:pPr>
    </w:p>
    <w:p w14:paraId="1016D3DF" w14:textId="77777777" w:rsidR="00895C20" w:rsidRPr="00677323" w:rsidRDefault="00895C20" w:rsidP="00895C20">
      <w:pPr>
        <w:pStyle w:val="Brdtext"/>
        <w:rPr>
          <w:i/>
        </w:rPr>
      </w:pPr>
      <w:proofErr w:type="spellStart"/>
      <w:r w:rsidRPr="00677323">
        <w:rPr>
          <w:i/>
        </w:rPr>
        <w:t>Förreglingar</w:t>
      </w:r>
      <w:proofErr w:type="spellEnd"/>
      <w:r w:rsidRPr="00677323">
        <w:rPr>
          <w:i/>
        </w:rPr>
        <w:t xml:space="preserve"> för 271RV576 (Förreglas till stängd):</w:t>
      </w:r>
    </w:p>
    <w:p w14:paraId="610AB0F0" w14:textId="7D0981FC" w:rsidR="00704400" w:rsidRPr="00677323" w:rsidRDefault="00786392" w:rsidP="00704400">
      <w:pPr>
        <w:pStyle w:val="Brdtext"/>
      </w:pPr>
      <w:r w:rsidRPr="00C21B72">
        <w:rPr>
          <w:color w:val="FF0000"/>
        </w:rPr>
        <w:t>Utvärderad f</w:t>
      </w:r>
      <w:r w:rsidR="004D3BEF" w:rsidRPr="00C21B72">
        <w:rPr>
          <w:color w:val="FF0000"/>
        </w:rPr>
        <w:t>örreglingsgrupp</w:t>
      </w:r>
      <w:r w:rsidR="00895C20" w:rsidRPr="00C21B72">
        <w:rPr>
          <w:color w:val="FF0000"/>
        </w:rPr>
        <w:t xml:space="preserve"> </w:t>
      </w:r>
      <w:r w:rsidRPr="00C21B72">
        <w:rPr>
          <w:color w:val="FF0000"/>
        </w:rPr>
        <w:t>271FC576-IBGrp</w:t>
      </w:r>
      <w:r w:rsidR="0057450D" w:rsidRPr="00C21B72">
        <w:rPr>
          <w:color w:val="FF0000"/>
        </w:rPr>
        <w:t xml:space="preserve"> </w:t>
      </w:r>
      <w:r w:rsidR="00895C20" w:rsidRPr="00C21B72">
        <w:rPr>
          <w:color w:val="FF0000"/>
        </w:rPr>
        <w:t>stänger 271RV576_MV1 (utgång FALSE).</w:t>
      </w:r>
      <w:r w:rsidR="00704400" w:rsidRPr="00C21B72">
        <w:rPr>
          <w:color w:val="FF0000"/>
        </w:rPr>
        <w:br/>
      </w:r>
      <w:r w:rsidR="00366F31" w:rsidRPr="00C21B72">
        <w:rPr>
          <w:color w:val="FF0000"/>
        </w:rPr>
        <w:t xml:space="preserve">Processnödstopp 308HZ300/301 </w:t>
      </w:r>
      <w:r w:rsidR="00704400" w:rsidRPr="00C21B72">
        <w:rPr>
          <w:color w:val="FF0000"/>
        </w:rPr>
        <w:t>stänger 271RV576_MV1 (utgång FALSE).</w:t>
      </w:r>
    </w:p>
    <w:p w14:paraId="56CAC782" w14:textId="1D47A827" w:rsidR="00895C20" w:rsidRPr="00677323" w:rsidRDefault="00895C20" w:rsidP="00895C20">
      <w:pPr>
        <w:pStyle w:val="Brdtext"/>
      </w:pPr>
    </w:p>
    <w:p w14:paraId="3C54BA97" w14:textId="77777777" w:rsidR="00895C20" w:rsidRPr="00677323" w:rsidRDefault="00895C20" w:rsidP="00895C20">
      <w:pPr>
        <w:pStyle w:val="Brdtext"/>
      </w:pPr>
    </w:p>
    <w:p w14:paraId="19871012" w14:textId="77777777" w:rsidR="000B2EE7" w:rsidRPr="00677323" w:rsidRDefault="00895C20" w:rsidP="000B2EE7">
      <w:pPr>
        <w:pStyle w:val="Brdtext"/>
      </w:pPr>
      <w:r w:rsidRPr="00677323">
        <w:rPr>
          <w:i/>
        </w:rPr>
        <w:t>347LC508</w:t>
      </w:r>
      <w:r w:rsidR="009C54B1" w:rsidRPr="00677323">
        <w:rPr>
          <w:i/>
        </w:rPr>
        <w:br/>
      </w:r>
    </w:p>
    <w:p w14:paraId="6D803484" w14:textId="4DD5608D" w:rsidR="00F5368C" w:rsidRPr="00677323" w:rsidRDefault="000B2EE7" w:rsidP="006C12CD">
      <w:pPr>
        <w:pStyle w:val="Brdtext"/>
      </w:pPr>
      <w:r w:rsidRPr="00677323">
        <w:t xml:space="preserve">Nivån i </w:t>
      </w:r>
      <w:proofErr w:type="spellStart"/>
      <w:r w:rsidRPr="00677323">
        <w:t>återkokaren</w:t>
      </w:r>
      <w:proofErr w:type="spellEnd"/>
      <w:r w:rsidRPr="00677323">
        <w:t xml:space="preserve"> styrs genom reglering av tillförsel av </w:t>
      </w:r>
      <w:r w:rsidR="00035C50" w:rsidRPr="00677323">
        <w:t>matarvatten</w:t>
      </w:r>
      <w:r w:rsidRPr="00677323">
        <w:t xml:space="preserve"> till</w:t>
      </w:r>
      <w:r w:rsidR="00F52038" w:rsidRPr="00677323">
        <w:t xml:space="preserve"> </w:t>
      </w:r>
      <w:proofErr w:type="spellStart"/>
      <w:r w:rsidR="00F52038" w:rsidRPr="00677323">
        <w:t>absorbern</w:t>
      </w:r>
      <w:proofErr w:type="spellEnd"/>
      <w:r w:rsidR="00F52038" w:rsidRPr="00677323">
        <w:t>. Nivån mäts med 347</w:t>
      </w:r>
      <w:r w:rsidR="006B7E68" w:rsidRPr="00677323">
        <w:t>LI508</w:t>
      </w:r>
      <w:r w:rsidRPr="00677323">
        <w:t xml:space="preserve"> och regleras med </w:t>
      </w:r>
      <w:r w:rsidR="00C93207" w:rsidRPr="00677323">
        <w:t xml:space="preserve">PI-regulatorn </w:t>
      </w:r>
      <w:r w:rsidRPr="00677323">
        <w:t>347LC508</w:t>
      </w:r>
      <w:r w:rsidR="00C93207" w:rsidRPr="00677323">
        <w:t>.</w:t>
      </w:r>
      <w:r w:rsidRPr="00677323">
        <w:t xml:space="preserve"> </w:t>
      </w:r>
      <w:r w:rsidR="00C93207" w:rsidRPr="00677323">
        <w:t xml:space="preserve">Regulatorn styr </w:t>
      </w:r>
      <w:r w:rsidR="00C86212" w:rsidRPr="00677323">
        <w:t>doseringspump 271PU111</w:t>
      </w:r>
      <w:r w:rsidR="008C3455" w:rsidRPr="00677323">
        <w:t xml:space="preserve"> via utsignal 4 – 20 mA</w:t>
      </w:r>
      <w:r w:rsidR="00C93207" w:rsidRPr="00677323">
        <w:t xml:space="preserve"> </w:t>
      </w:r>
      <w:r w:rsidR="00C67C7B" w:rsidRPr="00677323">
        <w:t xml:space="preserve">(Se funktionsbeskrivning spädvatten) </w:t>
      </w:r>
      <w:r w:rsidR="00F457E3" w:rsidRPr="00677323">
        <w:t>Reglerventilen 347RV508 får utsignal 100% vid utsignal större än 0% från 347LC508 (Öppnar fullt vid dosering).</w:t>
      </w:r>
      <w:r w:rsidR="00F5728A" w:rsidRPr="00677323">
        <w:t xml:space="preserve"> 347RV508 är utrustad med en magnetventil för tvångsstängning, 347RV508_MV1.</w:t>
      </w:r>
    </w:p>
    <w:p w14:paraId="6A6B8BB6" w14:textId="552AACAB" w:rsidR="0008570C" w:rsidRPr="00677323" w:rsidRDefault="00C67C7B" w:rsidP="001222E4">
      <w:pPr>
        <w:pStyle w:val="Brdtext"/>
      </w:pPr>
      <w:r w:rsidRPr="00677323">
        <w:t>Utsignalområde 0-100 %.</w:t>
      </w:r>
      <w:r w:rsidR="00C93207" w:rsidRPr="00677323">
        <w:br/>
        <w:t xml:space="preserve">Internt </w:t>
      </w:r>
      <w:proofErr w:type="spellStart"/>
      <w:r w:rsidR="00C93207" w:rsidRPr="00677323">
        <w:t>börvärde</w:t>
      </w:r>
      <w:proofErr w:type="spellEnd"/>
      <w:r w:rsidR="00C93207" w:rsidRPr="00677323">
        <w:t xml:space="preserve"> </w:t>
      </w:r>
      <w:r w:rsidR="009954F7" w:rsidRPr="00677323">
        <w:t>50 %</w:t>
      </w:r>
      <w:r w:rsidR="001222E4" w:rsidRPr="00677323">
        <w:br/>
      </w:r>
      <w:proofErr w:type="spellStart"/>
      <w:r w:rsidR="001222E4" w:rsidRPr="00677323">
        <w:t>Ärvärdesområde</w:t>
      </w:r>
      <w:proofErr w:type="spellEnd"/>
      <w:r w:rsidR="001222E4" w:rsidRPr="00677323">
        <w:t xml:space="preserve"> 0-100 %</w:t>
      </w:r>
      <w:r w:rsidR="00C93207" w:rsidRPr="00677323">
        <w:br/>
        <w:t>Rev. regulator (MV&lt;SP öka utsignal, MV&gt;SP minska utsignal).</w:t>
      </w:r>
    </w:p>
    <w:p w14:paraId="3ADBA45A" w14:textId="77777777" w:rsidR="0008570C" w:rsidRPr="00677323" w:rsidRDefault="00C93207" w:rsidP="0008570C">
      <w:pPr>
        <w:pStyle w:val="Brdtext"/>
        <w:rPr>
          <w:i/>
        </w:rPr>
      </w:pPr>
      <w:r w:rsidRPr="00677323">
        <w:br/>
      </w:r>
      <w:proofErr w:type="spellStart"/>
      <w:r w:rsidR="0008570C" w:rsidRPr="00677323">
        <w:rPr>
          <w:i/>
        </w:rPr>
        <w:t>Förreglingar</w:t>
      </w:r>
      <w:proofErr w:type="spellEnd"/>
      <w:r w:rsidR="0008570C" w:rsidRPr="00677323">
        <w:rPr>
          <w:i/>
        </w:rPr>
        <w:t xml:space="preserve"> </w:t>
      </w:r>
      <w:r w:rsidR="00632B64" w:rsidRPr="00677323">
        <w:rPr>
          <w:i/>
        </w:rPr>
        <w:t xml:space="preserve">för </w:t>
      </w:r>
      <w:r w:rsidR="0008570C" w:rsidRPr="00677323">
        <w:rPr>
          <w:i/>
        </w:rPr>
        <w:t>347</w:t>
      </w:r>
      <w:r w:rsidR="0075461C" w:rsidRPr="00677323">
        <w:rPr>
          <w:i/>
        </w:rPr>
        <w:t>LC5</w:t>
      </w:r>
      <w:r w:rsidR="0008570C" w:rsidRPr="00677323">
        <w:rPr>
          <w:i/>
        </w:rPr>
        <w:t>08 (PID01):</w:t>
      </w:r>
    </w:p>
    <w:tbl>
      <w:tblPr>
        <w:tblStyle w:val="Tabellrutnt"/>
        <w:tblW w:w="7928" w:type="dxa"/>
        <w:tblInd w:w="1134" w:type="dxa"/>
        <w:tblLayout w:type="fixed"/>
        <w:tblLook w:val="04A0" w:firstRow="1" w:lastRow="0" w:firstColumn="1" w:lastColumn="0" w:noHBand="0" w:noVBand="1"/>
      </w:tblPr>
      <w:tblGrid>
        <w:gridCol w:w="2639"/>
        <w:gridCol w:w="3423"/>
        <w:gridCol w:w="777"/>
        <w:gridCol w:w="1089"/>
      </w:tblGrid>
      <w:tr w:rsidR="00677323" w:rsidRPr="00677323" w14:paraId="3FB2DB29" w14:textId="77777777" w:rsidTr="00C63CB3">
        <w:trPr>
          <w:trHeight w:val="396"/>
        </w:trPr>
        <w:tc>
          <w:tcPr>
            <w:tcW w:w="2639" w:type="dxa"/>
          </w:tcPr>
          <w:p w14:paraId="173CE55E" w14:textId="77777777" w:rsidR="00A6216B" w:rsidRPr="00677323" w:rsidRDefault="00A6216B" w:rsidP="00C63CB3">
            <w:pPr>
              <w:pStyle w:val="Brdtext"/>
              <w:ind w:left="0"/>
            </w:pPr>
            <w:r w:rsidRPr="00677323">
              <w:t>Objekt/signal</w:t>
            </w:r>
          </w:p>
        </w:tc>
        <w:tc>
          <w:tcPr>
            <w:tcW w:w="3423" w:type="dxa"/>
          </w:tcPr>
          <w:p w14:paraId="1638045E" w14:textId="77777777" w:rsidR="00A6216B" w:rsidRPr="00677323" w:rsidRDefault="00A6216B" w:rsidP="00C63CB3">
            <w:pPr>
              <w:pStyle w:val="Brdtext"/>
              <w:ind w:left="0"/>
            </w:pPr>
            <w:r w:rsidRPr="00677323">
              <w:t>Beskrivning</w:t>
            </w:r>
          </w:p>
        </w:tc>
        <w:tc>
          <w:tcPr>
            <w:tcW w:w="777" w:type="dxa"/>
          </w:tcPr>
          <w:p w14:paraId="7E0C4CFB" w14:textId="77777777" w:rsidR="00A6216B" w:rsidRPr="00677323" w:rsidRDefault="00A6216B" w:rsidP="00C63CB3">
            <w:pPr>
              <w:pStyle w:val="Brdtext"/>
              <w:ind w:left="0"/>
            </w:pPr>
            <w:r w:rsidRPr="00677323">
              <w:t>IB</w:t>
            </w:r>
          </w:p>
        </w:tc>
        <w:tc>
          <w:tcPr>
            <w:tcW w:w="1089" w:type="dxa"/>
          </w:tcPr>
          <w:p w14:paraId="38F23A49" w14:textId="77777777" w:rsidR="00A6216B" w:rsidRPr="00677323" w:rsidRDefault="00A6216B" w:rsidP="00C63CB3">
            <w:pPr>
              <w:pStyle w:val="Brdtext"/>
              <w:ind w:left="0"/>
            </w:pPr>
            <w:proofErr w:type="spellStart"/>
            <w:r w:rsidRPr="00677323">
              <w:t>IBRef</w:t>
            </w:r>
            <w:proofErr w:type="spellEnd"/>
          </w:p>
        </w:tc>
      </w:tr>
      <w:tr w:rsidR="00677323" w:rsidRPr="00677323" w14:paraId="4BE957AC" w14:textId="77777777" w:rsidTr="00C63CB3">
        <w:trPr>
          <w:trHeight w:val="396"/>
        </w:trPr>
        <w:tc>
          <w:tcPr>
            <w:tcW w:w="2639" w:type="dxa"/>
          </w:tcPr>
          <w:p w14:paraId="4B8E892A" w14:textId="77777777" w:rsidR="00A6216B" w:rsidRPr="00677323" w:rsidRDefault="00A6216B" w:rsidP="00C63CB3">
            <w:pPr>
              <w:pStyle w:val="Brdtext"/>
              <w:ind w:left="0"/>
            </w:pPr>
            <w:r w:rsidRPr="00677323">
              <w:t>347</w:t>
            </w:r>
            <w:r w:rsidR="006B7E68" w:rsidRPr="00677323">
              <w:t>LI508</w:t>
            </w:r>
            <w:r w:rsidR="0097603E" w:rsidRPr="00677323">
              <w:t>_H</w:t>
            </w:r>
            <w:r w:rsidRPr="00677323">
              <w:t>1</w:t>
            </w:r>
          </w:p>
        </w:tc>
        <w:tc>
          <w:tcPr>
            <w:tcW w:w="3423" w:type="dxa"/>
          </w:tcPr>
          <w:p w14:paraId="3630DEDC" w14:textId="77777777" w:rsidR="00A6216B" w:rsidRPr="00677323" w:rsidRDefault="00A6216B" w:rsidP="00C63CB3">
            <w:pPr>
              <w:pStyle w:val="Brdtext"/>
              <w:ind w:left="0"/>
            </w:pPr>
            <w:r w:rsidRPr="00677323">
              <w:t xml:space="preserve">Nivå </w:t>
            </w:r>
            <w:proofErr w:type="spellStart"/>
            <w:r w:rsidRPr="00677323">
              <w:t>Återkokare</w:t>
            </w:r>
            <w:proofErr w:type="spellEnd"/>
            <w:r w:rsidRPr="00677323">
              <w:t xml:space="preserve"> MEA</w:t>
            </w:r>
          </w:p>
        </w:tc>
        <w:tc>
          <w:tcPr>
            <w:tcW w:w="777" w:type="dxa"/>
          </w:tcPr>
          <w:p w14:paraId="0BE26628" w14:textId="77777777" w:rsidR="00A6216B" w:rsidRPr="00677323" w:rsidRDefault="003E6C83" w:rsidP="00C63CB3">
            <w:pPr>
              <w:pStyle w:val="Brdtext"/>
              <w:ind w:left="0"/>
            </w:pPr>
            <w:r w:rsidRPr="00677323">
              <w:t>IB</w:t>
            </w:r>
            <w:r w:rsidR="00F7421B" w:rsidRPr="00677323">
              <w:t>1</w:t>
            </w:r>
          </w:p>
        </w:tc>
        <w:tc>
          <w:tcPr>
            <w:tcW w:w="1089" w:type="dxa"/>
          </w:tcPr>
          <w:p w14:paraId="0775C3E8" w14:textId="77777777" w:rsidR="00A6216B" w:rsidRPr="00677323" w:rsidRDefault="00A6216B" w:rsidP="00C63CB3">
            <w:pPr>
              <w:pStyle w:val="Brdtext"/>
              <w:ind w:left="0"/>
            </w:pPr>
            <w:r w:rsidRPr="00677323">
              <w:t>0,0</w:t>
            </w:r>
          </w:p>
        </w:tc>
      </w:tr>
      <w:tr w:rsidR="00677323" w:rsidRPr="00677323" w14:paraId="25314337" w14:textId="77777777" w:rsidTr="00C63CB3">
        <w:trPr>
          <w:trHeight w:val="396"/>
        </w:trPr>
        <w:tc>
          <w:tcPr>
            <w:tcW w:w="2639" w:type="dxa"/>
          </w:tcPr>
          <w:p w14:paraId="118D5896" w14:textId="21E2E5C8" w:rsidR="00782AE0" w:rsidRPr="00677323" w:rsidRDefault="00782AE0" w:rsidP="00C63CB3">
            <w:pPr>
              <w:pStyle w:val="Brdtext"/>
              <w:ind w:left="0"/>
            </w:pPr>
            <w:r w:rsidRPr="00677323">
              <w:t>347RV508_MV1</w:t>
            </w:r>
          </w:p>
        </w:tc>
        <w:tc>
          <w:tcPr>
            <w:tcW w:w="3423" w:type="dxa"/>
          </w:tcPr>
          <w:p w14:paraId="768C1DB9" w14:textId="4D0E3C73" w:rsidR="00782AE0" w:rsidRPr="00677323" w:rsidRDefault="00782AE0" w:rsidP="00C63CB3">
            <w:pPr>
              <w:pStyle w:val="Brdtext"/>
              <w:ind w:left="0"/>
            </w:pPr>
            <w:r w:rsidRPr="00677323">
              <w:t>Reglerventil blockerad</w:t>
            </w:r>
          </w:p>
        </w:tc>
        <w:tc>
          <w:tcPr>
            <w:tcW w:w="777" w:type="dxa"/>
          </w:tcPr>
          <w:p w14:paraId="785D3AFD" w14:textId="30AF52D5" w:rsidR="00782AE0" w:rsidRPr="00677323" w:rsidRDefault="00782AE0" w:rsidP="00C63CB3">
            <w:pPr>
              <w:pStyle w:val="Brdtext"/>
              <w:ind w:left="0"/>
            </w:pPr>
            <w:r w:rsidRPr="00677323">
              <w:t>IB2</w:t>
            </w:r>
          </w:p>
        </w:tc>
        <w:tc>
          <w:tcPr>
            <w:tcW w:w="1089" w:type="dxa"/>
          </w:tcPr>
          <w:p w14:paraId="2BACF49F" w14:textId="51098B2C" w:rsidR="00782AE0" w:rsidRPr="00677323" w:rsidRDefault="00782AE0" w:rsidP="00C63CB3">
            <w:pPr>
              <w:pStyle w:val="Brdtext"/>
              <w:ind w:left="0"/>
            </w:pPr>
            <w:r w:rsidRPr="00677323">
              <w:t>0,0</w:t>
            </w:r>
          </w:p>
        </w:tc>
      </w:tr>
      <w:tr w:rsidR="00782AE0" w:rsidRPr="00677323" w14:paraId="643E71B4" w14:textId="77777777" w:rsidTr="00C63CB3">
        <w:trPr>
          <w:trHeight w:val="396"/>
        </w:trPr>
        <w:tc>
          <w:tcPr>
            <w:tcW w:w="2639" w:type="dxa"/>
          </w:tcPr>
          <w:p w14:paraId="2126F8CB" w14:textId="5B625CEA" w:rsidR="00782AE0" w:rsidRPr="00677323" w:rsidRDefault="00782AE0" w:rsidP="00C63CB3">
            <w:pPr>
              <w:pStyle w:val="Brdtext"/>
              <w:ind w:left="0"/>
            </w:pPr>
            <w:r w:rsidRPr="00677323">
              <w:t>347SV509_GSO</w:t>
            </w:r>
          </w:p>
        </w:tc>
        <w:tc>
          <w:tcPr>
            <w:tcW w:w="3423" w:type="dxa"/>
          </w:tcPr>
          <w:p w14:paraId="6F234CA6" w14:textId="44880E2C" w:rsidR="00782AE0" w:rsidRPr="00677323" w:rsidRDefault="00782AE0" w:rsidP="00C63CB3">
            <w:pPr>
              <w:pStyle w:val="Brdtext"/>
              <w:ind w:left="0"/>
            </w:pPr>
            <w:r w:rsidRPr="00677323">
              <w:t>347SV509 ej öppen</w:t>
            </w:r>
          </w:p>
        </w:tc>
        <w:tc>
          <w:tcPr>
            <w:tcW w:w="777" w:type="dxa"/>
          </w:tcPr>
          <w:p w14:paraId="38407264" w14:textId="04F814AD" w:rsidR="00782AE0" w:rsidRPr="00677323" w:rsidRDefault="00782AE0" w:rsidP="00C63CB3">
            <w:pPr>
              <w:pStyle w:val="Brdtext"/>
              <w:ind w:left="0"/>
            </w:pPr>
            <w:r w:rsidRPr="00677323">
              <w:t>IB3</w:t>
            </w:r>
          </w:p>
        </w:tc>
        <w:tc>
          <w:tcPr>
            <w:tcW w:w="1089" w:type="dxa"/>
          </w:tcPr>
          <w:p w14:paraId="1B714A5C" w14:textId="3C3DE5F9" w:rsidR="00782AE0" w:rsidRPr="00677323" w:rsidRDefault="00782AE0" w:rsidP="00C63CB3">
            <w:pPr>
              <w:pStyle w:val="Brdtext"/>
              <w:ind w:left="0"/>
            </w:pPr>
            <w:r w:rsidRPr="00677323">
              <w:t>0,0</w:t>
            </w:r>
          </w:p>
        </w:tc>
      </w:tr>
    </w:tbl>
    <w:p w14:paraId="51D54AC2" w14:textId="77777777" w:rsidR="00895C20" w:rsidRPr="00677323" w:rsidRDefault="00895C20" w:rsidP="006C12CD">
      <w:pPr>
        <w:pStyle w:val="Brdtext"/>
      </w:pPr>
    </w:p>
    <w:p w14:paraId="7EA1D62E" w14:textId="77777777" w:rsidR="006C12CD" w:rsidRPr="00677323" w:rsidRDefault="006C12CD" w:rsidP="006C12CD">
      <w:pPr>
        <w:pStyle w:val="Brdtext"/>
        <w:rPr>
          <w:i/>
        </w:rPr>
      </w:pPr>
      <w:r w:rsidRPr="00677323">
        <w:rPr>
          <w:i/>
        </w:rPr>
        <w:t>Utsignal magnetventil</w:t>
      </w:r>
      <w:r w:rsidR="00A33AB4" w:rsidRPr="00677323">
        <w:rPr>
          <w:i/>
        </w:rPr>
        <w:t>er</w:t>
      </w:r>
      <w:r w:rsidRPr="00677323">
        <w:rPr>
          <w:i/>
        </w:rPr>
        <w:t>:</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4D4F159C" w14:textId="77777777" w:rsidTr="00E40BAE">
        <w:trPr>
          <w:trHeight w:val="417"/>
        </w:trPr>
        <w:tc>
          <w:tcPr>
            <w:tcW w:w="1686" w:type="dxa"/>
          </w:tcPr>
          <w:p w14:paraId="21A29D85" w14:textId="77777777" w:rsidR="006C12CD" w:rsidRPr="00677323" w:rsidRDefault="006C12CD" w:rsidP="00E40BAE">
            <w:pPr>
              <w:pStyle w:val="Brdtext"/>
              <w:ind w:left="0"/>
            </w:pPr>
            <w:r w:rsidRPr="00677323">
              <w:t>Objekttyp</w:t>
            </w:r>
          </w:p>
        </w:tc>
        <w:tc>
          <w:tcPr>
            <w:tcW w:w="2741" w:type="dxa"/>
          </w:tcPr>
          <w:p w14:paraId="7681C610" w14:textId="77777777" w:rsidR="006C12CD" w:rsidRPr="00677323" w:rsidRDefault="006C12CD" w:rsidP="00E40BAE">
            <w:pPr>
              <w:pStyle w:val="Brdtext"/>
              <w:ind w:left="0"/>
            </w:pPr>
            <w:r w:rsidRPr="00677323">
              <w:t>Objekt/signal</w:t>
            </w:r>
          </w:p>
        </w:tc>
        <w:tc>
          <w:tcPr>
            <w:tcW w:w="3446" w:type="dxa"/>
          </w:tcPr>
          <w:p w14:paraId="6B985057" w14:textId="77777777" w:rsidR="006C12CD" w:rsidRPr="00677323" w:rsidRDefault="006C12CD" w:rsidP="00E40BAE">
            <w:pPr>
              <w:pStyle w:val="Brdtext"/>
              <w:ind w:left="0"/>
            </w:pPr>
            <w:r w:rsidRPr="00677323">
              <w:t>Beskrivning</w:t>
            </w:r>
          </w:p>
        </w:tc>
      </w:tr>
      <w:tr w:rsidR="006C12CD" w:rsidRPr="00677323" w14:paraId="2ACD9CFA" w14:textId="77777777" w:rsidTr="00E40BAE">
        <w:trPr>
          <w:trHeight w:val="417"/>
        </w:trPr>
        <w:tc>
          <w:tcPr>
            <w:tcW w:w="1686" w:type="dxa"/>
          </w:tcPr>
          <w:p w14:paraId="6DFCF330" w14:textId="41F9EA44" w:rsidR="006C12CD" w:rsidRPr="00677323" w:rsidRDefault="00F67F38" w:rsidP="00E40BAE">
            <w:pPr>
              <w:pStyle w:val="Brdtext"/>
              <w:ind w:left="0"/>
            </w:pPr>
            <w:r w:rsidRPr="00677323">
              <w:t>DOS</w:t>
            </w:r>
          </w:p>
        </w:tc>
        <w:tc>
          <w:tcPr>
            <w:tcW w:w="2741" w:type="dxa"/>
          </w:tcPr>
          <w:p w14:paraId="1C0A5966" w14:textId="77777777" w:rsidR="006C12CD" w:rsidRPr="00677323" w:rsidRDefault="006C12CD" w:rsidP="00E40BAE">
            <w:pPr>
              <w:pStyle w:val="Brdtext"/>
              <w:ind w:left="0"/>
            </w:pPr>
            <w:r w:rsidRPr="00677323">
              <w:t>347RV508_MV1</w:t>
            </w:r>
          </w:p>
        </w:tc>
        <w:tc>
          <w:tcPr>
            <w:tcW w:w="3446" w:type="dxa"/>
          </w:tcPr>
          <w:p w14:paraId="54145354" w14:textId="77777777" w:rsidR="006C12CD" w:rsidRPr="00677323" w:rsidRDefault="006C12CD" w:rsidP="00E40BAE">
            <w:pPr>
              <w:pStyle w:val="Brdtext"/>
              <w:ind w:left="0"/>
            </w:pPr>
            <w:r w:rsidRPr="00677323">
              <w:t>Blockeringsventil</w:t>
            </w:r>
          </w:p>
        </w:tc>
      </w:tr>
    </w:tbl>
    <w:p w14:paraId="2D0BE608" w14:textId="77777777" w:rsidR="00A33AB4" w:rsidRPr="00677323" w:rsidRDefault="00A33AB4" w:rsidP="00A33AB4">
      <w:pPr>
        <w:pStyle w:val="Brdtext"/>
      </w:pPr>
    </w:p>
    <w:p w14:paraId="3C849820" w14:textId="77777777" w:rsidR="00925F23" w:rsidRPr="00677323" w:rsidRDefault="00925F23" w:rsidP="00925F23">
      <w:pPr>
        <w:pStyle w:val="Brdtext"/>
        <w:rPr>
          <w:i/>
        </w:rPr>
      </w:pPr>
      <w:proofErr w:type="spellStart"/>
      <w:r w:rsidRPr="00677323">
        <w:rPr>
          <w:i/>
        </w:rPr>
        <w:t>Förreglingar</w:t>
      </w:r>
      <w:proofErr w:type="spellEnd"/>
      <w:r w:rsidRPr="00677323">
        <w:rPr>
          <w:i/>
        </w:rPr>
        <w:t xml:space="preserve"> för </w:t>
      </w:r>
      <w:r w:rsidR="00B34858" w:rsidRPr="00677323">
        <w:rPr>
          <w:i/>
        </w:rPr>
        <w:t>347R</w:t>
      </w:r>
      <w:r w:rsidRPr="00677323">
        <w:rPr>
          <w:i/>
        </w:rPr>
        <w:t>V50</w:t>
      </w:r>
      <w:r w:rsidR="003F209F" w:rsidRPr="00677323">
        <w:rPr>
          <w:i/>
        </w:rPr>
        <w:t>8</w:t>
      </w:r>
      <w:r w:rsidRPr="00677323">
        <w:rPr>
          <w:i/>
        </w:rPr>
        <w:t xml:space="preserve"> (Förreglas till stängd):</w:t>
      </w:r>
    </w:p>
    <w:p w14:paraId="45CCC796" w14:textId="77777777" w:rsidR="00A33AB4" w:rsidRPr="00677323" w:rsidRDefault="00A33AB4" w:rsidP="00925F23">
      <w:pPr>
        <w:pStyle w:val="Brdtext"/>
      </w:pPr>
      <w:r w:rsidRPr="00677323">
        <w:t xml:space="preserve">Hög nivå i </w:t>
      </w:r>
      <w:proofErr w:type="spellStart"/>
      <w:r w:rsidRPr="00677323">
        <w:t>återkokaren</w:t>
      </w:r>
      <w:proofErr w:type="spellEnd"/>
      <w:r w:rsidR="00F47B89" w:rsidRPr="00677323">
        <w:t>,</w:t>
      </w:r>
      <w:r w:rsidRPr="00677323">
        <w:t xml:space="preserve"> 347</w:t>
      </w:r>
      <w:r w:rsidR="006B7E68" w:rsidRPr="00677323">
        <w:t>LI508</w:t>
      </w:r>
      <w:r w:rsidRPr="00677323">
        <w:t>_H1</w:t>
      </w:r>
      <w:r w:rsidR="00F47B89" w:rsidRPr="00677323">
        <w:t>,</w:t>
      </w:r>
      <w:r w:rsidRPr="00677323">
        <w:t xml:space="preserve"> stänger 347RV508_MV1 (utgång FALSE)</w:t>
      </w:r>
      <w:r w:rsidR="003C38D3" w:rsidRPr="00677323">
        <w:t>.</w:t>
      </w:r>
    </w:p>
    <w:p w14:paraId="0DE5CEDA" w14:textId="444A1426" w:rsidR="00A25516" w:rsidRPr="00677323" w:rsidRDefault="00A25516" w:rsidP="00925F23">
      <w:pPr>
        <w:pStyle w:val="Brdtext"/>
      </w:pPr>
      <w:r w:rsidRPr="00677323">
        <w:t>S</w:t>
      </w:r>
      <w:r w:rsidR="00782AE0" w:rsidRPr="00677323">
        <w:t xml:space="preserve">amma order som öppnar/stänger </w:t>
      </w:r>
      <w:r w:rsidRPr="00677323">
        <w:t>347RV508_MV1 startar</w:t>
      </w:r>
      <w:r w:rsidR="00782AE0" w:rsidRPr="00677323">
        <w:t>/stoppar</w:t>
      </w:r>
      <w:r w:rsidRPr="00677323">
        <w:t xml:space="preserve"> även späd/matarvattenpumpen 271PU111 via digital utgång 271PU111_START (Se funktionsbeskrivning spädvatten)</w:t>
      </w:r>
    </w:p>
    <w:p w14:paraId="29A7823C" w14:textId="77777777" w:rsidR="00A33AB4" w:rsidRPr="00677323" w:rsidRDefault="00A33AB4" w:rsidP="000B2EE7">
      <w:pPr>
        <w:pStyle w:val="Brdtext"/>
      </w:pPr>
    </w:p>
    <w:p w14:paraId="1A3C0BB8" w14:textId="42FB92F2" w:rsidR="000B2EE7" w:rsidRPr="00677323" w:rsidRDefault="000B2EE7" w:rsidP="000B2EE7">
      <w:pPr>
        <w:pStyle w:val="Rubrik3"/>
      </w:pPr>
      <w:bookmarkStart w:id="18" w:name="_Toc35393384"/>
      <w:r w:rsidRPr="00677323">
        <w:t>Värmeväxlare CO</w:t>
      </w:r>
      <w:r w:rsidRPr="00677323">
        <w:rPr>
          <w:vertAlign w:val="subscript"/>
        </w:rPr>
        <w:t>2</w:t>
      </w:r>
      <w:r w:rsidRPr="00677323">
        <w:t>-fattig MEA / KV</w:t>
      </w:r>
      <w:r w:rsidR="003B6F79" w:rsidRPr="00677323">
        <w:t xml:space="preserve"> 347HE203</w:t>
      </w:r>
      <w:bookmarkEnd w:id="18"/>
    </w:p>
    <w:p w14:paraId="0C9A561B" w14:textId="77777777" w:rsidR="00887F32" w:rsidRPr="00677323" w:rsidRDefault="00093A4F" w:rsidP="000B2EE7">
      <w:pPr>
        <w:pStyle w:val="Brdtext"/>
      </w:pPr>
      <w:r w:rsidRPr="00677323">
        <w:t xml:space="preserve">MEA-lösningen behöver kylas </w:t>
      </w:r>
      <w:r w:rsidR="005B5F87" w:rsidRPr="00677323">
        <w:t xml:space="preserve">ned </w:t>
      </w:r>
      <w:r w:rsidRPr="00677323">
        <w:t xml:space="preserve">till </w:t>
      </w:r>
      <w:r w:rsidR="000B2EE7" w:rsidRPr="00677323">
        <w:t xml:space="preserve">40 </w:t>
      </w:r>
      <w:r w:rsidR="005B5F87" w:rsidRPr="00677323">
        <w:sym w:font="Symbol" w:char="F0B0"/>
      </w:r>
      <w:r w:rsidR="005B5F87" w:rsidRPr="00677323">
        <w:t>C</w:t>
      </w:r>
      <w:r w:rsidR="000B2EE7" w:rsidRPr="00677323">
        <w:t xml:space="preserve"> </w:t>
      </w:r>
      <w:r w:rsidR="005B5F87" w:rsidRPr="00677323">
        <w:t xml:space="preserve">innan den kan tillföras </w:t>
      </w:r>
      <w:proofErr w:type="spellStart"/>
      <w:r w:rsidR="005B5F87" w:rsidRPr="00677323">
        <w:t>absorbern</w:t>
      </w:r>
      <w:proofErr w:type="spellEnd"/>
      <w:r w:rsidR="005B5F87" w:rsidRPr="00677323">
        <w:t xml:space="preserve">. Temperaturen hos MEA-lösningen </w:t>
      </w:r>
      <w:r w:rsidR="000B2EE7" w:rsidRPr="00677323">
        <w:t xml:space="preserve">regleras efter värmeväxlaren genom att styra kylvattenflödet. </w:t>
      </w:r>
    </w:p>
    <w:p w14:paraId="17E60F7F" w14:textId="77777777" w:rsidR="00887F32" w:rsidRPr="00677323" w:rsidRDefault="00887F32" w:rsidP="00887F32">
      <w:pPr>
        <w:pStyle w:val="Brdtext"/>
        <w:rPr>
          <w:i/>
        </w:rPr>
      </w:pPr>
      <w:r w:rsidRPr="00677323">
        <w:rPr>
          <w:i/>
        </w:rPr>
        <w:t>Mätningar (AIS):</w:t>
      </w:r>
    </w:p>
    <w:tbl>
      <w:tblPr>
        <w:tblStyle w:val="Tabellrutnt"/>
        <w:tblW w:w="7933" w:type="dxa"/>
        <w:tblInd w:w="1134" w:type="dxa"/>
        <w:tblLook w:val="04A0" w:firstRow="1" w:lastRow="0" w:firstColumn="1" w:lastColumn="0" w:noHBand="0" w:noVBand="1"/>
      </w:tblPr>
      <w:tblGrid>
        <w:gridCol w:w="1551"/>
        <w:gridCol w:w="2130"/>
        <w:gridCol w:w="1323"/>
        <w:gridCol w:w="585"/>
        <w:gridCol w:w="586"/>
        <w:gridCol w:w="586"/>
        <w:gridCol w:w="586"/>
        <w:gridCol w:w="586"/>
      </w:tblGrid>
      <w:tr w:rsidR="00677323" w:rsidRPr="00677323" w14:paraId="53BAB3C0" w14:textId="77777777" w:rsidTr="009441A3">
        <w:tc>
          <w:tcPr>
            <w:tcW w:w="1551" w:type="dxa"/>
          </w:tcPr>
          <w:p w14:paraId="6FED2BC3" w14:textId="77777777" w:rsidR="00887F32" w:rsidRPr="00677323" w:rsidRDefault="00887F32" w:rsidP="009441A3">
            <w:pPr>
              <w:pStyle w:val="Brdtext"/>
              <w:ind w:left="0"/>
            </w:pPr>
            <w:r w:rsidRPr="00677323">
              <w:t>Objekt/Signal</w:t>
            </w:r>
          </w:p>
        </w:tc>
        <w:tc>
          <w:tcPr>
            <w:tcW w:w="2130" w:type="dxa"/>
          </w:tcPr>
          <w:p w14:paraId="78B4D39E" w14:textId="77777777" w:rsidR="00887F32" w:rsidRPr="00677323" w:rsidRDefault="00887F32" w:rsidP="009441A3">
            <w:pPr>
              <w:pStyle w:val="Brdtext"/>
              <w:ind w:left="0"/>
            </w:pPr>
            <w:r w:rsidRPr="00677323">
              <w:t>Beskrivning</w:t>
            </w:r>
          </w:p>
        </w:tc>
        <w:tc>
          <w:tcPr>
            <w:tcW w:w="1323" w:type="dxa"/>
          </w:tcPr>
          <w:p w14:paraId="4C27574C" w14:textId="77777777" w:rsidR="00887F32" w:rsidRPr="00677323" w:rsidRDefault="00887F32" w:rsidP="009441A3">
            <w:pPr>
              <w:pStyle w:val="Brdtext"/>
              <w:ind w:left="0"/>
            </w:pPr>
            <w:r w:rsidRPr="00677323">
              <w:t>Mätområde</w:t>
            </w:r>
          </w:p>
        </w:tc>
        <w:tc>
          <w:tcPr>
            <w:tcW w:w="585" w:type="dxa"/>
          </w:tcPr>
          <w:p w14:paraId="1C4CE50A" w14:textId="77777777" w:rsidR="00887F32" w:rsidRPr="00677323" w:rsidRDefault="00887F32" w:rsidP="009441A3">
            <w:pPr>
              <w:pStyle w:val="Brdtext"/>
              <w:ind w:left="0"/>
            </w:pPr>
            <w:r w:rsidRPr="00677323">
              <w:t>L2</w:t>
            </w:r>
          </w:p>
        </w:tc>
        <w:tc>
          <w:tcPr>
            <w:tcW w:w="586" w:type="dxa"/>
          </w:tcPr>
          <w:p w14:paraId="4CFB6FB9" w14:textId="77777777" w:rsidR="00887F32" w:rsidRPr="00677323" w:rsidRDefault="00887F32" w:rsidP="009441A3">
            <w:pPr>
              <w:pStyle w:val="Brdtext"/>
              <w:ind w:left="0"/>
            </w:pPr>
            <w:r w:rsidRPr="00677323">
              <w:t>L1</w:t>
            </w:r>
          </w:p>
        </w:tc>
        <w:tc>
          <w:tcPr>
            <w:tcW w:w="586" w:type="dxa"/>
          </w:tcPr>
          <w:p w14:paraId="64F9E3CC" w14:textId="77777777" w:rsidR="00887F32" w:rsidRPr="00677323" w:rsidRDefault="00887F32" w:rsidP="009441A3">
            <w:pPr>
              <w:pStyle w:val="Brdtext"/>
              <w:ind w:left="0"/>
            </w:pPr>
            <w:r w:rsidRPr="00677323">
              <w:t>H1</w:t>
            </w:r>
          </w:p>
        </w:tc>
        <w:tc>
          <w:tcPr>
            <w:tcW w:w="586" w:type="dxa"/>
          </w:tcPr>
          <w:p w14:paraId="61A4EFE9" w14:textId="77777777" w:rsidR="00887F32" w:rsidRPr="00677323" w:rsidRDefault="00887F32" w:rsidP="009441A3">
            <w:pPr>
              <w:pStyle w:val="Brdtext"/>
              <w:ind w:left="0"/>
            </w:pPr>
            <w:r w:rsidRPr="00677323">
              <w:t>H2</w:t>
            </w:r>
          </w:p>
        </w:tc>
        <w:tc>
          <w:tcPr>
            <w:tcW w:w="586" w:type="dxa"/>
          </w:tcPr>
          <w:p w14:paraId="0F949F94" w14:textId="77777777" w:rsidR="00887F32" w:rsidRPr="00677323" w:rsidRDefault="00887F32" w:rsidP="009441A3">
            <w:pPr>
              <w:pStyle w:val="Brdtext"/>
              <w:ind w:left="0"/>
            </w:pPr>
            <w:r w:rsidRPr="00677323">
              <w:t>SIL</w:t>
            </w:r>
          </w:p>
        </w:tc>
      </w:tr>
      <w:tr w:rsidR="00887F32" w:rsidRPr="00677323" w14:paraId="6BA9AD5B" w14:textId="77777777" w:rsidTr="009441A3">
        <w:tc>
          <w:tcPr>
            <w:tcW w:w="1551" w:type="dxa"/>
          </w:tcPr>
          <w:p w14:paraId="3C8EB56D" w14:textId="77777777" w:rsidR="00887F32" w:rsidRPr="00677323" w:rsidRDefault="00887F32" w:rsidP="009441A3">
            <w:pPr>
              <w:pStyle w:val="Brdtext"/>
              <w:ind w:left="0"/>
            </w:pPr>
            <w:r w:rsidRPr="00677323">
              <w:t>347TI579</w:t>
            </w:r>
          </w:p>
        </w:tc>
        <w:tc>
          <w:tcPr>
            <w:tcW w:w="2130" w:type="dxa"/>
          </w:tcPr>
          <w:p w14:paraId="49D2E6EC" w14:textId="77777777" w:rsidR="00887F32" w:rsidRPr="00677323" w:rsidRDefault="00887F32" w:rsidP="009441A3">
            <w:pPr>
              <w:pStyle w:val="Brdtext"/>
              <w:ind w:left="0"/>
            </w:pPr>
            <w:r w:rsidRPr="00677323">
              <w:t>Temp. CO</w:t>
            </w:r>
            <w:r w:rsidRPr="00677323">
              <w:rPr>
                <w:vertAlign w:val="subscript"/>
              </w:rPr>
              <w:t>2</w:t>
            </w:r>
            <w:r w:rsidRPr="00677323">
              <w:t>-fattig MEA Utlopp</w:t>
            </w:r>
          </w:p>
        </w:tc>
        <w:tc>
          <w:tcPr>
            <w:tcW w:w="1323" w:type="dxa"/>
          </w:tcPr>
          <w:p w14:paraId="3AF1BAC9" w14:textId="432078E4" w:rsidR="00887F32" w:rsidRPr="00677323" w:rsidRDefault="004C0915" w:rsidP="004C0915">
            <w:pPr>
              <w:pStyle w:val="Brdtext"/>
              <w:ind w:left="0"/>
            </w:pPr>
            <w:r w:rsidRPr="00677323">
              <w:rPr>
                <w:highlight w:val="yellow"/>
              </w:rPr>
              <w:t>0-100</w:t>
            </w:r>
            <w:r w:rsidR="00887F32" w:rsidRPr="00677323">
              <w:t xml:space="preserve"> </w:t>
            </w:r>
            <w:r w:rsidR="00887F32" w:rsidRPr="00677323">
              <w:sym w:font="Symbol" w:char="F0B0"/>
            </w:r>
            <w:r w:rsidR="00887F32" w:rsidRPr="00677323">
              <w:t>C</w:t>
            </w:r>
          </w:p>
        </w:tc>
        <w:tc>
          <w:tcPr>
            <w:tcW w:w="585" w:type="dxa"/>
          </w:tcPr>
          <w:p w14:paraId="66977CB2" w14:textId="77777777" w:rsidR="00887F32" w:rsidRPr="00677323" w:rsidRDefault="00887F32" w:rsidP="009441A3">
            <w:pPr>
              <w:pStyle w:val="Brdtext"/>
              <w:ind w:left="0"/>
              <w:rPr>
                <w:highlight w:val="yellow"/>
              </w:rPr>
            </w:pPr>
          </w:p>
        </w:tc>
        <w:tc>
          <w:tcPr>
            <w:tcW w:w="586" w:type="dxa"/>
            <w:shd w:val="clear" w:color="auto" w:fill="auto"/>
          </w:tcPr>
          <w:p w14:paraId="5C97A409" w14:textId="77777777" w:rsidR="00887F32" w:rsidRPr="00677323" w:rsidRDefault="00887F32" w:rsidP="009441A3">
            <w:pPr>
              <w:pStyle w:val="Brdtext"/>
              <w:ind w:left="0"/>
            </w:pPr>
          </w:p>
        </w:tc>
        <w:tc>
          <w:tcPr>
            <w:tcW w:w="586" w:type="dxa"/>
            <w:shd w:val="clear" w:color="auto" w:fill="auto"/>
          </w:tcPr>
          <w:p w14:paraId="407CD246" w14:textId="77777777" w:rsidR="00887F32" w:rsidRPr="00677323" w:rsidRDefault="0064681D" w:rsidP="009441A3">
            <w:pPr>
              <w:pStyle w:val="Brdtext"/>
              <w:ind w:left="0"/>
              <w:rPr>
                <w:highlight w:val="yellow"/>
              </w:rPr>
            </w:pPr>
            <w:r w:rsidRPr="00677323">
              <w:rPr>
                <w:highlight w:val="yellow"/>
              </w:rPr>
              <w:t>50</w:t>
            </w:r>
          </w:p>
        </w:tc>
        <w:tc>
          <w:tcPr>
            <w:tcW w:w="586" w:type="dxa"/>
          </w:tcPr>
          <w:p w14:paraId="0F9B9B94" w14:textId="77777777" w:rsidR="00887F32" w:rsidRPr="00677323" w:rsidRDefault="0064681D" w:rsidP="009441A3">
            <w:pPr>
              <w:pStyle w:val="Brdtext"/>
              <w:ind w:left="0"/>
            </w:pPr>
            <w:r w:rsidRPr="00677323">
              <w:rPr>
                <w:highlight w:val="yellow"/>
              </w:rPr>
              <w:t>60</w:t>
            </w:r>
          </w:p>
        </w:tc>
        <w:tc>
          <w:tcPr>
            <w:tcW w:w="586" w:type="dxa"/>
          </w:tcPr>
          <w:p w14:paraId="5FAC2F91" w14:textId="77777777" w:rsidR="00887F32" w:rsidRPr="00677323" w:rsidRDefault="00887F32" w:rsidP="009441A3">
            <w:pPr>
              <w:pStyle w:val="Brdtext"/>
              <w:ind w:left="0"/>
            </w:pPr>
          </w:p>
        </w:tc>
      </w:tr>
    </w:tbl>
    <w:p w14:paraId="676C7A89" w14:textId="77777777" w:rsidR="00887F32" w:rsidRPr="00677323" w:rsidRDefault="00887F32" w:rsidP="00887F32">
      <w:pPr>
        <w:pStyle w:val="Brdtext"/>
        <w:rPr>
          <w:i/>
        </w:rPr>
      </w:pPr>
    </w:p>
    <w:p w14:paraId="47A5CAFC" w14:textId="42263D4F" w:rsidR="00887F32" w:rsidRPr="00677323" w:rsidRDefault="00887F32" w:rsidP="00887F32">
      <w:pPr>
        <w:pStyle w:val="Brdtext"/>
        <w:rPr>
          <w:i/>
        </w:rPr>
      </w:pPr>
      <w:r w:rsidRPr="00677323">
        <w:rPr>
          <w:i/>
        </w:rPr>
        <w:t>Mätningar via säkerhetssystem (</w:t>
      </w:r>
      <w:proofErr w:type="spellStart"/>
      <w:r w:rsidR="00F457E3" w:rsidRPr="00677323">
        <w:rPr>
          <w:i/>
        </w:rPr>
        <w:t>SDInReal</w:t>
      </w:r>
      <w:proofErr w:type="spellEnd"/>
      <w:r w:rsidRPr="00677323">
        <w:rPr>
          <w:i/>
        </w:rPr>
        <w:t>):</w:t>
      </w:r>
    </w:p>
    <w:tbl>
      <w:tblPr>
        <w:tblStyle w:val="Tabellrutnt"/>
        <w:tblW w:w="7933" w:type="dxa"/>
        <w:tblInd w:w="1134" w:type="dxa"/>
        <w:tblLook w:val="04A0" w:firstRow="1" w:lastRow="0" w:firstColumn="1" w:lastColumn="0" w:noHBand="0" w:noVBand="1"/>
      </w:tblPr>
      <w:tblGrid>
        <w:gridCol w:w="1551"/>
        <w:gridCol w:w="2130"/>
        <w:gridCol w:w="1323"/>
        <w:gridCol w:w="585"/>
        <w:gridCol w:w="586"/>
        <w:gridCol w:w="586"/>
        <w:gridCol w:w="586"/>
        <w:gridCol w:w="586"/>
      </w:tblGrid>
      <w:tr w:rsidR="00677323" w:rsidRPr="00677323" w14:paraId="6940DC2C" w14:textId="77777777" w:rsidTr="009441A3">
        <w:tc>
          <w:tcPr>
            <w:tcW w:w="1551" w:type="dxa"/>
          </w:tcPr>
          <w:p w14:paraId="3E6910FF" w14:textId="77777777" w:rsidR="00887F32" w:rsidRPr="00677323" w:rsidRDefault="00887F32" w:rsidP="009441A3">
            <w:pPr>
              <w:pStyle w:val="Brdtext"/>
              <w:ind w:left="0"/>
            </w:pPr>
            <w:r w:rsidRPr="00677323">
              <w:t>Objekt/Signal</w:t>
            </w:r>
          </w:p>
        </w:tc>
        <w:tc>
          <w:tcPr>
            <w:tcW w:w="2130" w:type="dxa"/>
          </w:tcPr>
          <w:p w14:paraId="5FBDCC3E" w14:textId="77777777" w:rsidR="00887F32" w:rsidRPr="00677323" w:rsidRDefault="00887F32" w:rsidP="009441A3">
            <w:pPr>
              <w:pStyle w:val="Brdtext"/>
              <w:ind w:left="0"/>
            </w:pPr>
            <w:r w:rsidRPr="00677323">
              <w:t>Beskrivning</w:t>
            </w:r>
          </w:p>
        </w:tc>
        <w:tc>
          <w:tcPr>
            <w:tcW w:w="1323" w:type="dxa"/>
          </w:tcPr>
          <w:p w14:paraId="0F515CEA" w14:textId="77777777" w:rsidR="00887F32" w:rsidRPr="00677323" w:rsidRDefault="00887F32" w:rsidP="009441A3">
            <w:pPr>
              <w:pStyle w:val="Brdtext"/>
              <w:ind w:left="0"/>
            </w:pPr>
            <w:r w:rsidRPr="00677323">
              <w:t>Mätområde</w:t>
            </w:r>
          </w:p>
        </w:tc>
        <w:tc>
          <w:tcPr>
            <w:tcW w:w="585" w:type="dxa"/>
          </w:tcPr>
          <w:p w14:paraId="3F66302F" w14:textId="77777777" w:rsidR="00887F32" w:rsidRPr="00677323" w:rsidRDefault="00887F32" w:rsidP="009441A3">
            <w:pPr>
              <w:pStyle w:val="Brdtext"/>
              <w:ind w:left="0"/>
            </w:pPr>
            <w:r w:rsidRPr="00677323">
              <w:t>L2</w:t>
            </w:r>
          </w:p>
        </w:tc>
        <w:tc>
          <w:tcPr>
            <w:tcW w:w="586" w:type="dxa"/>
          </w:tcPr>
          <w:p w14:paraId="4E53573C" w14:textId="77777777" w:rsidR="00887F32" w:rsidRPr="00677323" w:rsidRDefault="00887F32" w:rsidP="009441A3">
            <w:pPr>
              <w:pStyle w:val="Brdtext"/>
              <w:ind w:left="0"/>
            </w:pPr>
            <w:r w:rsidRPr="00677323">
              <w:t>L1</w:t>
            </w:r>
          </w:p>
        </w:tc>
        <w:tc>
          <w:tcPr>
            <w:tcW w:w="586" w:type="dxa"/>
          </w:tcPr>
          <w:p w14:paraId="6E4682AB" w14:textId="77777777" w:rsidR="00887F32" w:rsidRPr="00677323" w:rsidRDefault="00887F32" w:rsidP="009441A3">
            <w:pPr>
              <w:pStyle w:val="Brdtext"/>
              <w:ind w:left="0"/>
            </w:pPr>
            <w:r w:rsidRPr="00677323">
              <w:t>H1</w:t>
            </w:r>
          </w:p>
        </w:tc>
        <w:tc>
          <w:tcPr>
            <w:tcW w:w="586" w:type="dxa"/>
          </w:tcPr>
          <w:p w14:paraId="220FCD37" w14:textId="77777777" w:rsidR="00887F32" w:rsidRPr="00677323" w:rsidRDefault="00887F32" w:rsidP="009441A3">
            <w:pPr>
              <w:pStyle w:val="Brdtext"/>
              <w:ind w:left="0"/>
            </w:pPr>
            <w:r w:rsidRPr="00677323">
              <w:t>H2</w:t>
            </w:r>
          </w:p>
        </w:tc>
        <w:tc>
          <w:tcPr>
            <w:tcW w:w="586" w:type="dxa"/>
          </w:tcPr>
          <w:p w14:paraId="53406A75" w14:textId="77777777" w:rsidR="00887F32" w:rsidRPr="00677323" w:rsidRDefault="00887F32" w:rsidP="009441A3">
            <w:pPr>
              <w:pStyle w:val="Brdtext"/>
              <w:ind w:left="0"/>
            </w:pPr>
            <w:r w:rsidRPr="00677323">
              <w:t>SIL</w:t>
            </w:r>
          </w:p>
        </w:tc>
      </w:tr>
      <w:tr w:rsidR="00887F32" w:rsidRPr="00677323" w14:paraId="7F9403D2" w14:textId="77777777" w:rsidTr="009441A3">
        <w:tc>
          <w:tcPr>
            <w:tcW w:w="1551" w:type="dxa"/>
          </w:tcPr>
          <w:p w14:paraId="784B83BC" w14:textId="77777777" w:rsidR="00887F32" w:rsidRPr="00677323" w:rsidRDefault="00887F32" w:rsidP="009441A3">
            <w:pPr>
              <w:pStyle w:val="Brdtext"/>
              <w:ind w:left="0"/>
            </w:pPr>
            <w:r w:rsidRPr="00677323">
              <w:t>347TI338</w:t>
            </w:r>
          </w:p>
        </w:tc>
        <w:tc>
          <w:tcPr>
            <w:tcW w:w="2130" w:type="dxa"/>
          </w:tcPr>
          <w:p w14:paraId="0409B7E4" w14:textId="77777777" w:rsidR="00887F32" w:rsidRPr="00677323" w:rsidRDefault="00887F32" w:rsidP="009441A3">
            <w:pPr>
              <w:pStyle w:val="Brdtext"/>
              <w:ind w:left="0"/>
            </w:pPr>
            <w:r w:rsidRPr="00677323">
              <w:t>Temp. CO</w:t>
            </w:r>
            <w:r w:rsidRPr="00677323">
              <w:rPr>
                <w:vertAlign w:val="subscript"/>
              </w:rPr>
              <w:t>2</w:t>
            </w:r>
            <w:r w:rsidRPr="00677323">
              <w:t>-fattig MEA-kylare utlopp</w:t>
            </w:r>
          </w:p>
        </w:tc>
        <w:tc>
          <w:tcPr>
            <w:tcW w:w="1323" w:type="dxa"/>
          </w:tcPr>
          <w:p w14:paraId="03E04B39" w14:textId="2E36E762" w:rsidR="00887F32" w:rsidRPr="00677323" w:rsidRDefault="004C0915" w:rsidP="009441A3">
            <w:pPr>
              <w:pStyle w:val="Brdtext"/>
              <w:ind w:left="0"/>
            </w:pPr>
            <w:r w:rsidRPr="00677323">
              <w:rPr>
                <w:highlight w:val="yellow"/>
              </w:rPr>
              <w:t>0-100</w:t>
            </w:r>
            <w:r w:rsidRPr="00677323">
              <w:t xml:space="preserve"> </w:t>
            </w:r>
            <w:r w:rsidR="00887F32" w:rsidRPr="00677323">
              <w:t xml:space="preserve"> </w:t>
            </w:r>
            <w:r w:rsidR="00887F32" w:rsidRPr="00677323">
              <w:sym w:font="Symbol" w:char="F0B0"/>
            </w:r>
            <w:r w:rsidR="00887F32" w:rsidRPr="00677323">
              <w:t>C</w:t>
            </w:r>
          </w:p>
        </w:tc>
        <w:tc>
          <w:tcPr>
            <w:tcW w:w="585" w:type="dxa"/>
          </w:tcPr>
          <w:p w14:paraId="4EB26F52" w14:textId="77777777" w:rsidR="00887F32" w:rsidRPr="00677323" w:rsidRDefault="00887F32" w:rsidP="009441A3">
            <w:pPr>
              <w:pStyle w:val="Brdtext"/>
              <w:ind w:left="0"/>
              <w:rPr>
                <w:highlight w:val="yellow"/>
              </w:rPr>
            </w:pPr>
          </w:p>
        </w:tc>
        <w:tc>
          <w:tcPr>
            <w:tcW w:w="586" w:type="dxa"/>
          </w:tcPr>
          <w:p w14:paraId="2E657DAC" w14:textId="77777777" w:rsidR="00887F32" w:rsidRPr="00677323" w:rsidRDefault="00887F32" w:rsidP="009441A3">
            <w:pPr>
              <w:pStyle w:val="Brdtext"/>
              <w:ind w:left="0"/>
            </w:pPr>
          </w:p>
        </w:tc>
        <w:tc>
          <w:tcPr>
            <w:tcW w:w="586" w:type="dxa"/>
          </w:tcPr>
          <w:p w14:paraId="06930402" w14:textId="77777777" w:rsidR="00887F32" w:rsidRPr="00677323" w:rsidRDefault="0064681D" w:rsidP="009441A3">
            <w:pPr>
              <w:pStyle w:val="Brdtext"/>
              <w:ind w:left="0"/>
            </w:pPr>
            <w:r w:rsidRPr="00677323">
              <w:rPr>
                <w:highlight w:val="yellow"/>
              </w:rPr>
              <w:t>50</w:t>
            </w:r>
          </w:p>
        </w:tc>
        <w:tc>
          <w:tcPr>
            <w:tcW w:w="586" w:type="dxa"/>
          </w:tcPr>
          <w:p w14:paraId="510D7001" w14:textId="77777777" w:rsidR="00887F32" w:rsidRPr="00677323" w:rsidRDefault="00887F32" w:rsidP="009441A3">
            <w:pPr>
              <w:pStyle w:val="Brdtext"/>
              <w:ind w:left="0"/>
            </w:pPr>
            <w:r w:rsidRPr="00677323">
              <w:t>70</w:t>
            </w:r>
          </w:p>
        </w:tc>
        <w:tc>
          <w:tcPr>
            <w:tcW w:w="586" w:type="dxa"/>
          </w:tcPr>
          <w:p w14:paraId="0B8EC7CF" w14:textId="77777777" w:rsidR="00887F32" w:rsidRPr="00677323" w:rsidRDefault="00887F32" w:rsidP="009441A3">
            <w:pPr>
              <w:pStyle w:val="Brdtext"/>
              <w:ind w:left="0"/>
            </w:pPr>
            <w:r w:rsidRPr="00677323">
              <w:t>2</w:t>
            </w:r>
          </w:p>
        </w:tc>
      </w:tr>
    </w:tbl>
    <w:p w14:paraId="6C639542" w14:textId="77777777" w:rsidR="00887F32" w:rsidRPr="00677323" w:rsidRDefault="00887F32" w:rsidP="00887F32">
      <w:pPr>
        <w:pStyle w:val="Brdtext"/>
      </w:pPr>
    </w:p>
    <w:p w14:paraId="4361FC7D" w14:textId="77777777" w:rsidR="00887F32" w:rsidRPr="00677323" w:rsidRDefault="00887F32" w:rsidP="00887F32">
      <w:pPr>
        <w:pStyle w:val="Brdtext"/>
        <w:rPr>
          <w:i/>
        </w:rPr>
      </w:pPr>
      <w:r w:rsidRPr="00677323">
        <w:rPr>
          <w:i/>
        </w:rPr>
        <w:t>Dessa objekt förreglar:</w:t>
      </w:r>
    </w:p>
    <w:p w14:paraId="21201676" w14:textId="77777777" w:rsidR="00887F32" w:rsidRPr="00677323" w:rsidRDefault="00887F32" w:rsidP="00887F32">
      <w:pPr>
        <w:pStyle w:val="Brdtext"/>
      </w:pPr>
      <w:r w:rsidRPr="00677323">
        <w:t>347TI579 förreglar:</w:t>
      </w:r>
    </w:p>
    <w:p w14:paraId="670A788B" w14:textId="77777777" w:rsidR="00887F32" w:rsidRPr="00677323" w:rsidRDefault="00887F32" w:rsidP="00931A6A">
      <w:pPr>
        <w:pStyle w:val="Brdtext"/>
        <w:numPr>
          <w:ilvl w:val="0"/>
          <w:numId w:val="13"/>
        </w:numPr>
      </w:pPr>
      <w:r w:rsidRPr="00677323">
        <w:t xml:space="preserve">Flödesregulator ångflöde </w:t>
      </w:r>
      <w:proofErr w:type="spellStart"/>
      <w:r w:rsidRPr="00677323">
        <w:t>återkokare</w:t>
      </w:r>
      <w:proofErr w:type="spellEnd"/>
      <w:r w:rsidRPr="00677323">
        <w:t xml:space="preserve"> 271FC576</w:t>
      </w:r>
    </w:p>
    <w:p w14:paraId="17BF57DF" w14:textId="77777777" w:rsidR="00887F32" w:rsidRPr="00677323" w:rsidRDefault="00887F32" w:rsidP="00887F32">
      <w:pPr>
        <w:pStyle w:val="Brdtext"/>
      </w:pPr>
      <w:r w:rsidRPr="00677323">
        <w:t>347TI338 förreglar</w:t>
      </w:r>
    </w:p>
    <w:p w14:paraId="229AC4A7" w14:textId="77777777" w:rsidR="00887F32" w:rsidRPr="00677323" w:rsidRDefault="00887F32" w:rsidP="00931A6A">
      <w:pPr>
        <w:pStyle w:val="Brdtext"/>
        <w:numPr>
          <w:ilvl w:val="0"/>
          <w:numId w:val="13"/>
        </w:numPr>
      </w:pPr>
      <w:r w:rsidRPr="00677323">
        <w:t>Magnetventil för reglerventil 347RV667 för flöde av CO</w:t>
      </w:r>
      <w:r w:rsidRPr="00677323">
        <w:rPr>
          <w:vertAlign w:val="subscript"/>
        </w:rPr>
        <w:t>2</w:t>
      </w:r>
      <w:r w:rsidRPr="00677323">
        <w:t xml:space="preserve">-fattig MEA till </w:t>
      </w:r>
      <w:proofErr w:type="spellStart"/>
      <w:r w:rsidRPr="00677323">
        <w:t>absorber</w:t>
      </w:r>
      <w:proofErr w:type="spellEnd"/>
      <w:r w:rsidRPr="00677323">
        <w:t>, 347RV667_MV1 och flödesregulator 347FC667</w:t>
      </w:r>
    </w:p>
    <w:p w14:paraId="26770ED0" w14:textId="77777777" w:rsidR="00887F32" w:rsidRPr="00677323" w:rsidRDefault="00887F32" w:rsidP="00931A6A">
      <w:pPr>
        <w:pStyle w:val="Brdtext"/>
        <w:numPr>
          <w:ilvl w:val="0"/>
          <w:numId w:val="13"/>
        </w:numPr>
      </w:pPr>
      <w:r w:rsidRPr="00677323">
        <w:t>MEA-pumpar 347PU104 och 347PU105</w:t>
      </w:r>
    </w:p>
    <w:p w14:paraId="40801ABA" w14:textId="77777777" w:rsidR="00887F32" w:rsidRPr="00677323" w:rsidRDefault="00887F32" w:rsidP="00931A6A">
      <w:pPr>
        <w:pStyle w:val="Brdtext"/>
        <w:numPr>
          <w:ilvl w:val="0"/>
          <w:numId w:val="13"/>
        </w:numPr>
      </w:pPr>
      <w:r w:rsidRPr="00677323">
        <w:t>Avstängningsventil för 347SV671 CO</w:t>
      </w:r>
      <w:r w:rsidRPr="00677323">
        <w:rPr>
          <w:vertAlign w:val="subscript"/>
        </w:rPr>
        <w:t>2</w:t>
      </w:r>
      <w:r w:rsidRPr="00677323">
        <w:t xml:space="preserve">-fattig MEA till </w:t>
      </w:r>
      <w:proofErr w:type="spellStart"/>
      <w:r w:rsidRPr="00677323">
        <w:t>absorber</w:t>
      </w:r>
      <w:proofErr w:type="spellEnd"/>
      <w:r w:rsidRPr="00677323">
        <w:t xml:space="preserve"> </w:t>
      </w:r>
    </w:p>
    <w:p w14:paraId="0D8E3142" w14:textId="6B4E257F" w:rsidR="00887F32" w:rsidRPr="00677323" w:rsidRDefault="00887F32" w:rsidP="00931A6A">
      <w:pPr>
        <w:pStyle w:val="Brdtext"/>
        <w:numPr>
          <w:ilvl w:val="0"/>
          <w:numId w:val="13"/>
        </w:numPr>
      </w:pPr>
      <w:r w:rsidRPr="00677323">
        <w:t>Avstängningsventil för CO</w:t>
      </w:r>
      <w:r w:rsidRPr="00677323">
        <w:rPr>
          <w:vertAlign w:val="subscript"/>
        </w:rPr>
        <w:t>2</w:t>
      </w:r>
      <w:r w:rsidRPr="00677323">
        <w:t xml:space="preserve">-fattig MEA från </w:t>
      </w:r>
      <w:proofErr w:type="spellStart"/>
      <w:r w:rsidRPr="00677323">
        <w:t>återkokaren</w:t>
      </w:r>
      <w:proofErr w:type="spellEnd"/>
      <w:r w:rsidRPr="00677323">
        <w:t xml:space="preserve"> 347SV674</w:t>
      </w:r>
      <w:r w:rsidR="005E3F63" w:rsidRPr="00677323">
        <w:t>-MV1</w:t>
      </w:r>
    </w:p>
    <w:p w14:paraId="230462BB" w14:textId="77777777" w:rsidR="00887F32" w:rsidRPr="00677323" w:rsidRDefault="00887F32" w:rsidP="000B2EE7">
      <w:pPr>
        <w:pStyle w:val="Brdtext"/>
      </w:pPr>
    </w:p>
    <w:p w14:paraId="7A4C6AC9" w14:textId="77777777" w:rsidR="00887F32" w:rsidRPr="00677323" w:rsidRDefault="00887F32" w:rsidP="000B2EE7">
      <w:pPr>
        <w:pStyle w:val="Brdtext"/>
        <w:rPr>
          <w:i/>
        </w:rPr>
      </w:pPr>
      <w:r w:rsidRPr="00677323">
        <w:rPr>
          <w:i/>
        </w:rPr>
        <w:t>347TC579</w:t>
      </w:r>
    </w:p>
    <w:p w14:paraId="60A98C77" w14:textId="77777777" w:rsidR="000B2EE7" w:rsidRPr="00677323" w:rsidRDefault="000B2EE7" w:rsidP="000B2EE7">
      <w:pPr>
        <w:pStyle w:val="Brdtext"/>
      </w:pPr>
      <w:r w:rsidRPr="00677323">
        <w:t xml:space="preserve">Temperaturen mäts med 347TI579 och regleras av </w:t>
      </w:r>
      <w:r w:rsidR="005B5F87" w:rsidRPr="00677323">
        <w:t xml:space="preserve">PI-regulatorn </w:t>
      </w:r>
      <w:r w:rsidRPr="00677323">
        <w:t xml:space="preserve">347TC579. </w:t>
      </w:r>
      <w:r w:rsidR="005B5F87" w:rsidRPr="00677323">
        <w:t>Regulatorn s</w:t>
      </w:r>
      <w:r w:rsidRPr="00677323">
        <w:t>tyr öppningsgraden för reglerventilen 347RV579</w:t>
      </w:r>
      <w:r w:rsidR="005B5F87" w:rsidRPr="00677323">
        <w:t xml:space="preserve"> som är placerad på kylvattenledningen efter värmeväxlaren</w:t>
      </w:r>
      <w:r w:rsidRPr="00677323">
        <w:t>.</w:t>
      </w:r>
      <w:r w:rsidR="005B5F87" w:rsidRPr="00677323">
        <w:t xml:space="preserve"> Öppnar ventilen ökar flödet av kylvatten genom värmeväxlaren och därmed sjunker temperaturen på MEA. </w:t>
      </w:r>
    </w:p>
    <w:p w14:paraId="637E9D5A" w14:textId="77777777" w:rsidR="00793DF6" w:rsidRPr="00677323" w:rsidRDefault="0091715E" w:rsidP="00793DF6">
      <w:pPr>
        <w:pStyle w:val="Brdtext"/>
        <w:rPr>
          <w:i/>
        </w:rPr>
      </w:pPr>
      <w:r w:rsidRPr="00677323">
        <w:lastRenderedPageBreak/>
        <w:t xml:space="preserve">Utsignalområde 0-100 %. </w:t>
      </w:r>
      <w:r w:rsidRPr="00677323">
        <w:br/>
        <w:t xml:space="preserve">Internt </w:t>
      </w:r>
      <w:proofErr w:type="spellStart"/>
      <w:r w:rsidRPr="00677323">
        <w:t>börvärde</w:t>
      </w:r>
      <w:proofErr w:type="spellEnd"/>
      <w:r w:rsidRPr="00677323">
        <w:t xml:space="preserve"> </w:t>
      </w:r>
      <w:r w:rsidR="005B5F87" w:rsidRPr="00677323">
        <w:t xml:space="preserve">40 </w:t>
      </w:r>
      <w:r w:rsidR="005B5F87" w:rsidRPr="00677323">
        <w:sym w:font="Symbol" w:char="F0B0"/>
      </w:r>
      <w:r w:rsidR="005B5F87" w:rsidRPr="00677323">
        <w:t>C</w:t>
      </w:r>
      <w:r w:rsidRPr="00677323">
        <w:br/>
      </w:r>
      <w:r w:rsidR="005B5F87" w:rsidRPr="00677323">
        <w:t>Direkt</w:t>
      </w:r>
      <w:r w:rsidRPr="00677323">
        <w:t xml:space="preserve"> regulator (MV&lt;SP öka utsignal, MV&gt;SP minska utsignal).</w:t>
      </w:r>
      <w:r w:rsidRPr="00677323">
        <w:br/>
      </w:r>
    </w:p>
    <w:p w14:paraId="0B6763A9" w14:textId="77777777" w:rsidR="00793DF6" w:rsidRPr="00677323" w:rsidRDefault="00793DF6" w:rsidP="00793DF6">
      <w:pPr>
        <w:pStyle w:val="Brdtext"/>
      </w:pPr>
      <w:proofErr w:type="spellStart"/>
      <w:r w:rsidRPr="00677323">
        <w:rPr>
          <w:i/>
        </w:rPr>
        <w:t>Förreglingar</w:t>
      </w:r>
      <w:proofErr w:type="spellEnd"/>
      <w:r w:rsidRPr="00677323">
        <w:rPr>
          <w:i/>
        </w:rPr>
        <w:t xml:space="preserve"> 347FC667 (PID01):</w:t>
      </w:r>
    </w:p>
    <w:tbl>
      <w:tblPr>
        <w:tblStyle w:val="Tabellrutnt"/>
        <w:tblW w:w="7928" w:type="dxa"/>
        <w:tblInd w:w="1134" w:type="dxa"/>
        <w:tblLayout w:type="fixed"/>
        <w:tblLook w:val="04A0" w:firstRow="1" w:lastRow="0" w:firstColumn="1" w:lastColumn="0" w:noHBand="0" w:noVBand="1"/>
      </w:tblPr>
      <w:tblGrid>
        <w:gridCol w:w="2639"/>
        <w:gridCol w:w="3423"/>
        <w:gridCol w:w="777"/>
        <w:gridCol w:w="1089"/>
      </w:tblGrid>
      <w:tr w:rsidR="00677323" w:rsidRPr="00677323" w14:paraId="1C4E62B2" w14:textId="77777777" w:rsidTr="009441A3">
        <w:trPr>
          <w:trHeight w:val="396"/>
        </w:trPr>
        <w:tc>
          <w:tcPr>
            <w:tcW w:w="2639" w:type="dxa"/>
          </w:tcPr>
          <w:p w14:paraId="1866F555" w14:textId="77777777" w:rsidR="00793DF6" w:rsidRPr="00677323" w:rsidRDefault="00793DF6" w:rsidP="009441A3">
            <w:pPr>
              <w:pStyle w:val="Brdtext"/>
              <w:ind w:left="0"/>
            </w:pPr>
            <w:r w:rsidRPr="00677323">
              <w:t>Objekt/signal</w:t>
            </w:r>
          </w:p>
        </w:tc>
        <w:tc>
          <w:tcPr>
            <w:tcW w:w="3423" w:type="dxa"/>
          </w:tcPr>
          <w:p w14:paraId="40DE746D" w14:textId="77777777" w:rsidR="00793DF6" w:rsidRPr="00677323" w:rsidRDefault="00793DF6" w:rsidP="009441A3">
            <w:pPr>
              <w:pStyle w:val="Brdtext"/>
              <w:ind w:left="0"/>
            </w:pPr>
            <w:r w:rsidRPr="00677323">
              <w:t>Beskrivning</w:t>
            </w:r>
          </w:p>
        </w:tc>
        <w:tc>
          <w:tcPr>
            <w:tcW w:w="777" w:type="dxa"/>
          </w:tcPr>
          <w:p w14:paraId="31255C6E" w14:textId="77777777" w:rsidR="00793DF6" w:rsidRPr="00677323" w:rsidRDefault="00793DF6" w:rsidP="009441A3">
            <w:pPr>
              <w:pStyle w:val="Brdtext"/>
              <w:ind w:left="0"/>
            </w:pPr>
            <w:r w:rsidRPr="00677323">
              <w:t>IB</w:t>
            </w:r>
          </w:p>
        </w:tc>
        <w:tc>
          <w:tcPr>
            <w:tcW w:w="1089" w:type="dxa"/>
          </w:tcPr>
          <w:p w14:paraId="0157B1D8" w14:textId="77777777" w:rsidR="00793DF6" w:rsidRPr="00677323" w:rsidRDefault="00793DF6" w:rsidP="009441A3">
            <w:pPr>
              <w:pStyle w:val="Brdtext"/>
              <w:ind w:left="0"/>
            </w:pPr>
            <w:proofErr w:type="spellStart"/>
            <w:r w:rsidRPr="00677323">
              <w:t>IBRef</w:t>
            </w:r>
            <w:proofErr w:type="spellEnd"/>
          </w:p>
        </w:tc>
      </w:tr>
      <w:tr w:rsidR="00793DF6" w:rsidRPr="00677323" w14:paraId="785ABB86" w14:textId="77777777" w:rsidTr="009441A3">
        <w:trPr>
          <w:trHeight w:val="396"/>
        </w:trPr>
        <w:tc>
          <w:tcPr>
            <w:tcW w:w="2639" w:type="dxa"/>
          </w:tcPr>
          <w:p w14:paraId="062CF520" w14:textId="77777777" w:rsidR="00793DF6" w:rsidRPr="00677323" w:rsidRDefault="00793DF6" w:rsidP="009441A3">
            <w:pPr>
              <w:pStyle w:val="Brdtext"/>
              <w:ind w:left="0"/>
            </w:pPr>
            <w:r w:rsidRPr="00677323">
              <w:t>347PU104/105_DRFT</w:t>
            </w:r>
            <w:r w:rsidR="00C64D0C" w:rsidRPr="00677323">
              <w:t>_N</w:t>
            </w:r>
          </w:p>
        </w:tc>
        <w:tc>
          <w:tcPr>
            <w:tcW w:w="3423" w:type="dxa"/>
          </w:tcPr>
          <w:p w14:paraId="05C47CEC" w14:textId="77777777" w:rsidR="00793DF6" w:rsidRPr="00677323" w:rsidRDefault="00793DF6" w:rsidP="009441A3">
            <w:pPr>
              <w:pStyle w:val="Brdtext"/>
              <w:ind w:left="0"/>
            </w:pPr>
            <w:r w:rsidRPr="00677323">
              <w:t>MEA-pumpar ej i drift</w:t>
            </w:r>
          </w:p>
        </w:tc>
        <w:tc>
          <w:tcPr>
            <w:tcW w:w="777" w:type="dxa"/>
          </w:tcPr>
          <w:p w14:paraId="5DF90C9D" w14:textId="77777777" w:rsidR="00793DF6" w:rsidRPr="00677323" w:rsidRDefault="00793DF6" w:rsidP="009441A3">
            <w:pPr>
              <w:pStyle w:val="Brdtext"/>
              <w:ind w:left="0"/>
            </w:pPr>
            <w:r w:rsidRPr="00677323">
              <w:t>IB1</w:t>
            </w:r>
          </w:p>
        </w:tc>
        <w:tc>
          <w:tcPr>
            <w:tcW w:w="1089" w:type="dxa"/>
          </w:tcPr>
          <w:p w14:paraId="3665BEF0" w14:textId="77777777" w:rsidR="00793DF6" w:rsidRPr="00677323" w:rsidRDefault="00793DF6" w:rsidP="009441A3">
            <w:pPr>
              <w:pStyle w:val="Brdtext"/>
              <w:ind w:left="0"/>
            </w:pPr>
            <w:r w:rsidRPr="00677323">
              <w:t>10</w:t>
            </w:r>
          </w:p>
        </w:tc>
      </w:tr>
    </w:tbl>
    <w:p w14:paraId="4BD908AD" w14:textId="77777777" w:rsidR="0091715E" w:rsidRPr="00677323" w:rsidRDefault="0091715E" w:rsidP="0091715E">
      <w:pPr>
        <w:pStyle w:val="Brdtext"/>
      </w:pPr>
    </w:p>
    <w:p w14:paraId="7C51CC30" w14:textId="48412D5F" w:rsidR="00856456" w:rsidRPr="00677323" w:rsidRDefault="005769D1" w:rsidP="00856456">
      <w:pPr>
        <w:pStyle w:val="Rubrik3"/>
      </w:pPr>
      <w:bookmarkStart w:id="19" w:name="_Toc35393385"/>
      <w:r w:rsidRPr="00677323">
        <w:t>MEA-p</w:t>
      </w:r>
      <w:r w:rsidR="002E3FA1" w:rsidRPr="00677323">
        <w:t xml:space="preserve">umpar </w:t>
      </w:r>
      <w:r w:rsidR="003B6F79" w:rsidRPr="00677323">
        <w:t>347PU104/105</w:t>
      </w:r>
      <w:bookmarkEnd w:id="19"/>
    </w:p>
    <w:p w14:paraId="691355E1" w14:textId="77777777" w:rsidR="003A488A" w:rsidRPr="00677323" w:rsidRDefault="0035553C" w:rsidP="003A488A">
      <w:pPr>
        <w:pStyle w:val="Brdtext"/>
      </w:pPr>
      <w:r w:rsidRPr="00677323">
        <w:t xml:space="preserve">Pump 347PU104 (MEA Pump A) </w:t>
      </w:r>
      <w:proofErr w:type="spellStart"/>
      <w:r w:rsidRPr="00677323">
        <w:t>tryckhöjer</w:t>
      </w:r>
      <w:proofErr w:type="spellEnd"/>
      <w:r w:rsidRPr="00677323">
        <w:t xml:space="preserve"> MEA</w:t>
      </w:r>
      <w:r w:rsidR="00F16F49" w:rsidRPr="00677323">
        <w:t xml:space="preserve">-cirkulation från </w:t>
      </w:r>
      <w:proofErr w:type="spellStart"/>
      <w:r w:rsidR="00F16F49" w:rsidRPr="00677323">
        <w:t>stripper</w:t>
      </w:r>
      <w:proofErr w:type="spellEnd"/>
      <w:r w:rsidR="00F16F49" w:rsidRPr="00677323">
        <w:t xml:space="preserve"> till </w:t>
      </w:r>
      <w:proofErr w:type="spellStart"/>
      <w:r w:rsidR="00F16F49" w:rsidRPr="00677323">
        <w:t>absorber</w:t>
      </w:r>
      <w:proofErr w:type="spellEnd"/>
      <w:r w:rsidRPr="00677323">
        <w:t xml:space="preserve"> till cirka 7 bar. Pump 347PU105 (MEA Pump </w:t>
      </w:r>
      <w:r w:rsidR="00902D30" w:rsidRPr="00677323">
        <w:t>B</w:t>
      </w:r>
      <w:r w:rsidRPr="00677323">
        <w:t xml:space="preserve">) ligger i stand-by. </w:t>
      </w:r>
      <w:r w:rsidR="006202F8" w:rsidRPr="00677323">
        <w:t xml:space="preserve">Om </w:t>
      </w:r>
      <w:r w:rsidR="00F16F49" w:rsidRPr="00677323">
        <w:t>PU104 stannar</w:t>
      </w:r>
      <w:r w:rsidR="006202F8" w:rsidRPr="00677323">
        <w:t xml:space="preserve"> </w:t>
      </w:r>
      <w:r w:rsidR="00F16F49" w:rsidRPr="00677323">
        <w:t>och PU105 är redo för start startar PU105 automatiskt</w:t>
      </w:r>
      <w:r w:rsidR="000F652D" w:rsidRPr="00677323">
        <w:t xml:space="preserve"> (automatisk pumpväxling vid fel)</w:t>
      </w:r>
      <w:r w:rsidR="00F16F49" w:rsidRPr="00677323">
        <w:t>.</w:t>
      </w:r>
      <w:r w:rsidR="00F84D8D" w:rsidRPr="00677323">
        <w:t xml:space="preserve"> Lämpligen används pumpväxlingsobjektet AMEPA01 för denna funktion.</w:t>
      </w:r>
    </w:p>
    <w:p w14:paraId="25D2901A" w14:textId="77777777" w:rsidR="00F85BE1" w:rsidRPr="00677323" w:rsidRDefault="00F85BE1" w:rsidP="00F85BE1">
      <w:pPr>
        <w:pStyle w:val="Brdtext"/>
      </w:pPr>
      <w:r w:rsidRPr="00677323">
        <w:rPr>
          <w:i/>
        </w:rPr>
        <w:t>347PU104</w:t>
      </w:r>
    </w:p>
    <w:tbl>
      <w:tblPr>
        <w:tblStyle w:val="Tabellrutnt"/>
        <w:tblW w:w="0" w:type="auto"/>
        <w:tblInd w:w="1134" w:type="dxa"/>
        <w:tblLook w:val="04A0" w:firstRow="1" w:lastRow="0" w:firstColumn="1" w:lastColumn="0" w:noHBand="0" w:noVBand="1"/>
      </w:tblPr>
      <w:tblGrid>
        <w:gridCol w:w="1407"/>
        <w:gridCol w:w="1713"/>
        <w:gridCol w:w="1177"/>
        <w:gridCol w:w="1509"/>
        <w:gridCol w:w="2122"/>
      </w:tblGrid>
      <w:tr w:rsidR="00677323" w:rsidRPr="00677323" w14:paraId="1BDBE936" w14:textId="77777777" w:rsidTr="00DA2E5A">
        <w:tc>
          <w:tcPr>
            <w:tcW w:w="1812" w:type="dxa"/>
          </w:tcPr>
          <w:p w14:paraId="19EEF67C" w14:textId="77777777" w:rsidR="00F85BE1" w:rsidRPr="00677323" w:rsidRDefault="00F85BE1" w:rsidP="00DA2E5A">
            <w:pPr>
              <w:pStyle w:val="Brdtext"/>
              <w:ind w:left="0"/>
            </w:pPr>
            <w:r w:rsidRPr="00677323">
              <w:t>Objekttyp</w:t>
            </w:r>
          </w:p>
        </w:tc>
        <w:tc>
          <w:tcPr>
            <w:tcW w:w="1812" w:type="dxa"/>
          </w:tcPr>
          <w:p w14:paraId="7F72BFFF" w14:textId="77777777" w:rsidR="00F85BE1" w:rsidRPr="00677323" w:rsidRDefault="00F85BE1" w:rsidP="00DA2E5A">
            <w:pPr>
              <w:pStyle w:val="Brdtext"/>
              <w:ind w:left="0"/>
            </w:pPr>
            <w:r w:rsidRPr="00677323">
              <w:t>Ställverksgupp</w:t>
            </w:r>
          </w:p>
        </w:tc>
        <w:tc>
          <w:tcPr>
            <w:tcW w:w="1812" w:type="dxa"/>
          </w:tcPr>
          <w:p w14:paraId="703C8861" w14:textId="77777777" w:rsidR="00F85BE1" w:rsidRPr="00677323" w:rsidRDefault="00F85BE1" w:rsidP="00DA2E5A">
            <w:pPr>
              <w:pStyle w:val="Brdtext"/>
              <w:ind w:left="0"/>
            </w:pPr>
            <w:r w:rsidRPr="00677323">
              <w:t>Effekt</w:t>
            </w:r>
          </w:p>
        </w:tc>
        <w:tc>
          <w:tcPr>
            <w:tcW w:w="1813" w:type="dxa"/>
          </w:tcPr>
          <w:p w14:paraId="5D48DD0F" w14:textId="77777777" w:rsidR="00F85BE1" w:rsidRPr="00677323" w:rsidRDefault="00F85BE1" w:rsidP="00DA2E5A">
            <w:pPr>
              <w:pStyle w:val="Brdtext"/>
              <w:ind w:left="0"/>
            </w:pPr>
            <w:r w:rsidRPr="00677323">
              <w:t xml:space="preserve">Styrområde </w:t>
            </w:r>
          </w:p>
        </w:tc>
        <w:tc>
          <w:tcPr>
            <w:tcW w:w="1813" w:type="dxa"/>
          </w:tcPr>
          <w:p w14:paraId="4F5570F9" w14:textId="77777777" w:rsidR="00F85BE1" w:rsidRPr="00677323" w:rsidRDefault="00F85BE1" w:rsidP="00DA2E5A">
            <w:pPr>
              <w:pStyle w:val="Brdtext"/>
              <w:ind w:left="0"/>
            </w:pPr>
            <w:r w:rsidRPr="00677323">
              <w:t>Hastighet/Kapacitet</w:t>
            </w:r>
          </w:p>
        </w:tc>
      </w:tr>
      <w:tr w:rsidR="00F85BE1" w:rsidRPr="00677323" w14:paraId="2C467868" w14:textId="77777777" w:rsidTr="00DA2E5A">
        <w:tc>
          <w:tcPr>
            <w:tcW w:w="1812" w:type="dxa"/>
          </w:tcPr>
          <w:p w14:paraId="5E8E6D8B" w14:textId="77777777" w:rsidR="00F85BE1" w:rsidRPr="00677323" w:rsidRDefault="003419E3" w:rsidP="00DA2E5A">
            <w:pPr>
              <w:pStyle w:val="Brdtext"/>
              <w:ind w:left="0"/>
            </w:pPr>
            <w:r w:rsidRPr="00677323">
              <w:t>ADR</w:t>
            </w:r>
          </w:p>
        </w:tc>
        <w:tc>
          <w:tcPr>
            <w:tcW w:w="1812" w:type="dxa"/>
          </w:tcPr>
          <w:p w14:paraId="190D5ECA" w14:textId="77777777" w:rsidR="00F85BE1" w:rsidRPr="00677323" w:rsidRDefault="005103EB" w:rsidP="00DA2E5A">
            <w:pPr>
              <w:pStyle w:val="Brdtext"/>
              <w:ind w:left="0"/>
            </w:pPr>
            <w:r w:rsidRPr="00677323">
              <w:t>DOL</w:t>
            </w:r>
          </w:p>
        </w:tc>
        <w:tc>
          <w:tcPr>
            <w:tcW w:w="1812" w:type="dxa"/>
          </w:tcPr>
          <w:p w14:paraId="30FA3770" w14:textId="77777777" w:rsidR="00F85BE1" w:rsidRPr="00677323" w:rsidRDefault="00F85BE1" w:rsidP="00F85BE1">
            <w:pPr>
              <w:pStyle w:val="Brdtext"/>
              <w:ind w:left="0"/>
            </w:pPr>
            <w:r w:rsidRPr="00677323">
              <w:t>15 kW</w:t>
            </w:r>
          </w:p>
        </w:tc>
        <w:tc>
          <w:tcPr>
            <w:tcW w:w="1813" w:type="dxa"/>
          </w:tcPr>
          <w:p w14:paraId="0A2D852E" w14:textId="77777777" w:rsidR="00F85BE1" w:rsidRPr="00677323" w:rsidRDefault="00F85BE1" w:rsidP="00DA2E5A">
            <w:pPr>
              <w:pStyle w:val="Brdtext"/>
              <w:ind w:left="0"/>
            </w:pPr>
            <w:r w:rsidRPr="00677323">
              <w:t xml:space="preserve">On/off </w:t>
            </w:r>
          </w:p>
        </w:tc>
        <w:tc>
          <w:tcPr>
            <w:tcW w:w="1813" w:type="dxa"/>
          </w:tcPr>
          <w:p w14:paraId="0F5ADFC0" w14:textId="77777777" w:rsidR="00F85BE1" w:rsidRPr="00677323" w:rsidRDefault="00F85BE1" w:rsidP="00F85BE1">
            <w:pPr>
              <w:pStyle w:val="Brdtext"/>
              <w:ind w:left="0"/>
            </w:pPr>
            <w:r w:rsidRPr="00677323">
              <w:t>2960 RPM</w:t>
            </w:r>
          </w:p>
        </w:tc>
      </w:tr>
    </w:tbl>
    <w:p w14:paraId="2685F557" w14:textId="77777777" w:rsidR="00F85BE1" w:rsidRPr="00677323" w:rsidRDefault="00F85BE1" w:rsidP="003A488A">
      <w:pPr>
        <w:pStyle w:val="Brdtext"/>
      </w:pPr>
    </w:p>
    <w:p w14:paraId="7C21CFFC" w14:textId="77777777" w:rsidR="00F85BE1" w:rsidRPr="00677323" w:rsidRDefault="00F85BE1" w:rsidP="00F85BE1">
      <w:pPr>
        <w:pStyle w:val="Brdtext"/>
      </w:pPr>
      <w:r w:rsidRPr="00677323">
        <w:rPr>
          <w:i/>
        </w:rPr>
        <w:t>347PU105</w:t>
      </w:r>
    </w:p>
    <w:tbl>
      <w:tblPr>
        <w:tblStyle w:val="Tabellrutnt"/>
        <w:tblW w:w="0" w:type="auto"/>
        <w:tblInd w:w="1134" w:type="dxa"/>
        <w:tblLook w:val="04A0" w:firstRow="1" w:lastRow="0" w:firstColumn="1" w:lastColumn="0" w:noHBand="0" w:noVBand="1"/>
      </w:tblPr>
      <w:tblGrid>
        <w:gridCol w:w="1407"/>
        <w:gridCol w:w="1713"/>
        <w:gridCol w:w="1177"/>
        <w:gridCol w:w="1509"/>
        <w:gridCol w:w="2122"/>
      </w:tblGrid>
      <w:tr w:rsidR="00677323" w:rsidRPr="00677323" w14:paraId="2178E4BC" w14:textId="77777777" w:rsidTr="00DA2E5A">
        <w:tc>
          <w:tcPr>
            <w:tcW w:w="1812" w:type="dxa"/>
          </w:tcPr>
          <w:p w14:paraId="3834FE65" w14:textId="77777777" w:rsidR="00F85BE1" w:rsidRPr="00677323" w:rsidRDefault="00F85BE1" w:rsidP="00DA2E5A">
            <w:pPr>
              <w:pStyle w:val="Brdtext"/>
              <w:ind w:left="0"/>
            </w:pPr>
            <w:r w:rsidRPr="00677323">
              <w:t>Objekttyp</w:t>
            </w:r>
          </w:p>
        </w:tc>
        <w:tc>
          <w:tcPr>
            <w:tcW w:w="1812" w:type="dxa"/>
          </w:tcPr>
          <w:p w14:paraId="6410284E" w14:textId="77777777" w:rsidR="00F85BE1" w:rsidRPr="00677323" w:rsidRDefault="00F85BE1" w:rsidP="00DA2E5A">
            <w:pPr>
              <w:pStyle w:val="Brdtext"/>
              <w:ind w:left="0"/>
            </w:pPr>
            <w:r w:rsidRPr="00677323">
              <w:t>Ställverksgupp</w:t>
            </w:r>
          </w:p>
        </w:tc>
        <w:tc>
          <w:tcPr>
            <w:tcW w:w="1812" w:type="dxa"/>
          </w:tcPr>
          <w:p w14:paraId="5AE71A57" w14:textId="77777777" w:rsidR="00F85BE1" w:rsidRPr="00677323" w:rsidRDefault="00F85BE1" w:rsidP="00DA2E5A">
            <w:pPr>
              <w:pStyle w:val="Brdtext"/>
              <w:ind w:left="0"/>
            </w:pPr>
            <w:r w:rsidRPr="00677323">
              <w:t>Effekt</w:t>
            </w:r>
          </w:p>
        </w:tc>
        <w:tc>
          <w:tcPr>
            <w:tcW w:w="1813" w:type="dxa"/>
          </w:tcPr>
          <w:p w14:paraId="6EEA6BEC" w14:textId="77777777" w:rsidR="00F85BE1" w:rsidRPr="00677323" w:rsidRDefault="00F85BE1" w:rsidP="00DA2E5A">
            <w:pPr>
              <w:pStyle w:val="Brdtext"/>
              <w:ind w:left="0"/>
            </w:pPr>
            <w:r w:rsidRPr="00677323">
              <w:t xml:space="preserve">Styrområde </w:t>
            </w:r>
          </w:p>
        </w:tc>
        <w:tc>
          <w:tcPr>
            <w:tcW w:w="1813" w:type="dxa"/>
          </w:tcPr>
          <w:p w14:paraId="323B214A" w14:textId="77777777" w:rsidR="00F85BE1" w:rsidRPr="00677323" w:rsidRDefault="00F85BE1" w:rsidP="00DA2E5A">
            <w:pPr>
              <w:pStyle w:val="Brdtext"/>
              <w:ind w:left="0"/>
            </w:pPr>
            <w:r w:rsidRPr="00677323">
              <w:t>Hastighet/Kapacitet</w:t>
            </w:r>
          </w:p>
        </w:tc>
      </w:tr>
      <w:tr w:rsidR="00F85BE1" w:rsidRPr="00677323" w14:paraId="6D2B7CED" w14:textId="77777777" w:rsidTr="00DA2E5A">
        <w:tc>
          <w:tcPr>
            <w:tcW w:w="1812" w:type="dxa"/>
          </w:tcPr>
          <w:p w14:paraId="35EBB366" w14:textId="77777777" w:rsidR="00F85BE1" w:rsidRPr="00677323" w:rsidRDefault="003419E3" w:rsidP="00DA2E5A">
            <w:pPr>
              <w:pStyle w:val="Brdtext"/>
              <w:ind w:left="0"/>
            </w:pPr>
            <w:r w:rsidRPr="00677323">
              <w:t>ADR</w:t>
            </w:r>
          </w:p>
        </w:tc>
        <w:tc>
          <w:tcPr>
            <w:tcW w:w="1812" w:type="dxa"/>
          </w:tcPr>
          <w:p w14:paraId="2E4E2540" w14:textId="77777777" w:rsidR="00F85BE1" w:rsidRPr="00677323" w:rsidRDefault="005103EB" w:rsidP="00DA2E5A">
            <w:pPr>
              <w:pStyle w:val="Brdtext"/>
              <w:ind w:left="0"/>
            </w:pPr>
            <w:r w:rsidRPr="00677323">
              <w:t>DOL</w:t>
            </w:r>
          </w:p>
        </w:tc>
        <w:tc>
          <w:tcPr>
            <w:tcW w:w="1812" w:type="dxa"/>
          </w:tcPr>
          <w:p w14:paraId="06F7CFE3" w14:textId="77777777" w:rsidR="00F85BE1" w:rsidRPr="00677323" w:rsidRDefault="00F85BE1" w:rsidP="00F85BE1">
            <w:pPr>
              <w:pStyle w:val="Brdtext"/>
              <w:ind w:left="0"/>
            </w:pPr>
            <w:r w:rsidRPr="00677323">
              <w:t>15 kW</w:t>
            </w:r>
          </w:p>
        </w:tc>
        <w:tc>
          <w:tcPr>
            <w:tcW w:w="1813" w:type="dxa"/>
          </w:tcPr>
          <w:p w14:paraId="6BEEDD73" w14:textId="77777777" w:rsidR="00F85BE1" w:rsidRPr="00677323" w:rsidRDefault="00F85BE1" w:rsidP="00DA2E5A">
            <w:pPr>
              <w:pStyle w:val="Brdtext"/>
              <w:ind w:left="0"/>
            </w:pPr>
            <w:r w:rsidRPr="00677323">
              <w:t xml:space="preserve">On/off </w:t>
            </w:r>
          </w:p>
        </w:tc>
        <w:tc>
          <w:tcPr>
            <w:tcW w:w="1813" w:type="dxa"/>
          </w:tcPr>
          <w:p w14:paraId="45B28880" w14:textId="77777777" w:rsidR="00F85BE1" w:rsidRPr="00677323" w:rsidRDefault="00F85BE1" w:rsidP="00F85BE1">
            <w:pPr>
              <w:pStyle w:val="Brdtext"/>
              <w:ind w:left="0"/>
            </w:pPr>
            <w:r w:rsidRPr="00677323">
              <w:t>2960 RPM</w:t>
            </w:r>
          </w:p>
        </w:tc>
      </w:tr>
    </w:tbl>
    <w:p w14:paraId="3864758D" w14:textId="77777777" w:rsidR="00F85BE1" w:rsidRPr="00677323" w:rsidRDefault="00F85BE1" w:rsidP="003A488A">
      <w:pPr>
        <w:pStyle w:val="Brdtext"/>
      </w:pPr>
    </w:p>
    <w:p w14:paraId="00FE79F8" w14:textId="77777777" w:rsidR="00580FC3" w:rsidRPr="00677323" w:rsidRDefault="00580FC3" w:rsidP="00580FC3">
      <w:pPr>
        <w:pStyle w:val="Brdtext"/>
        <w:rPr>
          <w:i/>
        </w:rPr>
      </w:pPr>
      <w:proofErr w:type="spellStart"/>
      <w:r w:rsidRPr="00677323">
        <w:rPr>
          <w:i/>
        </w:rPr>
        <w:t>Förreglingar</w:t>
      </w:r>
      <w:proofErr w:type="spellEnd"/>
      <w:r w:rsidRPr="00677323">
        <w:rPr>
          <w:i/>
        </w:rPr>
        <w:t xml:space="preserve"> för 347PU104 och 347PU105:</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4F831854" w14:textId="77777777" w:rsidTr="009441A3">
        <w:tc>
          <w:tcPr>
            <w:tcW w:w="2405" w:type="dxa"/>
          </w:tcPr>
          <w:p w14:paraId="3D99C71B" w14:textId="77777777" w:rsidR="00580FC3" w:rsidRPr="00677323" w:rsidRDefault="00580FC3" w:rsidP="009441A3">
            <w:pPr>
              <w:pStyle w:val="Brdtext"/>
              <w:ind w:left="0"/>
            </w:pPr>
            <w:r w:rsidRPr="00677323">
              <w:t>Objekt/signal</w:t>
            </w:r>
          </w:p>
        </w:tc>
        <w:tc>
          <w:tcPr>
            <w:tcW w:w="3119" w:type="dxa"/>
          </w:tcPr>
          <w:p w14:paraId="4F783080" w14:textId="77777777" w:rsidR="00580FC3" w:rsidRPr="00677323" w:rsidRDefault="00580FC3" w:rsidP="009441A3">
            <w:pPr>
              <w:pStyle w:val="Brdtext"/>
              <w:ind w:left="0"/>
            </w:pPr>
            <w:r w:rsidRPr="00677323">
              <w:t>Beskrivning</w:t>
            </w:r>
          </w:p>
        </w:tc>
        <w:tc>
          <w:tcPr>
            <w:tcW w:w="425" w:type="dxa"/>
          </w:tcPr>
          <w:p w14:paraId="50E96DB3" w14:textId="77777777" w:rsidR="00580FC3" w:rsidRPr="00677323" w:rsidRDefault="00580FC3" w:rsidP="009441A3">
            <w:pPr>
              <w:pStyle w:val="Brdtext"/>
              <w:ind w:left="0"/>
            </w:pPr>
            <w:r w:rsidRPr="00677323">
              <w:t>A</w:t>
            </w:r>
          </w:p>
        </w:tc>
        <w:tc>
          <w:tcPr>
            <w:tcW w:w="425" w:type="dxa"/>
          </w:tcPr>
          <w:p w14:paraId="262245A5" w14:textId="77777777" w:rsidR="00580FC3" w:rsidRPr="00677323" w:rsidRDefault="00580FC3" w:rsidP="009441A3">
            <w:pPr>
              <w:pStyle w:val="Brdtext"/>
              <w:ind w:left="0"/>
            </w:pPr>
            <w:r w:rsidRPr="00677323">
              <w:t>B</w:t>
            </w:r>
          </w:p>
        </w:tc>
        <w:tc>
          <w:tcPr>
            <w:tcW w:w="425" w:type="dxa"/>
          </w:tcPr>
          <w:p w14:paraId="0BD687B6" w14:textId="77777777" w:rsidR="00580FC3" w:rsidRPr="00677323" w:rsidRDefault="00580FC3" w:rsidP="009441A3">
            <w:pPr>
              <w:pStyle w:val="Brdtext"/>
              <w:ind w:left="0"/>
            </w:pPr>
            <w:r w:rsidRPr="00677323">
              <w:t>C</w:t>
            </w:r>
          </w:p>
        </w:tc>
        <w:tc>
          <w:tcPr>
            <w:tcW w:w="1134" w:type="dxa"/>
          </w:tcPr>
          <w:p w14:paraId="40211082" w14:textId="77777777" w:rsidR="00580FC3" w:rsidRPr="00677323" w:rsidRDefault="00580FC3" w:rsidP="009441A3">
            <w:pPr>
              <w:pStyle w:val="Brdtext"/>
              <w:ind w:left="0"/>
            </w:pPr>
            <w:r w:rsidRPr="00677323">
              <w:t>Runint1</w:t>
            </w:r>
          </w:p>
        </w:tc>
      </w:tr>
      <w:tr w:rsidR="00A95541" w:rsidRPr="00677323" w14:paraId="3E6D107F" w14:textId="77777777" w:rsidTr="009441A3">
        <w:tc>
          <w:tcPr>
            <w:tcW w:w="2405" w:type="dxa"/>
          </w:tcPr>
          <w:p w14:paraId="5CF07BC7" w14:textId="77280093" w:rsidR="00A95541" w:rsidRPr="00A95541" w:rsidRDefault="00A95541" w:rsidP="00A95541">
            <w:pPr>
              <w:pStyle w:val="Brdtext"/>
              <w:ind w:left="0"/>
              <w:rPr>
                <w:color w:val="FF0000"/>
              </w:rPr>
            </w:pPr>
            <w:r w:rsidRPr="00A95541">
              <w:rPr>
                <w:color w:val="FF0000"/>
              </w:rPr>
              <w:t>308HZ300/301</w:t>
            </w:r>
          </w:p>
        </w:tc>
        <w:tc>
          <w:tcPr>
            <w:tcW w:w="3119" w:type="dxa"/>
          </w:tcPr>
          <w:p w14:paraId="10C97403" w14:textId="54AB0BE0" w:rsidR="00A95541" w:rsidRPr="00A95541" w:rsidRDefault="00A95541" w:rsidP="00A95541">
            <w:pPr>
              <w:pStyle w:val="Brdtext"/>
              <w:ind w:left="0"/>
              <w:rPr>
                <w:color w:val="FF0000"/>
              </w:rPr>
            </w:pPr>
            <w:r w:rsidRPr="00A95541">
              <w:rPr>
                <w:color w:val="FF0000"/>
              </w:rPr>
              <w:t>Processnödstopp</w:t>
            </w:r>
          </w:p>
        </w:tc>
        <w:tc>
          <w:tcPr>
            <w:tcW w:w="425" w:type="dxa"/>
          </w:tcPr>
          <w:p w14:paraId="1B744E17" w14:textId="77777777" w:rsidR="00A95541" w:rsidRPr="00677323" w:rsidRDefault="00A95541" w:rsidP="00A95541">
            <w:pPr>
              <w:pStyle w:val="Brdtext"/>
              <w:ind w:left="0"/>
            </w:pPr>
          </w:p>
        </w:tc>
        <w:tc>
          <w:tcPr>
            <w:tcW w:w="425" w:type="dxa"/>
          </w:tcPr>
          <w:p w14:paraId="57E48845" w14:textId="77777777" w:rsidR="00A95541" w:rsidRPr="00677323" w:rsidRDefault="00A95541" w:rsidP="00A95541">
            <w:pPr>
              <w:pStyle w:val="Brdtext"/>
              <w:ind w:left="0"/>
            </w:pPr>
          </w:p>
        </w:tc>
        <w:tc>
          <w:tcPr>
            <w:tcW w:w="425" w:type="dxa"/>
          </w:tcPr>
          <w:p w14:paraId="754C9694" w14:textId="6F532341" w:rsidR="00A95541" w:rsidRPr="00677323" w:rsidRDefault="00FA389E" w:rsidP="00A95541">
            <w:pPr>
              <w:pStyle w:val="Brdtext"/>
              <w:ind w:left="0"/>
            </w:pPr>
            <w:r w:rsidRPr="00FA389E">
              <w:rPr>
                <w:color w:val="FF0000"/>
              </w:rPr>
              <w:t>X</w:t>
            </w:r>
          </w:p>
        </w:tc>
        <w:tc>
          <w:tcPr>
            <w:tcW w:w="1134" w:type="dxa"/>
          </w:tcPr>
          <w:p w14:paraId="1639B1F7" w14:textId="77777777" w:rsidR="00A95541" w:rsidRPr="00677323" w:rsidRDefault="00A95541" w:rsidP="00A95541">
            <w:pPr>
              <w:pStyle w:val="Brdtext"/>
              <w:ind w:left="0"/>
            </w:pPr>
          </w:p>
        </w:tc>
      </w:tr>
      <w:tr w:rsidR="0087180B" w:rsidRPr="00677323" w14:paraId="1521F515" w14:textId="77777777" w:rsidTr="009441A3">
        <w:tc>
          <w:tcPr>
            <w:tcW w:w="2405" w:type="dxa"/>
          </w:tcPr>
          <w:p w14:paraId="652E7A6B" w14:textId="656EBB7A" w:rsidR="0087180B" w:rsidRPr="0087180B" w:rsidRDefault="0087180B" w:rsidP="0087180B">
            <w:pPr>
              <w:pStyle w:val="Brdtext"/>
              <w:ind w:left="0"/>
              <w:rPr>
                <w:color w:val="FF0000"/>
              </w:rPr>
            </w:pPr>
            <w:r w:rsidRPr="0087180B">
              <w:rPr>
                <w:color w:val="FF0000"/>
                <w:highlight w:val="yellow"/>
              </w:rPr>
              <w:t>Dummy-PF</w:t>
            </w:r>
          </w:p>
        </w:tc>
        <w:tc>
          <w:tcPr>
            <w:tcW w:w="3119" w:type="dxa"/>
          </w:tcPr>
          <w:p w14:paraId="431B384F" w14:textId="641B1AAC" w:rsidR="0087180B" w:rsidRPr="0087180B" w:rsidRDefault="0087180B" w:rsidP="0087180B">
            <w:pPr>
              <w:pStyle w:val="Brdtext"/>
              <w:ind w:left="0"/>
              <w:rPr>
                <w:color w:val="FF0000"/>
              </w:rPr>
            </w:pPr>
            <w:r w:rsidRPr="0087180B">
              <w:rPr>
                <w:color w:val="FF0000"/>
              </w:rPr>
              <w:t>Generellt elavbrott</w:t>
            </w:r>
          </w:p>
        </w:tc>
        <w:tc>
          <w:tcPr>
            <w:tcW w:w="425" w:type="dxa"/>
          </w:tcPr>
          <w:p w14:paraId="064BF596" w14:textId="77777777" w:rsidR="0087180B" w:rsidRPr="00677323" w:rsidRDefault="0087180B" w:rsidP="0087180B">
            <w:pPr>
              <w:pStyle w:val="Brdtext"/>
              <w:ind w:left="0"/>
            </w:pPr>
          </w:p>
        </w:tc>
        <w:tc>
          <w:tcPr>
            <w:tcW w:w="425" w:type="dxa"/>
          </w:tcPr>
          <w:p w14:paraId="2B192887" w14:textId="77777777" w:rsidR="0087180B" w:rsidRPr="00677323" w:rsidRDefault="0087180B" w:rsidP="0087180B">
            <w:pPr>
              <w:pStyle w:val="Brdtext"/>
              <w:ind w:left="0"/>
            </w:pPr>
          </w:p>
        </w:tc>
        <w:tc>
          <w:tcPr>
            <w:tcW w:w="425" w:type="dxa"/>
          </w:tcPr>
          <w:p w14:paraId="7F347CE2" w14:textId="5D0DA3D6" w:rsidR="0087180B" w:rsidRPr="00677323" w:rsidRDefault="00FA389E" w:rsidP="0087180B">
            <w:pPr>
              <w:pStyle w:val="Brdtext"/>
              <w:ind w:left="0"/>
            </w:pPr>
            <w:r w:rsidRPr="00FA389E">
              <w:rPr>
                <w:color w:val="FF0000"/>
              </w:rPr>
              <w:t>X</w:t>
            </w:r>
          </w:p>
        </w:tc>
        <w:tc>
          <w:tcPr>
            <w:tcW w:w="1134" w:type="dxa"/>
          </w:tcPr>
          <w:p w14:paraId="1BA7F300" w14:textId="77777777" w:rsidR="0087180B" w:rsidRPr="00677323" w:rsidRDefault="0087180B" w:rsidP="0087180B">
            <w:pPr>
              <w:pStyle w:val="Brdtext"/>
              <w:ind w:left="0"/>
            </w:pPr>
          </w:p>
        </w:tc>
      </w:tr>
      <w:tr w:rsidR="008A1509" w:rsidRPr="00677323" w14:paraId="3BAFDB25" w14:textId="77777777" w:rsidTr="009441A3">
        <w:tc>
          <w:tcPr>
            <w:tcW w:w="2405" w:type="dxa"/>
          </w:tcPr>
          <w:p w14:paraId="0A5C6087" w14:textId="07502FA5" w:rsidR="008A1509" w:rsidRPr="008A1509" w:rsidRDefault="008A1509" w:rsidP="008A1509">
            <w:pPr>
              <w:pStyle w:val="Brdtext"/>
              <w:ind w:left="0"/>
              <w:rPr>
                <w:color w:val="FF0000"/>
                <w:highlight w:val="yellow"/>
              </w:rPr>
            </w:pPr>
            <w:r w:rsidRPr="008A1509">
              <w:rPr>
                <w:color w:val="FF0000"/>
              </w:rPr>
              <w:t>347TI312_H2_N</w:t>
            </w:r>
          </w:p>
        </w:tc>
        <w:tc>
          <w:tcPr>
            <w:tcW w:w="3119" w:type="dxa"/>
          </w:tcPr>
          <w:p w14:paraId="14EFC681" w14:textId="2A4074A8" w:rsidR="008A1509" w:rsidRPr="008A1509" w:rsidRDefault="008A1509" w:rsidP="008A1509">
            <w:pPr>
              <w:pStyle w:val="Brdtext"/>
              <w:ind w:left="0"/>
              <w:rPr>
                <w:color w:val="FF0000"/>
              </w:rPr>
            </w:pPr>
            <w:r w:rsidRPr="008A1509">
              <w:rPr>
                <w:color w:val="FF0000"/>
              </w:rPr>
              <w:t xml:space="preserve">347TI312 ≥ H2 </w:t>
            </w:r>
            <w:proofErr w:type="spellStart"/>
            <w:r w:rsidRPr="008A1509">
              <w:rPr>
                <w:color w:val="FF0000"/>
              </w:rPr>
              <w:t>Surgas</w:t>
            </w:r>
            <w:proofErr w:type="spellEnd"/>
            <w:r w:rsidRPr="008A1509">
              <w:rPr>
                <w:color w:val="FF0000"/>
              </w:rPr>
              <w:t xml:space="preserve"> e.HE200</w:t>
            </w:r>
          </w:p>
        </w:tc>
        <w:tc>
          <w:tcPr>
            <w:tcW w:w="425" w:type="dxa"/>
          </w:tcPr>
          <w:p w14:paraId="4D9F03D3" w14:textId="77777777" w:rsidR="008A1509" w:rsidRPr="00677323" w:rsidRDefault="008A1509" w:rsidP="008A1509">
            <w:pPr>
              <w:pStyle w:val="Brdtext"/>
              <w:ind w:left="0"/>
            </w:pPr>
          </w:p>
        </w:tc>
        <w:tc>
          <w:tcPr>
            <w:tcW w:w="425" w:type="dxa"/>
          </w:tcPr>
          <w:p w14:paraId="6862A1FF" w14:textId="44968232" w:rsidR="008A1509" w:rsidRPr="00677323" w:rsidRDefault="00FA389E" w:rsidP="008A1509">
            <w:pPr>
              <w:pStyle w:val="Brdtext"/>
              <w:ind w:left="0"/>
            </w:pPr>
            <w:r w:rsidRPr="00FA389E">
              <w:rPr>
                <w:color w:val="FF0000"/>
              </w:rPr>
              <w:t>X</w:t>
            </w:r>
          </w:p>
        </w:tc>
        <w:tc>
          <w:tcPr>
            <w:tcW w:w="425" w:type="dxa"/>
          </w:tcPr>
          <w:p w14:paraId="2AEDA681" w14:textId="77777777" w:rsidR="008A1509" w:rsidRPr="00677323" w:rsidRDefault="008A1509" w:rsidP="008A1509">
            <w:pPr>
              <w:pStyle w:val="Brdtext"/>
              <w:ind w:left="0"/>
            </w:pPr>
          </w:p>
        </w:tc>
        <w:tc>
          <w:tcPr>
            <w:tcW w:w="1134" w:type="dxa"/>
          </w:tcPr>
          <w:p w14:paraId="7A1967CB" w14:textId="77777777" w:rsidR="008A1509" w:rsidRPr="00677323" w:rsidRDefault="008A1509" w:rsidP="008A1509">
            <w:pPr>
              <w:pStyle w:val="Brdtext"/>
              <w:ind w:left="0"/>
            </w:pPr>
          </w:p>
        </w:tc>
      </w:tr>
      <w:tr w:rsidR="00D409A7" w:rsidRPr="00677323" w14:paraId="679D3156" w14:textId="77777777" w:rsidTr="009441A3">
        <w:tc>
          <w:tcPr>
            <w:tcW w:w="2405" w:type="dxa"/>
          </w:tcPr>
          <w:p w14:paraId="42812D04" w14:textId="0CA351EE" w:rsidR="00D409A7" w:rsidRPr="00D409A7" w:rsidRDefault="00D409A7" w:rsidP="00D409A7">
            <w:pPr>
              <w:pStyle w:val="Brdtext"/>
              <w:ind w:left="0"/>
              <w:rPr>
                <w:color w:val="FF0000"/>
              </w:rPr>
            </w:pPr>
            <w:r w:rsidRPr="00D409A7">
              <w:rPr>
                <w:color w:val="FF0000"/>
              </w:rPr>
              <w:t>347LZ313</w:t>
            </w:r>
          </w:p>
        </w:tc>
        <w:tc>
          <w:tcPr>
            <w:tcW w:w="3119" w:type="dxa"/>
          </w:tcPr>
          <w:p w14:paraId="70A8DC8D" w14:textId="708ACEFB" w:rsidR="00D409A7" w:rsidRPr="00D409A7" w:rsidRDefault="00D409A7" w:rsidP="00D409A7">
            <w:pPr>
              <w:pStyle w:val="Brdtext"/>
              <w:ind w:left="0"/>
              <w:rPr>
                <w:color w:val="FF0000"/>
              </w:rPr>
            </w:pPr>
            <w:r w:rsidRPr="00D409A7">
              <w:rPr>
                <w:color w:val="FF0000"/>
              </w:rPr>
              <w:t xml:space="preserve">Separator </w:t>
            </w:r>
            <w:proofErr w:type="spellStart"/>
            <w:r w:rsidRPr="00D409A7">
              <w:rPr>
                <w:color w:val="FF0000"/>
              </w:rPr>
              <w:t>surgas</w:t>
            </w:r>
            <w:proofErr w:type="spellEnd"/>
          </w:p>
        </w:tc>
        <w:tc>
          <w:tcPr>
            <w:tcW w:w="425" w:type="dxa"/>
          </w:tcPr>
          <w:p w14:paraId="1921EEDB" w14:textId="77777777" w:rsidR="00D409A7" w:rsidRPr="00677323" w:rsidRDefault="00D409A7" w:rsidP="00D409A7">
            <w:pPr>
              <w:pStyle w:val="Brdtext"/>
              <w:ind w:left="0"/>
            </w:pPr>
          </w:p>
        </w:tc>
        <w:tc>
          <w:tcPr>
            <w:tcW w:w="425" w:type="dxa"/>
          </w:tcPr>
          <w:p w14:paraId="45D5151C" w14:textId="39E94205" w:rsidR="00D409A7" w:rsidRPr="00677323" w:rsidRDefault="00FA389E" w:rsidP="00D409A7">
            <w:pPr>
              <w:pStyle w:val="Brdtext"/>
              <w:ind w:left="0"/>
            </w:pPr>
            <w:r w:rsidRPr="00FA389E">
              <w:rPr>
                <w:color w:val="FF0000"/>
              </w:rPr>
              <w:t>X</w:t>
            </w:r>
          </w:p>
        </w:tc>
        <w:tc>
          <w:tcPr>
            <w:tcW w:w="425" w:type="dxa"/>
          </w:tcPr>
          <w:p w14:paraId="1A97ACF0" w14:textId="77777777" w:rsidR="00D409A7" w:rsidRPr="00677323" w:rsidRDefault="00D409A7" w:rsidP="00D409A7">
            <w:pPr>
              <w:pStyle w:val="Brdtext"/>
              <w:ind w:left="0"/>
            </w:pPr>
          </w:p>
        </w:tc>
        <w:tc>
          <w:tcPr>
            <w:tcW w:w="1134" w:type="dxa"/>
          </w:tcPr>
          <w:p w14:paraId="47D23DE4" w14:textId="77777777" w:rsidR="00D409A7" w:rsidRPr="00677323" w:rsidRDefault="00D409A7" w:rsidP="00D409A7">
            <w:pPr>
              <w:pStyle w:val="Brdtext"/>
              <w:ind w:left="0"/>
            </w:pPr>
          </w:p>
        </w:tc>
      </w:tr>
      <w:tr w:rsidR="00FC6B84" w:rsidRPr="00677323" w14:paraId="475992D4" w14:textId="77777777" w:rsidTr="009441A3">
        <w:tc>
          <w:tcPr>
            <w:tcW w:w="2405" w:type="dxa"/>
          </w:tcPr>
          <w:p w14:paraId="04483A65" w14:textId="3D513ADA" w:rsidR="00FC6B84" w:rsidRPr="00FC6B84" w:rsidRDefault="00FC6B84" w:rsidP="00FC6B84">
            <w:pPr>
              <w:pStyle w:val="Brdtext"/>
              <w:ind w:left="0"/>
              <w:rPr>
                <w:color w:val="FF0000"/>
              </w:rPr>
            </w:pPr>
            <w:r w:rsidRPr="00FC6B84">
              <w:rPr>
                <w:color w:val="FF0000"/>
              </w:rPr>
              <w:t>347TI307_H2_N</w:t>
            </w:r>
          </w:p>
        </w:tc>
        <w:tc>
          <w:tcPr>
            <w:tcW w:w="3119" w:type="dxa"/>
          </w:tcPr>
          <w:p w14:paraId="61F4F115" w14:textId="704B88F2" w:rsidR="00FC6B84" w:rsidRPr="00FC6B84" w:rsidRDefault="00FC6B84" w:rsidP="00FC6B84">
            <w:pPr>
              <w:pStyle w:val="Brdtext"/>
              <w:ind w:left="0"/>
              <w:rPr>
                <w:color w:val="FF0000"/>
              </w:rPr>
            </w:pPr>
            <w:r w:rsidRPr="00FC6B84">
              <w:rPr>
                <w:color w:val="FF0000"/>
              </w:rPr>
              <w:t xml:space="preserve">347TI307 ≥ H2 </w:t>
            </w:r>
            <w:proofErr w:type="spellStart"/>
            <w:r w:rsidRPr="00FC6B84">
              <w:rPr>
                <w:color w:val="FF0000"/>
              </w:rPr>
              <w:t>Red.gas</w:t>
            </w:r>
            <w:proofErr w:type="spellEnd"/>
            <w:r w:rsidRPr="00FC6B84">
              <w:rPr>
                <w:color w:val="FF0000"/>
              </w:rPr>
              <w:t xml:space="preserve"> </w:t>
            </w:r>
            <w:proofErr w:type="spellStart"/>
            <w:r w:rsidRPr="00FC6B84">
              <w:rPr>
                <w:color w:val="FF0000"/>
              </w:rPr>
              <w:t>eft.sep</w:t>
            </w:r>
            <w:proofErr w:type="spellEnd"/>
          </w:p>
        </w:tc>
        <w:tc>
          <w:tcPr>
            <w:tcW w:w="425" w:type="dxa"/>
          </w:tcPr>
          <w:p w14:paraId="0CD19BE8" w14:textId="77777777" w:rsidR="00FC6B84" w:rsidRPr="00677323" w:rsidRDefault="00FC6B84" w:rsidP="00FC6B84">
            <w:pPr>
              <w:pStyle w:val="Brdtext"/>
              <w:ind w:left="0"/>
            </w:pPr>
          </w:p>
        </w:tc>
        <w:tc>
          <w:tcPr>
            <w:tcW w:w="425" w:type="dxa"/>
          </w:tcPr>
          <w:p w14:paraId="6056CE9F" w14:textId="40FCB645" w:rsidR="00FC6B84" w:rsidRPr="00677323" w:rsidRDefault="00FA389E" w:rsidP="00FC6B84">
            <w:pPr>
              <w:pStyle w:val="Brdtext"/>
              <w:ind w:left="0"/>
            </w:pPr>
            <w:r w:rsidRPr="00FA389E">
              <w:rPr>
                <w:color w:val="FF0000"/>
              </w:rPr>
              <w:t>X</w:t>
            </w:r>
          </w:p>
        </w:tc>
        <w:tc>
          <w:tcPr>
            <w:tcW w:w="425" w:type="dxa"/>
          </w:tcPr>
          <w:p w14:paraId="7D41A491" w14:textId="77777777" w:rsidR="00FC6B84" w:rsidRPr="00677323" w:rsidRDefault="00FC6B84" w:rsidP="00FC6B84">
            <w:pPr>
              <w:pStyle w:val="Brdtext"/>
              <w:ind w:left="0"/>
            </w:pPr>
          </w:p>
        </w:tc>
        <w:tc>
          <w:tcPr>
            <w:tcW w:w="1134" w:type="dxa"/>
          </w:tcPr>
          <w:p w14:paraId="5A5343B6" w14:textId="77777777" w:rsidR="00FC6B84" w:rsidRPr="00677323" w:rsidRDefault="00FC6B84" w:rsidP="00FC6B84">
            <w:pPr>
              <w:pStyle w:val="Brdtext"/>
              <w:ind w:left="0"/>
            </w:pPr>
          </w:p>
        </w:tc>
      </w:tr>
      <w:tr w:rsidR="00CC4B43" w:rsidRPr="00677323" w14:paraId="09E886BA" w14:textId="77777777" w:rsidTr="009441A3">
        <w:tc>
          <w:tcPr>
            <w:tcW w:w="2405" w:type="dxa"/>
          </w:tcPr>
          <w:p w14:paraId="49B66E5D" w14:textId="22ED83B1" w:rsidR="00CC4B43" w:rsidRPr="00CC4B43" w:rsidRDefault="00CC4B43" w:rsidP="00CC4B43">
            <w:pPr>
              <w:pStyle w:val="Brdtext"/>
              <w:ind w:left="0"/>
              <w:rPr>
                <w:color w:val="FF0000"/>
              </w:rPr>
            </w:pPr>
            <w:r w:rsidRPr="00CC4B43">
              <w:rPr>
                <w:color w:val="FF0000"/>
              </w:rPr>
              <w:t>347LI508_H2_N</w:t>
            </w:r>
          </w:p>
        </w:tc>
        <w:tc>
          <w:tcPr>
            <w:tcW w:w="3119" w:type="dxa"/>
          </w:tcPr>
          <w:p w14:paraId="76B4B9B4" w14:textId="0CE1D9D9" w:rsidR="00CC4B43" w:rsidRPr="00CC4B43" w:rsidRDefault="00CC4B43" w:rsidP="00CC4B43">
            <w:pPr>
              <w:pStyle w:val="Brdtext"/>
              <w:ind w:left="0"/>
              <w:rPr>
                <w:color w:val="FF0000"/>
              </w:rPr>
            </w:pPr>
            <w:r w:rsidRPr="00CC4B43">
              <w:rPr>
                <w:color w:val="FF0000"/>
              </w:rPr>
              <w:t xml:space="preserve">347LI508 ≥ H2 </w:t>
            </w:r>
            <w:proofErr w:type="spellStart"/>
            <w:r w:rsidRPr="00CC4B43">
              <w:rPr>
                <w:color w:val="FF0000"/>
              </w:rPr>
              <w:t>Återkokare</w:t>
            </w:r>
            <w:proofErr w:type="spellEnd"/>
            <w:r w:rsidRPr="00CC4B43">
              <w:rPr>
                <w:color w:val="FF0000"/>
              </w:rPr>
              <w:t xml:space="preserve"> MEA</w:t>
            </w:r>
          </w:p>
        </w:tc>
        <w:tc>
          <w:tcPr>
            <w:tcW w:w="425" w:type="dxa"/>
          </w:tcPr>
          <w:p w14:paraId="0E451904" w14:textId="77777777" w:rsidR="00CC4B43" w:rsidRPr="00677323" w:rsidRDefault="00CC4B43" w:rsidP="00CC4B43">
            <w:pPr>
              <w:pStyle w:val="Brdtext"/>
              <w:ind w:left="0"/>
            </w:pPr>
          </w:p>
        </w:tc>
        <w:tc>
          <w:tcPr>
            <w:tcW w:w="425" w:type="dxa"/>
          </w:tcPr>
          <w:p w14:paraId="0BDD7437" w14:textId="1F34A077" w:rsidR="00CC4B43" w:rsidRPr="00677323" w:rsidRDefault="00FA389E" w:rsidP="00CC4B43">
            <w:pPr>
              <w:pStyle w:val="Brdtext"/>
              <w:ind w:left="0"/>
            </w:pPr>
            <w:r w:rsidRPr="00FA389E">
              <w:rPr>
                <w:color w:val="FF0000"/>
              </w:rPr>
              <w:t>X</w:t>
            </w:r>
          </w:p>
        </w:tc>
        <w:tc>
          <w:tcPr>
            <w:tcW w:w="425" w:type="dxa"/>
          </w:tcPr>
          <w:p w14:paraId="49C01994" w14:textId="77777777" w:rsidR="00CC4B43" w:rsidRPr="00677323" w:rsidRDefault="00CC4B43" w:rsidP="00CC4B43">
            <w:pPr>
              <w:pStyle w:val="Brdtext"/>
              <w:ind w:left="0"/>
            </w:pPr>
          </w:p>
        </w:tc>
        <w:tc>
          <w:tcPr>
            <w:tcW w:w="1134" w:type="dxa"/>
          </w:tcPr>
          <w:p w14:paraId="69A21410" w14:textId="77777777" w:rsidR="00CC4B43" w:rsidRPr="00677323" w:rsidRDefault="00CC4B43" w:rsidP="00CC4B43">
            <w:pPr>
              <w:pStyle w:val="Brdtext"/>
              <w:ind w:left="0"/>
            </w:pPr>
          </w:p>
        </w:tc>
      </w:tr>
      <w:tr w:rsidR="00FA389E" w:rsidRPr="00677323" w14:paraId="26351D86" w14:textId="77777777" w:rsidTr="009441A3">
        <w:tc>
          <w:tcPr>
            <w:tcW w:w="2405" w:type="dxa"/>
          </w:tcPr>
          <w:p w14:paraId="1A415AD7" w14:textId="466EB650" w:rsidR="00FA389E" w:rsidRPr="00FA389E" w:rsidRDefault="00FA389E" w:rsidP="00FA389E">
            <w:pPr>
              <w:pStyle w:val="Brdtext"/>
              <w:ind w:left="0"/>
              <w:rPr>
                <w:color w:val="FF0000"/>
              </w:rPr>
            </w:pPr>
            <w:r w:rsidRPr="00FA389E">
              <w:rPr>
                <w:color w:val="FF0000"/>
              </w:rPr>
              <w:t>261PZ330</w:t>
            </w:r>
          </w:p>
        </w:tc>
        <w:tc>
          <w:tcPr>
            <w:tcW w:w="3119" w:type="dxa"/>
          </w:tcPr>
          <w:p w14:paraId="5846AEBD" w14:textId="2054F07C" w:rsidR="00FA389E" w:rsidRPr="00FA389E" w:rsidRDefault="00FA389E" w:rsidP="00FA389E">
            <w:pPr>
              <w:pStyle w:val="Brdtext"/>
              <w:ind w:left="0"/>
              <w:rPr>
                <w:color w:val="FF0000"/>
              </w:rPr>
            </w:pPr>
            <w:r w:rsidRPr="00FA389E">
              <w:rPr>
                <w:color w:val="FF0000"/>
              </w:rPr>
              <w:t xml:space="preserve">261PZ330 Lågt tryck </w:t>
            </w:r>
            <w:proofErr w:type="spellStart"/>
            <w:proofErr w:type="gramStart"/>
            <w:r w:rsidRPr="00FA389E">
              <w:rPr>
                <w:color w:val="FF0000"/>
              </w:rPr>
              <w:t>instr.luft</w:t>
            </w:r>
            <w:proofErr w:type="spellEnd"/>
            <w:proofErr w:type="gramEnd"/>
          </w:p>
        </w:tc>
        <w:tc>
          <w:tcPr>
            <w:tcW w:w="425" w:type="dxa"/>
          </w:tcPr>
          <w:p w14:paraId="2AAA7130" w14:textId="77777777" w:rsidR="00FA389E" w:rsidRPr="00677323" w:rsidRDefault="00FA389E" w:rsidP="00FA389E">
            <w:pPr>
              <w:pStyle w:val="Brdtext"/>
              <w:ind w:left="0"/>
            </w:pPr>
          </w:p>
        </w:tc>
        <w:tc>
          <w:tcPr>
            <w:tcW w:w="425" w:type="dxa"/>
          </w:tcPr>
          <w:p w14:paraId="67C500D2" w14:textId="543D9A81" w:rsidR="00FA389E" w:rsidRPr="00677323" w:rsidRDefault="00FA389E" w:rsidP="00FA389E">
            <w:pPr>
              <w:pStyle w:val="Brdtext"/>
              <w:ind w:left="0"/>
            </w:pPr>
            <w:r w:rsidRPr="00FA389E">
              <w:rPr>
                <w:color w:val="FF0000"/>
              </w:rPr>
              <w:t>X</w:t>
            </w:r>
          </w:p>
        </w:tc>
        <w:tc>
          <w:tcPr>
            <w:tcW w:w="425" w:type="dxa"/>
          </w:tcPr>
          <w:p w14:paraId="0BBD75F3" w14:textId="77777777" w:rsidR="00FA389E" w:rsidRPr="00677323" w:rsidRDefault="00FA389E" w:rsidP="00FA389E">
            <w:pPr>
              <w:pStyle w:val="Brdtext"/>
              <w:ind w:left="0"/>
            </w:pPr>
          </w:p>
        </w:tc>
        <w:tc>
          <w:tcPr>
            <w:tcW w:w="1134" w:type="dxa"/>
          </w:tcPr>
          <w:p w14:paraId="7E628FD7" w14:textId="77777777" w:rsidR="00FA389E" w:rsidRPr="00677323" w:rsidRDefault="00FA389E" w:rsidP="00FA389E">
            <w:pPr>
              <w:pStyle w:val="Brdtext"/>
              <w:ind w:left="0"/>
            </w:pPr>
          </w:p>
        </w:tc>
      </w:tr>
      <w:tr w:rsidR="00E800A7" w:rsidRPr="00677323" w14:paraId="2EE42042" w14:textId="77777777" w:rsidTr="009441A3">
        <w:tc>
          <w:tcPr>
            <w:tcW w:w="2405" w:type="dxa"/>
          </w:tcPr>
          <w:p w14:paraId="09DF4344" w14:textId="6E385F00" w:rsidR="00E800A7" w:rsidRPr="00FA389E" w:rsidRDefault="00E800A7" w:rsidP="00FA389E">
            <w:pPr>
              <w:pStyle w:val="Brdtext"/>
              <w:ind w:left="0"/>
              <w:rPr>
                <w:color w:val="FF0000"/>
              </w:rPr>
            </w:pPr>
            <w:r>
              <w:rPr>
                <w:color w:val="FF0000"/>
              </w:rPr>
              <w:t>347SV674-GSO</w:t>
            </w:r>
          </w:p>
        </w:tc>
        <w:tc>
          <w:tcPr>
            <w:tcW w:w="3119" w:type="dxa"/>
          </w:tcPr>
          <w:p w14:paraId="55244DFC" w14:textId="7E7A557D" w:rsidR="00E800A7" w:rsidRPr="00FA389E" w:rsidRDefault="00E800A7" w:rsidP="00FA389E">
            <w:pPr>
              <w:pStyle w:val="Brdtext"/>
              <w:ind w:left="0"/>
              <w:rPr>
                <w:color w:val="FF0000"/>
              </w:rPr>
            </w:pPr>
            <w:r>
              <w:rPr>
                <w:color w:val="FF0000"/>
              </w:rPr>
              <w:t>347SV674</w:t>
            </w:r>
            <w:r>
              <w:rPr>
                <w:color w:val="FF0000"/>
              </w:rPr>
              <w:t xml:space="preserve"> ej öppen</w:t>
            </w:r>
          </w:p>
        </w:tc>
        <w:tc>
          <w:tcPr>
            <w:tcW w:w="425" w:type="dxa"/>
          </w:tcPr>
          <w:p w14:paraId="6CD0A4EB" w14:textId="77777777" w:rsidR="00E800A7" w:rsidRPr="00677323" w:rsidRDefault="00E800A7" w:rsidP="00FA389E">
            <w:pPr>
              <w:pStyle w:val="Brdtext"/>
              <w:ind w:left="0"/>
            </w:pPr>
          </w:p>
        </w:tc>
        <w:tc>
          <w:tcPr>
            <w:tcW w:w="425" w:type="dxa"/>
          </w:tcPr>
          <w:p w14:paraId="1B53CC8D" w14:textId="362E90B3" w:rsidR="00E800A7" w:rsidRPr="00FA389E" w:rsidRDefault="00E800A7" w:rsidP="00FA389E">
            <w:pPr>
              <w:pStyle w:val="Brdtext"/>
              <w:ind w:left="0"/>
              <w:rPr>
                <w:color w:val="FF0000"/>
              </w:rPr>
            </w:pPr>
            <w:r>
              <w:rPr>
                <w:color w:val="FF0000"/>
              </w:rPr>
              <w:t>X</w:t>
            </w:r>
          </w:p>
        </w:tc>
        <w:tc>
          <w:tcPr>
            <w:tcW w:w="425" w:type="dxa"/>
          </w:tcPr>
          <w:p w14:paraId="78DAF664" w14:textId="77777777" w:rsidR="00E800A7" w:rsidRPr="00677323" w:rsidRDefault="00E800A7" w:rsidP="00FA389E">
            <w:pPr>
              <w:pStyle w:val="Brdtext"/>
              <w:ind w:left="0"/>
            </w:pPr>
          </w:p>
        </w:tc>
        <w:tc>
          <w:tcPr>
            <w:tcW w:w="1134" w:type="dxa"/>
          </w:tcPr>
          <w:p w14:paraId="032B4AE0" w14:textId="77777777" w:rsidR="00E800A7" w:rsidRPr="00677323" w:rsidRDefault="00E800A7" w:rsidP="00FA389E">
            <w:pPr>
              <w:pStyle w:val="Brdtext"/>
              <w:ind w:left="0"/>
            </w:pPr>
            <w:bookmarkStart w:id="20" w:name="_GoBack"/>
            <w:bookmarkEnd w:id="20"/>
          </w:p>
        </w:tc>
      </w:tr>
      <w:tr w:rsidR="00677323" w:rsidRPr="00677323" w14:paraId="4993B564" w14:textId="77777777" w:rsidTr="009441A3">
        <w:tc>
          <w:tcPr>
            <w:tcW w:w="2405" w:type="dxa"/>
          </w:tcPr>
          <w:p w14:paraId="734924D5" w14:textId="2F0D23D9" w:rsidR="00580FC3" w:rsidRPr="00677323" w:rsidRDefault="00580FC3" w:rsidP="009441A3">
            <w:pPr>
              <w:pStyle w:val="Brdtext"/>
              <w:ind w:left="0"/>
            </w:pPr>
            <w:r w:rsidRPr="000D5A4C">
              <w:rPr>
                <w:color w:val="FF0000"/>
              </w:rPr>
              <w:t>347LI608_H</w:t>
            </w:r>
            <w:r w:rsidR="002035FD" w:rsidRPr="000D5A4C">
              <w:rPr>
                <w:color w:val="FF0000"/>
              </w:rPr>
              <w:t>2</w:t>
            </w:r>
          </w:p>
        </w:tc>
        <w:tc>
          <w:tcPr>
            <w:tcW w:w="3119" w:type="dxa"/>
          </w:tcPr>
          <w:p w14:paraId="5816E2CF" w14:textId="77777777" w:rsidR="00580FC3" w:rsidRPr="00677323" w:rsidRDefault="00580FC3" w:rsidP="009441A3">
            <w:pPr>
              <w:pStyle w:val="Brdtext"/>
              <w:ind w:left="0"/>
            </w:pPr>
            <w:r w:rsidRPr="00677323">
              <w:t xml:space="preserve">Nivå </w:t>
            </w:r>
            <w:proofErr w:type="spellStart"/>
            <w:r w:rsidRPr="00677323">
              <w:t>Absorber</w:t>
            </w:r>
            <w:proofErr w:type="spellEnd"/>
          </w:p>
        </w:tc>
        <w:tc>
          <w:tcPr>
            <w:tcW w:w="425" w:type="dxa"/>
          </w:tcPr>
          <w:p w14:paraId="0107FA8A" w14:textId="77777777" w:rsidR="00580FC3" w:rsidRPr="00677323" w:rsidRDefault="00580FC3" w:rsidP="009441A3">
            <w:pPr>
              <w:pStyle w:val="Brdtext"/>
              <w:ind w:left="0"/>
            </w:pPr>
          </w:p>
        </w:tc>
        <w:tc>
          <w:tcPr>
            <w:tcW w:w="425" w:type="dxa"/>
          </w:tcPr>
          <w:p w14:paraId="2A2343B8" w14:textId="77777777" w:rsidR="00580FC3" w:rsidRPr="00677323" w:rsidRDefault="00580FC3" w:rsidP="009441A3">
            <w:pPr>
              <w:pStyle w:val="Brdtext"/>
              <w:ind w:left="0"/>
            </w:pPr>
            <w:r w:rsidRPr="00677323">
              <w:t>X</w:t>
            </w:r>
          </w:p>
        </w:tc>
        <w:tc>
          <w:tcPr>
            <w:tcW w:w="425" w:type="dxa"/>
          </w:tcPr>
          <w:p w14:paraId="25E9BD8B" w14:textId="77777777" w:rsidR="00580FC3" w:rsidRPr="00677323" w:rsidRDefault="00580FC3" w:rsidP="009441A3">
            <w:pPr>
              <w:pStyle w:val="Brdtext"/>
              <w:ind w:left="0"/>
            </w:pPr>
          </w:p>
        </w:tc>
        <w:tc>
          <w:tcPr>
            <w:tcW w:w="1134" w:type="dxa"/>
          </w:tcPr>
          <w:p w14:paraId="1319385B" w14:textId="77777777" w:rsidR="00580FC3" w:rsidRPr="00677323" w:rsidRDefault="00580FC3" w:rsidP="009441A3">
            <w:pPr>
              <w:pStyle w:val="Brdtext"/>
              <w:ind w:left="0"/>
            </w:pPr>
          </w:p>
        </w:tc>
      </w:tr>
      <w:tr w:rsidR="00677323" w:rsidRPr="00677323" w14:paraId="1E9D42EF" w14:textId="77777777" w:rsidTr="009441A3">
        <w:tc>
          <w:tcPr>
            <w:tcW w:w="2405" w:type="dxa"/>
          </w:tcPr>
          <w:p w14:paraId="42A2939C" w14:textId="77777777" w:rsidR="00580FC3" w:rsidRPr="00677323" w:rsidRDefault="00580FC3" w:rsidP="009441A3">
            <w:pPr>
              <w:pStyle w:val="Brdtext"/>
              <w:ind w:left="0"/>
            </w:pPr>
            <w:r w:rsidRPr="00677323">
              <w:t>347PI517_L1</w:t>
            </w:r>
          </w:p>
        </w:tc>
        <w:tc>
          <w:tcPr>
            <w:tcW w:w="3119" w:type="dxa"/>
          </w:tcPr>
          <w:p w14:paraId="72059465" w14:textId="330DE5F3" w:rsidR="00580FC3" w:rsidRPr="00677323" w:rsidRDefault="00580FC3" w:rsidP="00576BDF">
            <w:pPr>
              <w:pStyle w:val="Brdtext"/>
              <w:ind w:left="0"/>
            </w:pPr>
            <w:r w:rsidRPr="00677323">
              <w:t xml:space="preserve">Tryck </w:t>
            </w:r>
            <w:proofErr w:type="spellStart"/>
            <w:r w:rsidRPr="00677323">
              <w:t>Återkokare</w:t>
            </w:r>
            <w:proofErr w:type="spellEnd"/>
            <w:r w:rsidRPr="00677323">
              <w:t xml:space="preserve"> MEA </w:t>
            </w:r>
          </w:p>
        </w:tc>
        <w:tc>
          <w:tcPr>
            <w:tcW w:w="425" w:type="dxa"/>
          </w:tcPr>
          <w:p w14:paraId="5B1AE6E4" w14:textId="77777777" w:rsidR="00580FC3" w:rsidRPr="00677323" w:rsidRDefault="00580FC3" w:rsidP="009441A3">
            <w:pPr>
              <w:pStyle w:val="Brdtext"/>
              <w:ind w:left="0"/>
            </w:pPr>
          </w:p>
        </w:tc>
        <w:tc>
          <w:tcPr>
            <w:tcW w:w="425" w:type="dxa"/>
          </w:tcPr>
          <w:p w14:paraId="3218B0F0" w14:textId="3C8E7342" w:rsidR="00580FC3" w:rsidRPr="00677323" w:rsidRDefault="00A455CF" w:rsidP="009441A3">
            <w:pPr>
              <w:pStyle w:val="Brdtext"/>
              <w:ind w:left="0"/>
            </w:pPr>
            <w:r w:rsidRPr="00677323">
              <w:t>X</w:t>
            </w:r>
          </w:p>
        </w:tc>
        <w:tc>
          <w:tcPr>
            <w:tcW w:w="425" w:type="dxa"/>
          </w:tcPr>
          <w:p w14:paraId="7848C78B" w14:textId="77777777" w:rsidR="00580FC3" w:rsidRPr="00677323" w:rsidRDefault="00580FC3" w:rsidP="009441A3">
            <w:pPr>
              <w:pStyle w:val="Brdtext"/>
              <w:ind w:left="0"/>
            </w:pPr>
          </w:p>
        </w:tc>
        <w:tc>
          <w:tcPr>
            <w:tcW w:w="1134" w:type="dxa"/>
          </w:tcPr>
          <w:p w14:paraId="1B1C0FF7" w14:textId="3FE88664" w:rsidR="00580FC3" w:rsidRPr="00677323" w:rsidRDefault="00580FC3" w:rsidP="009441A3">
            <w:pPr>
              <w:pStyle w:val="Brdtext"/>
              <w:ind w:left="0"/>
            </w:pPr>
          </w:p>
        </w:tc>
      </w:tr>
      <w:tr w:rsidR="00677323" w:rsidRPr="00677323" w14:paraId="368FE761" w14:textId="77777777" w:rsidTr="009441A3">
        <w:tc>
          <w:tcPr>
            <w:tcW w:w="2405" w:type="dxa"/>
          </w:tcPr>
          <w:p w14:paraId="121D9A40" w14:textId="77777777" w:rsidR="00580FC3" w:rsidRPr="00677323" w:rsidRDefault="00580FC3" w:rsidP="009441A3">
            <w:pPr>
              <w:pStyle w:val="Brdtext"/>
              <w:ind w:left="0"/>
            </w:pPr>
            <w:r w:rsidRPr="00677323">
              <w:lastRenderedPageBreak/>
              <w:t>347</w:t>
            </w:r>
            <w:r w:rsidR="006B7E68" w:rsidRPr="00677323">
              <w:t>LI508</w:t>
            </w:r>
            <w:r w:rsidRPr="00677323">
              <w:t>_L</w:t>
            </w:r>
            <w:r w:rsidR="0064681D" w:rsidRPr="00677323">
              <w:t>2</w:t>
            </w:r>
          </w:p>
        </w:tc>
        <w:tc>
          <w:tcPr>
            <w:tcW w:w="3119" w:type="dxa"/>
          </w:tcPr>
          <w:p w14:paraId="14B35169" w14:textId="77777777" w:rsidR="00580FC3" w:rsidRPr="00677323" w:rsidRDefault="00580FC3" w:rsidP="009441A3">
            <w:pPr>
              <w:pStyle w:val="Brdtext"/>
              <w:ind w:left="0"/>
            </w:pPr>
            <w:r w:rsidRPr="00677323">
              <w:t xml:space="preserve">Nivå </w:t>
            </w:r>
            <w:proofErr w:type="spellStart"/>
            <w:r w:rsidRPr="00677323">
              <w:t>Återkokare</w:t>
            </w:r>
            <w:proofErr w:type="spellEnd"/>
            <w:r w:rsidRPr="00677323">
              <w:t xml:space="preserve"> MEA</w:t>
            </w:r>
          </w:p>
        </w:tc>
        <w:tc>
          <w:tcPr>
            <w:tcW w:w="425" w:type="dxa"/>
          </w:tcPr>
          <w:p w14:paraId="3E46D98C" w14:textId="77777777" w:rsidR="00580FC3" w:rsidRPr="00677323" w:rsidRDefault="00580FC3" w:rsidP="009441A3">
            <w:pPr>
              <w:pStyle w:val="Brdtext"/>
              <w:ind w:left="0"/>
            </w:pPr>
          </w:p>
        </w:tc>
        <w:tc>
          <w:tcPr>
            <w:tcW w:w="425" w:type="dxa"/>
          </w:tcPr>
          <w:p w14:paraId="3F14B6BC" w14:textId="77777777" w:rsidR="00580FC3" w:rsidRPr="00677323" w:rsidRDefault="00580FC3" w:rsidP="009441A3">
            <w:pPr>
              <w:pStyle w:val="Brdtext"/>
              <w:ind w:left="0"/>
            </w:pPr>
            <w:r w:rsidRPr="00677323">
              <w:t>X</w:t>
            </w:r>
          </w:p>
        </w:tc>
        <w:tc>
          <w:tcPr>
            <w:tcW w:w="425" w:type="dxa"/>
          </w:tcPr>
          <w:p w14:paraId="18B33333" w14:textId="77777777" w:rsidR="00580FC3" w:rsidRPr="00677323" w:rsidRDefault="00580FC3" w:rsidP="009441A3">
            <w:pPr>
              <w:pStyle w:val="Brdtext"/>
              <w:ind w:left="0"/>
            </w:pPr>
          </w:p>
        </w:tc>
        <w:tc>
          <w:tcPr>
            <w:tcW w:w="1134" w:type="dxa"/>
          </w:tcPr>
          <w:p w14:paraId="2DBFEA65" w14:textId="77777777" w:rsidR="00580FC3" w:rsidRPr="00677323" w:rsidRDefault="00580FC3" w:rsidP="009441A3">
            <w:pPr>
              <w:pStyle w:val="Brdtext"/>
              <w:ind w:left="0"/>
            </w:pPr>
          </w:p>
        </w:tc>
      </w:tr>
      <w:tr w:rsidR="00677323" w:rsidRPr="00677323" w14:paraId="38B25D45" w14:textId="77777777" w:rsidTr="009441A3">
        <w:tc>
          <w:tcPr>
            <w:tcW w:w="2405" w:type="dxa"/>
          </w:tcPr>
          <w:p w14:paraId="49AC410A" w14:textId="77777777" w:rsidR="00580FC3" w:rsidRPr="00677323" w:rsidRDefault="00580FC3" w:rsidP="009441A3">
            <w:pPr>
              <w:pStyle w:val="Brdtext"/>
              <w:ind w:left="0"/>
            </w:pPr>
            <w:r w:rsidRPr="00677323">
              <w:t>347TI338_H2</w:t>
            </w:r>
          </w:p>
        </w:tc>
        <w:tc>
          <w:tcPr>
            <w:tcW w:w="3119" w:type="dxa"/>
          </w:tcPr>
          <w:p w14:paraId="7047FD70" w14:textId="77777777" w:rsidR="00580FC3" w:rsidRPr="00677323" w:rsidRDefault="00580FC3" w:rsidP="009441A3">
            <w:pPr>
              <w:pStyle w:val="Brdtext"/>
              <w:ind w:left="0"/>
            </w:pPr>
            <w:r w:rsidRPr="00677323">
              <w:t>Temp. CO</w:t>
            </w:r>
            <w:r w:rsidRPr="00677323">
              <w:rPr>
                <w:vertAlign w:val="subscript"/>
              </w:rPr>
              <w:t>2</w:t>
            </w:r>
            <w:r w:rsidRPr="00677323">
              <w:t>-fattig MEA-kylare utlopp</w:t>
            </w:r>
          </w:p>
        </w:tc>
        <w:tc>
          <w:tcPr>
            <w:tcW w:w="425" w:type="dxa"/>
          </w:tcPr>
          <w:p w14:paraId="14D2A59B" w14:textId="77777777" w:rsidR="00580FC3" w:rsidRPr="00677323" w:rsidRDefault="00580FC3" w:rsidP="009441A3">
            <w:pPr>
              <w:pStyle w:val="Brdtext"/>
              <w:ind w:left="0"/>
            </w:pPr>
          </w:p>
        </w:tc>
        <w:tc>
          <w:tcPr>
            <w:tcW w:w="425" w:type="dxa"/>
          </w:tcPr>
          <w:p w14:paraId="7027DEC8" w14:textId="77777777" w:rsidR="00580FC3" w:rsidRPr="00677323" w:rsidRDefault="00C62FD8" w:rsidP="009441A3">
            <w:pPr>
              <w:pStyle w:val="Brdtext"/>
              <w:ind w:left="0"/>
            </w:pPr>
            <w:r w:rsidRPr="00677323">
              <w:t>X</w:t>
            </w:r>
          </w:p>
        </w:tc>
        <w:tc>
          <w:tcPr>
            <w:tcW w:w="425" w:type="dxa"/>
          </w:tcPr>
          <w:p w14:paraId="449A96B1" w14:textId="77777777" w:rsidR="00580FC3" w:rsidRPr="00677323" w:rsidRDefault="00580FC3" w:rsidP="009441A3">
            <w:pPr>
              <w:pStyle w:val="Brdtext"/>
              <w:ind w:left="0"/>
            </w:pPr>
          </w:p>
        </w:tc>
        <w:tc>
          <w:tcPr>
            <w:tcW w:w="1134" w:type="dxa"/>
          </w:tcPr>
          <w:p w14:paraId="7993DDD6" w14:textId="77777777" w:rsidR="00580FC3" w:rsidRPr="00677323" w:rsidRDefault="00580FC3" w:rsidP="009441A3">
            <w:pPr>
              <w:pStyle w:val="Brdtext"/>
              <w:ind w:left="0"/>
            </w:pPr>
          </w:p>
        </w:tc>
      </w:tr>
      <w:tr w:rsidR="00677323" w:rsidRPr="00677323" w14:paraId="55FE1262" w14:textId="77777777" w:rsidTr="009441A3">
        <w:tc>
          <w:tcPr>
            <w:tcW w:w="2405" w:type="dxa"/>
          </w:tcPr>
          <w:p w14:paraId="2DB0E3BA" w14:textId="77777777" w:rsidR="00580FC3" w:rsidRPr="00677323" w:rsidRDefault="00580FC3" w:rsidP="009441A3">
            <w:pPr>
              <w:pStyle w:val="Brdtext"/>
              <w:ind w:left="0"/>
            </w:pPr>
            <w:r w:rsidRPr="00677323">
              <w:t>347FI667_L2</w:t>
            </w:r>
          </w:p>
        </w:tc>
        <w:tc>
          <w:tcPr>
            <w:tcW w:w="3119" w:type="dxa"/>
          </w:tcPr>
          <w:p w14:paraId="761D313B" w14:textId="77777777" w:rsidR="00580FC3" w:rsidRPr="00677323" w:rsidRDefault="00580FC3" w:rsidP="00C62FD8">
            <w:pPr>
              <w:pStyle w:val="Brdtext"/>
              <w:ind w:left="0"/>
            </w:pPr>
            <w:r w:rsidRPr="00677323">
              <w:t>Flöde CO</w:t>
            </w:r>
            <w:r w:rsidRPr="00677323">
              <w:rPr>
                <w:vertAlign w:val="subscript"/>
              </w:rPr>
              <w:t>2</w:t>
            </w:r>
            <w:r w:rsidRPr="00677323">
              <w:t xml:space="preserve">-fattig MEA till </w:t>
            </w:r>
            <w:proofErr w:type="spellStart"/>
            <w:r w:rsidRPr="00677323">
              <w:t>absorber</w:t>
            </w:r>
            <w:proofErr w:type="spellEnd"/>
          </w:p>
        </w:tc>
        <w:tc>
          <w:tcPr>
            <w:tcW w:w="425" w:type="dxa"/>
          </w:tcPr>
          <w:p w14:paraId="58F69C65" w14:textId="77777777" w:rsidR="00580FC3" w:rsidRPr="00677323" w:rsidRDefault="00580FC3" w:rsidP="009441A3">
            <w:pPr>
              <w:pStyle w:val="Brdtext"/>
              <w:ind w:left="0"/>
            </w:pPr>
          </w:p>
        </w:tc>
        <w:tc>
          <w:tcPr>
            <w:tcW w:w="425" w:type="dxa"/>
          </w:tcPr>
          <w:p w14:paraId="07DAA131" w14:textId="77777777" w:rsidR="00580FC3" w:rsidRPr="00677323" w:rsidRDefault="00580FC3" w:rsidP="009441A3">
            <w:pPr>
              <w:pStyle w:val="Brdtext"/>
              <w:ind w:left="0"/>
            </w:pPr>
          </w:p>
        </w:tc>
        <w:tc>
          <w:tcPr>
            <w:tcW w:w="425" w:type="dxa"/>
          </w:tcPr>
          <w:p w14:paraId="696687C0" w14:textId="77777777" w:rsidR="00580FC3" w:rsidRPr="00677323" w:rsidRDefault="00580FC3" w:rsidP="009441A3">
            <w:pPr>
              <w:pStyle w:val="Brdtext"/>
              <w:ind w:left="0"/>
            </w:pPr>
          </w:p>
        </w:tc>
        <w:tc>
          <w:tcPr>
            <w:tcW w:w="1134" w:type="dxa"/>
          </w:tcPr>
          <w:p w14:paraId="1D72BE5F" w14:textId="77777777" w:rsidR="00580FC3" w:rsidRPr="00677323" w:rsidRDefault="00C62FD8" w:rsidP="009441A3">
            <w:pPr>
              <w:pStyle w:val="Brdtext"/>
              <w:ind w:left="0"/>
            </w:pPr>
            <w:r w:rsidRPr="00677323">
              <w:t>10 s</w:t>
            </w:r>
          </w:p>
        </w:tc>
      </w:tr>
      <w:tr w:rsidR="00567F18" w:rsidRPr="00677323" w14:paraId="7DCB8AFC" w14:textId="77777777" w:rsidTr="009441A3">
        <w:tc>
          <w:tcPr>
            <w:tcW w:w="2405" w:type="dxa"/>
          </w:tcPr>
          <w:p w14:paraId="1D43D2D0" w14:textId="049FDC9D" w:rsidR="00567F18" w:rsidRPr="00677323" w:rsidRDefault="00567F18" w:rsidP="009441A3">
            <w:pPr>
              <w:pStyle w:val="Brdtext"/>
              <w:ind w:left="0"/>
            </w:pPr>
            <w:r w:rsidRPr="00677323">
              <w:t>347PD339_L2</w:t>
            </w:r>
          </w:p>
        </w:tc>
        <w:tc>
          <w:tcPr>
            <w:tcW w:w="3119" w:type="dxa"/>
          </w:tcPr>
          <w:p w14:paraId="4DFB2D29" w14:textId="0EFE7744" w:rsidR="00567F18" w:rsidRPr="00677323" w:rsidRDefault="00567F18" w:rsidP="00567F18">
            <w:pPr>
              <w:pStyle w:val="Brdtext"/>
              <w:ind w:left="0"/>
            </w:pPr>
            <w:proofErr w:type="spellStart"/>
            <w:r w:rsidRPr="00677323">
              <w:t>Diff.tryck</w:t>
            </w:r>
            <w:proofErr w:type="spellEnd"/>
            <w:r w:rsidRPr="00677323">
              <w:t xml:space="preserve"> CO</w:t>
            </w:r>
            <w:r w:rsidRPr="00677323">
              <w:rPr>
                <w:vertAlign w:val="subscript"/>
              </w:rPr>
              <w:t>2</w:t>
            </w:r>
            <w:r w:rsidRPr="00677323">
              <w:t xml:space="preserve">-fattig MEA till </w:t>
            </w:r>
            <w:proofErr w:type="spellStart"/>
            <w:r w:rsidRPr="00677323">
              <w:t>absorber</w:t>
            </w:r>
            <w:proofErr w:type="spellEnd"/>
          </w:p>
        </w:tc>
        <w:tc>
          <w:tcPr>
            <w:tcW w:w="425" w:type="dxa"/>
          </w:tcPr>
          <w:p w14:paraId="38004F31" w14:textId="77777777" w:rsidR="00567F18" w:rsidRPr="00677323" w:rsidRDefault="00567F18" w:rsidP="009441A3">
            <w:pPr>
              <w:pStyle w:val="Brdtext"/>
              <w:ind w:left="0"/>
            </w:pPr>
          </w:p>
        </w:tc>
        <w:tc>
          <w:tcPr>
            <w:tcW w:w="425" w:type="dxa"/>
          </w:tcPr>
          <w:p w14:paraId="7EEAE7B5" w14:textId="32834295" w:rsidR="00567F18" w:rsidRPr="00677323" w:rsidRDefault="00567F18" w:rsidP="009441A3">
            <w:pPr>
              <w:pStyle w:val="Brdtext"/>
              <w:ind w:left="0"/>
            </w:pPr>
            <w:r w:rsidRPr="00677323">
              <w:t>X</w:t>
            </w:r>
          </w:p>
        </w:tc>
        <w:tc>
          <w:tcPr>
            <w:tcW w:w="425" w:type="dxa"/>
          </w:tcPr>
          <w:p w14:paraId="14C813F3" w14:textId="77777777" w:rsidR="00567F18" w:rsidRPr="00677323" w:rsidRDefault="00567F18" w:rsidP="009441A3">
            <w:pPr>
              <w:pStyle w:val="Brdtext"/>
              <w:ind w:left="0"/>
            </w:pPr>
          </w:p>
        </w:tc>
        <w:tc>
          <w:tcPr>
            <w:tcW w:w="1134" w:type="dxa"/>
          </w:tcPr>
          <w:p w14:paraId="5AB21B3B" w14:textId="77777777" w:rsidR="00567F18" w:rsidRPr="00677323" w:rsidRDefault="00567F18" w:rsidP="009441A3">
            <w:pPr>
              <w:pStyle w:val="Brdtext"/>
              <w:ind w:left="0"/>
            </w:pPr>
          </w:p>
        </w:tc>
      </w:tr>
    </w:tbl>
    <w:p w14:paraId="006A7F14" w14:textId="77777777" w:rsidR="00A455CF" w:rsidRPr="00677323" w:rsidRDefault="00A455CF" w:rsidP="003A488A">
      <w:pPr>
        <w:pStyle w:val="Brdtext"/>
      </w:pPr>
    </w:p>
    <w:p w14:paraId="03CD25EB" w14:textId="4AD9F533" w:rsidR="00580FC3" w:rsidRPr="00677323" w:rsidRDefault="00A455CF" w:rsidP="003A488A">
      <w:pPr>
        <w:pStyle w:val="Brdtext"/>
      </w:pPr>
      <w:proofErr w:type="spellStart"/>
      <w:r w:rsidRPr="00677323">
        <w:t>Förreglingen</w:t>
      </w:r>
      <w:proofErr w:type="spellEnd"/>
      <w:r w:rsidRPr="00677323">
        <w:t xml:space="preserve"> 347PI517_L1 gäller endast när </w:t>
      </w:r>
      <w:proofErr w:type="spellStart"/>
      <w:r w:rsidRPr="00677323">
        <w:t>kvävgasinerisering</w:t>
      </w:r>
      <w:proofErr w:type="spellEnd"/>
      <w:r w:rsidRPr="00677323">
        <w:t xml:space="preserve"> av </w:t>
      </w:r>
      <w:proofErr w:type="spellStart"/>
      <w:r w:rsidRPr="00677323">
        <w:t>strippern</w:t>
      </w:r>
      <w:proofErr w:type="spellEnd"/>
      <w:r w:rsidRPr="00677323">
        <w:t xml:space="preserve"> ej genomförts eller att trycket i </w:t>
      </w:r>
      <w:proofErr w:type="spellStart"/>
      <w:r w:rsidRPr="00677323">
        <w:t>stripper</w:t>
      </w:r>
      <w:proofErr w:type="spellEnd"/>
      <w:r w:rsidRPr="00677323">
        <w:t>/</w:t>
      </w:r>
      <w:proofErr w:type="spellStart"/>
      <w:r w:rsidRPr="00677323">
        <w:t>reboiler</w:t>
      </w:r>
      <w:proofErr w:type="spellEnd"/>
      <w:r w:rsidRPr="00677323">
        <w:t xml:space="preserve"> faller under 0,1bar</w:t>
      </w:r>
      <w:r w:rsidR="00BC7137" w:rsidRPr="00677323">
        <w:t>.</w:t>
      </w:r>
    </w:p>
    <w:p w14:paraId="567874E1" w14:textId="77777777" w:rsidR="00A455CF" w:rsidRPr="00677323" w:rsidRDefault="00A455CF" w:rsidP="003A488A">
      <w:pPr>
        <w:pStyle w:val="Brdtext"/>
      </w:pPr>
    </w:p>
    <w:p w14:paraId="70346164" w14:textId="77777777" w:rsidR="00FB750B" w:rsidRPr="00677323" w:rsidRDefault="00DA7273" w:rsidP="003A488A">
      <w:pPr>
        <w:pStyle w:val="Brdtext"/>
        <w:rPr>
          <w:i/>
        </w:rPr>
      </w:pPr>
      <w:r w:rsidRPr="00677323">
        <w:rPr>
          <w:i/>
        </w:rPr>
        <w:t>Dessa</w:t>
      </w:r>
      <w:r w:rsidR="00FB750B" w:rsidRPr="00677323">
        <w:rPr>
          <w:i/>
        </w:rPr>
        <w:t xml:space="preserve"> objekt förreglar:</w:t>
      </w:r>
    </w:p>
    <w:p w14:paraId="24891BF0" w14:textId="77777777" w:rsidR="00FB750B" w:rsidRPr="00677323" w:rsidRDefault="00FB750B" w:rsidP="00FB750B">
      <w:pPr>
        <w:pStyle w:val="Brdtext"/>
      </w:pPr>
      <w:r w:rsidRPr="00677323">
        <w:t>MEA-pumpar 347PU104 och 347PU105 förreglar:</w:t>
      </w:r>
    </w:p>
    <w:p w14:paraId="3B017B2A" w14:textId="192AADEA" w:rsidR="00FB750B" w:rsidRPr="00677323" w:rsidRDefault="00FB750B" w:rsidP="00931A6A">
      <w:pPr>
        <w:pStyle w:val="Brdtext"/>
        <w:numPr>
          <w:ilvl w:val="0"/>
          <w:numId w:val="18"/>
        </w:numPr>
      </w:pPr>
      <w:r w:rsidRPr="00677323">
        <w:t xml:space="preserve">Vid </w:t>
      </w:r>
      <w:proofErr w:type="spellStart"/>
      <w:r w:rsidRPr="00677323">
        <w:t>overload</w:t>
      </w:r>
      <w:proofErr w:type="spellEnd"/>
      <w:r w:rsidRPr="00677323">
        <w:t xml:space="preserve"> eller no </w:t>
      </w:r>
      <w:proofErr w:type="spellStart"/>
      <w:r w:rsidRPr="00677323">
        <w:t>run</w:t>
      </w:r>
      <w:proofErr w:type="spellEnd"/>
      <w:r w:rsidRPr="00677323">
        <w:t xml:space="preserve"> feedback från en pump skall växling ske till den andra p</w:t>
      </w:r>
      <w:r w:rsidR="00EB6A59" w:rsidRPr="00677323">
        <w:t>umpen. Om driftsignal från båda pumparna saknas längre än 5s så förreglas reduktionsgaskompressor 346PU101 (Överrids av 347HS399)</w:t>
      </w:r>
    </w:p>
    <w:p w14:paraId="42DEBDD8" w14:textId="77777777" w:rsidR="00FB750B" w:rsidRPr="00677323" w:rsidRDefault="00FB750B" w:rsidP="003A488A">
      <w:pPr>
        <w:pStyle w:val="Brdtext"/>
      </w:pPr>
    </w:p>
    <w:p w14:paraId="7625DB29" w14:textId="77777777" w:rsidR="00C0509E" w:rsidRPr="00677323" w:rsidRDefault="00C0509E" w:rsidP="00C0509E">
      <w:pPr>
        <w:pStyle w:val="Brdtext"/>
        <w:rPr>
          <w:i/>
        </w:rPr>
      </w:pPr>
      <w:r w:rsidRPr="00677323">
        <w:rPr>
          <w:i/>
        </w:rPr>
        <w:t>Mätningar (AIS):</w:t>
      </w:r>
    </w:p>
    <w:tbl>
      <w:tblPr>
        <w:tblStyle w:val="Tabellrutnt"/>
        <w:tblW w:w="7933" w:type="dxa"/>
        <w:tblInd w:w="1134" w:type="dxa"/>
        <w:tblLook w:val="04A0" w:firstRow="1" w:lastRow="0" w:firstColumn="1" w:lastColumn="0" w:noHBand="0" w:noVBand="1"/>
      </w:tblPr>
      <w:tblGrid>
        <w:gridCol w:w="1552"/>
        <w:gridCol w:w="2047"/>
        <w:gridCol w:w="1323"/>
        <w:gridCol w:w="636"/>
        <w:gridCol w:w="636"/>
        <w:gridCol w:w="577"/>
        <w:gridCol w:w="577"/>
        <w:gridCol w:w="585"/>
      </w:tblGrid>
      <w:tr w:rsidR="00677323" w:rsidRPr="00677323" w14:paraId="20A1C158" w14:textId="77777777" w:rsidTr="009441A3">
        <w:tc>
          <w:tcPr>
            <w:tcW w:w="1551" w:type="dxa"/>
          </w:tcPr>
          <w:p w14:paraId="2555AFFA" w14:textId="77777777" w:rsidR="00C0509E" w:rsidRPr="00677323" w:rsidRDefault="00C0509E" w:rsidP="009441A3">
            <w:pPr>
              <w:pStyle w:val="Brdtext"/>
              <w:ind w:left="0"/>
            </w:pPr>
            <w:r w:rsidRPr="00677323">
              <w:t>Objekt/Signal</w:t>
            </w:r>
          </w:p>
        </w:tc>
        <w:tc>
          <w:tcPr>
            <w:tcW w:w="2130" w:type="dxa"/>
          </w:tcPr>
          <w:p w14:paraId="634CDBDD" w14:textId="77777777" w:rsidR="00C0509E" w:rsidRPr="00677323" w:rsidRDefault="00C0509E" w:rsidP="009441A3">
            <w:pPr>
              <w:pStyle w:val="Brdtext"/>
              <w:ind w:left="0"/>
            </w:pPr>
            <w:r w:rsidRPr="00677323">
              <w:t>Beskrivning</w:t>
            </w:r>
          </w:p>
        </w:tc>
        <w:tc>
          <w:tcPr>
            <w:tcW w:w="1323" w:type="dxa"/>
          </w:tcPr>
          <w:p w14:paraId="169BA985" w14:textId="77777777" w:rsidR="00C0509E" w:rsidRPr="00677323" w:rsidRDefault="00C0509E" w:rsidP="009441A3">
            <w:pPr>
              <w:pStyle w:val="Brdtext"/>
              <w:ind w:left="0"/>
            </w:pPr>
            <w:r w:rsidRPr="00677323">
              <w:t>Mätområde</w:t>
            </w:r>
          </w:p>
        </w:tc>
        <w:tc>
          <w:tcPr>
            <w:tcW w:w="585" w:type="dxa"/>
          </w:tcPr>
          <w:p w14:paraId="6CC30CEF" w14:textId="77777777" w:rsidR="00C0509E" w:rsidRPr="00677323" w:rsidRDefault="00C0509E" w:rsidP="009441A3">
            <w:pPr>
              <w:pStyle w:val="Brdtext"/>
              <w:ind w:left="0"/>
            </w:pPr>
            <w:r w:rsidRPr="00677323">
              <w:t>L2</w:t>
            </w:r>
          </w:p>
        </w:tc>
        <w:tc>
          <w:tcPr>
            <w:tcW w:w="586" w:type="dxa"/>
          </w:tcPr>
          <w:p w14:paraId="11D420D1" w14:textId="77777777" w:rsidR="00C0509E" w:rsidRPr="00677323" w:rsidRDefault="00C0509E" w:rsidP="009441A3">
            <w:pPr>
              <w:pStyle w:val="Brdtext"/>
              <w:ind w:left="0"/>
            </w:pPr>
            <w:r w:rsidRPr="00677323">
              <w:t>L1</w:t>
            </w:r>
          </w:p>
        </w:tc>
        <w:tc>
          <w:tcPr>
            <w:tcW w:w="586" w:type="dxa"/>
          </w:tcPr>
          <w:p w14:paraId="11FBAC4C" w14:textId="77777777" w:rsidR="00C0509E" w:rsidRPr="00677323" w:rsidRDefault="00C0509E" w:rsidP="009441A3">
            <w:pPr>
              <w:pStyle w:val="Brdtext"/>
              <w:ind w:left="0"/>
            </w:pPr>
            <w:r w:rsidRPr="00677323">
              <w:t>H1</w:t>
            </w:r>
          </w:p>
        </w:tc>
        <w:tc>
          <w:tcPr>
            <w:tcW w:w="586" w:type="dxa"/>
          </w:tcPr>
          <w:p w14:paraId="7F0DA630" w14:textId="77777777" w:rsidR="00C0509E" w:rsidRPr="00677323" w:rsidRDefault="00C0509E" w:rsidP="009441A3">
            <w:pPr>
              <w:pStyle w:val="Brdtext"/>
              <w:ind w:left="0"/>
            </w:pPr>
            <w:r w:rsidRPr="00677323">
              <w:t>H2</w:t>
            </w:r>
          </w:p>
        </w:tc>
        <w:tc>
          <w:tcPr>
            <w:tcW w:w="586" w:type="dxa"/>
          </w:tcPr>
          <w:p w14:paraId="49AD83B0" w14:textId="77777777" w:rsidR="00C0509E" w:rsidRPr="00677323" w:rsidRDefault="00C0509E" w:rsidP="009441A3">
            <w:pPr>
              <w:pStyle w:val="Brdtext"/>
              <w:ind w:left="0"/>
            </w:pPr>
            <w:r w:rsidRPr="00677323">
              <w:t>SIL</w:t>
            </w:r>
          </w:p>
        </w:tc>
      </w:tr>
      <w:tr w:rsidR="00C0509E" w:rsidRPr="00677323" w14:paraId="318D1C5D" w14:textId="77777777" w:rsidTr="009441A3">
        <w:tc>
          <w:tcPr>
            <w:tcW w:w="1551" w:type="dxa"/>
          </w:tcPr>
          <w:p w14:paraId="78830E9A" w14:textId="77777777" w:rsidR="00C0509E" w:rsidRPr="00677323" w:rsidRDefault="00C0509E" w:rsidP="009441A3">
            <w:pPr>
              <w:pStyle w:val="Brdtext"/>
              <w:ind w:left="0"/>
            </w:pPr>
            <w:r w:rsidRPr="00677323">
              <w:t>347FI667</w:t>
            </w:r>
          </w:p>
        </w:tc>
        <w:tc>
          <w:tcPr>
            <w:tcW w:w="2130" w:type="dxa"/>
          </w:tcPr>
          <w:p w14:paraId="56D42EA4" w14:textId="77777777" w:rsidR="00C0509E" w:rsidRPr="00677323" w:rsidRDefault="00C0509E" w:rsidP="009441A3">
            <w:pPr>
              <w:pStyle w:val="Brdtext"/>
              <w:ind w:left="0"/>
            </w:pPr>
            <w:r w:rsidRPr="00677323">
              <w:t>Flöde CO</w:t>
            </w:r>
            <w:r w:rsidRPr="00677323">
              <w:rPr>
                <w:vertAlign w:val="subscript"/>
              </w:rPr>
              <w:t>2</w:t>
            </w:r>
            <w:r w:rsidRPr="00677323">
              <w:t xml:space="preserve">-fattig MEA till </w:t>
            </w:r>
            <w:proofErr w:type="spellStart"/>
            <w:r w:rsidRPr="00677323">
              <w:t>absorber</w:t>
            </w:r>
            <w:proofErr w:type="spellEnd"/>
          </w:p>
        </w:tc>
        <w:tc>
          <w:tcPr>
            <w:tcW w:w="1323" w:type="dxa"/>
          </w:tcPr>
          <w:p w14:paraId="250E3DCB" w14:textId="77777777" w:rsidR="00C0509E" w:rsidRPr="00677323" w:rsidRDefault="00C0509E" w:rsidP="00C0509E">
            <w:pPr>
              <w:pStyle w:val="Brdtext"/>
              <w:ind w:left="0"/>
            </w:pPr>
            <w:r w:rsidRPr="00677323">
              <w:t>0 – 25 m</w:t>
            </w:r>
            <w:r w:rsidRPr="00677323">
              <w:rPr>
                <w:vertAlign w:val="superscript"/>
              </w:rPr>
              <w:t>3</w:t>
            </w:r>
            <w:r w:rsidRPr="00677323">
              <w:t xml:space="preserve">/h </w:t>
            </w:r>
          </w:p>
        </w:tc>
        <w:tc>
          <w:tcPr>
            <w:tcW w:w="585" w:type="dxa"/>
          </w:tcPr>
          <w:p w14:paraId="2E656406" w14:textId="77777777" w:rsidR="00C0509E" w:rsidRPr="00677323" w:rsidRDefault="00C0509E" w:rsidP="009441A3">
            <w:pPr>
              <w:pStyle w:val="Brdtext"/>
              <w:ind w:left="0"/>
              <w:rPr>
                <w:highlight w:val="yellow"/>
              </w:rPr>
            </w:pPr>
            <w:r w:rsidRPr="00677323">
              <w:t>11,6</w:t>
            </w:r>
          </w:p>
        </w:tc>
        <w:tc>
          <w:tcPr>
            <w:tcW w:w="586" w:type="dxa"/>
            <w:shd w:val="clear" w:color="auto" w:fill="auto"/>
          </w:tcPr>
          <w:p w14:paraId="02BAF467" w14:textId="77777777" w:rsidR="00C0509E" w:rsidRPr="00677323" w:rsidRDefault="00C0509E" w:rsidP="009441A3">
            <w:pPr>
              <w:pStyle w:val="Brdtext"/>
              <w:ind w:left="0"/>
            </w:pPr>
            <w:r w:rsidRPr="00677323">
              <w:t>13,3</w:t>
            </w:r>
          </w:p>
        </w:tc>
        <w:tc>
          <w:tcPr>
            <w:tcW w:w="586" w:type="dxa"/>
            <w:shd w:val="clear" w:color="auto" w:fill="auto"/>
          </w:tcPr>
          <w:p w14:paraId="593ECC10" w14:textId="77777777" w:rsidR="00C0509E" w:rsidRPr="00677323" w:rsidRDefault="00C0509E" w:rsidP="009441A3">
            <w:pPr>
              <w:pStyle w:val="Brdtext"/>
              <w:ind w:left="0"/>
            </w:pPr>
          </w:p>
        </w:tc>
        <w:tc>
          <w:tcPr>
            <w:tcW w:w="586" w:type="dxa"/>
          </w:tcPr>
          <w:p w14:paraId="592767F1" w14:textId="77777777" w:rsidR="00C0509E" w:rsidRPr="00677323" w:rsidRDefault="00C0509E" w:rsidP="009441A3">
            <w:pPr>
              <w:pStyle w:val="Brdtext"/>
              <w:ind w:left="0"/>
            </w:pPr>
          </w:p>
        </w:tc>
        <w:tc>
          <w:tcPr>
            <w:tcW w:w="586" w:type="dxa"/>
          </w:tcPr>
          <w:p w14:paraId="57CB6922" w14:textId="77777777" w:rsidR="00C0509E" w:rsidRPr="00677323" w:rsidRDefault="00C0509E" w:rsidP="009441A3">
            <w:pPr>
              <w:pStyle w:val="Brdtext"/>
              <w:ind w:left="0"/>
            </w:pPr>
          </w:p>
        </w:tc>
      </w:tr>
    </w:tbl>
    <w:p w14:paraId="0D85DB8D" w14:textId="77777777" w:rsidR="00C0509E" w:rsidRPr="00677323" w:rsidRDefault="00C0509E" w:rsidP="00C0509E">
      <w:pPr>
        <w:pStyle w:val="Brdtext"/>
      </w:pPr>
    </w:p>
    <w:p w14:paraId="1F0FD6A4" w14:textId="77777777" w:rsidR="003A5838" w:rsidRPr="00677323" w:rsidRDefault="003A5838" w:rsidP="00C0509E">
      <w:pPr>
        <w:pStyle w:val="Brdtext"/>
      </w:pPr>
    </w:p>
    <w:p w14:paraId="634479CD" w14:textId="5CCD1662" w:rsidR="00C0509E" w:rsidRPr="00677323" w:rsidRDefault="00C0509E" w:rsidP="00C0509E">
      <w:pPr>
        <w:pStyle w:val="Brdtext"/>
        <w:rPr>
          <w:i/>
        </w:rPr>
      </w:pPr>
      <w:r w:rsidRPr="00677323">
        <w:rPr>
          <w:i/>
        </w:rPr>
        <w:t>Mätningar via säkerhetssystem (</w:t>
      </w:r>
      <w:proofErr w:type="spellStart"/>
      <w:r w:rsidR="00576BDF" w:rsidRPr="00677323">
        <w:rPr>
          <w:i/>
        </w:rPr>
        <w:t>SDInReal</w:t>
      </w:r>
      <w:proofErr w:type="spellEnd"/>
      <w:r w:rsidRPr="00677323">
        <w:rPr>
          <w:i/>
        </w:rPr>
        <w:t>):</w:t>
      </w:r>
    </w:p>
    <w:tbl>
      <w:tblPr>
        <w:tblStyle w:val="Tabellrutnt"/>
        <w:tblW w:w="7933" w:type="dxa"/>
        <w:tblInd w:w="1134" w:type="dxa"/>
        <w:tblLook w:val="04A0" w:firstRow="1" w:lastRow="0" w:firstColumn="1" w:lastColumn="0" w:noHBand="0" w:noVBand="1"/>
      </w:tblPr>
      <w:tblGrid>
        <w:gridCol w:w="1551"/>
        <w:gridCol w:w="2130"/>
        <w:gridCol w:w="1323"/>
        <w:gridCol w:w="585"/>
        <w:gridCol w:w="586"/>
        <w:gridCol w:w="586"/>
        <w:gridCol w:w="586"/>
        <w:gridCol w:w="586"/>
      </w:tblGrid>
      <w:tr w:rsidR="00677323" w:rsidRPr="00677323" w14:paraId="7DEEEB52" w14:textId="77777777" w:rsidTr="009441A3">
        <w:tc>
          <w:tcPr>
            <w:tcW w:w="1551" w:type="dxa"/>
          </w:tcPr>
          <w:p w14:paraId="5501958C" w14:textId="77777777" w:rsidR="00C0509E" w:rsidRPr="00677323" w:rsidRDefault="00C0509E" w:rsidP="009441A3">
            <w:pPr>
              <w:pStyle w:val="Brdtext"/>
              <w:ind w:left="0"/>
            </w:pPr>
            <w:r w:rsidRPr="00677323">
              <w:t>Objekt/Signal</w:t>
            </w:r>
          </w:p>
        </w:tc>
        <w:tc>
          <w:tcPr>
            <w:tcW w:w="2130" w:type="dxa"/>
          </w:tcPr>
          <w:p w14:paraId="38D3012A" w14:textId="77777777" w:rsidR="00C0509E" w:rsidRPr="00677323" w:rsidRDefault="00C0509E" w:rsidP="009441A3">
            <w:pPr>
              <w:pStyle w:val="Brdtext"/>
              <w:ind w:left="0"/>
            </w:pPr>
            <w:r w:rsidRPr="00677323">
              <w:t>Beskrivning</w:t>
            </w:r>
          </w:p>
        </w:tc>
        <w:tc>
          <w:tcPr>
            <w:tcW w:w="1323" w:type="dxa"/>
          </w:tcPr>
          <w:p w14:paraId="11E071EA" w14:textId="77777777" w:rsidR="00C0509E" w:rsidRPr="00677323" w:rsidRDefault="00C0509E" w:rsidP="009441A3">
            <w:pPr>
              <w:pStyle w:val="Brdtext"/>
              <w:ind w:left="0"/>
            </w:pPr>
            <w:r w:rsidRPr="00677323">
              <w:t>Mätområde</w:t>
            </w:r>
          </w:p>
        </w:tc>
        <w:tc>
          <w:tcPr>
            <w:tcW w:w="585" w:type="dxa"/>
          </w:tcPr>
          <w:p w14:paraId="6A7EE6B0" w14:textId="77777777" w:rsidR="00C0509E" w:rsidRPr="00677323" w:rsidRDefault="00C0509E" w:rsidP="009441A3">
            <w:pPr>
              <w:pStyle w:val="Brdtext"/>
              <w:ind w:left="0"/>
            </w:pPr>
            <w:r w:rsidRPr="00677323">
              <w:t>L2</w:t>
            </w:r>
          </w:p>
        </w:tc>
        <w:tc>
          <w:tcPr>
            <w:tcW w:w="586" w:type="dxa"/>
          </w:tcPr>
          <w:p w14:paraId="2164CF1F" w14:textId="77777777" w:rsidR="00C0509E" w:rsidRPr="00677323" w:rsidRDefault="00C0509E" w:rsidP="009441A3">
            <w:pPr>
              <w:pStyle w:val="Brdtext"/>
              <w:ind w:left="0"/>
            </w:pPr>
            <w:r w:rsidRPr="00677323">
              <w:t>L1</w:t>
            </w:r>
          </w:p>
        </w:tc>
        <w:tc>
          <w:tcPr>
            <w:tcW w:w="586" w:type="dxa"/>
          </w:tcPr>
          <w:p w14:paraId="336AA24B" w14:textId="77777777" w:rsidR="00C0509E" w:rsidRPr="00677323" w:rsidRDefault="00C0509E" w:rsidP="009441A3">
            <w:pPr>
              <w:pStyle w:val="Brdtext"/>
              <w:ind w:left="0"/>
            </w:pPr>
            <w:r w:rsidRPr="00677323">
              <w:t>H1</w:t>
            </w:r>
          </w:p>
        </w:tc>
        <w:tc>
          <w:tcPr>
            <w:tcW w:w="586" w:type="dxa"/>
          </w:tcPr>
          <w:p w14:paraId="1CE0DC68" w14:textId="77777777" w:rsidR="00C0509E" w:rsidRPr="00677323" w:rsidRDefault="00C0509E" w:rsidP="009441A3">
            <w:pPr>
              <w:pStyle w:val="Brdtext"/>
              <w:ind w:left="0"/>
            </w:pPr>
            <w:r w:rsidRPr="00677323">
              <w:t>H2</w:t>
            </w:r>
          </w:p>
        </w:tc>
        <w:tc>
          <w:tcPr>
            <w:tcW w:w="586" w:type="dxa"/>
          </w:tcPr>
          <w:p w14:paraId="79744E5B" w14:textId="77777777" w:rsidR="00C0509E" w:rsidRPr="00677323" w:rsidRDefault="00C0509E" w:rsidP="009441A3">
            <w:pPr>
              <w:pStyle w:val="Brdtext"/>
              <w:ind w:left="0"/>
            </w:pPr>
            <w:r w:rsidRPr="00677323">
              <w:t>SIL</w:t>
            </w:r>
          </w:p>
        </w:tc>
      </w:tr>
      <w:tr w:rsidR="00C0509E" w:rsidRPr="00677323" w14:paraId="78A8D4AF" w14:textId="77777777" w:rsidTr="009441A3">
        <w:tc>
          <w:tcPr>
            <w:tcW w:w="1551" w:type="dxa"/>
          </w:tcPr>
          <w:p w14:paraId="51C6A924" w14:textId="77777777" w:rsidR="00C0509E" w:rsidRPr="00677323" w:rsidRDefault="00C0509E" w:rsidP="009441A3">
            <w:pPr>
              <w:pStyle w:val="Brdtext"/>
              <w:ind w:left="0"/>
            </w:pPr>
            <w:r w:rsidRPr="00677323">
              <w:t>347PD339</w:t>
            </w:r>
          </w:p>
        </w:tc>
        <w:tc>
          <w:tcPr>
            <w:tcW w:w="2130" w:type="dxa"/>
          </w:tcPr>
          <w:p w14:paraId="4D53A9C3" w14:textId="77777777" w:rsidR="00C0509E" w:rsidRPr="00677323" w:rsidRDefault="00C0509E" w:rsidP="009441A3">
            <w:pPr>
              <w:pStyle w:val="Brdtext"/>
              <w:ind w:left="0"/>
            </w:pPr>
            <w:proofErr w:type="spellStart"/>
            <w:r w:rsidRPr="00677323">
              <w:t>Diff.tryck</w:t>
            </w:r>
            <w:proofErr w:type="spellEnd"/>
            <w:r w:rsidRPr="00677323">
              <w:t xml:space="preserve"> CO</w:t>
            </w:r>
            <w:r w:rsidRPr="00677323">
              <w:rPr>
                <w:vertAlign w:val="subscript"/>
              </w:rPr>
              <w:t>2</w:t>
            </w:r>
            <w:r w:rsidRPr="00677323">
              <w:t xml:space="preserve">-fattig MEA till </w:t>
            </w:r>
            <w:proofErr w:type="spellStart"/>
            <w:r w:rsidRPr="00677323">
              <w:t>absorber</w:t>
            </w:r>
            <w:proofErr w:type="spellEnd"/>
          </w:p>
        </w:tc>
        <w:tc>
          <w:tcPr>
            <w:tcW w:w="1323" w:type="dxa"/>
          </w:tcPr>
          <w:p w14:paraId="1DA475F5" w14:textId="77777777" w:rsidR="00C0509E" w:rsidRPr="00677323" w:rsidRDefault="00C0509E" w:rsidP="009441A3">
            <w:pPr>
              <w:pStyle w:val="Brdtext"/>
              <w:ind w:left="0"/>
            </w:pPr>
            <w:r w:rsidRPr="00677323">
              <w:t xml:space="preserve">0 – 250 </w:t>
            </w:r>
            <w:proofErr w:type="spellStart"/>
            <w:r w:rsidRPr="00677323">
              <w:t>mbar</w:t>
            </w:r>
            <w:proofErr w:type="spellEnd"/>
          </w:p>
        </w:tc>
        <w:tc>
          <w:tcPr>
            <w:tcW w:w="585" w:type="dxa"/>
          </w:tcPr>
          <w:p w14:paraId="494E02DB" w14:textId="619949BB" w:rsidR="00C0509E" w:rsidRPr="00677323" w:rsidRDefault="00A455CF" w:rsidP="009441A3">
            <w:pPr>
              <w:pStyle w:val="Brdtext"/>
              <w:ind w:left="0"/>
              <w:rPr>
                <w:highlight w:val="yellow"/>
              </w:rPr>
            </w:pPr>
            <w:r w:rsidRPr="00677323">
              <w:t>50</w:t>
            </w:r>
          </w:p>
        </w:tc>
        <w:tc>
          <w:tcPr>
            <w:tcW w:w="586" w:type="dxa"/>
          </w:tcPr>
          <w:p w14:paraId="50D07701" w14:textId="517EA202" w:rsidR="00C0509E" w:rsidRPr="00677323" w:rsidRDefault="00A455CF" w:rsidP="0064681D">
            <w:pPr>
              <w:pStyle w:val="Brdtext"/>
              <w:ind w:left="0"/>
            </w:pPr>
            <w:r w:rsidRPr="00677323">
              <w:t>100</w:t>
            </w:r>
          </w:p>
        </w:tc>
        <w:tc>
          <w:tcPr>
            <w:tcW w:w="586" w:type="dxa"/>
          </w:tcPr>
          <w:p w14:paraId="68724D55" w14:textId="77777777" w:rsidR="00C0509E" w:rsidRPr="00677323" w:rsidRDefault="00C0509E" w:rsidP="009441A3">
            <w:pPr>
              <w:pStyle w:val="Brdtext"/>
              <w:ind w:left="0"/>
            </w:pPr>
          </w:p>
        </w:tc>
        <w:tc>
          <w:tcPr>
            <w:tcW w:w="586" w:type="dxa"/>
          </w:tcPr>
          <w:p w14:paraId="040DAC45" w14:textId="77777777" w:rsidR="00C0509E" w:rsidRPr="00677323" w:rsidRDefault="00C0509E" w:rsidP="009441A3">
            <w:pPr>
              <w:pStyle w:val="Brdtext"/>
              <w:ind w:left="0"/>
            </w:pPr>
          </w:p>
        </w:tc>
        <w:tc>
          <w:tcPr>
            <w:tcW w:w="586" w:type="dxa"/>
          </w:tcPr>
          <w:p w14:paraId="1B96863F" w14:textId="77777777" w:rsidR="00C0509E" w:rsidRPr="00677323" w:rsidRDefault="00C0509E" w:rsidP="009441A3">
            <w:pPr>
              <w:pStyle w:val="Brdtext"/>
              <w:ind w:left="0"/>
            </w:pPr>
            <w:r w:rsidRPr="00677323">
              <w:t>2</w:t>
            </w:r>
          </w:p>
        </w:tc>
      </w:tr>
    </w:tbl>
    <w:p w14:paraId="7FF42772" w14:textId="77777777" w:rsidR="00C0509E" w:rsidRPr="00677323" w:rsidRDefault="00C0509E" w:rsidP="003A488A">
      <w:pPr>
        <w:pStyle w:val="Brdtext"/>
      </w:pPr>
    </w:p>
    <w:p w14:paraId="549A3394" w14:textId="77777777" w:rsidR="00FB750B" w:rsidRPr="00677323" w:rsidRDefault="00FB750B" w:rsidP="00FB750B">
      <w:pPr>
        <w:pStyle w:val="Brdtext"/>
        <w:rPr>
          <w:i/>
        </w:rPr>
      </w:pPr>
      <w:r w:rsidRPr="00677323">
        <w:rPr>
          <w:i/>
        </w:rPr>
        <w:t>Dessa objekt förreglar:</w:t>
      </w:r>
    </w:p>
    <w:p w14:paraId="3AB995A6" w14:textId="77777777" w:rsidR="00FB750B" w:rsidRPr="00677323" w:rsidRDefault="00FB750B" w:rsidP="00FB750B">
      <w:pPr>
        <w:pStyle w:val="Brdtext"/>
      </w:pPr>
      <w:r w:rsidRPr="00677323">
        <w:t>347FI667 förreglar:</w:t>
      </w:r>
    </w:p>
    <w:p w14:paraId="7CAED5D2" w14:textId="77777777" w:rsidR="00FB750B" w:rsidRPr="00677323" w:rsidRDefault="00FB750B" w:rsidP="00931A6A">
      <w:pPr>
        <w:pStyle w:val="Brdtext"/>
        <w:numPr>
          <w:ilvl w:val="0"/>
          <w:numId w:val="13"/>
        </w:numPr>
      </w:pPr>
      <w:r w:rsidRPr="00677323">
        <w:t>Avstängningsventil för 347SV671 CO</w:t>
      </w:r>
      <w:r w:rsidRPr="00677323">
        <w:rPr>
          <w:vertAlign w:val="subscript"/>
        </w:rPr>
        <w:t>2</w:t>
      </w:r>
      <w:r w:rsidRPr="00677323">
        <w:t xml:space="preserve">-fattig MEA till </w:t>
      </w:r>
      <w:proofErr w:type="spellStart"/>
      <w:r w:rsidRPr="00677323">
        <w:t>absorber</w:t>
      </w:r>
      <w:proofErr w:type="spellEnd"/>
      <w:r w:rsidRPr="00677323">
        <w:t xml:space="preserve"> </w:t>
      </w:r>
    </w:p>
    <w:p w14:paraId="5A4DD54B" w14:textId="77777777" w:rsidR="00FB750B" w:rsidRPr="00677323" w:rsidRDefault="00FB750B" w:rsidP="00931A6A">
      <w:pPr>
        <w:pStyle w:val="Brdtext"/>
        <w:numPr>
          <w:ilvl w:val="0"/>
          <w:numId w:val="13"/>
        </w:numPr>
      </w:pPr>
      <w:r w:rsidRPr="00677323">
        <w:t>Avstängningsventil för CO</w:t>
      </w:r>
      <w:r w:rsidRPr="00677323">
        <w:rPr>
          <w:vertAlign w:val="subscript"/>
        </w:rPr>
        <w:t>2</w:t>
      </w:r>
      <w:r w:rsidRPr="00677323">
        <w:t xml:space="preserve">-fattig MEA från </w:t>
      </w:r>
      <w:proofErr w:type="spellStart"/>
      <w:r w:rsidRPr="00677323">
        <w:t>återkokaren</w:t>
      </w:r>
      <w:proofErr w:type="spellEnd"/>
      <w:r w:rsidRPr="00677323">
        <w:t xml:space="preserve"> 347SV674</w:t>
      </w:r>
    </w:p>
    <w:p w14:paraId="76FC8FC2" w14:textId="77777777" w:rsidR="00FB750B" w:rsidRPr="00677323" w:rsidRDefault="00FB750B" w:rsidP="00FB750B">
      <w:pPr>
        <w:pStyle w:val="Brdtext"/>
      </w:pPr>
    </w:p>
    <w:p w14:paraId="52240CCC" w14:textId="77777777" w:rsidR="00FB750B" w:rsidRPr="00677323" w:rsidRDefault="00FB750B" w:rsidP="00FB750B">
      <w:pPr>
        <w:pStyle w:val="Brdtext"/>
      </w:pPr>
      <w:r w:rsidRPr="00677323">
        <w:t>347PD339 förreglar:</w:t>
      </w:r>
    </w:p>
    <w:p w14:paraId="4C0BC9BF" w14:textId="77777777" w:rsidR="00FB750B" w:rsidRPr="00677323" w:rsidRDefault="00FB750B" w:rsidP="00931A6A">
      <w:pPr>
        <w:pStyle w:val="Brdtext"/>
        <w:numPr>
          <w:ilvl w:val="0"/>
          <w:numId w:val="13"/>
        </w:numPr>
      </w:pPr>
      <w:r w:rsidRPr="00677323">
        <w:t>Avstängningsventil för 347SV671 CO</w:t>
      </w:r>
      <w:r w:rsidRPr="00677323">
        <w:rPr>
          <w:vertAlign w:val="subscript"/>
        </w:rPr>
        <w:t>2</w:t>
      </w:r>
      <w:r w:rsidRPr="00677323">
        <w:t xml:space="preserve">-fattig MEA till </w:t>
      </w:r>
      <w:proofErr w:type="spellStart"/>
      <w:r w:rsidRPr="00677323">
        <w:t>absorber</w:t>
      </w:r>
      <w:proofErr w:type="spellEnd"/>
      <w:r w:rsidRPr="00677323">
        <w:t xml:space="preserve"> </w:t>
      </w:r>
    </w:p>
    <w:p w14:paraId="7B4783D8" w14:textId="77777777" w:rsidR="00FB750B" w:rsidRPr="00677323" w:rsidRDefault="00FB750B" w:rsidP="00931A6A">
      <w:pPr>
        <w:pStyle w:val="Brdtext"/>
        <w:numPr>
          <w:ilvl w:val="0"/>
          <w:numId w:val="13"/>
        </w:numPr>
      </w:pPr>
      <w:r w:rsidRPr="00677323">
        <w:t>Avstängningsventil för CO</w:t>
      </w:r>
      <w:r w:rsidRPr="00677323">
        <w:rPr>
          <w:vertAlign w:val="subscript"/>
        </w:rPr>
        <w:t>2</w:t>
      </w:r>
      <w:r w:rsidRPr="00677323">
        <w:t xml:space="preserve">-fattig MEA från </w:t>
      </w:r>
      <w:proofErr w:type="spellStart"/>
      <w:r w:rsidRPr="00677323">
        <w:t>återkokaren</w:t>
      </w:r>
      <w:proofErr w:type="spellEnd"/>
      <w:r w:rsidRPr="00677323">
        <w:t xml:space="preserve"> 347SV674</w:t>
      </w:r>
    </w:p>
    <w:p w14:paraId="0199DF0C" w14:textId="77777777" w:rsidR="00FB750B" w:rsidRPr="00677323" w:rsidRDefault="00FB750B" w:rsidP="003A488A">
      <w:pPr>
        <w:pStyle w:val="Brdtext"/>
      </w:pPr>
    </w:p>
    <w:p w14:paraId="070E804B" w14:textId="77777777" w:rsidR="00170249" w:rsidRPr="00677323" w:rsidRDefault="00C2600C" w:rsidP="00170249">
      <w:pPr>
        <w:pStyle w:val="Brdtext"/>
        <w:rPr>
          <w:i/>
        </w:rPr>
      </w:pPr>
      <w:r w:rsidRPr="00677323">
        <w:rPr>
          <w:i/>
        </w:rPr>
        <w:lastRenderedPageBreak/>
        <w:t>347FC667</w:t>
      </w:r>
    </w:p>
    <w:p w14:paraId="525C61D0" w14:textId="77777777" w:rsidR="00C0509E" w:rsidRPr="00677323" w:rsidRDefault="00170249" w:rsidP="00170249">
      <w:pPr>
        <w:pStyle w:val="Brdtext"/>
      </w:pPr>
      <w:r w:rsidRPr="00677323">
        <w:t xml:space="preserve">MEA-flöde till </w:t>
      </w:r>
      <w:proofErr w:type="spellStart"/>
      <w:r w:rsidRPr="00677323">
        <w:t>absorbern</w:t>
      </w:r>
      <w:proofErr w:type="spellEnd"/>
      <w:r w:rsidRPr="00677323">
        <w:t xml:space="preserve"> styrs för att garantera att ett konstant flöde och därmed tillse en jämn belastning för </w:t>
      </w:r>
      <w:proofErr w:type="spellStart"/>
      <w:r w:rsidRPr="00677323">
        <w:t>absorbern</w:t>
      </w:r>
      <w:proofErr w:type="spellEnd"/>
      <w:r w:rsidRPr="00677323">
        <w:t xml:space="preserve">. </w:t>
      </w:r>
    </w:p>
    <w:p w14:paraId="3D21401E" w14:textId="77777777" w:rsidR="00C0509E" w:rsidRPr="00677323" w:rsidRDefault="00C0509E" w:rsidP="00170249">
      <w:pPr>
        <w:pStyle w:val="Brdtext"/>
      </w:pPr>
    </w:p>
    <w:p w14:paraId="3FA58F12" w14:textId="77777777" w:rsidR="00170249" w:rsidRPr="00677323" w:rsidRDefault="00170249" w:rsidP="00170249">
      <w:pPr>
        <w:pStyle w:val="Brdtext"/>
      </w:pPr>
      <w:r w:rsidRPr="00677323">
        <w:t>Flödet mäts med 347FI667 oc</w:t>
      </w:r>
      <w:r w:rsidR="00BE269D" w:rsidRPr="00677323">
        <w:t>h regleras av PI-regulator 347F</w:t>
      </w:r>
      <w:r w:rsidRPr="00677323">
        <w:t>C667. Regulatorns utsignal styr öppningsgraden för reglerventilen 347RV667. Öppnar ventilen ökar flödet av CO</w:t>
      </w:r>
      <w:r w:rsidRPr="00677323">
        <w:rPr>
          <w:vertAlign w:val="subscript"/>
        </w:rPr>
        <w:t>2</w:t>
      </w:r>
      <w:r w:rsidRPr="00677323">
        <w:t xml:space="preserve">-fattig MEA till </w:t>
      </w:r>
      <w:proofErr w:type="spellStart"/>
      <w:r w:rsidRPr="00677323">
        <w:t>absorbern</w:t>
      </w:r>
      <w:proofErr w:type="spellEnd"/>
      <w:r w:rsidRPr="00677323">
        <w:t>.</w:t>
      </w:r>
      <w:r w:rsidR="00713FD6" w:rsidRPr="00677323">
        <w:t xml:space="preserve"> 347RV667 är utrustad med en magnetventil för tvångsstängning, 347RV667_MV1.</w:t>
      </w:r>
    </w:p>
    <w:p w14:paraId="4D6E8D04" w14:textId="77777777" w:rsidR="00713FD6" w:rsidRPr="00677323" w:rsidRDefault="00713FD6" w:rsidP="00170249">
      <w:pPr>
        <w:pStyle w:val="Brdtext"/>
      </w:pPr>
    </w:p>
    <w:p w14:paraId="2524A660" w14:textId="77777777" w:rsidR="00170249" w:rsidRPr="00677323" w:rsidRDefault="00170249" w:rsidP="00170249">
      <w:pPr>
        <w:pStyle w:val="Brdtext"/>
      </w:pPr>
      <w:r w:rsidRPr="00677323">
        <w:t xml:space="preserve">Utsignalområde 0-100 %. </w:t>
      </w:r>
      <w:r w:rsidRPr="00677323">
        <w:br/>
        <w:t xml:space="preserve">Internt </w:t>
      </w:r>
      <w:proofErr w:type="spellStart"/>
      <w:r w:rsidRPr="00677323">
        <w:t>börvärde</w:t>
      </w:r>
      <w:proofErr w:type="spellEnd"/>
      <w:r w:rsidRPr="00677323">
        <w:t xml:space="preserve"> </w:t>
      </w:r>
      <w:r w:rsidR="00B34858" w:rsidRPr="00677323">
        <w:t>16,6 m</w:t>
      </w:r>
      <w:r w:rsidR="00B34858" w:rsidRPr="00677323">
        <w:rPr>
          <w:vertAlign w:val="superscript"/>
        </w:rPr>
        <w:t>3</w:t>
      </w:r>
      <w:r w:rsidR="00B34858" w:rsidRPr="00677323">
        <w:t>/h</w:t>
      </w:r>
      <w:r w:rsidRPr="00677323">
        <w:br/>
        <w:t>Rev. regulator (MV&lt;SP öka utsignal, MV&gt;SP minska utsignal).</w:t>
      </w:r>
      <w:r w:rsidRPr="00677323">
        <w:br/>
      </w:r>
    </w:p>
    <w:p w14:paraId="0A0F7523" w14:textId="77777777" w:rsidR="0075461C" w:rsidRPr="00677323" w:rsidRDefault="0075461C" w:rsidP="00170249">
      <w:pPr>
        <w:pStyle w:val="Brdtext"/>
      </w:pPr>
      <w:proofErr w:type="spellStart"/>
      <w:r w:rsidRPr="00677323">
        <w:rPr>
          <w:i/>
        </w:rPr>
        <w:t>Förreglingar</w:t>
      </w:r>
      <w:proofErr w:type="spellEnd"/>
      <w:r w:rsidRPr="00677323">
        <w:rPr>
          <w:i/>
        </w:rPr>
        <w:t xml:space="preserve"> 347FC667 (PID01):</w:t>
      </w:r>
    </w:p>
    <w:tbl>
      <w:tblPr>
        <w:tblStyle w:val="Tabellrutnt"/>
        <w:tblW w:w="7928" w:type="dxa"/>
        <w:tblInd w:w="1134" w:type="dxa"/>
        <w:tblLayout w:type="fixed"/>
        <w:tblLook w:val="04A0" w:firstRow="1" w:lastRow="0" w:firstColumn="1" w:lastColumn="0" w:noHBand="0" w:noVBand="1"/>
      </w:tblPr>
      <w:tblGrid>
        <w:gridCol w:w="2639"/>
        <w:gridCol w:w="3423"/>
        <w:gridCol w:w="777"/>
        <w:gridCol w:w="1089"/>
      </w:tblGrid>
      <w:tr w:rsidR="00677323" w:rsidRPr="00677323" w14:paraId="63F47F5E" w14:textId="77777777" w:rsidTr="00C63CB3">
        <w:trPr>
          <w:trHeight w:val="396"/>
        </w:trPr>
        <w:tc>
          <w:tcPr>
            <w:tcW w:w="2639" w:type="dxa"/>
          </w:tcPr>
          <w:p w14:paraId="0E0D8567" w14:textId="77777777" w:rsidR="009718C8" w:rsidRPr="00677323" w:rsidRDefault="009718C8" w:rsidP="00C63CB3">
            <w:pPr>
              <w:pStyle w:val="Brdtext"/>
              <w:ind w:left="0"/>
            </w:pPr>
            <w:r w:rsidRPr="00677323">
              <w:t>Objekt/signal</w:t>
            </w:r>
          </w:p>
        </w:tc>
        <w:tc>
          <w:tcPr>
            <w:tcW w:w="3423" w:type="dxa"/>
          </w:tcPr>
          <w:p w14:paraId="37C3710C" w14:textId="77777777" w:rsidR="009718C8" w:rsidRPr="00677323" w:rsidRDefault="009718C8" w:rsidP="00C63CB3">
            <w:pPr>
              <w:pStyle w:val="Brdtext"/>
              <w:ind w:left="0"/>
            </w:pPr>
            <w:r w:rsidRPr="00677323">
              <w:t>Beskrivning</w:t>
            </w:r>
          </w:p>
        </w:tc>
        <w:tc>
          <w:tcPr>
            <w:tcW w:w="777" w:type="dxa"/>
          </w:tcPr>
          <w:p w14:paraId="5FD4AEC7" w14:textId="77777777" w:rsidR="009718C8" w:rsidRPr="00677323" w:rsidRDefault="009718C8" w:rsidP="00C63CB3">
            <w:pPr>
              <w:pStyle w:val="Brdtext"/>
              <w:ind w:left="0"/>
            </w:pPr>
            <w:r w:rsidRPr="00677323">
              <w:t>IB</w:t>
            </w:r>
          </w:p>
        </w:tc>
        <w:tc>
          <w:tcPr>
            <w:tcW w:w="1089" w:type="dxa"/>
          </w:tcPr>
          <w:p w14:paraId="7D41E4D3" w14:textId="77777777" w:rsidR="009718C8" w:rsidRPr="00677323" w:rsidRDefault="009718C8" w:rsidP="00C63CB3">
            <w:pPr>
              <w:pStyle w:val="Brdtext"/>
              <w:ind w:left="0"/>
            </w:pPr>
            <w:proofErr w:type="spellStart"/>
            <w:r w:rsidRPr="00677323">
              <w:t>IBRef</w:t>
            </w:r>
            <w:proofErr w:type="spellEnd"/>
          </w:p>
        </w:tc>
      </w:tr>
      <w:tr w:rsidR="00677323" w:rsidRPr="00677323" w14:paraId="5ED471DD" w14:textId="77777777" w:rsidTr="00C63CB3">
        <w:trPr>
          <w:trHeight w:val="396"/>
        </w:trPr>
        <w:tc>
          <w:tcPr>
            <w:tcW w:w="2639" w:type="dxa"/>
          </w:tcPr>
          <w:p w14:paraId="35C717C9" w14:textId="77777777" w:rsidR="009718C8" w:rsidRPr="00677323" w:rsidRDefault="0058643F" w:rsidP="00C63CB3">
            <w:pPr>
              <w:pStyle w:val="Brdtext"/>
              <w:ind w:left="0"/>
            </w:pPr>
            <w:r w:rsidRPr="00677323">
              <w:t>347</w:t>
            </w:r>
            <w:r w:rsidR="00713FD6" w:rsidRPr="00677323">
              <w:t>RV667_MV1</w:t>
            </w:r>
          </w:p>
        </w:tc>
        <w:tc>
          <w:tcPr>
            <w:tcW w:w="3423" w:type="dxa"/>
          </w:tcPr>
          <w:p w14:paraId="31E83D4E" w14:textId="77777777" w:rsidR="009718C8" w:rsidRPr="00677323" w:rsidRDefault="009718C8" w:rsidP="00C63CB3">
            <w:pPr>
              <w:pStyle w:val="Brdtext"/>
              <w:ind w:left="0"/>
            </w:pPr>
            <w:r w:rsidRPr="00677323">
              <w:t>Säkerhetssystem</w:t>
            </w:r>
          </w:p>
        </w:tc>
        <w:tc>
          <w:tcPr>
            <w:tcW w:w="777" w:type="dxa"/>
          </w:tcPr>
          <w:p w14:paraId="3584B786" w14:textId="77777777" w:rsidR="009718C8" w:rsidRPr="00677323" w:rsidRDefault="009718C8" w:rsidP="00C63CB3">
            <w:pPr>
              <w:pStyle w:val="Brdtext"/>
              <w:ind w:left="0"/>
            </w:pPr>
            <w:r w:rsidRPr="00677323">
              <w:t>IB1</w:t>
            </w:r>
          </w:p>
        </w:tc>
        <w:tc>
          <w:tcPr>
            <w:tcW w:w="1089" w:type="dxa"/>
          </w:tcPr>
          <w:p w14:paraId="3F814F85" w14:textId="77777777" w:rsidR="009718C8" w:rsidRPr="00677323" w:rsidRDefault="009718C8" w:rsidP="00C63CB3">
            <w:pPr>
              <w:pStyle w:val="Brdtext"/>
              <w:ind w:left="0"/>
            </w:pPr>
            <w:r w:rsidRPr="00677323">
              <w:t>0,0</w:t>
            </w:r>
          </w:p>
        </w:tc>
      </w:tr>
      <w:tr w:rsidR="00677323" w:rsidRPr="00677323" w14:paraId="7E2AF0B5" w14:textId="77777777" w:rsidTr="00C63CB3">
        <w:trPr>
          <w:trHeight w:val="686"/>
        </w:trPr>
        <w:tc>
          <w:tcPr>
            <w:tcW w:w="2639" w:type="dxa"/>
          </w:tcPr>
          <w:p w14:paraId="17210F3E" w14:textId="1BE131EB" w:rsidR="009718C8" w:rsidRPr="00677323" w:rsidRDefault="00D70643" w:rsidP="00C63CB3">
            <w:pPr>
              <w:pStyle w:val="Brdtext"/>
              <w:ind w:left="0"/>
            </w:pPr>
            <w:r>
              <w:t>271FC667-IBGrp</w:t>
            </w:r>
          </w:p>
        </w:tc>
        <w:tc>
          <w:tcPr>
            <w:tcW w:w="3423" w:type="dxa"/>
          </w:tcPr>
          <w:p w14:paraId="6A527CD6" w14:textId="48E6DEAD" w:rsidR="009718C8" w:rsidRPr="00677323" w:rsidRDefault="008365AC" w:rsidP="00C63CB3">
            <w:pPr>
              <w:pStyle w:val="Brdtext"/>
              <w:ind w:left="0"/>
            </w:pPr>
            <w:r>
              <w:t>271FC667-IBGrp</w:t>
            </w:r>
            <w:r w:rsidRPr="00677323">
              <w:t xml:space="preserve"> </w:t>
            </w:r>
            <w:r>
              <w:t>Förreglingsgrupp</w:t>
            </w:r>
          </w:p>
        </w:tc>
        <w:tc>
          <w:tcPr>
            <w:tcW w:w="777" w:type="dxa"/>
          </w:tcPr>
          <w:p w14:paraId="798C0A3C" w14:textId="77777777" w:rsidR="009718C8" w:rsidRPr="00677323" w:rsidRDefault="009718C8" w:rsidP="00C63CB3">
            <w:pPr>
              <w:pStyle w:val="Brdtext"/>
              <w:ind w:left="0"/>
            </w:pPr>
            <w:r w:rsidRPr="00677323">
              <w:t>IB2</w:t>
            </w:r>
          </w:p>
        </w:tc>
        <w:tc>
          <w:tcPr>
            <w:tcW w:w="1089" w:type="dxa"/>
          </w:tcPr>
          <w:p w14:paraId="0C71A09A" w14:textId="77777777" w:rsidR="009718C8" w:rsidRPr="00677323" w:rsidRDefault="009718C8" w:rsidP="00C63CB3">
            <w:pPr>
              <w:pStyle w:val="Brdtext"/>
              <w:ind w:left="0"/>
            </w:pPr>
            <w:r w:rsidRPr="00677323">
              <w:t>0,0</w:t>
            </w:r>
          </w:p>
        </w:tc>
      </w:tr>
    </w:tbl>
    <w:p w14:paraId="10ED0C63" w14:textId="1E781967" w:rsidR="00170249" w:rsidRDefault="00170249" w:rsidP="003A488A">
      <w:pPr>
        <w:pStyle w:val="Brdtext"/>
      </w:pPr>
    </w:p>
    <w:p w14:paraId="616A6462" w14:textId="785AC3EB" w:rsidR="009B671F" w:rsidRPr="00EE379D" w:rsidRDefault="009B671F" w:rsidP="009B671F">
      <w:pPr>
        <w:pStyle w:val="Brdtext"/>
        <w:rPr>
          <w:i/>
          <w:color w:val="FF0000"/>
        </w:rPr>
      </w:pPr>
      <w:r w:rsidRPr="00EE379D">
        <w:rPr>
          <w:i/>
          <w:color w:val="FF0000"/>
        </w:rPr>
        <w:t>Förreglingsgrupp 271FC</w:t>
      </w:r>
      <w:r>
        <w:rPr>
          <w:i/>
          <w:color w:val="FF0000"/>
        </w:rPr>
        <w:t>667</w:t>
      </w:r>
      <w:r w:rsidRPr="00EE379D">
        <w:rPr>
          <w:i/>
          <w:color w:val="FF0000"/>
        </w:rPr>
        <w:t>-IBGrp:</w:t>
      </w:r>
    </w:p>
    <w:tbl>
      <w:tblPr>
        <w:tblStyle w:val="Tabellrutnt"/>
        <w:tblW w:w="7933" w:type="dxa"/>
        <w:tblInd w:w="1134" w:type="dxa"/>
        <w:tblLayout w:type="fixed"/>
        <w:tblLook w:val="04A0" w:firstRow="1" w:lastRow="0" w:firstColumn="1" w:lastColumn="0" w:noHBand="0" w:noVBand="1"/>
      </w:tblPr>
      <w:tblGrid>
        <w:gridCol w:w="2639"/>
        <w:gridCol w:w="4586"/>
        <w:gridCol w:w="708"/>
      </w:tblGrid>
      <w:tr w:rsidR="009B671F" w:rsidRPr="00EE379D" w14:paraId="267FA5DA" w14:textId="77777777" w:rsidTr="00472B6F">
        <w:trPr>
          <w:trHeight w:val="396"/>
        </w:trPr>
        <w:tc>
          <w:tcPr>
            <w:tcW w:w="2639" w:type="dxa"/>
          </w:tcPr>
          <w:p w14:paraId="4999FD23" w14:textId="77777777" w:rsidR="009B671F" w:rsidRPr="00EE379D" w:rsidRDefault="009B671F" w:rsidP="00472B6F">
            <w:pPr>
              <w:pStyle w:val="Brdtext"/>
              <w:ind w:left="0"/>
              <w:rPr>
                <w:color w:val="FF0000"/>
              </w:rPr>
            </w:pPr>
            <w:r w:rsidRPr="00EE379D">
              <w:rPr>
                <w:color w:val="FF0000"/>
              </w:rPr>
              <w:t>Objekt/signal</w:t>
            </w:r>
          </w:p>
        </w:tc>
        <w:tc>
          <w:tcPr>
            <w:tcW w:w="4586" w:type="dxa"/>
          </w:tcPr>
          <w:p w14:paraId="3390FE7C" w14:textId="77777777" w:rsidR="009B671F" w:rsidRPr="00EE379D" w:rsidRDefault="009B671F" w:rsidP="00472B6F">
            <w:pPr>
              <w:pStyle w:val="Brdtext"/>
              <w:ind w:left="0"/>
              <w:rPr>
                <w:color w:val="FF0000"/>
              </w:rPr>
            </w:pPr>
            <w:r w:rsidRPr="00EE379D">
              <w:rPr>
                <w:color w:val="FF0000"/>
              </w:rPr>
              <w:t>Beskrivning</w:t>
            </w:r>
          </w:p>
        </w:tc>
        <w:tc>
          <w:tcPr>
            <w:tcW w:w="708" w:type="dxa"/>
          </w:tcPr>
          <w:p w14:paraId="5C7F9B8F" w14:textId="77777777" w:rsidR="009B671F" w:rsidRPr="00EE379D" w:rsidRDefault="009B671F" w:rsidP="00472B6F">
            <w:pPr>
              <w:pStyle w:val="Brdtext"/>
              <w:ind w:left="0"/>
              <w:rPr>
                <w:color w:val="FF0000"/>
              </w:rPr>
            </w:pPr>
            <w:r w:rsidRPr="00EE379D">
              <w:rPr>
                <w:color w:val="FF0000"/>
              </w:rPr>
              <w:t>IB</w:t>
            </w:r>
          </w:p>
        </w:tc>
      </w:tr>
      <w:tr w:rsidR="006446F7" w:rsidRPr="00EE379D" w14:paraId="46B2C8C8" w14:textId="77777777" w:rsidTr="00472B6F">
        <w:trPr>
          <w:trHeight w:val="396"/>
        </w:trPr>
        <w:tc>
          <w:tcPr>
            <w:tcW w:w="2639" w:type="dxa"/>
          </w:tcPr>
          <w:p w14:paraId="0A0A5B10" w14:textId="4D12F5E0" w:rsidR="006446F7" w:rsidRPr="00EE379D" w:rsidRDefault="006446F7" w:rsidP="006446F7">
            <w:pPr>
              <w:pStyle w:val="Brdtext"/>
              <w:ind w:left="0"/>
              <w:rPr>
                <w:color w:val="FF0000"/>
              </w:rPr>
            </w:pPr>
            <w:r w:rsidRPr="00A95541">
              <w:rPr>
                <w:color w:val="FF0000"/>
              </w:rPr>
              <w:t>308HZ300/301</w:t>
            </w:r>
          </w:p>
        </w:tc>
        <w:tc>
          <w:tcPr>
            <w:tcW w:w="4586" w:type="dxa"/>
          </w:tcPr>
          <w:p w14:paraId="4A543780" w14:textId="2E6336F6" w:rsidR="006446F7" w:rsidRPr="00EE379D" w:rsidRDefault="006446F7" w:rsidP="006446F7">
            <w:pPr>
              <w:pStyle w:val="Brdtext"/>
              <w:ind w:left="0"/>
              <w:rPr>
                <w:color w:val="FF0000"/>
              </w:rPr>
            </w:pPr>
            <w:r w:rsidRPr="00A95541">
              <w:rPr>
                <w:color w:val="FF0000"/>
              </w:rPr>
              <w:t>Processnödstopp</w:t>
            </w:r>
          </w:p>
        </w:tc>
        <w:tc>
          <w:tcPr>
            <w:tcW w:w="708" w:type="dxa"/>
          </w:tcPr>
          <w:p w14:paraId="1BE1F64E" w14:textId="77777777" w:rsidR="006446F7" w:rsidRPr="00EE379D" w:rsidRDefault="006446F7" w:rsidP="006446F7">
            <w:pPr>
              <w:pStyle w:val="Brdtext"/>
              <w:ind w:left="0"/>
              <w:rPr>
                <w:color w:val="FF0000"/>
              </w:rPr>
            </w:pPr>
            <w:r w:rsidRPr="00EE379D">
              <w:rPr>
                <w:color w:val="FF0000"/>
              </w:rPr>
              <w:t>1</w:t>
            </w:r>
          </w:p>
        </w:tc>
      </w:tr>
      <w:tr w:rsidR="006446F7" w:rsidRPr="00EE379D" w14:paraId="6DEB7E97" w14:textId="77777777" w:rsidTr="00472B6F">
        <w:trPr>
          <w:trHeight w:val="396"/>
        </w:trPr>
        <w:tc>
          <w:tcPr>
            <w:tcW w:w="2639" w:type="dxa"/>
          </w:tcPr>
          <w:p w14:paraId="3414A024" w14:textId="2F404DB7" w:rsidR="006446F7" w:rsidRPr="00EE379D" w:rsidRDefault="006446F7" w:rsidP="006446F7">
            <w:pPr>
              <w:pStyle w:val="Brdtext"/>
              <w:ind w:left="0"/>
              <w:rPr>
                <w:color w:val="FF0000"/>
                <w:highlight w:val="yellow"/>
              </w:rPr>
            </w:pPr>
            <w:r w:rsidRPr="0087180B">
              <w:rPr>
                <w:color w:val="FF0000"/>
                <w:highlight w:val="yellow"/>
              </w:rPr>
              <w:t>Dummy-PF</w:t>
            </w:r>
          </w:p>
        </w:tc>
        <w:tc>
          <w:tcPr>
            <w:tcW w:w="4586" w:type="dxa"/>
          </w:tcPr>
          <w:p w14:paraId="165062E4" w14:textId="50F230DC" w:rsidR="006446F7" w:rsidRPr="00EE379D" w:rsidRDefault="006446F7" w:rsidP="006446F7">
            <w:pPr>
              <w:pStyle w:val="Brdtext"/>
              <w:ind w:left="0"/>
              <w:rPr>
                <w:color w:val="FF0000"/>
              </w:rPr>
            </w:pPr>
            <w:r w:rsidRPr="0087180B">
              <w:rPr>
                <w:color w:val="FF0000"/>
              </w:rPr>
              <w:t>Generellt elavbrott</w:t>
            </w:r>
          </w:p>
        </w:tc>
        <w:tc>
          <w:tcPr>
            <w:tcW w:w="708" w:type="dxa"/>
          </w:tcPr>
          <w:p w14:paraId="24EE8831" w14:textId="023C2F20" w:rsidR="006446F7" w:rsidRPr="00EE379D" w:rsidRDefault="009A5B81" w:rsidP="006446F7">
            <w:pPr>
              <w:pStyle w:val="Brdtext"/>
              <w:ind w:left="0"/>
              <w:rPr>
                <w:color w:val="FF0000"/>
              </w:rPr>
            </w:pPr>
            <w:r>
              <w:rPr>
                <w:color w:val="FF0000"/>
              </w:rPr>
              <w:t>2</w:t>
            </w:r>
          </w:p>
        </w:tc>
      </w:tr>
      <w:tr w:rsidR="006446F7" w:rsidRPr="00EE379D" w14:paraId="1E99A4E5" w14:textId="77777777" w:rsidTr="00472B6F">
        <w:trPr>
          <w:trHeight w:val="396"/>
        </w:trPr>
        <w:tc>
          <w:tcPr>
            <w:tcW w:w="2639" w:type="dxa"/>
          </w:tcPr>
          <w:p w14:paraId="24774F25" w14:textId="7649376B" w:rsidR="006446F7" w:rsidRPr="00EE379D" w:rsidRDefault="006446F7" w:rsidP="006446F7">
            <w:pPr>
              <w:pStyle w:val="Brdtext"/>
              <w:ind w:left="0"/>
              <w:rPr>
                <w:color w:val="FF0000"/>
                <w:highlight w:val="yellow"/>
              </w:rPr>
            </w:pPr>
            <w:r w:rsidRPr="008A1509">
              <w:rPr>
                <w:color w:val="FF0000"/>
              </w:rPr>
              <w:t>347TI312_H2_N</w:t>
            </w:r>
          </w:p>
        </w:tc>
        <w:tc>
          <w:tcPr>
            <w:tcW w:w="4586" w:type="dxa"/>
          </w:tcPr>
          <w:p w14:paraId="102402B4" w14:textId="71DFF95B" w:rsidR="006446F7" w:rsidRPr="00EE379D" w:rsidRDefault="006446F7" w:rsidP="006446F7">
            <w:pPr>
              <w:pStyle w:val="Brdtext"/>
              <w:ind w:left="0"/>
              <w:rPr>
                <w:color w:val="FF0000"/>
              </w:rPr>
            </w:pPr>
            <w:r w:rsidRPr="008A1509">
              <w:rPr>
                <w:color w:val="FF0000"/>
              </w:rPr>
              <w:t xml:space="preserve">347TI312 ≥ H2 </w:t>
            </w:r>
            <w:proofErr w:type="spellStart"/>
            <w:r w:rsidRPr="008A1509">
              <w:rPr>
                <w:color w:val="FF0000"/>
              </w:rPr>
              <w:t>Surgas</w:t>
            </w:r>
            <w:proofErr w:type="spellEnd"/>
            <w:r w:rsidRPr="008A1509">
              <w:rPr>
                <w:color w:val="FF0000"/>
              </w:rPr>
              <w:t xml:space="preserve"> e.HE200</w:t>
            </w:r>
          </w:p>
        </w:tc>
        <w:tc>
          <w:tcPr>
            <w:tcW w:w="708" w:type="dxa"/>
          </w:tcPr>
          <w:p w14:paraId="50887913" w14:textId="4887B4A6" w:rsidR="006446F7" w:rsidRPr="00EE379D" w:rsidRDefault="009A5B81" w:rsidP="006446F7">
            <w:pPr>
              <w:pStyle w:val="Brdtext"/>
              <w:ind w:left="0"/>
              <w:rPr>
                <w:color w:val="FF0000"/>
              </w:rPr>
            </w:pPr>
            <w:r>
              <w:rPr>
                <w:color w:val="FF0000"/>
              </w:rPr>
              <w:t>3</w:t>
            </w:r>
          </w:p>
        </w:tc>
      </w:tr>
      <w:tr w:rsidR="006446F7" w:rsidRPr="00EE379D" w14:paraId="6FFAE6E9" w14:textId="77777777" w:rsidTr="00472B6F">
        <w:trPr>
          <w:trHeight w:val="396"/>
        </w:trPr>
        <w:tc>
          <w:tcPr>
            <w:tcW w:w="2639" w:type="dxa"/>
          </w:tcPr>
          <w:p w14:paraId="1923BACC" w14:textId="386E1112" w:rsidR="006446F7" w:rsidRPr="00EE379D" w:rsidRDefault="006446F7" w:rsidP="006446F7">
            <w:pPr>
              <w:pStyle w:val="Brdtext"/>
              <w:ind w:left="0"/>
              <w:rPr>
                <w:color w:val="FF0000"/>
                <w:highlight w:val="yellow"/>
              </w:rPr>
            </w:pPr>
            <w:r w:rsidRPr="00D409A7">
              <w:rPr>
                <w:color w:val="FF0000"/>
              </w:rPr>
              <w:t>347LZ313</w:t>
            </w:r>
          </w:p>
        </w:tc>
        <w:tc>
          <w:tcPr>
            <w:tcW w:w="4586" w:type="dxa"/>
          </w:tcPr>
          <w:p w14:paraId="0AC1D976" w14:textId="7191A080" w:rsidR="006446F7" w:rsidRPr="00EE379D" w:rsidRDefault="006446F7" w:rsidP="006446F7">
            <w:pPr>
              <w:pStyle w:val="Brdtext"/>
              <w:ind w:left="0"/>
              <w:rPr>
                <w:color w:val="FF0000"/>
              </w:rPr>
            </w:pPr>
            <w:r w:rsidRPr="00D409A7">
              <w:rPr>
                <w:color w:val="FF0000"/>
              </w:rPr>
              <w:t xml:space="preserve">Separator </w:t>
            </w:r>
            <w:proofErr w:type="spellStart"/>
            <w:r w:rsidRPr="00D409A7">
              <w:rPr>
                <w:color w:val="FF0000"/>
              </w:rPr>
              <w:t>surgas</w:t>
            </w:r>
            <w:proofErr w:type="spellEnd"/>
          </w:p>
        </w:tc>
        <w:tc>
          <w:tcPr>
            <w:tcW w:w="708" w:type="dxa"/>
          </w:tcPr>
          <w:p w14:paraId="49C043EE" w14:textId="7EB98FC9" w:rsidR="006446F7" w:rsidRPr="00EE379D" w:rsidRDefault="009A5B81" w:rsidP="006446F7">
            <w:pPr>
              <w:pStyle w:val="Brdtext"/>
              <w:ind w:left="0"/>
              <w:rPr>
                <w:color w:val="FF0000"/>
              </w:rPr>
            </w:pPr>
            <w:r>
              <w:rPr>
                <w:color w:val="FF0000"/>
              </w:rPr>
              <w:t>4</w:t>
            </w:r>
          </w:p>
        </w:tc>
      </w:tr>
      <w:tr w:rsidR="006446F7" w:rsidRPr="00EE379D" w14:paraId="1379F886" w14:textId="77777777" w:rsidTr="00472B6F">
        <w:trPr>
          <w:trHeight w:val="396"/>
        </w:trPr>
        <w:tc>
          <w:tcPr>
            <w:tcW w:w="2639" w:type="dxa"/>
          </w:tcPr>
          <w:p w14:paraId="442C00F6" w14:textId="7AC73AD8" w:rsidR="006446F7" w:rsidRPr="00EE379D" w:rsidRDefault="006446F7" w:rsidP="006446F7">
            <w:pPr>
              <w:pStyle w:val="Brdtext"/>
              <w:ind w:left="0"/>
              <w:rPr>
                <w:color w:val="FF0000"/>
                <w:highlight w:val="yellow"/>
              </w:rPr>
            </w:pPr>
            <w:r w:rsidRPr="00FC6B84">
              <w:rPr>
                <w:color w:val="FF0000"/>
              </w:rPr>
              <w:t>347TI307_H2_N</w:t>
            </w:r>
          </w:p>
        </w:tc>
        <w:tc>
          <w:tcPr>
            <w:tcW w:w="4586" w:type="dxa"/>
          </w:tcPr>
          <w:p w14:paraId="672DB88E" w14:textId="4829637C" w:rsidR="006446F7" w:rsidRPr="00EE379D" w:rsidRDefault="006446F7" w:rsidP="006446F7">
            <w:pPr>
              <w:pStyle w:val="Brdtext"/>
              <w:ind w:left="0"/>
              <w:rPr>
                <w:color w:val="FF0000"/>
              </w:rPr>
            </w:pPr>
            <w:r w:rsidRPr="00FC6B84">
              <w:rPr>
                <w:color w:val="FF0000"/>
              </w:rPr>
              <w:t xml:space="preserve">347TI307 ≥ H2 </w:t>
            </w:r>
            <w:proofErr w:type="spellStart"/>
            <w:r w:rsidRPr="00FC6B84">
              <w:rPr>
                <w:color w:val="FF0000"/>
              </w:rPr>
              <w:t>Red.gas</w:t>
            </w:r>
            <w:proofErr w:type="spellEnd"/>
            <w:r w:rsidRPr="00FC6B84">
              <w:rPr>
                <w:color w:val="FF0000"/>
              </w:rPr>
              <w:t xml:space="preserve"> </w:t>
            </w:r>
            <w:proofErr w:type="spellStart"/>
            <w:r w:rsidRPr="00FC6B84">
              <w:rPr>
                <w:color w:val="FF0000"/>
              </w:rPr>
              <w:t>eft.sep</w:t>
            </w:r>
            <w:proofErr w:type="spellEnd"/>
          </w:p>
        </w:tc>
        <w:tc>
          <w:tcPr>
            <w:tcW w:w="708" w:type="dxa"/>
          </w:tcPr>
          <w:p w14:paraId="600DFB99" w14:textId="2FCDFFA4" w:rsidR="006446F7" w:rsidRPr="00EE379D" w:rsidRDefault="009A5B81" w:rsidP="006446F7">
            <w:pPr>
              <w:pStyle w:val="Brdtext"/>
              <w:ind w:left="0"/>
              <w:rPr>
                <w:color w:val="FF0000"/>
              </w:rPr>
            </w:pPr>
            <w:r>
              <w:rPr>
                <w:color w:val="FF0000"/>
              </w:rPr>
              <w:t>5</w:t>
            </w:r>
          </w:p>
        </w:tc>
      </w:tr>
      <w:tr w:rsidR="006446F7" w:rsidRPr="00EE379D" w14:paraId="4DB961DA" w14:textId="77777777" w:rsidTr="00472B6F">
        <w:trPr>
          <w:trHeight w:val="396"/>
        </w:trPr>
        <w:tc>
          <w:tcPr>
            <w:tcW w:w="2639" w:type="dxa"/>
          </w:tcPr>
          <w:p w14:paraId="76237F33" w14:textId="76DA5EFD" w:rsidR="006446F7" w:rsidRPr="00EE379D" w:rsidRDefault="006446F7" w:rsidP="006446F7">
            <w:pPr>
              <w:pStyle w:val="Brdtext"/>
              <w:ind w:left="0"/>
              <w:rPr>
                <w:color w:val="FF0000"/>
                <w:highlight w:val="yellow"/>
              </w:rPr>
            </w:pPr>
            <w:r w:rsidRPr="00CC4B43">
              <w:rPr>
                <w:color w:val="FF0000"/>
              </w:rPr>
              <w:t>347LI508_H2_N</w:t>
            </w:r>
          </w:p>
        </w:tc>
        <w:tc>
          <w:tcPr>
            <w:tcW w:w="4586" w:type="dxa"/>
          </w:tcPr>
          <w:p w14:paraId="4AD3B85E" w14:textId="327B1309" w:rsidR="006446F7" w:rsidRPr="00EE379D" w:rsidRDefault="006446F7" w:rsidP="006446F7">
            <w:pPr>
              <w:pStyle w:val="Brdtext"/>
              <w:ind w:left="0"/>
              <w:rPr>
                <w:color w:val="FF0000"/>
              </w:rPr>
            </w:pPr>
            <w:r w:rsidRPr="00CC4B43">
              <w:rPr>
                <w:color w:val="FF0000"/>
              </w:rPr>
              <w:t xml:space="preserve">347LI508 ≥ H2 </w:t>
            </w:r>
            <w:proofErr w:type="spellStart"/>
            <w:r w:rsidRPr="00CC4B43">
              <w:rPr>
                <w:color w:val="FF0000"/>
              </w:rPr>
              <w:t>Återkokare</w:t>
            </w:r>
            <w:proofErr w:type="spellEnd"/>
            <w:r w:rsidRPr="00CC4B43">
              <w:rPr>
                <w:color w:val="FF0000"/>
              </w:rPr>
              <w:t xml:space="preserve"> MEA</w:t>
            </w:r>
          </w:p>
        </w:tc>
        <w:tc>
          <w:tcPr>
            <w:tcW w:w="708" w:type="dxa"/>
          </w:tcPr>
          <w:p w14:paraId="3754DD45" w14:textId="30C3D652" w:rsidR="006446F7" w:rsidRPr="00EE379D" w:rsidRDefault="009A5B81" w:rsidP="006446F7">
            <w:pPr>
              <w:pStyle w:val="Brdtext"/>
              <w:ind w:left="0"/>
              <w:rPr>
                <w:color w:val="FF0000"/>
              </w:rPr>
            </w:pPr>
            <w:r>
              <w:rPr>
                <w:color w:val="FF0000"/>
              </w:rPr>
              <w:t>6</w:t>
            </w:r>
          </w:p>
        </w:tc>
      </w:tr>
      <w:tr w:rsidR="006446F7" w:rsidRPr="00EE379D" w14:paraId="4A79A449" w14:textId="77777777" w:rsidTr="00472B6F">
        <w:trPr>
          <w:trHeight w:val="396"/>
        </w:trPr>
        <w:tc>
          <w:tcPr>
            <w:tcW w:w="2639" w:type="dxa"/>
          </w:tcPr>
          <w:p w14:paraId="561F1FA8" w14:textId="36961550" w:rsidR="006446F7" w:rsidRPr="00EE379D" w:rsidRDefault="006446F7" w:rsidP="006446F7">
            <w:pPr>
              <w:pStyle w:val="Brdtext"/>
              <w:ind w:left="0"/>
              <w:rPr>
                <w:color w:val="FF0000"/>
                <w:highlight w:val="yellow"/>
              </w:rPr>
            </w:pPr>
            <w:r w:rsidRPr="00FA389E">
              <w:rPr>
                <w:color w:val="FF0000"/>
              </w:rPr>
              <w:t>261PZ330</w:t>
            </w:r>
          </w:p>
        </w:tc>
        <w:tc>
          <w:tcPr>
            <w:tcW w:w="4586" w:type="dxa"/>
          </w:tcPr>
          <w:p w14:paraId="030E575D" w14:textId="36BC7E1F" w:rsidR="006446F7" w:rsidRPr="00EE379D" w:rsidRDefault="006446F7" w:rsidP="006446F7">
            <w:pPr>
              <w:pStyle w:val="Brdtext"/>
              <w:ind w:left="0"/>
              <w:rPr>
                <w:color w:val="FF0000"/>
              </w:rPr>
            </w:pPr>
            <w:r w:rsidRPr="00FA389E">
              <w:rPr>
                <w:color w:val="FF0000"/>
              </w:rPr>
              <w:t xml:space="preserve">261PZ330 Lågt tryck </w:t>
            </w:r>
            <w:proofErr w:type="spellStart"/>
            <w:proofErr w:type="gramStart"/>
            <w:r w:rsidRPr="00FA389E">
              <w:rPr>
                <w:color w:val="FF0000"/>
              </w:rPr>
              <w:t>instr.luft</w:t>
            </w:r>
            <w:proofErr w:type="spellEnd"/>
            <w:proofErr w:type="gramEnd"/>
          </w:p>
        </w:tc>
        <w:tc>
          <w:tcPr>
            <w:tcW w:w="708" w:type="dxa"/>
          </w:tcPr>
          <w:p w14:paraId="583A2A67" w14:textId="6401CAEC" w:rsidR="006446F7" w:rsidRPr="00EE379D" w:rsidRDefault="009A5B81" w:rsidP="006446F7">
            <w:pPr>
              <w:pStyle w:val="Brdtext"/>
              <w:ind w:left="0"/>
              <w:rPr>
                <w:color w:val="FF0000"/>
              </w:rPr>
            </w:pPr>
            <w:r>
              <w:rPr>
                <w:color w:val="FF0000"/>
              </w:rPr>
              <w:t>7</w:t>
            </w:r>
          </w:p>
        </w:tc>
      </w:tr>
      <w:tr w:rsidR="006446F7" w:rsidRPr="00EE379D" w14:paraId="3338038E" w14:textId="77777777" w:rsidTr="00472B6F">
        <w:trPr>
          <w:trHeight w:val="396"/>
        </w:trPr>
        <w:tc>
          <w:tcPr>
            <w:tcW w:w="2639" w:type="dxa"/>
          </w:tcPr>
          <w:p w14:paraId="2833B914" w14:textId="783F3FDA" w:rsidR="006446F7" w:rsidRPr="00EE379D" w:rsidRDefault="006446F7" w:rsidP="006446F7">
            <w:pPr>
              <w:pStyle w:val="Brdtext"/>
              <w:ind w:left="0"/>
              <w:rPr>
                <w:color w:val="FF0000"/>
                <w:highlight w:val="yellow"/>
              </w:rPr>
            </w:pPr>
            <w:r w:rsidRPr="000D5A4C">
              <w:rPr>
                <w:color w:val="FF0000"/>
              </w:rPr>
              <w:t>347LI608_H2</w:t>
            </w:r>
          </w:p>
        </w:tc>
        <w:tc>
          <w:tcPr>
            <w:tcW w:w="4586" w:type="dxa"/>
          </w:tcPr>
          <w:p w14:paraId="634FEA23" w14:textId="2D81912C" w:rsidR="006446F7" w:rsidRPr="00EE379D" w:rsidRDefault="006446F7" w:rsidP="006446F7">
            <w:pPr>
              <w:pStyle w:val="Brdtext"/>
              <w:ind w:left="0"/>
              <w:rPr>
                <w:color w:val="FF0000"/>
              </w:rPr>
            </w:pPr>
            <w:r w:rsidRPr="00677323">
              <w:t xml:space="preserve">Nivå </w:t>
            </w:r>
            <w:proofErr w:type="spellStart"/>
            <w:r w:rsidRPr="00677323">
              <w:t>Absorber</w:t>
            </w:r>
            <w:proofErr w:type="spellEnd"/>
          </w:p>
        </w:tc>
        <w:tc>
          <w:tcPr>
            <w:tcW w:w="708" w:type="dxa"/>
          </w:tcPr>
          <w:p w14:paraId="0BD6318F" w14:textId="35AA3C6A" w:rsidR="006446F7" w:rsidRPr="00EE379D" w:rsidRDefault="009A5B81" w:rsidP="006446F7">
            <w:pPr>
              <w:pStyle w:val="Brdtext"/>
              <w:ind w:left="0"/>
              <w:rPr>
                <w:color w:val="FF0000"/>
              </w:rPr>
            </w:pPr>
            <w:r>
              <w:rPr>
                <w:color w:val="FF0000"/>
              </w:rPr>
              <w:t>8</w:t>
            </w:r>
          </w:p>
        </w:tc>
      </w:tr>
      <w:tr w:rsidR="006446F7" w:rsidRPr="00EE379D" w14:paraId="2ADEDBAA" w14:textId="77777777" w:rsidTr="00472B6F">
        <w:trPr>
          <w:trHeight w:val="396"/>
        </w:trPr>
        <w:tc>
          <w:tcPr>
            <w:tcW w:w="2639" w:type="dxa"/>
          </w:tcPr>
          <w:p w14:paraId="7B390EBD" w14:textId="5EAB0BF1" w:rsidR="006446F7" w:rsidRPr="00EE379D" w:rsidRDefault="006446F7" w:rsidP="006446F7">
            <w:pPr>
              <w:pStyle w:val="Brdtext"/>
              <w:ind w:left="0"/>
              <w:rPr>
                <w:color w:val="FF0000"/>
                <w:highlight w:val="yellow"/>
              </w:rPr>
            </w:pPr>
            <w:r w:rsidRPr="00677323">
              <w:t>347PI517_L1</w:t>
            </w:r>
          </w:p>
        </w:tc>
        <w:tc>
          <w:tcPr>
            <w:tcW w:w="4586" w:type="dxa"/>
          </w:tcPr>
          <w:p w14:paraId="56F76F88" w14:textId="62F5F6EA" w:rsidR="006446F7" w:rsidRPr="00EE379D" w:rsidRDefault="006446F7" w:rsidP="006446F7">
            <w:pPr>
              <w:pStyle w:val="Brdtext"/>
              <w:ind w:left="0"/>
              <w:rPr>
                <w:color w:val="FF0000"/>
              </w:rPr>
            </w:pPr>
            <w:r w:rsidRPr="00677323">
              <w:t xml:space="preserve">Tryck </w:t>
            </w:r>
            <w:proofErr w:type="spellStart"/>
            <w:r w:rsidRPr="00677323">
              <w:t>Återkokare</w:t>
            </w:r>
            <w:proofErr w:type="spellEnd"/>
            <w:r w:rsidRPr="00677323">
              <w:t xml:space="preserve"> MEA </w:t>
            </w:r>
          </w:p>
        </w:tc>
        <w:tc>
          <w:tcPr>
            <w:tcW w:w="708" w:type="dxa"/>
          </w:tcPr>
          <w:p w14:paraId="6D7E8C72" w14:textId="17522FD7" w:rsidR="00C54D6A" w:rsidRPr="00EE379D" w:rsidRDefault="004D4816" w:rsidP="006446F7">
            <w:pPr>
              <w:pStyle w:val="Brdtext"/>
              <w:ind w:left="0"/>
              <w:rPr>
                <w:color w:val="FF0000"/>
              </w:rPr>
            </w:pPr>
            <w:r>
              <w:rPr>
                <w:color w:val="FF0000"/>
              </w:rPr>
              <w:t>9</w:t>
            </w:r>
          </w:p>
        </w:tc>
      </w:tr>
      <w:tr w:rsidR="006446F7" w:rsidRPr="00EE379D" w14:paraId="55025735" w14:textId="77777777" w:rsidTr="00472B6F">
        <w:trPr>
          <w:trHeight w:val="396"/>
        </w:trPr>
        <w:tc>
          <w:tcPr>
            <w:tcW w:w="2639" w:type="dxa"/>
          </w:tcPr>
          <w:p w14:paraId="16D043FC" w14:textId="110E4B19" w:rsidR="006446F7" w:rsidRPr="00EE379D" w:rsidRDefault="006446F7" w:rsidP="006446F7">
            <w:pPr>
              <w:pStyle w:val="Brdtext"/>
              <w:ind w:left="0"/>
              <w:rPr>
                <w:color w:val="FF0000"/>
                <w:highlight w:val="yellow"/>
              </w:rPr>
            </w:pPr>
            <w:r w:rsidRPr="00677323">
              <w:t>347LI508_L2</w:t>
            </w:r>
          </w:p>
        </w:tc>
        <w:tc>
          <w:tcPr>
            <w:tcW w:w="4586" w:type="dxa"/>
          </w:tcPr>
          <w:p w14:paraId="4ECCC76E" w14:textId="6C63BA9F" w:rsidR="006446F7" w:rsidRPr="00EE379D" w:rsidRDefault="006446F7" w:rsidP="006446F7">
            <w:pPr>
              <w:pStyle w:val="Brdtext"/>
              <w:ind w:left="0"/>
              <w:rPr>
                <w:color w:val="FF0000"/>
              </w:rPr>
            </w:pPr>
            <w:r w:rsidRPr="00677323">
              <w:t xml:space="preserve">Nivå </w:t>
            </w:r>
            <w:proofErr w:type="spellStart"/>
            <w:r w:rsidRPr="00677323">
              <w:t>Återkokare</w:t>
            </w:r>
            <w:proofErr w:type="spellEnd"/>
            <w:r w:rsidRPr="00677323">
              <w:t xml:space="preserve"> MEA</w:t>
            </w:r>
          </w:p>
        </w:tc>
        <w:tc>
          <w:tcPr>
            <w:tcW w:w="708" w:type="dxa"/>
          </w:tcPr>
          <w:p w14:paraId="210B993C" w14:textId="5D222F9F" w:rsidR="006446F7" w:rsidRPr="00EE379D" w:rsidRDefault="004D4816" w:rsidP="006446F7">
            <w:pPr>
              <w:pStyle w:val="Brdtext"/>
              <w:ind w:left="0"/>
              <w:rPr>
                <w:color w:val="FF0000"/>
              </w:rPr>
            </w:pPr>
            <w:r>
              <w:rPr>
                <w:color w:val="FF0000"/>
              </w:rPr>
              <w:t>10</w:t>
            </w:r>
          </w:p>
        </w:tc>
      </w:tr>
      <w:tr w:rsidR="006446F7" w:rsidRPr="00EE379D" w14:paraId="23A633C5" w14:textId="77777777" w:rsidTr="00472B6F">
        <w:trPr>
          <w:trHeight w:val="396"/>
        </w:trPr>
        <w:tc>
          <w:tcPr>
            <w:tcW w:w="2639" w:type="dxa"/>
          </w:tcPr>
          <w:p w14:paraId="4733F93D" w14:textId="48FB5CF9" w:rsidR="006446F7" w:rsidRPr="00EE379D" w:rsidRDefault="006446F7" w:rsidP="006446F7">
            <w:pPr>
              <w:pStyle w:val="Brdtext"/>
              <w:ind w:left="0"/>
              <w:rPr>
                <w:color w:val="FF0000"/>
                <w:highlight w:val="yellow"/>
              </w:rPr>
            </w:pPr>
            <w:r w:rsidRPr="00677323">
              <w:t>347TI338_H2</w:t>
            </w:r>
          </w:p>
        </w:tc>
        <w:tc>
          <w:tcPr>
            <w:tcW w:w="4586" w:type="dxa"/>
          </w:tcPr>
          <w:p w14:paraId="2FED7CAB" w14:textId="6E2A95FE" w:rsidR="006446F7" w:rsidRPr="00EE379D" w:rsidRDefault="006446F7" w:rsidP="006446F7">
            <w:pPr>
              <w:pStyle w:val="Brdtext"/>
              <w:ind w:left="0"/>
              <w:rPr>
                <w:color w:val="FF0000"/>
              </w:rPr>
            </w:pPr>
            <w:r w:rsidRPr="00677323">
              <w:t>Temp. CO</w:t>
            </w:r>
            <w:r w:rsidRPr="00677323">
              <w:rPr>
                <w:vertAlign w:val="subscript"/>
              </w:rPr>
              <w:t>2</w:t>
            </w:r>
            <w:r w:rsidRPr="00677323">
              <w:t>-fattig MEA-kylare utlopp</w:t>
            </w:r>
          </w:p>
        </w:tc>
        <w:tc>
          <w:tcPr>
            <w:tcW w:w="708" w:type="dxa"/>
          </w:tcPr>
          <w:p w14:paraId="44D467FD" w14:textId="68DF8480" w:rsidR="006446F7" w:rsidRPr="00EE379D" w:rsidRDefault="004D4816" w:rsidP="006446F7">
            <w:pPr>
              <w:pStyle w:val="Brdtext"/>
              <w:ind w:left="0"/>
              <w:rPr>
                <w:color w:val="FF0000"/>
              </w:rPr>
            </w:pPr>
            <w:r>
              <w:rPr>
                <w:color w:val="FF0000"/>
              </w:rPr>
              <w:t>11</w:t>
            </w:r>
          </w:p>
        </w:tc>
      </w:tr>
      <w:tr w:rsidR="006446F7" w:rsidRPr="00EE379D" w14:paraId="3C2ECE47" w14:textId="77777777" w:rsidTr="00472B6F">
        <w:trPr>
          <w:trHeight w:val="396"/>
        </w:trPr>
        <w:tc>
          <w:tcPr>
            <w:tcW w:w="2639" w:type="dxa"/>
          </w:tcPr>
          <w:p w14:paraId="0BE8172D" w14:textId="72C933CC" w:rsidR="006446F7" w:rsidRPr="00EE379D" w:rsidRDefault="006446F7" w:rsidP="006446F7">
            <w:pPr>
              <w:pStyle w:val="Brdtext"/>
              <w:ind w:left="0"/>
              <w:rPr>
                <w:color w:val="FF0000"/>
                <w:highlight w:val="yellow"/>
              </w:rPr>
            </w:pPr>
            <w:r w:rsidRPr="00677323">
              <w:t>347FI667_L2</w:t>
            </w:r>
          </w:p>
        </w:tc>
        <w:tc>
          <w:tcPr>
            <w:tcW w:w="4586" w:type="dxa"/>
          </w:tcPr>
          <w:p w14:paraId="61CDCAF3" w14:textId="2BD50322" w:rsidR="006446F7" w:rsidRPr="00EE379D" w:rsidRDefault="006446F7" w:rsidP="006446F7">
            <w:pPr>
              <w:pStyle w:val="Brdtext"/>
              <w:ind w:left="0"/>
              <w:rPr>
                <w:color w:val="FF0000"/>
              </w:rPr>
            </w:pPr>
            <w:r w:rsidRPr="00677323">
              <w:t>Flöde CO</w:t>
            </w:r>
            <w:r w:rsidRPr="00677323">
              <w:rPr>
                <w:vertAlign w:val="subscript"/>
              </w:rPr>
              <w:t>2</w:t>
            </w:r>
            <w:r w:rsidRPr="00677323">
              <w:t xml:space="preserve">-fattig MEA till </w:t>
            </w:r>
            <w:proofErr w:type="spellStart"/>
            <w:r w:rsidRPr="00677323">
              <w:t>absorber</w:t>
            </w:r>
            <w:proofErr w:type="spellEnd"/>
          </w:p>
        </w:tc>
        <w:tc>
          <w:tcPr>
            <w:tcW w:w="708" w:type="dxa"/>
          </w:tcPr>
          <w:p w14:paraId="2EEFAF8F" w14:textId="40377AAC" w:rsidR="006446F7" w:rsidRPr="00EE379D" w:rsidRDefault="004D4816" w:rsidP="006446F7">
            <w:pPr>
              <w:pStyle w:val="Brdtext"/>
              <w:ind w:left="0"/>
              <w:rPr>
                <w:color w:val="FF0000"/>
              </w:rPr>
            </w:pPr>
            <w:r>
              <w:rPr>
                <w:color w:val="FF0000"/>
              </w:rPr>
              <w:t>12</w:t>
            </w:r>
          </w:p>
        </w:tc>
      </w:tr>
      <w:tr w:rsidR="006446F7" w:rsidRPr="00EE379D" w14:paraId="0A5EF806" w14:textId="77777777" w:rsidTr="00472B6F">
        <w:trPr>
          <w:trHeight w:val="396"/>
        </w:trPr>
        <w:tc>
          <w:tcPr>
            <w:tcW w:w="2639" w:type="dxa"/>
          </w:tcPr>
          <w:p w14:paraId="77EFB510" w14:textId="25E60A17" w:rsidR="006446F7" w:rsidRPr="00EE379D" w:rsidRDefault="006446F7" w:rsidP="006446F7">
            <w:pPr>
              <w:pStyle w:val="Brdtext"/>
              <w:ind w:left="0"/>
              <w:rPr>
                <w:color w:val="FF0000"/>
                <w:highlight w:val="yellow"/>
              </w:rPr>
            </w:pPr>
            <w:r w:rsidRPr="00677323">
              <w:t>347PD339_L2</w:t>
            </w:r>
          </w:p>
        </w:tc>
        <w:tc>
          <w:tcPr>
            <w:tcW w:w="4586" w:type="dxa"/>
          </w:tcPr>
          <w:p w14:paraId="42021482" w14:textId="051DECED" w:rsidR="006446F7" w:rsidRPr="00EE379D" w:rsidRDefault="006446F7" w:rsidP="006446F7">
            <w:pPr>
              <w:pStyle w:val="Brdtext"/>
              <w:ind w:left="0"/>
              <w:rPr>
                <w:color w:val="FF0000"/>
              </w:rPr>
            </w:pPr>
            <w:proofErr w:type="spellStart"/>
            <w:r w:rsidRPr="00677323">
              <w:t>Diff.tryck</w:t>
            </w:r>
            <w:proofErr w:type="spellEnd"/>
            <w:r w:rsidRPr="00677323">
              <w:t xml:space="preserve"> CO</w:t>
            </w:r>
            <w:r w:rsidRPr="00677323">
              <w:rPr>
                <w:vertAlign w:val="subscript"/>
              </w:rPr>
              <w:t>2</w:t>
            </w:r>
            <w:r w:rsidRPr="00677323">
              <w:t xml:space="preserve">-fattig MEA till </w:t>
            </w:r>
            <w:proofErr w:type="spellStart"/>
            <w:r w:rsidRPr="00677323">
              <w:t>absorber</w:t>
            </w:r>
            <w:proofErr w:type="spellEnd"/>
          </w:p>
        </w:tc>
        <w:tc>
          <w:tcPr>
            <w:tcW w:w="708" w:type="dxa"/>
          </w:tcPr>
          <w:p w14:paraId="64D99611" w14:textId="7176EE55" w:rsidR="006446F7" w:rsidRPr="00EE379D" w:rsidRDefault="004D4816" w:rsidP="006446F7">
            <w:pPr>
              <w:pStyle w:val="Brdtext"/>
              <w:ind w:left="0"/>
              <w:rPr>
                <w:color w:val="FF0000"/>
              </w:rPr>
            </w:pPr>
            <w:r>
              <w:rPr>
                <w:color w:val="FF0000"/>
              </w:rPr>
              <w:t>13</w:t>
            </w:r>
          </w:p>
        </w:tc>
      </w:tr>
    </w:tbl>
    <w:p w14:paraId="007346A9" w14:textId="77777777" w:rsidR="009B671F" w:rsidRPr="00677323" w:rsidRDefault="009B671F" w:rsidP="003A488A">
      <w:pPr>
        <w:pStyle w:val="Brdtext"/>
      </w:pPr>
    </w:p>
    <w:p w14:paraId="7100DFAB" w14:textId="77777777" w:rsidR="00713FD6" w:rsidRPr="00677323" w:rsidRDefault="00713FD6" w:rsidP="00713FD6">
      <w:pPr>
        <w:pStyle w:val="Brdtext"/>
        <w:rPr>
          <w:i/>
        </w:rPr>
      </w:pPr>
      <w:r w:rsidRPr="00677323">
        <w:rPr>
          <w:i/>
        </w:rPr>
        <w:t>Utsignal magnetventiler:</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2CE5B96E" w14:textId="77777777" w:rsidTr="00E40BAE">
        <w:trPr>
          <w:trHeight w:val="417"/>
        </w:trPr>
        <w:tc>
          <w:tcPr>
            <w:tcW w:w="1686" w:type="dxa"/>
          </w:tcPr>
          <w:p w14:paraId="49919BAE" w14:textId="77777777" w:rsidR="00713FD6" w:rsidRPr="00677323" w:rsidRDefault="00713FD6" w:rsidP="00E40BAE">
            <w:pPr>
              <w:pStyle w:val="Brdtext"/>
              <w:ind w:left="0"/>
            </w:pPr>
            <w:r w:rsidRPr="00677323">
              <w:t>Objekttyp</w:t>
            </w:r>
          </w:p>
        </w:tc>
        <w:tc>
          <w:tcPr>
            <w:tcW w:w="2741" w:type="dxa"/>
          </w:tcPr>
          <w:p w14:paraId="720E4616" w14:textId="77777777" w:rsidR="00713FD6" w:rsidRPr="00677323" w:rsidRDefault="00713FD6" w:rsidP="00E40BAE">
            <w:pPr>
              <w:pStyle w:val="Brdtext"/>
              <w:ind w:left="0"/>
            </w:pPr>
            <w:r w:rsidRPr="00677323">
              <w:t>Objekt/signal</w:t>
            </w:r>
          </w:p>
        </w:tc>
        <w:tc>
          <w:tcPr>
            <w:tcW w:w="3446" w:type="dxa"/>
          </w:tcPr>
          <w:p w14:paraId="28A3BF11" w14:textId="77777777" w:rsidR="00713FD6" w:rsidRPr="00677323" w:rsidRDefault="00713FD6" w:rsidP="00E40BAE">
            <w:pPr>
              <w:pStyle w:val="Brdtext"/>
              <w:ind w:left="0"/>
            </w:pPr>
            <w:r w:rsidRPr="00677323">
              <w:t>Beskrivning</w:t>
            </w:r>
          </w:p>
        </w:tc>
      </w:tr>
      <w:tr w:rsidR="00713FD6" w:rsidRPr="00677323" w14:paraId="5B9F0A36" w14:textId="77777777" w:rsidTr="00E40BAE">
        <w:trPr>
          <w:trHeight w:val="417"/>
        </w:trPr>
        <w:tc>
          <w:tcPr>
            <w:tcW w:w="1686" w:type="dxa"/>
          </w:tcPr>
          <w:p w14:paraId="04078B07" w14:textId="658FA396" w:rsidR="00713FD6" w:rsidRPr="00677323" w:rsidRDefault="00A07971" w:rsidP="00E40BAE">
            <w:pPr>
              <w:pStyle w:val="Brdtext"/>
              <w:ind w:left="0"/>
            </w:pPr>
            <w:proofErr w:type="spellStart"/>
            <w:r w:rsidRPr="00677323">
              <w:lastRenderedPageBreak/>
              <w:t>SDOutBool</w:t>
            </w:r>
            <w:proofErr w:type="spellEnd"/>
          </w:p>
        </w:tc>
        <w:tc>
          <w:tcPr>
            <w:tcW w:w="2741" w:type="dxa"/>
          </w:tcPr>
          <w:p w14:paraId="306D4BC2" w14:textId="77777777" w:rsidR="00713FD6" w:rsidRPr="00677323" w:rsidRDefault="00713FD6" w:rsidP="00E40BAE">
            <w:pPr>
              <w:pStyle w:val="Brdtext"/>
              <w:ind w:left="0"/>
            </w:pPr>
            <w:r w:rsidRPr="00677323">
              <w:t>347RV667_MV1</w:t>
            </w:r>
          </w:p>
        </w:tc>
        <w:tc>
          <w:tcPr>
            <w:tcW w:w="3446" w:type="dxa"/>
          </w:tcPr>
          <w:p w14:paraId="6C001E80" w14:textId="77777777" w:rsidR="00713FD6" w:rsidRPr="00677323" w:rsidRDefault="00713FD6" w:rsidP="00E40BAE">
            <w:pPr>
              <w:pStyle w:val="Brdtext"/>
              <w:ind w:left="0"/>
            </w:pPr>
            <w:r w:rsidRPr="00677323">
              <w:t>Blockeringsventil</w:t>
            </w:r>
          </w:p>
        </w:tc>
      </w:tr>
    </w:tbl>
    <w:p w14:paraId="7F57A13D" w14:textId="77777777" w:rsidR="006D2C5F" w:rsidRPr="00677323" w:rsidRDefault="006D2C5F" w:rsidP="0058643F">
      <w:pPr>
        <w:pStyle w:val="Brdtext"/>
        <w:ind w:left="0"/>
        <w:rPr>
          <w:i/>
        </w:rPr>
      </w:pPr>
    </w:p>
    <w:p w14:paraId="5FD1A961" w14:textId="77777777" w:rsidR="006D2C5F" w:rsidRPr="00677323" w:rsidRDefault="009062F3" w:rsidP="006D2C5F">
      <w:pPr>
        <w:pStyle w:val="Brdtext"/>
        <w:rPr>
          <w:i/>
        </w:rPr>
      </w:pPr>
      <w:r w:rsidRPr="00677323">
        <w:rPr>
          <w:i/>
        </w:rPr>
        <w:t>SIL-klassad s</w:t>
      </w:r>
      <w:r w:rsidR="006D2C5F" w:rsidRPr="00677323">
        <w:rPr>
          <w:i/>
        </w:rPr>
        <w:t>äkerhetskrets för 347RV667 (Förreglas till stängd):</w:t>
      </w:r>
    </w:p>
    <w:p w14:paraId="095BD0C6" w14:textId="258ADAE8" w:rsidR="006D2C5F" w:rsidRDefault="006D2C5F" w:rsidP="006D2C5F">
      <w:pPr>
        <w:pStyle w:val="Brdtext"/>
      </w:pPr>
      <w:r w:rsidRPr="00677323">
        <w:t>Lågt differenstryck CO</w:t>
      </w:r>
      <w:r w:rsidRPr="00677323">
        <w:rPr>
          <w:vertAlign w:val="subscript"/>
        </w:rPr>
        <w:t>2</w:t>
      </w:r>
      <w:r w:rsidRPr="00677323">
        <w:t xml:space="preserve">-fattig MEA till </w:t>
      </w:r>
      <w:proofErr w:type="spellStart"/>
      <w:r w:rsidR="0058643F" w:rsidRPr="00677323">
        <w:t>absorber</w:t>
      </w:r>
      <w:proofErr w:type="spellEnd"/>
      <w:r w:rsidR="0058643F" w:rsidRPr="00677323">
        <w:t>, 347PD339</w:t>
      </w:r>
      <w:r w:rsidR="00BB12D3" w:rsidRPr="00677323">
        <w:t>_L2</w:t>
      </w:r>
      <w:r w:rsidRPr="00677323">
        <w:t xml:space="preserve"> stänger 347RV667_MV1 (utgång FALSE). </w:t>
      </w:r>
    </w:p>
    <w:p w14:paraId="5AFCB96A" w14:textId="20C3F2BC" w:rsidR="009954D2" w:rsidRDefault="00FB1A2F" w:rsidP="006D2C5F">
      <w:pPr>
        <w:pStyle w:val="Brdtext"/>
      </w:pPr>
      <w:r w:rsidRPr="00FB1A2F">
        <w:rPr>
          <w:color w:val="FF0000"/>
        </w:rPr>
        <w:t>Processnödstopp 308HZ300/301 stänger 347RV667_MV1 (utgång FALSE).</w:t>
      </w:r>
    </w:p>
    <w:p w14:paraId="7ABB8B0D" w14:textId="22ED083C" w:rsidR="00871A82" w:rsidRPr="00677323" w:rsidRDefault="00B310CB" w:rsidP="006D2C5F">
      <w:pPr>
        <w:pStyle w:val="Brdtext"/>
      </w:pPr>
      <w:r w:rsidRPr="009359C1">
        <w:rPr>
          <w:color w:val="FF0000"/>
        </w:rPr>
        <w:t>Utvärderad förreglingsgrupp 271FC667-IBGrp stänger 347RV667_MV1 (utgång FALSE)</w:t>
      </w:r>
      <w:r w:rsidR="009359C1" w:rsidRPr="009359C1">
        <w:rPr>
          <w:color w:val="FF0000"/>
        </w:rPr>
        <w:t xml:space="preserve"> Ej SIL!</w:t>
      </w:r>
    </w:p>
    <w:p w14:paraId="10581B84" w14:textId="77777777" w:rsidR="00A17947" w:rsidRPr="00677323" w:rsidRDefault="00A17947" w:rsidP="003A5838">
      <w:pPr>
        <w:pStyle w:val="Brdtext"/>
        <w:ind w:left="0"/>
      </w:pPr>
    </w:p>
    <w:p w14:paraId="1F2449D5" w14:textId="07767F17" w:rsidR="003B3E9E" w:rsidRPr="00677323" w:rsidRDefault="005769D1" w:rsidP="005769D1">
      <w:pPr>
        <w:pStyle w:val="Rubrik3"/>
      </w:pPr>
      <w:bookmarkStart w:id="21" w:name="_Toc35393386"/>
      <w:r w:rsidRPr="00677323">
        <w:t>Filter CO</w:t>
      </w:r>
      <w:r w:rsidRPr="00677323">
        <w:rPr>
          <w:vertAlign w:val="subscript"/>
        </w:rPr>
        <w:t>2</w:t>
      </w:r>
      <w:r w:rsidRPr="00677323">
        <w:t>-fattig MEA</w:t>
      </w:r>
      <w:r w:rsidR="003B6F79" w:rsidRPr="00677323">
        <w:t xml:space="preserve"> 347SE106/107</w:t>
      </w:r>
      <w:bookmarkEnd w:id="21"/>
    </w:p>
    <w:p w14:paraId="4E3130AB" w14:textId="1FA8D6CF" w:rsidR="005769D1" w:rsidRPr="00677323" w:rsidRDefault="00620010" w:rsidP="005769D1">
      <w:pPr>
        <w:pStyle w:val="Brdtext"/>
      </w:pPr>
      <w:r w:rsidRPr="00677323">
        <w:t>Uppskattningsvis</w:t>
      </w:r>
      <w:r w:rsidR="005769D1" w:rsidRPr="00677323">
        <w:t xml:space="preserve"> 10% av totala flödet av MEA-lösningen passerar genom MEA-filter A eller MEA-filter B.</w:t>
      </w:r>
      <w:r w:rsidR="008D6E85" w:rsidRPr="00677323">
        <w:t xml:space="preserve"> Flödet till filtren kan justeras manuellt genom 347HV620. Flödet genom </w:t>
      </w:r>
      <w:r w:rsidR="006A748C" w:rsidRPr="00677323">
        <w:t>filtren</w:t>
      </w:r>
      <w:r w:rsidR="008D6E85" w:rsidRPr="00677323">
        <w:t xml:space="preserve"> mäts med</w:t>
      </w:r>
      <w:r w:rsidR="006334D7" w:rsidRPr="00677323">
        <w:t xml:space="preserve"> lokal</w:t>
      </w:r>
      <w:r w:rsidR="008D6E85" w:rsidRPr="00677323">
        <w:t xml:space="preserve"> flödes</w:t>
      </w:r>
      <w:r w:rsidR="006334D7" w:rsidRPr="00677323">
        <w:t>indikering</w:t>
      </w:r>
      <w:r w:rsidR="00EA39E1" w:rsidRPr="00677323">
        <w:t xml:space="preserve"> 3</w:t>
      </w:r>
      <w:r w:rsidR="008D6E85" w:rsidRPr="00677323">
        <w:t>47FI355.</w:t>
      </w:r>
    </w:p>
    <w:p w14:paraId="5024E41D" w14:textId="77777777" w:rsidR="005769D1" w:rsidRPr="00677323" w:rsidRDefault="005769D1" w:rsidP="005769D1">
      <w:pPr>
        <w:pStyle w:val="Brdtext"/>
        <w:ind w:left="0"/>
      </w:pPr>
    </w:p>
    <w:p w14:paraId="32501E21" w14:textId="6DF04993" w:rsidR="00CE439A" w:rsidRPr="00677323" w:rsidRDefault="00EF2B9F" w:rsidP="00CE439A">
      <w:pPr>
        <w:pStyle w:val="Rubrik3"/>
      </w:pPr>
      <w:bookmarkStart w:id="22" w:name="_Toc35393387"/>
      <w:r w:rsidRPr="00677323">
        <w:t>Värmeväxlare s</w:t>
      </w:r>
      <w:r w:rsidR="00CE439A" w:rsidRPr="00677323">
        <w:t>ur gas</w:t>
      </w:r>
      <w:r w:rsidR="00AC79D7" w:rsidRPr="00677323">
        <w:t xml:space="preserve"> </w:t>
      </w:r>
      <w:r w:rsidR="00CE439A" w:rsidRPr="00677323">
        <w:t>/ KV</w:t>
      </w:r>
      <w:r w:rsidR="003B6F79" w:rsidRPr="00677323">
        <w:t xml:space="preserve"> 347HE200</w:t>
      </w:r>
      <w:bookmarkEnd w:id="22"/>
    </w:p>
    <w:p w14:paraId="46A0998D" w14:textId="77777777" w:rsidR="00665DF3" w:rsidRPr="00677323" w:rsidRDefault="00CE439A" w:rsidP="00B11606">
      <w:pPr>
        <w:pStyle w:val="Brdtext"/>
      </w:pPr>
      <w:r w:rsidRPr="00677323">
        <w:t>Nedkylning av varm gas genom växling mot kylvat</w:t>
      </w:r>
      <w:r w:rsidR="00EF2B9F" w:rsidRPr="00677323">
        <w:t>t</w:t>
      </w:r>
      <w:r w:rsidRPr="00677323">
        <w:t>en</w:t>
      </w:r>
      <w:r w:rsidR="00C75347" w:rsidRPr="00677323">
        <w:t xml:space="preserve"> för att kondensera vatten från gaserna</w:t>
      </w:r>
      <w:r w:rsidRPr="00677323">
        <w:t xml:space="preserve">. </w:t>
      </w:r>
      <w:r w:rsidR="00B11606" w:rsidRPr="00677323">
        <w:t xml:space="preserve">Temperaturen hos den varma gasen regleras genom att styra kylvattenflödet genom värmeväxlaren. </w:t>
      </w:r>
    </w:p>
    <w:p w14:paraId="1A2F8D97" w14:textId="77777777" w:rsidR="00665DF3" w:rsidRPr="00677323" w:rsidRDefault="00665DF3" w:rsidP="00665DF3">
      <w:pPr>
        <w:pStyle w:val="Brdtext"/>
        <w:rPr>
          <w:i/>
        </w:rPr>
      </w:pPr>
      <w:r w:rsidRPr="00677323">
        <w:rPr>
          <w:i/>
        </w:rPr>
        <w:t>Mätningar (AIS):</w:t>
      </w:r>
    </w:p>
    <w:tbl>
      <w:tblPr>
        <w:tblStyle w:val="Tabellrutnt"/>
        <w:tblW w:w="7933" w:type="dxa"/>
        <w:tblInd w:w="1134" w:type="dxa"/>
        <w:tblLook w:val="04A0" w:firstRow="1" w:lastRow="0" w:firstColumn="1" w:lastColumn="0" w:noHBand="0" w:noVBand="1"/>
      </w:tblPr>
      <w:tblGrid>
        <w:gridCol w:w="1551"/>
        <w:gridCol w:w="2130"/>
        <w:gridCol w:w="1323"/>
        <w:gridCol w:w="585"/>
        <w:gridCol w:w="586"/>
        <w:gridCol w:w="586"/>
        <w:gridCol w:w="586"/>
        <w:gridCol w:w="586"/>
      </w:tblGrid>
      <w:tr w:rsidR="00677323" w:rsidRPr="00677323" w14:paraId="623BD0CC" w14:textId="77777777" w:rsidTr="009441A3">
        <w:tc>
          <w:tcPr>
            <w:tcW w:w="1551" w:type="dxa"/>
          </w:tcPr>
          <w:p w14:paraId="2D57ABC1" w14:textId="77777777" w:rsidR="00665DF3" w:rsidRPr="00677323" w:rsidRDefault="00665DF3" w:rsidP="009441A3">
            <w:pPr>
              <w:pStyle w:val="Brdtext"/>
              <w:ind w:left="0"/>
            </w:pPr>
            <w:r w:rsidRPr="00677323">
              <w:t>Objekt/Signal</w:t>
            </w:r>
          </w:p>
        </w:tc>
        <w:tc>
          <w:tcPr>
            <w:tcW w:w="2130" w:type="dxa"/>
          </w:tcPr>
          <w:p w14:paraId="1764D30C" w14:textId="77777777" w:rsidR="00665DF3" w:rsidRPr="00677323" w:rsidRDefault="00665DF3" w:rsidP="009441A3">
            <w:pPr>
              <w:pStyle w:val="Brdtext"/>
              <w:ind w:left="0"/>
            </w:pPr>
            <w:r w:rsidRPr="00677323">
              <w:t>Beskrivning</w:t>
            </w:r>
          </w:p>
        </w:tc>
        <w:tc>
          <w:tcPr>
            <w:tcW w:w="1323" w:type="dxa"/>
          </w:tcPr>
          <w:p w14:paraId="12013539" w14:textId="77777777" w:rsidR="00665DF3" w:rsidRPr="00677323" w:rsidRDefault="00665DF3" w:rsidP="009441A3">
            <w:pPr>
              <w:pStyle w:val="Brdtext"/>
              <w:ind w:left="0"/>
            </w:pPr>
            <w:r w:rsidRPr="00677323">
              <w:t>Mätområde</w:t>
            </w:r>
          </w:p>
        </w:tc>
        <w:tc>
          <w:tcPr>
            <w:tcW w:w="585" w:type="dxa"/>
          </w:tcPr>
          <w:p w14:paraId="53639895" w14:textId="77777777" w:rsidR="00665DF3" w:rsidRPr="00677323" w:rsidRDefault="00665DF3" w:rsidP="009441A3">
            <w:pPr>
              <w:pStyle w:val="Brdtext"/>
              <w:ind w:left="0"/>
            </w:pPr>
            <w:r w:rsidRPr="00677323">
              <w:t>L2</w:t>
            </w:r>
          </w:p>
        </w:tc>
        <w:tc>
          <w:tcPr>
            <w:tcW w:w="586" w:type="dxa"/>
          </w:tcPr>
          <w:p w14:paraId="2EE173E8" w14:textId="77777777" w:rsidR="00665DF3" w:rsidRPr="00677323" w:rsidRDefault="00665DF3" w:rsidP="009441A3">
            <w:pPr>
              <w:pStyle w:val="Brdtext"/>
              <w:ind w:left="0"/>
            </w:pPr>
            <w:r w:rsidRPr="00677323">
              <w:t>L1</w:t>
            </w:r>
          </w:p>
        </w:tc>
        <w:tc>
          <w:tcPr>
            <w:tcW w:w="586" w:type="dxa"/>
          </w:tcPr>
          <w:p w14:paraId="1A2854B7" w14:textId="77777777" w:rsidR="00665DF3" w:rsidRPr="00677323" w:rsidRDefault="00665DF3" w:rsidP="009441A3">
            <w:pPr>
              <w:pStyle w:val="Brdtext"/>
              <w:ind w:left="0"/>
            </w:pPr>
            <w:r w:rsidRPr="00677323">
              <w:t>H1</w:t>
            </w:r>
          </w:p>
        </w:tc>
        <w:tc>
          <w:tcPr>
            <w:tcW w:w="586" w:type="dxa"/>
          </w:tcPr>
          <w:p w14:paraId="1846A442" w14:textId="77777777" w:rsidR="00665DF3" w:rsidRPr="00677323" w:rsidRDefault="00665DF3" w:rsidP="009441A3">
            <w:pPr>
              <w:pStyle w:val="Brdtext"/>
              <w:ind w:left="0"/>
            </w:pPr>
            <w:r w:rsidRPr="00677323">
              <w:t>H2</w:t>
            </w:r>
          </w:p>
        </w:tc>
        <w:tc>
          <w:tcPr>
            <w:tcW w:w="586" w:type="dxa"/>
          </w:tcPr>
          <w:p w14:paraId="69183F28" w14:textId="77777777" w:rsidR="00665DF3" w:rsidRPr="00677323" w:rsidRDefault="00665DF3" w:rsidP="009441A3">
            <w:pPr>
              <w:pStyle w:val="Brdtext"/>
              <w:ind w:left="0"/>
            </w:pPr>
            <w:r w:rsidRPr="00677323">
              <w:t>SIL</w:t>
            </w:r>
          </w:p>
        </w:tc>
      </w:tr>
      <w:tr w:rsidR="00665DF3" w:rsidRPr="00677323" w14:paraId="6E0D8165" w14:textId="77777777" w:rsidTr="009441A3">
        <w:tc>
          <w:tcPr>
            <w:tcW w:w="1551" w:type="dxa"/>
          </w:tcPr>
          <w:p w14:paraId="2BC61833" w14:textId="77777777" w:rsidR="00665DF3" w:rsidRPr="00677323" w:rsidRDefault="00665DF3" w:rsidP="009441A3">
            <w:pPr>
              <w:pStyle w:val="Brdtext"/>
              <w:ind w:left="0"/>
            </w:pPr>
            <w:r w:rsidRPr="00677323">
              <w:t>347TI312</w:t>
            </w:r>
          </w:p>
        </w:tc>
        <w:tc>
          <w:tcPr>
            <w:tcW w:w="2130" w:type="dxa"/>
          </w:tcPr>
          <w:p w14:paraId="699B1A31" w14:textId="77777777" w:rsidR="00665DF3" w:rsidRPr="00677323" w:rsidRDefault="00665DF3" w:rsidP="009441A3">
            <w:pPr>
              <w:pStyle w:val="Brdtext"/>
              <w:ind w:left="0"/>
            </w:pPr>
            <w:r w:rsidRPr="00677323">
              <w:t>Temp. sur gas</w:t>
            </w:r>
          </w:p>
        </w:tc>
        <w:tc>
          <w:tcPr>
            <w:tcW w:w="1323" w:type="dxa"/>
          </w:tcPr>
          <w:p w14:paraId="7E48B671" w14:textId="77777777" w:rsidR="00665DF3" w:rsidRPr="00677323" w:rsidRDefault="00731074" w:rsidP="009441A3">
            <w:pPr>
              <w:pStyle w:val="Brdtext"/>
              <w:ind w:left="0"/>
            </w:pPr>
            <w:r w:rsidRPr="00677323">
              <w:rPr>
                <w:highlight w:val="yellow"/>
              </w:rPr>
              <w:t>0-100</w:t>
            </w:r>
            <w:r w:rsidR="00665DF3" w:rsidRPr="00677323">
              <w:t xml:space="preserve"> </w:t>
            </w:r>
            <w:r w:rsidR="00665DF3" w:rsidRPr="00677323">
              <w:sym w:font="Symbol" w:char="F0B0"/>
            </w:r>
            <w:r w:rsidR="00665DF3" w:rsidRPr="00677323">
              <w:t>C</w:t>
            </w:r>
          </w:p>
        </w:tc>
        <w:tc>
          <w:tcPr>
            <w:tcW w:w="585" w:type="dxa"/>
          </w:tcPr>
          <w:p w14:paraId="468C1BCA" w14:textId="77777777" w:rsidR="00665DF3" w:rsidRPr="00677323" w:rsidRDefault="00665DF3" w:rsidP="009441A3">
            <w:pPr>
              <w:pStyle w:val="Brdtext"/>
              <w:ind w:left="0"/>
              <w:rPr>
                <w:highlight w:val="yellow"/>
              </w:rPr>
            </w:pPr>
          </w:p>
        </w:tc>
        <w:tc>
          <w:tcPr>
            <w:tcW w:w="586" w:type="dxa"/>
            <w:shd w:val="clear" w:color="auto" w:fill="auto"/>
          </w:tcPr>
          <w:p w14:paraId="0812EF46" w14:textId="77777777" w:rsidR="00665DF3" w:rsidRPr="00677323" w:rsidRDefault="00665DF3" w:rsidP="009441A3">
            <w:pPr>
              <w:pStyle w:val="Brdtext"/>
              <w:ind w:left="0"/>
            </w:pPr>
          </w:p>
        </w:tc>
        <w:tc>
          <w:tcPr>
            <w:tcW w:w="586" w:type="dxa"/>
            <w:shd w:val="clear" w:color="auto" w:fill="auto"/>
          </w:tcPr>
          <w:p w14:paraId="59721091" w14:textId="77777777" w:rsidR="00665DF3" w:rsidRPr="00677323" w:rsidRDefault="00DA7273" w:rsidP="009441A3">
            <w:pPr>
              <w:pStyle w:val="Brdtext"/>
              <w:ind w:left="0"/>
            </w:pPr>
            <w:r w:rsidRPr="00677323">
              <w:t>50</w:t>
            </w:r>
          </w:p>
        </w:tc>
        <w:tc>
          <w:tcPr>
            <w:tcW w:w="586" w:type="dxa"/>
          </w:tcPr>
          <w:p w14:paraId="07F2771A" w14:textId="77777777" w:rsidR="00665DF3" w:rsidRPr="00677323" w:rsidRDefault="00DA7273" w:rsidP="009441A3">
            <w:pPr>
              <w:pStyle w:val="Brdtext"/>
              <w:ind w:left="0"/>
            </w:pPr>
            <w:r w:rsidRPr="00677323">
              <w:t>60</w:t>
            </w:r>
          </w:p>
        </w:tc>
        <w:tc>
          <w:tcPr>
            <w:tcW w:w="586" w:type="dxa"/>
          </w:tcPr>
          <w:p w14:paraId="7BCFCD8C" w14:textId="77777777" w:rsidR="00665DF3" w:rsidRPr="00677323" w:rsidRDefault="00665DF3" w:rsidP="009441A3">
            <w:pPr>
              <w:pStyle w:val="Brdtext"/>
              <w:ind w:left="0"/>
            </w:pPr>
          </w:p>
        </w:tc>
      </w:tr>
    </w:tbl>
    <w:p w14:paraId="172A048B" w14:textId="77777777" w:rsidR="00665DF3" w:rsidRPr="00677323" w:rsidRDefault="00665DF3" w:rsidP="00665DF3">
      <w:pPr>
        <w:pStyle w:val="Brdtext"/>
      </w:pPr>
    </w:p>
    <w:p w14:paraId="41FCFDEC" w14:textId="77777777" w:rsidR="00665DF3" w:rsidRPr="00677323" w:rsidRDefault="00665DF3" w:rsidP="00665DF3">
      <w:pPr>
        <w:pStyle w:val="Brdtext"/>
        <w:rPr>
          <w:i/>
        </w:rPr>
      </w:pPr>
      <w:r w:rsidRPr="00677323">
        <w:rPr>
          <w:i/>
        </w:rPr>
        <w:t>Dessa objekt förreglar:</w:t>
      </w:r>
    </w:p>
    <w:p w14:paraId="21A60DC5" w14:textId="0916B77F" w:rsidR="00665DF3" w:rsidRPr="00677323" w:rsidRDefault="00665DF3" w:rsidP="00665DF3">
      <w:pPr>
        <w:pStyle w:val="Brdtext"/>
      </w:pPr>
      <w:r w:rsidRPr="00A05707">
        <w:rPr>
          <w:color w:val="FF0000"/>
        </w:rPr>
        <w:t>347TI312</w:t>
      </w:r>
      <w:r w:rsidR="00A05707" w:rsidRPr="00A05707">
        <w:rPr>
          <w:color w:val="FF0000"/>
        </w:rPr>
        <w:t>_H2</w:t>
      </w:r>
      <w:r w:rsidRPr="00677323">
        <w:t xml:space="preserve"> förreglar:</w:t>
      </w:r>
    </w:p>
    <w:p w14:paraId="7A6AF988" w14:textId="37FAD396" w:rsidR="00665DF3" w:rsidRPr="00677323" w:rsidRDefault="003A363B" w:rsidP="00665DF3">
      <w:pPr>
        <w:pStyle w:val="Brdtext"/>
        <w:numPr>
          <w:ilvl w:val="0"/>
          <w:numId w:val="17"/>
        </w:numPr>
      </w:pPr>
      <w:r w:rsidRPr="00677323">
        <w:t>Reduktionsgaskompressor 346PU101 (Överrids av 347HS399)</w:t>
      </w:r>
    </w:p>
    <w:p w14:paraId="74F3D4BC" w14:textId="77777777" w:rsidR="00665DF3" w:rsidRPr="00677323" w:rsidRDefault="00665DF3" w:rsidP="00B11606">
      <w:pPr>
        <w:pStyle w:val="Brdtext"/>
        <w:rPr>
          <w:i/>
        </w:rPr>
      </w:pPr>
      <w:r w:rsidRPr="00677323">
        <w:rPr>
          <w:i/>
        </w:rPr>
        <w:t>347TC312</w:t>
      </w:r>
    </w:p>
    <w:p w14:paraId="493513BA" w14:textId="77777777" w:rsidR="00B11606" w:rsidRPr="00677323" w:rsidRDefault="00B11606" w:rsidP="00B11606">
      <w:pPr>
        <w:pStyle w:val="Brdtext"/>
      </w:pPr>
      <w:r w:rsidRPr="00677323">
        <w:t xml:space="preserve">Temperaturen mäts med 347TI312 och regleras av </w:t>
      </w:r>
      <w:r w:rsidR="00FF4DA3" w:rsidRPr="00677323">
        <w:t xml:space="preserve">PI-regulatorn </w:t>
      </w:r>
      <w:r w:rsidRPr="00677323">
        <w:t xml:space="preserve">347TC312. </w:t>
      </w:r>
      <w:r w:rsidR="00FF4DA3" w:rsidRPr="00677323">
        <w:t>Regulatorn</w:t>
      </w:r>
      <w:r w:rsidRPr="00677323">
        <w:t xml:space="preserve"> styr öppningsgraden för reglerventilen 347RV312</w:t>
      </w:r>
      <w:r w:rsidR="00FF4DA3" w:rsidRPr="00677323">
        <w:t xml:space="preserve"> som är placerad på kylvattenledningen efter värmeväxlaren. Öppnar ventilen ökar flödet av kylvatten genom värmeväxlaren och därmed sjunker temperaturen på den sura gasen.</w:t>
      </w:r>
    </w:p>
    <w:p w14:paraId="1442A1E9" w14:textId="77777777" w:rsidR="00DA7273" w:rsidRPr="00677323" w:rsidRDefault="00FF4DA3" w:rsidP="00DA7273">
      <w:pPr>
        <w:pStyle w:val="Brdtext"/>
        <w:rPr>
          <w:i/>
        </w:rPr>
      </w:pPr>
      <w:r w:rsidRPr="00677323">
        <w:t xml:space="preserve">Utsignalområde 0-100 %. </w:t>
      </w:r>
      <w:r w:rsidRPr="00677323">
        <w:br/>
        <w:t xml:space="preserve">Internt </w:t>
      </w:r>
      <w:proofErr w:type="spellStart"/>
      <w:r w:rsidRPr="00677323">
        <w:t>börvärde</w:t>
      </w:r>
      <w:proofErr w:type="spellEnd"/>
      <w:r w:rsidRPr="00677323">
        <w:t xml:space="preserve"> </w:t>
      </w:r>
      <w:r w:rsidR="00F07F6F" w:rsidRPr="00677323">
        <w:t>40</w:t>
      </w:r>
      <w:r w:rsidRPr="00677323">
        <w:t xml:space="preserve"> </w:t>
      </w:r>
      <w:r w:rsidRPr="00677323">
        <w:sym w:font="Symbol" w:char="F0B0"/>
      </w:r>
      <w:r w:rsidRPr="00677323">
        <w:t>C</w:t>
      </w:r>
      <w:r w:rsidRPr="00677323">
        <w:br/>
        <w:t>Direkt regulator (MV&lt;SP öka utsignal, MV&gt;SP minska utsignal).</w:t>
      </w:r>
      <w:r w:rsidRPr="00677323">
        <w:br/>
      </w:r>
    </w:p>
    <w:p w14:paraId="5B4A2B3A" w14:textId="77777777" w:rsidR="00DA7273" w:rsidRPr="00677323" w:rsidRDefault="00DA7273" w:rsidP="00DA7273">
      <w:pPr>
        <w:pStyle w:val="Brdtext"/>
        <w:rPr>
          <w:i/>
        </w:rPr>
      </w:pPr>
      <w:proofErr w:type="spellStart"/>
      <w:r w:rsidRPr="00677323">
        <w:rPr>
          <w:i/>
        </w:rPr>
        <w:t>Förreglingar</w:t>
      </w:r>
      <w:proofErr w:type="spellEnd"/>
      <w:r w:rsidRPr="00677323">
        <w:rPr>
          <w:i/>
        </w:rPr>
        <w:t xml:space="preserve"> för 347TC312 (PID01):</w:t>
      </w:r>
    </w:p>
    <w:tbl>
      <w:tblPr>
        <w:tblStyle w:val="Tabellrutnt"/>
        <w:tblW w:w="7928" w:type="dxa"/>
        <w:tblInd w:w="1134" w:type="dxa"/>
        <w:tblLayout w:type="fixed"/>
        <w:tblLook w:val="04A0" w:firstRow="1" w:lastRow="0" w:firstColumn="1" w:lastColumn="0" w:noHBand="0" w:noVBand="1"/>
      </w:tblPr>
      <w:tblGrid>
        <w:gridCol w:w="2639"/>
        <w:gridCol w:w="3423"/>
        <w:gridCol w:w="777"/>
        <w:gridCol w:w="1089"/>
      </w:tblGrid>
      <w:tr w:rsidR="00677323" w:rsidRPr="00677323" w14:paraId="68D60596" w14:textId="77777777" w:rsidTr="006A748C">
        <w:trPr>
          <w:trHeight w:val="396"/>
        </w:trPr>
        <w:tc>
          <w:tcPr>
            <w:tcW w:w="2639" w:type="dxa"/>
          </w:tcPr>
          <w:p w14:paraId="47694A21" w14:textId="77777777" w:rsidR="00DA7273" w:rsidRPr="00677323" w:rsidRDefault="00DA7273" w:rsidP="006A748C">
            <w:pPr>
              <w:pStyle w:val="Brdtext"/>
              <w:ind w:left="0"/>
            </w:pPr>
            <w:r w:rsidRPr="00677323">
              <w:t>Objekt/signal</w:t>
            </w:r>
          </w:p>
        </w:tc>
        <w:tc>
          <w:tcPr>
            <w:tcW w:w="3423" w:type="dxa"/>
          </w:tcPr>
          <w:p w14:paraId="2D4DA9B5" w14:textId="77777777" w:rsidR="00DA7273" w:rsidRPr="00677323" w:rsidRDefault="00DA7273" w:rsidP="006A748C">
            <w:pPr>
              <w:pStyle w:val="Brdtext"/>
              <w:ind w:left="0"/>
            </w:pPr>
            <w:r w:rsidRPr="00677323">
              <w:t>Beskrivning</w:t>
            </w:r>
          </w:p>
        </w:tc>
        <w:tc>
          <w:tcPr>
            <w:tcW w:w="777" w:type="dxa"/>
          </w:tcPr>
          <w:p w14:paraId="177456CE" w14:textId="77777777" w:rsidR="00DA7273" w:rsidRPr="00677323" w:rsidRDefault="00DA7273" w:rsidP="006A748C">
            <w:pPr>
              <w:pStyle w:val="Brdtext"/>
              <w:ind w:left="0"/>
            </w:pPr>
            <w:r w:rsidRPr="00677323">
              <w:t>IB</w:t>
            </w:r>
          </w:p>
        </w:tc>
        <w:tc>
          <w:tcPr>
            <w:tcW w:w="1089" w:type="dxa"/>
          </w:tcPr>
          <w:p w14:paraId="6532CC57" w14:textId="77777777" w:rsidR="00DA7273" w:rsidRPr="00677323" w:rsidRDefault="00DA7273" w:rsidP="006A748C">
            <w:pPr>
              <w:pStyle w:val="Brdtext"/>
              <w:ind w:left="0"/>
            </w:pPr>
            <w:proofErr w:type="spellStart"/>
            <w:r w:rsidRPr="00677323">
              <w:t>IBRef</w:t>
            </w:r>
            <w:proofErr w:type="spellEnd"/>
          </w:p>
        </w:tc>
      </w:tr>
      <w:tr w:rsidR="00DA7273" w:rsidRPr="00677323" w14:paraId="439501C4" w14:textId="77777777" w:rsidTr="006A748C">
        <w:trPr>
          <w:trHeight w:val="396"/>
        </w:trPr>
        <w:tc>
          <w:tcPr>
            <w:tcW w:w="2639" w:type="dxa"/>
          </w:tcPr>
          <w:p w14:paraId="75A13F7A" w14:textId="77777777" w:rsidR="00DA7273" w:rsidRPr="00677323" w:rsidRDefault="00DA7273" w:rsidP="006A748C">
            <w:pPr>
              <w:pStyle w:val="Brdtext"/>
              <w:ind w:left="0"/>
            </w:pPr>
            <w:r w:rsidRPr="00677323">
              <w:t>347PC517_</w:t>
            </w:r>
            <w:r w:rsidR="00F82D35" w:rsidRPr="00677323">
              <w:t>OutEqLL_N</w:t>
            </w:r>
          </w:p>
        </w:tc>
        <w:tc>
          <w:tcPr>
            <w:tcW w:w="3423" w:type="dxa"/>
          </w:tcPr>
          <w:p w14:paraId="460D326A" w14:textId="77777777" w:rsidR="00DA7273" w:rsidRPr="00677323" w:rsidRDefault="00DA7273" w:rsidP="00F82D35">
            <w:pPr>
              <w:pStyle w:val="Brdtext"/>
              <w:ind w:left="0"/>
            </w:pPr>
            <w:r w:rsidRPr="00677323">
              <w:t xml:space="preserve">Utsignal </w:t>
            </w:r>
            <w:r w:rsidR="00F82D35" w:rsidRPr="00677323">
              <w:t xml:space="preserve">≤ </w:t>
            </w:r>
            <w:proofErr w:type="spellStart"/>
            <w:r w:rsidRPr="00677323">
              <w:t>min.gräns</w:t>
            </w:r>
            <w:proofErr w:type="spellEnd"/>
          </w:p>
        </w:tc>
        <w:tc>
          <w:tcPr>
            <w:tcW w:w="777" w:type="dxa"/>
          </w:tcPr>
          <w:p w14:paraId="0353F988" w14:textId="77777777" w:rsidR="00DA7273" w:rsidRPr="00677323" w:rsidRDefault="00DA7273" w:rsidP="006A748C">
            <w:pPr>
              <w:pStyle w:val="Brdtext"/>
              <w:ind w:left="0"/>
            </w:pPr>
            <w:r w:rsidRPr="00677323">
              <w:t>IB1</w:t>
            </w:r>
          </w:p>
        </w:tc>
        <w:tc>
          <w:tcPr>
            <w:tcW w:w="1089" w:type="dxa"/>
          </w:tcPr>
          <w:p w14:paraId="479894E5" w14:textId="77777777" w:rsidR="00DA7273" w:rsidRPr="00677323" w:rsidRDefault="00DA7273" w:rsidP="006A748C">
            <w:pPr>
              <w:pStyle w:val="Brdtext"/>
              <w:ind w:left="0"/>
            </w:pPr>
            <w:r w:rsidRPr="00677323">
              <w:t>10,0</w:t>
            </w:r>
          </w:p>
        </w:tc>
      </w:tr>
    </w:tbl>
    <w:p w14:paraId="46718E40" w14:textId="77777777" w:rsidR="00FF4DA3" w:rsidRPr="00677323" w:rsidRDefault="00FF4DA3" w:rsidP="00FF4DA3">
      <w:pPr>
        <w:pStyle w:val="Brdtext"/>
      </w:pPr>
    </w:p>
    <w:p w14:paraId="0D6B031F" w14:textId="5CB8A860" w:rsidR="00CE439A" w:rsidRPr="00677323" w:rsidRDefault="00CE439A" w:rsidP="00CE439A">
      <w:pPr>
        <w:pStyle w:val="Rubrik3"/>
      </w:pPr>
      <w:bookmarkStart w:id="23" w:name="_Toc35393388"/>
      <w:r w:rsidRPr="00677323">
        <w:t>Separator sur gas</w:t>
      </w:r>
      <w:r w:rsidR="00D315FA" w:rsidRPr="00677323">
        <w:t xml:space="preserve"> 347SE103</w:t>
      </w:r>
      <w:bookmarkEnd w:id="23"/>
    </w:p>
    <w:p w14:paraId="5D6375E1" w14:textId="6AABA5D8" w:rsidR="00CE439A" w:rsidRPr="00677323" w:rsidRDefault="00C75347" w:rsidP="00CE439A">
      <w:pPr>
        <w:pStyle w:val="Brdtext"/>
      </w:pPr>
      <w:r w:rsidRPr="00677323">
        <w:t>Separering av gas och kondensat, f</w:t>
      </w:r>
      <w:r w:rsidR="00B93D55" w:rsidRPr="00677323">
        <w:t>rån sumpen leds k</w:t>
      </w:r>
      <w:r w:rsidR="00CE439A" w:rsidRPr="00677323">
        <w:t>ondens</w:t>
      </w:r>
      <w:r w:rsidRPr="00677323">
        <w:t>atet</w:t>
      </w:r>
      <w:r w:rsidR="00CE439A" w:rsidRPr="00677323">
        <w:t xml:space="preserve"> tillbaka till MEA-krets</w:t>
      </w:r>
      <w:r w:rsidR="002B2496" w:rsidRPr="00677323">
        <w:t>en efter att den passerat en kondensat</w:t>
      </w:r>
      <w:r w:rsidR="00CE439A" w:rsidRPr="00677323">
        <w:t>fälla.</w:t>
      </w:r>
    </w:p>
    <w:p w14:paraId="4BAE2CBA" w14:textId="77777777" w:rsidR="00C117BA" w:rsidRPr="00677323" w:rsidRDefault="00C117BA" w:rsidP="00CE439A">
      <w:pPr>
        <w:pStyle w:val="Brdtext"/>
      </w:pPr>
    </w:p>
    <w:p w14:paraId="73F6BC4D" w14:textId="77777777" w:rsidR="00C117BA" w:rsidRPr="00677323" w:rsidRDefault="00C117BA" w:rsidP="00C117BA">
      <w:pPr>
        <w:pStyle w:val="Brdtext"/>
      </w:pPr>
      <w:r w:rsidRPr="00677323">
        <w:rPr>
          <w:i/>
        </w:rPr>
        <w:t>Vakter (DIS):</w:t>
      </w:r>
    </w:p>
    <w:tbl>
      <w:tblPr>
        <w:tblStyle w:val="Tabellrutnt"/>
        <w:tblW w:w="7225" w:type="dxa"/>
        <w:tblInd w:w="1134" w:type="dxa"/>
        <w:tblLayout w:type="fixed"/>
        <w:tblLook w:val="04A0" w:firstRow="1" w:lastRow="0" w:firstColumn="1" w:lastColumn="0" w:noHBand="0" w:noVBand="1"/>
      </w:tblPr>
      <w:tblGrid>
        <w:gridCol w:w="1845"/>
        <w:gridCol w:w="3962"/>
        <w:gridCol w:w="1418"/>
      </w:tblGrid>
      <w:tr w:rsidR="00677323" w:rsidRPr="00677323" w14:paraId="07B5E227" w14:textId="77777777" w:rsidTr="007F11BF">
        <w:tc>
          <w:tcPr>
            <w:tcW w:w="1845" w:type="dxa"/>
          </w:tcPr>
          <w:p w14:paraId="5BA2C2EB" w14:textId="77777777" w:rsidR="007F11BF" w:rsidRPr="00677323" w:rsidRDefault="007F11BF" w:rsidP="009441A3">
            <w:pPr>
              <w:pStyle w:val="Brdtext"/>
              <w:ind w:left="0"/>
            </w:pPr>
            <w:r w:rsidRPr="00677323">
              <w:t>Objekt/Signal</w:t>
            </w:r>
          </w:p>
        </w:tc>
        <w:tc>
          <w:tcPr>
            <w:tcW w:w="3962" w:type="dxa"/>
          </w:tcPr>
          <w:p w14:paraId="0E1C8F69" w14:textId="77777777" w:rsidR="007F11BF" w:rsidRPr="00677323" w:rsidRDefault="007F11BF" w:rsidP="009441A3">
            <w:pPr>
              <w:pStyle w:val="Brdtext"/>
              <w:ind w:left="0"/>
            </w:pPr>
            <w:r w:rsidRPr="00677323">
              <w:t>Beskrivning</w:t>
            </w:r>
          </w:p>
        </w:tc>
        <w:tc>
          <w:tcPr>
            <w:tcW w:w="1418" w:type="dxa"/>
          </w:tcPr>
          <w:p w14:paraId="78B6610B" w14:textId="77777777" w:rsidR="007F11BF" w:rsidRPr="00677323" w:rsidRDefault="007F11BF" w:rsidP="009441A3">
            <w:pPr>
              <w:pStyle w:val="Brdtext"/>
              <w:ind w:left="0"/>
            </w:pPr>
            <w:r w:rsidRPr="00677323">
              <w:t>Gränsvärde</w:t>
            </w:r>
          </w:p>
        </w:tc>
      </w:tr>
      <w:tr w:rsidR="007F11BF" w:rsidRPr="00677323" w14:paraId="089CD960" w14:textId="77777777" w:rsidTr="007F11BF">
        <w:tc>
          <w:tcPr>
            <w:tcW w:w="1845" w:type="dxa"/>
          </w:tcPr>
          <w:p w14:paraId="67B1AF15" w14:textId="77777777" w:rsidR="007F11BF" w:rsidRPr="00677323" w:rsidRDefault="007F11BF" w:rsidP="009441A3">
            <w:pPr>
              <w:pStyle w:val="Brdtext"/>
              <w:ind w:left="0"/>
            </w:pPr>
            <w:r w:rsidRPr="00677323">
              <w:t>347LZ313</w:t>
            </w:r>
          </w:p>
        </w:tc>
        <w:tc>
          <w:tcPr>
            <w:tcW w:w="3962" w:type="dxa"/>
          </w:tcPr>
          <w:p w14:paraId="2696AC52" w14:textId="77777777" w:rsidR="007F11BF" w:rsidRPr="00677323" w:rsidRDefault="007F11BF" w:rsidP="009441A3">
            <w:pPr>
              <w:pStyle w:val="Brdtext"/>
              <w:ind w:left="0"/>
            </w:pPr>
            <w:r w:rsidRPr="00677323">
              <w:t>Nivå separator sur gas</w:t>
            </w:r>
          </w:p>
        </w:tc>
        <w:tc>
          <w:tcPr>
            <w:tcW w:w="1418" w:type="dxa"/>
          </w:tcPr>
          <w:p w14:paraId="7D5D8AA5" w14:textId="77777777" w:rsidR="007F11BF" w:rsidRPr="00677323" w:rsidRDefault="007F11BF" w:rsidP="009441A3">
            <w:pPr>
              <w:pStyle w:val="Brdtext"/>
              <w:ind w:left="0"/>
            </w:pPr>
          </w:p>
        </w:tc>
      </w:tr>
    </w:tbl>
    <w:p w14:paraId="044BEE0D" w14:textId="77777777" w:rsidR="00C117BA" w:rsidRPr="00677323" w:rsidRDefault="00C117BA" w:rsidP="00C117BA">
      <w:pPr>
        <w:pStyle w:val="Brdtext"/>
      </w:pPr>
    </w:p>
    <w:p w14:paraId="6FF828B5" w14:textId="77777777" w:rsidR="00C117BA" w:rsidRPr="00677323" w:rsidRDefault="00C117BA" w:rsidP="00C117BA">
      <w:pPr>
        <w:pStyle w:val="Brdtext"/>
        <w:rPr>
          <w:i/>
        </w:rPr>
      </w:pPr>
      <w:r w:rsidRPr="00677323">
        <w:rPr>
          <w:i/>
        </w:rPr>
        <w:t>Detta objekt förreglar:</w:t>
      </w:r>
    </w:p>
    <w:p w14:paraId="1E3EAC9B" w14:textId="77777777" w:rsidR="00C117BA" w:rsidRPr="00677323" w:rsidRDefault="00C117BA" w:rsidP="00C117BA">
      <w:pPr>
        <w:pStyle w:val="Brdtext"/>
      </w:pPr>
      <w:r w:rsidRPr="00677323">
        <w:t>347LZ313 förreglar:</w:t>
      </w:r>
    </w:p>
    <w:p w14:paraId="65706BBB" w14:textId="3ED80776" w:rsidR="00C117BA" w:rsidRPr="00677323" w:rsidRDefault="00C117BA" w:rsidP="00C117BA">
      <w:pPr>
        <w:pStyle w:val="Brdtext"/>
        <w:numPr>
          <w:ilvl w:val="0"/>
          <w:numId w:val="14"/>
        </w:numPr>
      </w:pPr>
      <w:r w:rsidRPr="00677323">
        <w:t xml:space="preserve">Magnetventil för reglerventil 271RV576 för flöde av </w:t>
      </w:r>
      <w:r w:rsidR="00222ED1" w:rsidRPr="00677323">
        <w:t xml:space="preserve">ånga till </w:t>
      </w:r>
      <w:proofErr w:type="spellStart"/>
      <w:r w:rsidR="00222ED1" w:rsidRPr="00677323">
        <w:t>återkokaren</w:t>
      </w:r>
      <w:proofErr w:type="spellEnd"/>
      <w:r w:rsidRPr="00677323">
        <w:t>, 271RV576_MV1 och flödesregulator 271FC</w:t>
      </w:r>
      <w:r w:rsidR="00222ED1" w:rsidRPr="00677323">
        <w:t>576</w:t>
      </w:r>
    </w:p>
    <w:p w14:paraId="064EC1DA" w14:textId="6AF1D314" w:rsidR="00C117BA" w:rsidRPr="00677323" w:rsidRDefault="003A363B" w:rsidP="003A363B">
      <w:pPr>
        <w:pStyle w:val="Brdtext"/>
        <w:numPr>
          <w:ilvl w:val="0"/>
          <w:numId w:val="14"/>
        </w:numPr>
      </w:pPr>
      <w:r w:rsidRPr="00677323">
        <w:t>Reduktionsgaskompressor 346PU101 (Överrids av 347HS399)</w:t>
      </w:r>
    </w:p>
    <w:p w14:paraId="166F79CD" w14:textId="77777777" w:rsidR="00C117BA" w:rsidRPr="00677323" w:rsidRDefault="00C117BA" w:rsidP="00CE439A">
      <w:pPr>
        <w:pStyle w:val="Brdtext"/>
        <w:rPr>
          <w:i/>
        </w:rPr>
      </w:pPr>
      <w:r w:rsidRPr="00677323">
        <w:rPr>
          <w:i/>
        </w:rPr>
        <w:t>347PC517</w:t>
      </w:r>
    </w:p>
    <w:p w14:paraId="4DA06A64" w14:textId="560643FB" w:rsidR="003C5CB8" w:rsidRPr="00677323" w:rsidRDefault="00C117BA" w:rsidP="00CE439A">
      <w:pPr>
        <w:pStyle w:val="Brdtext"/>
      </w:pPr>
      <w:r w:rsidRPr="00677323">
        <w:t xml:space="preserve">Trycket i </w:t>
      </w:r>
      <w:proofErr w:type="spellStart"/>
      <w:r w:rsidRPr="00677323">
        <w:t>återkokaren</w:t>
      </w:r>
      <w:proofErr w:type="spellEnd"/>
      <w:r w:rsidR="002B2496" w:rsidRPr="00677323">
        <w:t>/</w:t>
      </w:r>
      <w:proofErr w:type="spellStart"/>
      <w:r w:rsidR="002B2496" w:rsidRPr="00677323">
        <w:t>stripper</w:t>
      </w:r>
      <w:proofErr w:type="spellEnd"/>
      <w:r w:rsidRPr="00677323">
        <w:t xml:space="preserve"> skall hållas konstant genom reglering av flöde av sur gas efter separatorn. </w:t>
      </w:r>
      <w:r w:rsidR="008331DE" w:rsidRPr="00677323">
        <w:t xml:space="preserve">Trycket mäts med 347PI517 och regleras av </w:t>
      </w:r>
      <w:r w:rsidR="00C75347" w:rsidRPr="00677323">
        <w:t xml:space="preserve">PI-regulatorn </w:t>
      </w:r>
      <w:r w:rsidR="008331DE" w:rsidRPr="00677323">
        <w:t xml:space="preserve">347PC517. </w:t>
      </w:r>
      <w:r w:rsidR="00C75347" w:rsidRPr="00677323">
        <w:t xml:space="preserve">Regulatorn </w:t>
      </w:r>
      <w:r w:rsidR="008331DE" w:rsidRPr="00677323">
        <w:t>styr öppningsgraden för reglerventilen 347RV517</w:t>
      </w:r>
      <w:r w:rsidR="0043167C" w:rsidRPr="00677323">
        <w:t>, som är placerad efter gasseparatorn</w:t>
      </w:r>
      <w:r w:rsidR="008331DE" w:rsidRPr="00677323">
        <w:t>.</w:t>
      </w:r>
      <w:r w:rsidR="0043167C" w:rsidRPr="00677323">
        <w:t xml:space="preserve"> Öppnar ventilen minskar trycket i kretsen och därmed i </w:t>
      </w:r>
      <w:proofErr w:type="spellStart"/>
      <w:r w:rsidR="0043167C" w:rsidRPr="00677323">
        <w:t>återkokaren</w:t>
      </w:r>
      <w:proofErr w:type="spellEnd"/>
      <w:r w:rsidR="0043167C" w:rsidRPr="00677323">
        <w:t>.</w:t>
      </w:r>
    </w:p>
    <w:p w14:paraId="1E1E4BA8" w14:textId="77777777" w:rsidR="00B07CBD" w:rsidRPr="00677323" w:rsidRDefault="0043167C" w:rsidP="00CE439A">
      <w:pPr>
        <w:pStyle w:val="Brdtext"/>
      </w:pPr>
      <w:r w:rsidRPr="00677323">
        <w:t xml:space="preserve">Utsignalområde 0-100 %. </w:t>
      </w:r>
      <w:r w:rsidRPr="00677323">
        <w:br/>
        <w:t xml:space="preserve">Internt </w:t>
      </w:r>
      <w:proofErr w:type="spellStart"/>
      <w:r w:rsidRPr="00677323">
        <w:t>börvärde</w:t>
      </w:r>
      <w:proofErr w:type="spellEnd"/>
      <w:r w:rsidRPr="00677323">
        <w:t xml:space="preserve"> </w:t>
      </w:r>
      <w:r w:rsidR="009954F7" w:rsidRPr="00677323">
        <w:t>1,05 bar</w:t>
      </w:r>
      <w:r w:rsidRPr="00677323">
        <w:br/>
        <w:t>Direkt regulator (MV&lt;SP öka utsignal, MV&gt;SP minska utsignal).</w:t>
      </w:r>
      <w:r w:rsidRPr="00677323">
        <w:br/>
      </w:r>
    </w:p>
    <w:p w14:paraId="0B4930E5" w14:textId="77777777" w:rsidR="00045903" w:rsidRPr="00677323" w:rsidRDefault="00045903" w:rsidP="007E5DA8">
      <w:pPr>
        <w:pStyle w:val="Rubrik3"/>
      </w:pPr>
      <w:bookmarkStart w:id="24" w:name="_Toc35393389"/>
      <w:r w:rsidRPr="00677323">
        <w:t>Skumdämpning</w:t>
      </w:r>
      <w:bookmarkEnd w:id="24"/>
    </w:p>
    <w:p w14:paraId="11E571E6" w14:textId="77777777" w:rsidR="00045903" w:rsidRPr="00677323" w:rsidRDefault="00045903" w:rsidP="00045903">
      <w:pPr>
        <w:pStyle w:val="Brdtext"/>
      </w:pPr>
      <w:r w:rsidRPr="00677323">
        <w:t>Dosering av s</w:t>
      </w:r>
      <w:r w:rsidR="00885807" w:rsidRPr="00677323">
        <w:t>k</w:t>
      </w:r>
      <w:r w:rsidRPr="00677323">
        <w:t xml:space="preserve">umdämpande medel kan ske före </w:t>
      </w:r>
      <w:proofErr w:type="spellStart"/>
      <w:r w:rsidRPr="00677323">
        <w:t>absorbern</w:t>
      </w:r>
      <w:proofErr w:type="spellEnd"/>
      <w:r w:rsidRPr="00677323">
        <w:t xml:space="preserve"> och </w:t>
      </w:r>
      <w:proofErr w:type="spellStart"/>
      <w:r w:rsidRPr="00677323">
        <w:t>strippern</w:t>
      </w:r>
      <w:proofErr w:type="spellEnd"/>
      <w:r w:rsidRPr="00677323">
        <w:t>. Skumdämpande medel förvaras i Skumdämpare 347TA001</w:t>
      </w:r>
      <w:r w:rsidR="00885807" w:rsidRPr="00677323">
        <w:t>.</w:t>
      </w:r>
    </w:p>
    <w:p w14:paraId="23D7D1E8" w14:textId="77777777" w:rsidR="009B6844" w:rsidRPr="00677323" w:rsidRDefault="009B6844" w:rsidP="00045903">
      <w:pPr>
        <w:pStyle w:val="Brdtext"/>
      </w:pPr>
    </w:p>
    <w:p w14:paraId="2A4F3A94" w14:textId="77777777" w:rsidR="009D2A4A" w:rsidRPr="00677323" w:rsidRDefault="009D2A4A" w:rsidP="009D2A4A">
      <w:pPr>
        <w:pStyle w:val="Brdtext"/>
      </w:pPr>
      <w:r w:rsidRPr="00677323">
        <w:rPr>
          <w:i/>
        </w:rPr>
        <w:t>Vakter (DIS):</w:t>
      </w:r>
    </w:p>
    <w:tbl>
      <w:tblPr>
        <w:tblStyle w:val="Tabellrutnt"/>
        <w:tblW w:w="7933" w:type="dxa"/>
        <w:tblInd w:w="1134" w:type="dxa"/>
        <w:tblLayout w:type="fixed"/>
        <w:tblLook w:val="04A0" w:firstRow="1" w:lastRow="0" w:firstColumn="1" w:lastColumn="0" w:noHBand="0" w:noVBand="1"/>
      </w:tblPr>
      <w:tblGrid>
        <w:gridCol w:w="1980"/>
        <w:gridCol w:w="4536"/>
        <w:gridCol w:w="1417"/>
      </w:tblGrid>
      <w:tr w:rsidR="00677323" w:rsidRPr="00677323" w14:paraId="30E8DFC7" w14:textId="77777777" w:rsidTr="009441A3">
        <w:tc>
          <w:tcPr>
            <w:tcW w:w="1980" w:type="dxa"/>
          </w:tcPr>
          <w:p w14:paraId="3C87182E" w14:textId="77777777" w:rsidR="009D2A4A" w:rsidRPr="00677323" w:rsidRDefault="009D2A4A" w:rsidP="009441A3">
            <w:pPr>
              <w:pStyle w:val="Brdtext"/>
              <w:ind w:left="0"/>
            </w:pPr>
            <w:r w:rsidRPr="00677323">
              <w:t>Objekt/Signal</w:t>
            </w:r>
          </w:p>
        </w:tc>
        <w:tc>
          <w:tcPr>
            <w:tcW w:w="4536" w:type="dxa"/>
          </w:tcPr>
          <w:p w14:paraId="25B78371" w14:textId="77777777" w:rsidR="009D2A4A" w:rsidRPr="00677323" w:rsidRDefault="009D2A4A" w:rsidP="009441A3">
            <w:pPr>
              <w:pStyle w:val="Brdtext"/>
              <w:ind w:left="0"/>
            </w:pPr>
            <w:r w:rsidRPr="00677323">
              <w:t>Beskrivning</w:t>
            </w:r>
          </w:p>
        </w:tc>
        <w:tc>
          <w:tcPr>
            <w:tcW w:w="1417" w:type="dxa"/>
          </w:tcPr>
          <w:p w14:paraId="0C3A3AA7" w14:textId="77777777" w:rsidR="009D2A4A" w:rsidRPr="00677323" w:rsidRDefault="009D2A4A" w:rsidP="009441A3">
            <w:pPr>
              <w:pStyle w:val="Brdtext"/>
              <w:ind w:left="0"/>
            </w:pPr>
            <w:r w:rsidRPr="00677323">
              <w:t>Gränsvärde</w:t>
            </w:r>
          </w:p>
        </w:tc>
      </w:tr>
      <w:tr w:rsidR="009D2A4A" w:rsidRPr="00677323" w14:paraId="10452688" w14:textId="77777777" w:rsidTr="009441A3">
        <w:tc>
          <w:tcPr>
            <w:tcW w:w="1980" w:type="dxa"/>
          </w:tcPr>
          <w:p w14:paraId="70DD973A" w14:textId="77777777" w:rsidR="009D2A4A" w:rsidRPr="00677323" w:rsidRDefault="009D2A4A" w:rsidP="009441A3">
            <w:pPr>
              <w:pStyle w:val="Brdtext"/>
              <w:ind w:left="0"/>
            </w:pPr>
            <w:r w:rsidRPr="00677323">
              <w:t>347LS350</w:t>
            </w:r>
          </w:p>
        </w:tc>
        <w:tc>
          <w:tcPr>
            <w:tcW w:w="4536" w:type="dxa"/>
          </w:tcPr>
          <w:p w14:paraId="7FFF8646" w14:textId="77777777" w:rsidR="009D2A4A" w:rsidRPr="00677323" w:rsidRDefault="009D2A4A" w:rsidP="009441A3">
            <w:pPr>
              <w:pStyle w:val="Brdtext"/>
              <w:ind w:left="0"/>
            </w:pPr>
            <w:r w:rsidRPr="00677323">
              <w:t>Låg nivå skumdämpare</w:t>
            </w:r>
          </w:p>
        </w:tc>
        <w:tc>
          <w:tcPr>
            <w:tcW w:w="1417" w:type="dxa"/>
          </w:tcPr>
          <w:p w14:paraId="08CF3587" w14:textId="77777777" w:rsidR="009D2A4A" w:rsidRPr="00677323" w:rsidRDefault="009D2A4A" w:rsidP="009441A3">
            <w:pPr>
              <w:pStyle w:val="Brdtext"/>
              <w:ind w:left="0"/>
            </w:pPr>
            <w:r w:rsidRPr="00677323">
              <w:t>10 L</w:t>
            </w:r>
          </w:p>
        </w:tc>
      </w:tr>
    </w:tbl>
    <w:p w14:paraId="47E3E282" w14:textId="77777777" w:rsidR="009D2A4A" w:rsidRPr="00677323" w:rsidRDefault="009D2A4A" w:rsidP="00045903">
      <w:pPr>
        <w:pStyle w:val="Brdtext"/>
      </w:pPr>
    </w:p>
    <w:p w14:paraId="0C756A6C" w14:textId="77777777" w:rsidR="00885807" w:rsidRPr="00677323" w:rsidRDefault="00885807" w:rsidP="00045903">
      <w:pPr>
        <w:pStyle w:val="Brdtext"/>
      </w:pPr>
      <w:r w:rsidRPr="00677323">
        <w:t>Skumdämpande medel doser</w:t>
      </w:r>
      <w:r w:rsidR="006B4F85" w:rsidRPr="00677323">
        <w:t>as</w:t>
      </w:r>
      <w:r w:rsidRPr="00677323">
        <w:t xml:space="preserve"> genom </w:t>
      </w:r>
      <w:r w:rsidR="00466D67" w:rsidRPr="00677323">
        <w:t xml:space="preserve">manuell </w:t>
      </w:r>
      <w:r w:rsidRPr="00677323">
        <w:t>öppning</w:t>
      </w:r>
      <w:r w:rsidR="00466D67" w:rsidRPr="00677323">
        <w:t xml:space="preserve"> (från styrsystem)</w:t>
      </w:r>
      <w:r w:rsidRPr="00677323">
        <w:t xml:space="preserve"> av ventil 347SV661 för </w:t>
      </w:r>
      <w:proofErr w:type="spellStart"/>
      <w:r w:rsidRPr="00677323">
        <w:t>absorbern</w:t>
      </w:r>
      <w:proofErr w:type="spellEnd"/>
      <w:r w:rsidRPr="00677323">
        <w:t xml:space="preserve"> </w:t>
      </w:r>
      <w:r w:rsidR="00466D67" w:rsidRPr="00677323">
        <w:t>eller</w:t>
      </w:r>
      <w:r w:rsidRPr="00677323">
        <w:t xml:space="preserve"> 347SV665 för </w:t>
      </w:r>
      <w:proofErr w:type="spellStart"/>
      <w:r w:rsidRPr="00677323">
        <w:t>strippern</w:t>
      </w:r>
      <w:proofErr w:type="spellEnd"/>
      <w:r w:rsidRPr="00677323">
        <w:t xml:space="preserve">. </w:t>
      </w:r>
      <w:r w:rsidR="006B4F85" w:rsidRPr="00677323">
        <w:t xml:space="preserve">När någon av dessa </w:t>
      </w:r>
      <w:r w:rsidR="00C90E67" w:rsidRPr="00677323">
        <w:t>ventiler</w:t>
      </w:r>
      <w:r w:rsidR="006B4F85" w:rsidRPr="00677323">
        <w:t xml:space="preserve"> öppnas startar pumpen 347PU109 automatiskt. </w:t>
      </w:r>
    </w:p>
    <w:p w14:paraId="0F8078DE" w14:textId="77777777" w:rsidR="00885807" w:rsidRPr="00677323" w:rsidRDefault="00885807" w:rsidP="00045903">
      <w:pPr>
        <w:pStyle w:val="Brdtext"/>
      </w:pPr>
    </w:p>
    <w:p w14:paraId="4EA9A900" w14:textId="77777777" w:rsidR="00045903" w:rsidRPr="00677323" w:rsidRDefault="00045903" w:rsidP="00045903">
      <w:pPr>
        <w:pStyle w:val="Brdtext"/>
      </w:pPr>
      <w:r w:rsidRPr="00677323">
        <w:rPr>
          <w:i/>
        </w:rPr>
        <w:t>347PU109</w:t>
      </w:r>
    </w:p>
    <w:tbl>
      <w:tblPr>
        <w:tblStyle w:val="Tabellrutnt"/>
        <w:tblW w:w="0" w:type="auto"/>
        <w:tblInd w:w="1134" w:type="dxa"/>
        <w:tblLook w:val="04A0" w:firstRow="1" w:lastRow="0" w:firstColumn="1" w:lastColumn="0" w:noHBand="0" w:noVBand="1"/>
      </w:tblPr>
      <w:tblGrid>
        <w:gridCol w:w="1407"/>
        <w:gridCol w:w="1713"/>
        <w:gridCol w:w="1177"/>
        <w:gridCol w:w="1509"/>
        <w:gridCol w:w="2122"/>
      </w:tblGrid>
      <w:tr w:rsidR="00677323" w:rsidRPr="00677323" w14:paraId="1F054EA7" w14:textId="77777777" w:rsidTr="00436DDF">
        <w:tc>
          <w:tcPr>
            <w:tcW w:w="1812" w:type="dxa"/>
          </w:tcPr>
          <w:p w14:paraId="5DC5425C" w14:textId="77777777" w:rsidR="00045903" w:rsidRPr="00677323" w:rsidRDefault="00045903" w:rsidP="00436DDF">
            <w:pPr>
              <w:pStyle w:val="Brdtext"/>
              <w:ind w:left="0"/>
            </w:pPr>
            <w:r w:rsidRPr="00677323">
              <w:t>Objekttyp</w:t>
            </w:r>
          </w:p>
        </w:tc>
        <w:tc>
          <w:tcPr>
            <w:tcW w:w="1812" w:type="dxa"/>
          </w:tcPr>
          <w:p w14:paraId="738FA9B2" w14:textId="77777777" w:rsidR="00045903" w:rsidRPr="00677323" w:rsidRDefault="00045903" w:rsidP="00436DDF">
            <w:pPr>
              <w:pStyle w:val="Brdtext"/>
              <w:ind w:left="0"/>
            </w:pPr>
            <w:r w:rsidRPr="00677323">
              <w:t>Ställverksgupp</w:t>
            </w:r>
          </w:p>
        </w:tc>
        <w:tc>
          <w:tcPr>
            <w:tcW w:w="1812" w:type="dxa"/>
          </w:tcPr>
          <w:p w14:paraId="696E0F8B" w14:textId="77777777" w:rsidR="00045903" w:rsidRPr="00677323" w:rsidRDefault="00045903" w:rsidP="00436DDF">
            <w:pPr>
              <w:pStyle w:val="Brdtext"/>
              <w:ind w:left="0"/>
            </w:pPr>
            <w:r w:rsidRPr="00677323">
              <w:t>Effekt</w:t>
            </w:r>
          </w:p>
        </w:tc>
        <w:tc>
          <w:tcPr>
            <w:tcW w:w="1813" w:type="dxa"/>
          </w:tcPr>
          <w:p w14:paraId="3E572754" w14:textId="77777777" w:rsidR="00045903" w:rsidRPr="00677323" w:rsidRDefault="00045903" w:rsidP="00436DDF">
            <w:pPr>
              <w:pStyle w:val="Brdtext"/>
              <w:ind w:left="0"/>
            </w:pPr>
            <w:r w:rsidRPr="00677323">
              <w:t xml:space="preserve">Styrområde </w:t>
            </w:r>
          </w:p>
        </w:tc>
        <w:tc>
          <w:tcPr>
            <w:tcW w:w="1813" w:type="dxa"/>
          </w:tcPr>
          <w:p w14:paraId="308CA792" w14:textId="77777777" w:rsidR="00045903" w:rsidRPr="00677323" w:rsidRDefault="00045903" w:rsidP="00436DDF">
            <w:pPr>
              <w:pStyle w:val="Brdtext"/>
              <w:ind w:left="0"/>
            </w:pPr>
            <w:r w:rsidRPr="00677323">
              <w:t>Hastighet/Kapacitet</w:t>
            </w:r>
          </w:p>
        </w:tc>
      </w:tr>
      <w:tr w:rsidR="00045903" w:rsidRPr="00677323" w14:paraId="44E51B56" w14:textId="77777777" w:rsidTr="00436DDF">
        <w:tc>
          <w:tcPr>
            <w:tcW w:w="1812" w:type="dxa"/>
          </w:tcPr>
          <w:p w14:paraId="29A72281" w14:textId="77777777" w:rsidR="00045903" w:rsidRPr="00677323" w:rsidRDefault="00120520" w:rsidP="00436DDF">
            <w:pPr>
              <w:pStyle w:val="Brdtext"/>
              <w:ind w:left="0"/>
            </w:pPr>
            <w:r w:rsidRPr="00677323">
              <w:t>ADR</w:t>
            </w:r>
          </w:p>
        </w:tc>
        <w:tc>
          <w:tcPr>
            <w:tcW w:w="1812" w:type="dxa"/>
          </w:tcPr>
          <w:p w14:paraId="0BE36D6F" w14:textId="77777777" w:rsidR="00045903" w:rsidRPr="00677323" w:rsidRDefault="005103EB" w:rsidP="00436DDF">
            <w:pPr>
              <w:pStyle w:val="Brdtext"/>
              <w:ind w:left="0"/>
            </w:pPr>
            <w:r w:rsidRPr="00677323">
              <w:t>DOL</w:t>
            </w:r>
          </w:p>
        </w:tc>
        <w:tc>
          <w:tcPr>
            <w:tcW w:w="1812" w:type="dxa"/>
          </w:tcPr>
          <w:p w14:paraId="2EE9E223" w14:textId="77777777" w:rsidR="00045903" w:rsidRPr="00677323" w:rsidRDefault="00045903" w:rsidP="00436DDF">
            <w:pPr>
              <w:pStyle w:val="Brdtext"/>
              <w:ind w:left="0"/>
            </w:pPr>
            <w:r w:rsidRPr="00677323">
              <w:t>0,18 kW</w:t>
            </w:r>
          </w:p>
        </w:tc>
        <w:tc>
          <w:tcPr>
            <w:tcW w:w="1813" w:type="dxa"/>
          </w:tcPr>
          <w:p w14:paraId="5D953600" w14:textId="77777777" w:rsidR="00045903" w:rsidRPr="00677323" w:rsidRDefault="00045903" w:rsidP="00436DDF">
            <w:pPr>
              <w:pStyle w:val="Brdtext"/>
              <w:ind w:left="0"/>
            </w:pPr>
            <w:r w:rsidRPr="00677323">
              <w:t xml:space="preserve">On/off </w:t>
            </w:r>
          </w:p>
        </w:tc>
        <w:tc>
          <w:tcPr>
            <w:tcW w:w="1813" w:type="dxa"/>
          </w:tcPr>
          <w:p w14:paraId="40457D4F" w14:textId="77777777" w:rsidR="00045903" w:rsidRPr="00677323" w:rsidRDefault="00045903" w:rsidP="00436DDF">
            <w:pPr>
              <w:pStyle w:val="Brdtext"/>
              <w:ind w:left="0"/>
            </w:pPr>
            <w:r w:rsidRPr="00677323">
              <w:t>1405 RPM</w:t>
            </w:r>
          </w:p>
        </w:tc>
      </w:tr>
    </w:tbl>
    <w:p w14:paraId="245691B4" w14:textId="77777777" w:rsidR="008765D6" w:rsidRPr="00677323" w:rsidRDefault="008765D6" w:rsidP="00045903">
      <w:pPr>
        <w:pStyle w:val="Brdtext"/>
      </w:pPr>
    </w:p>
    <w:p w14:paraId="2820699A" w14:textId="77777777" w:rsidR="00885807" w:rsidRPr="00677323" w:rsidRDefault="00885807" w:rsidP="00045903">
      <w:pPr>
        <w:pStyle w:val="Brdtext"/>
      </w:pPr>
    </w:p>
    <w:p w14:paraId="7E801029" w14:textId="77777777" w:rsidR="00D25B7B" w:rsidRPr="00677323" w:rsidRDefault="00D25B7B" w:rsidP="00D25B7B">
      <w:pPr>
        <w:pStyle w:val="Brdtext"/>
      </w:pPr>
      <w:r w:rsidRPr="00677323">
        <w:rPr>
          <w:i/>
        </w:rPr>
        <w:t>Externa startorder i driftmode auto för 347PU109</w:t>
      </w:r>
    </w:p>
    <w:tbl>
      <w:tblPr>
        <w:tblStyle w:val="Tabellrutnt"/>
        <w:tblW w:w="7948" w:type="dxa"/>
        <w:tblInd w:w="1134" w:type="dxa"/>
        <w:tblLayout w:type="fixed"/>
        <w:tblLook w:val="04A0" w:firstRow="1" w:lastRow="0" w:firstColumn="1" w:lastColumn="0" w:noHBand="0" w:noVBand="1"/>
      </w:tblPr>
      <w:tblGrid>
        <w:gridCol w:w="1980"/>
        <w:gridCol w:w="4536"/>
        <w:gridCol w:w="1432"/>
      </w:tblGrid>
      <w:tr w:rsidR="00677323" w:rsidRPr="00677323" w14:paraId="0A5B7BC6" w14:textId="77777777" w:rsidTr="00A128A0">
        <w:trPr>
          <w:trHeight w:val="155"/>
        </w:trPr>
        <w:tc>
          <w:tcPr>
            <w:tcW w:w="1980" w:type="dxa"/>
          </w:tcPr>
          <w:p w14:paraId="11F8DF39" w14:textId="77777777" w:rsidR="00D25B7B" w:rsidRPr="00677323" w:rsidRDefault="00D25B7B" w:rsidP="00A128A0">
            <w:pPr>
              <w:pStyle w:val="Brdtext"/>
              <w:ind w:left="0"/>
            </w:pPr>
            <w:r w:rsidRPr="00677323">
              <w:t>Objekt/Signal</w:t>
            </w:r>
          </w:p>
        </w:tc>
        <w:tc>
          <w:tcPr>
            <w:tcW w:w="4536" w:type="dxa"/>
          </w:tcPr>
          <w:p w14:paraId="13983798" w14:textId="77777777" w:rsidR="00D25B7B" w:rsidRPr="00677323" w:rsidRDefault="00D25B7B" w:rsidP="00A128A0">
            <w:pPr>
              <w:pStyle w:val="Brdtext"/>
              <w:ind w:left="0"/>
            </w:pPr>
            <w:r w:rsidRPr="00677323">
              <w:t>Beskrivning</w:t>
            </w:r>
          </w:p>
        </w:tc>
        <w:tc>
          <w:tcPr>
            <w:tcW w:w="1432" w:type="dxa"/>
          </w:tcPr>
          <w:p w14:paraId="51998A4D" w14:textId="77777777" w:rsidR="00D25B7B" w:rsidRPr="00677323" w:rsidRDefault="00D25B7B" w:rsidP="00A128A0">
            <w:pPr>
              <w:pStyle w:val="Brdtext"/>
              <w:ind w:left="0"/>
            </w:pPr>
            <w:r w:rsidRPr="00677323">
              <w:t>Gränsvärde</w:t>
            </w:r>
          </w:p>
        </w:tc>
      </w:tr>
      <w:tr w:rsidR="00677323" w:rsidRPr="00677323" w14:paraId="11B561F0" w14:textId="77777777" w:rsidTr="00A128A0">
        <w:trPr>
          <w:trHeight w:val="155"/>
        </w:trPr>
        <w:tc>
          <w:tcPr>
            <w:tcW w:w="1980" w:type="dxa"/>
          </w:tcPr>
          <w:p w14:paraId="72A81F90" w14:textId="77777777" w:rsidR="00D25B7B" w:rsidRPr="00677323" w:rsidRDefault="00D25B7B" w:rsidP="00237039">
            <w:pPr>
              <w:pStyle w:val="Brdtext"/>
              <w:ind w:left="0"/>
            </w:pPr>
            <w:r w:rsidRPr="00677323">
              <w:lastRenderedPageBreak/>
              <w:t>347SV661_G</w:t>
            </w:r>
            <w:r w:rsidR="00237039" w:rsidRPr="00677323">
              <w:t>S</w:t>
            </w:r>
            <w:r w:rsidRPr="00677323">
              <w:t>O</w:t>
            </w:r>
          </w:p>
        </w:tc>
        <w:tc>
          <w:tcPr>
            <w:tcW w:w="4536" w:type="dxa"/>
          </w:tcPr>
          <w:p w14:paraId="36CFBFD7" w14:textId="77777777" w:rsidR="00D25B7B" w:rsidRPr="00677323" w:rsidRDefault="00D25B7B" w:rsidP="00D25B7B">
            <w:pPr>
              <w:pStyle w:val="Brdtext"/>
              <w:ind w:left="0"/>
            </w:pPr>
            <w:r w:rsidRPr="00677323">
              <w:t xml:space="preserve">Ventil Skumdämpare till </w:t>
            </w:r>
            <w:proofErr w:type="spellStart"/>
            <w:r w:rsidRPr="00677323">
              <w:t>Absorber</w:t>
            </w:r>
            <w:proofErr w:type="spellEnd"/>
            <w:r w:rsidRPr="00677323">
              <w:t xml:space="preserve"> öppen</w:t>
            </w:r>
          </w:p>
        </w:tc>
        <w:tc>
          <w:tcPr>
            <w:tcW w:w="1432" w:type="dxa"/>
          </w:tcPr>
          <w:p w14:paraId="5AFF5D91" w14:textId="77777777" w:rsidR="00D25B7B" w:rsidRPr="00677323" w:rsidRDefault="00D25B7B" w:rsidP="00D25B7B">
            <w:pPr>
              <w:pStyle w:val="Brdtext"/>
              <w:ind w:left="0"/>
            </w:pPr>
          </w:p>
        </w:tc>
      </w:tr>
      <w:tr w:rsidR="00D25B7B" w:rsidRPr="00677323" w14:paraId="6797663B" w14:textId="77777777" w:rsidTr="00A128A0">
        <w:trPr>
          <w:trHeight w:val="155"/>
        </w:trPr>
        <w:tc>
          <w:tcPr>
            <w:tcW w:w="1980" w:type="dxa"/>
          </w:tcPr>
          <w:p w14:paraId="767AFAFE" w14:textId="77777777" w:rsidR="00D25B7B" w:rsidRPr="00677323" w:rsidRDefault="00D25B7B" w:rsidP="00237039">
            <w:pPr>
              <w:pStyle w:val="Brdtext"/>
              <w:ind w:left="0"/>
            </w:pPr>
            <w:r w:rsidRPr="00677323">
              <w:t>347SV665_G</w:t>
            </w:r>
            <w:r w:rsidR="00237039" w:rsidRPr="00677323">
              <w:t>S</w:t>
            </w:r>
            <w:r w:rsidRPr="00677323">
              <w:t>O</w:t>
            </w:r>
          </w:p>
        </w:tc>
        <w:tc>
          <w:tcPr>
            <w:tcW w:w="4536" w:type="dxa"/>
          </w:tcPr>
          <w:p w14:paraId="66FBD510" w14:textId="77777777" w:rsidR="00D25B7B" w:rsidRPr="00677323" w:rsidRDefault="00D25B7B" w:rsidP="00D25B7B">
            <w:pPr>
              <w:pStyle w:val="Brdtext"/>
              <w:ind w:left="0"/>
            </w:pPr>
            <w:r w:rsidRPr="00677323">
              <w:t xml:space="preserve">Ventil Skumdämpare till </w:t>
            </w:r>
            <w:proofErr w:type="spellStart"/>
            <w:r w:rsidRPr="00677323">
              <w:t>Stripper</w:t>
            </w:r>
            <w:proofErr w:type="spellEnd"/>
            <w:r w:rsidRPr="00677323">
              <w:t xml:space="preserve"> öppen</w:t>
            </w:r>
          </w:p>
        </w:tc>
        <w:tc>
          <w:tcPr>
            <w:tcW w:w="1432" w:type="dxa"/>
          </w:tcPr>
          <w:p w14:paraId="6629AB24" w14:textId="77777777" w:rsidR="00D25B7B" w:rsidRPr="00677323" w:rsidRDefault="00D25B7B" w:rsidP="00D25B7B">
            <w:pPr>
              <w:pStyle w:val="Brdtext"/>
              <w:ind w:left="0"/>
            </w:pPr>
          </w:p>
        </w:tc>
      </w:tr>
    </w:tbl>
    <w:p w14:paraId="3639E3B0" w14:textId="77777777" w:rsidR="00D25B7B" w:rsidRPr="00677323" w:rsidRDefault="00D25B7B" w:rsidP="00A141D7">
      <w:pPr>
        <w:pStyle w:val="Brdtext"/>
        <w:rPr>
          <w:i/>
        </w:rPr>
      </w:pPr>
    </w:p>
    <w:p w14:paraId="65E0B33F" w14:textId="77777777" w:rsidR="00BA53D7" w:rsidRPr="00677323" w:rsidRDefault="00A141D7" w:rsidP="006877BD">
      <w:pPr>
        <w:pStyle w:val="Brdtext"/>
      </w:pPr>
      <w:r w:rsidRPr="00677323">
        <w:rPr>
          <w:i/>
        </w:rPr>
        <w:t>Start</w:t>
      </w:r>
      <w:r w:rsidR="006877BD" w:rsidRPr="00677323">
        <w:rPr>
          <w:i/>
        </w:rPr>
        <w:t>- och drift</w:t>
      </w:r>
      <w:r w:rsidRPr="00677323">
        <w:rPr>
          <w:i/>
        </w:rPr>
        <w:t>förreglingar för 347PU</w:t>
      </w:r>
      <w:r w:rsidR="00D25B7B" w:rsidRPr="00677323">
        <w:rPr>
          <w:i/>
        </w:rPr>
        <w:t>109</w:t>
      </w:r>
      <w:r w:rsidRPr="00677323">
        <w:rPr>
          <w:i/>
        </w:rPr>
        <w:t xml:space="preserve">: </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08B30FEF" w14:textId="77777777" w:rsidTr="00A128A0">
        <w:tc>
          <w:tcPr>
            <w:tcW w:w="2405" w:type="dxa"/>
          </w:tcPr>
          <w:p w14:paraId="78496FB2" w14:textId="77777777" w:rsidR="00BA53D7" w:rsidRPr="00677323" w:rsidRDefault="00BA53D7" w:rsidP="00A128A0">
            <w:pPr>
              <w:pStyle w:val="Brdtext"/>
              <w:ind w:left="0"/>
            </w:pPr>
            <w:r w:rsidRPr="00677323">
              <w:t>Objekt/signal</w:t>
            </w:r>
          </w:p>
        </w:tc>
        <w:tc>
          <w:tcPr>
            <w:tcW w:w="3119" w:type="dxa"/>
          </w:tcPr>
          <w:p w14:paraId="344EEA83" w14:textId="77777777" w:rsidR="00BA53D7" w:rsidRPr="00677323" w:rsidRDefault="00BA53D7" w:rsidP="00A128A0">
            <w:pPr>
              <w:pStyle w:val="Brdtext"/>
              <w:ind w:left="0"/>
            </w:pPr>
            <w:r w:rsidRPr="00677323">
              <w:t>Beskrivning</w:t>
            </w:r>
          </w:p>
        </w:tc>
        <w:tc>
          <w:tcPr>
            <w:tcW w:w="425" w:type="dxa"/>
          </w:tcPr>
          <w:p w14:paraId="52877E54" w14:textId="77777777" w:rsidR="00BA53D7" w:rsidRPr="00677323" w:rsidRDefault="00BA53D7" w:rsidP="00A128A0">
            <w:pPr>
              <w:pStyle w:val="Brdtext"/>
              <w:ind w:left="0"/>
            </w:pPr>
            <w:r w:rsidRPr="00677323">
              <w:t>A</w:t>
            </w:r>
          </w:p>
        </w:tc>
        <w:tc>
          <w:tcPr>
            <w:tcW w:w="425" w:type="dxa"/>
          </w:tcPr>
          <w:p w14:paraId="33063515" w14:textId="77777777" w:rsidR="00BA53D7" w:rsidRPr="00677323" w:rsidRDefault="00BA53D7" w:rsidP="00A128A0">
            <w:pPr>
              <w:pStyle w:val="Brdtext"/>
              <w:ind w:left="0"/>
            </w:pPr>
            <w:r w:rsidRPr="00677323">
              <w:t>B</w:t>
            </w:r>
          </w:p>
        </w:tc>
        <w:tc>
          <w:tcPr>
            <w:tcW w:w="425" w:type="dxa"/>
          </w:tcPr>
          <w:p w14:paraId="102F34EF" w14:textId="77777777" w:rsidR="00BA53D7" w:rsidRPr="00677323" w:rsidRDefault="00BA53D7" w:rsidP="00A128A0">
            <w:pPr>
              <w:pStyle w:val="Brdtext"/>
              <w:ind w:left="0"/>
            </w:pPr>
            <w:r w:rsidRPr="00677323">
              <w:t>C</w:t>
            </w:r>
          </w:p>
        </w:tc>
        <w:tc>
          <w:tcPr>
            <w:tcW w:w="1134" w:type="dxa"/>
          </w:tcPr>
          <w:p w14:paraId="7E0E612E" w14:textId="77777777" w:rsidR="00BA53D7" w:rsidRPr="00677323" w:rsidRDefault="00BA53D7" w:rsidP="00A128A0">
            <w:pPr>
              <w:pStyle w:val="Brdtext"/>
              <w:ind w:left="0"/>
            </w:pPr>
            <w:r w:rsidRPr="00677323">
              <w:t>Runint1</w:t>
            </w:r>
          </w:p>
        </w:tc>
      </w:tr>
      <w:tr w:rsidR="00F03FF2" w:rsidRPr="00677323" w14:paraId="44C25D80" w14:textId="77777777" w:rsidTr="00A128A0">
        <w:tc>
          <w:tcPr>
            <w:tcW w:w="2405" w:type="dxa"/>
          </w:tcPr>
          <w:p w14:paraId="5C16FC44" w14:textId="12A5A16B" w:rsidR="00F03FF2" w:rsidRPr="00F03FF2" w:rsidRDefault="00F03FF2" w:rsidP="00F03FF2">
            <w:pPr>
              <w:pStyle w:val="Brdtext"/>
              <w:ind w:left="0"/>
              <w:rPr>
                <w:color w:val="FF0000"/>
              </w:rPr>
            </w:pPr>
            <w:r w:rsidRPr="00F03FF2">
              <w:rPr>
                <w:color w:val="FF0000"/>
              </w:rPr>
              <w:t>308HZ300/301</w:t>
            </w:r>
          </w:p>
        </w:tc>
        <w:tc>
          <w:tcPr>
            <w:tcW w:w="3119" w:type="dxa"/>
          </w:tcPr>
          <w:p w14:paraId="78D89C75" w14:textId="772E4B2D" w:rsidR="00F03FF2" w:rsidRPr="00F03FF2" w:rsidRDefault="00F03FF2" w:rsidP="00F03FF2">
            <w:pPr>
              <w:pStyle w:val="Brdtext"/>
              <w:ind w:left="0"/>
              <w:rPr>
                <w:color w:val="FF0000"/>
              </w:rPr>
            </w:pPr>
            <w:r w:rsidRPr="00F03FF2">
              <w:rPr>
                <w:color w:val="FF0000"/>
              </w:rPr>
              <w:t>Processnödstopp</w:t>
            </w:r>
          </w:p>
        </w:tc>
        <w:tc>
          <w:tcPr>
            <w:tcW w:w="425" w:type="dxa"/>
          </w:tcPr>
          <w:p w14:paraId="28F739F4" w14:textId="77777777" w:rsidR="00F03FF2" w:rsidRPr="00F03FF2" w:rsidRDefault="00F03FF2" w:rsidP="00F03FF2">
            <w:pPr>
              <w:pStyle w:val="Brdtext"/>
              <w:ind w:left="0"/>
              <w:rPr>
                <w:color w:val="FF0000"/>
              </w:rPr>
            </w:pPr>
          </w:p>
        </w:tc>
        <w:tc>
          <w:tcPr>
            <w:tcW w:w="425" w:type="dxa"/>
          </w:tcPr>
          <w:p w14:paraId="2F770C73" w14:textId="77777777" w:rsidR="00F03FF2" w:rsidRPr="00F03FF2" w:rsidRDefault="00F03FF2" w:rsidP="00F03FF2">
            <w:pPr>
              <w:pStyle w:val="Brdtext"/>
              <w:ind w:left="0"/>
              <w:rPr>
                <w:color w:val="FF0000"/>
              </w:rPr>
            </w:pPr>
          </w:p>
        </w:tc>
        <w:tc>
          <w:tcPr>
            <w:tcW w:w="425" w:type="dxa"/>
          </w:tcPr>
          <w:p w14:paraId="05256435" w14:textId="4F19E937" w:rsidR="00F03FF2" w:rsidRPr="00F03FF2" w:rsidRDefault="00F03FF2" w:rsidP="00F03FF2">
            <w:pPr>
              <w:pStyle w:val="Brdtext"/>
              <w:ind w:left="0"/>
              <w:rPr>
                <w:color w:val="FF0000"/>
              </w:rPr>
            </w:pPr>
            <w:r w:rsidRPr="00F03FF2">
              <w:rPr>
                <w:color w:val="FF0000"/>
              </w:rPr>
              <w:t>X</w:t>
            </w:r>
          </w:p>
        </w:tc>
        <w:tc>
          <w:tcPr>
            <w:tcW w:w="1134" w:type="dxa"/>
          </w:tcPr>
          <w:p w14:paraId="06820339" w14:textId="77777777" w:rsidR="00F03FF2" w:rsidRPr="00677323" w:rsidRDefault="00F03FF2" w:rsidP="00F03FF2">
            <w:pPr>
              <w:pStyle w:val="Brdtext"/>
              <w:ind w:left="0"/>
            </w:pPr>
          </w:p>
        </w:tc>
      </w:tr>
      <w:tr w:rsidR="008B75E2" w:rsidRPr="00677323" w14:paraId="4947A8A4" w14:textId="77777777" w:rsidTr="00A128A0">
        <w:tc>
          <w:tcPr>
            <w:tcW w:w="2405" w:type="dxa"/>
          </w:tcPr>
          <w:p w14:paraId="1F6494BE" w14:textId="5462A301" w:rsidR="008B75E2" w:rsidRPr="008B75E2" w:rsidRDefault="008B75E2" w:rsidP="008B75E2">
            <w:pPr>
              <w:pStyle w:val="Brdtext"/>
              <w:ind w:left="0"/>
              <w:rPr>
                <w:color w:val="FF0000"/>
              </w:rPr>
            </w:pPr>
            <w:r w:rsidRPr="008B75E2">
              <w:rPr>
                <w:color w:val="FF0000"/>
              </w:rPr>
              <w:t>Dummy-PF</w:t>
            </w:r>
          </w:p>
        </w:tc>
        <w:tc>
          <w:tcPr>
            <w:tcW w:w="3119" w:type="dxa"/>
          </w:tcPr>
          <w:p w14:paraId="70AAF704" w14:textId="6714480F" w:rsidR="008B75E2" w:rsidRPr="008B75E2" w:rsidRDefault="008B75E2" w:rsidP="008B75E2">
            <w:pPr>
              <w:pStyle w:val="Brdtext"/>
              <w:ind w:left="0"/>
              <w:rPr>
                <w:color w:val="FF0000"/>
              </w:rPr>
            </w:pPr>
            <w:r w:rsidRPr="008B75E2">
              <w:rPr>
                <w:color w:val="FF0000"/>
              </w:rPr>
              <w:t>Generellt elavbrott</w:t>
            </w:r>
          </w:p>
        </w:tc>
        <w:tc>
          <w:tcPr>
            <w:tcW w:w="425" w:type="dxa"/>
          </w:tcPr>
          <w:p w14:paraId="69D344EB" w14:textId="77777777" w:rsidR="008B75E2" w:rsidRPr="008B75E2" w:rsidRDefault="008B75E2" w:rsidP="008B75E2">
            <w:pPr>
              <w:pStyle w:val="Brdtext"/>
              <w:ind w:left="0"/>
              <w:rPr>
                <w:color w:val="FF0000"/>
              </w:rPr>
            </w:pPr>
          </w:p>
        </w:tc>
        <w:tc>
          <w:tcPr>
            <w:tcW w:w="425" w:type="dxa"/>
          </w:tcPr>
          <w:p w14:paraId="6907DDEF" w14:textId="77777777" w:rsidR="008B75E2" w:rsidRPr="008B75E2" w:rsidRDefault="008B75E2" w:rsidP="008B75E2">
            <w:pPr>
              <w:pStyle w:val="Brdtext"/>
              <w:ind w:left="0"/>
              <w:rPr>
                <w:color w:val="FF0000"/>
              </w:rPr>
            </w:pPr>
          </w:p>
        </w:tc>
        <w:tc>
          <w:tcPr>
            <w:tcW w:w="425" w:type="dxa"/>
          </w:tcPr>
          <w:p w14:paraId="6DDA0F9C" w14:textId="0336A08A" w:rsidR="008B75E2" w:rsidRPr="008B75E2" w:rsidRDefault="008B75E2" w:rsidP="008B75E2">
            <w:pPr>
              <w:pStyle w:val="Brdtext"/>
              <w:ind w:left="0"/>
              <w:rPr>
                <w:color w:val="FF0000"/>
              </w:rPr>
            </w:pPr>
            <w:r w:rsidRPr="008B75E2">
              <w:rPr>
                <w:color w:val="FF0000"/>
              </w:rPr>
              <w:t>X</w:t>
            </w:r>
          </w:p>
        </w:tc>
        <w:tc>
          <w:tcPr>
            <w:tcW w:w="1134" w:type="dxa"/>
          </w:tcPr>
          <w:p w14:paraId="6195C230" w14:textId="77777777" w:rsidR="008B75E2" w:rsidRPr="00677323" w:rsidRDefault="008B75E2" w:rsidP="008B75E2">
            <w:pPr>
              <w:pStyle w:val="Brdtext"/>
              <w:ind w:left="0"/>
            </w:pPr>
          </w:p>
        </w:tc>
      </w:tr>
      <w:tr w:rsidR="00677323" w:rsidRPr="00677323" w14:paraId="637BCE35" w14:textId="77777777" w:rsidTr="00A128A0">
        <w:tc>
          <w:tcPr>
            <w:tcW w:w="2405" w:type="dxa"/>
          </w:tcPr>
          <w:p w14:paraId="5876FECB" w14:textId="77777777" w:rsidR="00BA53D7" w:rsidRPr="00677323" w:rsidRDefault="00BA53D7" w:rsidP="00A128A0">
            <w:pPr>
              <w:pStyle w:val="Brdtext"/>
              <w:ind w:left="0"/>
            </w:pPr>
            <w:r w:rsidRPr="00677323">
              <w:t>347LS350</w:t>
            </w:r>
          </w:p>
        </w:tc>
        <w:tc>
          <w:tcPr>
            <w:tcW w:w="3119" w:type="dxa"/>
          </w:tcPr>
          <w:p w14:paraId="681989B6" w14:textId="77777777" w:rsidR="00BA53D7" w:rsidRPr="00677323" w:rsidRDefault="00BA53D7" w:rsidP="00A128A0">
            <w:pPr>
              <w:pStyle w:val="Brdtext"/>
              <w:ind w:left="0"/>
            </w:pPr>
            <w:r w:rsidRPr="00677323">
              <w:t>Låg nivå skumdämpare</w:t>
            </w:r>
          </w:p>
        </w:tc>
        <w:tc>
          <w:tcPr>
            <w:tcW w:w="425" w:type="dxa"/>
          </w:tcPr>
          <w:p w14:paraId="36C4EE66" w14:textId="77777777" w:rsidR="00BA53D7" w:rsidRPr="00677323" w:rsidRDefault="00BA53D7" w:rsidP="00A128A0">
            <w:pPr>
              <w:pStyle w:val="Brdtext"/>
              <w:ind w:left="0"/>
            </w:pPr>
          </w:p>
        </w:tc>
        <w:tc>
          <w:tcPr>
            <w:tcW w:w="425" w:type="dxa"/>
          </w:tcPr>
          <w:p w14:paraId="3BFA8C62" w14:textId="77777777" w:rsidR="00BA53D7" w:rsidRPr="00677323" w:rsidRDefault="000645CC" w:rsidP="00A128A0">
            <w:pPr>
              <w:pStyle w:val="Brdtext"/>
              <w:ind w:left="0"/>
            </w:pPr>
            <w:r w:rsidRPr="00677323">
              <w:t>X</w:t>
            </w:r>
          </w:p>
        </w:tc>
        <w:tc>
          <w:tcPr>
            <w:tcW w:w="425" w:type="dxa"/>
          </w:tcPr>
          <w:p w14:paraId="15E85077" w14:textId="77777777" w:rsidR="00BA53D7" w:rsidRPr="00677323" w:rsidRDefault="00BA53D7" w:rsidP="00A128A0">
            <w:pPr>
              <w:pStyle w:val="Brdtext"/>
              <w:ind w:left="0"/>
            </w:pPr>
          </w:p>
        </w:tc>
        <w:tc>
          <w:tcPr>
            <w:tcW w:w="1134" w:type="dxa"/>
          </w:tcPr>
          <w:p w14:paraId="0C6395F0" w14:textId="77777777" w:rsidR="00BA53D7" w:rsidRPr="00677323" w:rsidRDefault="00BA53D7" w:rsidP="00A128A0">
            <w:pPr>
              <w:pStyle w:val="Brdtext"/>
              <w:ind w:left="0"/>
            </w:pPr>
          </w:p>
        </w:tc>
      </w:tr>
      <w:tr w:rsidR="00A87D66" w:rsidRPr="00677323" w14:paraId="3E064FBD" w14:textId="77777777" w:rsidTr="00A128A0">
        <w:tc>
          <w:tcPr>
            <w:tcW w:w="2405" w:type="dxa"/>
          </w:tcPr>
          <w:p w14:paraId="1FA2C609" w14:textId="52DAF5A7" w:rsidR="00A87D66" w:rsidRPr="00677323" w:rsidRDefault="00A87D66" w:rsidP="000D3177">
            <w:pPr>
              <w:pStyle w:val="Brdtext"/>
              <w:ind w:left="0"/>
              <w:rPr>
                <w:highlight w:val="yellow"/>
              </w:rPr>
            </w:pPr>
            <w:r w:rsidRPr="00677323">
              <w:t>347SV661</w:t>
            </w:r>
            <w:r w:rsidR="00C64D0C" w:rsidRPr="00677323">
              <w:t>/665</w:t>
            </w:r>
            <w:r w:rsidRPr="00677323">
              <w:t>_G</w:t>
            </w:r>
            <w:r w:rsidR="000D3177" w:rsidRPr="00677323">
              <w:t>S</w:t>
            </w:r>
            <w:r w:rsidRPr="00677323">
              <w:t>O</w:t>
            </w:r>
          </w:p>
        </w:tc>
        <w:tc>
          <w:tcPr>
            <w:tcW w:w="3119" w:type="dxa"/>
          </w:tcPr>
          <w:p w14:paraId="429407A2" w14:textId="77777777" w:rsidR="00A87D66" w:rsidRPr="00677323" w:rsidRDefault="00C64D0C" w:rsidP="00C64D0C">
            <w:pPr>
              <w:pStyle w:val="Brdtext"/>
              <w:ind w:left="0"/>
              <w:rPr>
                <w:highlight w:val="yellow"/>
              </w:rPr>
            </w:pPr>
            <w:r w:rsidRPr="00677323">
              <w:t>Avstängningsventiler s</w:t>
            </w:r>
            <w:r w:rsidR="00A87D66" w:rsidRPr="00677323">
              <w:t xml:space="preserve">kumdämpare till </w:t>
            </w:r>
            <w:proofErr w:type="spellStart"/>
            <w:r w:rsidRPr="00677323">
              <w:t>absorber</w:t>
            </w:r>
            <w:proofErr w:type="spellEnd"/>
            <w:r w:rsidRPr="00677323">
              <w:t xml:space="preserve"> ej öppna</w:t>
            </w:r>
          </w:p>
        </w:tc>
        <w:tc>
          <w:tcPr>
            <w:tcW w:w="425" w:type="dxa"/>
          </w:tcPr>
          <w:p w14:paraId="43F5ACD1" w14:textId="77777777" w:rsidR="00A87D66" w:rsidRPr="00677323" w:rsidRDefault="00A87D66" w:rsidP="00A128A0">
            <w:pPr>
              <w:pStyle w:val="Brdtext"/>
              <w:ind w:left="0"/>
            </w:pPr>
          </w:p>
        </w:tc>
        <w:tc>
          <w:tcPr>
            <w:tcW w:w="425" w:type="dxa"/>
          </w:tcPr>
          <w:p w14:paraId="42F39508" w14:textId="77777777" w:rsidR="00A87D66" w:rsidRPr="00677323" w:rsidRDefault="000645CC" w:rsidP="00A128A0">
            <w:pPr>
              <w:pStyle w:val="Brdtext"/>
              <w:ind w:left="0"/>
            </w:pPr>
            <w:r w:rsidRPr="00677323">
              <w:t>X</w:t>
            </w:r>
          </w:p>
        </w:tc>
        <w:tc>
          <w:tcPr>
            <w:tcW w:w="425" w:type="dxa"/>
          </w:tcPr>
          <w:p w14:paraId="15A93C36" w14:textId="77777777" w:rsidR="00A87D66" w:rsidRPr="00677323" w:rsidRDefault="00A87D66" w:rsidP="00A128A0">
            <w:pPr>
              <w:pStyle w:val="Brdtext"/>
              <w:ind w:left="0"/>
            </w:pPr>
          </w:p>
        </w:tc>
        <w:tc>
          <w:tcPr>
            <w:tcW w:w="1134" w:type="dxa"/>
          </w:tcPr>
          <w:p w14:paraId="1877911A" w14:textId="77777777" w:rsidR="00A87D66" w:rsidRPr="00677323" w:rsidRDefault="00A87D66" w:rsidP="00A128A0">
            <w:pPr>
              <w:pStyle w:val="Brdtext"/>
              <w:ind w:left="0"/>
            </w:pPr>
          </w:p>
        </w:tc>
      </w:tr>
      <w:tr w:rsidR="003B1745" w:rsidRPr="00677323" w14:paraId="5A72645E" w14:textId="77777777" w:rsidTr="00A128A0">
        <w:tc>
          <w:tcPr>
            <w:tcW w:w="2405" w:type="dxa"/>
          </w:tcPr>
          <w:p w14:paraId="01F194CF" w14:textId="02679BC7" w:rsidR="003B1745" w:rsidRPr="00DC7A21" w:rsidRDefault="003B1745" w:rsidP="003B1745">
            <w:pPr>
              <w:pStyle w:val="Brdtext"/>
              <w:ind w:left="0"/>
              <w:rPr>
                <w:color w:val="FF0000"/>
              </w:rPr>
            </w:pPr>
            <w:r w:rsidRPr="00DC7A21">
              <w:rPr>
                <w:color w:val="FF0000"/>
              </w:rPr>
              <w:t>347LI608_L2</w:t>
            </w:r>
          </w:p>
        </w:tc>
        <w:tc>
          <w:tcPr>
            <w:tcW w:w="3119" w:type="dxa"/>
          </w:tcPr>
          <w:p w14:paraId="2BE6764F" w14:textId="5BCFCE2C" w:rsidR="003B1745" w:rsidRPr="00DC7A21" w:rsidRDefault="003B1745" w:rsidP="003B1745">
            <w:pPr>
              <w:pStyle w:val="Brdtext"/>
              <w:ind w:left="0"/>
              <w:rPr>
                <w:color w:val="FF0000"/>
              </w:rPr>
            </w:pPr>
            <w:r w:rsidRPr="00DC7A21">
              <w:rPr>
                <w:color w:val="FF0000"/>
              </w:rPr>
              <w:t xml:space="preserve">Nivå </w:t>
            </w:r>
            <w:proofErr w:type="spellStart"/>
            <w:r w:rsidRPr="00DC7A21">
              <w:rPr>
                <w:color w:val="FF0000"/>
              </w:rPr>
              <w:t>Absorber</w:t>
            </w:r>
            <w:proofErr w:type="spellEnd"/>
          </w:p>
        </w:tc>
        <w:tc>
          <w:tcPr>
            <w:tcW w:w="425" w:type="dxa"/>
          </w:tcPr>
          <w:p w14:paraId="43557584" w14:textId="77777777" w:rsidR="003B1745" w:rsidRPr="00DC7A21" w:rsidRDefault="003B1745" w:rsidP="003B1745">
            <w:pPr>
              <w:pStyle w:val="Brdtext"/>
              <w:ind w:left="0"/>
              <w:rPr>
                <w:color w:val="FF0000"/>
              </w:rPr>
            </w:pPr>
          </w:p>
        </w:tc>
        <w:tc>
          <w:tcPr>
            <w:tcW w:w="425" w:type="dxa"/>
          </w:tcPr>
          <w:p w14:paraId="408A1801" w14:textId="260986A5" w:rsidR="003B1745" w:rsidRPr="00DC7A21" w:rsidRDefault="003B1745" w:rsidP="003B1745">
            <w:pPr>
              <w:pStyle w:val="Brdtext"/>
              <w:ind w:left="0"/>
              <w:rPr>
                <w:color w:val="FF0000"/>
              </w:rPr>
            </w:pPr>
            <w:r w:rsidRPr="00DC7A21">
              <w:rPr>
                <w:color w:val="FF0000"/>
              </w:rPr>
              <w:t>X</w:t>
            </w:r>
          </w:p>
        </w:tc>
        <w:tc>
          <w:tcPr>
            <w:tcW w:w="425" w:type="dxa"/>
          </w:tcPr>
          <w:p w14:paraId="0CC7AA0B" w14:textId="77777777" w:rsidR="003B1745" w:rsidRPr="00677323" w:rsidRDefault="003B1745" w:rsidP="003B1745">
            <w:pPr>
              <w:pStyle w:val="Brdtext"/>
              <w:ind w:left="0"/>
            </w:pPr>
          </w:p>
        </w:tc>
        <w:tc>
          <w:tcPr>
            <w:tcW w:w="1134" w:type="dxa"/>
          </w:tcPr>
          <w:p w14:paraId="62D32D01" w14:textId="77777777" w:rsidR="003B1745" w:rsidRPr="00677323" w:rsidRDefault="003B1745" w:rsidP="003B1745">
            <w:pPr>
              <w:pStyle w:val="Brdtext"/>
              <w:ind w:left="0"/>
            </w:pPr>
          </w:p>
        </w:tc>
      </w:tr>
      <w:tr w:rsidR="003B1745" w:rsidRPr="00677323" w14:paraId="37A141A2" w14:textId="77777777" w:rsidTr="00A128A0">
        <w:tc>
          <w:tcPr>
            <w:tcW w:w="2405" w:type="dxa"/>
          </w:tcPr>
          <w:p w14:paraId="0742C84E" w14:textId="4E25669F" w:rsidR="003B1745" w:rsidRPr="00DC7A21" w:rsidRDefault="003B1745" w:rsidP="003B1745">
            <w:pPr>
              <w:pStyle w:val="Brdtext"/>
              <w:ind w:left="0"/>
              <w:rPr>
                <w:color w:val="FF0000"/>
              </w:rPr>
            </w:pPr>
            <w:r w:rsidRPr="00DC7A21">
              <w:rPr>
                <w:color w:val="FF0000"/>
              </w:rPr>
              <w:t>347PI306_L2</w:t>
            </w:r>
          </w:p>
        </w:tc>
        <w:tc>
          <w:tcPr>
            <w:tcW w:w="3119" w:type="dxa"/>
          </w:tcPr>
          <w:p w14:paraId="280B0C90" w14:textId="0BDEBD2E" w:rsidR="003B1745" w:rsidRPr="00DC7A21" w:rsidRDefault="003B1745" w:rsidP="003B1745">
            <w:pPr>
              <w:pStyle w:val="Brdtext"/>
              <w:ind w:left="0"/>
              <w:rPr>
                <w:color w:val="FF0000"/>
              </w:rPr>
            </w:pPr>
            <w:r w:rsidRPr="00DC7A21">
              <w:rPr>
                <w:color w:val="FF0000"/>
              </w:rPr>
              <w:t xml:space="preserve">Tryck </w:t>
            </w:r>
            <w:proofErr w:type="spellStart"/>
            <w:r w:rsidRPr="00DC7A21">
              <w:rPr>
                <w:color w:val="FF0000"/>
              </w:rPr>
              <w:t>reduktionsgas</w:t>
            </w:r>
            <w:proofErr w:type="spellEnd"/>
            <w:r w:rsidRPr="00DC7A21">
              <w:rPr>
                <w:color w:val="FF0000"/>
              </w:rPr>
              <w:t xml:space="preserve"> e. separator</w:t>
            </w:r>
          </w:p>
        </w:tc>
        <w:tc>
          <w:tcPr>
            <w:tcW w:w="425" w:type="dxa"/>
          </w:tcPr>
          <w:p w14:paraId="4AEDBAF1" w14:textId="77777777" w:rsidR="003B1745" w:rsidRPr="00DC7A21" w:rsidRDefault="003B1745" w:rsidP="003B1745">
            <w:pPr>
              <w:pStyle w:val="Brdtext"/>
              <w:ind w:left="0"/>
              <w:rPr>
                <w:color w:val="FF0000"/>
              </w:rPr>
            </w:pPr>
          </w:p>
        </w:tc>
        <w:tc>
          <w:tcPr>
            <w:tcW w:w="425" w:type="dxa"/>
          </w:tcPr>
          <w:p w14:paraId="1D298618" w14:textId="567F1C9D" w:rsidR="003B1745" w:rsidRPr="00DC7A21" w:rsidRDefault="003B1745" w:rsidP="003B1745">
            <w:pPr>
              <w:pStyle w:val="Brdtext"/>
              <w:ind w:left="0"/>
              <w:rPr>
                <w:color w:val="FF0000"/>
              </w:rPr>
            </w:pPr>
            <w:r w:rsidRPr="00DC7A21">
              <w:rPr>
                <w:color w:val="FF0000"/>
              </w:rPr>
              <w:t>X</w:t>
            </w:r>
          </w:p>
        </w:tc>
        <w:tc>
          <w:tcPr>
            <w:tcW w:w="425" w:type="dxa"/>
          </w:tcPr>
          <w:p w14:paraId="5D0A18B0" w14:textId="77777777" w:rsidR="003B1745" w:rsidRPr="00677323" w:rsidRDefault="003B1745" w:rsidP="003B1745">
            <w:pPr>
              <w:pStyle w:val="Brdtext"/>
              <w:ind w:left="0"/>
            </w:pPr>
          </w:p>
        </w:tc>
        <w:tc>
          <w:tcPr>
            <w:tcW w:w="1134" w:type="dxa"/>
          </w:tcPr>
          <w:p w14:paraId="67620D33" w14:textId="77777777" w:rsidR="003B1745" w:rsidRPr="00677323" w:rsidRDefault="003B1745" w:rsidP="003B1745">
            <w:pPr>
              <w:pStyle w:val="Brdtext"/>
              <w:ind w:left="0"/>
            </w:pPr>
          </w:p>
        </w:tc>
      </w:tr>
      <w:tr w:rsidR="003B1745" w:rsidRPr="00677323" w14:paraId="01C5EA14" w14:textId="77777777" w:rsidTr="00A128A0">
        <w:tc>
          <w:tcPr>
            <w:tcW w:w="2405" w:type="dxa"/>
          </w:tcPr>
          <w:p w14:paraId="12A34496" w14:textId="7B0C31E6" w:rsidR="003B1745" w:rsidRPr="00DC7A21" w:rsidRDefault="003B1745" w:rsidP="003B1745">
            <w:pPr>
              <w:pStyle w:val="Brdtext"/>
              <w:ind w:left="0"/>
              <w:rPr>
                <w:color w:val="FF0000"/>
              </w:rPr>
            </w:pPr>
            <w:r w:rsidRPr="00DC7A21">
              <w:rPr>
                <w:color w:val="FF0000"/>
              </w:rPr>
              <w:t>347PI311_H2</w:t>
            </w:r>
          </w:p>
        </w:tc>
        <w:tc>
          <w:tcPr>
            <w:tcW w:w="3119" w:type="dxa"/>
          </w:tcPr>
          <w:p w14:paraId="1C8AEC59" w14:textId="1DE33A7F" w:rsidR="003B1745" w:rsidRPr="00DC7A21" w:rsidRDefault="003B1745" w:rsidP="003B1745">
            <w:pPr>
              <w:pStyle w:val="Brdtext"/>
              <w:ind w:left="0"/>
              <w:rPr>
                <w:color w:val="FF0000"/>
              </w:rPr>
            </w:pPr>
            <w:r w:rsidRPr="00DC7A21">
              <w:rPr>
                <w:color w:val="FF0000"/>
              </w:rPr>
              <w:t xml:space="preserve">Tryck efter </w:t>
            </w:r>
            <w:proofErr w:type="spellStart"/>
            <w:r w:rsidRPr="00DC7A21">
              <w:rPr>
                <w:color w:val="FF0000"/>
              </w:rPr>
              <w:t>stripper</w:t>
            </w:r>
            <w:proofErr w:type="spellEnd"/>
          </w:p>
        </w:tc>
        <w:tc>
          <w:tcPr>
            <w:tcW w:w="425" w:type="dxa"/>
          </w:tcPr>
          <w:p w14:paraId="1899D6DB" w14:textId="77777777" w:rsidR="003B1745" w:rsidRPr="00DC7A21" w:rsidRDefault="003B1745" w:rsidP="003B1745">
            <w:pPr>
              <w:pStyle w:val="Brdtext"/>
              <w:ind w:left="0"/>
              <w:rPr>
                <w:color w:val="FF0000"/>
              </w:rPr>
            </w:pPr>
          </w:p>
        </w:tc>
        <w:tc>
          <w:tcPr>
            <w:tcW w:w="425" w:type="dxa"/>
          </w:tcPr>
          <w:p w14:paraId="60D45A73" w14:textId="6579A779" w:rsidR="003B1745" w:rsidRPr="00DC7A21" w:rsidRDefault="003B1745" w:rsidP="003B1745">
            <w:pPr>
              <w:pStyle w:val="Brdtext"/>
              <w:ind w:left="0"/>
              <w:rPr>
                <w:color w:val="FF0000"/>
              </w:rPr>
            </w:pPr>
            <w:r w:rsidRPr="00DC7A21">
              <w:rPr>
                <w:color w:val="FF0000"/>
              </w:rPr>
              <w:t>X</w:t>
            </w:r>
          </w:p>
        </w:tc>
        <w:tc>
          <w:tcPr>
            <w:tcW w:w="425" w:type="dxa"/>
          </w:tcPr>
          <w:p w14:paraId="4D9EC987" w14:textId="77777777" w:rsidR="003B1745" w:rsidRPr="00677323" w:rsidRDefault="003B1745" w:rsidP="003B1745">
            <w:pPr>
              <w:pStyle w:val="Brdtext"/>
              <w:ind w:left="0"/>
            </w:pPr>
          </w:p>
        </w:tc>
        <w:tc>
          <w:tcPr>
            <w:tcW w:w="1134" w:type="dxa"/>
          </w:tcPr>
          <w:p w14:paraId="5FA616CF" w14:textId="77777777" w:rsidR="003B1745" w:rsidRPr="00677323" w:rsidRDefault="003B1745" w:rsidP="003B1745">
            <w:pPr>
              <w:pStyle w:val="Brdtext"/>
              <w:ind w:left="0"/>
            </w:pPr>
          </w:p>
        </w:tc>
      </w:tr>
      <w:tr w:rsidR="003B1745" w:rsidRPr="00677323" w14:paraId="0823FD50" w14:textId="77777777" w:rsidTr="00A128A0">
        <w:tc>
          <w:tcPr>
            <w:tcW w:w="2405" w:type="dxa"/>
          </w:tcPr>
          <w:p w14:paraId="24EB3421" w14:textId="3147CA04" w:rsidR="003B1745" w:rsidRPr="00DC7A21" w:rsidRDefault="003B1745" w:rsidP="003B1745">
            <w:pPr>
              <w:pStyle w:val="Brdtext"/>
              <w:ind w:left="0"/>
              <w:rPr>
                <w:color w:val="FF0000"/>
              </w:rPr>
            </w:pPr>
            <w:r w:rsidRPr="00DC7A21">
              <w:rPr>
                <w:color w:val="FF0000"/>
              </w:rPr>
              <w:t>347PI517_H2</w:t>
            </w:r>
          </w:p>
        </w:tc>
        <w:tc>
          <w:tcPr>
            <w:tcW w:w="3119" w:type="dxa"/>
          </w:tcPr>
          <w:p w14:paraId="6E3BA4CF" w14:textId="2A1DD7EB" w:rsidR="003B1745" w:rsidRPr="00DC7A21" w:rsidRDefault="003B1745" w:rsidP="003B1745">
            <w:pPr>
              <w:pStyle w:val="Brdtext"/>
              <w:ind w:left="0"/>
              <w:rPr>
                <w:color w:val="FF0000"/>
              </w:rPr>
            </w:pPr>
            <w:r w:rsidRPr="00DC7A21">
              <w:rPr>
                <w:color w:val="FF0000"/>
              </w:rPr>
              <w:t xml:space="preserve">Tryck </w:t>
            </w:r>
            <w:proofErr w:type="spellStart"/>
            <w:r w:rsidRPr="00DC7A21">
              <w:rPr>
                <w:color w:val="FF0000"/>
              </w:rPr>
              <w:t>Återkokare</w:t>
            </w:r>
            <w:proofErr w:type="spellEnd"/>
            <w:r w:rsidRPr="00DC7A21">
              <w:rPr>
                <w:color w:val="FF0000"/>
              </w:rPr>
              <w:t xml:space="preserve"> MEA</w:t>
            </w:r>
          </w:p>
        </w:tc>
        <w:tc>
          <w:tcPr>
            <w:tcW w:w="425" w:type="dxa"/>
          </w:tcPr>
          <w:p w14:paraId="012E9CB4" w14:textId="77777777" w:rsidR="003B1745" w:rsidRPr="00DC7A21" w:rsidRDefault="003B1745" w:rsidP="003B1745">
            <w:pPr>
              <w:pStyle w:val="Brdtext"/>
              <w:ind w:left="0"/>
              <w:rPr>
                <w:color w:val="FF0000"/>
              </w:rPr>
            </w:pPr>
          </w:p>
        </w:tc>
        <w:tc>
          <w:tcPr>
            <w:tcW w:w="425" w:type="dxa"/>
          </w:tcPr>
          <w:p w14:paraId="743E5079" w14:textId="071AB124" w:rsidR="003B1745" w:rsidRPr="00DC7A21" w:rsidRDefault="003B1745" w:rsidP="003B1745">
            <w:pPr>
              <w:pStyle w:val="Brdtext"/>
              <w:ind w:left="0"/>
              <w:rPr>
                <w:color w:val="FF0000"/>
              </w:rPr>
            </w:pPr>
            <w:r w:rsidRPr="00DC7A21">
              <w:rPr>
                <w:color w:val="FF0000"/>
              </w:rPr>
              <w:t>X</w:t>
            </w:r>
          </w:p>
        </w:tc>
        <w:tc>
          <w:tcPr>
            <w:tcW w:w="425" w:type="dxa"/>
          </w:tcPr>
          <w:p w14:paraId="15A21CCF" w14:textId="77777777" w:rsidR="003B1745" w:rsidRPr="00677323" w:rsidRDefault="003B1745" w:rsidP="003B1745">
            <w:pPr>
              <w:pStyle w:val="Brdtext"/>
              <w:ind w:left="0"/>
            </w:pPr>
          </w:p>
        </w:tc>
        <w:tc>
          <w:tcPr>
            <w:tcW w:w="1134" w:type="dxa"/>
          </w:tcPr>
          <w:p w14:paraId="0737F0F8" w14:textId="77777777" w:rsidR="003B1745" w:rsidRPr="00677323" w:rsidRDefault="003B1745" w:rsidP="003B1745">
            <w:pPr>
              <w:pStyle w:val="Brdtext"/>
              <w:ind w:left="0"/>
            </w:pPr>
          </w:p>
        </w:tc>
      </w:tr>
      <w:tr w:rsidR="003B1745" w:rsidRPr="00677323" w14:paraId="60380883" w14:textId="77777777" w:rsidTr="00A128A0">
        <w:tc>
          <w:tcPr>
            <w:tcW w:w="2405" w:type="dxa"/>
          </w:tcPr>
          <w:p w14:paraId="2FCBC412" w14:textId="55F10B64" w:rsidR="003B1745" w:rsidRPr="00DC7A21" w:rsidRDefault="003B1745" w:rsidP="003B1745">
            <w:pPr>
              <w:pStyle w:val="Brdtext"/>
              <w:ind w:left="0"/>
              <w:rPr>
                <w:color w:val="FF0000"/>
              </w:rPr>
            </w:pPr>
            <w:r w:rsidRPr="00DC7A21">
              <w:rPr>
                <w:color w:val="FF0000"/>
              </w:rPr>
              <w:t>347LZ300</w:t>
            </w:r>
          </w:p>
        </w:tc>
        <w:tc>
          <w:tcPr>
            <w:tcW w:w="3119" w:type="dxa"/>
          </w:tcPr>
          <w:p w14:paraId="372DB31E" w14:textId="1B4EDDF0" w:rsidR="003B1745" w:rsidRPr="00DC7A21" w:rsidRDefault="003B1745" w:rsidP="003B1745">
            <w:pPr>
              <w:pStyle w:val="Brdtext"/>
              <w:ind w:left="0"/>
              <w:rPr>
                <w:color w:val="FF0000"/>
              </w:rPr>
            </w:pPr>
            <w:r w:rsidRPr="00DC7A21">
              <w:rPr>
                <w:color w:val="FF0000"/>
              </w:rPr>
              <w:t xml:space="preserve">Låg nivå </w:t>
            </w:r>
            <w:proofErr w:type="spellStart"/>
            <w:r w:rsidRPr="00DC7A21">
              <w:rPr>
                <w:color w:val="FF0000"/>
              </w:rPr>
              <w:t>absorber</w:t>
            </w:r>
            <w:proofErr w:type="spellEnd"/>
          </w:p>
        </w:tc>
        <w:tc>
          <w:tcPr>
            <w:tcW w:w="425" w:type="dxa"/>
          </w:tcPr>
          <w:p w14:paraId="6F3D51CC" w14:textId="77777777" w:rsidR="003B1745" w:rsidRPr="00DC7A21" w:rsidRDefault="003B1745" w:rsidP="003B1745">
            <w:pPr>
              <w:pStyle w:val="Brdtext"/>
              <w:ind w:left="0"/>
              <w:rPr>
                <w:color w:val="FF0000"/>
              </w:rPr>
            </w:pPr>
          </w:p>
        </w:tc>
        <w:tc>
          <w:tcPr>
            <w:tcW w:w="425" w:type="dxa"/>
          </w:tcPr>
          <w:p w14:paraId="1E77FF64" w14:textId="260A5FF0" w:rsidR="003B1745" w:rsidRPr="00DC7A21" w:rsidRDefault="003B1745" w:rsidP="003B1745">
            <w:pPr>
              <w:pStyle w:val="Brdtext"/>
              <w:ind w:left="0"/>
              <w:rPr>
                <w:color w:val="FF0000"/>
              </w:rPr>
            </w:pPr>
            <w:r w:rsidRPr="00DC7A21">
              <w:rPr>
                <w:color w:val="FF0000"/>
              </w:rPr>
              <w:t>X</w:t>
            </w:r>
          </w:p>
        </w:tc>
        <w:tc>
          <w:tcPr>
            <w:tcW w:w="425" w:type="dxa"/>
          </w:tcPr>
          <w:p w14:paraId="7C8D519A" w14:textId="77777777" w:rsidR="003B1745" w:rsidRPr="00677323" w:rsidRDefault="003B1745" w:rsidP="003B1745">
            <w:pPr>
              <w:pStyle w:val="Brdtext"/>
              <w:ind w:left="0"/>
            </w:pPr>
          </w:p>
        </w:tc>
        <w:tc>
          <w:tcPr>
            <w:tcW w:w="1134" w:type="dxa"/>
          </w:tcPr>
          <w:p w14:paraId="54807C93" w14:textId="77777777" w:rsidR="003B1745" w:rsidRPr="00677323" w:rsidRDefault="003B1745" w:rsidP="003B1745">
            <w:pPr>
              <w:pStyle w:val="Brdtext"/>
              <w:ind w:left="0"/>
            </w:pPr>
          </w:p>
        </w:tc>
      </w:tr>
      <w:tr w:rsidR="003B1745" w:rsidRPr="00677323" w14:paraId="4CF779DC" w14:textId="77777777" w:rsidTr="00A128A0">
        <w:tc>
          <w:tcPr>
            <w:tcW w:w="2405" w:type="dxa"/>
          </w:tcPr>
          <w:p w14:paraId="4806A593" w14:textId="3BA4F52A" w:rsidR="003B1745" w:rsidRPr="00DC7A21" w:rsidRDefault="003B1745" w:rsidP="003B1745">
            <w:pPr>
              <w:pStyle w:val="Brdtext"/>
              <w:ind w:left="0"/>
              <w:rPr>
                <w:color w:val="FF0000"/>
              </w:rPr>
            </w:pPr>
            <w:r w:rsidRPr="00DC7A21">
              <w:rPr>
                <w:color w:val="FF0000"/>
              </w:rPr>
              <w:t>347XI308_L2</w:t>
            </w:r>
          </w:p>
        </w:tc>
        <w:tc>
          <w:tcPr>
            <w:tcW w:w="3119" w:type="dxa"/>
          </w:tcPr>
          <w:p w14:paraId="420AE6B2" w14:textId="425E0FD8" w:rsidR="003B1745" w:rsidRPr="00DC7A21" w:rsidRDefault="003B1745" w:rsidP="003B1745">
            <w:pPr>
              <w:pStyle w:val="Brdtext"/>
              <w:ind w:left="0"/>
              <w:rPr>
                <w:color w:val="FF0000"/>
              </w:rPr>
            </w:pPr>
            <w:r w:rsidRPr="00DC7A21">
              <w:rPr>
                <w:color w:val="FF0000"/>
              </w:rPr>
              <w:t xml:space="preserve">Lågt </w:t>
            </w:r>
            <w:proofErr w:type="spellStart"/>
            <w:proofErr w:type="gramStart"/>
            <w:r w:rsidRPr="00DC7A21">
              <w:rPr>
                <w:color w:val="FF0000"/>
              </w:rPr>
              <w:t>diff.tryck</w:t>
            </w:r>
            <w:proofErr w:type="spellEnd"/>
            <w:proofErr w:type="gramEnd"/>
            <w:r w:rsidRPr="00DC7A21">
              <w:rPr>
                <w:color w:val="FF0000"/>
              </w:rPr>
              <w:t xml:space="preserve"> tvättad gas / sur gas</w:t>
            </w:r>
          </w:p>
        </w:tc>
        <w:tc>
          <w:tcPr>
            <w:tcW w:w="425" w:type="dxa"/>
          </w:tcPr>
          <w:p w14:paraId="374122E4" w14:textId="77777777" w:rsidR="003B1745" w:rsidRPr="00DC7A21" w:rsidRDefault="003B1745" w:rsidP="003B1745">
            <w:pPr>
              <w:pStyle w:val="Brdtext"/>
              <w:ind w:left="0"/>
              <w:rPr>
                <w:color w:val="FF0000"/>
              </w:rPr>
            </w:pPr>
          </w:p>
        </w:tc>
        <w:tc>
          <w:tcPr>
            <w:tcW w:w="425" w:type="dxa"/>
          </w:tcPr>
          <w:p w14:paraId="58E451B4" w14:textId="770F33F4" w:rsidR="003B1745" w:rsidRPr="00DC7A21" w:rsidRDefault="003B1745" w:rsidP="003B1745">
            <w:pPr>
              <w:pStyle w:val="Brdtext"/>
              <w:ind w:left="0"/>
              <w:rPr>
                <w:color w:val="FF0000"/>
              </w:rPr>
            </w:pPr>
            <w:r w:rsidRPr="00DC7A21">
              <w:rPr>
                <w:color w:val="FF0000"/>
              </w:rPr>
              <w:t>X</w:t>
            </w:r>
          </w:p>
        </w:tc>
        <w:tc>
          <w:tcPr>
            <w:tcW w:w="425" w:type="dxa"/>
          </w:tcPr>
          <w:p w14:paraId="4A1F4E2B" w14:textId="77777777" w:rsidR="003B1745" w:rsidRPr="00677323" w:rsidRDefault="003B1745" w:rsidP="003B1745">
            <w:pPr>
              <w:pStyle w:val="Brdtext"/>
              <w:ind w:left="0"/>
            </w:pPr>
          </w:p>
        </w:tc>
        <w:tc>
          <w:tcPr>
            <w:tcW w:w="1134" w:type="dxa"/>
          </w:tcPr>
          <w:p w14:paraId="2E06910D" w14:textId="77777777" w:rsidR="003B1745" w:rsidRPr="00677323" w:rsidRDefault="003B1745" w:rsidP="003B1745">
            <w:pPr>
              <w:pStyle w:val="Brdtext"/>
              <w:ind w:left="0"/>
            </w:pPr>
          </w:p>
        </w:tc>
      </w:tr>
      <w:tr w:rsidR="003B1745" w:rsidRPr="00677323" w14:paraId="40C1E9B1" w14:textId="77777777" w:rsidTr="00A128A0">
        <w:tc>
          <w:tcPr>
            <w:tcW w:w="2405" w:type="dxa"/>
          </w:tcPr>
          <w:p w14:paraId="0CFF49EA" w14:textId="2D92A52A" w:rsidR="003B1745" w:rsidRPr="00DC7A21" w:rsidRDefault="003B1745" w:rsidP="003B1745">
            <w:pPr>
              <w:pStyle w:val="Brdtext"/>
              <w:ind w:left="0"/>
              <w:rPr>
                <w:color w:val="FF0000"/>
              </w:rPr>
            </w:pPr>
            <w:r w:rsidRPr="00DC7A21">
              <w:rPr>
                <w:color w:val="FF0000"/>
              </w:rPr>
              <w:t>347TI312_H2_N</w:t>
            </w:r>
          </w:p>
        </w:tc>
        <w:tc>
          <w:tcPr>
            <w:tcW w:w="3119" w:type="dxa"/>
          </w:tcPr>
          <w:p w14:paraId="38C34F2E" w14:textId="6DD711F9" w:rsidR="003B1745" w:rsidRPr="00DC7A21" w:rsidRDefault="003B1745" w:rsidP="003B1745">
            <w:pPr>
              <w:pStyle w:val="Brdtext"/>
              <w:ind w:left="0"/>
              <w:rPr>
                <w:color w:val="FF0000"/>
              </w:rPr>
            </w:pPr>
            <w:r w:rsidRPr="00DC7A21">
              <w:rPr>
                <w:color w:val="FF0000"/>
              </w:rPr>
              <w:t xml:space="preserve">347TI312 ≥ H2 </w:t>
            </w:r>
            <w:proofErr w:type="spellStart"/>
            <w:r w:rsidRPr="00DC7A21">
              <w:rPr>
                <w:color w:val="FF0000"/>
              </w:rPr>
              <w:t>Surgas</w:t>
            </w:r>
            <w:proofErr w:type="spellEnd"/>
            <w:r w:rsidRPr="00DC7A21">
              <w:rPr>
                <w:color w:val="FF0000"/>
              </w:rPr>
              <w:t xml:space="preserve"> e.HE200</w:t>
            </w:r>
          </w:p>
        </w:tc>
        <w:tc>
          <w:tcPr>
            <w:tcW w:w="425" w:type="dxa"/>
          </w:tcPr>
          <w:p w14:paraId="37C161E4" w14:textId="77777777" w:rsidR="003B1745" w:rsidRPr="00DC7A21" w:rsidRDefault="003B1745" w:rsidP="003B1745">
            <w:pPr>
              <w:pStyle w:val="Brdtext"/>
              <w:ind w:left="0"/>
              <w:rPr>
                <w:color w:val="FF0000"/>
              </w:rPr>
            </w:pPr>
          </w:p>
        </w:tc>
        <w:tc>
          <w:tcPr>
            <w:tcW w:w="425" w:type="dxa"/>
          </w:tcPr>
          <w:p w14:paraId="10D53AED" w14:textId="1D491992" w:rsidR="003B1745" w:rsidRPr="00DC7A21" w:rsidRDefault="003B1745" w:rsidP="003B1745">
            <w:pPr>
              <w:pStyle w:val="Brdtext"/>
              <w:ind w:left="0"/>
              <w:rPr>
                <w:color w:val="FF0000"/>
              </w:rPr>
            </w:pPr>
            <w:r w:rsidRPr="00DC7A21">
              <w:rPr>
                <w:color w:val="FF0000"/>
              </w:rPr>
              <w:t>X</w:t>
            </w:r>
          </w:p>
        </w:tc>
        <w:tc>
          <w:tcPr>
            <w:tcW w:w="425" w:type="dxa"/>
          </w:tcPr>
          <w:p w14:paraId="5F425A6E" w14:textId="77777777" w:rsidR="003B1745" w:rsidRPr="00677323" w:rsidRDefault="003B1745" w:rsidP="003B1745">
            <w:pPr>
              <w:pStyle w:val="Brdtext"/>
              <w:ind w:left="0"/>
            </w:pPr>
          </w:p>
        </w:tc>
        <w:tc>
          <w:tcPr>
            <w:tcW w:w="1134" w:type="dxa"/>
          </w:tcPr>
          <w:p w14:paraId="0F9420FB" w14:textId="77777777" w:rsidR="003B1745" w:rsidRPr="00677323" w:rsidRDefault="003B1745" w:rsidP="003B1745">
            <w:pPr>
              <w:pStyle w:val="Brdtext"/>
              <w:ind w:left="0"/>
            </w:pPr>
          </w:p>
        </w:tc>
      </w:tr>
      <w:tr w:rsidR="003B1745" w:rsidRPr="00677323" w14:paraId="7D802165" w14:textId="77777777" w:rsidTr="00A128A0">
        <w:tc>
          <w:tcPr>
            <w:tcW w:w="2405" w:type="dxa"/>
          </w:tcPr>
          <w:p w14:paraId="23EB406C" w14:textId="6ED975DD" w:rsidR="003B1745" w:rsidRPr="00DC7A21" w:rsidRDefault="003B1745" w:rsidP="003B1745">
            <w:pPr>
              <w:pStyle w:val="Brdtext"/>
              <w:ind w:left="0"/>
              <w:rPr>
                <w:color w:val="FF0000"/>
              </w:rPr>
            </w:pPr>
            <w:r w:rsidRPr="00DC7A21">
              <w:rPr>
                <w:color w:val="FF0000"/>
              </w:rPr>
              <w:t>347LZ313</w:t>
            </w:r>
          </w:p>
        </w:tc>
        <w:tc>
          <w:tcPr>
            <w:tcW w:w="3119" w:type="dxa"/>
          </w:tcPr>
          <w:p w14:paraId="13133B84" w14:textId="278B9B98" w:rsidR="003B1745" w:rsidRPr="00DC7A21" w:rsidRDefault="003B1745" w:rsidP="003B1745">
            <w:pPr>
              <w:pStyle w:val="Brdtext"/>
              <w:ind w:left="0"/>
              <w:rPr>
                <w:color w:val="FF0000"/>
              </w:rPr>
            </w:pPr>
            <w:r w:rsidRPr="00DC7A21">
              <w:rPr>
                <w:color w:val="FF0000"/>
              </w:rPr>
              <w:t xml:space="preserve">Separator </w:t>
            </w:r>
            <w:proofErr w:type="spellStart"/>
            <w:r w:rsidRPr="00DC7A21">
              <w:rPr>
                <w:color w:val="FF0000"/>
              </w:rPr>
              <w:t>surgas</w:t>
            </w:r>
            <w:proofErr w:type="spellEnd"/>
          </w:p>
        </w:tc>
        <w:tc>
          <w:tcPr>
            <w:tcW w:w="425" w:type="dxa"/>
          </w:tcPr>
          <w:p w14:paraId="63DEE6FB" w14:textId="77777777" w:rsidR="003B1745" w:rsidRPr="00DC7A21" w:rsidRDefault="003B1745" w:rsidP="003B1745">
            <w:pPr>
              <w:pStyle w:val="Brdtext"/>
              <w:ind w:left="0"/>
              <w:rPr>
                <w:color w:val="FF0000"/>
              </w:rPr>
            </w:pPr>
          </w:p>
        </w:tc>
        <w:tc>
          <w:tcPr>
            <w:tcW w:w="425" w:type="dxa"/>
          </w:tcPr>
          <w:p w14:paraId="79501594" w14:textId="1866A852" w:rsidR="003B1745" w:rsidRPr="00DC7A21" w:rsidRDefault="003B1745" w:rsidP="003B1745">
            <w:pPr>
              <w:pStyle w:val="Brdtext"/>
              <w:ind w:left="0"/>
              <w:rPr>
                <w:color w:val="FF0000"/>
              </w:rPr>
            </w:pPr>
            <w:r w:rsidRPr="00DC7A21">
              <w:rPr>
                <w:color w:val="FF0000"/>
              </w:rPr>
              <w:t>X</w:t>
            </w:r>
          </w:p>
        </w:tc>
        <w:tc>
          <w:tcPr>
            <w:tcW w:w="425" w:type="dxa"/>
          </w:tcPr>
          <w:p w14:paraId="1058CC46" w14:textId="77777777" w:rsidR="003B1745" w:rsidRPr="00677323" w:rsidRDefault="003B1745" w:rsidP="003B1745">
            <w:pPr>
              <w:pStyle w:val="Brdtext"/>
              <w:ind w:left="0"/>
            </w:pPr>
          </w:p>
        </w:tc>
        <w:tc>
          <w:tcPr>
            <w:tcW w:w="1134" w:type="dxa"/>
          </w:tcPr>
          <w:p w14:paraId="39A1567F" w14:textId="77777777" w:rsidR="003B1745" w:rsidRPr="00677323" w:rsidRDefault="003B1745" w:rsidP="003B1745">
            <w:pPr>
              <w:pStyle w:val="Brdtext"/>
              <w:ind w:left="0"/>
            </w:pPr>
          </w:p>
        </w:tc>
      </w:tr>
      <w:tr w:rsidR="003B1745" w:rsidRPr="00677323" w14:paraId="79214946" w14:textId="77777777" w:rsidTr="00A128A0">
        <w:tc>
          <w:tcPr>
            <w:tcW w:w="2405" w:type="dxa"/>
          </w:tcPr>
          <w:p w14:paraId="10E6CB1B" w14:textId="31DCD6E2" w:rsidR="003B1745" w:rsidRPr="00DC7A21" w:rsidRDefault="003B1745" w:rsidP="003B1745">
            <w:pPr>
              <w:pStyle w:val="Brdtext"/>
              <w:ind w:left="0"/>
              <w:rPr>
                <w:color w:val="FF0000"/>
              </w:rPr>
            </w:pPr>
            <w:r w:rsidRPr="00DC7A21">
              <w:rPr>
                <w:color w:val="FF0000"/>
              </w:rPr>
              <w:t>347LI608_H2_N</w:t>
            </w:r>
          </w:p>
        </w:tc>
        <w:tc>
          <w:tcPr>
            <w:tcW w:w="3119" w:type="dxa"/>
          </w:tcPr>
          <w:p w14:paraId="010A72C0" w14:textId="002C6C94" w:rsidR="003B1745" w:rsidRPr="00DC7A21" w:rsidRDefault="003B1745" w:rsidP="003B1745">
            <w:pPr>
              <w:pStyle w:val="Brdtext"/>
              <w:ind w:left="0"/>
              <w:rPr>
                <w:color w:val="FF0000"/>
              </w:rPr>
            </w:pPr>
            <w:r w:rsidRPr="00DC7A21">
              <w:rPr>
                <w:color w:val="FF0000"/>
              </w:rPr>
              <w:t xml:space="preserve">347LI608 ≥ H2 </w:t>
            </w:r>
            <w:proofErr w:type="spellStart"/>
            <w:r w:rsidRPr="00DC7A21">
              <w:rPr>
                <w:color w:val="FF0000"/>
              </w:rPr>
              <w:t>Absorber</w:t>
            </w:r>
            <w:proofErr w:type="spellEnd"/>
          </w:p>
        </w:tc>
        <w:tc>
          <w:tcPr>
            <w:tcW w:w="425" w:type="dxa"/>
          </w:tcPr>
          <w:p w14:paraId="08E0DC1C" w14:textId="77777777" w:rsidR="003B1745" w:rsidRPr="00DC7A21" w:rsidRDefault="003B1745" w:rsidP="003B1745">
            <w:pPr>
              <w:pStyle w:val="Brdtext"/>
              <w:ind w:left="0"/>
              <w:rPr>
                <w:color w:val="FF0000"/>
              </w:rPr>
            </w:pPr>
          </w:p>
        </w:tc>
        <w:tc>
          <w:tcPr>
            <w:tcW w:w="425" w:type="dxa"/>
          </w:tcPr>
          <w:p w14:paraId="3568E608" w14:textId="355400B2" w:rsidR="003B1745" w:rsidRPr="00DC7A21" w:rsidRDefault="003B1745" w:rsidP="003B1745">
            <w:pPr>
              <w:pStyle w:val="Brdtext"/>
              <w:ind w:left="0"/>
              <w:rPr>
                <w:color w:val="FF0000"/>
              </w:rPr>
            </w:pPr>
            <w:r w:rsidRPr="00DC7A21">
              <w:rPr>
                <w:color w:val="FF0000"/>
              </w:rPr>
              <w:t>X</w:t>
            </w:r>
          </w:p>
        </w:tc>
        <w:tc>
          <w:tcPr>
            <w:tcW w:w="425" w:type="dxa"/>
          </w:tcPr>
          <w:p w14:paraId="144D874E" w14:textId="77777777" w:rsidR="003B1745" w:rsidRPr="00677323" w:rsidRDefault="003B1745" w:rsidP="003B1745">
            <w:pPr>
              <w:pStyle w:val="Brdtext"/>
              <w:ind w:left="0"/>
            </w:pPr>
          </w:p>
        </w:tc>
        <w:tc>
          <w:tcPr>
            <w:tcW w:w="1134" w:type="dxa"/>
          </w:tcPr>
          <w:p w14:paraId="7D4C7494" w14:textId="77777777" w:rsidR="003B1745" w:rsidRPr="00677323" w:rsidRDefault="003B1745" w:rsidP="003B1745">
            <w:pPr>
              <w:pStyle w:val="Brdtext"/>
              <w:ind w:left="0"/>
            </w:pPr>
          </w:p>
        </w:tc>
      </w:tr>
      <w:tr w:rsidR="003B1745" w:rsidRPr="00677323" w14:paraId="02A99D04" w14:textId="77777777" w:rsidTr="00A128A0">
        <w:tc>
          <w:tcPr>
            <w:tcW w:w="2405" w:type="dxa"/>
          </w:tcPr>
          <w:p w14:paraId="065816BC" w14:textId="434E2063" w:rsidR="003B1745" w:rsidRPr="00DC7A21" w:rsidRDefault="003B1745" w:rsidP="003B1745">
            <w:pPr>
              <w:pStyle w:val="Brdtext"/>
              <w:ind w:left="0"/>
              <w:rPr>
                <w:color w:val="FF0000"/>
              </w:rPr>
            </w:pPr>
            <w:r w:rsidRPr="00DC7A21">
              <w:rPr>
                <w:color w:val="FF0000"/>
              </w:rPr>
              <w:t>347TI307_H2_N</w:t>
            </w:r>
          </w:p>
        </w:tc>
        <w:tc>
          <w:tcPr>
            <w:tcW w:w="3119" w:type="dxa"/>
          </w:tcPr>
          <w:p w14:paraId="7C6CDDEB" w14:textId="273D5FC4" w:rsidR="003B1745" w:rsidRPr="00DC7A21" w:rsidRDefault="003B1745" w:rsidP="003B1745">
            <w:pPr>
              <w:pStyle w:val="Brdtext"/>
              <w:ind w:left="0"/>
              <w:rPr>
                <w:color w:val="FF0000"/>
              </w:rPr>
            </w:pPr>
            <w:r w:rsidRPr="00DC7A21">
              <w:rPr>
                <w:color w:val="FF0000"/>
              </w:rPr>
              <w:t xml:space="preserve">347TI307 ≥ H2 </w:t>
            </w:r>
            <w:proofErr w:type="spellStart"/>
            <w:r w:rsidRPr="00DC7A21">
              <w:rPr>
                <w:color w:val="FF0000"/>
              </w:rPr>
              <w:t>Red.gas</w:t>
            </w:r>
            <w:proofErr w:type="spellEnd"/>
            <w:r w:rsidRPr="00DC7A21">
              <w:rPr>
                <w:color w:val="FF0000"/>
              </w:rPr>
              <w:t xml:space="preserve"> </w:t>
            </w:r>
            <w:proofErr w:type="spellStart"/>
            <w:r w:rsidRPr="00DC7A21">
              <w:rPr>
                <w:color w:val="FF0000"/>
              </w:rPr>
              <w:t>eft.sep</w:t>
            </w:r>
            <w:proofErr w:type="spellEnd"/>
          </w:p>
        </w:tc>
        <w:tc>
          <w:tcPr>
            <w:tcW w:w="425" w:type="dxa"/>
          </w:tcPr>
          <w:p w14:paraId="778A8657" w14:textId="77777777" w:rsidR="003B1745" w:rsidRPr="00DC7A21" w:rsidRDefault="003B1745" w:rsidP="003B1745">
            <w:pPr>
              <w:pStyle w:val="Brdtext"/>
              <w:ind w:left="0"/>
              <w:rPr>
                <w:color w:val="FF0000"/>
              </w:rPr>
            </w:pPr>
          </w:p>
        </w:tc>
        <w:tc>
          <w:tcPr>
            <w:tcW w:w="425" w:type="dxa"/>
          </w:tcPr>
          <w:p w14:paraId="1850AF1E" w14:textId="72AB7B43" w:rsidR="003B1745" w:rsidRPr="00DC7A21" w:rsidRDefault="003B1745" w:rsidP="003B1745">
            <w:pPr>
              <w:pStyle w:val="Brdtext"/>
              <w:ind w:left="0"/>
              <w:rPr>
                <w:color w:val="FF0000"/>
              </w:rPr>
            </w:pPr>
            <w:r w:rsidRPr="00DC7A21">
              <w:rPr>
                <w:color w:val="FF0000"/>
              </w:rPr>
              <w:t>X</w:t>
            </w:r>
          </w:p>
        </w:tc>
        <w:tc>
          <w:tcPr>
            <w:tcW w:w="425" w:type="dxa"/>
          </w:tcPr>
          <w:p w14:paraId="6A5AE0F2" w14:textId="77777777" w:rsidR="003B1745" w:rsidRPr="00677323" w:rsidRDefault="003B1745" w:rsidP="003B1745">
            <w:pPr>
              <w:pStyle w:val="Brdtext"/>
              <w:ind w:left="0"/>
            </w:pPr>
          </w:p>
        </w:tc>
        <w:tc>
          <w:tcPr>
            <w:tcW w:w="1134" w:type="dxa"/>
          </w:tcPr>
          <w:p w14:paraId="3B7495F5" w14:textId="77777777" w:rsidR="003B1745" w:rsidRPr="00677323" w:rsidRDefault="003B1745" w:rsidP="003B1745">
            <w:pPr>
              <w:pStyle w:val="Brdtext"/>
              <w:ind w:left="0"/>
            </w:pPr>
          </w:p>
        </w:tc>
      </w:tr>
      <w:tr w:rsidR="003B1745" w:rsidRPr="00677323" w14:paraId="1AE658BD" w14:textId="77777777" w:rsidTr="00A128A0">
        <w:tc>
          <w:tcPr>
            <w:tcW w:w="2405" w:type="dxa"/>
          </w:tcPr>
          <w:p w14:paraId="6399E9C8" w14:textId="788FB658" w:rsidR="003B1745" w:rsidRPr="00DC7A21" w:rsidRDefault="003B1745" w:rsidP="003B1745">
            <w:pPr>
              <w:pStyle w:val="Brdtext"/>
              <w:ind w:left="0"/>
              <w:rPr>
                <w:color w:val="FF0000"/>
              </w:rPr>
            </w:pPr>
            <w:r w:rsidRPr="00DC7A21">
              <w:rPr>
                <w:color w:val="FF0000"/>
              </w:rPr>
              <w:t>347LI508_H2_N</w:t>
            </w:r>
          </w:p>
        </w:tc>
        <w:tc>
          <w:tcPr>
            <w:tcW w:w="3119" w:type="dxa"/>
          </w:tcPr>
          <w:p w14:paraId="22AA8DC0" w14:textId="3C534D7F" w:rsidR="003B1745" w:rsidRPr="00DC7A21" w:rsidRDefault="003B1745" w:rsidP="003B1745">
            <w:pPr>
              <w:pStyle w:val="Brdtext"/>
              <w:ind w:left="0"/>
              <w:rPr>
                <w:color w:val="FF0000"/>
              </w:rPr>
            </w:pPr>
            <w:r w:rsidRPr="00DC7A21">
              <w:rPr>
                <w:color w:val="FF0000"/>
              </w:rPr>
              <w:t xml:space="preserve">347LI508 ≥ H2 </w:t>
            </w:r>
            <w:proofErr w:type="spellStart"/>
            <w:r w:rsidRPr="00DC7A21">
              <w:rPr>
                <w:color w:val="FF0000"/>
              </w:rPr>
              <w:t>Återkokare</w:t>
            </w:r>
            <w:proofErr w:type="spellEnd"/>
            <w:r w:rsidRPr="00DC7A21">
              <w:rPr>
                <w:color w:val="FF0000"/>
              </w:rPr>
              <w:t xml:space="preserve"> MEA</w:t>
            </w:r>
          </w:p>
        </w:tc>
        <w:tc>
          <w:tcPr>
            <w:tcW w:w="425" w:type="dxa"/>
          </w:tcPr>
          <w:p w14:paraId="040CCE67" w14:textId="77777777" w:rsidR="003B1745" w:rsidRPr="00DC7A21" w:rsidRDefault="003B1745" w:rsidP="003B1745">
            <w:pPr>
              <w:pStyle w:val="Brdtext"/>
              <w:ind w:left="0"/>
              <w:rPr>
                <w:color w:val="FF0000"/>
              </w:rPr>
            </w:pPr>
          </w:p>
        </w:tc>
        <w:tc>
          <w:tcPr>
            <w:tcW w:w="425" w:type="dxa"/>
          </w:tcPr>
          <w:p w14:paraId="7A56FC1D" w14:textId="37A4A7EF" w:rsidR="003B1745" w:rsidRPr="00DC7A21" w:rsidRDefault="003B1745" w:rsidP="003B1745">
            <w:pPr>
              <w:pStyle w:val="Brdtext"/>
              <w:ind w:left="0"/>
              <w:rPr>
                <w:color w:val="FF0000"/>
              </w:rPr>
            </w:pPr>
            <w:r w:rsidRPr="00DC7A21">
              <w:rPr>
                <w:color w:val="FF0000"/>
              </w:rPr>
              <w:t>X</w:t>
            </w:r>
          </w:p>
        </w:tc>
        <w:tc>
          <w:tcPr>
            <w:tcW w:w="425" w:type="dxa"/>
          </w:tcPr>
          <w:p w14:paraId="7612D54D" w14:textId="77777777" w:rsidR="003B1745" w:rsidRPr="00677323" w:rsidRDefault="003B1745" w:rsidP="003B1745">
            <w:pPr>
              <w:pStyle w:val="Brdtext"/>
              <w:ind w:left="0"/>
            </w:pPr>
          </w:p>
        </w:tc>
        <w:tc>
          <w:tcPr>
            <w:tcW w:w="1134" w:type="dxa"/>
          </w:tcPr>
          <w:p w14:paraId="4B8DD30C" w14:textId="77777777" w:rsidR="003B1745" w:rsidRPr="00677323" w:rsidRDefault="003B1745" w:rsidP="003B1745">
            <w:pPr>
              <w:pStyle w:val="Brdtext"/>
              <w:ind w:left="0"/>
            </w:pPr>
          </w:p>
        </w:tc>
      </w:tr>
      <w:tr w:rsidR="003B1745" w:rsidRPr="00677323" w14:paraId="438DDB9E" w14:textId="77777777" w:rsidTr="00A128A0">
        <w:tc>
          <w:tcPr>
            <w:tcW w:w="2405" w:type="dxa"/>
          </w:tcPr>
          <w:p w14:paraId="0C9545C0" w14:textId="62D0E0F8" w:rsidR="003B1745" w:rsidRPr="00DC7A21" w:rsidRDefault="003B1745" w:rsidP="003B1745">
            <w:pPr>
              <w:pStyle w:val="Brdtext"/>
              <w:ind w:left="0"/>
              <w:rPr>
                <w:color w:val="FF0000"/>
              </w:rPr>
            </w:pPr>
            <w:r w:rsidRPr="00DC7A21">
              <w:rPr>
                <w:color w:val="FF0000"/>
              </w:rPr>
              <w:t>261PZ330</w:t>
            </w:r>
          </w:p>
        </w:tc>
        <w:tc>
          <w:tcPr>
            <w:tcW w:w="3119" w:type="dxa"/>
          </w:tcPr>
          <w:p w14:paraId="55A1965D" w14:textId="02537026" w:rsidR="003B1745" w:rsidRPr="00DC7A21" w:rsidRDefault="003B1745" w:rsidP="003B1745">
            <w:pPr>
              <w:pStyle w:val="Brdtext"/>
              <w:ind w:left="0"/>
              <w:rPr>
                <w:color w:val="FF0000"/>
              </w:rPr>
            </w:pPr>
            <w:r w:rsidRPr="00DC7A21">
              <w:rPr>
                <w:color w:val="FF0000"/>
              </w:rPr>
              <w:t xml:space="preserve">261PZ330 Lågt tryck </w:t>
            </w:r>
            <w:proofErr w:type="spellStart"/>
            <w:proofErr w:type="gramStart"/>
            <w:r w:rsidRPr="00DC7A21">
              <w:rPr>
                <w:color w:val="FF0000"/>
              </w:rPr>
              <w:t>instr.luft</w:t>
            </w:r>
            <w:proofErr w:type="spellEnd"/>
            <w:proofErr w:type="gramEnd"/>
          </w:p>
        </w:tc>
        <w:tc>
          <w:tcPr>
            <w:tcW w:w="425" w:type="dxa"/>
          </w:tcPr>
          <w:p w14:paraId="33124FCB" w14:textId="77777777" w:rsidR="003B1745" w:rsidRPr="00DC7A21" w:rsidRDefault="003B1745" w:rsidP="003B1745">
            <w:pPr>
              <w:pStyle w:val="Brdtext"/>
              <w:ind w:left="0"/>
              <w:rPr>
                <w:color w:val="FF0000"/>
              </w:rPr>
            </w:pPr>
          </w:p>
        </w:tc>
        <w:tc>
          <w:tcPr>
            <w:tcW w:w="425" w:type="dxa"/>
          </w:tcPr>
          <w:p w14:paraId="608BE8B3" w14:textId="42CB598F" w:rsidR="003B1745" w:rsidRPr="00DC7A21" w:rsidRDefault="003B1745" w:rsidP="003B1745">
            <w:pPr>
              <w:pStyle w:val="Brdtext"/>
              <w:ind w:left="0"/>
              <w:rPr>
                <w:color w:val="FF0000"/>
              </w:rPr>
            </w:pPr>
            <w:r w:rsidRPr="00DC7A21">
              <w:rPr>
                <w:color w:val="FF0000"/>
              </w:rPr>
              <w:t>X</w:t>
            </w:r>
          </w:p>
        </w:tc>
        <w:tc>
          <w:tcPr>
            <w:tcW w:w="425" w:type="dxa"/>
          </w:tcPr>
          <w:p w14:paraId="726AFF94" w14:textId="77777777" w:rsidR="003B1745" w:rsidRPr="00677323" w:rsidRDefault="003B1745" w:rsidP="003B1745">
            <w:pPr>
              <w:pStyle w:val="Brdtext"/>
              <w:ind w:left="0"/>
            </w:pPr>
          </w:p>
        </w:tc>
        <w:tc>
          <w:tcPr>
            <w:tcW w:w="1134" w:type="dxa"/>
          </w:tcPr>
          <w:p w14:paraId="0DDBC7D4" w14:textId="77777777" w:rsidR="003B1745" w:rsidRPr="00677323" w:rsidRDefault="003B1745" w:rsidP="003B1745">
            <w:pPr>
              <w:pStyle w:val="Brdtext"/>
              <w:ind w:left="0"/>
            </w:pPr>
          </w:p>
        </w:tc>
      </w:tr>
    </w:tbl>
    <w:p w14:paraId="132DCF78" w14:textId="77777777" w:rsidR="00885807" w:rsidRPr="00677323" w:rsidRDefault="00885807" w:rsidP="00045903">
      <w:pPr>
        <w:pStyle w:val="Brdtext"/>
      </w:pPr>
    </w:p>
    <w:p w14:paraId="5F7CDED9" w14:textId="77777777" w:rsidR="00247905" w:rsidRPr="00677323" w:rsidRDefault="00247905" w:rsidP="007E5DA8">
      <w:pPr>
        <w:pStyle w:val="Rubrik3"/>
      </w:pPr>
      <w:bookmarkStart w:id="25" w:name="_Toc35393390"/>
      <w:r w:rsidRPr="00677323">
        <w:t>Avstängningsventiler</w:t>
      </w:r>
      <w:bookmarkEnd w:id="25"/>
    </w:p>
    <w:p w14:paraId="547E03C5" w14:textId="77777777" w:rsidR="00FA0E35" w:rsidRPr="00677323" w:rsidRDefault="00FA0E35" w:rsidP="00FA0E35">
      <w:pPr>
        <w:pStyle w:val="Brdtext"/>
      </w:pPr>
    </w:p>
    <w:p w14:paraId="01638DB6" w14:textId="77777777" w:rsidR="00747CAB" w:rsidRPr="00677323" w:rsidRDefault="000506C3" w:rsidP="00747CAB">
      <w:pPr>
        <w:pStyle w:val="Brdtext"/>
        <w:rPr>
          <w:i/>
        </w:rPr>
      </w:pPr>
      <w:r w:rsidRPr="00677323">
        <w:rPr>
          <w:i/>
        </w:rPr>
        <w:t>347SV661</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17494194" w14:textId="77777777" w:rsidTr="00394D55">
        <w:trPr>
          <w:trHeight w:val="417"/>
        </w:trPr>
        <w:tc>
          <w:tcPr>
            <w:tcW w:w="1686" w:type="dxa"/>
          </w:tcPr>
          <w:p w14:paraId="63403D3B" w14:textId="77777777" w:rsidR="00747CAB" w:rsidRPr="00677323" w:rsidRDefault="00747CAB" w:rsidP="00394D55">
            <w:pPr>
              <w:pStyle w:val="Brdtext"/>
              <w:ind w:left="0"/>
            </w:pPr>
            <w:r w:rsidRPr="00677323">
              <w:t>Objekttyp</w:t>
            </w:r>
          </w:p>
        </w:tc>
        <w:tc>
          <w:tcPr>
            <w:tcW w:w="2741" w:type="dxa"/>
          </w:tcPr>
          <w:p w14:paraId="3279F087" w14:textId="77777777" w:rsidR="00747CAB" w:rsidRPr="00677323" w:rsidRDefault="00747CAB" w:rsidP="00394D55">
            <w:pPr>
              <w:pStyle w:val="Brdtext"/>
              <w:ind w:left="0"/>
            </w:pPr>
            <w:r w:rsidRPr="00677323">
              <w:t>Objekt/signal</w:t>
            </w:r>
          </w:p>
        </w:tc>
        <w:tc>
          <w:tcPr>
            <w:tcW w:w="3446" w:type="dxa"/>
          </w:tcPr>
          <w:p w14:paraId="0B0D4629" w14:textId="77777777" w:rsidR="00747CAB" w:rsidRPr="00677323" w:rsidRDefault="00747CAB" w:rsidP="00394D55">
            <w:pPr>
              <w:pStyle w:val="Brdtext"/>
              <w:ind w:left="0"/>
            </w:pPr>
            <w:r w:rsidRPr="00677323">
              <w:t>Beskrivning</w:t>
            </w:r>
          </w:p>
        </w:tc>
      </w:tr>
      <w:tr w:rsidR="00747CAB" w:rsidRPr="00677323" w14:paraId="59A40383" w14:textId="77777777" w:rsidTr="00394D55">
        <w:trPr>
          <w:trHeight w:val="417"/>
        </w:trPr>
        <w:tc>
          <w:tcPr>
            <w:tcW w:w="1686" w:type="dxa"/>
          </w:tcPr>
          <w:p w14:paraId="70658475" w14:textId="77777777" w:rsidR="00747CAB" w:rsidRPr="00677323" w:rsidRDefault="00747CAB" w:rsidP="00394D55">
            <w:pPr>
              <w:pStyle w:val="Brdtext"/>
              <w:ind w:left="0"/>
            </w:pPr>
            <w:r w:rsidRPr="00677323">
              <w:t>VAL</w:t>
            </w:r>
          </w:p>
        </w:tc>
        <w:tc>
          <w:tcPr>
            <w:tcW w:w="2741" w:type="dxa"/>
          </w:tcPr>
          <w:p w14:paraId="01977777" w14:textId="77777777" w:rsidR="00747CAB" w:rsidRPr="00677323" w:rsidRDefault="00747CAB" w:rsidP="00747CAB">
            <w:pPr>
              <w:pStyle w:val="Brdtext"/>
              <w:ind w:left="0"/>
            </w:pPr>
            <w:r w:rsidRPr="00677323">
              <w:t>347SV661</w:t>
            </w:r>
          </w:p>
        </w:tc>
        <w:tc>
          <w:tcPr>
            <w:tcW w:w="3446" w:type="dxa"/>
          </w:tcPr>
          <w:p w14:paraId="2ACEC68E" w14:textId="77777777" w:rsidR="00747CAB" w:rsidRPr="00677323" w:rsidRDefault="00747CAB" w:rsidP="00394D55">
            <w:pPr>
              <w:pStyle w:val="Brdtext"/>
              <w:ind w:left="0"/>
            </w:pPr>
            <w:r w:rsidRPr="00677323">
              <w:t xml:space="preserve">Skumdämpare till </w:t>
            </w:r>
            <w:proofErr w:type="spellStart"/>
            <w:r w:rsidRPr="00677323">
              <w:t>absorber</w:t>
            </w:r>
            <w:proofErr w:type="spellEnd"/>
          </w:p>
        </w:tc>
      </w:tr>
    </w:tbl>
    <w:p w14:paraId="04279A56" w14:textId="77777777" w:rsidR="00747CAB" w:rsidRPr="00677323" w:rsidRDefault="00747CAB" w:rsidP="00247905">
      <w:pPr>
        <w:pStyle w:val="Brdtext"/>
      </w:pPr>
    </w:p>
    <w:p w14:paraId="7E589A06" w14:textId="77777777" w:rsidR="00247905" w:rsidRPr="00677323" w:rsidRDefault="000E04AA" w:rsidP="00247905">
      <w:pPr>
        <w:pStyle w:val="Brdtext"/>
      </w:pPr>
      <w:r w:rsidRPr="00677323">
        <w:lastRenderedPageBreak/>
        <w:t xml:space="preserve">Avstängningsventil </w:t>
      </w:r>
      <w:r w:rsidR="00247905" w:rsidRPr="00677323">
        <w:t>347SV661</w:t>
      </w:r>
      <w:r w:rsidR="002B0C4E" w:rsidRPr="00677323">
        <w:t xml:space="preserve"> </w:t>
      </w:r>
      <w:r w:rsidRPr="00677323">
        <w:t xml:space="preserve">stänger flödet från skumdämpningen </w:t>
      </w:r>
      <w:r w:rsidR="009450FE" w:rsidRPr="00677323">
        <w:t xml:space="preserve">till </w:t>
      </w:r>
      <w:proofErr w:type="spellStart"/>
      <w:r w:rsidR="009450FE" w:rsidRPr="00677323">
        <w:t>absorbern</w:t>
      </w:r>
      <w:proofErr w:type="spellEnd"/>
      <w:r w:rsidR="009450FE" w:rsidRPr="00677323">
        <w:t xml:space="preserve"> </w:t>
      </w:r>
      <w:r w:rsidRPr="00677323">
        <w:t xml:space="preserve">vid givna förreglingsvillkor. </w:t>
      </w:r>
      <w:r w:rsidR="009450FE" w:rsidRPr="00677323">
        <w:t>347SV661</w:t>
      </w:r>
      <w:r w:rsidRPr="00677323">
        <w:t xml:space="preserve"> ger startorder till pumpen</w:t>
      </w:r>
      <w:r w:rsidR="009450FE" w:rsidRPr="00677323">
        <w:t xml:space="preserve"> </w:t>
      </w:r>
      <w:r w:rsidRPr="00677323">
        <w:t>för skumdämpande medel</w:t>
      </w:r>
      <w:r w:rsidR="009450FE" w:rsidRPr="00677323">
        <w:t>, 347PU109,</w:t>
      </w:r>
      <w:r w:rsidRPr="00677323">
        <w:t xml:space="preserve"> </w:t>
      </w:r>
      <w:r w:rsidR="009450FE" w:rsidRPr="00677323">
        <w:t>när ventilen når öppet läge och pumpen ligger i automatik.</w:t>
      </w:r>
      <w:r w:rsidRPr="00677323">
        <w:t xml:space="preserve"> </w:t>
      </w:r>
    </w:p>
    <w:p w14:paraId="2819CEA5" w14:textId="77777777" w:rsidR="00682662" w:rsidRPr="00677323" w:rsidRDefault="00444DF6" w:rsidP="00247905">
      <w:pPr>
        <w:pStyle w:val="Brdtext"/>
      </w:pPr>
      <w:r w:rsidRPr="00677323">
        <w:t>Dosering av skumdämpande medel skall ske under 60 s. Doseringen stoppas (förreglas) genom en pulsad signal på 5 s, benämnd 347SV661_ DOSERTID.</w:t>
      </w:r>
    </w:p>
    <w:p w14:paraId="01194A2A" w14:textId="77777777" w:rsidR="002B0C4E" w:rsidRPr="00677323" w:rsidRDefault="002B0C4E" w:rsidP="002B0C4E">
      <w:pPr>
        <w:pStyle w:val="Brdtext"/>
        <w:rPr>
          <w:i/>
        </w:rPr>
      </w:pPr>
      <w:proofErr w:type="spellStart"/>
      <w:r w:rsidRPr="00677323">
        <w:rPr>
          <w:i/>
        </w:rPr>
        <w:t>Förreglingar</w:t>
      </w:r>
      <w:proofErr w:type="spellEnd"/>
      <w:r w:rsidRPr="00677323">
        <w:rPr>
          <w:i/>
        </w:rPr>
        <w:t xml:space="preserve"> för 347SV66</w:t>
      </w:r>
      <w:r w:rsidR="000D3177" w:rsidRPr="00677323">
        <w:rPr>
          <w:i/>
        </w:rPr>
        <w:t>1</w:t>
      </w:r>
      <w:r w:rsidRPr="00677323">
        <w:rPr>
          <w:i/>
        </w:rPr>
        <w:t xml:space="preserve"> (Förreglas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2D653927" w14:textId="77777777" w:rsidTr="00453233">
        <w:tc>
          <w:tcPr>
            <w:tcW w:w="2405" w:type="dxa"/>
          </w:tcPr>
          <w:p w14:paraId="423EE5E7" w14:textId="77777777" w:rsidR="002B0C4E" w:rsidRPr="00677323" w:rsidRDefault="002B0C4E" w:rsidP="00453233">
            <w:pPr>
              <w:pStyle w:val="Brdtext"/>
              <w:ind w:left="0"/>
            </w:pPr>
            <w:r w:rsidRPr="00677323">
              <w:t>Objekt/signal</w:t>
            </w:r>
          </w:p>
        </w:tc>
        <w:tc>
          <w:tcPr>
            <w:tcW w:w="3119" w:type="dxa"/>
          </w:tcPr>
          <w:p w14:paraId="0206B50D" w14:textId="77777777" w:rsidR="002B0C4E" w:rsidRPr="00677323" w:rsidRDefault="002B0C4E" w:rsidP="00453233">
            <w:pPr>
              <w:pStyle w:val="Brdtext"/>
              <w:ind w:left="0"/>
            </w:pPr>
            <w:r w:rsidRPr="00677323">
              <w:t>Beskrivning</w:t>
            </w:r>
          </w:p>
        </w:tc>
        <w:tc>
          <w:tcPr>
            <w:tcW w:w="425" w:type="dxa"/>
          </w:tcPr>
          <w:p w14:paraId="565C6267" w14:textId="77777777" w:rsidR="002B0C4E" w:rsidRPr="00677323" w:rsidRDefault="002B0C4E" w:rsidP="00453233">
            <w:pPr>
              <w:pStyle w:val="Brdtext"/>
              <w:ind w:left="0"/>
            </w:pPr>
            <w:r w:rsidRPr="00677323">
              <w:t>A</w:t>
            </w:r>
          </w:p>
        </w:tc>
        <w:tc>
          <w:tcPr>
            <w:tcW w:w="425" w:type="dxa"/>
          </w:tcPr>
          <w:p w14:paraId="3137E97B" w14:textId="77777777" w:rsidR="002B0C4E" w:rsidRPr="00677323" w:rsidRDefault="002B0C4E" w:rsidP="00453233">
            <w:pPr>
              <w:pStyle w:val="Brdtext"/>
              <w:ind w:left="0"/>
            </w:pPr>
            <w:r w:rsidRPr="00677323">
              <w:t>B</w:t>
            </w:r>
          </w:p>
        </w:tc>
        <w:tc>
          <w:tcPr>
            <w:tcW w:w="425" w:type="dxa"/>
          </w:tcPr>
          <w:p w14:paraId="4904D8EB" w14:textId="77777777" w:rsidR="002B0C4E" w:rsidRPr="00677323" w:rsidRDefault="002B0C4E" w:rsidP="00453233">
            <w:pPr>
              <w:pStyle w:val="Brdtext"/>
              <w:ind w:left="0"/>
            </w:pPr>
            <w:r w:rsidRPr="00677323">
              <w:t>C</w:t>
            </w:r>
          </w:p>
        </w:tc>
        <w:tc>
          <w:tcPr>
            <w:tcW w:w="1134" w:type="dxa"/>
          </w:tcPr>
          <w:p w14:paraId="5A0282EA" w14:textId="77777777" w:rsidR="002B0C4E" w:rsidRPr="00677323" w:rsidRDefault="002B0C4E" w:rsidP="00453233">
            <w:pPr>
              <w:pStyle w:val="Brdtext"/>
              <w:ind w:left="0"/>
            </w:pPr>
            <w:r w:rsidRPr="00677323">
              <w:t>Runint1</w:t>
            </w:r>
          </w:p>
        </w:tc>
      </w:tr>
      <w:tr w:rsidR="0066751C" w:rsidRPr="00677323" w14:paraId="5DDE0CD6" w14:textId="77777777" w:rsidTr="00453233">
        <w:tc>
          <w:tcPr>
            <w:tcW w:w="2405" w:type="dxa"/>
          </w:tcPr>
          <w:p w14:paraId="0962F7AE" w14:textId="22F81357" w:rsidR="0066751C" w:rsidRPr="00677323" w:rsidRDefault="0066751C" w:rsidP="0066751C">
            <w:pPr>
              <w:pStyle w:val="Brdtext"/>
              <w:ind w:left="0"/>
            </w:pPr>
            <w:r w:rsidRPr="00F03FF2">
              <w:rPr>
                <w:color w:val="FF0000"/>
              </w:rPr>
              <w:t>308HZ300/301</w:t>
            </w:r>
          </w:p>
        </w:tc>
        <w:tc>
          <w:tcPr>
            <w:tcW w:w="3119" w:type="dxa"/>
          </w:tcPr>
          <w:p w14:paraId="34C48728" w14:textId="220ABEC2" w:rsidR="0066751C" w:rsidRPr="00677323" w:rsidRDefault="0066751C" w:rsidP="0066751C">
            <w:pPr>
              <w:pStyle w:val="Brdtext"/>
              <w:ind w:left="0"/>
            </w:pPr>
            <w:r w:rsidRPr="00F03FF2">
              <w:rPr>
                <w:color w:val="FF0000"/>
              </w:rPr>
              <w:t>Processnödstopp</w:t>
            </w:r>
          </w:p>
        </w:tc>
        <w:tc>
          <w:tcPr>
            <w:tcW w:w="425" w:type="dxa"/>
          </w:tcPr>
          <w:p w14:paraId="7281E52A" w14:textId="77777777" w:rsidR="0066751C" w:rsidRPr="00677323" w:rsidRDefault="0066751C" w:rsidP="0066751C">
            <w:pPr>
              <w:pStyle w:val="Brdtext"/>
              <w:ind w:left="0"/>
            </w:pPr>
          </w:p>
        </w:tc>
        <w:tc>
          <w:tcPr>
            <w:tcW w:w="425" w:type="dxa"/>
          </w:tcPr>
          <w:p w14:paraId="7C418214" w14:textId="77777777" w:rsidR="0066751C" w:rsidRPr="00677323" w:rsidRDefault="0066751C" w:rsidP="0066751C">
            <w:pPr>
              <w:pStyle w:val="Brdtext"/>
              <w:ind w:left="0"/>
            </w:pPr>
          </w:p>
        </w:tc>
        <w:tc>
          <w:tcPr>
            <w:tcW w:w="425" w:type="dxa"/>
          </w:tcPr>
          <w:p w14:paraId="782822FD" w14:textId="1144DD44" w:rsidR="0066751C" w:rsidRPr="00677323" w:rsidRDefault="0066751C" w:rsidP="0066751C">
            <w:pPr>
              <w:pStyle w:val="Brdtext"/>
              <w:ind w:left="0"/>
            </w:pPr>
            <w:r w:rsidRPr="00F03FF2">
              <w:rPr>
                <w:color w:val="FF0000"/>
              </w:rPr>
              <w:t>X</w:t>
            </w:r>
          </w:p>
        </w:tc>
        <w:tc>
          <w:tcPr>
            <w:tcW w:w="1134" w:type="dxa"/>
          </w:tcPr>
          <w:p w14:paraId="36D32924" w14:textId="77777777" w:rsidR="0066751C" w:rsidRPr="00677323" w:rsidRDefault="0066751C" w:rsidP="0066751C">
            <w:pPr>
              <w:pStyle w:val="Brdtext"/>
              <w:ind w:left="0"/>
            </w:pPr>
          </w:p>
        </w:tc>
      </w:tr>
      <w:tr w:rsidR="0066751C" w:rsidRPr="00677323" w14:paraId="602729B9" w14:textId="77777777" w:rsidTr="00453233">
        <w:tc>
          <w:tcPr>
            <w:tcW w:w="2405" w:type="dxa"/>
          </w:tcPr>
          <w:p w14:paraId="74C5C5A3" w14:textId="19E92371" w:rsidR="0066751C" w:rsidRPr="00677323" w:rsidRDefault="0066751C" w:rsidP="0066751C">
            <w:pPr>
              <w:pStyle w:val="Brdtext"/>
              <w:ind w:left="0"/>
            </w:pPr>
            <w:r w:rsidRPr="008B75E2">
              <w:rPr>
                <w:color w:val="FF0000"/>
              </w:rPr>
              <w:t>Dummy-PF</w:t>
            </w:r>
          </w:p>
        </w:tc>
        <w:tc>
          <w:tcPr>
            <w:tcW w:w="3119" w:type="dxa"/>
          </w:tcPr>
          <w:p w14:paraId="623BF62C" w14:textId="20016033" w:rsidR="0066751C" w:rsidRPr="00677323" w:rsidRDefault="0066751C" w:rsidP="0066751C">
            <w:pPr>
              <w:pStyle w:val="Brdtext"/>
              <w:ind w:left="0"/>
            </w:pPr>
            <w:r w:rsidRPr="008B75E2">
              <w:rPr>
                <w:color w:val="FF0000"/>
              </w:rPr>
              <w:t>Generellt elavbrott</w:t>
            </w:r>
          </w:p>
        </w:tc>
        <w:tc>
          <w:tcPr>
            <w:tcW w:w="425" w:type="dxa"/>
          </w:tcPr>
          <w:p w14:paraId="315FEED8" w14:textId="77777777" w:rsidR="0066751C" w:rsidRPr="00677323" w:rsidRDefault="0066751C" w:rsidP="0066751C">
            <w:pPr>
              <w:pStyle w:val="Brdtext"/>
              <w:ind w:left="0"/>
            </w:pPr>
          </w:p>
        </w:tc>
        <w:tc>
          <w:tcPr>
            <w:tcW w:w="425" w:type="dxa"/>
          </w:tcPr>
          <w:p w14:paraId="485AADC8" w14:textId="77777777" w:rsidR="0066751C" w:rsidRPr="00677323" w:rsidRDefault="0066751C" w:rsidP="0066751C">
            <w:pPr>
              <w:pStyle w:val="Brdtext"/>
              <w:ind w:left="0"/>
            </w:pPr>
          </w:p>
        </w:tc>
        <w:tc>
          <w:tcPr>
            <w:tcW w:w="425" w:type="dxa"/>
          </w:tcPr>
          <w:p w14:paraId="59C9BF46" w14:textId="6FD43634" w:rsidR="0066751C" w:rsidRPr="00677323" w:rsidRDefault="0066751C" w:rsidP="0066751C">
            <w:pPr>
              <w:pStyle w:val="Brdtext"/>
              <w:ind w:left="0"/>
            </w:pPr>
            <w:r w:rsidRPr="008B75E2">
              <w:rPr>
                <w:color w:val="FF0000"/>
              </w:rPr>
              <w:t>X</w:t>
            </w:r>
          </w:p>
        </w:tc>
        <w:tc>
          <w:tcPr>
            <w:tcW w:w="1134" w:type="dxa"/>
          </w:tcPr>
          <w:p w14:paraId="2BBBD6AB" w14:textId="77777777" w:rsidR="0066751C" w:rsidRPr="00677323" w:rsidRDefault="0066751C" w:rsidP="0066751C">
            <w:pPr>
              <w:pStyle w:val="Brdtext"/>
              <w:ind w:left="0"/>
            </w:pPr>
          </w:p>
        </w:tc>
      </w:tr>
      <w:tr w:rsidR="00677323" w:rsidRPr="00677323" w14:paraId="6CB3385D" w14:textId="77777777" w:rsidTr="00453233">
        <w:tc>
          <w:tcPr>
            <w:tcW w:w="2405" w:type="dxa"/>
          </w:tcPr>
          <w:p w14:paraId="1F4E6775" w14:textId="77777777" w:rsidR="002B0C4E" w:rsidRPr="00677323" w:rsidRDefault="002B0C4E" w:rsidP="002B0C4E">
            <w:pPr>
              <w:pStyle w:val="Brdtext"/>
              <w:ind w:left="0"/>
            </w:pPr>
            <w:r w:rsidRPr="00677323">
              <w:t>347LS350</w:t>
            </w:r>
          </w:p>
        </w:tc>
        <w:tc>
          <w:tcPr>
            <w:tcW w:w="3119" w:type="dxa"/>
          </w:tcPr>
          <w:p w14:paraId="1DE3C8A0" w14:textId="77777777" w:rsidR="002B0C4E" w:rsidRPr="00677323" w:rsidRDefault="002B0C4E" w:rsidP="002B0C4E">
            <w:pPr>
              <w:pStyle w:val="Brdtext"/>
              <w:ind w:left="0"/>
            </w:pPr>
            <w:r w:rsidRPr="00677323">
              <w:t>Låg nivå skumdämpare</w:t>
            </w:r>
          </w:p>
        </w:tc>
        <w:tc>
          <w:tcPr>
            <w:tcW w:w="425" w:type="dxa"/>
          </w:tcPr>
          <w:p w14:paraId="469462CA" w14:textId="77777777" w:rsidR="002B0C4E" w:rsidRPr="00677323" w:rsidRDefault="002B0C4E" w:rsidP="002B0C4E">
            <w:pPr>
              <w:pStyle w:val="Brdtext"/>
              <w:ind w:left="0"/>
            </w:pPr>
          </w:p>
        </w:tc>
        <w:tc>
          <w:tcPr>
            <w:tcW w:w="425" w:type="dxa"/>
          </w:tcPr>
          <w:p w14:paraId="459EAFDB" w14:textId="77777777" w:rsidR="002B0C4E" w:rsidRPr="00677323" w:rsidRDefault="002B0C4E" w:rsidP="002B0C4E">
            <w:pPr>
              <w:pStyle w:val="Brdtext"/>
              <w:ind w:left="0"/>
            </w:pPr>
            <w:r w:rsidRPr="00677323">
              <w:t>X</w:t>
            </w:r>
          </w:p>
        </w:tc>
        <w:tc>
          <w:tcPr>
            <w:tcW w:w="425" w:type="dxa"/>
          </w:tcPr>
          <w:p w14:paraId="73CD418B" w14:textId="77777777" w:rsidR="002B0C4E" w:rsidRPr="00677323" w:rsidRDefault="002B0C4E" w:rsidP="002B0C4E">
            <w:pPr>
              <w:pStyle w:val="Brdtext"/>
              <w:ind w:left="0"/>
            </w:pPr>
          </w:p>
        </w:tc>
        <w:tc>
          <w:tcPr>
            <w:tcW w:w="1134" w:type="dxa"/>
          </w:tcPr>
          <w:p w14:paraId="24585B4C" w14:textId="77777777" w:rsidR="002B0C4E" w:rsidRPr="00677323" w:rsidRDefault="002B0C4E" w:rsidP="002B0C4E">
            <w:pPr>
              <w:pStyle w:val="Brdtext"/>
              <w:ind w:left="0"/>
            </w:pPr>
          </w:p>
        </w:tc>
      </w:tr>
      <w:tr w:rsidR="00677323" w:rsidRPr="00677323" w14:paraId="2869B806" w14:textId="77777777" w:rsidTr="00453233">
        <w:tc>
          <w:tcPr>
            <w:tcW w:w="2405" w:type="dxa"/>
          </w:tcPr>
          <w:p w14:paraId="32864C1C" w14:textId="77777777" w:rsidR="00786B6A" w:rsidRPr="00677323" w:rsidRDefault="00786B6A" w:rsidP="00786B6A">
            <w:pPr>
              <w:pStyle w:val="Brdtext"/>
              <w:ind w:left="0"/>
            </w:pPr>
            <w:r w:rsidRPr="00677323">
              <w:t>347PU109_E1Tripp</w:t>
            </w:r>
          </w:p>
        </w:tc>
        <w:tc>
          <w:tcPr>
            <w:tcW w:w="3119" w:type="dxa"/>
          </w:tcPr>
          <w:p w14:paraId="65229F9E" w14:textId="77777777" w:rsidR="00786B6A" w:rsidRPr="00677323" w:rsidRDefault="00786B6A" w:rsidP="00786B6A">
            <w:pPr>
              <w:pStyle w:val="Brdtext"/>
              <w:ind w:left="0"/>
            </w:pPr>
            <w:r w:rsidRPr="00677323">
              <w:t>Pump skumdämpare ej redo för start</w:t>
            </w:r>
          </w:p>
        </w:tc>
        <w:tc>
          <w:tcPr>
            <w:tcW w:w="425" w:type="dxa"/>
          </w:tcPr>
          <w:p w14:paraId="7C525B3E" w14:textId="77777777" w:rsidR="00786B6A" w:rsidRPr="00677323" w:rsidRDefault="00786B6A" w:rsidP="00786B6A">
            <w:pPr>
              <w:pStyle w:val="Brdtext"/>
              <w:ind w:left="0"/>
            </w:pPr>
          </w:p>
        </w:tc>
        <w:tc>
          <w:tcPr>
            <w:tcW w:w="425" w:type="dxa"/>
          </w:tcPr>
          <w:p w14:paraId="7E835A79" w14:textId="77777777" w:rsidR="00786B6A" w:rsidRPr="00677323" w:rsidRDefault="00786B6A" w:rsidP="00786B6A">
            <w:pPr>
              <w:pStyle w:val="Brdtext"/>
              <w:ind w:left="0"/>
            </w:pPr>
            <w:r w:rsidRPr="00677323">
              <w:t>X</w:t>
            </w:r>
          </w:p>
        </w:tc>
        <w:tc>
          <w:tcPr>
            <w:tcW w:w="425" w:type="dxa"/>
          </w:tcPr>
          <w:p w14:paraId="1032C507" w14:textId="77777777" w:rsidR="00786B6A" w:rsidRPr="00677323" w:rsidRDefault="00786B6A" w:rsidP="00786B6A">
            <w:pPr>
              <w:pStyle w:val="Brdtext"/>
              <w:ind w:left="0"/>
            </w:pPr>
          </w:p>
        </w:tc>
        <w:tc>
          <w:tcPr>
            <w:tcW w:w="1134" w:type="dxa"/>
          </w:tcPr>
          <w:p w14:paraId="06BD54C5" w14:textId="77777777" w:rsidR="00786B6A" w:rsidRPr="00677323" w:rsidRDefault="00786B6A" w:rsidP="00786B6A">
            <w:pPr>
              <w:pStyle w:val="Brdtext"/>
              <w:ind w:left="0"/>
            </w:pPr>
          </w:p>
        </w:tc>
      </w:tr>
      <w:tr w:rsidR="00677323" w:rsidRPr="00677323" w14:paraId="7C9A8132" w14:textId="77777777" w:rsidTr="00453233">
        <w:tc>
          <w:tcPr>
            <w:tcW w:w="2405" w:type="dxa"/>
          </w:tcPr>
          <w:p w14:paraId="7AC58954" w14:textId="03EC06CF" w:rsidR="00682662" w:rsidRPr="00677323" w:rsidRDefault="00682662" w:rsidP="002B0C4E">
            <w:pPr>
              <w:pStyle w:val="Brdtext"/>
              <w:ind w:left="0"/>
              <w:rPr>
                <w:highlight w:val="yellow"/>
              </w:rPr>
            </w:pPr>
            <w:r w:rsidRPr="00677323">
              <w:t>347SV665_GS</w:t>
            </w:r>
            <w:r w:rsidR="00BC7137" w:rsidRPr="00677323">
              <w:t>S</w:t>
            </w:r>
          </w:p>
        </w:tc>
        <w:tc>
          <w:tcPr>
            <w:tcW w:w="3119" w:type="dxa"/>
          </w:tcPr>
          <w:p w14:paraId="073262D7" w14:textId="77777777" w:rsidR="00682662" w:rsidRPr="00677323" w:rsidRDefault="00786B6A" w:rsidP="00786B6A">
            <w:pPr>
              <w:pStyle w:val="Brdtext"/>
              <w:ind w:left="0"/>
            </w:pPr>
            <w:r w:rsidRPr="00677323">
              <w:t>347SV665 ej stängd</w:t>
            </w:r>
          </w:p>
        </w:tc>
        <w:tc>
          <w:tcPr>
            <w:tcW w:w="425" w:type="dxa"/>
          </w:tcPr>
          <w:p w14:paraId="33068761" w14:textId="77777777" w:rsidR="00682662" w:rsidRPr="00677323" w:rsidRDefault="00682662" w:rsidP="002B0C4E">
            <w:pPr>
              <w:pStyle w:val="Brdtext"/>
              <w:ind w:left="0"/>
            </w:pPr>
          </w:p>
        </w:tc>
        <w:tc>
          <w:tcPr>
            <w:tcW w:w="425" w:type="dxa"/>
          </w:tcPr>
          <w:p w14:paraId="1C8473B3" w14:textId="77777777" w:rsidR="00682662" w:rsidRPr="00677323" w:rsidRDefault="00786B6A" w:rsidP="002B0C4E">
            <w:pPr>
              <w:pStyle w:val="Brdtext"/>
              <w:ind w:left="0"/>
            </w:pPr>
            <w:r w:rsidRPr="00677323">
              <w:t>X</w:t>
            </w:r>
          </w:p>
        </w:tc>
        <w:tc>
          <w:tcPr>
            <w:tcW w:w="425" w:type="dxa"/>
          </w:tcPr>
          <w:p w14:paraId="20575D3E" w14:textId="77777777" w:rsidR="00682662" w:rsidRPr="00677323" w:rsidRDefault="00682662" w:rsidP="002B0C4E">
            <w:pPr>
              <w:pStyle w:val="Brdtext"/>
              <w:ind w:left="0"/>
            </w:pPr>
          </w:p>
        </w:tc>
        <w:tc>
          <w:tcPr>
            <w:tcW w:w="1134" w:type="dxa"/>
          </w:tcPr>
          <w:p w14:paraId="52A0C460" w14:textId="77777777" w:rsidR="00682662" w:rsidRPr="00677323" w:rsidRDefault="00682662" w:rsidP="002B0C4E">
            <w:pPr>
              <w:pStyle w:val="Brdtext"/>
              <w:ind w:left="0"/>
            </w:pPr>
          </w:p>
        </w:tc>
      </w:tr>
      <w:tr w:rsidR="00786B6A" w:rsidRPr="00677323" w14:paraId="78290663" w14:textId="77777777" w:rsidTr="00453233">
        <w:tc>
          <w:tcPr>
            <w:tcW w:w="2405" w:type="dxa"/>
          </w:tcPr>
          <w:p w14:paraId="4E5B51B3" w14:textId="77777777" w:rsidR="00786B6A" w:rsidRPr="00677323" w:rsidRDefault="00786B6A" w:rsidP="002B0C4E">
            <w:pPr>
              <w:pStyle w:val="Brdtext"/>
              <w:ind w:left="0"/>
              <w:rPr>
                <w:highlight w:val="yellow"/>
              </w:rPr>
            </w:pPr>
            <w:r w:rsidRPr="00677323">
              <w:t>347SV661_DOSERTID</w:t>
            </w:r>
          </w:p>
        </w:tc>
        <w:tc>
          <w:tcPr>
            <w:tcW w:w="3119" w:type="dxa"/>
          </w:tcPr>
          <w:p w14:paraId="205A27A8" w14:textId="77777777" w:rsidR="00786B6A" w:rsidRPr="00677323" w:rsidRDefault="00786B6A" w:rsidP="002B0C4E">
            <w:pPr>
              <w:pStyle w:val="Brdtext"/>
              <w:ind w:left="0"/>
            </w:pPr>
            <w:r w:rsidRPr="00677323">
              <w:t>Tid för dosering uppnådd</w:t>
            </w:r>
          </w:p>
        </w:tc>
        <w:tc>
          <w:tcPr>
            <w:tcW w:w="425" w:type="dxa"/>
          </w:tcPr>
          <w:p w14:paraId="3DB01386" w14:textId="77777777" w:rsidR="00786B6A" w:rsidRPr="00677323" w:rsidRDefault="00786B6A" w:rsidP="002B0C4E">
            <w:pPr>
              <w:pStyle w:val="Brdtext"/>
              <w:ind w:left="0"/>
            </w:pPr>
          </w:p>
        </w:tc>
        <w:tc>
          <w:tcPr>
            <w:tcW w:w="425" w:type="dxa"/>
          </w:tcPr>
          <w:p w14:paraId="26E9DE10" w14:textId="77777777" w:rsidR="00786B6A" w:rsidRPr="00677323" w:rsidRDefault="00786B6A" w:rsidP="002B0C4E">
            <w:pPr>
              <w:pStyle w:val="Brdtext"/>
              <w:ind w:left="0"/>
            </w:pPr>
            <w:r w:rsidRPr="00677323">
              <w:t>X</w:t>
            </w:r>
          </w:p>
        </w:tc>
        <w:tc>
          <w:tcPr>
            <w:tcW w:w="425" w:type="dxa"/>
          </w:tcPr>
          <w:p w14:paraId="74F8D23E" w14:textId="77777777" w:rsidR="00786B6A" w:rsidRPr="00677323" w:rsidRDefault="00786B6A" w:rsidP="002B0C4E">
            <w:pPr>
              <w:pStyle w:val="Brdtext"/>
              <w:ind w:left="0"/>
            </w:pPr>
          </w:p>
        </w:tc>
        <w:tc>
          <w:tcPr>
            <w:tcW w:w="1134" w:type="dxa"/>
          </w:tcPr>
          <w:p w14:paraId="08A68AD7" w14:textId="77777777" w:rsidR="00786B6A" w:rsidRPr="00677323" w:rsidRDefault="00786B6A" w:rsidP="002B0C4E">
            <w:pPr>
              <w:pStyle w:val="Brdtext"/>
              <w:ind w:left="0"/>
            </w:pPr>
          </w:p>
        </w:tc>
      </w:tr>
      <w:tr w:rsidR="004F137E" w:rsidRPr="00677323" w14:paraId="39D005BA" w14:textId="77777777" w:rsidTr="00453233">
        <w:tc>
          <w:tcPr>
            <w:tcW w:w="2405" w:type="dxa"/>
          </w:tcPr>
          <w:p w14:paraId="38352C41" w14:textId="0BFF75EA" w:rsidR="004F137E" w:rsidRPr="00677323" w:rsidRDefault="004F137E" w:rsidP="004F137E">
            <w:pPr>
              <w:pStyle w:val="Brdtext"/>
              <w:ind w:left="0"/>
            </w:pPr>
            <w:r w:rsidRPr="00DC7A21">
              <w:rPr>
                <w:color w:val="FF0000"/>
              </w:rPr>
              <w:t>347LI608_L2</w:t>
            </w:r>
          </w:p>
        </w:tc>
        <w:tc>
          <w:tcPr>
            <w:tcW w:w="3119" w:type="dxa"/>
          </w:tcPr>
          <w:p w14:paraId="6AEF89B6" w14:textId="625B37D8" w:rsidR="004F137E" w:rsidRPr="00677323" w:rsidRDefault="004F137E" w:rsidP="004F137E">
            <w:pPr>
              <w:pStyle w:val="Brdtext"/>
              <w:ind w:left="0"/>
            </w:pPr>
            <w:r w:rsidRPr="00DC7A21">
              <w:rPr>
                <w:color w:val="FF0000"/>
              </w:rPr>
              <w:t xml:space="preserve">Nivå </w:t>
            </w:r>
            <w:proofErr w:type="spellStart"/>
            <w:r w:rsidRPr="00DC7A21">
              <w:rPr>
                <w:color w:val="FF0000"/>
              </w:rPr>
              <w:t>Absorber</w:t>
            </w:r>
            <w:proofErr w:type="spellEnd"/>
          </w:p>
        </w:tc>
        <w:tc>
          <w:tcPr>
            <w:tcW w:w="425" w:type="dxa"/>
          </w:tcPr>
          <w:p w14:paraId="0282EBA1" w14:textId="77777777" w:rsidR="004F137E" w:rsidRPr="00677323" w:rsidRDefault="004F137E" w:rsidP="004F137E">
            <w:pPr>
              <w:pStyle w:val="Brdtext"/>
              <w:ind w:left="0"/>
            </w:pPr>
          </w:p>
        </w:tc>
        <w:tc>
          <w:tcPr>
            <w:tcW w:w="425" w:type="dxa"/>
          </w:tcPr>
          <w:p w14:paraId="7396312A" w14:textId="607A4F41" w:rsidR="004F137E" w:rsidRPr="00677323" w:rsidRDefault="004F137E" w:rsidP="004F137E">
            <w:pPr>
              <w:pStyle w:val="Brdtext"/>
              <w:ind w:left="0"/>
            </w:pPr>
            <w:r w:rsidRPr="00DC7A21">
              <w:rPr>
                <w:color w:val="FF0000"/>
              </w:rPr>
              <w:t>X</w:t>
            </w:r>
          </w:p>
        </w:tc>
        <w:tc>
          <w:tcPr>
            <w:tcW w:w="425" w:type="dxa"/>
          </w:tcPr>
          <w:p w14:paraId="63E90282" w14:textId="77777777" w:rsidR="004F137E" w:rsidRPr="00677323" w:rsidRDefault="004F137E" w:rsidP="004F137E">
            <w:pPr>
              <w:pStyle w:val="Brdtext"/>
              <w:ind w:left="0"/>
            </w:pPr>
          </w:p>
        </w:tc>
        <w:tc>
          <w:tcPr>
            <w:tcW w:w="1134" w:type="dxa"/>
          </w:tcPr>
          <w:p w14:paraId="7D121582" w14:textId="77777777" w:rsidR="004F137E" w:rsidRPr="00677323" w:rsidRDefault="004F137E" w:rsidP="004F137E">
            <w:pPr>
              <w:pStyle w:val="Brdtext"/>
              <w:ind w:left="0"/>
            </w:pPr>
          </w:p>
        </w:tc>
      </w:tr>
      <w:tr w:rsidR="004F137E" w:rsidRPr="00677323" w14:paraId="3A42BEF1" w14:textId="77777777" w:rsidTr="00453233">
        <w:tc>
          <w:tcPr>
            <w:tcW w:w="2405" w:type="dxa"/>
          </w:tcPr>
          <w:p w14:paraId="5B7C7777" w14:textId="4F3F5F22" w:rsidR="004F137E" w:rsidRPr="00677323" w:rsidRDefault="004F137E" w:rsidP="004F137E">
            <w:pPr>
              <w:pStyle w:val="Brdtext"/>
              <w:ind w:left="0"/>
            </w:pPr>
            <w:r w:rsidRPr="00DC7A21">
              <w:rPr>
                <w:color w:val="FF0000"/>
              </w:rPr>
              <w:t>347PI306_L2</w:t>
            </w:r>
          </w:p>
        </w:tc>
        <w:tc>
          <w:tcPr>
            <w:tcW w:w="3119" w:type="dxa"/>
          </w:tcPr>
          <w:p w14:paraId="50FFFEAD" w14:textId="4D31721E" w:rsidR="004F137E" w:rsidRPr="00677323" w:rsidRDefault="004F137E" w:rsidP="004F137E">
            <w:pPr>
              <w:pStyle w:val="Brdtext"/>
              <w:ind w:left="0"/>
            </w:pPr>
            <w:r w:rsidRPr="00DC7A21">
              <w:rPr>
                <w:color w:val="FF0000"/>
              </w:rPr>
              <w:t xml:space="preserve">Tryck </w:t>
            </w:r>
            <w:proofErr w:type="spellStart"/>
            <w:r w:rsidRPr="00DC7A21">
              <w:rPr>
                <w:color w:val="FF0000"/>
              </w:rPr>
              <w:t>reduktionsgas</w:t>
            </w:r>
            <w:proofErr w:type="spellEnd"/>
            <w:r w:rsidRPr="00DC7A21">
              <w:rPr>
                <w:color w:val="FF0000"/>
              </w:rPr>
              <w:t xml:space="preserve"> e. separator</w:t>
            </w:r>
          </w:p>
        </w:tc>
        <w:tc>
          <w:tcPr>
            <w:tcW w:w="425" w:type="dxa"/>
          </w:tcPr>
          <w:p w14:paraId="07DA02A6" w14:textId="77777777" w:rsidR="004F137E" w:rsidRPr="00677323" w:rsidRDefault="004F137E" w:rsidP="004F137E">
            <w:pPr>
              <w:pStyle w:val="Brdtext"/>
              <w:ind w:left="0"/>
            </w:pPr>
          </w:p>
        </w:tc>
        <w:tc>
          <w:tcPr>
            <w:tcW w:w="425" w:type="dxa"/>
          </w:tcPr>
          <w:p w14:paraId="51A45EF0" w14:textId="7CF3CFC6" w:rsidR="004F137E" w:rsidRPr="00677323" w:rsidRDefault="004F137E" w:rsidP="004F137E">
            <w:pPr>
              <w:pStyle w:val="Brdtext"/>
              <w:ind w:left="0"/>
            </w:pPr>
            <w:r w:rsidRPr="00DC7A21">
              <w:rPr>
                <w:color w:val="FF0000"/>
              </w:rPr>
              <w:t>X</w:t>
            </w:r>
          </w:p>
        </w:tc>
        <w:tc>
          <w:tcPr>
            <w:tcW w:w="425" w:type="dxa"/>
          </w:tcPr>
          <w:p w14:paraId="29DB05B7" w14:textId="77777777" w:rsidR="004F137E" w:rsidRPr="00677323" w:rsidRDefault="004F137E" w:rsidP="004F137E">
            <w:pPr>
              <w:pStyle w:val="Brdtext"/>
              <w:ind w:left="0"/>
            </w:pPr>
          </w:p>
        </w:tc>
        <w:tc>
          <w:tcPr>
            <w:tcW w:w="1134" w:type="dxa"/>
          </w:tcPr>
          <w:p w14:paraId="5276FFDE" w14:textId="77777777" w:rsidR="004F137E" w:rsidRPr="00677323" w:rsidRDefault="004F137E" w:rsidP="004F137E">
            <w:pPr>
              <w:pStyle w:val="Brdtext"/>
              <w:ind w:left="0"/>
            </w:pPr>
          </w:p>
        </w:tc>
      </w:tr>
      <w:tr w:rsidR="004F137E" w:rsidRPr="00677323" w14:paraId="53D23C7E" w14:textId="77777777" w:rsidTr="00453233">
        <w:tc>
          <w:tcPr>
            <w:tcW w:w="2405" w:type="dxa"/>
          </w:tcPr>
          <w:p w14:paraId="068AA85A" w14:textId="3076C7D5" w:rsidR="004F137E" w:rsidRPr="00677323" w:rsidRDefault="004F137E" w:rsidP="004F137E">
            <w:pPr>
              <w:pStyle w:val="Brdtext"/>
              <w:ind w:left="0"/>
            </w:pPr>
            <w:r w:rsidRPr="00DC7A21">
              <w:rPr>
                <w:color w:val="FF0000"/>
              </w:rPr>
              <w:t>347PI311_H2</w:t>
            </w:r>
          </w:p>
        </w:tc>
        <w:tc>
          <w:tcPr>
            <w:tcW w:w="3119" w:type="dxa"/>
          </w:tcPr>
          <w:p w14:paraId="106946C9" w14:textId="57DCF53E" w:rsidR="004F137E" w:rsidRPr="00677323" w:rsidRDefault="004F137E" w:rsidP="004F137E">
            <w:pPr>
              <w:pStyle w:val="Brdtext"/>
              <w:ind w:left="0"/>
            </w:pPr>
            <w:r w:rsidRPr="00DC7A21">
              <w:rPr>
                <w:color w:val="FF0000"/>
              </w:rPr>
              <w:t xml:space="preserve">Tryck efter </w:t>
            </w:r>
            <w:proofErr w:type="spellStart"/>
            <w:r w:rsidRPr="00DC7A21">
              <w:rPr>
                <w:color w:val="FF0000"/>
              </w:rPr>
              <w:t>stripper</w:t>
            </w:r>
            <w:proofErr w:type="spellEnd"/>
          </w:p>
        </w:tc>
        <w:tc>
          <w:tcPr>
            <w:tcW w:w="425" w:type="dxa"/>
          </w:tcPr>
          <w:p w14:paraId="31CD4870" w14:textId="77777777" w:rsidR="004F137E" w:rsidRPr="00677323" w:rsidRDefault="004F137E" w:rsidP="004F137E">
            <w:pPr>
              <w:pStyle w:val="Brdtext"/>
              <w:ind w:left="0"/>
            </w:pPr>
          </w:p>
        </w:tc>
        <w:tc>
          <w:tcPr>
            <w:tcW w:w="425" w:type="dxa"/>
          </w:tcPr>
          <w:p w14:paraId="2B60CC1A" w14:textId="52B93492" w:rsidR="004F137E" w:rsidRPr="00677323" w:rsidRDefault="004F137E" w:rsidP="004F137E">
            <w:pPr>
              <w:pStyle w:val="Brdtext"/>
              <w:ind w:left="0"/>
            </w:pPr>
            <w:r w:rsidRPr="00DC7A21">
              <w:rPr>
                <w:color w:val="FF0000"/>
              </w:rPr>
              <w:t>X</w:t>
            </w:r>
          </w:p>
        </w:tc>
        <w:tc>
          <w:tcPr>
            <w:tcW w:w="425" w:type="dxa"/>
          </w:tcPr>
          <w:p w14:paraId="3B82CC00" w14:textId="77777777" w:rsidR="004F137E" w:rsidRPr="00677323" w:rsidRDefault="004F137E" w:rsidP="004F137E">
            <w:pPr>
              <w:pStyle w:val="Brdtext"/>
              <w:ind w:left="0"/>
            </w:pPr>
          </w:p>
        </w:tc>
        <w:tc>
          <w:tcPr>
            <w:tcW w:w="1134" w:type="dxa"/>
          </w:tcPr>
          <w:p w14:paraId="23D8EB93" w14:textId="77777777" w:rsidR="004F137E" w:rsidRPr="00677323" w:rsidRDefault="004F137E" w:rsidP="004F137E">
            <w:pPr>
              <w:pStyle w:val="Brdtext"/>
              <w:ind w:left="0"/>
            </w:pPr>
          </w:p>
        </w:tc>
      </w:tr>
      <w:tr w:rsidR="004F137E" w:rsidRPr="00677323" w14:paraId="32D68426" w14:textId="77777777" w:rsidTr="00453233">
        <w:tc>
          <w:tcPr>
            <w:tcW w:w="2405" w:type="dxa"/>
          </w:tcPr>
          <w:p w14:paraId="74D1D8A1" w14:textId="2622B835" w:rsidR="004F137E" w:rsidRPr="00677323" w:rsidRDefault="004F137E" w:rsidP="004F137E">
            <w:pPr>
              <w:pStyle w:val="Brdtext"/>
              <w:ind w:left="0"/>
            </w:pPr>
            <w:r w:rsidRPr="00DC7A21">
              <w:rPr>
                <w:color w:val="FF0000"/>
              </w:rPr>
              <w:t>347PI517_H2</w:t>
            </w:r>
          </w:p>
        </w:tc>
        <w:tc>
          <w:tcPr>
            <w:tcW w:w="3119" w:type="dxa"/>
          </w:tcPr>
          <w:p w14:paraId="31709878" w14:textId="1D0183B3" w:rsidR="004F137E" w:rsidRPr="00677323" w:rsidRDefault="004F137E" w:rsidP="004F137E">
            <w:pPr>
              <w:pStyle w:val="Brdtext"/>
              <w:ind w:left="0"/>
            </w:pPr>
            <w:r w:rsidRPr="00DC7A21">
              <w:rPr>
                <w:color w:val="FF0000"/>
              </w:rPr>
              <w:t xml:space="preserve">Tryck </w:t>
            </w:r>
            <w:proofErr w:type="spellStart"/>
            <w:r w:rsidRPr="00DC7A21">
              <w:rPr>
                <w:color w:val="FF0000"/>
              </w:rPr>
              <w:t>Återkokare</w:t>
            </w:r>
            <w:proofErr w:type="spellEnd"/>
            <w:r w:rsidRPr="00DC7A21">
              <w:rPr>
                <w:color w:val="FF0000"/>
              </w:rPr>
              <w:t xml:space="preserve"> MEA</w:t>
            </w:r>
          </w:p>
        </w:tc>
        <w:tc>
          <w:tcPr>
            <w:tcW w:w="425" w:type="dxa"/>
          </w:tcPr>
          <w:p w14:paraId="4795F05C" w14:textId="77777777" w:rsidR="004F137E" w:rsidRPr="00677323" w:rsidRDefault="004F137E" w:rsidP="004F137E">
            <w:pPr>
              <w:pStyle w:val="Brdtext"/>
              <w:ind w:left="0"/>
            </w:pPr>
          </w:p>
        </w:tc>
        <w:tc>
          <w:tcPr>
            <w:tcW w:w="425" w:type="dxa"/>
          </w:tcPr>
          <w:p w14:paraId="5E32DF2C" w14:textId="5E263794" w:rsidR="004F137E" w:rsidRPr="00677323" w:rsidRDefault="004F137E" w:rsidP="004F137E">
            <w:pPr>
              <w:pStyle w:val="Brdtext"/>
              <w:ind w:left="0"/>
            </w:pPr>
            <w:r w:rsidRPr="00DC7A21">
              <w:rPr>
                <w:color w:val="FF0000"/>
              </w:rPr>
              <w:t>X</w:t>
            </w:r>
          </w:p>
        </w:tc>
        <w:tc>
          <w:tcPr>
            <w:tcW w:w="425" w:type="dxa"/>
          </w:tcPr>
          <w:p w14:paraId="60A88E72" w14:textId="77777777" w:rsidR="004F137E" w:rsidRPr="00677323" w:rsidRDefault="004F137E" w:rsidP="004F137E">
            <w:pPr>
              <w:pStyle w:val="Brdtext"/>
              <w:ind w:left="0"/>
            </w:pPr>
          </w:p>
        </w:tc>
        <w:tc>
          <w:tcPr>
            <w:tcW w:w="1134" w:type="dxa"/>
          </w:tcPr>
          <w:p w14:paraId="3D6DA818" w14:textId="77777777" w:rsidR="004F137E" w:rsidRPr="00677323" w:rsidRDefault="004F137E" w:rsidP="004F137E">
            <w:pPr>
              <w:pStyle w:val="Brdtext"/>
              <w:ind w:left="0"/>
            </w:pPr>
          </w:p>
        </w:tc>
      </w:tr>
      <w:tr w:rsidR="004F137E" w:rsidRPr="00677323" w14:paraId="023BC07E" w14:textId="77777777" w:rsidTr="00453233">
        <w:tc>
          <w:tcPr>
            <w:tcW w:w="2405" w:type="dxa"/>
          </w:tcPr>
          <w:p w14:paraId="6DCC96E6" w14:textId="7B2F0287" w:rsidR="004F137E" w:rsidRPr="00677323" w:rsidRDefault="004F137E" w:rsidP="004F137E">
            <w:pPr>
              <w:pStyle w:val="Brdtext"/>
              <w:ind w:left="0"/>
            </w:pPr>
            <w:r w:rsidRPr="00DC7A21">
              <w:rPr>
                <w:color w:val="FF0000"/>
              </w:rPr>
              <w:t>347LZ300</w:t>
            </w:r>
          </w:p>
        </w:tc>
        <w:tc>
          <w:tcPr>
            <w:tcW w:w="3119" w:type="dxa"/>
          </w:tcPr>
          <w:p w14:paraId="5CC5EC3D" w14:textId="5580E61C" w:rsidR="004F137E" w:rsidRPr="00677323" w:rsidRDefault="004F137E" w:rsidP="004F137E">
            <w:pPr>
              <w:pStyle w:val="Brdtext"/>
              <w:ind w:left="0"/>
            </w:pPr>
            <w:r w:rsidRPr="00DC7A21">
              <w:rPr>
                <w:color w:val="FF0000"/>
              </w:rPr>
              <w:t xml:space="preserve">Låg nivå </w:t>
            </w:r>
            <w:proofErr w:type="spellStart"/>
            <w:r w:rsidRPr="00DC7A21">
              <w:rPr>
                <w:color w:val="FF0000"/>
              </w:rPr>
              <w:t>absorber</w:t>
            </w:r>
            <w:proofErr w:type="spellEnd"/>
          </w:p>
        </w:tc>
        <w:tc>
          <w:tcPr>
            <w:tcW w:w="425" w:type="dxa"/>
          </w:tcPr>
          <w:p w14:paraId="3004D593" w14:textId="77777777" w:rsidR="004F137E" w:rsidRPr="00677323" w:rsidRDefault="004F137E" w:rsidP="004F137E">
            <w:pPr>
              <w:pStyle w:val="Brdtext"/>
              <w:ind w:left="0"/>
            </w:pPr>
          </w:p>
        </w:tc>
        <w:tc>
          <w:tcPr>
            <w:tcW w:w="425" w:type="dxa"/>
          </w:tcPr>
          <w:p w14:paraId="44823414" w14:textId="4D089DC2" w:rsidR="004F137E" w:rsidRPr="00677323" w:rsidRDefault="004F137E" w:rsidP="004F137E">
            <w:pPr>
              <w:pStyle w:val="Brdtext"/>
              <w:ind w:left="0"/>
            </w:pPr>
            <w:r w:rsidRPr="00DC7A21">
              <w:rPr>
                <w:color w:val="FF0000"/>
              </w:rPr>
              <w:t>X</w:t>
            </w:r>
          </w:p>
        </w:tc>
        <w:tc>
          <w:tcPr>
            <w:tcW w:w="425" w:type="dxa"/>
          </w:tcPr>
          <w:p w14:paraId="5214CEA3" w14:textId="77777777" w:rsidR="004F137E" w:rsidRPr="00677323" w:rsidRDefault="004F137E" w:rsidP="004F137E">
            <w:pPr>
              <w:pStyle w:val="Brdtext"/>
              <w:ind w:left="0"/>
            </w:pPr>
          </w:p>
        </w:tc>
        <w:tc>
          <w:tcPr>
            <w:tcW w:w="1134" w:type="dxa"/>
          </w:tcPr>
          <w:p w14:paraId="03482839" w14:textId="77777777" w:rsidR="004F137E" w:rsidRPr="00677323" w:rsidRDefault="004F137E" w:rsidP="004F137E">
            <w:pPr>
              <w:pStyle w:val="Brdtext"/>
              <w:ind w:left="0"/>
            </w:pPr>
          </w:p>
        </w:tc>
      </w:tr>
      <w:tr w:rsidR="004F137E" w:rsidRPr="00677323" w14:paraId="22DFC100" w14:textId="77777777" w:rsidTr="00453233">
        <w:tc>
          <w:tcPr>
            <w:tcW w:w="2405" w:type="dxa"/>
          </w:tcPr>
          <w:p w14:paraId="3DB649F8" w14:textId="5E98F04B" w:rsidR="004F137E" w:rsidRPr="00677323" w:rsidRDefault="004F137E" w:rsidP="004F137E">
            <w:pPr>
              <w:pStyle w:val="Brdtext"/>
              <w:ind w:left="0"/>
            </w:pPr>
            <w:r w:rsidRPr="00DC7A21">
              <w:rPr>
                <w:color w:val="FF0000"/>
              </w:rPr>
              <w:t>347XI308_L2</w:t>
            </w:r>
          </w:p>
        </w:tc>
        <w:tc>
          <w:tcPr>
            <w:tcW w:w="3119" w:type="dxa"/>
          </w:tcPr>
          <w:p w14:paraId="15408DF5" w14:textId="2C475EC4" w:rsidR="004F137E" w:rsidRPr="00677323" w:rsidRDefault="004F137E" w:rsidP="004F137E">
            <w:pPr>
              <w:pStyle w:val="Brdtext"/>
              <w:ind w:left="0"/>
            </w:pPr>
            <w:r w:rsidRPr="00DC7A21">
              <w:rPr>
                <w:color w:val="FF0000"/>
              </w:rPr>
              <w:t xml:space="preserve">Lågt </w:t>
            </w:r>
            <w:proofErr w:type="spellStart"/>
            <w:proofErr w:type="gramStart"/>
            <w:r w:rsidRPr="00DC7A21">
              <w:rPr>
                <w:color w:val="FF0000"/>
              </w:rPr>
              <w:t>diff.tryck</w:t>
            </w:r>
            <w:proofErr w:type="spellEnd"/>
            <w:proofErr w:type="gramEnd"/>
            <w:r w:rsidRPr="00DC7A21">
              <w:rPr>
                <w:color w:val="FF0000"/>
              </w:rPr>
              <w:t xml:space="preserve"> tvättad gas / sur gas</w:t>
            </w:r>
          </w:p>
        </w:tc>
        <w:tc>
          <w:tcPr>
            <w:tcW w:w="425" w:type="dxa"/>
          </w:tcPr>
          <w:p w14:paraId="6892A1D4" w14:textId="77777777" w:rsidR="004F137E" w:rsidRPr="00677323" w:rsidRDefault="004F137E" w:rsidP="004F137E">
            <w:pPr>
              <w:pStyle w:val="Brdtext"/>
              <w:ind w:left="0"/>
            </w:pPr>
          </w:p>
        </w:tc>
        <w:tc>
          <w:tcPr>
            <w:tcW w:w="425" w:type="dxa"/>
          </w:tcPr>
          <w:p w14:paraId="5C573A33" w14:textId="490B3FCC" w:rsidR="004F137E" w:rsidRPr="00677323" w:rsidRDefault="004F137E" w:rsidP="004F137E">
            <w:pPr>
              <w:pStyle w:val="Brdtext"/>
              <w:ind w:left="0"/>
            </w:pPr>
            <w:r w:rsidRPr="00DC7A21">
              <w:rPr>
                <w:color w:val="FF0000"/>
              </w:rPr>
              <w:t>X</w:t>
            </w:r>
          </w:p>
        </w:tc>
        <w:tc>
          <w:tcPr>
            <w:tcW w:w="425" w:type="dxa"/>
          </w:tcPr>
          <w:p w14:paraId="19609DDB" w14:textId="77777777" w:rsidR="004F137E" w:rsidRPr="00677323" w:rsidRDefault="004F137E" w:rsidP="004F137E">
            <w:pPr>
              <w:pStyle w:val="Brdtext"/>
              <w:ind w:left="0"/>
            </w:pPr>
          </w:p>
        </w:tc>
        <w:tc>
          <w:tcPr>
            <w:tcW w:w="1134" w:type="dxa"/>
          </w:tcPr>
          <w:p w14:paraId="2A94A08B" w14:textId="77777777" w:rsidR="004F137E" w:rsidRPr="00677323" w:rsidRDefault="004F137E" w:rsidP="004F137E">
            <w:pPr>
              <w:pStyle w:val="Brdtext"/>
              <w:ind w:left="0"/>
            </w:pPr>
          </w:p>
        </w:tc>
      </w:tr>
      <w:tr w:rsidR="004F137E" w:rsidRPr="00677323" w14:paraId="4EF2EFD8" w14:textId="77777777" w:rsidTr="00453233">
        <w:tc>
          <w:tcPr>
            <w:tcW w:w="2405" w:type="dxa"/>
          </w:tcPr>
          <w:p w14:paraId="0DB33F85" w14:textId="4F9B5099" w:rsidR="004F137E" w:rsidRPr="00677323" w:rsidRDefault="004F137E" w:rsidP="004F137E">
            <w:pPr>
              <w:pStyle w:val="Brdtext"/>
              <w:ind w:left="0"/>
            </w:pPr>
            <w:r w:rsidRPr="00DC7A21">
              <w:rPr>
                <w:color w:val="FF0000"/>
              </w:rPr>
              <w:t>347TI312_H2_N</w:t>
            </w:r>
          </w:p>
        </w:tc>
        <w:tc>
          <w:tcPr>
            <w:tcW w:w="3119" w:type="dxa"/>
          </w:tcPr>
          <w:p w14:paraId="30989368" w14:textId="146FCF1B" w:rsidR="004F137E" w:rsidRPr="00677323" w:rsidRDefault="004F137E" w:rsidP="004F137E">
            <w:pPr>
              <w:pStyle w:val="Brdtext"/>
              <w:ind w:left="0"/>
            </w:pPr>
            <w:r w:rsidRPr="00DC7A21">
              <w:rPr>
                <w:color w:val="FF0000"/>
              </w:rPr>
              <w:t xml:space="preserve">347TI312 ≥ H2 </w:t>
            </w:r>
            <w:proofErr w:type="spellStart"/>
            <w:r w:rsidRPr="00DC7A21">
              <w:rPr>
                <w:color w:val="FF0000"/>
              </w:rPr>
              <w:t>Surgas</w:t>
            </w:r>
            <w:proofErr w:type="spellEnd"/>
            <w:r w:rsidRPr="00DC7A21">
              <w:rPr>
                <w:color w:val="FF0000"/>
              </w:rPr>
              <w:t xml:space="preserve"> e.HE200</w:t>
            </w:r>
          </w:p>
        </w:tc>
        <w:tc>
          <w:tcPr>
            <w:tcW w:w="425" w:type="dxa"/>
          </w:tcPr>
          <w:p w14:paraId="685BB832" w14:textId="77777777" w:rsidR="004F137E" w:rsidRPr="00677323" w:rsidRDefault="004F137E" w:rsidP="004F137E">
            <w:pPr>
              <w:pStyle w:val="Brdtext"/>
              <w:ind w:left="0"/>
            </w:pPr>
          </w:p>
        </w:tc>
        <w:tc>
          <w:tcPr>
            <w:tcW w:w="425" w:type="dxa"/>
          </w:tcPr>
          <w:p w14:paraId="21B657F1" w14:textId="20690A43" w:rsidR="004F137E" w:rsidRPr="00677323" w:rsidRDefault="004F137E" w:rsidP="004F137E">
            <w:pPr>
              <w:pStyle w:val="Brdtext"/>
              <w:ind w:left="0"/>
            </w:pPr>
            <w:r w:rsidRPr="00DC7A21">
              <w:rPr>
                <w:color w:val="FF0000"/>
              </w:rPr>
              <w:t>X</w:t>
            </w:r>
          </w:p>
        </w:tc>
        <w:tc>
          <w:tcPr>
            <w:tcW w:w="425" w:type="dxa"/>
          </w:tcPr>
          <w:p w14:paraId="6B58831A" w14:textId="77777777" w:rsidR="004F137E" w:rsidRPr="00677323" w:rsidRDefault="004F137E" w:rsidP="004F137E">
            <w:pPr>
              <w:pStyle w:val="Brdtext"/>
              <w:ind w:left="0"/>
            </w:pPr>
          </w:p>
        </w:tc>
        <w:tc>
          <w:tcPr>
            <w:tcW w:w="1134" w:type="dxa"/>
          </w:tcPr>
          <w:p w14:paraId="3DAA7262" w14:textId="77777777" w:rsidR="004F137E" w:rsidRPr="00677323" w:rsidRDefault="004F137E" w:rsidP="004F137E">
            <w:pPr>
              <w:pStyle w:val="Brdtext"/>
              <w:ind w:left="0"/>
            </w:pPr>
          </w:p>
        </w:tc>
      </w:tr>
      <w:tr w:rsidR="004F137E" w:rsidRPr="00677323" w14:paraId="5714F780" w14:textId="77777777" w:rsidTr="00453233">
        <w:tc>
          <w:tcPr>
            <w:tcW w:w="2405" w:type="dxa"/>
          </w:tcPr>
          <w:p w14:paraId="0F0010AB" w14:textId="78BB82CE" w:rsidR="004F137E" w:rsidRPr="00677323" w:rsidRDefault="004F137E" w:rsidP="004F137E">
            <w:pPr>
              <w:pStyle w:val="Brdtext"/>
              <w:ind w:left="0"/>
            </w:pPr>
            <w:r w:rsidRPr="00DC7A21">
              <w:rPr>
                <w:color w:val="FF0000"/>
              </w:rPr>
              <w:t>347LZ313</w:t>
            </w:r>
          </w:p>
        </w:tc>
        <w:tc>
          <w:tcPr>
            <w:tcW w:w="3119" w:type="dxa"/>
          </w:tcPr>
          <w:p w14:paraId="108C1CA2" w14:textId="4C960A34" w:rsidR="004F137E" w:rsidRPr="00677323" w:rsidRDefault="004F137E" w:rsidP="004F137E">
            <w:pPr>
              <w:pStyle w:val="Brdtext"/>
              <w:ind w:left="0"/>
            </w:pPr>
            <w:r w:rsidRPr="00DC7A21">
              <w:rPr>
                <w:color w:val="FF0000"/>
              </w:rPr>
              <w:t xml:space="preserve">Separator </w:t>
            </w:r>
            <w:proofErr w:type="spellStart"/>
            <w:r w:rsidRPr="00DC7A21">
              <w:rPr>
                <w:color w:val="FF0000"/>
              </w:rPr>
              <w:t>surgas</w:t>
            </w:r>
            <w:proofErr w:type="spellEnd"/>
          </w:p>
        </w:tc>
        <w:tc>
          <w:tcPr>
            <w:tcW w:w="425" w:type="dxa"/>
          </w:tcPr>
          <w:p w14:paraId="6A332247" w14:textId="77777777" w:rsidR="004F137E" w:rsidRPr="00677323" w:rsidRDefault="004F137E" w:rsidP="004F137E">
            <w:pPr>
              <w:pStyle w:val="Brdtext"/>
              <w:ind w:left="0"/>
            </w:pPr>
          </w:p>
        </w:tc>
        <w:tc>
          <w:tcPr>
            <w:tcW w:w="425" w:type="dxa"/>
          </w:tcPr>
          <w:p w14:paraId="46B6FD2C" w14:textId="33123FFD" w:rsidR="004F137E" w:rsidRPr="00677323" w:rsidRDefault="004F137E" w:rsidP="004F137E">
            <w:pPr>
              <w:pStyle w:val="Brdtext"/>
              <w:ind w:left="0"/>
            </w:pPr>
            <w:r w:rsidRPr="00DC7A21">
              <w:rPr>
                <w:color w:val="FF0000"/>
              </w:rPr>
              <w:t>X</w:t>
            </w:r>
          </w:p>
        </w:tc>
        <w:tc>
          <w:tcPr>
            <w:tcW w:w="425" w:type="dxa"/>
          </w:tcPr>
          <w:p w14:paraId="751B52BA" w14:textId="77777777" w:rsidR="004F137E" w:rsidRPr="00677323" w:rsidRDefault="004F137E" w:rsidP="004F137E">
            <w:pPr>
              <w:pStyle w:val="Brdtext"/>
              <w:ind w:left="0"/>
            </w:pPr>
          </w:p>
        </w:tc>
        <w:tc>
          <w:tcPr>
            <w:tcW w:w="1134" w:type="dxa"/>
          </w:tcPr>
          <w:p w14:paraId="3441B04B" w14:textId="77777777" w:rsidR="004F137E" w:rsidRPr="00677323" w:rsidRDefault="004F137E" w:rsidP="004F137E">
            <w:pPr>
              <w:pStyle w:val="Brdtext"/>
              <w:ind w:left="0"/>
            </w:pPr>
          </w:p>
        </w:tc>
      </w:tr>
      <w:tr w:rsidR="004F137E" w:rsidRPr="00677323" w14:paraId="23BCC642" w14:textId="77777777" w:rsidTr="00453233">
        <w:tc>
          <w:tcPr>
            <w:tcW w:w="2405" w:type="dxa"/>
          </w:tcPr>
          <w:p w14:paraId="101D0C36" w14:textId="5E2D913E" w:rsidR="004F137E" w:rsidRPr="00677323" w:rsidRDefault="004F137E" w:rsidP="004F137E">
            <w:pPr>
              <w:pStyle w:val="Brdtext"/>
              <w:ind w:left="0"/>
            </w:pPr>
            <w:r w:rsidRPr="00DC7A21">
              <w:rPr>
                <w:color w:val="FF0000"/>
              </w:rPr>
              <w:t>347LI608_H2_N</w:t>
            </w:r>
          </w:p>
        </w:tc>
        <w:tc>
          <w:tcPr>
            <w:tcW w:w="3119" w:type="dxa"/>
          </w:tcPr>
          <w:p w14:paraId="456A1EDA" w14:textId="1529EA8B" w:rsidR="004F137E" w:rsidRPr="00677323" w:rsidRDefault="004F137E" w:rsidP="004F137E">
            <w:pPr>
              <w:pStyle w:val="Brdtext"/>
              <w:ind w:left="0"/>
            </w:pPr>
            <w:r w:rsidRPr="00DC7A21">
              <w:rPr>
                <w:color w:val="FF0000"/>
              </w:rPr>
              <w:t xml:space="preserve">347LI608 ≥ H2 </w:t>
            </w:r>
            <w:proofErr w:type="spellStart"/>
            <w:r w:rsidRPr="00DC7A21">
              <w:rPr>
                <w:color w:val="FF0000"/>
              </w:rPr>
              <w:t>Absorber</w:t>
            </w:r>
            <w:proofErr w:type="spellEnd"/>
          </w:p>
        </w:tc>
        <w:tc>
          <w:tcPr>
            <w:tcW w:w="425" w:type="dxa"/>
          </w:tcPr>
          <w:p w14:paraId="132E639F" w14:textId="77777777" w:rsidR="004F137E" w:rsidRPr="00677323" w:rsidRDefault="004F137E" w:rsidP="004F137E">
            <w:pPr>
              <w:pStyle w:val="Brdtext"/>
              <w:ind w:left="0"/>
            </w:pPr>
          </w:p>
        </w:tc>
        <w:tc>
          <w:tcPr>
            <w:tcW w:w="425" w:type="dxa"/>
          </w:tcPr>
          <w:p w14:paraId="75B076BE" w14:textId="04178302" w:rsidR="004F137E" w:rsidRPr="00677323" w:rsidRDefault="004F137E" w:rsidP="004F137E">
            <w:pPr>
              <w:pStyle w:val="Brdtext"/>
              <w:ind w:left="0"/>
            </w:pPr>
            <w:r w:rsidRPr="00DC7A21">
              <w:rPr>
                <w:color w:val="FF0000"/>
              </w:rPr>
              <w:t>X</w:t>
            </w:r>
          </w:p>
        </w:tc>
        <w:tc>
          <w:tcPr>
            <w:tcW w:w="425" w:type="dxa"/>
          </w:tcPr>
          <w:p w14:paraId="0DC848C5" w14:textId="77777777" w:rsidR="004F137E" w:rsidRPr="00677323" w:rsidRDefault="004F137E" w:rsidP="004F137E">
            <w:pPr>
              <w:pStyle w:val="Brdtext"/>
              <w:ind w:left="0"/>
            </w:pPr>
          </w:p>
        </w:tc>
        <w:tc>
          <w:tcPr>
            <w:tcW w:w="1134" w:type="dxa"/>
          </w:tcPr>
          <w:p w14:paraId="579C56DA" w14:textId="77777777" w:rsidR="004F137E" w:rsidRPr="00677323" w:rsidRDefault="004F137E" w:rsidP="004F137E">
            <w:pPr>
              <w:pStyle w:val="Brdtext"/>
              <w:ind w:left="0"/>
            </w:pPr>
          </w:p>
        </w:tc>
      </w:tr>
      <w:tr w:rsidR="004F137E" w:rsidRPr="00677323" w14:paraId="251C52C2" w14:textId="77777777" w:rsidTr="00453233">
        <w:tc>
          <w:tcPr>
            <w:tcW w:w="2405" w:type="dxa"/>
          </w:tcPr>
          <w:p w14:paraId="1D0A500B" w14:textId="15099329" w:rsidR="004F137E" w:rsidRPr="00677323" w:rsidRDefault="004F137E" w:rsidP="004F137E">
            <w:pPr>
              <w:pStyle w:val="Brdtext"/>
              <w:ind w:left="0"/>
            </w:pPr>
            <w:r w:rsidRPr="00DC7A21">
              <w:rPr>
                <w:color w:val="FF0000"/>
              </w:rPr>
              <w:t>347TI307_H2_N</w:t>
            </w:r>
          </w:p>
        </w:tc>
        <w:tc>
          <w:tcPr>
            <w:tcW w:w="3119" w:type="dxa"/>
          </w:tcPr>
          <w:p w14:paraId="2FAD75C3" w14:textId="2B5F3E8C" w:rsidR="004F137E" w:rsidRPr="00677323" w:rsidRDefault="004F137E" w:rsidP="004F137E">
            <w:pPr>
              <w:pStyle w:val="Brdtext"/>
              <w:ind w:left="0"/>
            </w:pPr>
            <w:r w:rsidRPr="00DC7A21">
              <w:rPr>
                <w:color w:val="FF0000"/>
              </w:rPr>
              <w:t xml:space="preserve">347TI307 ≥ H2 </w:t>
            </w:r>
            <w:proofErr w:type="spellStart"/>
            <w:r w:rsidRPr="00DC7A21">
              <w:rPr>
                <w:color w:val="FF0000"/>
              </w:rPr>
              <w:t>Red.gas</w:t>
            </w:r>
            <w:proofErr w:type="spellEnd"/>
            <w:r w:rsidRPr="00DC7A21">
              <w:rPr>
                <w:color w:val="FF0000"/>
              </w:rPr>
              <w:t xml:space="preserve"> </w:t>
            </w:r>
            <w:proofErr w:type="spellStart"/>
            <w:r w:rsidRPr="00DC7A21">
              <w:rPr>
                <w:color w:val="FF0000"/>
              </w:rPr>
              <w:t>eft.sep</w:t>
            </w:r>
            <w:proofErr w:type="spellEnd"/>
          </w:p>
        </w:tc>
        <w:tc>
          <w:tcPr>
            <w:tcW w:w="425" w:type="dxa"/>
          </w:tcPr>
          <w:p w14:paraId="2C8B836C" w14:textId="77777777" w:rsidR="004F137E" w:rsidRPr="00677323" w:rsidRDefault="004F137E" w:rsidP="004F137E">
            <w:pPr>
              <w:pStyle w:val="Brdtext"/>
              <w:ind w:left="0"/>
            </w:pPr>
          </w:p>
        </w:tc>
        <w:tc>
          <w:tcPr>
            <w:tcW w:w="425" w:type="dxa"/>
          </w:tcPr>
          <w:p w14:paraId="7F3D87F1" w14:textId="7FEF529A" w:rsidR="004F137E" w:rsidRPr="00677323" w:rsidRDefault="004F137E" w:rsidP="004F137E">
            <w:pPr>
              <w:pStyle w:val="Brdtext"/>
              <w:ind w:left="0"/>
            </w:pPr>
            <w:r w:rsidRPr="00DC7A21">
              <w:rPr>
                <w:color w:val="FF0000"/>
              </w:rPr>
              <w:t>X</w:t>
            </w:r>
          </w:p>
        </w:tc>
        <w:tc>
          <w:tcPr>
            <w:tcW w:w="425" w:type="dxa"/>
          </w:tcPr>
          <w:p w14:paraId="76953437" w14:textId="77777777" w:rsidR="004F137E" w:rsidRPr="00677323" w:rsidRDefault="004F137E" w:rsidP="004F137E">
            <w:pPr>
              <w:pStyle w:val="Brdtext"/>
              <w:ind w:left="0"/>
            </w:pPr>
          </w:p>
        </w:tc>
        <w:tc>
          <w:tcPr>
            <w:tcW w:w="1134" w:type="dxa"/>
          </w:tcPr>
          <w:p w14:paraId="550111FF" w14:textId="77777777" w:rsidR="004F137E" w:rsidRPr="00677323" w:rsidRDefault="004F137E" w:rsidP="004F137E">
            <w:pPr>
              <w:pStyle w:val="Brdtext"/>
              <w:ind w:left="0"/>
            </w:pPr>
          </w:p>
        </w:tc>
      </w:tr>
      <w:tr w:rsidR="004F137E" w:rsidRPr="00677323" w14:paraId="7CB8A534" w14:textId="77777777" w:rsidTr="00453233">
        <w:tc>
          <w:tcPr>
            <w:tcW w:w="2405" w:type="dxa"/>
          </w:tcPr>
          <w:p w14:paraId="28A37451" w14:textId="1B40E4AB" w:rsidR="004F137E" w:rsidRPr="00677323" w:rsidRDefault="004F137E" w:rsidP="004F137E">
            <w:pPr>
              <w:pStyle w:val="Brdtext"/>
              <w:ind w:left="0"/>
            </w:pPr>
            <w:r w:rsidRPr="00DC7A21">
              <w:rPr>
                <w:color w:val="FF0000"/>
              </w:rPr>
              <w:t>347LI508_H2_N</w:t>
            </w:r>
          </w:p>
        </w:tc>
        <w:tc>
          <w:tcPr>
            <w:tcW w:w="3119" w:type="dxa"/>
          </w:tcPr>
          <w:p w14:paraId="21B220AB" w14:textId="23913E61" w:rsidR="004F137E" w:rsidRPr="00677323" w:rsidRDefault="004F137E" w:rsidP="004F137E">
            <w:pPr>
              <w:pStyle w:val="Brdtext"/>
              <w:ind w:left="0"/>
            </w:pPr>
            <w:r w:rsidRPr="00DC7A21">
              <w:rPr>
                <w:color w:val="FF0000"/>
              </w:rPr>
              <w:t xml:space="preserve">347LI508 ≥ H2 </w:t>
            </w:r>
            <w:proofErr w:type="spellStart"/>
            <w:r w:rsidRPr="00DC7A21">
              <w:rPr>
                <w:color w:val="FF0000"/>
              </w:rPr>
              <w:t>Återkokare</w:t>
            </w:r>
            <w:proofErr w:type="spellEnd"/>
            <w:r w:rsidRPr="00DC7A21">
              <w:rPr>
                <w:color w:val="FF0000"/>
              </w:rPr>
              <w:t xml:space="preserve"> MEA</w:t>
            </w:r>
          </w:p>
        </w:tc>
        <w:tc>
          <w:tcPr>
            <w:tcW w:w="425" w:type="dxa"/>
          </w:tcPr>
          <w:p w14:paraId="499C0069" w14:textId="77777777" w:rsidR="004F137E" w:rsidRPr="00677323" w:rsidRDefault="004F137E" w:rsidP="004F137E">
            <w:pPr>
              <w:pStyle w:val="Brdtext"/>
              <w:ind w:left="0"/>
            </w:pPr>
          </w:p>
        </w:tc>
        <w:tc>
          <w:tcPr>
            <w:tcW w:w="425" w:type="dxa"/>
          </w:tcPr>
          <w:p w14:paraId="00C89025" w14:textId="1612C2F1" w:rsidR="004F137E" w:rsidRPr="00677323" w:rsidRDefault="004F137E" w:rsidP="004F137E">
            <w:pPr>
              <w:pStyle w:val="Brdtext"/>
              <w:ind w:left="0"/>
            </w:pPr>
            <w:r w:rsidRPr="00DC7A21">
              <w:rPr>
                <w:color w:val="FF0000"/>
              </w:rPr>
              <w:t>X</w:t>
            </w:r>
          </w:p>
        </w:tc>
        <w:tc>
          <w:tcPr>
            <w:tcW w:w="425" w:type="dxa"/>
          </w:tcPr>
          <w:p w14:paraId="294E804F" w14:textId="77777777" w:rsidR="004F137E" w:rsidRPr="00677323" w:rsidRDefault="004F137E" w:rsidP="004F137E">
            <w:pPr>
              <w:pStyle w:val="Brdtext"/>
              <w:ind w:left="0"/>
            </w:pPr>
          </w:p>
        </w:tc>
        <w:tc>
          <w:tcPr>
            <w:tcW w:w="1134" w:type="dxa"/>
          </w:tcPr>
          <w:p w14:paraId="439D1843" w14:textId="77777777" w:rsidR="004F137E" w:rsidRPr="00677323" w:rsidRDefault="004F137E" w:rsidP="004F137E">
            <w:pPr>
              <w:pStyle w:val="Brdtext"/>
              <w:ind w:left="0"/>
            </w:pPr>
          </w:p>
        </w:tc>
      </w:tr>
      <w:tr w:rsidR="004F137E" w:rsidRPr="00677323" w14:paraId="2E20BBAA" w14:textId="77777777" w:rsidTr="00453233">
        <w:tc>
          <w:tcPr>
            <w:tcW w:w="2405" w:type="dxa"/>
          </w:tcPr>
          <w:p w14:paraId="47E41E3A" w14:textId="68CD57C3" w:rsidR="004F137E" w:rsidRPr="00677323" w:rsidRDefault="004F137E" w:rsidP="004F137E">
            <w:pPr>
              <w:pStyle w:val="Brdtext"/>
              <w:ind w:left="0"/>
            </w:pPr>
            <w:r w:rsidRPr="00DC7A21">
              <w:rPr>
                <w:color w:val="FF0000"/>
              </w:rPr>
              <w:t>261PZ330</w:t>
            </w:r>
          </w:p>
        </w:tc>
        <w:tc>
          <w:tcPr>
            <w:tcW w:w="3119" w:type="dxa"/>
          </w:tcPr>
          <w:p w14:paraId="156871D0" w14:textId="28ACC73B" w:rsidR="004F137E" w:rsidRPr="00677323" w:rsidRDefault="004F137E" w:rsidP="004F137E">
            <w:pPr>
              <w:pStyle w:val="Brdtext"/>
              <w:ind w:left="0"/>
            </w:pPr>
            <w:r w:rsidRPr="00DC7A21">
              <w:rPr>
                <w:color w:val="FF0000"/>
              </w:rPr>
              <w:t xml:space="preserve">261PZ330 Lågt tryck </w:t>
            </w:r>
            <w:proofErr w:type="spellStart"/>
            <w:proofErr w:type="gramStart"/>
            <w:r w:rsidRPr="00DC7A21">
              <w:rPr>
                <w:color w:val="FF0000"/>
              </w:rPr>
              <w:t>instr.luft</w:t>
            </w:r>
            <w:proofErr w:type="spellEnd"/>
            <w:proofErr w:type="gramEnd"/>
          </w:p>
        </w:tc>
        <w:tc>
          <w:tcPr>
            <w:tcW w:w="425" w:type="dxa"/>
          </w:tcPr>
          <w:p w14:paraId="62E2EAC3" w14:textId="77777777" w:rsidR="004F137E" w:rsidRPr="00677323" w:rsidRDefault="004F137E" w:rsidP="004F137E">
            <w:pPr>
              <w:pStyle w:val="Brdtext"/>
              <w:ind w:left="0"/>
            </w:pPr>
          </w:p>
        </w:tc>
        <w:tc>
          <w:tcPr>
            <w:tcW w:w="425" w:type="dxa"/>
          </w:tcPr>
          <w:p w14:paraId="36552F81" w14:textId="0763F1C9" w:rsidR="004F137E" w:rsidRPr="00677323" w:rsidRDefault="004F137E" w:rsidP="004F137E">
            <w:pPr>
              <w:pStyle w:val="Brdtext"/>
              <w:ind w:left="0"/>
            </w:pPr>
            <w:r w:rsidRPr="00DC7A21">
              <w:rPr>
                <w:color w:val="FF0000"/>
              </w:rPr>
              <w:t>X</w:t>
            </w:r>
          </w:p>
        </w:tc>
        <w:tc>
          <w:tcPr>
            <w:tcW w:w="425" w:type="dxa"/>
          </w:tcPr>
          <w:p w14:paraId="7D0C3A95" w14:textId="77777777" w:rsidR="004F137E" w:rsidRPr="00677323" w:rsidRDefault="004F137E" w:rsidP="004F137E">
            <w:pPr>
              <w:pStyle w:val="Brdtext"/>
              <w:ind w:left="0"/>
            </w:pPr>
          </w:p>
        </w:tc>
        <w:tc>
          <w:tcPr>
            <w:tcW w:w="1134" w:type="dxa"/>
          </w:tcPr>
          <w:p w14:paraId="59305459" w14:textId="77777777" w:rsidR="004F137E" w:rsidRPr="00677323" w:rsidRDefault="004F137E" w:rsidP="004F137E">
            <w:pPr>
              <w:pStyle w:val="Brdtext"/>
              <w:ind w:left="0"/>
            </w:pPr>
          </w:p>
        </w:tc>
      </w:tr>
    </w:tbl>
    <w:p w14:paraId="58E6EB37" w14:textId="77777777" w:rsidR="002B0C4E" w:rsidRPr="00677323" w:rsidRDefault="002B0C4E" w:rsidP="00247905">
      <w:pPr>
        <w:pStyle w:val="Brdtext"/>
      </w:pPr>
    </w:p>
    <w:p w14:paraId="2DDA8282" w14:textId="77777777" w:rsidR="000B40BA" w:rsidRPr="00677323" w:rsidRDefault="000B40BA" w:rsidP="00247905">
      <w:pPr>
        <w:pStyle w:val="Brdtext"/>
        <w:rPr>
          <w:i/>
        </w:rPr>
      </w:pPr>
      <w:r w:rsidRPr="00677323">
        <w:rPr>
          <w:i/>
        </w:rPr>
        <w:t>De</w:t>
      </w:r>
      <w:r w:rsidR="000D3177" w:rsidRPr="00677323">
        <w:rPr>
          <w:i/>
        </w:rPr>
        <w:t>tta</w:t>
      </w:r>
      <w:r w:rsidRPr="00677323">
        <w:rPr>
          <w:i/>
        </w:rPr>
        <w:t xml:space="preserve"> objekt förreglar:</w:t>
      </w:r>
    </w:p>
    <w:p w14:paraId="32CD93CA" w14:textId="77777777" w:rsidR="000B40BA" w:rsidRPr="00677323" w:rsidRDefault="000B40BA" w:rsidP="00247905">
      <w:pPr>
        <w:pStyle w:val="Brdtext"/>
      </w:pPr>
      <w:r w:rsidRPr="00677323">
        <w:t>347SV661 förreglar:</w:t>
      </w:r>
    </w:p>
    <w:p w14:paraId="13AB68B4" w14:textId="77777777" w:rsidR="000B40BA" w:rsidRPr="00677323" w:rsidRDefault="000B40BA" w:rsidP="00931A6A">
      <w:pPr>
        <w:pStyle w:val="Brdtext"/>
        <w:numPr>
          <w:ilvl w:val="0"/>
          <w:numId w:val="20"/>
        </w:numPr>
      </w:pPr>
      <w:r w:rsidRPr="00677323">
        <w:t>347PU109</w:t>
      </w:r>
    </w:p>
    <w:p w14:paraId="31DC7D56" w14:textId="77777777" w:rsidR="00FA0E35" w:rsidRPr="00677323" w:rsidRDefault="00FA0E35" w:rsidP="00FA0E35">
      <w:pPr>
        <w:pStyle w:val="Brdtext"/>
      </w:pPr>
    </w:p>
    <w:p w14:paraId="72C10BB4" w14:textId="77777777" w:rsidR="000B40BA" w:rsidRPr="00677323" w:rsidRDefault="00FA0E35" w:rsidP="000B40BA">
      <w:pPr>
        <w:pStyle w:val="Brdtext"/>
        <w:rPr>
          <w:i/>
        </w:rPr>
      </w:pPr>
      <w:r w:rsidRPr="00677323">
        <w:rPr>
          <w:i/>
        </w:rPr>
        <w:lastRenderedPageBreak/>
        <w:t>347SV665</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0ADE6A9D" w14:textId="77777777" w:rsidTr="00394D55">
        <w:trPr>
          <w:trHeight w:val="417"/>
        </w:trPr>
        <w:tc>
          <w:tcPr>
            <w:tcW w:w="1686" w:type="dxa"/>
          </w:tcPr>
          <w:p w14:paraId="72EAF2D2" w14:textId="77777777" w:rsidR="00747CAB" w:rsidRPr="00677323" w:rsidRDefault="00747CAB" w:rsidP="00394D55">
            <w:pPr>
              <w:pStyle w:val="Brdtext"/>
              <w:ind w:left="0"/>
            </w:pPr>
            <w:r w:rsidRPr="00677323">
              <w:t>Objekttyp</w:t>
            </w:r>
          </w:p>
        </w:tc>
        <w:tc>
          <w:tcPr>
            <w:tcW w:w="2741" w:type="dxa"/>
          </w:tcPr>
          <w:p w14:paraId="3A725B00" w14:textId="77777777" w:rsidR="00747CAB" w:rsidRPr="00677323" w:rsidRDefault="00747CAB" w:rsidP="00394D55">
            <w:pPr>
              <w:pStyle w:val="Brdtext"/>
              <w:ind w:left="0"/>
            </w:pPr>
            <w:r w:rsidRPr="00677323">
              <w:t>Objekt/signal</w:t>
            </w:r>
          </w:p>
        </w:tc>
        <w:tc>
          <w:tcPr>
            <w:tcW w:w="3446" w:type="dxa"/>
          </w:tcPr>
          <w:p w14:paraId="5019DA74" w14:textId="77777777" w:rsidR="00747CAB" w:rsidRPr="00677323" w:rsidRDefault="00747CAB" w:rsidP="00394D55">
            <w:pPr>
              <w:pStyle w:val="Brdtext"/>
              <w:ind w:left="0"/>
            </w:pPr>
            <w:r w:rsidRPr="00677323">
              <w:t>Beskrivning</w:t>
            </w:r>
          </w:p>
        </w:tc>
      </w:tr>
      <w:tr w:rsidR="00747CAB" w:rsidRPr="00677323" w14:paraId="18C63A04" w14:textId="77777777" w:rsidTr="00394D55">
        <w:trPr>
          <w:trHeight w:val="417"/>
        </w:trPr>
        <w:tc>
          <w:tcPr>
            <w:tcW w:w="1686" w:type="dxa"/>
          </w:tcPr>
          <w:p w14:paraId="11ACADAE" w14:textId="77777777" w:rsidR="00747CAB" w:rsidRPr="00677323" w:rsidRDefault="00747CAB" w:rsidP="00394D55">
            <w:pPr>
              <w:pStyle w:val="Brdtext"/>
              <w:ind w:left="0"/>
            </w:pPr>
            <w:r w:rsidRPr="00677323">
              <w:t>VAL</w:t>
            </w:r>
          </w:p>
        </w:tc>
        <w:tc>
          <w:tcPr>
            <w:tcW w:w="2741" w:type="dxa"/>
          </w:tcPr>
          <w:p w14:paraId="288F98DF" w14:textId="77777777" w:rsidR="00747CAB" w:rsidRPr="00677323" w:rsidRDefault="00747CAB" w:rsidP="00394D55">
            <w:pPr>
              <w:pStyle w:val="Brdtext"/>
              <w:ind w:left="0"/>
            </w:pPr>
            <w:r w:rsidRPr="00677323">
              <w:t>347SV665</w:t>
            </w:r>
          </w:p>
        </w:tc>
        <w:tc>
          <w:tcPr>
            <w:tcW w:w="3446" w:type="dxa"/>
          </w:tcPr>
          <w:p w14:paraId="27E86061" w14:textId="77777777" w:rsidR="00747CAB" w:rsidRPr="00677323" w:rsidRDefault="00747CAB" w:rsidP="00747CAB">
            <w:pPr>
              <w:pStyle w:val="Brdtext"/>
              <w:ind w:left="0"/>
            </w:pPr>
            <w:r w:rsidRPr="00677323">
              <w:t xml:space="preserve">Skumdämpare till </w:t>
            </w:r>
            <w:proofErr w:type="spellStart"/>
            <w:r w:rsidRPr="00677323">
              <w:t>stripper</w:t>
            </w:r>
            <w:proofErr w:type="spellEnd"/>
          </w:p>
        </w:tc>
      </w:tr>
    </w:tbl>
    <w:p w14:paraId="07AC5797" w14:textId="77777777" w:rsidR="00747CAB" w:rsidRPr="00677323" w:rsidRDefault="00747CAB" w:rsidP="000B40BA">
      <w:pPr>
        <w:pStyle w:val="Brdtext"/>
        <w:rPr>
          <w:i/>
        </w:rPr>
      </w:pPr>
    </w:p>
    <w:p w14:paraId="79A8EECE" w14:textId="77777777" w:rsidR="000D3177" w:rsidRPr="00677323" w:rsidRDefault="000D3177" w:rsidP="000D3177">
      <w:pPr>
        <w:pStyle w:val="Brdtext"/>
      </w:pPr>
      <w:r w:rsidRPr="00677323">
        <w:t xml:space="preserve">Avstängningsventil 347SV665 stänger flödet från skumdämpningen till </w:t>
      </w:r>
      <w:proofErr w:type="spellStart"/>
      <w:r w:rsidR="00822254" w:rsidRPr="00677323">
        <w:t>stripper</w:t>
      </w:r>
      <w:proofErr w:type="spellEnd"/>
      <w:r w:rsidRPr="00677323">
        <w:t xml:space="preserve"> vid givna förreglingsvillkor. 347SV665 ger startorder till pumpen för skumdämpande medel, 347PU109, när ventilen når öppet läge och pumpen ligger i automatik. </w:t>
      </w:r>
    </w:p>
    <w:p w14:paraId="60DE4274" w14:textId="77777777" w:rsidR="00444DF6" w:rsidRPr="00677323" w:rsidRDefault="00444DF6" w:rsidP="00444DF6">
      <w:pPr>
        <w:pStyle w:val="Brdtext"/>
      </w:pPr>
      <w:r w:rsidRPr="00677323">
        <w:t>Dosering av skumdämpande medel skall ske under 60 s. Doseringen stoppas (förreglas) genom en pulsad signal på 5 s, benämnd 347SV665_ DOSERTID.</w:t>
      </w:r>
    </w:p>
    <w:p w14:paraId="49A85274" w14:textId="77777777" w:rsidR="00786B6A" w:rsidRPr="00677323" w:rsidRDefault="00786B6A" w:rsidP="000D3177">
      <w:pPr>
        <w:pStyle w:val="Brdtext"/>
      </w:pPr>
    </w:p>
    <w:p w14:paraId="596FFEB6" w14:textId="77777777" w:rsidR="00FA0E35" w:rsidRPr="00677323" w:rsidRDefault="00FA0E35" w:rsidP="00FA0E35">
      <w:pPr>
        <w:pStyle w:val="Brdtext"/>
        <w:rPr>
          <w:i/>
        </w:rPr>
      </w:pPr>
      <w:proofErr w:type="spellStart"/>
      <w:r w:rsidRPr="00677323">
        <w:rPr>
          <w:i/>
        </w:rPr>
        <w:t>Förreglingar</w:t>
      </w:r>
      <w:proofErr w:type="spellEnd"/>
      <w:r w:rsidRPr="00677323">
        <w:rPr>
          <w:i/>
        </w:rPr>
        <w:t xml:space="preserve"> för 347SV665 (Förreglas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018B7A54" w14:textId="77777777" w:rsidTr="004E0C4C">
        <w:tc>
          <w:tcPr>
            <w:tcW w:w="2405" w:type="dxa"/>
          </w:tcPr>
          <w:p w14:paraId="388B6C67" w14:textId="77777777" w:rsidR="00FA0E35" w:rsidRPr="00677323" w:rsidRDefault="00FA0E35" w:rsidP="009441A3">
            <w:pPr>
              <w:pStyle w:val="Brdtext"/>
              <w:ind w:left="0"/>
            </w:pPr>
            <w:r w:rsidRPr="00677323">
              <w:t>Objekt/signal</w:t>
            </w:r>
          </w:p>
        </w:tc>
        <w:tc>
          <w:tcPr>
            <w:tcW w:w="3119" w:type="dxa"/>
          </w:tcPr>
          <w:p w14:paraId="57CA6E8D" w14:textId="77777777" w:rsidR="00FA0E35" w:rsidRPr="00677323" w:rsidRDefault="00FA0E35" w:rsidP="009441A3">
            <w:pPr>
              <w:pStyle w:val="Brdtext"/>
              <w:ind w:left="0"/>
            </w:pPr>
            <w:r w:rsidRPr="00677323">
              <w:t>Beskrivning</w:t>
            </w:r>
          </w:p>
        </w:tc>
        <w:tc>
          <w:tcPr>
            <w:tcW w:w="425" w:type="dxa"/>
          </w:tcPr>
          <w:p w14:paraId="0C000DD6" w14:textId="77777777" w:rsidR="00FA0E35" w:rsidRPr="00677323" w:rsidRDefault="00FA0E35" w:rsidP="009441A3">
            <w:pPr>
              <w:pStyle w:val="Brdtext"/>
              <w:ind w:left="0"/>
            </w:pPr>
            <w:r w:rsidRPr="00677323">
              <w:t>A</w:t>
            </w:r>
          </w:p>
        </w:tc>
        <w:tc>
          <w:tcPr>
            <w:tcW w:w="425" w:type="dxa"/>
          </w:tcPr>
          <w:p w14:paraId="791F92D2" w14:textId="77777777" w:rsidR="00FA0E35" w:rsidRPr="00677323" w:rsidRDefault="00FA0E35" w:rsidP="009441A3">
            <w:pPr>
              <w:pStyle w:val="Brdtext"/>
              <w:ind w:left="0"/>
            </w:pPr>
            <w:r w:rsidRPr="00677323">
              <w:t>B</w:t>
            </w:r>
          </w:p>
        </w:tc>
        <w:tc>
          <w:tcPr>
            <w:tcW w:w="425" w:type="dxa"/>
          </w:tcPr>
          <w:p w14:paraId="4B507873" w14:textId="77777777" w:rsidR="00FA0E35" w:rsidRPr="00677323" w:rsidRDefault="00FA0E35" w:rsidP="009441A3">
            <w:pPr>
              <w:pStyle w:val="Brdtext"/>
              <w:ind w:left="0"/>
            </w:pPr>
            <w:r w:rsidRPr="00677323">
              <w:t>C</w:t>
            </w:r>
          </w:p>
        </w:tc>
        <w:tc>
          <w:tcPr>
            <w:tcW w:w="1134" w:type="dxa"/>
          </w:tcPr>
          <w:p w14:paraId="6929BED9" w14:textId="77777777" w:rsidR="00FA0E35" w:rsidRPr="00677323" w:rsidRDefault="00FA0E35" w:rsidP="009441A3">
            <w:pPr>
              <w:pStyle w:val="Brdtext"/>
              <w:ind w:left="0"/>
            </w:pPr>
            <w:r w:rsidRPr="00677323">
              <w:t>Runint1</w:t>
            </w:r>
          </w:p>
        </w:tc>
      </w:tr>
      <w:tr w:rsidR="004E0C4C" w:rsidRPr="00677323" w14:paraId="06121E54" w14:textId="77777777" w:rsidTr="004E0C4C">
        <w:tc>
          <w:tcPr>
            <w:tcW w:w="2405" w:type="dxa"/>
          </w:tcPr>
          <w:p w14:paraId="0E4A4DB8" w14:textId="3826338D" w:rsidR="004E0C4C" w:rsidRPr="00677323" w:rsidRDefault="004E0C4C" w:rsidP="004E0C4C">
            <w:pPr>
              <w:pStyle w:val="Brdtext"/>
              <w:ind w:left="0"/>
            </w:pPr>
            <w:r w:rsidRPr="00F03FF2">
              <w:rPr>
                <w:color w:val="FF0000"/>
              </w:rPr>
              <w:t>308HZ300/301</w:t>
            </w:r>
          </w:p>
        </w:tc>
        <w:tc>
          <w:tcPr>
            <w:tcW w:w="3119" w:type="dxa"/>
          </w:tcPr>
          <w:p w14:paraId="53944550" w14:textId="2C946750" w:rsidR="004E0C4C" w:rsidRPr="00677323" w:rsidRDefault="004E0C4C" w:rsidP="004E0C4C">
            <w:pPr>
              <w:pStyle w:val="Brdtext"/>
              <w:ind w:left="0"/>
            </w:pPr>
            <w:r w:rsidRPr="00F03FF2">
              <w:rPr>
                <w:color w:val="FF0000"/>
              </w:rPr>
              <w:t>Processnödstopp</w:t>
            </w:r>
          </w:p>
        </w:tc>
        <w:tc>
          <w:tcPr>
            <w:tcW w:w="425" w:type="dxa"/>
          </w:tcPr>
          <w:p w14:paraId="7A33F41D" w14:textId="77777777" w:rsidR="004E0C4C" w:rsidRPr="00677323" w:rsidRDefault="004E0C4C" w:rsidP="004E0C4C">
            <w:pPr>
              <w:pStyle w:val="Brdtext"/>
              <w:ind w:left="0"/>
            </w:pPr>
          </w:p>
        </w:tc>
        <w:tc>
          <w:tcPr>
            <w:tcW w:w="425" w:type="dxa"/>
          </w:tcPr>
          <w:p w14:paraId="3628E583" w14:textId="77777777" w:rsidR="004E0C4C" w:rsidRPr="00677323" w:rsidRDefault="004E0C4C" w:rsidP="004E0C4C">
            <w:pPr>
              <w:pStyle w:val="Brdtext"/>
              <w:ind w:left="0"/>
            </w:pPr>
          </w:p>
        </w:tc>
        <w:tc>
          <w:tcPr>
            <w:tcW w:w="425" w:type="dxa"/>
          </w:tcPr>
          <w:p w14:paraId="59F9987F" w14:textId="544C3FA7" w:rsidR="004E0C4C" w:rsidRPr="00677323" w:rsidRDefault="004E0C4C" w:rsidP="004E0C4C">
            <w:pPr>
              <w:pStyle w:val="Brdtext"/>
              <w:ind w:left="0"/>
            </w:pPr>
            <w:r w:rsidRPr="00F03FF2">
              <w:rPr>
                <w:color w:val="FF0000"/>
              </w:rPr>
              <w:t>X</w:t>
            </w:r>
          </w:p>
        </w:tc>
        <w:tc>
          <w:tcPr>
            <w:tcW w:w="1134" w:type="dxa"/>
          </w:tcPr>
          <w:p w14:paraId="575C2C08" w14:textId="77777777" w:rsidR="004E0C4C" w:rsidRPr="00677323" w:rsidRDefault="004E0C4C" w:rsidP="004E0C4C">
            <w:pPr>
              <w:pStyle w:val="Brdtext"/>
              <w:ind w:left="0"/>
            </w:pPr>
          </w:p>
        </w:tc>
      </w:tr>
      <w:tr w:rsidR="004E0C4C" w:rsidRPr="00677323" w14:paraId="251F5703" w14:textId="77777777" w:rsidTr="004E0C4C">
        <w:tc>
          <w:tcPr>
            <w:tcW w:w="2405" w:type="dxa"/>
          </w:tcPr>
          <w:p w14:paraId="1810BE9D" w14:textId="0C32D079" w:rsidR="004E0C4C" w:rsidRPr="00677323" w:rsidRDefault="004E0C4C" w:rsidP="004E0C4C">
            <w:pPr>
              <w:pStyle w:val="Brdtext"/>
              <w:ind w:left="0"/>
            </w:pPr>
            <w:r w:rsidRPr="008B75E2">
              <w:rPr>
                <w:color w:val="FF0000"/>
              </w:rPr>
              <w:t>Dummy-PF</w:t>
            </w:r>
          </w:p>
        </w:tc>
        <w:tc>
          <w:tcPr>
            <w:tcW w:w="3119" w:type="dxa"/>
          </w:tcPr>
          <w:p w14:paraId="556D43A6" w14:textId="14746D87" w:rsidR="004E0C4C" w:rsidRPr="00677323" w:rsidRDefault="004E0C4C" w:rsidP="004E0C4C">
            <w:pPr>
              <w:pStyle w:val="Brdtext"/>
              <w:ind w:left="0"/>
            </w:pPr>
            <w:r w:rsidRPr="008B75E2">
              <w:rPr>
                <w:color w:val="FF0000"/>
              </w:rPr>
              <w:t>Generellt elavbrott</w:t>
            </w:r>
          </w:p>
        </w:tc>
        <w:tc>
          <w:tcPr>
            <w:tcW w:w="425" w:type="dxa"/>
          </w:tcPr>
          <w:p w14:paraId="5BC911DB" w14:textId="77777777" w:rsidR="004E0C4C" w:rsidRPr="00677323" w:rsidRDefault="004E0C4C" w:rsidP="004E0C4C">
            <w:pPr>
              <w:pStyle w:val="Brdtext"/>
              <w:ind w:left="0"/>
            </w:pPr>
          </w:p>
        </w:tc>
        <w:tc>
          <w:tcPr>
            <w:tcW w:w="425" w:type="dxa"/>
          </w:tcPr>
          <w:p w14:paraId="4BBED8EC" w14:textId="77777777" w:rsidR="004E0C4C" w:rsidRPr="00677323" w:rsidRDefault="004E0C4C" w:rsidP="004E0C4C">
            <w:pPr>
              <w:pStyle w:val="Brdtext"/>
              <w:ind w:left="0"/>
            </w:pPr>
          </w:p>
        </w:tc>
        <w:tc>
          <w:tcPr>
            <w:tcW w:w="425" w:type="dxa"/>
          </w:tcPr>
          <w:p w14:paraId="7394B1D2" w14:textId="519A9707" w:rsidR="004E0C4C" w:rsidRPr="00677323" w:rsidRDefault="004E0C4C" w:rsidP="004E0C4C">
            <w:pPr>
              <w:pStyle w:val="Brdtext"/>
              <w:ind w:left="0"/>
            </w:pPr>
            <w:r w:rsidRPr="008B75E2">
              <w:rPr>
                <w:color w:val="FF0000"/>
              </w:rPr>
              <w:t>X</w:t>
            </w:r>
          </w:p>
        </w:tc>
        <w:tc>
          <w:tcPr>
            <w:tcW w:w="1134" w:type="dxa"/>
          </w:tcPr>
          <w:p w14:paraId="2A76A832" w14:textId="77777777" w:rsidR="004E0C4C" w:rsidRPr="00677323" w:rsidRDefault="004E0C4C" w:rsidP="004E0C4C">
            <w:pPr>
              <w:pStyle w:val="Brdtext"/>
              <w:ind w:left="0"/>
            </w:pPr>
          </w:p>
        </w:tc>
      </w:tr>
      <w:tr w:rsidR="00677323" w:rsidRPr="00677323" w14:paraId="19DC1D9F" w14:textId="77777777" w:rsidTr="004E0C4C">
        <w:tc>
          <w:tcPr>
            <w:tcW w:w="2405" w:type="dxa"/>
          </w:tcPr>
          <w:p w14:paraId="5EE0A6C8" w14:textId="77777777" w:rsidR="00FA0E35" w:rsidRPr="00677323" w:rsidRDefault="00FA0E35" w:rsidP="009441A3">
            <w:pPr>
              <w:pStyle w:val="Brdtext"/>
              <w:ind w:left="0"/>
            </w:pPr>
            <w:r w:rsidRPr="00677323">
              <w:t>347LS350</w:t>
            </w:r>
          </w:p>
        </w:tc>
        <w:tc>
          <w:tcPr>
            <w:tcW w:w="3119" w:type="dxa"/>
          </w:tcPr>
          <w:p w14:paraId="6B6B1E52" w14:textId="77777777" w:rsidR="00FA0E35" w:rsidRPr="00677323" w:rsidRDefault="00FA0E35" w:rsidP="009441A3">
            <w:pPr>
              <w:pStyle w:val="Brdtext"/>
              <w:ind w:left="0"/>
            </w:pPr>
            <w:r w:rsidRPr="00677323">
              <w:t>Låg nivå skumdämpare</w:t>
            </w:r>
          </w:p>
        </w:tc>
        <w:tc>
          <w:tcPr>
            <w:tcW w:w="425" w:type="dxa"/>
          </w:tcPr>
          <w:p w14:paraId="07772907" w14:textId="77777777" w:rsidR="00FA0E35" w:rsidRPr="00677323" w:rsidRDefault="00FA0E35" w:rsidP="009441A3">
            <w:pPr>
              <w:pStyle w:val="Brdtext"/>
              <w:ind w:left="0"/>
            </w:pPr>
          </w:p>
        </w:tc>
        <w:tc>
          <w:tcPr>
            <w:tcW w:w="425" w:type="dxa"/>
          </w:tcPr>
          <w:p w14:paraId="016DA120" w14:textId="77777777" w:rsidR="00FA0E35" w:rsidRPr="00677323" w:rsidRDefault="00FA0E35" w:rsidP="009441A3">
            <w:pPr>
              <w:pStyle w:val="Brdtext"/>
              <w:ind w:left="0"/>
            </w:pPr>
            <w:r w:rsidRPr="00677323">
              <w:t>X</w:t>
            </w:r>
          </w:p>
        </w:tc>
        <w:tc>
          <w:tcPr>
            <w:tcW w:w="425" w:type="dxa"/>
          </w:tcPr>
          <w:p w14:paraId="65CB0936" w14:textId="77777777" w:rsidR="00FA0E35" w:rsidRPr="00677323" w:rsidRDefault="00FA0E35" w:rsidP="009441A3">
            <w:pPr>
              <w:pStyle w:val="Brdtext"/>
              <w:ind w:left="0"/>
            </w:pPr>
          </w:p>
        </w:tc>
        <w:tc>
          <w:tcPr>
            <w:tcW w:w="1134" w:type="dxa"/>
          </w:tcPr>
          <w:p w14:paraId="392D4C7D" w14:textId="77777777" w:rsidR="00FA0E35" w:rsidRPr="00677323" w:rsidRDefault="00FA0E35" w:rsidP="009441A3">
            <w:pPr>
              <w:pStyle w:val="Brdtext"/>
              <w:ind w:left="0"/>
            </w:pPr>
          </w:p>
        </w:tc>
      </w:tr>
      <w:tr w:rsidR="00677323" w:rsidRPr="00677323" w14:paraId="7A27FDCD" w14:textId="77777777" w:rsidTr="004E0C4C">
        <w:tc>
          <w:tcPr>
            <w:tcW w:w="2405" w:type="dxa"/>
          </w:tcPr>
          <w:p w14:paraId="2C6917CF" w14:textId="77777777" w:rsidR="00786B6A" w:rsidRPr="00677323" w:rsidRDefault="00786B6A" w:rsidP="00786B6A">
            <w:pPr>
              <w:pStyle w:val="Brdtext"/>
              <w:ind w:left="0"/>
            </w:pPr>
            <w:r w:rsidRPr="00677323">
              <w:t>347PU109_E1Tripp</w:t>
            </w:r>
          </w:p>
        </w:tc>
        <w:tc>
          <w:tcPr>
            <w:tcW w:w="3119" w:type="dxa"/>
          </w:tcPr>
          <w:p w14:paraId="56C318C5" w14:textId="77777777" w:rsidR="00786B6A" w:rsidRPr="00677323" w:rsidRDefault="00786B6A" w:rsidP="00786B6A">
            <w:pPr>
              <w:pStyle w:val="Brdtext"/>
              <w:ind w:left="0"/>
            </w:pPr>
            <w:r w:rsidRPr="00677323">
              <w:t>Pump skumdämpare ej redo för start</w:t>
            </w:r>
          </w:p>
        </w:tc>
        <w:tc>
          <w:tcPr>
            <w:tcW w:w="425" w:type="dxa"/>
          </w:tcPr>
          <w:p w14:paraId="159A1CBA" w14:textId="77777777" w:rsidR="00786B6A" w:rsidRPr="00677323" w:rsidRDefault="00786B6A" w:rsidP="00786B6A">
            <w:pPr>
              <w:pStyle w:val="Brdtext"/>
              <w:ind w:left="0"/>
            </w:pPr>
          </w:p>
        </w:tc>
        <w:tc>
          <w:tcPr>
            <w:tcW w:w="425" w:type="dxa"/>
          </w:tcPr>
          <w:p w14:paraId="544CD945" w14:textId="77777777" w:rsidR="00786B6A" w:rsidRPr="00677323" w:rsidRDefault="00786B6A" w:rsidP="00786B6A">
            <w:pPr>
              <w:pStyle w:val="Brdtext"/>
              <w:ind w:left="0"/>
            </w:pPr>
            <w:r w:rsidRPr="00677323">
              <w:t>X</w:t>
            </w:r>
          </w:p>
        </w:tc>
        <w:tc>
          <w:tcPr>
            <w:tcW w:w="425" w:type="dxa"/>
          </w:tcPr>
          <w:p w14:paraId="233813C5" w14:textId="77777777" w:rsidR="00786B6A" w:rsidRPr="00677323" w:rsidRDefault="00786B6A" w:rsidP="00786B6A">
            <w:pPr>
              <w:pStyle w:val="Brdtext"/>
              <w:ind w:left="0"/>
            </w:pPr>
          </w:p>
        </w:tc>
        <w:tc>
          <w:tcPr>
            <w:tcW w:w="1134" w:type="dxa"/>
          </w:tcPr>
          <w:p w14:paraId="395B2F07" w14:textId="77777777" w:rsidR="00786B6A" w:rsidRPr="00677323" w:rsidRDefault="00786B6A" w:rsidP="00786B6A">
            <w:pPr>
              <w:pStyle w:val="Brdtext"/>
              <w:ind w:left="0"/>
            </w:pPr>
          </w:p>
        </w:tc>
      </w:tr>
      <w:tr w:rsidR="00677323" w:rsidRPr="00677323" w14:paraId="33D3B50E" w14:textId="77777777" w:rsidTr="004E0C4C">
        <w:tc>
          <w:tcPr>
            <w:tcW w:w="2405" w:type="dxa"/>
          </w:tcPr>
          <w:p w14:paraId="6B408EA4" w14:textId="7CE07AF5" w:rsidR="00682662" w:rsidRPr="00677323" w:rsidRDefault="00682662" w:rsidP="009441A3">
            <w:pPr>
              <w:pStyle w:val="Brdtext"/>
              <w:ind w:left="0"/>
              <w:rPr>
                <w:highlight w:val="yellow"/>
              </w:rPr>
            </w:pPr>
            <w:r w:rsidRPr="00677323">
              <w:t>347SV661_GS</w:t>
            </w:r>
            <w:r w:rsidR="00BC7137" w:rsidRPr="00677323">
              <w:t>S</w:t>
            </w:r>
          </w:p>
        </w:tc>
        <w:tc>
          <w:tcPr>
            <w:tcW w:w="3119" w:type="dxa"/>
          </w:tcPr>
          <w:p w14:paraId="26AD1C72" w14:textId="77777777" w:rsidR="00682662" w:rsidRPr="00677323" w:rsidRDefault="00786B6A" w:rsidP="009441A3">
            <w:pPr>
              <w:pStyle w:val="Brdtext"/>
              <w:ind w:left="0"/>
            </w:pPr>
            <w:r w:rsidRPr="00677323">
              <w:t>347SV661 ej stängd</w:t>
            </w:r>
          </w:p>
        </w:tc>
        <w:tc>
          <w:tcPr>
            <w:tcW w:w="425" w:type="dxa"/>
          </w:tcPr>
          <w:p w14:paraId="5A29066C" w14:textId="77777777" w:rsidR="00682662" w:rsidRPr="00677323" w:rsidRDefault="00682662" w:rsidP="009441A3">
            <w:pPr>
              <w:pStyle w:val="Brdtext"/>
              <w:ind w:left="0"/>
            </w:pPr>
          </w:p>
        </w:tc>
        <w:tc>
          <w:tcPr>
            <w:tcW w:w="425" w:type="dxa"/>
          </w:tcPr>
          <w:p w14:paraId="72E8423C" w14:textId="77777777" w:rsidR="00682662" w:rsidRPr="00677323" w:rsidRDefault="004E70FC" w:rsidP="009441A3">
            <w:pPr>
              <w:pStyle w:val="Brdtext"/>
              <w:ind w:left="0"/>
            </w:pPr>
            <w:r w:rsidRPr="00677323">
              <w:t>X</w:t>
            </w:r>
          </w:p>
        </w:tc>
        <w:tc>
          <w:tcPr>
            <w:tcW w:w="425" w:type="dxa"/>
          </w:tcPr>
          <w:p w14:paraId="5341F24E" w14:textId="77777777" w:rsidR="00682662" w:rsidRPr="00677323" w:rsidRDefault="00682662" w:rsidP="009441A3">
            <w:pPr>
              <w:pStyle w:val="Brdtext"/>
              <w:ind w:left="0"/>
            </w:pPr>
          </w:p>
        </w:tc>
        <w:tc>
          <w:tcPr>
            <w:tcW w:w="1134" w:type="dxa"/>
          </w:tcPr>
          <w:p w14:paraId="23F97394" w14:textId="77777777" w:rsidR="00682662" w:rsidRPr="00677323" w:rsidRDefault="00682662" w:rsidP="009441A3">
            <w:pPr>
              <w:pStyle w:val="Brdtext"/>
              <w:ind w:left="0"/>
            </w:pPr>
          </w:p>
        </w:tc>
      </w:tr>
      <w:tr w:rsidR="00786B6A" w:rsidRPr="00677323" w14:paraId="784051FE" w14:textId="77777777" w:rsidTr="004E0C4C">
        <w:tc>
          <w:tcPr>
            <w:tcW w:w="2405" w:type="dxa"/>
          </w:tcPr>
          <w:p w14:paraId="5BD5AE14" w14:textId="77777777" w:rsidR="00786B6A" w:rsidRPr="00677323" w:rsidRDefault="00786B6A" w:rsidP="00786B6A">
            <w:pPr>
              <w:pStyle w:val="Brdtext"/>
              <w:ind w:left="0"/>
              <w:rPr>
                <w:highlight w:val="yellow"/>
              </w:rPr>
            </w:pPr>
            <w:r w:rsidRPr="00677323">
              <w:t>347SV665_DOSERTID</w:t>
            </w:r>
          </w:p>
        </w:tc>
        <w:tc>
          <w:tcPr>
            <w:tcW w:w="3119" w:type="dxa"/>
          </w:tcPr>
          <w:p w14:paraId="2F8426DC" w14:textId="77777777" w:rsidR="00786B6A" w:rsidRPr="00677323" w:rsidRDefault="00786B6A" w:rsidP="00786B6A">
            <w:pPr>
              <w:pStyle w:val="Brdtext"/>
              <w:ind w:left="0"/>
            </w:pPr>
            <w:r w:rsidRPr="00677323">
              <w:t>Tid för dosering uppnådd</w:t>
            </w:r>
          </w:p>
        </w:tc>
        <w:tc>
          <w:tcPr>
            <w:tcW w:w="425" w:type="dxa"/>
          </w:tcPr>
          <w:p w14:paraId="7BD3877B" w14:textId="77777777" w:rsidR="00786B6A" w:rsidRPr="00677323" w:rsidRDefault="00786B6A" w:rsidP="00786B6A">
            <w:pPr>
              <w:pStyle w:val="Brdtext"/>
              <w:ind w:left="0"/>
            </w:pPr>
          </w:p>
        </w:tc>
        <w:tc>
          <w:tcPr>
            <w:tcW w:w="425" w:type="dxa"/>
          </w:tcPr>
          <w:p w14:paraId="7D017769" w14:textId="77777777" w:rsidR="00786B6A" w:rsidRPr="00677323" w:rsidRDefault="00786B6A" w:rsidP="00786B6A">
            <w:pPr>
              <w:pStyle w:val="Brdtext"/>
              <w:ind w:left="0"/>
            </w:pPr>
            <w:r w:rsidRPr="00677323">
              <w:t>X</w:t>
            </w:r>
          </w:p>
        </w:tc>
        <w:tc>
          <w:tcPr>
            <w:tcW w:w="425" w:type="dxa"/>
          </w:tcPr>
          <w:p w14:paraId="3C4EEF8E" w14:textId="77777777" w:rsidR="00786B6A" w:rsidRPr="00677323" w:rsidRDefault="00786B6A" w:rsidP="00786B6A">
            <w:pPr>
              <w:pStyle w:val="Brdtext"/>
              <w:ind w:left="0"/>
            </w:pPr>
          </w:p>
        </w:tc>
        <w:tc>
          <w:tcPr>
            <w:tcW w:w="1134" w:type="dxa"/>
          </w:tcPr>
          <w:p w14:paraId="3B48F088" w14:textId="77777777" w:rsidR="00786B6A" w:rsidRPr="00677323" w:rsidRDefault="00786B6A" w:rsidP="00786B6A">
            <w:pPr>
              <w:pStyle w:val="Brdtext"/>
              <w:ind w:left="0"/>
            </w:pPr>
          </w:p>
        </w:tc>
      </w:tr>
      <w:tr w:rsidR="004E0C4C" w:rsidRPr="00677323" w14:paraId="55392409" w14:textId="77777777" w:rsidTr="004E0C4C">
        <w:tc>
          <w:tcPr>
            <w:tcW w:w="2405" w:type="dxa"/>
          </w:tcPr>
          <w:p w14:paraId="6EBF3720" w14:textId="77777777" w:rsidR="004E0C4C" w:rsidRPr="00677323" w:rsidRDefault="004E0C4C" w:rsidP="00472B6F">
            <w:pPr>
              <w:pStyle w:val="Brdtext"/>
              <w:ind w:left="0"/>
            </w:pPr>
            <w:r w:rsidRPr="00DC7A21">
              <w:rPr>
                <w:color w:val="FF0000"/>
              </w:rPr>
              <w:t>347LI608_L2</w:t>
            </w:r>
          </w:p>
        </w:tc>
        <w:tc>
          <w:tcPr>
            <w:tcW w:w="3119" w:type="dxa"/>
          </w:tcPr>
          <w:p w14:paraId="38B2AC61" w14:textId="77777777" w:rsidR="004E0C4C" w:rsidRPr="00677323" w:rsidRDefault="004E0C4C" w:rsidP="00472B6F">
            <w:pPr>
              <w:pStyle w:val="Brdtext"/>
              <w:ind w:left="0"/>
            </w:pPr>
            <w:r w:rsidRPr="00DC7A21">
              <w:rPr>
                <w:color w:val="FF0000"/>
              </w:rPr>
              <w:t xml:space="preserve">Nivå </w:t>
            </w:r>
            <w:proofErr w:type="spellStart"/>
            <w:r w:rsidRPr="00DC7A21">
              <w:rPr>
                <w:color w:val="FF0000"/>
              </w:rPr>
              <w:t>Absorber</w:t>
            </w:r>
            <w:proofErr w:type="spellEnd"/>
          </w:p>
        </w:tc>
        <w:tc>
          <w:tcPr>
            <w:tcW w:w="425" w:type="dxa"/>
          </w:tcPr>
          <w:p w14:paraId="398BD27D" w14:textId="77777777" w:rsidR="004E0C4C" w:rsidRPr="00677323" w:rsidRDefault="004E0C4C" w:rsidP="00472B6F">
            <w:pPr>
              <w:pStyle w:val="Brdtext"/>
              <w:ind w:left="0"/>
            </w:pPr>
          </w:p>
        </w:tc>
        <w:tc>
          <w:tcPr>
            <w:tcW w:w="425" w:type="dxa"/>
          </w:tcPr>
          <w:p w14:paraId="4416E9AA" w14:textId="77777777" w:rsidR="004E0C4C" w:rsidRPr="00677323" w:rsidRDefault="004E0C4C" w:rsidP="00472B6F">
            <w:pPr>
              <w:pStyle w:val="Brdtext"/>
              <w:ind w:left="0"/>
            </w:pPr>
            <w:r w:rsidRPr="00DC7A21">
              <w:rPr>
                <w:color w:val="FF0000"/>
              </w:rPr>
              <w:t>X</w:t>
            </w:r>
          </w:p>
        </w:tc>
        <w:tc>
          <w:tcPr>
            <w:tcW w:w="425" w:type="dxa"/>
          </w:tcPr>
          <w:p w14:paraId="3E0EF9F2" w14:textId="77777777" w:rsidR="004E0C4C" w:rsidRPr="00677323" w:rsidRDefault="004E0C4C" w:rsidP="00472B6F">
            <w:pPr>
              <w:pStyle w:val="Brdtext"/>
              <w:ind w:left="0"/>
            </w:pPr>
          </w:p>
        </w:tc>
        <w:tc>
          <w:tcPr>
            <w:tcW w:w="1134" w:type="dxa"/>
          </w:tcPr>
          <w:p w14:paraId="5F9794ED" w14:textId="77777777" w:rsidR="004E0C4C" w:rsidRPr="00677323" w:rsidRDefault="004E0C4C" w:rsidP="00472B6F">
            <w:pPr>
              <w:pStyle w:val="Brdtext"/>
              <w:ind w:left="0"/>
            </w:pPr>
          </w:p>
        </w:tc>
      </w:tr>
      <w:tr w:rsidR="004E0C4C" w:rsidRPr="00677323" w14:paraId="16CFEFF1" w14:textId="77777777" w:rsidTr="004E0C4C">
        <w:tc>
          <w:tcPr>
            <w:tcW w:w="2405" w:type="dxa"/>
          </w:tcPr>
          <w:p w14:paraId="0C28423E" w14:textId="77777777" w:rsidR="004E0C4C" w:rsidRPr="00677323" w:rsidRDefault="004E0C4C" w:rsidP="00472B6F">
            <w:pPr>
              <w:pStyle w:val="Brdtext"/>
              <w:ind w:left="0"/>
            </w:pPr>
            <w:r w:rsidRPr="00DC7A21">
              <w:rPr>
                <w:color w:val="FF0000"/>
              </w:rPr>
              <w:t>347PI306_L2</w:t>
            </w:r>
          </w:p>
        </w:tc>
        <w:tc>
          <w:tcPr>
            <w:tcW w:w="3119" w:type="dxa"/>
          </w:tcPr>
          <w:p w14:paraId="7F81F73F" w14:textId="77777777" w:rsidR="004E0C4C" w:rsidRPr="00677323" w:rsidRDefault="004E0C4C" w:rsidP="00472B6F">
            <w:pPr>
              <w:pStyle w:val="Brdtext"/>
              <w:ind w:left="0"/>
            </w:pPr>
            <w:r w:rsidRPr="00DC7A21">
              <w:rPr>
                <w:color w:val="FF0000"/>
              </w:rPr>
              <w:t xml:space="preserve">Tryck </w:t>
            </w:r>
            <w:proofErr w:type="spellStart"/>
            <w:r w:rsidRPr="00DC7A21">
              <w:rPr>
                <w:color w:val="FF0000"/>
              </w:rPr>
              <w:t>reduktionsgas</w:t>
            </w:r>
            <w:proofErr w:type="spellEnd"/>
            <w:r w:rsidRPr="00DC7A21">
              <w:rPr>
                <w:color w:val="FF0000"/>
              </w:rPr>
              <w:t xml:space="preserve"> e. separator</w:t>
            </w:r>
          </w:p>
        </w:tc>
        <w:tc>
          <w:tcPr>
            <w:tcW w:w="425" w:type="dxa"/>
          </w:tcPr>
          <w:p w14:paraId="37F72AF7" w14:textId="77777777" w:rsidR="004E0C4C" w:rsidRPr="00677323" w:rsidRDefault="004E0C4C" w:rsidP="00472B6F">
            <w:pPr>
              <w:pStyle w:val="Brdtext"/>
              <w:ind w:left="0"/>
            </w:pPr>
          </w:p>
        </w:tc>
        <w:tc>
          <w:tcPr>
            <w:tcW w:w="425" w:type="dxa"/>
          </w:tcPr>
          <w:p w14:paraId="203821F8" w14:textId="77777777" w:rsidR="004E0C4C" w:rsidRPr="00677323" w:rsidRDefault="004E0C4C" w:rsidP="00472B6F">
            <w:pPr>
              <w:pStyle w:val="Brdtext"/>
              <w:ind w:left="0"/>
            </w:pPr>
            <w:r w:rsidRPr="00DC7A21">
              <w:rPr>
                <w:color w:val="FF0000"/>
              </w:rPr>
              <w:t>X</w:t>
            </w:r>
          </w:p>
        </w:tc>
        <w:tc>
          <w:tcPr>
            <w:tcW w:w="425" w:type="dxa"/>
          </w:tcPr>
          <w:p w14:paraId="247BF193" w14:textId="77777777" w:rsidR="004E0C4C" w:rsidRPr="00677323" w:rsidRDefault="004E0C4C" w:rsidP="00472B6F">
            <w:pPr>
              <w:pStyle w:val="Brdtext"/>
              <w:ind w:left="0"/>
            </w:pPr>
          </w:p>
        </w:tc>
        <w:tc>
          <w:tcPr>
            <w:tcW w:w="1134" w:type="dxa"/>
          </w:tcPr>
          <w:p w14:paraId="41EF5D02" w14:textId="77777777" w:rsidR="004E0C4C" w:rsidRPr="00677323" w:rsidRDefault="004E0C4C" w:rsidP="00472B6F">
            <w:pPr>
              <w:pStyle w:val="Brdtext"/>
              <w:ind w:left="0"/>
            </w:pPr>
          </w:p>
        </w:tc>
      </w:tr>
      <w:tr w:rsidR="004E0C4C" w:rsidRPr="00677323" w14:paraId="6007441E" w14:textId="77777777" w:rsidTr="004E0C4C">
        <w:tc>
          <w:tcPr>
            <w:tcW w:w="2405" w:type="dxa"/>
          </w:tcPr>
          <w:p w14:paraId="4234BEB4" w14:textId="77777777" w:rsidR="004E0C4C" w:rsidRPr="00677323" w:rsidRDefault="004E0C4C" w:rsidP="00472B6F">
            <w:pPr>
              <w:pStyle w:val="Brdtext"/>
              <w:ind w:left="0"/>
            </w:pPr>
            <w:r w:rsidRPr="00DC7A21">
              <w:rPr>
                <w:color w:val="FF0000"/>
              </w:rPr>
              <w:t>347PI311_H2</w:t>
            </w:r>
          </w:p>
        </w:tc>
        <w:tc>
          <w:tcPr>
            <w:tcW w:w="3119" w:type="dxa"/>
          </w:tcPr>
          <w:p w14:paraId="7C84C42C" w14:textId="77777777" w:rsidR="004E0C4C" w:rsidRPr="00677323" w:rsidRDefault="004E0C4C" w:rsidP="00472B6F">
            <w:pPr>
              <w:pStyle w:val="Brdtext"/>
              <w:ind w:left="0"/>
            </w:pPr>
            <w:r w:rsidRPr="00DC7A21">
              <w:rPr>
                <w:color w:val="FF0000"/>
              </w:rPr>
              <w:t xml:space="preserve">Tryck efter </w:t>
            </w:r>
            <w:proofErr w:type="spellStart"/>
            <w:r w:rsidRPr="00DC7A21">
              <w:rPr>
                <w:color w:val="FF0000"/>
              </w:rPr>
              <w:t>stripper</w:t>
            </w:r>
            <w:proofErr w:type="spellEnd"/>
          </w:p>
        </w:tc>
        <w:tc>
          <w:tcPr>
            <w:tcW w:w="425" w:type="dxa"/>
          </w:tcPr>
          <w:p w14:paraId="0C66C273" w14:textId="77777777" w:rsidR="004E0C4C" w:rsidRPr="00677323" w:rsidRDefault="004E0C4C" w:rsidP="00472B6F">
            <w:pPr>
              <w:pStyle w:val="Brdtext"/>
              <w:ind w:left="0"/>
            </w:pPr>
          </w:p>
        </w:tc>
        <w:tc>
          <w:tcPr>
            <w:tcW w:w="425" w:type="dxa"/>
          </w:tcPr>
          <w:p w14:paraId="5D3E6FFF" w14:textId="77777777" w:rsidR="004E0C4C" w:rsidRPr="00677323" w:rsidRDefault="004E0C4C" w:rsidP="00472B6F">
            <w:pPr>
              <w:pStyle w:val="Brdtext"/>
              <w:ind w:left="0"/>
            </w:pPr>
            <w:r w:rsidRPr="00DC7A21">
              <w:rPr>
                <w:color w:val="FF0000"/>
              </w:rPr>
              <w:t>X</w:t>
            </w:r>
          </w:p>
        </w:tc>
        <w:tc>
          <w:tcPr>
            <w:tcW w:w="425" w:type="dxa"/>
          </w:tcPr>
          <w:p w14:paraId="3F5B68A5" w14:textId="77777777" w:rsidR="004E0C4C" w:rsidRPr="00677323" w:rsidRDefault="004E0C4C" w:rsidP="00472B6F">
            <w:pPr>
              <w:pStyle w:val="Brdtext"/>
              <w:ind w:left="0"/>
            </w:pPr>
          </w:p>
        </w:tc>
        <w:tc>
          <w:tcPr>
            <w:tcW w:w="1134" w:type="dxa"/>
          </w:tcPr>
          <w:p w14:paraId="30CA6812" w14:textId="77777777" w:rsidR="004E0C4C" w:rsidRPr="00677323" w:rsidRDefault="004E0C4C" w:rsidP="00472B6F">
            <w:pPr>
              <w:pStyle w:val="Brdtext"/>
              <w:ind w:left="0"/>
            </w:pPr>
          </w:p>
        </w:tc>
      </w:tr>
      <w:tr w:rsidR="004E0C4C" w:rsidRPr="00677323" w14:paraId="16CA740D" w14:textId="77777777" w:rsidTr="004E0C4C">
        <w:tc>
          <w:tcPr>
            <w:tcW w:w="2405" w:type="dxa"/>
          </w:tcPr>
          <w:p w14:paraId="11CD1AFA" w14:textId="77777777" w:rsidR="004E0C4C" w:rsidRPr="00677323" w:rsidRDefault="004E0C4C" w:rsidP="00472B6F">
            <w:pPr>
              <w:pStyle w:val="Brdtext"/>
              <w:ind w:left="0"/>
            </w:pPr>
            <w:r w:rsidRPr="00DC7A21">
              <w:rPr>
                <w:color w:val="FF0000"/>
              </w:rPr>
              <w:t>347PI517_H2</w:t>
            </w:r>
          </w:p>
        </w:tc>
        <w:tc>
          <w:tcPr>
            <w:tcW w:w="3119" w:type="dxa"/>
          </w:tcPr>
          <w:p w14:paraId="0490A7C4" w14:textId="77777777" w:rsidR="004E0C4C" w:rsidRPr="00677323" w:rsidRDefault="004E0C4C" w:rsidP="00472B6F">
            <w:pPr>
              <w:pStyle w:val="Brdtext"/>
              <w:ind w:left="0"/>
            </w:pPr>
            <w:r w:rsidRPr="00DC7A21">
              <w:rPr>
                <w:color w:val="FF0000"/>
              </w:rPr>
              <w:t xml:space="preserve">Tryck </w:t>
            </w:r>
            <w:proofErr w:type="spellStart"/>
            <w:r w:rsidRPr="00DC7A21">
              <w:rPr>
                <w:color w:val="FF0000"/>
              </w:rPr>
              <w:t>Återkokare</w:t>
            </w:r>
            <w:proofErr w:type="spellEnd"/>
            <w:r w:rsidRPr="00DC7A21">
              <w:rPr>
                <w:color w:val="FF0000"/>
              </w:rPr>
              <w:t xml:space="preserve"> MEA</w:t>
            </w:r>
          </w:p>
        </w:tc>
        <w:tc>
          <w:tcPr>
            <w:tcW w:w="425" w:type="dxa"/>
          </w:tcPr>
          <w:p w14:paraId="3C80AD7F" w14:textId="77777777" w:rsidR="004E0C4C" w:rsidRPr="00677323" w:rsidRDefault="004E0C4C" w:rsidP="00472B6F">
            <w:pPr>
              <w:pStyle w:val="Brdtext"/>
              <w:ind w:left="0"/>
            </w:pPr>
          </w:p>
        </w:tc>
        <w:tc>
          <w:tcPr>
            <w:tcW w:w="425" w:type="dxa"/>
          </w:tcPr>
          <w:p w14:paraId="2F8CA9D2" w14:textId="77777777" w:rsidR="004E0C4C" w:rsidRPr="00677323" w:rsidRDefault="004E0C4C" w:rsidP="00472B6F">
            <w:pPr>
              <w:pStyle w:val="Brdtext"/>
              <w:ind w:left="0"/>
            </w:pPr>
            <w:r w:rsidRPr="00DC7A21">
              <w:rPr>
                <w:color w:val="FF0000"/>
              </w:rPr>
              <w:t>X</w:t>
            </w:r>
          </w:p>
        </w:tc>
        <w:tc>
          <w:tcPr>
            <w:tcW w:w="425" w:type="dxa"/>
          </w:tcPr>
          <w:p w14:paraId="425B981C" w14:textId="77777777" w:rsidR="004E0C4C" w:rsidRPr="00677323" w:rsidRDefault="004E0C4C" w:rsidP="00472B6F">
            <w:pPr>
              <w:pStyle w:val="Brdtext"/>
              <w:ind w:left="0"/>
            </w:pPr>
          </w:p>
        </w:tc>
        <w:tc>
          <w:tcPr>
            <w:tcW w:w="1134" w:type="dxa"/>
          </w:tcPr>
          <w:p w14:paraId="4EE73433" w14:textId="77777777" w:rsidR="004E0C4C" w:rsidRPr="00677323" w:rsidRDefault="004E0C4C" w:rsidP="00472B6F">
            <w:pPr>
              <w:pStyle w:val="Brdtext"/>
              <w:ind w:left="0"/>
            </w:pPr>
          </w:p>
        </w:tc>
      </w:tr>
      <w:tr w:rsidR="004E0C4C" w:rsidRPr="00677323" w14:paraId="22F9827D" w14:textId="77777777" w:rsidTr="004E0C4C">
        <w:tc>
          <w:tcPr>
            <w:tcW w:w="2405" w:type="dxa"/>
          </w:tcPr>
          <w:p w14:paraId="6FD2E34C" w14:textId="77777777" w:rsidR="004E0C4C" w:rsidRPr="00677323" w:rsidRDefault="004E0C4C" w:rsidP="00472B6F">
            <w:pPr>
              <w:pStyle w:val="Brdtext"/>
              <w:ind w:left="0"/>
            </w:pPr>
            <w:r w:rsidRPr="00DC7A21">
              <w:rPr>
                <w:color w:val="FF0000"/>
              </w:rPr>
              <w:t>347LZ300</w:t>
            </w:r>
          </w:p>
        </w:tc>
        <w:tc>
          <w:tcPr>
            <w:tcW w:w="3119" w:type="dxa"/>
          </w:tcPr>
          <w:p w14:paraId="0866CCE1" w14:textId="77777777" w:rsidR="004E0C4C" w:rsidRPr="00677323" w:rsidRDefault="004E0C4C" w:rsidP="00472B6F">
            <w:pPr>
              <w:pStyle w:val="Brdtext"/>
              <w:ind w:left="0"/>
            </w:pPr>
            <w:r w:rsidRPr="00DC7A21">
              <w:rPr>
                <w:color w:val="FF0000"/>
              </w:rPr>
              <w:t xml:space="preserve">Låg nivå </w:t>
            </w:r>
            <w:proofErr w:type="spellStart"/>
            <w:r w:rsidRPr="00DC7A21">
              <w:rPr>
                <w:color w:val="FF0000"/>
              </w:rPr>
              <w:t>absorber</w:t>
            </w:r>
            <w:proofErr w:type="spellEnd"/>
          </w:p>
        </w:tc>
        <w:tc>
          <w:tcPr>
            <w:tcW w:w="425" w:type="dxa"/>
          </w:tcPr>
          <w:p w14:paraId="6ACE875D" w14:textId="77777777" w:rsidR="004E0C4C" w:rsidRPr="00677323" w:rsidRDefault="004E0C4C" w:rsidP="00472B6F">
            <w:pPr>
              <w:pStyle w:val="Brdtext"/>
              <w:ind w:left="0"/>
            </w:pPr>
          </w:p>
        </w:tc>
        <w:tc>
          <w:tcPr>
            <w:tcW w:w="425" w:type="dxa"/>
          </w:tcPr>
          <w:p w14:paraId="102BDA66" w14:textId="77777777" w:rsidR="004E0C4C" w:rsidRPr="00677323" w:rsidRDefault="004E0C4C" w:rsidP="00472B6F">
            <w:pPr>
              <w:pStyle w:val="Brdtext"/>
              <w:ind w:left="0"/>
            </w:pPr>
            <w:r w:rsidRPr="00DC7A21">
              <w:rPr>
                <w:color w:val="FF0000"/>
              </w:rPr>
              <w:t>X</w:t>
            </w:r>
          </w:p>
        </w:tc>
        <w:tc>
          <w:tcPr>
            <w:tcW w:w="425" w:type="dxa"/>
          </w:tcPr>
          <w:p w14:paraId="7D6625D6" w14:textId="77777777" w:rsidR="004E0C4C" w:rsidRPr="00677323" w:rsidRDefault="004E0C4C" w:rsidP="00472B6F">
            <w:pPr>
              <w:pStyle w:val="Brdtext"/>
              <w:ind w:left="0"/>
            </w:pPr>
          </w:p>
        </w:tc>
        <w:tc>
          <w:tcPr>
            <w:tcW w:w="1134" w:type="dxa"/>
          </w:tcPr>
          <w:p w14:paraId="52C67814" w14:textId="77777777" w:rsidR="004E0C4C" w:rsidRPr="00677323" w:rsidRDefault="004E0C4C" w:rsidP="00472B6F">
            <w:pPr>
              <w:pStyle w:val="Brdtext"/>
              <w:ind w:left="0"/>
            </w:pPr>
          </w:p>
        </w:tc>
      </w:tr>
      <w:tr w:rsidR="004E0C4C" w:rsidRPr="00677323" w14:paraId="19027FC9" w14:textId="77777777" w:rsidTr="004E0C4C">
        <w:tc>
          <w:tcPr>
            <w:tcW w:w="2405" w:type="dxa"/>
          </w:tcPr>
          <w:p w14:paraId="590FCC7A" w14:textId="77777777" w:rsidR="004E0C4C" w:rsidRPr="00677323" w:rsidRDefault="004E0C4C" w:rsidP="00472B6F">
            <w:pPr>
              <w:pStyle w:val="Brdtext"/>
              <w:ind w:left="0"/>
            </w:pPr>
            <w:r w:rsidRPr="00DC7A21">
              <w:rPr>
                <w:color w:val="FF0000"/>
              </w:rPr>
              <w:t>347XI308_L2</w:t>
            </w:r>
          </w:p>
        </w:tc>
        <w:tc>
          <w:tcPr>
            <w:tcW w:w="3119" w:type="dxa"/>
          </w:tcPr>
          <w:p w14:paraId="4E2440B5" w14:textId="77777777" w:rsidR="004E0C4C" w:rsidRPr="00677323" w:rsidRDefault="004E0C4C" w:rsidP="00472B6F">
            <w:pPr>
              <w:pStyle w:val="Brdtext"/>
              <w:ind w:left="0"/>
            </w:pPr>
            <w:r w:rsidRPr="00DC7A21">
              <w:rPr>
                <w:color w:val="FF0000"/>
              </w:rPr>
              <w:t xml:space="preserve">Lågt </w:t>
            </w:r>
            <w:proofErr w:type="spellStart"/>
            <w:proofErr w:type="gramStart"/>
            <w:r w:rsidRPr="00DC7A21">
              <w:rPr>
                <w:color w:val="FF0000"/>
              </w:rPr>
              <w:t>diff.tryck</w:t>
            </w:r>
            <w:proofErr w:type="spellEnd"/>
            <w:proofErr w:type="gramEnd"/>
            <w:r w:rsidRPr="00DC7A21">
              <w:rPr>
                <w:color w:val="FF0000"/>
              </w:rPr>
              <w:t xml:space="preserve"> tvättad gas / sur gas</w:t>
            </w:r>
          </w:p>
        </w:tc>
        <w:tc>
          <w:tcPr>
            <w:tcW w:w="425" w:type="dxa"/>
          </w:tcPr>
          <w:p w14:paraId="5FD3382B" w14:textId="77777777" w:rsidR="004E0C4C" w:rsidRPr="00677323" w:rsidRDefault="004E0C4C" w:rsidP="00472B6F">
            <w:pPr>
              <w:pStyle w:val="Brdtext"/>
              <w:ind w:left="0"/>
            </w:pPr>
          </w:p>
        </w:tc>
        <w:tc>
          <w:tcPr>
            <w:tcW w:w="425" w:type="dxa"/>
          </w:tcPr>
          <w:p w14:paraId="451EB059" w14:textId="77777777" w:rsidR="004E0C4C" w:rsidRPr="00677323" w:rsidRDefault="004E0C4C" w:rsidP="00472B6F">
            <w:pPr>
              <w:pStyle w:val="Brdtext"/>
              <w:ind w:left="0"/>
            </w:pPr>
            <w:r w:rsidRPr="00DC7A21">
              <w:rPr>
                <w:color w:val="FF0000"/>
              </w:rPr>
              <w:t>X</w:t>
            </w:r>
          </w:p>
        </w:tc>
        <w:tc>
          <w:tcPr>
            <w:tcW w:w="425" w:type="dxa"/>
          </w:tcPr>
          <w:p w14:paraId="4560214C" w14:textId="77777777" w:rsidR="004E0C4C" w:rsidRPr="00677323" w:rsidRDefault="004E0C4C" w:rsidP="00472B6F">
            <w:pPr>
              <w:pStyle w:val="Brdtext"/>
              <w:ind w:left="0"/>
            </w:pPr>
          </w:p>
        </w:tc>
        <w:tc>
          <w:tcPr>
            <w:tcW w:w="1134" w:type="dxa"/>
          </w:tcPr>
          <w:p w14:paraId="13EA27B8" w14:textId="77777777" w:rsidR="004E0C4C" w:rsidRPr="00677323" w:rsidRDefault="004E0C4C" w:rsidP="00472B6F">
            <w:pPr>
              <w:pStyle w:val="Brdtext"/>
              <w:ind w:left="0"/>
            </w:pPr>
          </w:p>
        </w:tc>
      </w:tr>
      <w:tr w:rsidR="004E0C4C" w:rsidRPr="00677323" w14:paraId="09ED254C" w14:textId="77777777" w:rsidTr="004E0C4C">
        <w:tc>
          <w:tcPr>
            <w:tcW w:w="2405" w:type="dxa"/>
          </w:tcPr>
          <w:p w14:paraId="0FECEF81" w14:textId="77777777" w:rsidR="004E0C4C" w:rsidRPr="00677323" w:rsidRDefault="004E0C4C" w:rsidP="00472B6F">
            <w:pPr>
              <w:pStyle w:val="Brdtext"/>
              <w:ind w:left="0"/>
            </w:pPr>
            <w:r w:rsidRPr="00DC7A21">
              <w:rPr>
                <w:color w:val="FF0000"/>
              </w:rPr>
              <w:t>347TI312_H2_N</w:t>
            </w:r>
          </w:p>
        </w:tc>
        <w:tc>
          <w:tcPr>
            <w:tcW w:w="3119" w:type="dxa"/>
          </w:tcPr>
          <w:p w14:paraId="0FACE528" w14:textId="77777777" w:rsidR="004E0C4C" w:rsidRPr="00677323" w:rsidRDefault="004E0C4C" w:rsidP="00472B6F">
            <w:pPr>
              <w:pStyle w:val="Brdtext"/>
              <w:ind w:left="0"/>
            </w:pPr>
            <w:r w:rsidRPr="00DC7A21">
              <w:rPr>
                <w:color w:val="FF0000"/>
              </w:rPr>
              <w:t xml:space="preserve">347TI312 ≥ H2 </w:t>
            </w:r>
            <w:proofErr w:type="spellStart"/>
            <w:r w:rsidRPr="00DC7A21">
              <w:rPr>
                <w:color w:val="FF0000"/>
              </w:rPr>
              <w:t>Surgas</w:t>
            </w:r>
            <w:proofErr w:type="spellEnd"/>
            <w:r w:rsidRPr="00DC7A21">
              <w:rPr>
                <w:color w:val="FF0000"/>
              </w:rPr>
              <w:t xml:space="preserve"> e.HE200</w:t>
            </w:r>
          </w:p>
        </w:tc>
        <w:tc>
          <w:tcPr>
            <w:tcW w:w="425" w:type="dxa"/>
          </w:tcPr>
          <w:p w14:paraId="76DFF955" w14:textId="77777777" w:rsidR="004E0C4C" w:rsidRPr="00677323" w:rsidRDefault="004E0C4C" w:rsidP="00472B6F">
            <w:pPr>
              <w:pStyle w:val="Brdtext"/>
              <w:ind w:left="0"/>
            </w:pPr>
          </w:p>
        </w:tc>
        <w:tc>
          <w:tcPr>
            <w:tcW w:w="425" w:type="dxa"/>
          </w:tcPr>
          <w:p w14:paraId="096D2EDD" w14:textId="77777777" w:rsidR="004E0C4C" w:rsidRPr="00677323" w:rsidRDefault="004E0C4C" w:rsidP="00472B6F">
            <w:pPr>
              <w:pStyle w:val="Brdtext"/>
              <w:ind w:left="0"/>
            </w:pPr>
            <w:r w:rsidRPr="00DC7A21">
              <w:rPr>
                <w:color w:val="FF0000"/>
              </w:rPr>
              <w:t>X</w:t>
            </w:r>
          </w:p>
        </w:tc>
        <w:tc>
          <w:tcPr>
            <w:tcW w:w="425" w:type="dxa"/>
          </w:tcPr>
          <w:p w14:paraId="3CAB86DD" w14:textId="77777777" w:rsidR="004E0C4C" w:rsidRPr="00677323" w:rsidRDefault="004E0C4C" w:rsidP="00472B6F">
            <w:pPr>
              <w:pStyle w:val="Brdtext"/>
              <w:ind w:left="0"/>
            </w:pPr>
          </w:p>
        </w:tc>
        <w:tc>
          <w:tcPr>
            <w:tcW w:w="1134" w:type="dxa"/>
          </w:tcPr>
          <w:p w14:paraId="1B619711" w14:textId="77777777" w:rsidR="004E0C4C" w:rsidRPr="00677323" w:rsidRDefault="004E0C4C" w:rsidP="00472B6F">
            <w:pPr>
              <w:pStyle w:val="Brdtext"/>
              <w:ind w:left="0"/>
            </w:pPr>
          </w:p>
        </w:tc>
      </w:tr>
      <w:tr w:rsidR="004E0C4C" w:rsidRPr="00677323" w14:paraId="11677198" w14:textId="77777777" w:rsidTr="004E0C4C">
        <w:tc>
          <w:tcPr>
            <w:tcW w:w="2405" w:type="dxa"/>
          </w:tcPr>
          <w:p w14:paraId="69BC77F9" w14:textId="77777777" w:rsidR="004E0C4C" w:rsidRPr="00677323" w:rsidRDefault="004E0C4C" w:rsidP="00472B6F">
            <w:pPr>
              <w:pStyle w:val="Brdtext"/>
              <w:ind w:left="0"/>
            </w:pPr>
            <w:r w:rsidRPr="00DC7A21">
              <w:rPr>
                <w:color w:val="FF0000"/>
              </w:rPr>
              <w:t>347LZ313</w:t>
            </w:r>
          </w:p>
        </w:tc>
        <w:tc>
          <w:tcPr>
            <w:tcW w:w="3119" w:type="dxa"/>
          </w:tcPr>
          <w:p w14:paraId="7E538177" w14:textId="77777777" w:rsidR="004E0C4C" w:rsidRPr="00677323" w:rsidRDefault="004E0C4C" w:rsidP="00472B6F">
            <w:pPr>
              <w:pStyle w:val="Brdtext"/>
              <w:ind w:left="0"/>
            </w:pPr>
            <w:r w:rsidRPr="00DC7A21">
              <w:rPr>
                <w:color w:val="FF0000"/>
              </w:rPr>
              <w:t xml:space="preserve">Separator </w:t>
            </w:r>
            <w:proofErr w:type="spellStart"/>
            <w:r w:rsidRPr="00DC7A21">
              <w:rPr>
                <w:color w:val="FF0000"/>
              </w:rPr>
              <w:t>surgas</w:t>
            </w:r>
            <w:proofErr w:type="spellEnd"/>
          </w:p>
        </w:tc>
        <w:tc>
          <w:tcPr>
            <w:tcW w:w="425" w:type="dxa"/>
          </w:tcPr>
          <w:p w14:paraId="649AB5A7" w14:textId="77777777" w:rsidR="004E0C4C" w:rsidRPr="00677323" w:rsidRDefault="004E0C4C" w:rsidP="00472B6F">
            <w:pPr>
              <w:pStyle w:val="Brdtext"/>
              <w:ind w:left="0"/>
            </w:pPr>
          </w:p>
        </w:tc>
        <w:tc>
          <w:tcPr>
            <w:tcW w:w="425" w:type="dxa"/>
          </w:tcPr>
          <w:p w14:paraId="1E37B896" w14:textId="77777777" w:rsidR="004E0C4C" w:rsidRPr="00677323" w:rsidRDefault="004E0C4C" w:rsidP="00472B6F">
            <w:pPr>
              <w:pStyle w:val="Brdtext"/>
              <w:ind w:left="0"/>
            </w:pPr>
            <w:r w:rsidRPr="00DC7A21">
              <w:rPr>
                <w:color w:val="FF0000"/>
              </w:rPr>
              <w:t>X</w:t>
            </w:r>
          </w:p>
        </w:tc>
        <w:tc>
          <w:tcPr>
            <w:tcW w:w="425" w:type="dxa"/>
          </w:tcPr>
          <w:p w14:paraId="5AB12211" w14:textId="77777777" w:rsidR="004E0C4C" w:rsidRPr="00677323" w:rsidRDefault="004E0C4C" w:rsidP="00472B6F">
            <w:pPr>
              <w:pStyle w:val="Brdtext"/>
              <w:ind w:left="0"/>
            </w:pPr>
          </w:p>
        </w:tc>
        <w:tc>
          <w:tcPr>
            <w:tcW w:w="1134" w:type="dxa"/>
          </w:tcPr>
          <w:p w14:paraId="5874BC44" w14:textId="77777777" w:rsidR="004E0C4C" w:rsidRPr="00677323" w:rsidRDefault="004E0C4C" w:rsidP="00472B6F">
            <w:pPr>
              <w:pStyle w:val="Brdtext"/>
              <w:ind w:left="0"/>
            </w:pPr>
          </w:p>
        </w:tc>
      </w:tr>
      <w:tr w:rsidR="004E0C4C" w:rsidRPr="00677323" w14:paraId="0CBA050D" w14:textId="77777777" w:rsidTr="004E0C4C">
        <w:tc>
          <w:tcPr>
            <w:tcW w:w="2405" w:type="dxa"/>
          </w:tcPr>
          <w:p w14:paraId="487D957B" w14:textId="77777777" w:rsidR="004E0C4C" w:rsidRPr="00677323" w:rsidRDefault="004E0C4C" w:rsidP="00472B6F">
            <w:pPr>
              <w:pStyle w:val="Brdtext"/>
              <w:ind w:left="0"/>
            </w:pPr>
            <w:r w:rsidRPr="00DC7A21">
              <w:rPr>
                <w:color w:val="FF0000"/>
              </w:rPr>
              <w:t>347LI608_H2_N</w:t>
            </w:r>
          </w:p>
        </w:tc>
        <w:tc>
          <w:tcPr>
            <w:tcW w:w="3119" w:type="dxa"/>
          </w:tcPr>
          <w:p w14:paraId="14DC718B" w14:textId="77777777" w:rsidR="004E0C4C" w:rsidRPr="00677323" w:rsidRDefault="004E0C4C" w:rsidP="00472B6F">
            <w:pPr>
              <w:pStyle w:val="Brdtext"/>
              <w:ind w:left="0"/>
            </w:pPr>
            <w:r w:rsidRPr="00DC7A21">
              <w:rPr>
                <w:color w:val="FF0000"/>
              </w:rPr>
              <w:t xml:space="preserve">347LI608 ≥ H2 </w:t>
            </w:r>
            <w:proofErr w:type="spellStart"/>
            <w:r w:rsidRPr="00DC7A21">
              <w:rPr>
                <w:color w:val="FF0000"/>
              </w:rPr>
              <w:t>Absorber</w:t>
            </w:r>
            <w:proofErr w:type="spellEnd"/>
          </w:p>
        </w:tc>
        <w:tc>
          <w:tcPr>
            <w:tcW w:w="425" w:type="dxa"/>
          </w:tcPr>
          <w:p w14:paraId="67FC9D83" w14:textId="77777777" w:rsidR="004E0C4C" w:rsidRPr="00677323" w:rsidRDefault="004E0C4C" w:rsidP="00472B6F">
            <w:pPr>
              <w:pStyle w:val="Brdtext"/>
              <w:ind w:left="0"/>
            </w:pPr>
          </w:p>
        </w:tc>
        <w:tc>
          <w:tcPr>
            <w:tcW w:w="425" w:type="dxa"/>
          </w:tcPr>
          <w:p w14:paraId="61339762" w14:textId="77777777" w:rsidR="004E0C4C" w:rsidRPr="00677323" w:rsidRDefault="004E0C4C" w:rsidP="00472B6F">
            <w:pPr>
              <w:pStyle w:val="Brdtext"/>
              <w:ind w:left="0"/>
            </w:pPr>
            <w:r w:rsidRPr="00DC7A21">
              <w:rPr>
                <w:color w:val="FF0000"/>
              </w:rPr>
              <w:t>X</w:t>
            </w:r>
          </w:p>
        </w:tc>
        <w:tc>
          <w:tcPr>
            <w:tcW w:w="425" w:type="dxa"/>
          </w:tcPr>
          <w:p w14:paraId="134380EB" w14:textId="77777777" w:rsidR="004E0C4C" w:rsidRPr="00677323" w:rsidRDefault="004E0C4C" w:rsidP="00472B6F">
            <w:pPr>
              <w:pStyle w:val="Brdtext"/>
              <w:ind w:left="0"/>
            </w:pPr>
          </w:p>
        </w:tc>
        <w:tc>
          <w:tcPr>
            <w:tcW w:w="1134" w:type="dxa"/>
          </w:tcPr>
          <w:p w14:paraId="1FB56395" w14:textId="77777777" w:rsidR="004E0C4C" w:rsidRPr="00677323" w:rsidRDefault="004E0C4C" w:rsidP="00472B6F">
            <w:pPr>
              <w:pStyle w:val="Brdtext"/>
              <w:ind w:left="0"/>
            </w:pPr>
          </w:p>
        </w:tc>
      </w:tr>
      <w:tr w:rsidR="004E0C4C" w:rsidRPr="00677323" w14:paraId="2287FC96" w14:textId="77777777" w:rsidTr="004E0C4C">
        <w:tc>
          <w:tcPr>
            <w:tcW w:w="2405" w:type="dxa"/>
          </w:tcPr>
          <w:p w14:paraId="576086DB" w14:textId="77777777" w:rsidR="004E0C4C" w:rsidRPr="00677323" w:rsidRDefault="004E0C4C" w:rsidP="00472B6F">
            <w:pPr>
              <w:pStyle w:val="Brdtext"/>
              <w:ind w:left="0"/>
            </w:pPr>
            <w:r w:rsidRPr="00DC7A21">
              <w:rPr>
                <w:color w:val="FF0000"/>
              </w:rPr>
              <w:t>347TI307_H2_N</w:t>
            </w:r>
          </w:p>
        </w:tc>
        <w:tc>
          <w:tcPr>
            <w:tcW w:w="3119" w:type="dxa"/>
          </w:tcPr>
          <w:p w14:paraId="2D22762C" w14:textId="77777777" w:rsidR="004E0C4C" w:rsidRPr="00677323" w:rsidRDefault="004E0C4C" w:rsidP="00472B6F">
            <w:pPr>
              <w:pStyle w:val="Brdtext"/>
              <w:ind w:left="0"/>
            </w:pPr>
            <w:r w:rsidRPr="00DC7A21">
              <w:rPr>
                <w:color w:val="FF0000"/>
              </w:rPr>
              <w:t xml:space="preserve">347TI307 ≥ H2 </w:t>
            </w:r>
            <w:proofErr w:type="spellStart"/>
            <w:r w:rsidRPr="00DC7A21">
              <w:rPr>
                <w:color w:val="FF0000"/>
              </w:rPr>
              <w:t>Red.gas</w:t>
            </w:r>
            <w:proofErr w:type="spellEnd"/>
            <w:r w:rsidRPr="00DC7A21">
              <w:rPr>
                <w:color w:val="FF0000"/>
              </w:rPr>
              <w:t xml:space="preserve"> </w:t>
            </w:r>
            <w:proofErr w:type="spellStart"/>
            <w:r w:rsidRPr="00DC7A21">
              <w:rPr>
                <w:color w:val="FF0000"/>
              </w:rPr>
              <w:t>eft.sep</w:t>
            </w:r>
            <w:proofErr w:type="spellEnd"/>
          </w:p>
        </w:tc>
        <w:tc>
          <w:tcPr>
            <w:tcW w:w="425" w:type="dxa"/>
          </w:tcPr>
          <w:p w14:paraId="1E1C3E11" w14:textId="77777777" w:rsidR="004E0C4C" w:rsidRPr="00677323" w:rsidRDefault="004E0C4C" w:rsidP="00472B6F">
            <w:pPr>
              <w:pStyle w:val="Brdtext"/>
              <w:ind w:left="0"/>
            </w:pPr>
          </w:p>
        </w:tc>
        <w:tc>
          <w:tcPr>
            <w:tcW w:w="425" w:type="dxa"/>
          </w:tcPr>
          <w:p w14:paraId="3C85E1FA" w14:textId="77777777" w:rsidR="004E0C4C" w:rsidRPr="00677323" w:rsidRDefault="004E0C4C" w:rsidP="00472B6F">
            <w:pPr>
              <w:pStyle w:val="Brdtext"/>
              <w:ind w:left="0"/>
            </w:pPr>
            <w:r w:rsidRPr="00DC7A21">
              <w:rPr>
                <w:color w:val="FF0000"/>
              </w:rPr>
              <w:t>X</w:t>
            </w:r>
          </w:p>
        </w:tc>
        <w:tc>
          <w:tcPr>
            <w:tcW w:w="425" w:type="dxa"/>
          </w:tcPr>
          <w:p w14:paraId="773AF874" w14:textId="77777777" w:rsidR="004E0C4C" w:rsidRPr="00677323" w:rsidRDefault="004E0C4C" w:rsidP="00472B6F">
            <w:pPr>
              <w:pStyle w:val="Brdtext"/>
              <w:ind w:left="0"/>
            </w:pPr>
          </w:p>
        </w:tc>
        <w:tc>
          <w:tcPr>
            <w:tcW w:w="1134" w:type="dxa"/>
          </w:tcPr>
          <w:p w14:paraId="2C5A62AB" w14:textId="77777777" w:rsidR="004E0C4C" w:rsidRPr="00677323" w:rsidRDefault="004E0C4C" w:rsidP="00472B6F">
            <w:pPr>
              <w:pStyle w:val="Brdtext"/>
              <w:ind w:left="0"/>
            </w:pPr>
          </w:p>
        </w:tc>
      </w:tr>
      <w:tr w:rsidR="004E0C4C" w:rsidRPr="00677323" w14:paraId="1327FA95" w14:textId="77777777" w:rsidTr="004E0C4C">
        <w:tc>
          <w:tcPr>
            <w:tcW w:w="2405" w:type="dxa"/>
          </w:tcPr>
          <w:p w14:paraId="55F1BE63" w14:textId="77777777" w:rsidR="004E0C4C" w:rsidRPr="00677323" w:rsidRDefault="004E0C4C" w:rsidP="00472B6F">
            <w:pPr>
              <w:pStyle w:val="Brdtext"/>
              <w:ind w:left="0"/>
            </w:pPr>
            <w:r w:rsidRPr="00DC7A21">
              <w:rPr>
                <w:color w:val="FF0000"/>
              </w:rPr>
              <w:t>347LI508_H2_N</w:t>
            </w:r>
          </w:p>
        </w:tc>
        <w:tc>
          <w:tcPr>
            <w:tcW w:w="3119" w:type="dxa"/>
          </w:tcPr>
          <w:p w14:paraId="3621C923" w14:textId="77777777" w:rsidR="004E0C4C" w:rsidRPr="00677323" w:rsidRDefault="004E0C4C" w:rsidP="00472B6F">
            <w:pPr>
              <w:pStyle w:val="Brdtext"/>
              <w:ind w:left="0"/>
            </w:pPr>
            <w:r w:rsidRPr="00DC7A21">
              <w:rPr>
                <w:color w:val="FF0000"/>
              </w:rPr>
              <w:t xml:space="preserve">347LI508 ≥ H2 </w:t>
            </w:r>
            <w:proofErr w:type="spellStart"/>
            <w:r w:rsidRPr="00DC7A21">
              <w:rPr>
                <w:color w:val="FF0000"/>
              </w:rPr>
              <w:t>Återkokare</w:t>
            </w:r>
            <w:proofErr w:type="spellEnd"/>
            <w:r w:rsidRPr="00DC7A21">
              <w:rPr>
                <w:color w:val="FF0000"/>
              </w:rPr>
              <w:t xml:space="preserve"> MEA</w:t>
            </w:r>
          </w:p>
        </w:tc>
        <w:tc>
          <w:tcPr>
            <w:tcW w:w="425" w:type="dxa"/>
          </w:tcPr>
          <w:p w14:paraId="492E1024" w14:textId="77777777" w:rsidR="004E0C4C" w:rsidRPr="00677323" w:rsidRDefault="004E0C4C" w:rsidP="00472B6F">
            <w:pPr>
              <w:pStyle w:val="Brdtext"/>
              <w:ind w:left="0"/>
            </w:pPr>
          </w:p>
        </w:tc>
        <w:tc>
          <w:tcPr>
            <w:tcW w:w="425" w:type="dxa"/>
          </w:tcPr>
          <w:p w14:paraId="072E1969" w14:textId="77777777" w:rsidR="004E0C4C" w:rsidRPr="00677323" w:rsidRDefault="004E0C4C" w:rsidP="00472B6F">
            <w:pPr>
              <w:pStyle w:val="Brdtext"/>
              <w:ind w:left="0"/>
            </w:pPr>
            <w:r w:rsidRPr="00DC7A21">
              <w:rPr>
                <w:color w:val="FF0000"/>
              </w:rPr>
              <w:t>X</w:t>
            </w:r>
          </w:p>
        </w:tc>
        <w:tc>
          <w:tcPr>
            <w:tcW w:w="425" w:type="dxa"/>
          </w:tcPr>
          <w:p w14:paraId="0E918CF1" w14:textId="77777777" w:rsidR="004E0C4C" w:rsidRPr="00677323" w:rsidRDefault="004E0C4C" w:rsidP="00472B6F">
            <w:pPr>
              <w:pStyle w:val="Brdtext"/>
              <w:ind w:left="0"/>
            </w:pPr>
          </w:p>
        </w:tc>
        <w:tc>
          <w:tcPr>
            <w:tcW w:w="1134" w:type="dxa"/>
          </w:tcPr>
          <w:p w14:paraId="00D8AB15" w14:textId="77777777" w:rsidR="004E0C4C" w:rsidRPr="00677323" w:rsidRDefault="004E0C4C" w:rsidP="00472B6F">
            <w:pPr>
              <w:pStyle w:val="Brdtext"/>
              <w:ind w:left="0"/>
            </w:pPr>
          </w:p>
        </w:tc>
      </w:tr>
      <w:tr w:rsidR="004E0C4C" w:rsidRPr="00677323" w14:paraId="3BF190C7" w14:textId="77777777" w:rsidTr="004E0C4C">
        <w:tc>
          <w:tcPr>
            <w:tcW w:w="2405" w:type="dxa"/>
          </w:tcPr>
          <w:p w14:paraId="7FC4D136" w14:textId="77777777" w:rsidR="004E0C4C" w:rsidRPr="00677323" w:rsidRDefault="004E0C4C" w:rsidP="00472B6F">
            <w:pPr>
              <w:pStyle w:val="Brdtext"/>
              <w:ind w:left="0"/>
            </w:pPr>
            <w:r w:rsidRPr="00DC7A21">
              <w:rPr>
                <w:color w:val="FF0000"/>
              </w:rPr>
              <w:t>261PZ330</w:t>
            </w:r>
          </w:p>
        </w:tc>
        <w:tc>
          <w:tcPr>
            <w:tcW w:w="3119" w:type="dxa"/>
          </w:tcPr>
          <w:p w14:paraId="3C9AFAF8" w14:textId="77777777" w:rsidR="004E0C4C" w:rsidRPr="00677323" w:rsidRDefault="004E0C4C" w:rsidP="00472B6F">
            <w:pPr>
              <w:pStyle w:val="Brdtext"/>
              <w:ind w:left="0"/>
            </w:pPr>
            <w:r w:rsidRPr="00DC7A21">
              <w:rPr>
                <w:color w:val="FF0000"/>
              </w:rPr>
              <w:t xml:space="preserve">261PZ330 Lågt tryck </w:t>
            </w:r>
            <w:proofErr w:type="spellStart"/>
            <w:proofErr w:type="gramStart"/>
            <w:r w:rsidRPr="00DC7A21">
              <w:rPr>
                <w:color w:val="FF0000"/>
              </w:rPr>
              <w:t>instr.luft</w:t>
            </w:r>
            <w:proofErr w:type="spellEnd"/>
            <w:proofErr w:type="gramEnd"/>
          </w:p>
        </w:tc>
        <w:tc>
          <w:tcPr>
            <w:tcW w:w="425" w:type="dxa"/>
          </w:tcPr>
          <w:p w14:paraId="209ABF02" w14:textId="77777777" w:rsidR="004E0C4C" w:rsidRPr="00677323" w:rsidRDefault="004E0C4C" w:rsidP="00472B6F">
            <w:pPr>
              <w:pStyle w:val="Brdtext"/>
              <w:ind w:left="0"/>
            </w:pPr>
          </w:p>
        </w:tc>
        <w:tc>
          <w:tcPr>
            <w:tcW w:w="425" w:type="dxa"/>
          </w:tcPr>
          <w:p w14:paraId="6B9E6B11" w14:textId="77777777" w:rsidR="004E0C4C" w:rsidRPr="00677323" w:rsidRDefault="004E0C4C" w:rsidP="00472B6F">
            <w:pPr>
              <w:pStyle w:val="Brdtext"/>
              <w:ind w:left="0"/>
            </w:pPr>
            <w:r w:rsidRPr="00DC7A21">
              <w:rPr>
                <w:color w:val="FF0000"/>
              </w:rPr>
              <w:t>X</w:t>
            </w:r>
          </w:p>
        </w:tc>
        <w:tc>
          <w:tcPr>
            <w:tcW w:w="425" w:type="dxa"/>
          </w:tcPr>
          <w:p w14:paraId="377E65FC" w14:textId="77777777" w:rsidR="004E0C4C" w:rsidRPr="00677323" w:rsidRDefault="004E0C4C" w:rsidP="00472B6F">
            <w:pPr>
              <w:pStyle w:val="Brdtext"/>
              <w:ind w:left="0"/>
            </w:pPr>
          </w:p>
        </w:tc>
        <w:tc>
          <w:tcPr>
            <w:tcW w:w="1134" w:type="dxa"/>
          </w:tcPr>
          <w:p w14:paraId="071B434D" w14:textId="77777777" w:rsidR="004E0C4C" w:rsidRPr="00677323" w:rsidRDefault="004E0C4C" w:rsidP="00472B6F">
            <w:pPr>
              <w:pStyle w:val="Brdtext"/>
              <w:ind w:left="0"/>
            </w:pPr>
          </w:p>
        </w:tc>
      </w:tr>
    </w:tbl>
    <w:p w14:paraId="56966D24" w14:textId="77777777" w:rsidR="00FA0E35" w:rsidRPr="00677323" w:rsidRDefault="00FA0E35" w:rsidP="00FA0E35">
      <w:pPr>
        <w:pStyle w:val="Brdtext"/>
      </w:pPr>
    </w:p>
    <w:p w14:paraId="63E5DF42" w14:textId="77777777" w:rsidR="00FA0E35" w:rsidRPr="00677323" w:rsidRDefault="00FA0E35" w:rsidP="00FA0E35">
      <w:pPr>
        <w:pStyle w:val="Brdtext"/>
        <w:rPr>
          <w:i/>
        </w:rPr>
      </w:pPr>
      <w:r w:rsidRPr="00677323">
        <w:rPr>
          <w:i/>
        </w:rPr>
        <w:t>De</w:t>
      </w:r>
      <w:r w:rsidR="000D3177" w:rsidRPr="00677323">
        <w:rPr>
          <w:i/>
        </w:rPr>
        <w:t>tt</w:t>
      </w:r>
      <w:r w:rsidRPr="00677323">
        <w:rPr>
          <w:i/>
        </w:rPr>
        <w:t>a objekt förreglar:</w:t>
      </w:r>
    </w:p>
    <w:p w14:paraId="04B2D75F" w14:textId="77777777" w:rsidR="00FA0E35" w:rsidRPr="00677323" w:rsidRDefault="00FA0E35" w:rsidP="00FA0E35">
      <w:pPr>
        <w:pStyle w:val="Brdtext"/>
      </w:pPr>
      <w:r w:rsidRPr="00677323">
        <w:t>347SV665 förreglar:</w:t>
      </w:r>
    </w:p>
    <w:p w14:paraId="5BFD1CAB" w14:textId="77777777" w:rsidR="00FA0E35" w:rsidRPr="00677323" w:rsidRDefault="00FA0E35" w:rsidP="00FA0E35">
      <w:pPr>
        <w:pStyle w:val="Brdtext"/>
        <w:numPr>
          <w:ilvl w:val="0"/>
          <w:numId w:val="20"/>
        </w:numPr>
      </w:pPr>
      <w:r w:rsidRPr="00677323">
        <w:t>347PU109</w:t>
      </w:r>
    </w:p>
    <w:p w14:paraId="1841BF10" w14:textId="77777777" w:rsidR="00FA0E35" w:rsidRPr="00677323" w:rsidRDefault="00FA0E35" w:rsidP="000B40BA">
      <w:pPr>
        <w:pStyle w:val="Brdtext"/>
        <w:rPr>
          <w:i/>
        </w:rPr>
      </w:pPr>
    </w:p>
    <w:p w14:paraId="2D4B94B7" w14:textId="77777777" w:rsidR="00FA0E35" w:rsidRPr="00677323" w:rsidRDefault="00FA0E35" w:rsidP="000B40BA">
      <w:pPr>
        <w:pStyle w:val="Brdtext"/>
        <w:rPr>
          <w:i/>
        </w:rPr>
      </w:pPr>
      <w:r w:rsidRPr="00677323">
        <w:rPr>
          <w:i/>
        </w:rPr>
        <w:t>347SV671</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0908CF68" w14:textId="77777777" w:rsidTr="00394D55">
        <w:trPr>
          <w:trHeight w:val="417"/>
        </w:trPr>
        <w:tc>
          <w:tcPr>
            <w:tcW w:w="1686" w:type="dxa"/>
          </w:tcPr>
          <w:p w14:paraId="47950A65" w14:textId="77777777" w:rsidR="00C82AF9" w:rsidRPr="00677323" w:rsidRDefault="00C82AF9" w:rsidP="00394D55">
            <w:pPr>
              <w:pStyle w:val="Brdtext"/>
              <w:ind w:left="0"/>
            </w:pPr>
            <w:r w:rsidRPr="00677323">
              <w:t>Objekttyp</w:t>
            </w:r>
          </w:p>
        </w:tc>
        <w:tc>
          <w:tcPr>
            <w:tcW w:w="2741" w:type="dxa"/>
          </w:tcPr>
          <w:p w14:paraId="3BBC9D55" w14:textId="77777777" w:rsidR="00C82AF9" w:rsidRPr="00677323" w:rsidRDefault="00C82AF9" w:rsidP="00394D55">
            <w:pPr>
              <w:pStyle w:val="Brdtext"/>
              <w:ind w:left="0"/>
            </w:pPr>
            <w:r w:rsidRPr="00677323">
              <w:t>Objekt/signal</w:t>
            </w:r>
          </w:p>
        </w:tc>
        <w:tc>
          <w:tcPr>
            <w:tcW w:w="3446" w:type="dxa"/>
          </w:tcPr>
          <w:p w14:paraId="4DEC9B26" w14:textId="77777777" w:rsidR="00C82AF9" w:rsidRPr="00677323" w:rsidRDefault="00C82AF9" w:rsidP="00394D55">
            <w:pPr>
              <w:pStyle w:val="Brdtext"/>
              <w:ind w:left="0"/>
            </w:pPr>
            <w:r w:rsidRPr="00677323">
              <w:t>Beskrivning</w:t>
            </w:r>
          </w:p>
        </w:tc>
      </w:tr>
      <w:tr w:rsidR="00C82AF9" w:rsidRPr="00677323" w14:paraId="4D69010E" w14:textId="77777777" w:rsidTr="00394D55">
        <w:trPr>
          <w:trHeight w:val="417"/>
        </w:trPr>
        <w:tc>
          <w:tcPr>
            <w:tcW w:w="1686" w:type="dxa"/>
          </w:tcPr>
          <w:p w14:paraId="32099103" w14:textId="77777777" w:rsidR="00C82AF9" w:rsidRPr="00677323" w:rsidRDefault="00C82AF9" w:rsidP="00394D55">
            <w:pPr>
              <w:pStyle w:val="Brdtext"/>
              <w:ind w:left="0"/>
            </w:pPr>
            <w:r w:rsidRPr="00677323">
              <w:t>VAL</w:t>
            </w:r>
          </w:p>
        </w:tc>
        <w:tc>
          <w:tcPr>
            <w:tcW w:w="2741" w:type="dxa"/>
          </w:tcPr>
          <w:p w14:paraId="340CFDD4" w14:textId="77777777" w:rsidR="00C82AF9" w:rsidRPr="00677323" w:rsidRDefault="00C82AF9" w:rsidP="00C82AF9">
            <w:pPr>
              <w:pStyle w:val="Brdtext"/>
              <w:ind w:left="0"/>
            </w:pPr>
            <w:r w:rsidRPr="00677323">
              <w:t>347SV671</w:t>
            </w:r>
          </w:p>
        </w:tc>
        <w:tc>
          <w:tcPr>
            <w:tcW w:w="3446" w:type="dxa"/>
          </w:tcPr>
          <w:p w14:paraId="71726A68" w14:textId="77777777" w:rsidR="00C82AF9" w:rsidRPr="00677323" w:rsidRDefault="00C82AF9" w:rsidP="00394D55">
            <w:pPr>
              <w:pStyle w:val="Brdtext"/>
              <w:ind w:left="0"/>
            </w:pPr>
            <w:r w:rsidRPr="00677323">
              <w:t xml:space="preserve">Avstängningsventil CO2-fattig MEA till </w:t>
            </w:r>
            <w:proofErr w:type="spellStart"/>
            <w:r w:rsidRPr="00677323">
              <w:t>absorbern</w:t>
            </w:r>
            <w:proofErr w:type="spellEnd"/>
          </w:p>
        </w:tc>
      </w:tr>
    </w:tbl>
    <w:p w14:paraId="505A57DE" w14:textId="77777777" w:rsidR="00C82AF9" w:rsidRPr="00677323" w:rsidRDefault="00C82AF9" w:rsidP="000B40BA">
      <w:pPr>
        <w:pStyle w:val="Brdtext"/>
        <w:rPr>
          <w:i/>
        </w:rPr>
      </w:pPr>
    </w:p>
    <w:p w14:paraId="34E9BB10" w14:textId="77777777" w:rsidR="000C3A9C" w:rsidRPr="00677323" w:rsidRDefault="000C3A9C" w:rsidP="00247905">
      <w:pPr>
        <w:pStyle w:val="Brdtext"/>
      </w:pPr>
      <w:r w:rsidRPr="00677323">
        <w:t xml:space="preserve">Avstängningsventil </w:t>
      </w:r>
      <w:r w:rsidR="00247905" w:rsidRPr="00677323">
        <w:t>347SV671</w:t>
      </w:r>
      <w:r w:rsidRPr="00677323">
        <w:t xml:space="preserve"> stänger inkommande flöde av CO2-fattig MEA till </w:t>
      </w:r>
      <w:proofErr w:type="spellStart"/>
      <w:r w:rsidRPr="00677323">
        <w:t>absorbern</w:t>
      </w:r>
      <w:proofErr w:type="spellEnd"/>
      <w:r w:rsidRPr="00677323">
        <w:t xml:space="preserve"> vid givna förreglingsvillkor.</w:t>
      </w:r>
    </w:p>
    <w:p w14:paraId="05BA1F5F" w14:textId="77777777" w:rsidR="002758DD" w:rsidRPr="00677323" w:rsidRDefault="002758DD" w:rsidP="002758DD">
      <w:pPr>
        <w:pStyle w:val="Brdtext"/>
        <w:rPr>
          <w:i/>
        </w:rPr>
      </w:pPr>
      <w:proofErr w:type="spellStart"/>
      <w:r w:rsidRPr="00677323">
        <w:rPr>
          <w:i/>
        </w:rPr>
        <w:t>Förreglingar</w:t>
      </w:r>
      <w:proofErr w:type="spellEnd"/>
      <w:r w:rsidRPr="00677323">
        <w:rPr>
          <w:i/>
        </w:rPr>
        <w:t xml:space="preserve"> för 347SV671 (Förreglas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089DBDCC" w14:textId="77777777" w:rsidTr="00453233">
        <w:tc>
          <w:tcPr>
            <w:tcW w:w="2405" w:type="dxa"/>
          </w:tcPr>
          <w:p w14:paraId="505228B9" w14:textId="77777777" w:rsidR="002758DD" w:rsidRPr="00677323" w:rsidRDefault="002758DD" w:rsidP="00453233">
            <w:pPr>
              <w:pStyle w:val="Brdtext"/>
              <w:ind w:left="0"/>
            </w:pPr>
            <w:r w:rsidRPr="00677323">
              <w:t>Objekt/signal</w:t>
            </w:r>
          </w:p>
        </w:tc>
        <w:tc>
          <w:tcPr>
            <w:tcW w:w="3119" w:type="dxa"/>
          </w:tcPr>
          <w:p w14:paraId="7AF1174C" w14:textId="77777777" w:rsidR="002758DD" w:rsidRPr="00677323" w:rsidRDefault="002758DD" w:rsidP="00453233">
            <w:pPr>
              <w:pStyle w:val="Brdtext"/>
              <w:ind w:left="0"/>
            </w:pPr>
            <w:r w:rsidRPr="00677323">
              <w:t>Beskrivning</w:t>
            </w:r>
          </w:p>
        </w:tc>
        <w:tc>
          <w:tcPr>
            <w:tcW w:w="425" w:type="dxa"/>
          </w:tcPr>
          <w:p w14:paraId="0E17B380" w14:textId="77777777" w:rsidR="002758DD" w:rsidRPr="00677323" w:rsidRDefault="002758DD" w:rsidP="00453233">
            <w:pPr>
              <w:pStyle w:val="Brdtext"/>
              <w:ind w:left="0"/>
            </w:pPr>
            <w:r w:rsidRPr="00677323">
              <w:t>A</w:t>
            </w:r>
          </w:p>
        </w:tc>
        <w:tc>
          <w:tcPr>
            <w:tcW w:w="425" w:type="dxa"/>
          </w:tcPr>
          <w:p w14:paraId="3E4DF6C3" w14:textId="77777777" w:rsidR="002758DD" w:rsidRPr="00677323" w:rsidRDefault="002758DD" w:rsidP="00453233">
            <w:pPr>
              <w:pStyle w:val="Brdtext"/>
              <w:ind w:left="0"/>
            </w:pPr>
            <w:r w:rsidRPr="00677323">
              <w:t>B</w:t>
            </w:r>
          </w:p>
        </w:tc>
        <w:tc>
          <w:tcPr>
            <w:tcW w:w="425" w:type="dxa"/>
          </w:tcPr>
          <w:p w14:paraId="500078B2" w14:textId="77777777" w:rsidR="002758DD" w:rsidRPr="00677323" w:rsidRDefault="002758DD" w:rsidP="00453233">
            <w:pPr>
              <w:pStyle w:val="Brdtext"/>
              <w:ind w:left="0"/>
            </w:pPr>
            <w:r w:rsidRPr="00677323">
              <w:t>C</w:t>
            </w:r>
          </w:p>
        </w:tc>
        <w:tc>
          <w:tcPr>
            <w:tcW w:w="1134" w:type="dxa"/>
          </w:tcPr>
          <w:p w14:paraId="3D23270C" w14:textId="77777777" w:rsidR="002758DD" w:rsidRPr="00677323" w:rsidRDefault="002758DD" w:rsidP="00453233">
            <w:pPr>
              <w:pStyle w:val="Brdtext"/>
              <w:ind w:left="0"/>
            </w:pPr>
            <w:r w:rsidRPr="00677323">
              <w:t>Runint1</w:t>
            </w:r>
          </w:p>
        </w:tc>
      </w:tr>
      <w:tr w:rsidR="00677323" w:rsidRPr="00677323" w14:paraId="16180061" w14:textId="77777777" w:rsidTr="00453233">
        <w:tc>
          <w:tcPr>
            <w:tcW w:w="2405" w:type="dxa"/>
          </w:tcPr>
          <w:p w14:paraId="2686E4B2" w14:textId="77777777" w:rsidR="00CE7BF5" w:rsidRPr="00677323" w:rsidRDefault="00CE7BF5" w:rsidP="00453233">
            <w:pPr>
              <w:pStyle w:val="Brdtext"/>
              <w:ind w:left="0"/>
            </w:pPr>
            <w:r w:rsidRPr="00677323">
              <w:t>347SV671_MV1</w:t>
            </w:r>
          </w:p>
        </w:tc>
        <w:tc>
          <w:tcPr>
            <w:tcW w:w="3119" w:type="dxa"/>
          </w:tcPr>
          <w:p w14:paraId="2000533D" w14:textId="77777777" w:rsidR="00CE7BF5" w:rsidRPr="00677323" w:rsidRDefault="00CE7BF5" w:rsidP="00453233">
            <w:pPr>
              <w:pStyle w:val="Brdtext"/>
              <w:ind w:left="0"/>
            </w:pPr>
            <w:r w:rsidRPr="00677323">
              <w:t>Säkerhetssystem</w:t>
            </w:r>
          </w:p>
        </w:tc>
        <w:tc>
          <w:tcPr>
            <w:tcW w:w="425" w:type="dxa"/>
          </w:tcPr>
          <w:p w14:paraId="47860514" w14:textId="77777777" w:rsidR="00CE7BF5" w:rsidRPr="00677323" w:rsidRDefault="00CE7BF5" w:rsidP="00453233">
            <w:pPr>
              <w:pStyle w:val="Brdtext"/>
              <w:ind w:left="0"/>
            </w:pPr>
          </w:p>
        </w:tc>
        <w:tc>
          <w:tcPr>
            <w:tcW w:w="425" w:type="dxa"/>
          </w:tcPr>
          <w:p w14:paraId="7B7DB9C3" w14:textId="77777777" w:rsidR="00CE7BF5" w:rsidRPr="00677323" w:rsidRDefault="00CE7BF5" w:rsidP="00453233">
            <w:pPr>
              <w:pStyle w:val="Brdtext"/>
              <w:ind w:left="0"/>
            </w:pPr>
          </w:p>
        </w:tc>
        <w:tc>
          <w:tcPr>
            <w:tcW w:w="425" w:type="dxa"/>
          </w:tcPr>
          <w:p w14:paraId="214C6474" w14:textId="77777777" w:rsidR="00CE7BF5" w:rsidRPr="00677323" w:rsidRDefault="00CE7BF5" w:rsidP="00453233">
            <w:pPr>
              <w:pStyle w:val="Brdtext"/>
              <w:ind w:left="0"/>
            </w:pPr>
            <w:r w:rsidRPr="00677323">
              <w:t>X</w:t>
            </w:r>
          </w:p>
        </w:tc>
        <w:tc>
          <w:tcPr>
            <w:tcW w:w="1134" w:type="dxa"/>
          </w:tcPr>
          <w:p w14:paraId="0AB67E4D" w14:textId="77777777" w:rsidR="00CE7BF5" w:rsidRPr="00677323" w:rsidRDefault="00CE7BF5" w:rsidP="00453233">
            <w:pPr>
              <w:pStyle w:val="Brdtext"/>
              <w:ind w:left="0"/>
            </w:pPr>
          </w:p>
        </w:tc>
      </w:tr>
      <w:tr w:rsidR="000D2EF6" w:rsidRPr="00677323" w14:paraId="31F640FE" w14:textId="77777777" w:rsidTr="00453233">
        <w:tc>
          <w:tcPr>
            <w:tcW w:w="2405" w:type="dxa"/>
          </w:tcPr>
          <w:p w14:paraId="31D349C1" w14:textId="04F1C170" w:rsidR="000D2EF6" w:rsidRPr="000D2EF6" w:rsidRDefault="000D2EF6" w:rsidP="000D2EF6">
            <w:pPr>
              <w:pStyle w:val="Brdtext"/>
              <w:ind w:left="0"/>
              <w:rPr>
                <w:color w:val="FF0000"/>
              </w:rPr>
            </w:pPr>
            <w:r w:rsidRPr="000D2EF6">
              <w:rPr>
                <w:color w:val="FF0000"/>
              </w:rPr>
              <w:t>Dummy-PF</w:t>
            </w:r>
          </w:p>
        </w:tc>
        <w:tc>
          <w:tcPr>
            <w:tcW w:w="3119" w:type="dxa"/>
          </w:tcPr>
          <w:p w14:paraId="11C133A7" w14:textId="49969438" w:rsidR="000D2EF6" w:rsidRPr="000D2EF6" w:rsidRDefault="000D2EF6" w:rsidP="000D2EF6">
            <w:pPr>
              <w:pStyle w:val="Brdtext"/>
              <w:ind w:left="0"/>
              <w:rPr>
                <w:color w:val="FF0000"/>
              </w:rPr>
            </w:pPr>
            <w:r w:rsidRPr="000D2EF6">
              <w:rPr>
                <w:color w:val="FF0000"/>
              </w:rPr>
              <w:t>Generellt elavbrott</w:t>
            </w:r>
          </w:p>
        </w:tc>
        <w:tc>
          <w:tcPr>
            <w:tcW w:w="425" w:type="dxa"/>
          </w:tcPr>
          <w:p w14:paraId="3BE74C89" w14:textId="77777777" w:rsidR="000D2EF6" w:rsidRPr="000D2EF6" w:rsidRDefault="000D2EF6" w:rsidP="000D2EF6">
            <w:pPr>
              <w:pStyle w:val="Brdtext"/>
              <w:ind w:left="0"/>
              <w:rPr>
                <w:color w:val="FF0000"/>
              </w:rPr>
            </w:pPr>
          </w:p>
        </w:tc>
        <w:tc>
          <w:tcPr>
            <w:tcW w:w="425" w:type="dxa"/>
          </w:tcPr>
          <w:p w14:paraId="336FE675" w14:textId="75F988CB" w:rsidR="000D2EF6" w:rsidRPr="000D2EF6" w:rsidRDefault="000D2EF6" w:rsidP="000D2EF6">
            <w:pPr>
              <w:pStyle w:val="Brdtext"/>
              <w:ind w:left="0"/>
              <w:rPr>
                <w:color w:val="FF0000"/>
              </w:rPr>
            </w:pPr>
            <w:r>
              <w:rPr>
                <w:color w:val="FF0000"/>
              </w:rPr>
              <w:t>X</w:t>
            </w:r>
          </w:p>
        </w:tc>
        <w:tc>
          <w:tcPr>
            <w:tcW w:w="425" w:type="dxa"/>
          </w:tcPr>
          <w:p w14:paraId="66E8E34E" w14:textId="77777777" w:rsidR="000D2EF6" w:rsidRPr="000D2EF6" w:rsidRDefault="000D2EF6" w:rsidP="000D2EF6">
            <w:pPr>
              <w:pStyle w:val="Brdtext"/>
              <w:ind w:left="0"/>
              <w:rPr>
                <w:color w:val="FF0000"/>
              </w:rPr>
            </w:pPr>
          </w:p>
        </w:tc>
        <w:tc>
          <w:tcPr>
            <w:tcW w:w="1134" w:type="dxa"/>
          </w:tcPr>
          <w:p w14:paraId="0F650826" w14:textId="77777777" w:rsidR="000D2EF6" w:rsidRPr="00677323" w:rsidRDefault="000D2EF6" w:rsidP="000D2EF6">
            <w:pPr>
              <w:pStyle w:val="Brdtext"/>
              <w:ind w:left="0"/>
            </w:pPr>
          </w:p>
        </w:tc>
      </w:tr>
      <w:tr w:rsidR="000D2EF6" w:rsidRPr="00677323" w14:paraId="0AF2F500" w14:textId="77777777" w:rsidTr="00453233">
        <w:tc>
          <w:tcPr>
            <w:tcW w:w="2405" w:type="dxa"/>
          </w:tcPr>
          <w:p w14:paraId="4F282A09" w14:textId="30C0FA77" w:rsidR="000D2EF6" w:rsidRPr="000D2EF6" w:rsidRDefault="000D2EF6" w:rsidP="000D2EF6">
            <w:pPr>
              <w:pStyle w:val="Brdtext"/>
              <w:ind w:left="0"/>
              <w:rPr>
                <w:color w:val="FF0000"/>
              </w:rPr>
            </w:pPr>
            <w:r w:rsidRPr="000D2EF6">
              <w:rPr>
                <w:color w:val="FF0000"/>
              </w:rPr>
              <w:t>347TI312_H2_N</w:t>
            </w:r>
          </w:p>
        </w:tc>
        <w:tc>
          <w:tcPr>
            <w:tcW w:w="3119" w:type="dxa"/>
          </w:tcPr>
          <w:p w14:paraId="52E18C56" w14:textId="76558410" w:rsidR="000D2EF6" w:rsidRPr="000D2EF6" w:rsidRDefault="000D2EF6" w:rsidP="000D2EF6">
            <w:pPr>
              <w:pStyle w:val="Brdtext"/>
              <w:ind w:left="0"/>
              <w:rPr>
                <w:color w:val="FF0000"/>
              </w:rPr>
            </w:pPr>
            <w:r w:rsidRPr="000D2EF6">
              <w:rPr>
                <w:color w:val="FF0000"/>
              </w:rPr>
              <w:t xml:space="preserve">347TI312 ≥ H2 </w:t>
            </w:r>
            <w:proofErr w:type="spellStart"/>
            <w:r w:rsidRPr="000D2EF6">
              <w:rPr>
                <w:color w:val="FF0000"/>
              </w:rPr>
              <w:t>Surgas</w:t>
            </w:r>
            <w:proofErr w:type="spellEnd"/>
            <w:r w:rsidRPr="000D2EF6">
              <w:rPr>
                <w:color w:val="FF0000"/>
              </w:rPr>
              <w:t xml:space="preserve"> e.HE200</w:t>
            </w:r>
          </w:p>
        </w:tc>
        <w:tc>
          <w:tcPr>
            <w:tcW w:w="425" w:type="dxa"/>
          </w:tcPr>
          <w:p w14:paraId="31D19CC1" w14:textId="77777777" w:rsidR="000D2EF6" w:rsidRPr="000D2EF6" w:rsidRDefault="000D2EF6" w:rsidP="000D2EF6">
            <w:pPr>
              <w:pStyle w:val="Brdtext"/>
              <w:ind w:left="0"/>
              <w:rPr>
                <w:color w:val="FF0000"/>
              </w:rPr>
            </w:pPr>
          </w:p>
        </w:tc>
        <w:tc>
          <w:tcPr>
            <w:tcW w:w="425" w:type="dxa"/>
          </w:tcPr>
          <w:p w14:paraId="517765F7" w14:textId="0101BB27" w:rsidR="000D2EF6" w:rsidRPr="000D2EF6" w:rsidRDefault="000D2EF6" w:rsidP="000D2EF6">
            <w:pPr>
              <w:pStyle w:val="Brdtext"/>
              <w:ind w:left="0"/>
              <w:rPr>
                <w:color w:val="FF0000"/>
              </w:rPr>
            </w:pPr>
            <w:r>
              <w:rPr>
                <w:color w:val="FF0000"/>
              </w:rPr>
              <w:t>X</w:t>
            </w:r>
          </w:p>
        </w:tc>
        <w:tc>
          <w:tcPr>
            <w:tcW w:w="425" w:type="dxa"/>
          </w:tcPr>
          <w:p w14:paraId="6C8F8401" w14:textId="77777777" w:rsidR="000D2EF6" w:rsidRPr="000D2EF6" w:rsidRDefault="000D2EF6" w:rsidP="000D2EF6">
            <w:pPr>
              <w:pStyle w:val="Brdtext"/>
              <w:ind w:left="0"/>
              <w:rPr>
                <w:color w:val="FF0000"/>
              </w:rPr>
            </w:pPr>
          </w:p>
        </w:tc>
        <w:tc>
          <w:tcPr>
            <w:tcW w:w="1134" w:type="dxa"/>
          </w:tcPr>
          <w:p w14:paraId="58C7FAF2" w14:textId="77777777" w:rsidR="000D2EF6" w:rsidRPr="00677323" w:rsidRDefault="000D2EF6" w:rsidP="000D2EF6">
            <w:pPr>
              <w:pStyle w:val="Brdtext"/>
              <w:ind w:left="0"/>
            </w:pPr>
          </w:p>
        </w:tc>
      </w:tr>
      <w:tr w:rsidR="000D2EF6" w:rsidRPr="00677323" w14:paraId="07A3AFDC" w14:textId="77777777" w:rsidTr="00453233">
        <w:tc>
          <w:tcPr>
            <w:tcW w:w="2405" w:type="dxa"/>
          </w:tcPr>
          <w:p w14:paraId="25ADC7BC" w14:textId="49B85C0A" w:rsidR="000D2EF6" w:rsidRPr="000D2EF6" w:rsidRDefault="000D2EF6" w:rsidP="000D2EF6">
            <w:pPr>
              <w:pStyle w:val="Brdtext"/>
              <w:ind w:left="0"/>
              <w:rPr>
                <w:color w:val="FF0000"/>
              </w:rPr>
            </w:pPr>
            <w:r w:rsidRPr="000D2EF6">
              <w:rPr>
                <w:color w:val="FF0000"/>
              </w:rPr>
              <w:t>347LZ313</w:t>
            </w:r>
          </w:p>
        </w:tc>
        <w:tc>
          <w:tcPr>
            <w:tcW w:w="3119" w:type="dxa"/>
          </w:tcPr>
          <w:p w14:paraId="16D43CC2" w14:textId="40AFB9C9" w:rsidR="000D2EF6" w:rsidRPr="000D2EF6" w:rsidRDefault="000D2EF6" w:rsidP="000D2EF6">
            <w:pPr>
              <w:pStyle w:val="Brdtext"/>
              <w:ind w:left="0"/>
              <w:rPr>
                <w:color w:val="FF0000"/>
              </w:rPr>
            </w:pPr>
            <w:r w:rsidRPr="000D2EF6">
              <w:rPr>
                <w:color w:val="FF0000"/>
              </w:rPr>
              <w:t xml:space="preserve">Separator </w:t>
            </w:r>
            <w:proofErr w:type="spellStart"/>
            <w:r w:rsidRPr="000D2EF6">
              <w:rPr>
                <w:color w:val="FF0000"/>
              </w:rPr>
              <w:t>surgas</w:t>
            </w:r>
            <w:proofErr w:type="spellEnd"/>
          </w:p>
        </w:tc>
        <w:tc>
          <w:tcPr>
            <w:tcW w:w="425" w:type="dxa"/>
          </w:tcPr>
          <w:p w14:paraId="672BA090" w14:textId="77777777" w:rsidR="000D2EF6" w:rsidRPr="000D2EF6" w:rsidRDefault="000D2EF6" w:rsidP="000D2EF6">
            <w:pPr>
              <w:pStyle w:val="Brdtext"/>
              <w:ind w:left="0"/>
              <w:rPr>
                <w:color w:val="FF0000"/>
              </w:rPr>
            </w:pPr>
          </w:p>
        </w:tc>
        <w:tc>
          <w:tcPr>
            <w:tcW w:w="425" w:type="dxa"/>
          </w:tcPr>
          <w:p w14:paraId="0FBB9619" w14:textId="3A756DC2" w:rsidR="000D2EF6" w:rsidRPr="000D2EF6" w:rsidRDefault="000D2EF6" w:rsidP="000D2EF6">
            <w:pPr>
              <w:pStyle w:val="Brdtext"/>
              <w:ind w:left="0"/>
              <w:rPr>
                <w:color w:val="FF0000"/>
              </w:rPr>
            </w:pPr>
            <w:r>
              <w:rPr>
                <w:color w:val="FF0000"/>
              </w:rPr>
              <w:t>X</w:t>
            </w:r>
          </w:p>
        </w:tc>
        <w:tc>
          <w:tcPr>
            <w:tcW w:w="425" w:type="dxa"/>
          </w:tcPr>
          <w:p w14:paraId="2A79F222" w14:textId="77777777" w:rsidR="000D2EF6" w:rsidRPr="000D2EF6" w:rsidRDefault="000D2EF6" w:rsidP="000D2EF6">
            <w:pPr>
              <w:pStyle w:val="Brdtext"/>
              <w:ind w:left="0"/>
              <w:rPr>
                <w:color w:val="FF0000"/>
              </w:rPr>
            </w:pPr>
          </w:p>
        </w:tc>
        <w:tc>
          <w:tcPr>
            <w:tcW w:w="1134" w:type="dxa"/>
          </w:tcPr>
          <w:p w14:paraId="234ACCE8" w14:textId="77777777" w:rsidR="000D2EF6" w:rsidRPr="00677323" w:rsidRDefault="000D2EF6" w:rsidP="000D2EF6">
            <w:pPr>
              <w:pStyle w:val="Brdtext"/>
              <w:ind w:left="0"/>
            </w:pPr>
          </w:p>
        </w:tc>
      </w:tr>
      <w:tr w:rsidR="000D2EF6" w:rsidRPr="00677323" w14:paraId="387A2C23" w14:textId="77777777" w:rsidTr="00453233">
        <w:tc>
          <w:tcPr>
            <w:tcW w:w="2405" w:type="dxa"/>
          </w:tcPr>
          <w:p w14:paraId="2D9E3AA7" w14:textId="307718CE" w:rsidR="000D2EF6" w:rsidRPr="000D2EF6" w:rsidRDefault="000D2EF6" w:rsidP="000D2EF6">
            <w:pPr>
              <w:pStyle w:val="Brdtext"/>
              <w:ind w:left="0"/>
              <w:rPr>
                <w:color w:val="FF0000"/>
              </w:rPr>
            </w:pPr>
            <w:r w:rsidRPr="000D2EF6">
              <w:rPr>
                <w:color w:val="FF0000"/>
              </w:rPr>
              <w:t>347TI307_H2_N</w:t>
            </w:r>
          </w:p>
        </w:tc>
        <w:tc>
          <w:tcPr>
            <w:tcW w:w="3119" w:type="dxa"/>
          </w:tcPr>
          <w:p w14:paraId="2A3CE732" w14:textId="63FF66EF" w:rsidR="000D2EF6" w:rsidRPr="000D2EF6" w:rsidRDefault="000D2EF6" w:rsidP="000D2EF6">
            <w:pPr>
              <w:pStyle w:val="Brdtext"/>
              <w:ind w:left="0"/>
              <w:rPr>
                <w:color w:val="FF0000"/>
              </w:rPr>
            </w:pPr>
            <w:r w:rsidRPr="000D2EF6">
              <w:rPr>
                <w:color w:val="FF0000"/>
              </w:rPr>
              <w:t xml:space="preserve">347TI307 ≥ H2 </w:t>
            </w:r>
            <w:proofErr w:type="spellStart"/>
            <w:r w:rsidRPr="000D2EF6">
              <w:rPr>
                <w:color w:val="FF0000"/>
              </w:rPr>
              <w:t>Red.gas</w:t>
            </w:r>
            <w:proofErr w:type="spellEnd"/>
            <w:r w:rsidRPr="000D2EF6">
              <w:rPr>
                <w:color w:val="FF0000"/>
              </w:rPr>
              <w:t xml:space="preserve"> </w:t>
            </w:r>
            <w:proofErr w:type="spellStart"/>
            <w:r w:rsidRPr="000D2EF6">
              <w:rPr>
                <w:color w:val="FF0000"/>
              </w:rPr>
              <w:t>eft.sep</w:t>
            </w:r>
            <w:proofErr w:type="spellEnd"/>
          </w:p>
        </w:tc>
        <w:tc>
          <w:tcPr>
            <w:tcW w:w="425" w:type="dxa"/>
          </w:tcPr>
          <w:p w14:paraId="7D7E2A6C" w14:textId="77777777" w:rsidR="000D2EF6" w:rsidRPr="000D2EF6" w:rsidRDefault="000D2EF6" w:rsidP="000D2EF6">
            <w:pPr>
              <w:pStyle w:val="Brdtext"/>
              <w:ind w:left="0"/>
              <w:rPr>
                <w:color w:val="FF0000"/>
              </w:rPr>
            </w:pPr>
          </w:p>
        </w:tc>
        <w:tc>
          <w:tcPr>
            <w:tcW w:w="425" w:type="dxa"/>
          </w:tcPr>
          <w:p w14:paraId="6C2E7974" w14:textId="460073DC" w:rsidR="000D2EF6" w:rsidRPr="000D2EF6" w:rsidRDefault="000D2EF6" w:rsidP="000D2EF6">
            <w:pPr>
              <w:pStyle w:val="Brdtext"/>
              <w:ind w:left="0"/>
              <w:rPr>
                <w:color w:val="FF0000"/>
              </w:rPr>
            </w:pPr>
            <w:r>
              <w:rPr>
                <w:color w:val="FF0000"/>
              </w:rPr>
              <w:t>X</w:t>
            </w:r>
          </w:p>
        </w:tc>
        <w:tc>
          <w:tcPr>
            <w:tcW w:w="425" w:type="dxa"/>
          </w:tcPr>
          <w:p w14:paraId="4DF639AC" w14:textId="77777777" w:rsidR="000D2EF6" w:rsidRPr="000D2EF6" w:rsidRDefault="000D2EF6" w:rsidP="000D2EF6">
            <w:pPr>
              <w:pStyle w:val="Brdtext"/>
              <w:ind w:left="0"/>
              <w:rPr>
                <w:color w:val="FF0000"/>
              </w:rPr>
            </w:pPr>
          </w:p>
        </w:tc>
        <w:tc>
          <w:tcPr>
            <w:tcW w:w="1134" w:type="dxa"/>
          </w:tcPr>
          <w:p w14:paraId="7A0F4FED" w14:textId="77777777" w:rsidR="000D2EF6" w:rsidRPr="00677323" w:rsidRDefault="000D2EF6" w:rsidP="000D2EF6">
            <w:pPr>
              <w:pStyle w:val="Brdtext"/>
              <w:ind w:left="0"/>
            </w:pPr>
          </w:p>
        </w:tc>
      </w:tr>
      <w:tr w:rsidR="000D2EF6" w:rsidRPr="00677323" w14:paraId="77DDA4C3" w14:textId="77777777" w:rsidTr="00453233">
        <w:tc>
          <w:tcPr>
            <w:tcW w:w="2405" w:type="dxa"/>
          </w:tcPr>
          <w:p w14:paraId="41FC0A10" w14:textId="581CBF55" w:rsidR="000D2EF6" w:rsidRPr="000D2EF6" w:rsidRDefault="000D2EF6" w:rsidP="000D2EF6">
            <w:pPr>
              <w:pStyle w:val="Brdtext"/>
              <w:ind w:left="0"/>
              <w:rPr>
                <w:color w:val="FF0000"/>
              </w:rPr>
            </w:pPr>
            <w:r w:rsidRPr="000D2EF6">
              <w:rPr>
                <w:color w:val="FF0000"/>
              </w:rPr>
              <w:t>347LI508_H2_N</w:t>
            </w:r>
          </w:p>
        </w:tc>
        <w:tc>
          <w:tcPr>
            <w:tcW w:w="3119" w:type="dxa"/>
          </w:tcPr>
          <w:p w14:paraId="7D1AEF5C" w14:textId="61E4F7EB" w:rsidR="000D2EF6" w:rsidRPr="000D2EF6" w:rsidRDefault="000D2EF6" w:rsidP="000D2EF6">
            <w:pPr>
              <w:pStyle w:val="Brdtext"/>
              <w:ind w:left="0"/>
              <w:rPr>
                <w:color w:val="FF0000"/>
              </w:rPr>
            </w:pPr>
            <w:r w:rsidRPr="000D2EF6">
              <w:rPr>
                <w:color w:val="FF0000"/>
              </w:rPr>
              <w:t xml:space="preserve">347LI508 ≥ H2 </w:t>
            </w:r>
            <w:proofErr w:type="spellStart"/>
            <w:r w:rsidRPr="000D2EF6">
              <w:rPr>
                <w:color w:val="FF0000"/>
              </w:rPr>
              <w:t>Återkokare</w:t>
            </w:r>
            <w:proofErr w:type="spellEnd"/>
            <w:r w:rsidRPr="000D2EF6">
              <w:rPr>
                <w:color w:val="FF0000"/>
              </w:rPr>
              <w:t xml:space="preserve"> MEA</w:t>
            </w:r>
          </w:p>
        </w:tc>
        <w:tc>
          <w:tcPr>
            <w:tcW w:w="425" w:type="dxa"/>
          </w:tcPr>
          <w:p w14:paraId="0D5D9DAD" w14:textId="77777777" w:rsidR="000D2EF6" w:rsidRPr="000D2EF6" w:rsidRDefault="000D2EF6" w:rsidP="000D2EF6">
            <w:pPr>
              <w:pStyle w:val="Brdtext"/>
              <w:ind w:left="0"/>
              <w:rPr>
                <w:color w:val="FF0000"/>
              </w:rPr>
            </w:pPr>
          </w:p>
        </w:tc>
        <w:tc>
          <w:tcPr>
            <w:tcW w:w="425" w:type="dxa"/>
          </w:tcPr>
          <w:p w14:paraId="5B76B60F" w14:textId="1A698FB2" w:rsidR="000D2EF6" w:rsidRPr="000D2EF6" w:rsidRDefault="000D2EF6" w:rsidP="000D2EF6">
            <w:pPr>
              <w:pStyle w:val="Brdtext"/>
              <w:ind w:left="0"/>
              <w:rPr>
                <w:color w:val="FF0000"/>
              </w:rPr>
            </w:pPr>
            <w:r>
              <w:rPr>
                <w:color w:val="FF0000"/>
              </w:rPr>
              <w:t>X</w:t>
            </w:r>
          </w:p>
        </w:tc>
        <w:tc>
          <w:tcPr>
            <w:tcW w:w="425" w:type="dxa"/>
          </w:tcPr>
          <w:p w14:paraId="743350D6" w14:textId="77777777" w:rsidR="000D2EF6" w:rsidRPr="000D2EF6" w:rsidRDefault="000D2EF6" w:rsidP="000D2EF6">
            <w:pPr>
              <w:pStyle w:val="Brdtext"/>
              <w:ind w:left="0"/>
              <w:rPr>
                <w:color w:val="FF0000"/>
              </w:rPr>
            </w:pPr>
          </w:p>
        </w:tc>
        <w:tc>
          <w:tcPr>
            <w:tcW w:w="1134" w:type="dxa"/>
          </w:tcPr>
          <w:p w14:paraId="6FB11774" w14:textId="77777777" w:rsidR="000D2EF6" w:rsidRPr="00677323" w:rsidRDefault="000D2EF6" w:rsidP="000D2EF6">
            <w:pPr>
              <w:pStyle w:val="Brdtext"/>
              <w:ind w:left="0"/>
            </w:pPr>
          </w:p>
        </w:tc>
      </w:tr>
      <w:tr w:rsidR="000D2EF6" w:rsidRPr="00677323" w14:paraId="77F451FB" w14:textId="77777777" w:rsidTr="00453233">
        <w:tc>
          <w:tcPr>
            <w:tcW w:w="2405" w:type="dxa"/>
          </w:tcPr>
          <w:p w14:paraId="0D06D523" w14:textId="2807DC9F" w:rsidR="000D2EF6" w:rsidRPr="000D2EF6" w:rsidRDefault="000D2EF6" w:rsidP="000D2EF6">
            <w:pPr>
              <w:pStyle w:val="Brdtext"/>
              <w:ind w:left="0"/>
              <w:rPr>
                <w:color w:val="FF0000"/>
              </w:rPr>
            </w:pPr>
            <w:r w:rsidRPr="000D2EF6">
              <w:rPr>
                <w:color w:val="FF0000"/>
              </w:rPr>
              <w:t>261PZ330</w:t>
            </w:r>
          </w:p>
        </w:tc>
        <w:tc>
          <w:tcPr>
            <w:tcW w:w="3119" w:type="dxa"/>
          </w:tcPr>
          <w:p w14:paraId="5A2B62C6" w14:textId="50A788F7" w:rsidR="000D2EF6" w:rsidRPr="000D2EF6" w:rsidRDefault="000D2EF6" w:rsidP="000D2EF6">
            <w:pPr>
              <w:pStyle w:val="Brdtext"/>
              <w:ind w:left="0"/>
              <w:rPr>
                <w:color w:val="FF0000"/>
              </w:rPr>
            </w:pPr>
            <w:r w:rsidRPr="000D2EF6">
              <w:rPr>
                <w:color w:val="FF0000"/>
              </w:rPr>
              <w:t xml:space="preserve">261PZ330 Lågt tryck </w:t>
            </w:r>
            <w:proofErr w:type="spellStart"/>
            <w:proofErr w:type="gramStart"/>
            <w:r w:rsidRPr="000D2EF6">
              <w:rPr>
                <w:color w:val="FF0000"/>
              </w:rPr>
              <w:t>instr.luft</w:t>
            </w:r>
            <w:proofErr w:type="spellEnd"/>
            <w:proofErr w:type="gramEnd"/>
          </w:p>
        </w:tc>
        <w:tc>
          <w:tcPr>
            <w:tcW w:w="425" w:type="dxa"/>
          </w:tcPr>
          <w:p w14:paraId="4D793593" w14:textId="6200CAF1" w:rsidR="000D2EF6" w:rsidRPr="000D2EF6" w:rsidRDefault="000D2EF6" w:rsidP="000D2EF6">
            <w:pPr>
              <w:pStyle w:val="Brdtext"/>
              <w:ind w:left="0"/>
              <w:rPr>
                <w:color w:val="FF0000"/>
              </w:rPr>
            </w:pPr>
          </w:p>
        </w:tc>
        <w:tc>
          <w:tcPr>
            <w:tcW w:w="425" w:type="dxa"/>
          </w:tcPr>
          <w:p w14:paraId="3E09149B" w14:textId="5EBA7229" w:rsidR="000D2EF6" w:rsidRPr="000D2EF6" w:rsidRDefault="000D2EF6" w:rsidP="000D2EF6">
            <w:pPr>
              <w:pStyle w:val="Brdtext"/>
              <w:ind w:left="0"/>
              <w:rPr>
                <w:color w:val="FF0000"/>
              </w:rPr>
            </w:pPr>
            <w:r>
              <w:rPr>
                <w:color w:val="FF0000"/>
              </w:rPr>
              <w:t>X</w:t>
            </w:r>
          </w:p>
        </w:tc>
        <w:tc>
          <w:tcPr>
            <w:tcW w:w="425" w:type="dxa"/>
          </w:tcPr>
          <w:p w14:paraId="7D684DBB" w14:textId="77777777" w:rsidR="000D2EF6" w:rsidRPr="000D2EF6" w:rsidRDefault="000D2EF6" w:rsidP="000D2EF6">
            <w:pPr>
              <w:pStyle w:val="Brdtext"/>
              <w:ind w:left="0"/>
              <w:rPr>
                <w:color w:val="FF0000"/>
              </w:rPr>
            </w:pPr>
          </w:p>
        </w:tc>
        <w:tc>
          <w:tcPr>
            <w:tcW w:w="1134" w:type="dxa"/>
          </w:tcPr>
          <w:p w14:paraId="257AED74" w14:textId="77777777" w:rsidR="000D2EF6" w:rsidRPr="00677323" w:rsidRDefault="000D2EF6" w:rsidP="000D2EF6">
            <w:pPr>
              <w:pStyle w:val="Brdtext"/>
              <w:ind w:left="0"/>
            </w:pPr>
          </w:p>
        </w:tc>
      </w:tr>
      <w:tr w:rsidR="000D2EF6" w:rsidRPr="00677323" w14:paraId="29F08605" w14:textId="77777777" w:rsidTr="00453233">
        <w:tc>
          <w:tcPr>
            <w:tcW w:w="2405" w:type="dxa"/>
          </w:tcPr>
          <w:p w14:paraId="4E001FB7" w14:textId="463E5754" w:rsidR="000D2EF6" w:rsidRPr="000D2EF6" w:rsidRDefault="000D2EF6" w:rsidP="000D2EF6">
            <w:pPr>
              <w:pStyle w:val="Brdtext"/>
              <w:ind w:left="0"/>
              <w:rPr>
                <w:color w:val="FF0000"/>
              </w:rPr>
            </w:pPr>
            <w:r w:rsidRPr="000D2EF6">
              <w:rPr>
                <w:color w:val="FF0000"/>
              </w:rPr>
              <w:t>347LI608_H2</w:t>
            </w:r>
          </w:p>
        </w:tc>
        <w:tc>
          <w:tcPr>
            <w:tcW w:w="3119" w:type="dxa"/>
          </w:tcPr>
          <w:p w14:paraId="75CD9E4C" w14:textId="60A9050F" w:rsidR="000D2EF6" w:rsidRPr="000D2EF6" w:rsidRDefault="000D2EF6" w:rsidP="000D2EF6">
            <w:pPr>
              <w:pStyle w:val="Brdtext"/>
              <w:ind w:left="0"/>
              <w:rPr>
                <w:color w:val="FF0000"/>
              </w:rPr>
            </w:pPr>
            <w:r w:rsidRPr="000D2EF6">
              <w:rPr>
                <w:color w:val="FF0000"/>
              </w:rPr>
              <w:t xml:space="preserve">Nivå </w:t>
            </w:r>
            <w:proofErr w:type="spellStart"/>
            <w:r w:rsidRPr="000D2EF6">
              <w:rPr>
                <w:color w:val="FF0000"/>
              </w:rPr>
              <w:t>Absorber</w:t>
            </w:r>
            <w:proofErr w:type="spellEnd"/>
          </w:p>
        </w:tc>
        <w:tc>
          <w:tcPr>
            <w:tcW w:w="425" w:type="dxa"/>
          </w:tcPr>
          <w:p w14:paraId="6C3EBC3F" w14:textId="77777777" w:rsidR="000D2EF6" w:rsidRPr="000D2EF6" w:rsidRDefault="000D2EF6" w:rsidP="000D2EF6">
            <w:pPr>
              <w:pStyle w:val="Brdtext"/>
              <w:ind w:left="0"/>
              <w:rPr>
                <w:color w:val="FF0000"/>
              </w:rPr>
            </w:pPr>
          </w:p>
        </w:tc>
        <w:tc>
          <w:tcPr>
            <w:tcW w:w="425" w:type="dxa"/>
          </w:tcPr>
          <w:p w14:paraId="3DC8B9CB" w14:textId="31BA6836" w:rsidR="000D2EF6" w:rsidRPr="000D2EF6" w:rsidRDefault="000D2EF6" w:rsidP="000D2EF6">
            <w:pPr>
              <w:pStyle w:val="Brdtext"/>
              <w:ind w:left="0"/>
              <w:rPr>
                <w:color w:val="FF0000"/>
              </w:rPr>
            </w:pPr>
            <w:r>
              <w:rPr>
                <w:color w:val="FF0000"/>
              </w:rPr>
              <w:t>X</w:t>
            </w:r>
          </w:p>
        </w:tc>
        <w:tc>
          <w:tcPr>
            <w:tcW w:w="425" w:type="dxa"/>
          </w:tcPr>
          <w:p w14:paraId="588C72CB" w14:textId="77777777" w:rsidR="000D2EF6" w:rsidRPr="000D2EF6" w:rsidRDefault="000D2EF6" w:rsidP="000D2EF6">
            <w:pPr>
              <w:pStyle w:val="Brdtext"/>
              <w:ind w:left="0"/>
              <w:rPr>
                <w:color w:val="FF0000"/>
              </w:rPr>
            </w:pPr>
          </w:p>
        </w:tc>
        <w:tc>
          <w:tcPr>
            <w:tcW w:w="1134" w:type="dxa"/>
          </w:tcPr>
          <w:p w14:paraId="1F1CAB9E" w14:textId="77777777" w:rsidR="000D2EF6" w:rsidRPr="00677323" w:rsidRDefault="000D2EF6" w:rsidP="000D2EF6">
            <w:pPr>
              <w:pStyle w:val="Brdtext"/>
              <w:ind w:left="0"/>
            </w:pPr>
          </w:p>
        </w:tc>
      </w:tr>
      <w:tr w:rsidR="000D2EF6" w:rsidRPr="00677323" w14:paraId="69024B3D" w14:textId="77777777" w:rsidTr="00453233">
        <w:tc>
          <w:tcPr>
            <w:tcW w:w="2405" w:type="dxa"/>
          </w:tcPr>
          <w:p w14:paraId="520538C5" w14:textId="4F33FE98" w:rsidR="000D2EF6" w:rsidRPr="000D2EF6" w:rsidRDefault="000D2EF6" w:rsidP="000D2EF6">
            <w:pPr>
              <w:pStyle w:val="Brdtext"/>
              <w:ind w:left="0"/>
              <w:rPr>
                <w:color w:val="FF0000"/>
              </w:rPr>
            </w:pPr>
            <w:r w:rsidRPr="000D2EF6">
              <w:rPr>
                <w:color w:val="FF0000"/>
              </w:rPr>
              <w:t>347PI517_L1</w:t>
            </w:r>
          </w:p>
        </w:tc>
        <w:tc>
          <w:tcPr>
            <w:tcW w:w="3119" w:type="dxa"/>
          </w:tcPr>
          <w:p w14:paraId="2D5FCAAA" w14:textId="18BAE783" w:rsidR="000D2EF6" w:rsidRPr="000D2EF6" w:rsidRDefault="000D2EF6" w:rsidP="000D2EF6">
            <w:pPr>
              <w:pStyle w:val="Brdtext"/>
              <w:ind w:left="0"/>
              <w:rPr>
                <w:color w:val="FF0000"/>
              </w:rPr>
            </w:pPr>
            <w:r w:rsidRPr="000D2EF6">
              <w:rPr>
                <w:color w:val="FF0000"/>
              </w:rPr>
              <w:t xml:space="preserve">Tryck </w:t>
            </w:r>
            <w:proofErr w:type="spellStart"/>
            <w:r w:rsidRPr="000D2EF6">
              <w:rPr>
                <w:color w:val="FF0000"/>
              </w:rPr>
              <w:t>Återkokare</w:t>
            </w:r>
            <w:proofErr w:type="spellEnd"/>
            <w:r w:rsidRPr="000D2EF6">
              <w:rPr>
                <w:color w:val="FF0000"/>
              </w:rPr>
              <w:t xml:space="preserve"> MEA</w:t>
            </w:r>
          </w:p>
        </w:tc>
        <w:tc>
          <w:tcPr>
            <w:tcW w:w="425" w:type="dxa"/>
          </w:tcPr>
          <w:p w14:paraId="4EEEA137" w14:textId="77777777" w:rsidR="000D2EF6" w:rsidRPr="000D2EF6" w:rsidRDefault="000D2EF6" w:rsidP="000D2EF6">
            <w:pPr>
              <w:pStyle w:val="Brdtext"/>
              <w:ind w:left="0"/>
              <w:rPr>
                <w:color w:val="FF0000"/>
              </w:rPr>
            </w:pPr>
          </w:p>
        </w:tc>
        <w:tc>
          <w:tcPr>
            <w:tcW w:w="425" w:type="dxa"/>
          </w:tcPr>
          <w:p w14:paraId="33ABA36E" w14:textId="573CA6DF" w:rsidR="000D2EF6" w:rsidRPr="000D2EF6" w:rsidRDefault="000D2EF6" w:rsidP="000D2EF6">
            <w:pPr>
              <w:pStyle w:val="Brdtext"/>
              <w:ind w:left="0"/>
              <w:rPr>
                <w:color w:val="FF0000"/>
              </w:rPr>
            </w:pPr>
            <w:r>
              <w:rPr>
                <w:color w:val="FF0000"/>
              </w:rPr>
              <w:t>X</w:t>
            </w:r>
          </w:p>
        </w:tc>
        <w:tc>
          <w:tcPr>
            <w:tcW w:w="425" w:type="dxa"/>
          </w:tcPr>
          <w:p w14:paraId="5AA994BE" w14:textId="77777777" w:rsidR="000D2EF6" w:rsidRPr="000D2EF6" w:rsidRDefault="000D2EF6" w:rsidP="000D2EF6">
            <w:pPr>
              <w:pStyle w:val="Brdtext"/>
              <w:ind w:left="0"/>
              <w:rPr>
                <w:color w:val="FF0000"/>
              </w:rPr>
            </w:pPr>
          </w:p>
        </w:tc>
        <w:tc>
          <w:tcPr>
            <w:tcW w:w="1134" w:type="dxa"/>
          </w:tcPr>
          <w:p w14:paraId="36BC1870" w14:textId="77777777" w:rsidR="000D2EF6" w:rsidRPr="00677323" w:rsidRDefault="000D2EF6" w:rsidP="000D2EF6">
            <w:pPr>
              <w:pStyle w:val="Brdtext"/>
              <w:ind w:left="0"/>
            </w:pPr>
          </w:p>
        </w:tc>
      </w:tr>
      <w:tr w:rsidR="000D2EF6" w:rsidRPr="00677323" w14:paraId="30C858C1" w14:textId="77777777" w:rsidTr="00453233">
        <w:tc>
          <w:tcPr>
            <w:tcW w:w="2405" w:type="dxa"/>
          </w:tcPr>
          <w:p w14:paraId="4313773E" w14:textId="55503B58" w:rsidR="000D2EF6" w:rsidRPr="000D2EF6" w:rsidRDefault="000D2EF6" w:rsidP="000D2EF6">
            <w:pPr>
              <w:pStyle w:val="Brdtext"/>
              <w:ind w:left="0"/>
              <w:rPr>
                <w:color w:val="FF0000"/>
              </w:rPr>
            </w:pPr>
            <w:r w:rsidRPr="000D2EF6">
              <w:rPr>
                <w:color w:val="FF0000"/>
              </w:rPr>
              <w:t>347LI508_L2</w:t>
            </w:r>
          </w:p>
        </w:tc>
        <w:tc>
          <w:tcPr>
            <w:tcW w:w="3119" w:type="dxa"/>
          </w:tcPr>
          <w:p w14:paraId="5CD25C70" w14:textId="02018600" w:rsidR="000D2EF6" w:rsidRPr="000D2EF6" w:rsidRDefault="000D2EF6" w:rsidP="000D2EF6">
            <w:pPr>
              <w:pStyle w:val="Brdtext"/>
              <w:ind w:left="0"/>
              <w:rPr>
                <w:color w:val="FF0000"/>
              </w:rPr>
            </w:pPr>
            <w:r w:rsidRPr="000D2EF6">
              <w:rPr>
                <w:color w:val="FF0000"/>
              </w:rPr>
              <w:t xml:space="preserve">Nivå </w:t>
            </w:r>
            <w:proofErr w:type="spellStart"/>
            <w:r w:rsidRPr="000D2EF6">
              <w:rPr>
                <w:color w:val="FF0000"/>
              </w:rPr>
              <w:t>Återkokare</w:t>
            </w:r>
            <w:proofErr w:type="spellEnd"/>
            <w:r w:rsidRPr="000D2EF6">
              <w:rPr>
                <w:color w:val="FF0000"/>
              </w:rPr>
              <w:t xml:space="preserve"> MEA</w:t>
            </w:r>
          </w:p>
        </w:tc>
        <w:tc>
          <w:tcPr>
            <w:tcW w:w="425" w:type="dxa"/>
          </w:tcPr>
          <w:p w14:paraId="0D312981" w14:textId="77777777" w:rsidR="000D2EF6" w:rsidRPr="000D2EF6" w:rsidRDefault="000D2EF6" w:rsidP="000D2EF6">
            <w:pPr>
              <w:pStyle w:val="Brdtext"/>
              <w:ind w:left="0"/>
              <w:rPr>
                <w:color w:val="FF0000"/>
              </w:rPr>
            </w:pPr>
          </w:p>
        </w:tc>
        <w:tc>
          <w:tcPr>
            <w:tcW w:w="425" w:type="dxa"/>
          </w:tcPr>
          <w:p w14:paraId="3211F429" w14:textId="4CDAAF40" w:rsidR="000D2EF6" w:rsidRPr="000D2EF6" w:rsidRDefault="000D2EF6" w:rsidP="000D2EF6">
            <w:pPr>
              <w:pStyle w:val="Brdtext"/>
              <w:ind w:left="0"/>
              <w:rPr>
                <w:color w:val="FF0000"/>
              </w:rPr>
            </w:pPr>
            <w:r>
              <w:rPr>
                <w:color w:val="FF0000"/>
              </w:rPr>
              <w:t>X</w:t>
            </w:r>
          </w:p>
        </w:tc>
        <w:tc>
          <w:tcPr>
            <w:tcW w:w="425" w:type="dxa"/>
          </w:tcPr>
          <w:p w14:paraId="75D08881" w14:textId="77777777" w:rsidR="000D2EF6" w:rsidRPr="000D2EF6" w:rsidRDefault="000D2EF6" w:rsidP="000D2EF6">
            <w:pPr>
              <w:pStyle w:val="Brdtext"/>
              <w:ind w:left="0"/>
              <w:rPr>
                <w:color w:val="FF0000"/>
              </w:rPr>
            </w:pPr>
          </w:p>
        </w:tc>
        <w:tc>
          <w:tcPr>
            <w:tcW w:w="1134" w:type="dxa"/>
          </w:tcPr>
          <w:p w14:paraId="5C11C53B" w14:textId="77777777" w:rsidR="000D2EF6" w:rsidRPr="00677323" w:rsidRDefault="000D2EF6" w:rsidP="000D2EF6">
            <w:pPr>
              <w:pStyle w:val="Brdtext"/>
              <w:ind w:left="0"/>
            </w:pPr>
          </w:p>
        </w:tc>
      </w:tr>
      <w:tr w:rsidR="000D2EF6" w:rsidRPr="00677323" w14:paraId="12A2A248" w14:textId="77777777" w:rsidTr="00453233">
        <w:tc>
          <w:tcPr>
            <w:tcW w:w="2405" w:type="dxa"/>
          </w:tcPr>
          <w:p w14:paraId="79A2545F" w14:textId="0F7E581D" w:rsidR="000D2EF6" w:rsidRPr="000D2EF6" w:rsidRDefault="000D2EF6" w:rsidP="000D2EF6">
            <w:pPr>
              <w:pStyle w:val="Brdtext"/>
              <w:ind w:left="0"/>
              <w:rPr>
                <w:color w:val="FF0000"/>
              </w:rPr>
            </w:pPr>
            <w:r w:rsidRPr="000D2EF6">
              <w:rPr>
                <w:color w:val="FF0000"/>
              </w:rPr>
              <w:t>347TI338_H2</w:t>
            </w:r>
          </w:p>
        </w:tc>
        <w:tc>
          <w:tcPr>
            <w:tcW w:w="3119" w:type="dxa"/>
          </w:tcPr>
          <w:p w14:paraId="638BCA3A" w14:textId="7D070728" w:rsidR="000D2EF6" w:rsidRPr="000D2EF6" w:rsidRDefault="000D2EF6" w:rsidP="000D2EF6">
            <w:pPr>
              <w:pStyle w:val="Brdtext"/>
              <w:ind w:left="0"/>
              <w:rPr>
                <w:color w:val="FF0000"/>
              </w:rPr>
            </w:pPr>
            <w:r w:rsidRPr="000D2EF6">
              <w:rPr>
                <w:color w:val="FF0000"/>
              </w:rPr>
              <w:t>Temp. CO2-fattig MEA-kylare utlopp</w:t>
            </w:r>
          </w:p>
        </w:tc>
        <w:tc>
          <w:tcPr>
            <w:tcW w:w="425" w:type="dxa"/>
          </w:tcPr>
          <w:p w14:paraId="04DA0DE2" w14:textId="77777777" w:rsidR="000D2EF6" w:rsidRPr="000D2EF6" w:rsidRDefault="000D2EF6" w:rsidP="000D2EF6">
            <w:pPr>
              <w:pStyle w:val="Brdtext"/>
              <w:ind w:left="0"/>
              <w:rPr>
                <w:color w:val="FF0000"/>
              </w:rPr>
            </w:pPr>
          </w:p>
        </w:tc>
        <w:tc>
          <w:tcPr>
            <w:tcW w:w="425" w:type="dxa"/>
          </w:tcPr>
          <w:p w14:paraId="3C533F6A" w14:textId="7C81F5D9" w:rsidR="000D2EF6" w:rsidRPr="000D2EF6" w:rsidRDefault="000D2EF6" w:rsidP="000D2EF6">
            <w:pPr>
              <w:pStyle w:val="Brdtext"/>
              <w:ind w:left="0"/>
              <w:rPr>
                <w:color w:val="FF0000"/>
              </w:rPr>
            </w:pPr>
            <w:r>
              <w:rPr>
                <w:color w:val="FF0000"/>
              </w:rPr>
              <w:t>X</w:t>
            </w:r>
          </w:p>
        </w:tc>
        <w:tc>
          <w:tcPr>
            <w:tcW w:w="425" w:type="dxa"/>
          </w:tcPr>
          <w:p w14:paraId="60B494B5" w14:textId="77777777" w:rsidR="000D2EF6" w:rsidRPr="000D2EF6" w:rsidRDefault="000D2EF6" w:rsidP="000D2EF6">
            <w:pPr>
              <w:pStyle w:val="Brdtext"/>
              <w:ind w:left="0"/>
              <w:rPr>
                <w:color w:val="FF0000"/>
              </w:rPr>
            </w:pPr>
          </w:p>
        </w:tc>
        <w:tc>
          <w:tcPr>
            <w:tcW w:w="1134" w:type="dxa"/>
          </w:tcPr>
          <w:p w14:paraId="0AB9BD5F" w14:textId="77777777" w:rsidR="000D2EF6" w:rsidRPr="00677323" w:rsidRDefault="000D2EF6" w:rsidP="000D2EF6">
            <w:pPr>
              <w:pStyle w:val="Brdtext"/>
              <w:ind w:left="0"/>
            </w:pPr>
          </w:p>
        </w:tc>
      </w:tr>
      <w:tr w:rsidR="000D2EF6" w:rsidRPr="00677323" w14:paraId="486DC16C" w14:textId="77777777" w:rsidTr="00453233">
        <w:tc>
          <w:tcPr>
            <w:tcW w:w="2405" w:type="dxa"/>
          </w:tcPr>
          <w:p w14:paraId="2C058C0F" w14:textId="11AA8A56" w:rsidR="000D2EF6" w:rsidRPr="000D2EF6" w:rsidRDefault="000D2EF6" w:rsidP="000D2EF6">
            <w:pPr>
              <w:pStyle w:val="Brdtext"/>
              <w:ind w:left="0"/>
              <w:rPr>
                <w:color w:val="FF0000"/>
              </w:rPr>
            </w:pPr>
            <w:r w:rsidRPr="000D2EF6">
              <w:rPr>
                <w:color w:val="FF0000"/>
              </w:rPr>
              <w:t>347FI667_L2</w:t>
            </w:r>
          </w:p>
        </w:tc>
        <w:tc>
          <w:tcPr>
            <w:tcW w:w="3119" w:type="dxa"/>
          </w:tcPr>
          <w:p w14:paraId="6BDAF0B7" w14:textId="5689C202" w:rsidR="000D2EF6" w:rsidRPr="000D2EF6" w:rsidRDefault="000D2EF6" w:rsidP="000D2EF6">
            <w:pPr>
              <w:pStyle w:val="Brdtext"/>
              <w:ind w:left="0"/>
              <w:rPr>
                <w:color w:val="FF0000"/>
              </w:rPr>
            </w:pPr>
            <w:r w:rsidRPr="000D2EF6">
              <w:rPr>
                <w:color w:val="FF0000"/>
              </w:rPr>
              <w:t xml:space="preserve">Flöde CO2-fattig MEA till </w:t>
            </w:r>
            <w:proofErr w:type="spellStart"/>
            <w:r w:rsidRPr="000D2EF6">
              <w:rPr>
                <w:color w:val="FF0000"/>
              </w:rPr>
              <w:t>absorber</w:t>
            </w:r>
            <w:proofErr w:type="spellEnd"/>
          </w:p>
        </w:tc>
        <w:tc>
          <w:tcPr>
            <w:tcW w:w="425" w:type="dxa"/>
          </w:tcPr>
          <w:p w14:paraId="49519171" w14:textId="77777777" w:rsidR="000D2EF6" w:rsidRPr="000D2EF6" w:rsidRDefault="000D2EF6" w:rsidP="000D2EF6">
            <w:pPr>
              <w:pStyle w:val="Brdtext"/>
              <w:ind w:left="0"/>
              <w:rPr>
                <w:color w:val="FF0000"/>
              </w:rPr>
            </w:pPr>
          </w:p>
        </w:tc>
        <w:tc>
          <w:tcPr>
            <w:tcW w:w="425" w:type="dxa"/>
          </w:tcPr>
          <w:p w14:paraId="59458AB8" w14:textId="20C1909A" w:rsidR="000D2EF6" w:rsidRPr="000D2EF6" w:rsidRDefault="000D2EF6" w:rsidP="000D2EF6">
            <w:pPr>
              <w:pStyle w:val="Brdtext"/>
              <w:ind w:left="0"/>
              <w:rPr>
                <w:color w:val="FF0000"/>
              </w:rPr>
            </w:pPr>
            <w:r>
              <w:rPr>
                <w:color w:val="FF0000"/>
              </w:rPr>
              <w:t>X</w:t>
            </w:r>
          </w:p>
        </w:tc>
        <w:tc>
          <w:tcPr>
            <w:tcW w:w="425" w:type="dxa"/>
          </w:tcPr>
          <w:p w14:paraId="5BE7998C" w14:textId="77777777" w:rsidR="000D2EF6" w:rsidRPr="000D2EF6" w:rsidRDefault="000D2EF6" w:rsidP="000D2EF6">
            <w:pPr>
              <w:pStyle w:val="Brdtext"/>
              <w:ind w:left="0"/>
              <w:rPr>
                <w:color w:val="FF0000"/>
              </w:rPr>
            </w:pPr>
          </w:p>
        </w:tc>
        <w:tc>
          <w:tcPr>
            <w:tcW w:w="1134" w:type="dxa"/>
          </w:tcPr>
          <w:p w14:paraId="5EFA6E7E" w14:textId="77777777" w:rsidR="000D2EF6" w:rsidRPr="00677323" w:rsidRDefault="000D2EF6" w:rsidP="000D2EF6">
            <w:pPr>
              <w:pStyle w:val="Brdtext"/>
              <w:ind w:left="0"/>
            </w:pPr>
          </w:p>
        </w:tc>
      </w:tr>
    </w:tbl>
    <w:p w14:paraId="72F9F807" w14:textId="77777777" w:rsidR="00CE7BF5" w:rsidRPr="00677323" w:rsidRDefault="00CE7BF5" w:rsidP="00CE7BF5">
      <w:pPr>
        <w:pStyle w:val="Brdtext"/>
      </w:pPr>
    </w:p>
    <w:p w14:paraId="45698685" w14:textId="020B98D4" w:rsidR="00BC7137" w:rsidRPr="00677323" w:rsidRDefault="00BC7137" w:rsidP="00BC7137">
      <w:pPr>
        <w:pStyle w:val="Brdtext"/>
      </w:pPr>
      <w:proofErr w:type="spellStart"/>
      <w:r w:rsidRPr="00677323">
        <w:t>Förreglingen</w:t>
      </w:r>
      <w:proofErr w:type="spellEnd"/>
      <w:r w:rsidRPr="00677323">
        <w:t xml:space="preserve"> 347PI517_L1 gäller endast när </w:t>
      </w:r>
      <w:proofErr w:type="spellStart"/>
      <w:r w:rsidRPr="00677323">
        <w:t>kvävgasinertisering</w:t>
      </w:r>
      <w:proofErr w:type="spellEnd"/>
      <w:r w:rsidRPr="00677323">
        <w:t xml:space="preserve"> av </w:t>
      </w:r>
      <w:proofErr w:type="spellStart"/>
      <w:r w:rsidRPr="00677323">
        <w:t>strippern</w:t>
      </w:r>
      <w:proofErr w:type="spellEnd"/>
      <w:r w:rsidRPr="00677323">
        <w:t xml:space="preserve"> ej genomförts eller att trycket i </w:t>
      </w:r>
      <w:proofErr w:type="spellStart"/>
      <w:r w:rsidRPr="00677323">
        <w:t>stripper</w:t>
      </w:r>
      <w:proofErr w:type="spellEnd"/>
      <w:r w:rsidRPr="00677323">
        <w:t>/</w:t>
      </w:r>
      <w:proofErr w:type="spellStart"/>
      <w:r w:rsidRPr="00677323">
        <w:t>reboiler</w:t>
      </w:r>
      <w:proofErr w:type="spellEnd"/>
      <w:r w:rsidRPr="00677323">
        <w:t xml:space="preserve"> faller under 0,1bar.</w:t>
      </w:r>
    </w:p>
    <w:p w14:paraId="45B82B7F" w14:textId="546F46C2" w:rsidR="00BC7137" w:rsidRDefault="00BC7137" w:rsidP="00CE7BF5">
      <w:pPr>
        <w:pStyle w:val="Brdtext"/>
      </w:pPr>
    </w:p>
    <w:p w14:paraId="4BFA7284" w14:textId="62081D53" w:rsidR="0054258A" w:rsidRDefault="0054258A" w:rsidP="00CE7BF5">
      <w:pPr>
        <w:pStyle w:val="Brdtext"/>
      </w:pPr>
    </w:p>
    <w:p w14:paraId="6C59DE27" w14:textId="4EAC78AD" w:rsidR="0054258A" w:rsidRDefault="0054258A" w:rsidP="00CE7BF5">
      <w:pPr>
        <w:pStyle w:val="Brdtext"/>
      </w:pPr>
    </w:p>
    <w:p w14:paraId="499E5E16" w14:textId="77777777" w:rsidR="0054258A" w:rsidRPr="00677323" w:rsidRDefault="0054258A" w:rsidP="00CE7BF5">
      <w:pPr>
        <w:pStyle w:val="Brdtext"/>
      </w:pPr>
    </w:p>
    <w:p w14:paraId="7AAD0978" w14:textId="77777777" w:rsidR="00CE7BF5" w:rsidRPr="00677323" w:rsidRDefault="00CE7BF5" w:rsidP="00CE7BF5">
      <w:pPr>
        <w:pStyle w:val="Brdtext"/>
        <w:rPr>
          <w:i/>
        </w:rPr>
      </w:pPr>
      <w:r w:rsidRPr="00677323">
        <w:rPr>
          <w:i/>
        </w:rPr>
        <w:t xml:space="preserve">SIL-klassad säkerhetskrets för </w:t>
      </w:r>
      <w:r w:rsidR="007E147B" w:rsidRPr="00677323">
        <w:rPr>
          <w:i/>
        </w:rPr>
        <w:t>347S</w:t>
      </w:r>
      <w:r w:rsidRPr="00677323">
        <w:rPr>
          <w:i/>
        </w:rPr>
        <w:t>V6</w:t>
      </w:r>
      <w:r w:rsidR="007E147B" w:rsidRPr="00677323">
        <w:rPr>
          <w:i/>
        </w:rPr>
        <w:t>71</w:t>
      </w:r>
      <w:r w:rsidRPr="00677323">
        <w:rPr>
          <w:i/>
        </w:rPr>
        <w:t xml:space="preserve"> (Förreglas till stängd):</w:t>
      </w:r>
    </w:p>
    <w:p w14:paraId="5B513435" w14:textId="4FCDC7AE" w:rsidR="00CE7BF5" w:rsidRDefault="00CE7BF5" w:rsidP="00CE7BF5">
      <w:pPr>
        <w:pStyle w:val="Brdtext"/>
      </w:pPr>
      <w:r w:rsidRPr="00677323">
        <w:t>Lågt differenstryck CO</w:t>
      </w:r>
      <w:r w:rsidRPr="00677323">
        <w:rPr>
          <w:vertAlign w:val="subscript"/>
        </w:rPr>
        <w:t>2</w:t>
      </w:r>
      <w:r w:rsidRPr="00677323">
        <w:t xml:space="preserve">-fattig MEA till </w:t>
      </w:r>
      <w:proofErr w:type="spellStart"/>
      <w:r w:rsidRPr="00677323">
        <w:t>absorber</w:t>
      </w:r>
      <w:proofErr w:type="spellEnd"/>
      <w:r w:rsidRPr="00677323">
        <w:t xml:space="preserve">, 347PD339_L2 stänger 347SV671_MV1 (utgång FALSE). </w:t>
      </w:r>
    </w:p>
    <w:p w14:paraId="24722BFD" w14:textId="57BA8B25" w:rsidR="00982468" w:rsidRPr="00677323" w:rsidRDefault="006D6BE0" w:rsidP="00CE7BF5">
      <w:pPr>
        <w:pStyle w:val="Brdtext"/>
      </w:pPr>
      <w:r w:rsidRPr="00884F9D">
        <w:rPr>
          <w:color w:val="FF0000"/>
        </w:rPr>
        <w:t>Processnödstopp 308HZ300/301 stänger 347SV671_MV1 (utgång FALSE).</w:t>
      </w:r>
    </w:p>
    <w:p w14:paraId="554CB995" w14:textId="77777777" w:rsidR="002758DD" w:rsidRPr="00677323" w:rsidRDefault="002758DD" w:rsidP="00247905">
      <w:pPr>
        <w:pStyle w:val="Brdtext"/>
      </w:pPr>
    </w:p>
    <w:p w14:paraId="7B786B48" w14:textId="77777777" w:rsidR="00DD771E" w:rsidRPr="00677323" w:rsidRDefault="00CE7BF5" w:rsidP="00247905">
      <w:pPr>
        <w:pStyle w:val="Brdtext"/>
        <w:rPr>
          <w:i/>
        </w:rPr>
      </w:pPr>
      <w:r w:rsidRPr="00677323">
        <w:rPr>
          <w:i/>
        </w:rPr>
        <w:t xml:space="preserve">347SV672 </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4672AF04" w14:textId="77777777" w:rsidTr="00394D55">
        <w:trPr>
          <w:trHeight w:val="417"/>
        </w:trPr>
        <w:tc>
          <w:tcPr>
            <w:tcW w:w="1686" w:type="dxa"/>
          </w:tcPr>
          <w:p w14:paraId="55B8A769" w14:textId="77777777" w:rsidR="00C82AF9" w:rsidRPr="00677323" w:rsidRDefault="00C82AF9" w:rsidP="00394D55">
            <w:pPr>
              <w:pStyle w:val="Brdtext"/>
              <w:ind w:left="0"/>
            </w:pPr>
            <w:r w:rsidRPr="00677323">
              <w:t>Objekttyp</w:t>
            </w:r>
          </w:p>
        </w:tc>
        <w:tc>
          <w:tcPr>
            <w:tcW w:w="2741" w:type="dxa"/>
          </w:tcPr>
          <w:p w14:paraId="27FB4388" w14:textId="77777777" w:rsidR="00C82AF9" w:rsidRPr="00677323" w:rsidRDefault="00C82AF9" w:rsidP="00394D55">
            <w:pPr>
              <w:pStyle w:val="Brdtext"/>
              <w:ind w:left="0"/>
            </w:pPr>
            <w:r w:rsidRPr="00677323">
              <w:t>Objekt/signal</w:t>
            </w:r>
          </w:p>
        </w:tc>
        <w:tc>
          <w:tcPr>
            <w:tcW w:w="3446" w:type="dxa"/>
          </w:tcPr>
          <w:p w14:paraId="6D5A90D2" w14:textId="77777777" w:rsidR="00C82AF9" w:rsidRPr="00677323" w:rsidRDefault="00C82AF9" w:rsidP="00394D55">
            <w:pPr>
              <w:pStyle w:val="Brdtext"/>
              <w:ind w:left="0"/>
            </w:pPr>
            <w:r w:rsidRPr="00677323">
              <w:t>Beskrivning</w:t>
            </w:r>
          </w:p>
        </w:tc>
      </w:tr>
      <w:tr w:rsidR="00C82AF9" w:rsidRPr="00677323" w14:paraId="2722F663" w14:textId="77777777" w:rsidTr="00394D55">
        <w:trPr>
          <w:trHeight w:val="417"/>
        </w:trPr>
        <w:tc>
          <w:tcPr>
            <w:tcW w:w="1686" w:type="dxa"/>
          </w:tcPr>
          <w:p w14:paraId="38B1077E" w14:textId="77777777" w:rsidR="00C82AF9" w:rsidRPr="00677323" w:rsidRDefault="00C82AF9" w:rsidP="00394D55">
            <w:pPr>
              <w:pStyle w:val="Brdtext"/>
              <w:ind w:left="0"/>
            </w:pPr>
            <w:r w:rsidRPr="00677323">
              <w:t>VAL</w:t>
            </w:r>
          </w:p>
        </w:tc>
        <w:tc>
          <w:tcPr>
            <w:tcW w:w="2741" w:type="dxa"/>
          </w:tcPr>
          <w:p w14:paraId="7A793AD8" w14:textId="77777777" w:rsidR="00C82AF9" w:rsidRPr="00677323" w:rsidRDefault="00C82AF9" w:rsidP="00394D55">
            <w:pPr>
              <w:pStyle w:val="Brdtext"/>
              <w:ind w:left="0"/>
            </w:pPr>
            <w:r w:rsidRPr="00677323">
              <w:t>347SV672</w:t>
            </w:r>
          </w:p>
        </w:tc>
        <w:tc>
          <w:tcPr>
            <w:tcW w:w="3446" w:type="dxa"/>
          </w:tcPr>
          <w:p w14:paraId="17D37B04" w14:textId="77777777" w:rsidR="00C82AF9" w:rsidRPr="00677323" w:rsidRDefault="00C82AF9" w:rsidP="00C82AF9">
            <w:pPr>
              <w:pStyle w:val="Brdtext"/>
              <w:ind w:left="0"/>
            </w:pPr>
            <w:r w:rsidRPr="00677323">
              <w:t xml:space="preserve">Avstängningsventil CO2-rik MEA från </w:t>
            </w:r>
            <w:proofErr w:type="spellStart"/>
            <w:r w:rsidRPr="00677323">
              <w:t>absorbern</w:t>
            </w:r>
            <w:proofErr w:type="spellEnd"/>
          </w:p>
        </w:tc>
      </w:tr>
    </w:tbl>
    <w:p w14:paraId="0352F4B5" w14:textId="77777777" w:rsidR="00C82AF9" w:rsidRPr="00677323" w:rsidRDefault="00C82AF9" w:rsidP="00247905">
      <w:pPr>
        <w:pStyle w:val="Brdtext"/>
        <w:rPr>
          <w:i/>
        </w:rPr>
      </w:pPr>
    </w:p>
    <w:p w14:paraId="208274D6" w14:textId="77777777" w:rsidR="00DD771E" w:rsidRPr="00677323" w:rsidRDefault="00DD771E" w:rsidP="00DD771E">
      <w:pPr>
        <w:pStyle w:val="Brdtext"/>
      </w:pPr>
      <w:r w:rsidRPr="00677323">
        <w:t xml:space="preserve">Avstängningsventiler 347SV672 stänger utgående flöde av CO2-rik MEA från </w:t>
      </w:r>
      <w:proofErr w:type="spellStart"/>
      <w:r w:rsidRPr="00677323">
        <w:t>absorbern</w:t>
      </w:r>
      <w:proofErr w:type="spellEnd"/>
      <w:r w:rsidRPr="00677323">
        <w:t xml:space="preserve"> vid givna förreglingsvillkor.</w:t>
      </w:r>
    </w:p>
    <w:p w14:paraId="47C8E83F" w14:textId="77777777" w:rsidR="00DD771E" w:rsidRPr="00677323" w:rsidRDefault="00DD771E" w:rsidP="00DD771E">
      <w:pPr>
        <w:pStyle w:val="Brdtext"/>
        <w:rPr>
          <w:i/>
        </w:rPr>
      </w:pPr>
      <w:proofErr w:type="spellStart"/>
      <w:r w:rsidRPr="00677323">
        <w:rPr>
          <w:i/>
        </w:rPr>
        <w:t>Förreglingar</w:t>
      </w:r>
      <w:proofErr w:type="spellEnd"/>
      <w:r w:rsidRPr="00677323">
        <w:rPr>
          <w:i/>
        </w:rPr>
        <w:t xml:space="preserve"> för 347SV672 (Förreglas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55BC5594" w14:textId="77777777" w:rsidTr="009441A3">
        <w:tc>
          <w:tcPr>
            <w:tcW w:w="2405" w:type="dxa"/>
          </w:tcPr>
          <w:p w14:paraId="018293B4" w14:textId="77777777" w:rsidR="00DD771E" w:rsidRPr="00677323" w:rsidRDefault="00DD771E" w:rsidP="009441A3">
            <w:pPr>
              <w:pStyle w:val="Brdtext"/>
              <w:ind w:left="0"/>
            </w:pPr>
            <w:r w:rsidRPr="00677323">
              <w:t>Objekt/signal</w:t>
            </w:r>
          </w:p>
        </w:tc>
        <w:tc>
          <w:tcPr>
            <w:tcW w:w="3119" w:type="dxa"/>
          </w:tcPr>
          <w:p w14:paraId="09691991" w14:textId="77777777" w:rsidR="00DD771E" w:rsidRPr="00677323" w:rsidRDefault="00DD771E" w:rsidP="009441A3">
            <w:pPr>
              <w:pStyle w:val="Brdtext"/>
              <w:ind w:left="0"/>
            </w:pPr>
            <w:r w:rsidRPr="00677323">
              <w:t>Beskrivning</w:t>
            </w:r>
          </w:p>
        </w:tc>
        <w:tc>
          <w:tcPr>
            <w:tcW w:w="425" w:type="dxa"/>
          </w:tcPr>
          <w:p w14:paraId="2006737F" w14:textId="77777777" w:rsidR="00DD771E" w:rsidRPr="00677323" w:rsidRDefault="00DD771E" w:rsidP="009441A3">
            <w:pPr>
              <w:pStyle w:val="Brdtext"/>
              <w:ind w:left="0"/>
            </w:pPr>
            <w:r w:rsidRPr="00677323">
              <w:t>A</w:t>
            </w:r>
          </w:p>
        </w:tc>
        <w:tc>
          <w:tcPr>
            <w:tcW w:w="425" w:type="dxa"/>
          </w:tcPr>
          <w:p w14:paraId="3289875F" w14:textId="77777777" w:rsidR="00DD771E" w:rsidRPr="00677323" w:rsidRDefault="00DD771E" w:rsidP="009441A3">
            <w:pPr>
              <w:pStyle w:val="Brdtext"/>
              <w:ind w:left="0"/>
            </w:pPr>
            <w:r w:rsidRPr="00677323">
              <w:t>B</w:t>
            </w:r>
          </w:p>
        </w:tc>
        <w:tc>
          <w:tcPr>
            <w:tcW w:w="425" w:type="dxa"/>
          </w:tcPr>
          <w:p w14:paraId="611B1A7E" w14:textId="77777777" w:rsidR="00DD771E" w:rsidRPr="00677323" w:rsidRDefault="00DD771E" w:rsidP="009441A3">
            <w:pPr>
              <w:pStyle w:val="Brdtext"/>
              <w:ind w:left="0"/>
            </w:pPr>
            <w:r w:rsidRPr="00677323">
              <w:t>C</w:t>
            </w:r>
          </w:p>
        </w:tc>
        <w:tc>
          <w:tcPr>
            <w:tcW w:w="1134" w:type="dxa"/>
          </w:tcPr>
          <w:p w14:paraId="67D44733" w14:textId="77777777" w:rsidR="00DD771E" w:rsidRPr="00677323" w:rsidRDefault="00DD771E" w:rsidP="009441A3">
            <w:pPr>
              <w:pStyle w:val="Brdtext"/>
              <w:ind w:left="0"/>
            </w:pPr>
            <w:r w:rsidRPr="00677323">
              <w:t>Runint1</w:t>
            </w:r>
          </w:p>
        </w:tc>
      </w:tr>
      <w:tr w:rsidR="00677323" w:rsidRPr="00677323" w14:paraId="084D9ECA" w14:textId="77777777" w:rsidTr="009441A3">
        <w:tc>
          <w:tcPr>
            <w:tcW w:w="2405" w:type="dxa"/>
          </w:tcPr>
          <w:p w14:paraId="352BF7BE" w14:textId="77777777" w:rsidR="00DD771E" w:rsidRPr="00677323" w:rsidRDefault="00DD771E" w:rsidP="009441A3">
            <w:pPr>
              <w:pStyle w:val="Brdtext"/>
              <w:ind w:left="0"/>
            </w:pPr>
            <w:r w:rsidRPr="00677323">
              <w:t>347SV672_MV1</w:t>
            </w:r>
          </w:p>
        </w:tc>
        <w:tc>
          <w:tcPr>
            <w:tcW w:w="3119" w:type="dxa"/>
          </w:tcPr>
          <w:p w14:paraId="72CBF9DB" w14:textId="77777777" w:rsidR="00DD771E" w:rsidRPr="00677323" w:rsidRDefault="00DD771E" w:rsidP="009441A3">
            <w:pPr>
              <w:pStyle w:val="Brdtext"/>
              <w:ind w:left="0"/>
            </w:pPr>
            <w:r w:rsidRPr="00677323">
              <w:t>Säkerhetssystem</w:t>
            </w:r>
          </w:p>
        </w:tc>
        <w:tc>
          <w:tcPr>
            <w:tcW w:w="425" w:type="dxa"/>
          </w:tcPr>
          <w:p w14:paraId="163D2B7D" w14:textId="77777777" w:rsidR="00DD771E" w:rsidRPr="00677323" w:rsidRDefault="00DD771E" w:rsidP="009441A3">
            <w:pPr>
              <w:pStyle w:val="Brdtext"/>
              <w:ind w:left="0"/>
            </w:pPr>
          </w:p>
        </w:tc>
        <w:tc>
          <w:tcPr>
            <w:tcW w:w="425" w:type="dxa"/>
          </w:tcPr>
          <w:p w14:paraId="43BA27A9" w14:textId="77777777" w:rsidR="00DD771E" w:rsidRPr="00677323" w:rsidRDefault="00DD771E" w:rsidP="009441A3">
            <w:pPr>
              <w:pStyle w:val="Brdtext"/>
              <w:ind w:left="0"/>
            </w:pPr>
          </w:p>
        </w:tc>
        <w:tc>
          <w:tcPr>
            <w:tcW w:w="425" w:type="dxa"/>
          </w:tcPr>
          <w:p w14:paraId="579062A6" w14:textId="77777777" w:rsidR="00DD771E" w:rsidRPr="00677323" w:rsidRDefault="00DD771E" w:rsidP="009441A3">
            <w:pPr>
              <w:pStyle w:val="Brdtext"/>
              <w:ind w:left="0"/>
            </w:pPr>
            <w:r w:rsidRPr="00677323">
              <w:t>X</w:t>
            </w:r>
          </w:p>
        </w:tc>
        <w:tc>
          <w:tcPr>
            <w:tcW w:w="1134" w:type="dxa"/>
          </w:tcPr>
          <w:p w14:paraId="5925557E" w14:textId="77777777" w:rsidR="00DD771E" w:rsidRPr="00677323" w:rsidRDefault="00DD771E" w:rsidP="009441A3">
            <w:pPr>
              <w:pStyle w:val="Brdtext"/>
              <w:ind w:left="0"/>
            </w:pPr>
          </w:p>
        </w:tc>
      </w:tr>
      <w:tr w:rsidR="00372CE3" w:rsidRPr="00677323" w14:paraId="28FD6D3E" w14:textId="77777777" w:rsidTr="009441A3">
        <w:tc>
          <w:tcPr>
            <w:tcW w:w="2405" w:type="dxa"/>
          </w:tcPr>
          <w:p w14:paraId="69A2F16D" w14:textId="791F173A" w:rsidR="00372CE3" w:rsidRPr="00372CE3" w:rsidRDefault="00372CE3" w:rsidP="00372CE3">
            <w:pPr>
              <w:pStyle w:val="Brdtext"/>
              <w:ind w:left="0"/>
              <w:rPr>
                <w:color w:val="FF0000"/>
              </w:rPr>
            </w:pPr>
            <w:r w:rsidRPr="00372CE3">
              <w:rPr>
                <w:color w:val="FF0000"/>
              </w:rPr>
              <w:t>Dummy-PF</w:t>
            </w:r>
          </w:p>
        </w:tc>
        <w:tc>
          <w:tcPr>
            <w:tcW w:w="3119" w:type="dxa"/>
          </w:tcPr>
          <w:p w14:paraId="2B14E280" w14:textId="38CAFDD0" w:rsidR="00372CE3" w:rsidRPr="00372CE3" w:rsidRDefault="00372CE3" w:rsidP="00372CE3">
            <w:pPr>
              <w:pStyle w:val="Brdtext"/>
              <w:ind w:left="0"/>
              <w:rPr>
                <w:color w:val="FF0000"/>
              </w:rPr>
            </w:pPr>
            <w:r w:rsidRPr="00372CE3">
              <w:rPr>
                <w:color w:val="FF0000"/>
              </w:rPr>
              <w:t>Generellt elavbrott</w:t>
            </w:r>
          </w:p>
        </w:tc>
        <w:tc>
          <w:tcPr>
            <w:tcW w:w="425" w:type="dxa"/>
          </w:tcPr>
          <w:p w14:paraId="5B4224A9" w14:textId="77777777" w:rsidR="00372CE3" w:rsidRPr="00677323" w:rsidRDefault="00372CE3" w:rsidP="00372CE3">
            <w:pPr>
              <w:pStyle w:val="Brdtext"/>
              <w:ind w:left="0"/>
            </w:pPr>
          </w:p>
        </w:tc>
        <w:tc>
          <w:tcPr>
            <w:tcW w:w="425" w:type="dxa"/>
          </w:tcPr>
          <w:p w14:paraId="13855145" w14:textId="77777777" w:rsidR="00372CE3" w:rsidRPr="00677323" w:rsidRDefault="00372CE3" w:rsidP="00372CE3">
            <w:pPr>
              <w:pStyle w:val="Brdtext"/>
              <w:ind w:left="0"/>
            </w:pPr>
          </w:p>
        </w:tc>
        <w:tc>
          <w:tcPr>
            <w:tcW w:w="425" w:type="dxa"/>
          </w:tcPr>
          <w:p w14:paraId="7C8B90CA" w14:textId="2D427134" w:rsidR="00372CE3" w:rsidRPr="00677323" w:rsidRDefault="00372CE3" w:rsidP="00372CE3">
            <w:pPr>
              <w:pStyle w:val="Brdtext"/>
              <w:ind w:left="0"/>
            </w:pPr>
            <w:r w:rsidRPr="00372CE3">
              <w:rPr>
                <w:color w:val="FF0000"/>
              </w:rPr>
              <w:t>X</w:t>
            </w:r>
          </w:p>
        </w:tc>
        <w:tc>
          <w:tcPr>
            <w:tcW w:w="1134" w:type="dxa"/>
          </w:tcPr>
          <w:p w14:paraId="113E9597" w14:textId="77777777" w:rsidR="00372CE3" w:rsidRPr="00677323" w:rsidRDefault="00372CE3" w:rsidP="00372CE3">
            <w:pPr>
              <w:pStyle w:val="Brdtext"/>
              <w:ind w:left="0"/>
            </w:pPr>
          </w:p>
        </w:tc>
      </w:tr>
      <w:tr w:rsidR="00677323" w:rsidRPr="00677323" w14:paraId="6FEBEFEC" w14:textId="77777777" w:rsidTr="009441A3">
        <w:tc>
          <w:tcPr>
            <w:tcW w:w="2405" w:type="dxa"/>
          </w:tcPr>
          <w:p w14:paraId="24D160F5" w14:textId="77777777" w:rsidR="00DD771E" w:rsidRPr="00677323" w:rsidRDefault="00DD771E" w:rsidP="009441A3">
            <w:pPr>
              <w:pStyle w:val="Brdtext"/>
              <w:ind w:left="0"/>
            </w:pPr>
            <w:r w:rsidRPr="00677323">
              <w:t>347LI608_L</w:t>
            </w:r>
            <w:r w:rsidR="006569B2" w:rsidRPr="00677323">
              <w:t>2</w:t>
            </w:r>
          </w:p>
        </w:tc>
        <w:tc>
          <w:tcPr>
            <w:tcW w:w="3119" w:type="dxa"/>
          </w:tcPr>
          <w:p w14:paraId="0F816BFA" w14:textId="77777777" w:rsidR="00DD771E" w:rsidRPr="00677323" w:rsidRDefault="00DD771E" w:rsidP="009441A3">
            <w:pPr>
              <w:pStyle w:val="Brdtext"/>
              <w:ind w:left="0"/>
            </w:pPr>
            <w:r w:rsidRPr="00677323">
              <w:t xml:space="preserve">Nivå </w:t>
            </w:r>
            <w:proofErr w:type="spellStart"/>
            <w:r w:rsidRPr="00677323">
              <w:t>Absorber</w:t>
            </w:r>
            <w:proofErr w:type="spellEnd"/>
          </w:p>
        </w:tc>
        <w:tc>
          <w:tcPr>
            <w:tcW w:w="425" w:type="dxa"/>
          </w:tcPr>
          <w:p w14:paraId="7318088B" w14:textId="77777777" w:rsidR="00DD771E" w:rsidRPr="00677323" w:rsidRDefault="00DD771E" w:rsidP="009441A3">
            <w:pPr>
              <w:pStyle w:val="Brdtext"/>
              <w:ind w:left="0"/>
            </w:pPr>
          </w:p>
        </w:tc>
        <w:tc>
          <w:tcPr>
            <w:tcW w:w="425" w:type="dxa"/>
          </w:tcPr>
          <w:p w14:paraId="7C0CBB92" w14:textId="77777777" w:rsidR="00DD771E" w:rsidRPr="00677323" w:rsidRDefault="006C7D51" w:rsidP="009441A3">
            <w:pPr>
              <w:pStyle w:val="Brdtext"/>
              <w:ind w:left="0"/>
            </w:pPr>
            <w:r w:rsidRPr="00677323">
              <w:t>X</w:t>
            </w:r>
          </w:p>
        </w:tc>
        <w:tc>
          <w:tcPr>
            <w:tcW w:w="425" w:type="dxa"/>
          </w:tcPr>
          <w:p w14:paraId="0F84D2A4" w14:textId="77777777" w:rsidR="00DD771E" w:rsidRPr="00677323" w:rsidRDefault="00DD771E" w:rsidP="009441A3">
            <w:pPr>
              <w:pStyle w:val="Brdtext"/>
              <w:ind w:left="0"/>
            </w:pPr>
          </w:p>
        </w:tc>
        <w:tc>
          <w:tcPr>
            <w:tcW w:w="1134" w:type="dxa"/>
          </w:tcPr>
          <w:p w14:paraId="7591A821" w14:textId="77777777" w:rsidR="00DD771E" w:rsidRPr="00677323" w:rsidRDefault="00DD771E" w:rsidP="009441A3">
            <w:pPr>
              <w:pStyle w:val="Brdtext"/>
              <w:ind w:left="0"/>
            </w:pPr>
          </w:p>
        </w:tc>
      </w:tr>
      <w:tr w:rsidR="00677323" w:rsidRPr="00677323" w14:paraId="4D737511" w14:textId="77777777" w:rsidTr="009441A3">
        <w:tc>
          <w:tcPr>
            <w:tcW w:w="2405" w:type="dxa"/>
          </w:tcPr>
          <w:p w14:paraId="49602D57" w14:textId="77777777" w:rsidR="00DD771E" w:rsidRPr="00677323" w:rsidRDefault="00DD771E" w:rsidP="009441A3">
            <w:pPr>
              <w:pStyle w:val="Brdtext"/>
              <w:ind w:left="0"/>
            </w:pPr>
            <w:r w:rsidRPr="00677323">
              <w:t>347PI306_L2</w:t>
            </w:r>
          </w:p>
        </w:tc>
        <w:tc>
          <w:tcPr>
            <w:tcW w:w="3119" w:type="dxa"/>
          </w:tcPr>
          <w:p w14:paraId="09B83F25" w14:textId="77777777" w:rsidR="00DD771E" w:rsidRPr="00677323" w:rsidRDefault="00DD771E" w:rsidP="009441A3">
            <w:pPr>
              <w:pStyle w:val="Brdtext"/>
              <w:ind w:left="0"/>
            </w:pPr>
            <w:r w:rsidRPr="00677323">
              <w:t xml:space="preserve">Tryck </w:t>
            </w:r>
            <w:proofErr w:type="spellStart"/>
            <w:r w:rsidRPr="00677323">
              <w:t>reduktionsgas</w:t>
            </w:r>
            <w:proofErr w:type="spellEnd"/>
            <w:r w:rsidRPr="00677323">
              <w:t xml:space="preserve"> e. separator</w:t>
            </w:r>
          </w:p>
        </w:tc>
        <w:tc>
          <w:tcPr>
            <w:tcW w:w="425" w:type="dxa"/>
          </w:tcPr>
          <w:p w14:paraId="7C5B2E6D" w14:textId="77777777" w:rsidR="00DD771E" w:rsidRPr="00677323" w:rsidRDefault="00DD771E" w:rsidP="009441A3">
            <w:pPr>
              <w:pStyle w:val="Brdtext"/>
              <w:ind w:left="0"/>
            </w:pPr>
          </w:p>
        </w:tc>
        <w:tc>
          <w:tcPr>
            <w:tcW w:w="425" w:type="dxa"/>
          </w:tcPr>
          <w:p w14:paraId="51111072" w14:textId="77777777" w:rsidR="00DD771E" w:rsidRPr="00677323" w:rsidRDefault="00DD771E" w:rsidP="009441A3">
            <w:pPr>
              <w:pStyle w:val="Brdtext"/>
              <w:ind w:left="0"/>
            </w:pPr>
            <w:r w:rsidRPr="00677323">
              <w:t>X</w:t>
            </w:r>
          </w:p>
        </w:tc>
        <w:tc>
          <w:tcPr>
            <w:tcW w:w="425" w:type="dxa"/>
          </w:tcPr>
          <w:p w14:paraId="16B0C134" w14:textId="77777777" w:rsidR="00DD771E" w:rsidRPr="00677323" w:rsidRDefault="00DD771E" w:rsidP="009441A3">
            <w:pPr>
              <w:pStyle w:val="Brdtext"/>
              <w:ind w:left="0"/>
            </w:pPr>
          </w:p>
        </w:tc>
        <w:tc>
          <w:tcPr>
            <w:tcW w:w="1134" w:type="dxa"/>
          </w:tcPr>
          <w:p w14:paraId="15F0AEED" w14:textId="77777777" w:rsidR="00DD771E" w:rsidRPr="00677323" w:rsidRDefault="00DD771E" w:rsidP="009441A3">
            <w:pPr>
              <w:pStyle w:val="Brdtext"/>
              <w:ind w:left="0"/>
            </w:pPr>
          </w:p>
        </w:tc>
      </w:tr>
      <w:tr w:rsidR="00677323" w:rsidRPr="00677323" w14:paraId="79D813C6" w14:textId="77777777" w:rsidTr="009441A3">
        <w:tc>
          <w:tcPr>
            <w:tcW w:w="2405" w:type="dxa"/>
          </w:tcPr>
          <w:p w14:paraId="615EE524" w14:textId="77777777" w:rsidR="00DD771E" w:rsidRPr="00677323" w:rsidRDefault="00DD771E" w:rsidP="009441A3">
            <w:pPr>
              <w:pStyle w:val="Brdtext"/>
              <w:ind w:left="0"/>
            </w:pPr>
            <w:r w:rsidRPr="00677323">
              <w:t>347PI311_H</w:t>
            </w:r>
            <w:r w:rsidR="006E3266" w:rsidRPr="00677323">
              <w:t>2</w:t>
            </w:r>
          </w:p>
        </w:tc>
        <w:tc>
          <w:tcPr>
            <w:tcW w:w="3119" w:type="dxa"/>
          </w:tcPr>
          <w:p w14:paraId="1089795D" w14:textId="77777777" w:rsidR="00DD771E" w:rsidRPr="00677323" w:rsidRDefault="00DD771E" w:rsidP="009441A3">
            <w:pPr>
              <w:pStyle w:val="Brdtext"/>
              <w:ind w:left="0"/>
            </w:pPr>
            <w:r w:rsidRPr="00677323">
              <w:t xml:space="preserve">Tryck efter </w:t>
            </w:r>
            <w:proofErr w:type="spellStart"/>
            <w:r w:rsidRPr="00677323">
              <w:t>stripper</w:t>
            </w:r>
            <w:proofErr w:type="spellEnd"/>
          </w:p>
        </w:tc>
        <w:tc>
          <w:tcPr>
            <w:tcW w:w="425" w:type="dxa"/>
          </w:tcPr>
          <w:p w14:paraId="05018BC0" w14:textId="77777777" w:rsidR="00DD771E" w:rsidRPr="00677323" w:rsidRDefault="00DD771E" w:rsidP="009441A3">
            <w:pPr>
              <w:pStyle w:val="Brdtext"/>
              <w:ind w:left="0"/>
            </w:pPr>
          </w:p>
        </w:tc>
        <w:tc>
          <w:tcPr>
            <w:tcW w:w="425" w:type="dxa"/>
          </w:tcPr>
          <w:p w14:paraId="275B099C" w14:textId="77777777" w:rsidR="00DD771E" w:rsidRPr="00677323" w:rsidRDefault="00DD771E" w:rsidP="009441A3">
            <w:pPr>
              <w:pStyle w:val="Brdtext"/>
              <w:ind w:left="0"/>
            </w:pPr>
            <w:r w:rsidRPr="00677323">
              <w:t>X</w:t>
            </w:r>
          </w:p>
        </w:tc>
        <w:tc>
          <w:tcPr>
            <w:tcW w:w="425" w:type="dxa"/>
          </w:tcPr>
          <w:p w14:paraId="6A8C7CBC" w14:textId="77777777" w:rsidR="00DD771E" w:rsidRPr="00677323" w:rsidRDefault="00DD771E" w:rsidP="009441A3">
            <w:pPr>
              <w:pStyle w:val="Brdtext"/>
              <w:ind w:left="0"/>
            </w:pPr>
          </w:p>
        </w:tc>
        <w:tc>
          <w:tcPr>
            <w:tcW w:w="1134" w:type="dxa"/>
          </w:tcPr>
          <w:p w14:paraId="2A9A3B0C" w14:textId="77777777" w:rsidR="00DD771E" w:rsidRPr="00677323" w:rsidRDefault="00DD771E" w:rsidP="009441A3">
            <w:pPr>
              <w:pStyle w:val="Brdtext"/>
              <w:ind w:left="0"/>
            </w:pPr>
          </w:p>
        </w:tc>
      </w:tr>
      <w:tr w:rsidR="00677323" w:rsidRPr="00677323" w14:paraId="08920355" w14:textId="77777777" w:rsidTr="009441A3">
        <w:tc>
          <w:tcPr>
            <w:tcW w:w="2405" w:type="dxa"/>
          </w:tcPr>
          <w:p w14:paraId="717B79A7" w14:textId="77777777" w:rsidR="00DD771E" w:rsidRPr="00677323" w:rsidRDefault="00DD771E" w:rsidP="009441A3">
            <w:pPr>
              <w:pStyle w:val="Brdtext"/>
              <w:ind w:left="0"/>
            </w:pPr>
            <w:r w:rsidRPr="00677323">
              <w:t>347PI517</w:t>
            </w:r>
            <w:r w:rsidR="00B76100" w:rsidRPr="00677323">
              <w:t>_H</w:t>
            </w:r>
            <w:r w:rsidR="006E3266" w:rsidRPr="00677323">
              <w:t>2</w:t>
            </w:r>
          </w:p>
        </w:tc>
        <w:tc>
          <w:tcPr>
            <w:tcW w:w="3119" w:type="dxa"/>
          </w:tcPr>
          <w:p w14:paraId="28F6FD12" w14:textId="77777777" w:rsidR="00DD771E" w:rsidRPr="00677323" w:rsidRDefault="00DD771E" w:rsidP="009441A3">
            <w:pPr>
              <w:pStyle w:val="Brdtext"/>
              <w:ind w:left="0"/>
            </w:pPr>
            <w:r w:rsidRPr="00677323">
              <w:t xml:space="preserve">Tryck </w:t>
            </w:r>
            <w:proofErr w:type="spellStart"/>
            <w:r w:rsidRPr="00677323">
              <w:t>Återkokare</w:t>
            </w:r>
            <w:proofErr w:type="spellEnd"/>
            <w:r w:rsidRPr="00677323">
              <w:t xml:space="preserve"> MEA</w:t>
            </w:r>
          </w:p>
        </w:tc>
        <w:tc>
          <w:tcPr>
            <w:tcW w:w="425" w:type="dxa"/>
          </w:tcPr>
          <w:p w14:paraId="265769B1" w14:textId="77777777" w:rsidR="00DD771E" w:rsidRPr="00677323" w:rsidRDefault="00DD771E" w:rsidP="009441A3">
            <w:pPr>
              <w:pStyle w:val="Brdtext"/>
              <w:ind w:left="0"/>
            </w:pPr>
          </w:p>
        </w:tc>
        <w:tc>
          <w:tcPr>
            <w:tcW w:w="425" w:type="dxa"/>
          </w:tcPr>
          <w:p w14:paraId="027E7017" w14:textId="77777777" w:rsidR="00DD771E" w:rsidRPr="00677323" w:rsidRDefault="00DD771E" w:rsidP="009441A3">
            <w:pPr>
              <w:pStyle w:val="Brdtext"/>
              <w:ind w:left="0"/>
            </w:pPr>
            <w:r w:rsidRPr="00677323">
              <w:t>X</w:t>
            </w:r>
          </w:p>
        </w:tc>
        <w:tc>
          <w:tcPr>
            <w:tcW w:w="425" w:type="dxa"/>
          </w:tcPr>
          <w:p w14:paraId="479ECC17" w14:textId="77777777" w:rsidR="00DD771E" w:rsidRPr="00677323" w:rsidRDefault="00DD771E" w:rsidP="009441A3">
            <w:pPr>
              <w:pStyle w:val="Brdtext"/>
              <w:ind w:left="0"/>
            </w:pPr>
          </w:p>
        </w:tc>
        <w:tc>
          <w:tcPr>
            <w:tcW w:w="1134" w:type="dxa"/>
          </w:tcPr>
          <w:p w14:paraId="32086EDE" w14:textId="77777777" w:rsidR="00DD771E" w:rsidRPr="00677323" w:rsidRDefault="00DD771E" w:rsidP="009441A3">
            <w:pPr>
              <w:pStyle w:val="Brdtext"/>
              <w:ind w:left="0"/>
            </w:pPr>
          </w:p>
        </w:tc>
      </w:tr>
      <w:tr w:rsidR="00677323" w:rsidRPr="00677323" w14:paraId="324E594F" w14:textId="77777777" w:rsidTr="009441A3">
        <w:tc>
          <w:tcPr>
            <w:tcW w:w="2405" w:type="dxa"/>
          </w:tcPr>
          <w:p w14:paraId="64968EB2" w14:textId="77777777" w:rsidR="002A65C8" w:rsidRPr="00677323" w:rsidRDefault="002A65C8" w:rsidP="009441A3">
            <w:pPr>
              <w:pStyle w:val="Brdtext"/>
              <w:ind w:left="0"/>
            </w:pPr>
            <w:r w:rsidRPr="00677323">
              <w:t>347LZ300</w:t>
            </w:r>
          </w:p>
        </w:tc>
        <w:tc>
          <w:tcPr>
            <w:tcW w:w="3119" w:type="dxa"/>
          </w:tcPr>
          <w:p w14:paraId="7EED330E" w14:textId="77777777" w:rsidR="002A65C8" w:rsidRPr="00677323" w:rsidRDefault="008849F9" w:rsidP="009441A3">
            <w:pPr>
              <w:pStyle w:val="Brdtext"/>
              <w:ind w:left="0"/>
            </w:pPr>
            <w:r w:rsidRPr="00677323">
              <w:t xml:space="preserve">Låg nivå </w:t>
            </w:r>
            <w:proofErr w:type="spellStart"/>
            <w:r w:rsidRPr="00677323">
              <w:t>absorber</w:t>
            </w:r>
            <w:proofErr w:type="spellEnd"/>
          </w:p>
        </w:tc>
        <w:tc>
          <w:tcPr>
            <w:tcW w:w="425" w:type="dxa"/>
          </w:tcPr>
          <w:p w14:paraId="6CCC8B9B" w14:textId="5D45C93D" w:rsidR="002A65C8" w:rsidRPr="00677323" w:rsidRDefault="002A65C8" w:rsidP="009441A3">
            <w:pPr>
              <w:pStyle w:val="Brdtext"/>
              <w:ind w:left="0"/>
            </w:pPr>
          </w:p>
        </w:tc>
        <w:tc>
          <w:tcPr>
            <w:tcW w:w="425" w:type="dxa"/>
          </w:tcPr>
          <w:p w14:paraId="7E14AC52" w14:textId="7E71E17C" w:rsidR="002A65C8" w:rsidRPr="002B3A1D" w:rsidRDefault="00A14DEA" w:rsidP="009441A3">
            <w:pPr>
              <w:pStyle w:val="Brdtext"/>
              <w:ind w:left="0"/>
              <w:rPr>
                <w:color w:val="FF0000"/>
              </w:rPr>
            </w:pPr>
            <w:r w:rsidRPr="002B3A1D">
              <w:rPr>
                <w:color w:val="FF0000"/>
              </w:rPr>
              <w:t>X</w:t>
            </w:r>
          </w:p>
        </w:tc>
        <w:tc>
          <w:tcPr>
            <w:tcW w:w="425" w:type="dxa"/>
          </w:tcPr>
          <w:p w14:paraId="7A23BF18" w14:textId="77777777" w:rsidR="002A65C8" w:rsidRPr="00677323" w:rsidRDefault="002A65C8" w:rsidP="009441A3">
            <w:pPr>
              <w:pStyle w:val="Brdtext"/>
              <w:ind w:left="0"/>
            </w:pPr>
          </w:p>
        </w:tc>
        <w:tc>
          <w:tcPr>
            <w:tcW w:w="1134" w:type="dxa"/>
          </w:tcPr>
          <w:p w14:paraId="4866FEEB" w14:textId="77777777" w:rsidR="002A65C8" w:rsidRPr="00677323" w:rsidRDefault="002A65C8" w:rsidP="009441A3">
            <w:pPr>
              <w:pStyle w:val="Brdtext"/>
              <w:ind w:left="0"/>
            </w:pPr>
          </w:p>
        </w:tc>
      </w:tr>
      <w:tr w:rsidR="00174544" w:rsidRPr="00677323" w14:paraId="78932858" w14:textId="77777777" w:rsidTr="009441A3">
        <w:tc>
          <w:tcPr>
            <w:tcW w:w="2405" w:type="dxa"/>
          </w:tcPr>
          <w:p w14:paraId="360FD291" w14:textId="6E41B7D8" w:rsidR="00174544" w:rsidRPr="00677323" w:rsidRDefault="00174544" w:rsidP="009441A3">
            <w:pPr>
              <w:pStyle w:val="Brdtext"/>
              <w:ind w:left="0"/>
            </w:pPr>
            <w:r w:rsidRPr="00677323">
              <w:t>347XI308_L2</w:t>
            </w:r>
          </w:p>
        </w:tc>
        <w:tc>
          <w:tcPr>
            <w:tcW w:w="3119" w:type="dxa"/>
          </w:tcPr>
          <w:p w14:paraId="180DD800" w14:textId="4D61A858" w:rsidR="00174544" w:rsidRPr="00677323" w:rsidRDefault="00174544" w:rsidP="009441A3">
            <w:pPr>
              <w:pStyle w:val="Brdtext"/>
              <w:ind w:left="0"/>
            </w:pPr>
            <w:r w:rsidRPr="00677323">
              <w:t xml:space="preserve">Lågt </w:t>
            </w:r>
            <w:proofErr w:type="spellStart"/>
            <w:proofErr w:type="gramStart"/>
            <w:r w:rsidRPr="00677323">
              <w:t>diff.tryck</w:t>
            </w:r>
            <w:proofErr w:type="spellEnd"/>
            <w:proofErr w:type="gramEnd"/>
            <w:r w:rsidRPr="00677323">
              <w:t xml:space="preserve"> tvättad gas / sur gas</w:t>
            </w:r>
          </w:p>
        </w:tc>
        <w:tc>
          <w:tcPr>
            <w:tcW w:w="425" w:type="dxa"/>
          </w:tcPr>
          <w:p w14:paraId="66242AE0" w14:textId="59461BE0" w:rsidR="00174544" w:rsidRPr="00677323" w:rsidRDefault="00174544" w:rsidP="009441A3">
            <w:pPr>
              <w:pStyle w:val="Brdtext"/>
              <w:ind w:left="0"/>
            </w:pPr>
          </w:p>
        </w:tc>
        <w:tc>
          <w:tcPr>
            <w:tcW w:w="425" w:type="dxa"/>
          </w:tcPr>
          <w:p w14:paraId="148DBA08" w14:textId="71E4455C" w:rsidR="00174544" w:rsidRPr="002B3A1D" w:rsidRDefault="00A14DEA" w:rsidP="009441A3">
            <w:pPr>
              <w:pStyle w:val="Brdtext"/>
              <w:ind w:left="0"/>
              <w:rPr>
                <w:color w:val="FF0000"/>
              </w:rPr>
            </w:pPr>
            <w:r w:rsidRPr="002B3A1D">
              <w:rPr>
                <w:color w:val="FF0000"/>
              </w:rPr>
              <w:t>X</w:t>
            </w:r>
          </w:p>
        </w:tc>
        <w:tc>
          <w:tcPr>
            <w:tcW w:w="425" w:type="dxa"/>
          </w:tcPr>
          <w:p w14:paraId="1C26728A" w14:textId="77777777" w:rsidR="00174544" w:rsidRPr="00677323" w:rsidRDefault="00174544" w:rsidP="009441A3">
            <w:pPr>
              <w:pStyle w:val="Brdtext"/>
              <w:ind w:left="0"/>
            </w:pPr>
          </w:p>
        </w:tc>
        <w:tc>
          <w:tcPr>
            <w:tcW w:w="1134" w:type="dxa"/>
          </w:tcPr>
          <w:p w14:paraId="0A04E35D" w14:textId="77777777" w:rsidR="00174544" w:rsidRPr="00677323" w:rsidRDefault="00174544" w:rsidP="009441A3">
            <w:pPr>
              <w:pStyle w:val="Brdtext"/>
              <w:ind w:left="0"/>
            </w:pPr>
          </w:p>
        </w:tc>
      </w:tr>
      <w:tr w:rsidR="00A14DEA" w:rsidRPr="00677323" w14:paraId="3137CDBB" w14:textId="77777777" w:rsidTr="009441A3">
        <w:tc>
          <w:tcPr>
            <w:tcW w:w="2405" w:type="dxa"/>
          </w:tcPr>
          <w:p w14:paraId="4CC88BB3" w14:textId="32E1423B" w:rsidR="00A14DEA" w:rsidRPr="002B3A1D" w:rsidRDefault="00A14DEA" w:rsidP="00A14DEA">
            <w:pPr>
              <w:pStyle w:val="Brdtext"/>
              <w:ind w:left="0"/>
              <w:rPr>
                <w:color w:val="FF0000"/>
              </w:rPr>
            </w:pPr>
            <w:r w:rsidRPr="002B3A1D">
              <w:rPr>
                <w:color w:val="FF0000"/>
              </w:rPr>
              <w:t>347TI312_H2_N</w:t>
            </w:r>
          </w:p>
        </w:tc>
        <w:tc>
          <w:tcPr>
            <w:tcW w:w="3119" w:type="dxa"/>
          </w:tcPr>
          <w:p w14:paraId="44A43083" w14:textId="06B69C71" w:rsidR="00A14DEA" w:rsidRPr="002B3A1D" w:rsidRDefault="00A14DEA" w:rsidP="00A14DEA">
            <w:pPr>
              <w:pStyle w:val="Brdtext"/>
              <w:ind w:left="0"/>
              <w:rPr>
                <w:color w:val="FF0000"/>
              </w:rPr>
            </w:pPr>
            <w:r w:rsidRPr="002B3A1D">
              <w:rPr>
                <w:color w:val="FF0000"/>
              </w:rPr>
              <w:t xml:space="preserve">347TI312 ≥ H2 </w:t>
            </w:r>
            <w:proofErr w:type="spellStart"/>
            <w:r w:rsidRPr="002B3A1D">
              <w:rPr>
                <w:color w:val="FF0000"/>
              </w:rPr>
              <w:t>Surgas</w:t>
            </w:r>
            <w:proofErr w:type="spellEnd"/>
            <w:r w:rsidRPr="002B3A1D">
              <w:rPr>
                <w:color w:val="FF0000"/>
              </w:rPr>
              <w:t xml:space="preserve"> e.HE200</w:t>
            </w:r>
          </w:p>
        </w:tc>
        <w:tc>
          <w:tcPr>
            <w:tcW w:w="425" w:type="dxa"/>
          </w:tcPr>
          <w:p w14:paraId="69E5ED4D" w14:textId="77777777" w:rsidR="00A14DEA" w:rsidRPr="002B3A1D" w:rsidRDefault="00A14DEA" w:rsidP="00A14DEA">
            <w:pPr>
              <w:pStyle w:val="Brdtext"/>
              <w:ind w:left="0"/>
              <w:rPr>
                <w:color w:val="FF0000"/>
              </w:rPr>
            </w:pPr>
          </w:p>
        </w:tc>
        <w:tc>
          <w:tcPr>
            <w:tcW w:w="425" w:type="dxa"/>
          </w:tcPr>
          <w:p w14:paraId="34CD8967" w14:textId="71A83DBC" w:rsidR="00A14DEA" w:rsidRPr="002B3A1D" w:rsidRDefault="00A14DEA" w:rsidP="00A14DEA">
            <w:pPr>
              <w:pStyle w:val="Brdtext"/>
              <w:ind w:left="0"/>
              <w:rPr>
                <w:color w:val="FF0000"/>
              </w:rPr>
            </w:pPr>
            <w:r w:rsidRPr="002B3A1D">
              <w:rPr>
                <w:color w:val="FF0000"/>
              </w:rPr>
              <w:t>X</w:t>
            </w:r>
          </w:p>
        </w:tc>
        <w:tc>
          <w:tcPr>
            <w:tcW w:w="425" w:type="dxa"/>
          </w:tcPr>
          <w:p w14:paraId="4C1CF382" w14:textId="77777777" w:rsidR="00A14DEA" w:rsidRPr="00677323" w:rsidRDefault="00A14DEA" w:rsidP="00A14DEA">
            <w:pPr>
              <w:pStyle w:val="Brdtext"/>
              <w:ind w:left="0"/>
            </w:pPr>
          </w:p>
        </w:tc>
        <w:tc>
          <w:tcPr>
            <w:tcW w:w="1134" w:type="dxa"/>
          </w:tcPr>
          <w:p w14:paraId="0DB699D2" w14:textId="77777777" w:rsidR="00A14DEA" w:rsidRPr="00677323" w:rsidRDefault="00A14DEA" w:rsidP="00A14DEA">
            <w:pPr>
              <w:pStyle w:val="Brdtext"/>
              <w:ind w:left="0"/>
            </w:pPr>
          </w:p>
        </w:tc>
      </w:tr>
      <w:tr w:rsidR="00A14DEA" w:rsidRPr="00677323" w14:paraId="4EC52799" w14:textId="77777777" w:rsidTr="009441A3">
        <w:tc>
          <w:tcPr>
            <w:tcW w:w="2405" w:type="dxa"/>
          </w:tcPr>
          <w:p w14:paraId="1797552F" w14:textId="269C47B6" w:rsidR="00A14DEA" w:rsidRPr="002B3A1D" w:rsidRDefault="00A14DEA" w:rsidP="00A14DEA">
            <w:pPr>
              <w:pStyle w:val="Brdtext"/>
              <w:ind w:left="0"/>
              <w:rPr>
                <w:color w:val="FF0000"/>
              </w:rPr>
            </w:pPr>
            <w:r w:rsidRPr="002B3A1D">
              <w:rPr>
                <w:color w:val="FF0000"/>
              </w:rPr>
              <w:t>347LZ313</w:t>
            </w:r>
          </w:p>
        </w:tc>
        <w:tc>
          <w:tcPr>
            <w:tcW w:w="3119" w:type="dxa"/>
          </w:tcPr>
          <w:p w14:paraId="23ABAAB7" w14:textId="5477CE7C" w:rsidR="00A14DEA" w:rsidRPr="002B3A1D" w:rsidRDefault="00A14DEA" w:rsidP="00A14DEA">
            <w:pPr>
              <w:pStyle w:val="Brdtext"/>
              <w:ind w:left="0"/>
              <w:rPr>
                <w:color w:val="FF0000"/>
              </w:rPr>
            </w:pPr>
            <w:r w:rsidRPr="002B3A1D">
              <w:rPr>
                <w:color w:val="FF0000"/>
              </w:rPr>
              <w:t xml:space="preserve">Separator </w:t>
            </w:r>
            <w:proofErr w:type="spellStart"/>
            <w:r w:rsidRPr="002B3A1D">
              <w:rPr>
                <w:color w:val="FF0000"/>
              </w:rPr>
              <w:t>surgas</w:t>
            </w:r>
            <w:proofErr w:type="spellEnd"/>
          </w:p>
        </w:tc>
        <w:tc>
          <w:tcPr>
            <w:tcW w:w="425" w:type="dxa"/>
          </w:tcPr>
          <w:p w14:paraId="0BC102A1" w14:textId="77777777" w:rsidR="00A14DEA" w:rsidRPr="002B3A1D" w:rsidRDefault="00A14DEA" w:rsidP="00A14DEA">
            <w:pPr>
              <w:pStyle w:val="Brdtext"/>
              <w:ind w:left="0"/>
              <w:rPr>
                <w:color w:val="FF0000"/>
              </w:rPr>
            </w:pPr>
          </w:p>
        </w:tc>
        <w:tc>
          <w:tcPr>
            <w:tcW w:w="425" w:type="dxa"/>
          </w:tcPr>
          <w:p w14:paraId="068E8D4B" w14:textId="5E553B93" w:rsidR="00A14DEA" w:rsidRPr="002B3A1D" w:rsidRDefault="00A14DEA" w:rsidP="00A14DEA">
            <w:pPr>
              <w:pStyle w:val="Brdtext"/>
              <w:ind w:left="0"/>
              <w:rPr>
                <w:color w:val="FF0000"/>
              </w:rPr>
            </w:pPr>
            <w:r w:rsidRPr="002B3A1D">
              <w:rPr>
                <w:color w:val="FF0000"/>
              </w:rPr>
              <w:t>X</w:t>
            </w:r>
          </w:p>
        </w:tc>
        <w:tc>
          <w:tcPr>
            <w:tcW w:w="425" w:type="dxa"/>
          </w:tcPr>
          <w:p w14:paraId="25CF2F91" w14:textId="77777777" w:rsidR="00A14DEA" w:rsidRPr="00677323" w:rsidRDefault="00A14DEA" w:rsidP="00A14DEA">
            <w:pPr>
              <w:pStyle w:val="Brdtext"/>
              <w:ind w:left="0"/>
            </w:pPr>
          </w:p>
        </w:tc>
        <w:tc>
          <w:tcPr>
            <w:tcW w:w="1134" w:type="dxa"/>
          </w:tcPr>
          <w:p w14:paraId="1860A5CB" w14:textId="77777777" w:rsidR="00A14DEA" w:rsidRPr="00677323" w:rsidRDefault="00A14DEA" w:rsidP="00A14DEA">
            <w:pPr>
              <w:pStyle w:val="Brdtext"/>
              <w:ind w:left="0"/>
            </w:pPr>
          </w:p>
        </w:tc>
      </w:tr>
      <w:tr w:rsidR="00A14DEA" w:rsidRPr="00677323" w14:paraId="7DC1C14C" w14:textId="77777777" w:rsidTr="009441A3">
        <w:tc>
          <w:tcPr>
            <w:tcW w:w="2405" w:type="dxa"/>
          </w:tcPr>
          <w:p w14:paraId="5F57B075" w14:textId="13393BD3" w:rsidR="00A14DEA" w:rsidRPr="002B3A1D" w:rsidRDefault="00A14DEA" w:rsidP="00A14DEA">
            <w:pPr>
              <w:pStyle w:val="Brdtext"/>
              <w:ind w:left="0"/>
              <w:rPr>
                <w:color w:val="FF0000"/>
              </w:rPr>
            </w:pPr>
            <w:r w:rsidRPr="002B3A1D">
              <w:rPr>
                <w:color w:val="FF0000"/>
              </w:rPr>
              <w:t>347LI608_H2_N</w:t>
            </w:r>
          </w:p>
        </w:tc>
        <w:tc>
          <w:tcPr>
            <w:tcW w:w="3119" w:type="dxa"/>
          </w:tcPr>
          <w:p w14:paraId="4219641A" w14:textId="15B8B9CA" w:rsidR="00A14DEA" w:rsidRPr="002B3A1D" w:rsidRDefault="00A14DEA" w:rsidP="00A14DEA">
            <w:pPr>
              <w:pStyle w:val="Brdtext"/>
              <w:ind w:left="0"/>
              <w:rPr>
                <w:color w:val="FF0000"/>
              </w:rPr>
            </w:pPr>
            <w:r w:rsidRPr="002B3A1D">
              <w:rPr>
                <w:color w:val="FF0000"/>
              </w:rPr>
              <w:t xml:space="preserve">347LI608 ≥ H2 </w:t>
            </w:r>
            <w:proofErr w:type="spellStart"/>
            <w:r w:rsidRPr="002B3A1D">
              <w:rPr>
                <w:color w:val="FF0000"/>
              </w:rPr>
              <w:t>Absorber</w:t>
            </w:r>
            <w:proofErr w:type="spellEnd"/>
          </w:p>
        </w:tc>
        <w:tc>
          <w:tcPr>
            <w:tcW w:w="425" w:type="dxa"/>
          </w:tcPr>
          <w:p w14:paraId="63220CFD" w14:textId="77777777" w:rsidR="00A14DEA" w:rsidRPr="002B3A1D" w:rsidRDefault="00A14DEA" w:rsidP="00A14DEA">
            <w:pPr>
              <w:pStyle w:val="Brdtext"/>
              <w:ind w:left="0"/>
              <w:rPr>
                <w:color w:val="FF0000"/>
              </w:rPr>
            </w:pPr>
          </w:p>
        </w:tc>
        <w:tc>
          <w:tcPr>
            <w:tcW w:w="425" w:type="dxa"/>
          </w:tcPr>
          <w:p w14:paraId="2C59340E" w14:textId="06DB4DFF" w:rsidR="00A14DEA" w:rsidRPr="002B3A1D" w:rsidRDefault="00A14DEA" w:rsidP="00A14DEA">
            <w:pPr>
              <w:pStyle w:val="Brdtext"/>
              <w:ind w:left="0"/>
              <w:rPr>
                <w:color w:val="FF0000"/>
              </w:rPr>
            </w:pPr>
            <w:r w:rsidRPr="002B3A1D">
              <w:rPr>
                <w:color w:val="FF0000"/>
              </w:rPr>
              <w:t>X</w:t>
            </w:r>
          </w:p>
        </w:tc>
        <w:tc>
          <w:tcPr>
            <w:tcW w:w="425" w:type="dxa"/>
          </w:tcPr>
          <w:p w14:paraId="752ED75F" w14:textId="77777777" w:rsidR="00A14DEA" w:rsidRPr="00677323" w:rsidRDefault="00A14DEA" w:rsidP="00A14DEA">
            <w:pPr>
              <w:pStyle w:val="Brdtext"/>
              <w:ind w:left="0"/>
            </w:pPr>
          </w:p>
        </w:tc>
        <w:tc>
          <w:tcPr>
            <w:tcW w:w="1134" w:type="dxa"/>
          </w:tcPr>
          <w:p w14:paraId="210952FF" w14:textId="77777777" w:rsidR="00A14DEA" w:rsidRPr="00677323" w:rsidRDefault="00A14DEA" w:rsidP="00A14DEA">
            <w:pPr>
              <w:pStyle w:val="Brdtext"/>
              <w:ind w:left="0"/>
            </w:pPr>
          </w:p>
        </w:tc>
      </w:tr>
      <w:tr w:rsidR="00A14DEA" w:rsidRPr="00677323" w14:paraId="42F6ABB5" w14:textId="77777777" w:rsidTr="009441A3">
        <w:tc>
          <w:tcPr>
            <w:tcW w:w="2405" w:type="dxa"/>
          </w:tcPr>
          <w:p w14:paraId="507C4F10" w14:textId="6ABC2D55" w:rsidR="00A14DEA" w:rsidRPr="002B3A1D" w:rsidRDefault="00A14DEA" w:rsidP="00A14DEA">
            <w:pPr>
              <w:pStyle w:val="Brdtext"/>
              <w:ind w:left="0"/>
              <w:rPr>
                <w:color w:val="FF0000"/>
              </w:rPr>
            </w:pPr>
            <w:r w:rsidRPr="002B3A1D">
              <w:rPr>
                <w:color w:val="FF0000"/>
              </w:rPr>
              <w:t>347TI307_H2_N</w:t>
            </w:r>
          </w:p>
        </w:tc>
        <w:tc>
          <w:tcPr>
            <w:tcW w:w="3119" w:type="dxa"/>
          </w:tcPr>
          <w:p w14:paraId="4BF1FF64" w14:textId="50240380" w:rsidR="00A14DEA" w:rsidRPr="002B3A1D" w:rsidRDefault="00A14DEA" w:rsidP="00A14DEA">
            <w:pPr>
              <w:pStyle w:val="Brdtext"/>
              <w:ind w:left="0"/>
              <w:rPr>
                <w:color w:val="FF0000"/>
              </w:rPr>
            </w:pPr>
            <w:r w:rsidRPr="002B3A1D">
              <w:rPr>
                <w:color w:val="FF0000"/>
              </w:rPr>
              <w:t xml:space="preserve">347TI307 ≥ H2 </w:t>
            </w:r>
            <w:proofErr w:type="spellStart"/>
            <w:r w:rsidRPr="002B3A1D">
              <w:rPr>
                <w:color w:val="FF0000"/>
              </w:rPr>
              <w:t>Red.gas</w:t>
            </w:r>
            <w:proofErr w:type="spellEnd"/>
            <w:r w:rsidRPr="002B3A1D">
              <w:rPr>
                <w:color w:val="FF0000"/>
              </w:rPr>
              <w:t xml:space="preserve"> </w:t>
            </w:r>
            <w:proofErr w:type="spellStart"/>
            <w:r w:rsidRPr="002B3A1D">
              <w:rPr>
                <w:color w:val="FF0000"/>
              </w:rPr>
              <w:t>eft.sep</w:t>
            </w:r>
            <w:proofErr w:type="spellEnd"/>
          </w:p>
        </w:tc>
        <w:tc>
          <w:tcPr>
            <w:tcW w:w="425" w:type="dxa"/>
          </w:tcPr>
          <w:p w14:paraId="1DDF6C5B" w14:textId="77777777" w:rsidR="00A14DEA" w:rsidRPr="002B3A1D" w:rsidRDefault="00A14DEA" w:rsidP="00A14DEA">
            <w:pPr>
              <w:pStyle w:val="Brdtext"/>
              <w:ind w:left="0"/>
              <w:rPr>
                <w:color w:val="FF0000"/>
              </w:rPr>
            </w:pPr>
          </w:p>
        </w:tc>
        <w:tc>
          <w:tcPr>
            <w:tcW w:w="425" w:type="dxa"/>
          </w:tcPr>
          <w:p w14:paraId="1F4CAE69" w14:textId="264BF014" w:rsidR="00A14DEA" w:rsidRPr="002B3A1D" w:rsidRDefault="00A14DEA" w:rsidP="00A14DEA">
            <w:pPr>
              <w:pStyle w:val="Brdtext"/>
              <w:ind w:left="0"/>
              <w:rPr>
                <w:color w:val="FF0000"/>
              </w:rPr>
            </w:pPr>
            <w:r w:rsidRPr="002B3A1D">
              <w:rPr>
                <w:color w:val="FF0000"/>
              </w:rPr>
              <w:t>X</w:t>
            </w:r>
          </w:p>
        </w:tc>
        <w:tc>
          <w:tcPr>
            <w:tcW w:w="425" w:type="dxa"/>
          </w:tcPr>
          <w:p w14:paraId="5BCBB355" w14:textId="77777777" w:rsidR="00A14DEA" w:rsidRPr="00677323" w:rsidRDefault="00A14DEA" w:rsidP="00A14DEA">
            <w:pPr>
              <w:pStyle w:val="Brdtext"/>
              <w:ind w:left="0"/>
            </w:pPr>
          </w:p>
        </w:tc>
        <w:tc>
          <w:tcPr>
            <w:tcW w:w="1134" w:type="dxa"/>
          </w:tcPr>
          <w:p w14:paraId="30AB9EC5" w14:textId="77777777" w:rsidR="00A14DEA" w:rsidRPr="00677323" w:rsidRDefault="00A14DEA" w:rsidP="00A14DEA">
            <w:pPr>
              <w:pStyle w:val="Brdtext"/>
              <w:ind w:left="0"/>
            </w:pPr>
          </w:p>
        </w:tc>
      </w:tr>
      <w:tr w:rsidR="00A14DEA" w:rsidRPr="00677323" w14:paraId="5A445445" w14:textId="77777777" w:rsidTr="009441A3">
        <w:tc>
          <w:tcPr>
            <w:tcW w:w="2405" w:type="dxa"/>
          </w:tcPr>
          <w:p w14:paraId="4918C650" w14:textId="10A71560" w:rsidR="00A14DEA" w:rsidRPr="002B3A1D" w:rsidRDefault="00A14DEA" w:rsidP="00A14DEA">
            <w:pPr>
              <w:pStyle w:val="Brdtext"/>
              <w:ind w:left="0"/>
              <w:rPr>
                <w:color w:val="FF0000"/>
              </w:rPr>
            </w:pPr>
            <w:r w:rsidRPr="002B3A1D">
              <w:rPr>
                <w:color w:val="FF0000"/>
              </w:rPr>
              <w:t>347LI508_H2_N</w:t>
            </w:r>
          </w:p>
        </w:tc>
        <w:tc>
          <w:tcPr>
            <w:tcW w:w="3119" w:type="dxa"/>
          </w:tcPr>
          <w:p w14:paraId="567CC62D" w14:textId="74EBCF7A" w:rsidR="00A14DEA" w:rsidRPr="002B3A1D" w:rsidRDefault="00A14DEA" w:rsidP="00A14DEA">
            <w:pPr>
              <w:pStyle w:val="Brdtext"/>
              <w:ind w:left="0"/>
              <w:rPr>
                <w:color w:val="FF0000"/>
              </w:rPr>
            </w:pPr>
            <w:r w:rsidRPr="002B3A1D">
              <w:rPr>
                <w:color w:val="FF0000"/>
              </w:rPr>
              <w:t xml:space="preserve">347LI508 ≥ H2 </w:t>
            </w:r>
            <w:proofErr w:type="spellStart"/>
            <w:r w:rsidRPr="002B3A1D">
              <w:rPr>
                <w:color w:val="FF0000"/>
              </w:rPr>
              <w:t>Återkokare</w:t>
            </w:r>
            <w:proofErr w:type="spellEnd"/>
            <w:r w:rsidRPr="002B3A1D">
              <w:rPr>
                <w:color w:val="FF0000"/>
              </w:rPr>
              <w:t xml:space="preserve"> MEA</w:t>
            </w:r>
          </w:p>
        </w:tc>
        <w:tc>
          <w:tcPr>
            <w:tcW w:w="425" w:type="dxa"/>
          </w:tcPr>
          <w:p w14:paraId="0BCB8165" w14:textId="77777777" w:rsidR="00A14DEA" w:rsidRPr="002B3A1D" w:rsidRDefault="00A14DEA" w:rsidP="00A14DEA">
            <w:pPr>
              <w:pStyle w:val="Brdtext"/>
              <w:ind w:left="0"/>
              <w:rPr>
                <w:color w:val="FF0000"/>
              </w:rPr>
            </w:pPr>
          </w:p>
        </w:tc>
        <w:tc>
          <w:tcPr>
            <w:tcW w:w="425" w:type="dxa"/>
          </w:tcPr>
          <w:p w14:paraId="192FB964" w14:textId="4A45EAD5" w:rsidR="00A14DEA" w:rsidRPr="002B3A1D" w:rsidRDefault="00A14DEA" w:rsidP="00A14DEA">
            <w:pPr>
              <w:pStyle w:val="Brdtext"/>
              <w:ind w:left="0"/>
              <w:rPr>
                <w:color w:val="FF0000"/>
              </w:rPr>
            </w:pPr>
            <w:r w:rsidRPr="002B3A1D">
              <w:rPr>
                <w:color w:val="FF0000"/>
              </w:rPr>
              <w:t>X</w:t>
            </w:r>
          </w:p>
        </w:tc>
        <w:tc>
          <w:tcPr>
            <w:tcW w:w="425" w:type="dxa"/>
          </w:tcPr>
          <w:p w14:paraId="56E7DF8F" w14:textId="77777777" w:rsidR="00A14DEA" w:rsidRPr="00677323" w:rsidRDefault="00A14DEA" w:rsidP="00A14DEA">
            <w:pPr>
              <w:pStyle w:val="Brdtext"/>
              <w:ind w:left="0"/>
            </w:pPr>
          </w:p>
        </w:tc>
        <w:tc>
          <w:tcPr>
            <w:tcW w:w="1134" w:type="dxa"/>
          </w:tcPr>
          <w:p w14:paraId="18784D90" w14:textId="77777777" w:rsidR="00A14DEA" w:rsidRPr="00677323" w:rsidRDefault="00A14DEA" w:rsidP="00A14DEA">
            <w:pPr>
              <w:pStyle w:val="Brdtext"/>
              <w:ind w:left="0"/>
            </w:pPr>
          </w:p>
        </w:tc>
      </w:tr>
      <w:tr w:rsidR="00A14DEA" w:rsidRPr="00677323" w14:paraId="0504E759" w14:textId="77777777" w:rsidTr="009441A3">
        <w:tc>
          <w:tcPr>
            <w:tcW w:w="2405" w:type="dxa"/>
          </w:tcPr>
          <w:p w14:paraId="4C7933B9" w14:textId="15835FBA" w:rsidR="00A14DEA" w:rsidRPr="002B3A1D" w:rsidRDefault="00A14DEA" w:rsidP="00A14DEA">
            <w:pPr>
              <w:pStyle w:val="Brdtext"/>
              <w:ind w:left="0"/>
              <w:rPr>
                <w:color w:val="FF0000"/>
              </w:rPr>
            </w:pPr>
            <w:r w:rsidRPr="002B3A1D">
              <w:rPr>
                <w:color w:val="FF0000"/>
              </w:rPr>
              <w:t>261PZ330</w:t>
            </w:r>
          </w:p>
        </w:tc>
        <w:tc>
          <w:tcPr>
            <w:tcW w:w="3119" w:type="dxa"/>
          </w:tcPr>
          <w:p w14:paraId="60C22AAE" w14:textId="6BFC2554" w:rsidR="00A14DEA" w:rsidRPr="002B3A1D" w:rsidRDefault="00A14DEA" w:rsidP="00A14DEA">
            <w:pPr>
              <w:pStyle w:val="Brdtext"/>
              <w:ind w:left="0"/>
              <w:rPr>
                <w:color w:val="FF0000"/>
              </w:rPr>
            </w:pPr>
            <w:r w:rsidRPr="002B3A1D">
              <w:rPr>
                <w:color w:val="FF0000"/>
              </w:rPr>
              <w:t xml:space="preserve">261PZ330 Lågt tryck </w:t>
            </w:r>
            <w:proofErr w:type="spellStart"/>
            <w:proofErr w:type="gramStart"/>
            <w:r w:rsidRPr="002B3A1D">
              <w:rPr>
                <w:color w:val="FF0000"/>
              </w:rPr>
              <w:t>instr.luft</w:t>
            </w:r>
            <w:proofErr w:type="spellEnd"/>
            <w:proofErr w:type="gramEnd"/>
          </w:p>
        </w:tc>
        <w:tc>
          <w:tcPr>
            <w:tcW w:w="425" w:type="dxa"/>
          </w:tcPr>
          <w:p w14:paraId="13EC3353" w14:textId="77777777" w:rsidR="00A14DEA" w:rsidRPr="002B3A1D" w:rsidRDefault="00A14DEA" w:rsidP="00A14DEA">
            <w:pPr>
              <w:pStyle w:val="Brdtext"/>
              <w:ind w:left="0"/>
              <w:rPr>
                <w:color w:val="FF0000"/>
              </w:rPr>
            </w:pPr>
          </w:p>
        </w:tc>
        <w:tc>
          <w:tcPr>
            <w:tcW w:w="425" w:type="dxa"/>
          </w:tcPr>
          <w:p w14:paraId="6779B005" w14:textId="774ED6BA" w:rsidR="00A14DEA" w:rsidRPr="002B3A1D" w:rsidRDefault="00A14DEA" w:rsidP="00A14DEA">
            <w:pPr>
              <w:pStyle w:val="Brdtext"/>
              <w:ind w:left="0"/>
              <w:rPr>
                <w:color w:val="FF0000"/>
              </w:rPr>
            </w:pPr>
            <w:r w:rsidRPr="002B3A1D">
              <w:rPr>
                <w:color w:val="FF0000"/>
              </w:rPr>
              <w:t>X</w:t>
            </w:r>
          </w:p>
        </w:tc>
        <w:tc>
          <w:tcPr>
            <w:tcW w:w="425" w:type="dxa"/>
          </w:tcPr>
          <w:p w14:paraId="4262AAD9" w14:textId="77777777" w:rsidR="00A14DEA" w:rsidRPr="00677323" w:rsidRDefault="00A14DEA" w:rsidP="00A14DEA">
            <w:pPr>
              <w:pStyle w:val="Brdtext"/>
              <w:ind w:left="0"/>
            </w:pPr>
          </w:p>
        </w:tc>
        <w:tc>
          <w:tcPr>
            <w:tcW w:w="1134" w:type="dxa"/>
          </w:tcPr>
          <w:p w14:paraId="5E412A69" w14:textId="77777777" w:rsidR="00A14DEA" w:rsidRPr="00677323" w:rsidRDefault="00A14DEA" w:rsidP="00A14DEA">
            <w:pPr>
              <w:pStyle w:val="Brdtext"/>
              <w:ind w:left="0"/>
            </w:pPr>
          </w:p>
        </w:tc>
      </w:tr>
    </w:tbl>
    <w:p w14:paraId="02C500AC" w14:textId="77777777" w:rsidR="007E147B" w:rsidRPr="00677323" w:rsidRDefault="007E147B" w:rsidP="007E147B">
      <w:pPr>
        <w:pStyle w:val="Brdtext"/>
        <w:rPr>
          <w:i/>
        </w:rPr>
      </w:pPr>
    </w:p>
    <w:p w14:paraId="5AB77936" w14:textId="77777777" w:rsidR="007E147B" w:rsidRPr="00677323" w:rsidRDefault="007E147B" w:rsidP="007E147B">
      <w:pPr>
        <w:pStyle w:val="Brdtext"/>
        <w:rPr>
          <w:i/>
        </w:rPr>
      </w:pPr>
      <w:r w:rsidRPr="00677323">
        <w:rPr>
          <w:i/>
        </w:rPr>
        <w:t>SIL-klassad säkerhetskrets för 347SV672 (Förreglas till stängd):</w:t>
      </w:r>
    </w:p>
    <w:p w14:paraId="4BB1E556" w14:textId="6A36DE64" w:rsidR="007E147B" w:rsidRPr="00677323" w:rsidRDefault="007E147B" w:rsidP="007E147B">
      <w:pPr>
        <w:pStyle w:val="Brdtext"/>
      </w:pPr>
      <w:r w:rsidRPr="00677323">
        <w:lastRenderedPageBreak/>
        <w:t xml:space="preserve">Låg nivå </w:t>
      </w:r>
      <w:proofErr w:type="spellStart"/>
      <w:r w:rsidRPr="00677323">
        <w:t>absorber</w:t>
      </w:r>
      <w:proofErr w:type="spellEnd"/>
      <w:r w:rsidRPr="00677323">
        <w:t xml:space="preserve"> 347LZ300</w:t>
      </w:r>
      <w:r w:rsidR="00174544" w:rsidRPr="00677323">
        <w:t xml:space="preserve"> och lågt </w:t>
      </w:r>
      <w:proofErr w:type="spellStart"/>
      <w:proofErr w:type="gramStart"/>
      <w:r w:rsidR="00174544" w:rsidRPr="00677323">
        <w:t>diff.tryck</w:t>
      </w:r>
      <w:proofErr w:type="spellEnd"/>
      <w:proofErr w:type="gramEnd"/>
      <w:r w:rsidR="00174544" w:rsidRPr="00677323">
        <w:t xml:space="preserve"> tvättad gas / sur gas 347XI308_L2 </w:t>
      </w:r>
      <w:r w:rsidRPr="00677323">
        <w:t xml:space="preserve">(ingång FALSE) stänger 347SV672_MV1 (utgång FALSE). </w:t>
      </w:r>
    </w:p>
    <w:p w14:paraId="0557EC03" w14:textId="13AED0E2" w:rsidR="0003028D" w:rsidRPr="00677323" w:rsidRDefault="0003028D" w:rsidP="0003028D">
      <w:pPr>
        <w:pStyle w:val="Brdtext"/>
      </w:pPr>
      <w:r w:rsidRPr="00884F9D">
        <w:rPr>
          <w:color w:val="FF0000"/>
        </w:rPr>
        <w:t>Processnödstopp 308HZ300/301 stänger 347SV67</w:t>
      </w:r>
      <w:r>
        <w:rPr>
          <w:color w:val="FF0000"/>
        </w:rPr>
        <w:t>2</w:t>
      </w:r>
      <w:r w:rsidRPr="00884F9D">
        <w:rPr>
          <w:color w:val="FF0000"/>
        </w:rPr>
        <w:t>_MV1 (utgång FALSE).</w:t>
      </w:r>
    </w:p>
    <w:p w14:paraId="02B7E11F" w14:textId="77777777" w:rsidR="00DD771E" w:rsidRPr="0003028D" w:rsidRDefault="00DD771E" w:rsidP="00247905">
      <w:pPr>
        <w:pStyle w:val="Brdtext"/>
        <w:rPr>
          <w:iCs/>
        </w:rPr>
      </w:pPr>
    </w:p>
    <w:p w14:paraId="634423AC" w14:textId="77777777" w:rsidR="00CE7BF5" w:rsidRPr="00677323" w:rsidRDefault="00CE7BF5" w:rsidP="00247905">
      <w:pPr>
        <w:pStyle w:val="Brdtext"/>
        <w:rPr>
          <w:i/>
        </w:rPr>
      </w:pPr>
      <w:r w:rsidRPr="00677323">
        <w:rPr>
          <w:i/>
        </w:rPr>
        <w:t>347SV673</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6D169010" w14:textId="77777777" w:rsidTr="00394D55">
        <w:trPr>
          <w:trHeight w:val="417"/>
        </w:trPr>
        <w:tc>
          <w:tcPr>
            <w:tcW w:w="1686" w:type="dxa"/>
          </w:tcPr>
          <w:p w14:paraId="48196D48" w14:textId="77777777" w:rsidR="00087043" w:rsidRPr="00677323" w:rsidRDefault="00087043" w:rsidP="00394D55">
            <w:pPr>
              <w:pStyle w:val="Brdtext"/>
              <w:ind w:left="0"/>
            </w:pPr>
            <w:r w:rsidRPr="00677323">
              <w:t>Objekttyp</w:t>
            </w:r>
          </w:p>
        </w:tc>
        <w:tc>
          <w:tcPr>
            <w:tcW w:w="2741" w:type="dxa"/>
          </w:tcPr>
          <w:p w14:paraId="12822DF0" w14:textId="77777777" w:rsidR="00087043" w:rsidRPr="00677323" w:rsidRDefault="00087043" w:rsidP="00394D55">
            <w:pPr>
              <w:pStyle w:val="Brdtext"/>
              <w:ind w:left="0"/>
            </w:pPr>
            <w:r w:rsidRPr="00677323">
              <w:t>Objekt/signal</w:t>
            </w:r>
          </w:p>
        </w:tc>
        <w:tc>
          <w:tcPr>
            <w:tcW w:w="3446" w:type="dxa"/>
          </w:tcPr>
          <w:p w14:paraId="27290E4E" w14:textId="77777777" w:rsidR="00087043" w:rsidRPr="00677323" w:rsidRDefault="00087043" w:rsidP="00394D55">
            <w:pPr>
              <w:pStyle w:val="Brdtext"/>
              <w:ind w:left="0"/>
            </w:pPr>
            <w:r w:rsidRPr="00677323">
              <w:t>Beskrivning</w:t>
            </w:r>
          </w:p>
        </w:tc>
      </w:tr>
      <w:tr w:rsidR="00087043" w:rsidRPr="00677323" w14:paraId="7B90B824" w14:textId="77777777" w:rsidTr="00394D55">
        <w:trPr>
          <w:trHeight w:val="417"/>
        </w:trPr>
        <w:tc>
          <w:tcPr>
            <w:tcW w:w="1686" w:type="dxa"/>
          </w:tcPr>
          <w:p w14:paraId="15A1ABD4" w14:textId="77777777" w:rsidR="00087043" w:rsidRPr="00677323" w:rsidRDefault="00087043" w:rsidP="00394D55">
            <w:pPr>
              <w:pStyle w:val="Brdtext"/>
              <w:ind w:left="0"/>
            </w:pPr>
            <w:r w:rsidRPr="00677323">
              <w:t>VAL</w:t>
            </w:r>
          </w:p>
        </w:tc>
        <w:tc>
          <w:tcPr>
            <w:tcW w:w="2741" w:type="dxa"/>
          </w:tcPr>
          <w:p w14:paraId="76499AC9" w14:textId="77777777" w:rsidR="00087043" w:rsidRPr="00677323" w:rsidRDefault="00087043" w:rsidP="00394D55">
            <w:pPr>
              <w:pStyle w:val="Brdtext"/>
              <w:ind w:left="0"/>
            </w:pPr>
            <w:r w:rsidRPr="00677323">
              <w:t>347SV673</w:t>
            </w:r>
          </w:p>
        </w:tc>
        <w:tc>
          <w:tcPr>
            <w:tcW w:w="3446" w:type="dxa"/>
          </w:tcPr>
          <w:p w14:paraId="00C408C2" w14:textId="77777777" w:rsidR="00087043" w:rsidRPr="00677323" w:rsidRDefault="00087043" w:rsidP="00394D55">
            <w:pPr>
              <w:pStyle w:val="Brdtext"/>
              <w:ind w:left="0"/>
            </w:pPr>
            <w:r w:rsidRPr="00677323">
              <w:t xml:space="preserve">Avstängningsventil CO2-rik MEA från </w:t>
            </w:r>
            <w:proofErr w:type="spellStart"/>
            <w:r w:rsidRPr="00677323">
              <w:t>absorbern</w:t>
            </w:r>
            <w:proofErr w:type="spellEnd"/>
          </w:p>
        </w:tc>
      </w:tr>
    </w:tbl>
    <w:p w14:paraId="79F529B9" w14:textId="77777777" w:rsidR="00087043" w:rsidRPr="00677323" w:rsidRDefault="00087043" w:rsidP="00247905">
      <w:pPr>
        <w:pStyle w:val="Brdtext"/>
        <w:rPr>
          <w:i/>
        </w:rPr>
      </w:pPr>
    </w:p>
    <w:p w14:paraId="4D4E921F" w14:textId="741199EC" w:rsidR="00247905" w:rsidRPr="00677323" w:rsidRDefault="000C3A9C" w:rsidP="00247905">
      <w:pPr>
        <w:pStyle w:val="Brdtext"/>
      </w:pPr>
      <w:r w:rsidRPr="00677323">
        <w:t xml:space="preserve">Avstängningsventil </w:t>
      </w:r>
      <w:r w:rsidR="00247905" w:rsidRPr="00677323">
        <w:t>347SV67</w:t>
      </w:r>
      <w:r w:rsidR="0007131D" w:rsidRPr="00677323">
        <w:t>3</w:t>
      </w:r>
      <w:r w:rsidR="002B0C4E" w:rsidRPr="00677323">
        <w:t xml:space="preserve"> </w:t>
      </w:r>
      <w:r w:rsidRPr="00677323">
        <w:t xml:space="preserve">stänger utgående flöde av CO2-rik MEA från </w:t>
      </w:r>
      <w:proofErr w:type="spellStart"/>
      <w:r w:rsidRPr="00677323">
        <w:t>absorbern</w:t>
      </w:r>
      <w:proofErr w:type="spellEnd"/>
      <w:r w:rsidRPr="00677323">
        <w:t xml:space="preserve"> vid givna förreglingsvillkor.</w:t>
      </w:r>
    </w:p>
    <w:p w14:paraId="5A488919" w14:textId="77777777" w:rsidR="0011047D" w:rsidRPr="00677323" w:rsidRDefault="0011047D" w:rsidP="0011047D">
      <w:pPr>
        <w:pStyle w:val="Brdtext"/>
        <w:rPr>
          <w:i/>
        </w:rPr>
      </w:pPr>
      <w:proofErr w:type="spellStart"/>
      <w:r w:rsidRPr="00677323">
        <w:rPr>
          <w:i/>
        </w:rPr>
        <w:t>Förreglingar</w:t>
      </w:r>
      <w:proofErr w:type="spellEnd"/>
      <w:r w:rsidRPr="00677323">
        <w:rPr>
          <w:i/>
        </w:rPr>
        <w:t xml:space="preserve"> för 347SV673 (Förreglas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4978DC6E" w14:textId="77777777" w:rsidTr="00453233">
        <w:tc>
          <w:tcPr>
            <w:tcW w:w="2405" w:type="dxa"/>
          </w:tcPr>
          <w:p w14:paraId="2BC07C1E" w14:textId="77777777" w:rsidR="0011047D" w:rsidRPr="00677323" w:rsidRDefault="0011047D" w:rsidP="00453233">
            <w:pPr>
              <w:pStyle w:val="Brdtext"/>
              <w:ind w:left="0"/>
            </w:pPr>
            <w:r w:rsidRPr="00677323">
              <w:t>Objekt/signal</w:t>
            </w:r>
          </w:p>
        </w:tc>
        <w:tc>
          <w:tcPr>
            <w:tcW w:w="3119" w:type="dxa"/>
          </w:tcPr>
          <w:p w14:paraId="1266644A" w14:textId="77777777" w:rsidR="0011047D" w:rsidRPr="00677323" w:rsidRDefault="0011047D" w:rsidP="00453233">
            <w:pPr>
              <w:pStyle w:val="Brdtext"/>
              <w:ind w:left="0"/>
            </w:pPr>
            <w:r w:rsidRPr="00677323">
              <w:t>Beskrivning</w:t>
            </w:r>
          </w:p>
        </w:tc>
        <w:tc>
          <w:tcPr>
            <w:tcW w:w="425" w:type="dxa"/>
          </w:tcPr>
          <w:p w14:paraId="7D22391B" w14:textId="77777777" w:rsidR="0011047D" w:rsidRPr="00677323" w:rsidRDefault="0011047D" w:rsidP="00453233">
            <w:pPr>
              <w:pStyle w:val="Brdtext"/>
              <w:ind w:left="0"/>
            </w:pPr>
            <w:r w:rsidRPr="00677323">
              <w:t>A</w:t>
            </w:r>
          </w:p>
        </w:tc>
        <w:tc>
          <w:tcPr>
            <w:tcW w:w="425" w:type="dxa"/>
          </w:tcPr>
          <w:p w14:paraId="24F5B2ED" w14:textId="77777777" w:rsidR="0011047D" w:rsidRPr="00677323" w:rsidRDefault="0011047D" w:rsidP="00453233">
            <w:pPr>
              <w:pStyle w:val="Brdtext"/>
              <w:ind w:left="0"/>
            </w:pPr>
            <w:r w:rsidRPr="00677323">
              <w:t>B</w:t>
            </w:r>
          </w:p>
        </w:tc>
        <w:tc>
          <w:tcPr>
            <w:tcW w:w="425" w:type="dxa"/>
          </w:tcPr>
          <w:p w14:paraId="00DDFA27" w14:textId="77777777" w:rsidR="0011047D" w:rsidRPr="00677323" w:rsidRDefault="0011047D" w:rsidP="00453233">
            <w:pPr>
              <w:pStyle w:val="Brdtext"/>
              <w:ind w:left="0"/>
            </w:pPr>
            <w:r w:rsidRPr="00677323">
              <w:t>C</w:t>
            </w:r>
          </w:p>
        </w:tc>
        <w:tc>
          <w:tcPr>
            <w:tcW w:w="1134" w:type="dxa"/>
          </w:tcPr>
          <w:p w14:paraId="5ED26BA7" w14:textId="77777777" w:rsidR="0011047D" w:rsidRPr="00677323" w:rsidRDefault="0011047D" w:rsidP="00453233">
            <w:pPr>
              <w:pStyle w:val="Brdtext"/>
              <w:ind w:left="0"/>
            </w:pPr>
            <w:r w:rsidRPr="00677323">
              <w:t>Runint1</w:t>
            </w:r>
          </w:p>
        </w:tc>
      </w:tr>
      <w:tr w:rsidR="00677323" w:rsidRPr="00677323" w14:paraId="508768CD" w14:textId="77777777" w:rsidTr="00453233">
        <w:tc>
          <w:tcPr>
            <w:tcW w:w="2405" w:type="dxa"/>
          </w:tcPr>
          <w:p w14:paraId="3CAD4971" w14:textId="77777777" w:rsidR="00CE7BF5" w:rsidRPr="00677323" w:rsidRDefault="00CE7BF5" w:rsidP="00453233">
            <w:pPr>
              <w:pStyle w:val="Brdtext"/>
              <w:ind w:left="0"/>
            </w:pPr>
            <w:r w:rsidRPr="00677323">
              <w:t>347SV67</w:t>
            </w:r>
            <w:r w:rsidR="0007131D" w:rsidRPr="00677323">
              <w:t>3</w:t>
            </w:r>
            <w:r w:rsidR="006C7D51" w:rsidRPr="00677323">
              <w:t>_MV1</w:t>
            </w:r>
          </w:p>
        </w:tc>
        <w:tc>
          <w:tcPr>
            <w:tcW w:w="3119" w:type="dxa"/>
          </w:tcPr>
          <w:p w14:paraId="5EE759F4" w14:textId="77777777" w:rsidR="00CE7BF5" w:rsidRPr="00677323" w:rsidRDefault="00CE7BF5" w:rsidP="00453233">
            <w:pPr>
              <w:pStyle w:val="Brdtext"/>
              <w:ind w:left="0"/>
            </w:pPr>
            <w:r w:rsidRPr="00677323">
              <w:t>Säkerhetssystem</w:t>
            </w:r>
          </w:p>
        </w:tc>
        <w:tc>
          <w:tcPr>
            <w:tcW w:w="425" w:type="dxa"/>
          </w:tcPr>
          <w:p w14:paraId="6C72C0AD" w14:textId="77777777" w:rsidR="00CE7BF5" w:rsidRPr="00677323" w:rsidRDefault="00CE7BF5" w:rsidP="00453233">
            <w:pPr>
              <w:pStyle w:val="Brdtext"/>
              <w:ind w:left="0"/>
            </w:pPr>
          </w:p>
        </w:tc>
        <w:tc>
          <w:tcPr>
            <w:tcW w:w="425" w:type="dxa"/>
          </w:tcPr>
          <w:p w14:paraId="0956A14A" w14:textId="77777777" w:rsidR="00CE7BF5" w:rsidRPr="00677323" w:rsidRDefault="00CE7BF5" w:rsidP="00453233">
            <w:pPr>
              <w:pStyle w:val="Brdtext"/>
              <w:ind w:left="0"/>
            </w:pPr>
          </w:p>
        </w:tc>
        <w:tc>
          <w:tcPr>
            <w:tcW w:w="425" w:type="dxa"/>
          </w:tcPr>
          <w:p w14:paraId="5B7651D9" w14:textId="77777777" w:rsidR="00CE7BF5" w:rsidRPr="00677323" w:rsidRDefault="00CE7BF5" w:rsidP="00453233">
            <w:pPr>
              <w:pStyle w:val="Brdtext"/>
              <w:ind w:left="0"/>
            </w:pPr>
            <w:r w:rsidRPr="00677323">
              <w:t>X</w:t>
            </w:r>
          </w:p>
        </w:tc>
        <w:tc>
          <w:tcPr>
            <w:tcW w:w="1134" w:type="dxa"/>
          </w:tcPr>
          <w:p w14:paraId="652ED3FC" w14:textId="77777777" w:rsidR="00CE7BF5" w:rsidRPr="00677323" w:rsidRDefault="00CE7BF5" w:rsidP="00453233">
            <w:pPr>
              <w:pStyle w:val="Brdtext"/>
              <w:ind w:left="0"/>
            </w:pPr>
          </w:p>
        </w:tc>
      </w:tr>
      <w:tr w:rsidR="00776C77" w:rsidRPr="00677323" w14:paraId="320A09C9" w14:textId="77777777" w:rsidTr="00453233">
        <w:tc>
          <w:tcPr>
            <w:tcW w:w="2405" w:type="dxa"/>
          </w:tcPr>
          <w:p w14:paraId="1A9F3055" w14:textId="5EE2AA78" w:rsidR="00776C77" w:rsidRPr="00677323" w:rsidRDefault="00776C77" w:rsidP="00776C77">
            <w:pPr>
              <w:pStyle w:val="Brdtext"/>
              <w:ind w:left="0"/>
            </w:pPr>
            <w:r w:rsidRPr="00372CE3">
              <w:rPr>
                <w:color w:val="FF0000"/>
              </w:rPr>
              <w:t>Dummy-PF</w:t>
            </w:r>
          </w:p>
        </w:tc>
        <w:tc>
          <w:tcPr>
            <w:tcW w:w="3119" w:type="dxa"/>
          </w:tcPr>
          <w:p w14:paraId="680DE7D8" w14:textId="38B2B089" w:rsidR="00776C77" w:rsidRPr="00677323" w:rsidRDefault="00776C77" w:rsidP="00776C77">
            <w:pPr>
              <w:pStyle w:val="Brdtext"/>
              <w:ind w:left="0"/>
            </w:pPr>
            <w:r w:rsidRPr="00372CE3">
              <w:rPr>
                <w:color w:val="FF0000"/>
              </w:rPr>
              <w:t>Generellt elavbrott</w:t>
            </w:r>
          </w:p>
        </w:tc>
        <w:tc>
          <w:tcPr>
            <w:tcW w:w="425" w:type="dxa"/>
          </w:tcPr>
          <w:p w14:paraId="788447CB" w14:textId="77777777" w:rsidR="00776C77" w:rsidRPr="00677323" w:rsidRDefault="00776C77" w:rsidP="00776C77">
            <w:pPr>
              <w:pStyle w:val="Brdtext"/>
              <w:ind w:left="0"/>
            </w:pPr>
          </w:p>
        </w:tc>
        <w:tc>
          <w:tcPr>
            <w:tcW w:w="425" w:type="dxa"/>
          </w:tcPr>
          <w:p w14:paraId="05C34065" w14:textId="77777777" w:rsidR="00776C77" w:rsidRPr="00677323" w:rsidRDefault="00776C77" w:rsidP="00776C77">
            <w:pPr>
              <w:pStyle w:val="Brdtext"/>
              <w:ind w:left="0"/>
            </w:pPr>
          </w:p>
        </w:tc>
        <w:tc>
          <w:tcPr>
            <w:tcW w:w="425" w:type="dxa"/>
          </w:tcPr>
          <w:p w14:paraId="2E8A09BB" w14:textId="3A2B43AC" w:rsidR="00776C77" w:rsidRPr="00677323" w:rsidRDefault="00776C77" w:rsidP="00776C77">
            <w:pPr>
              <w:pStyle w:val="Brdtext"/>
              <w:ind w:left="0"/>
            </w:pPr>
            <w:r w:rsidRPr="00372CE3">
              <w:rPr>
                <w:color w:val="FF0000"/>
              </w:rPr>
              <w:t>X</w:t>
            </w:r>
          </w:p>
        </w:tc>
        <w:tc>
          <w:tcPr>
            <w:tcW w:w="1134" w:type="dxa"/>
          </w:tcPr>
          <w:p w14:paraId="00A416C4" w14:textId="77777777" w:rsidR="00776C77" w:rsidRPr="00677323" w:rsidRDefault="00776C77" w:rsidP="00776C77">
            <w:pPr>
              <w:pStyle w:val="Brdtext"/>
              <w:ind w:left="0"/>
            </w:pPr>
          </w:p>
        </w:tc>
      </w:tr>
      <w:tr w:rsidR="00776C77" w:rsidRPr="00677323" w14:paraId="46067686" w14:textId="77777777" w:rsidTr="00453233">
        <w:tc>
          <w:tcPr>
            <w:tcW w:w="2405" w:type="dxa"/>
          </w:tcPr>
          <w:p w14:paraId="75CC5CC8" w14:textId="77777777" w:rsidR="00776C77" w:rsidRPr="00677323" w:rsidRDefault="00776C77" w:rsidP="00776C77">
            <w:pPr>
              <w:pStyle w:val="Brdtext"/>
              <w:ind w:left="0"/>
            </w:pPr>
            <w:r w:rsidRPr="00677323">
              <w:t>347LI608_L2</w:t>
            </w:r>
          </w:p>
        </w:tc>
        <w:tc>
          <w:tcPr>
            <w:tcW w:w="3119" w:type="dxa"/>
          </w:tcPr>
          <w:p w14:paraId="3C105C78" w14:textId="77777777" w:rsidR="00776C77" w:rsidRPr="00677323" w:rsidRDefault="00776C77" w:rsidP="00776C77">
            <w:pPr>
              <w:pStyle w:val="Brdtext"/>
              <w:ind w:left="0"/>
            </w:pPr>
            <w:r w:rsidRPr="00677323">
              <w:t xml:space="preserve">Nivå </w:t>
            </w:r>
            <w:proofErr w:type="spellStart"/>
            <w:r w:rsidRPr="00677323">
              <w:t>Absorber</w:t>
            </w:r>
            <w:proofErr w:type="spellEnd"/>
          </w:p>
        </w:tc>
        <w:tc>
          <w:tcPr>
            <w:tcW w:w="425" w:type="dxa"/>
          </w:tcPr>
          <w:p w14:paraId="5AB82C27" w14:textId="77777777" w:rsidR="00776C77" w:rsidRPr="00677323" w:rsidRDefault="00776C77" w:rsidP="00776C77">
            <w:pPr>
              <w:pStyle w:val="Brdtext"/>
              <w:ind w:left="0"/>
            </w:pPr>
          </w:p>
        </w:tc>
        <w:tc>
          <w:tcPr>
            <w:tcW w:w="425" w:type="dxa"/>
          </w:tcPr>
          <w:p w14:paraId="6682B5B9" w14:textId="77777777" w:rsidR="00776C77" w:rsidRPr="00677323" w:rsidRDefault="00776C77" w:rsidP="00776C77">
            <w:pPr>
              <w:pStyle w:val="Brdtext"/>
              <w:ind w:left="0"/>
            </w:pPr>
            <w:r w:rsidRPr="00677323">
              <w:t>X</w:t>
            </w:r>
          </w:p>
        </w:tc>
        <w:tc>
          <w:tcPr>
            <w:tcW w:w="425" w:type="dxa"/>
          </w:tcPr>
          <w:p w14:paraId="3F826714" w14:textId="77777777" w:rsidR="00776C77" w:rsidRPr="00677323" w:rsidRDefault="00776C77" w:rsidP="00776C77">
            <w:pPr>
              <w:pStyle w:val="Brdtext"/>
              <w:ind w:left="0"/>
            </w:pPr>
          </w:p>
        </w:tc>
        <w:tc>
          <w:tcPr>
            <w:tcW w:w="1134" w:type="dxa"/>
          </w:tcPr>
          <w:p w14:paraId="08B94130" w14:textId="77777777" w:rsidR="00776C77" w:rsidRPr="00677323" w:rsidRDefault="00776C77" w:rsidP="00776C77">
            <w:pPr>
              <w:pStyle w:val="Brdtext"/>
              <w:ind w:left="0"/>
            </w:pPr>
          </w:p>
        </w:tc>
      </w:tr>
      <w:tr w:rsidR="00776C77" w:rsidRPr="00677323" w14:paraId="69A6AB5B" w14:textId="77777777" w:rsidTr="00453233">
        <w:tc>
          <w:tcPr>
            <w:tcW w:w="2405" w:type="dxa"/>
          </w:tcPr>
          <w:p w14:paraId="00FDD357" w14:textId="77777777" w:rsidR="00776C77" w:rsidRPr="00677323" w:rsidRDefault="00776C77" w:rsidP="00776C77">
            <w:pPr>
              <w:pStyle w:val="Brdtext"/>
              <w:ind w:left="0"/>
            </w:pPr>
            <w:r w:rsidRPr="00677323">
              <w:t>347PI306_L2</w:t>
            </w:r>
          </w:p>
        </w:tc>
        <w:tc>
          <w:tcPr>
            <w:tcW w:w="3119" w:type="dxa"/>
          </w:tcPr>
          <w:p w14:paraId="24A17039" w14:textId="77777777" w:rsidR="00776C77" w:rsidRPr="00677323" w:rsidRDefault="00776C77" w:rsidP="00776C77">
            <w:pPr>
              <w:pStyle w:val="Brdtext"/>
              <w:ind w:left="0"/>
            </w:pPr>
            <w:r w:rsidRPr="00677323">
              <w:t xml:space="preserve">Tryck </w:t>
            </w:r>
            <w:proofErr w:type="spellStart"/>
            <w:r w:rsidRPr="00677323">
              <w:t>reduktionsgas</w:t>
            </w:r>
            <w:proofErr w:type="spellEnd"/>
            <w:r w:rsidRPr="00677323">
              <w:t xml:space="preserve"> e. separator</w:t>
            </w:r>
          </w:p>
        </w:tc>
        <w:tc>
          <w:tcPr>
            <w:tcW w:w="425" w:type="dxa"/>
          </w:tcPr>
          <w:p w14:paraId="605AF659" w14:textId="77777777" w:rsidR="00776C77" w:rsidRPr="00677323" w:rsidRDefault="00776C77" w:rsidP="00776C77">
            <w:pPr>
              <w:pStyle w:val="Brdtext"/>
              <w:ind w:left="0"/>
            </w:pPr>
          </w:p>
        </w:tc>
        <w:tc>
          <w:tcPr>
            <w:tcW w:w="425" w:type="dxa"/>
          </w:tcPr>
          <w:p w14:paraId="1CA9B027" w14:textId="77777777" w:rsidR="00776C77" w:rsidRPr="00677323" w:rsidRDefault="00776C77" w:rsidP="00776C77">
            <w:pPr>
              <w:pStyle w:val="Brdtext"/>
              <w:ind w:left="0"/>
            </w:pPr>
            <w:r w:rsidRPr="00677323">
              <w:t>X</w:t>
            </w:r>
          </w:p>
        </w:tc>
        <w:tc>
          <w:tcPr>
            <w:tcW w:w="425" w:type="dxa"/>
          </w:tcPr>
          <w:p w14:paraId="34D7950C" w14:textId="77777777" w:rsidR="00776C77" w:rsidRPr="00677323" w:rsidRDefault="00776C77" w:rsidP="00776C77">
            <w:pPr>
              <w:pStyle w:val="Brdtext"/>
              <w:ind w:left="0"/>
            </w:pPr>
          </w:p>
        </w:tc>
        <w:tc>
          <w:tcPr>
            <w:tcW w:w="1134" w:type="dxa"/>
          </w:tcPr>
          <w:p w14:paraId="4D7DAEC5" w14:textId="77777777" w:rsidR="00776C77" w:rsidRPr="00677323" w:rsidRDefault="00776C77" w:rsidP="00776C77">
            <w:pPr>
              <w:pStyle w:val="Brdtext"/>
              <w:ind w:left="0"/>
            </w:pPr>
          </w:p>
        </w:tc>
      </w:tr>
      <w:tr w:rsidR="00776C77" w:rsidRPr="00677323" w14:paraId="34F2C19C" w14:textId="77777777" w:rsidTr="00453233">
        <w:tc>
          <w:tcPr>
            <w:tcW w:w="2405" w:type="dxa"/>
          </w:tcPr>
          <w:p w14:paraId="3A08C290" w14:textId="77777777" w:rsidR="00776C77" w:rsidRPr="00677323" w:rsidRDefault="00776C77" w:rsidP="00776C77">
            <w:pPr>
              <w:pStyle w:val="Brdtext"/>
              <w:ind w:left="0"/>
            </w:pPr>
            <w:r w:rsidRPr="00677323">
              <w:t>347PI311_H2</w:t>
            </w:r>
          </w:p>
        </w:tc>
        <w:tc>
          <w:tcPr>
            <w:tcW w:w="3119" w:type="dxa"/>
          </w:tcPr>
          <w:p w14:paraId="7D1CD57E" w14:textId="77777777" w:rsidR="00776C77" w:rsidRPr="00677323" w:rsidRDefault="00776C77" w:rsidP="00776C77">
            <w:pPr>
              <w:pStyle w:val="Brdtext"/>
              <w:ind w:left="0"/>
            </w:pPr>
            <w:r w:rsidRPr="00677323">
              <w:t xml:space="preserve">Tryck efter </w:t>
            </w:r>
            <w:proofErr w:type="spellStart"/>
            <w:r w:rsidRPr="00677323">
              <w:t>stripper</w:t>
            </w:r>
            <w:proofErr w:type="spellEnd"/>
          </w:p>
        </w:tc>
        <w:tc>
          <w:tcPr>
            <w:tcW w:w="425" w:type="dxa"/>
          </w:tcPr>
          <w:p w14:paraId="5637320A" w14:textId="77777777" w:rsidR="00776C77" w:rsidRPr="00677323" w:rsidRDefault="00776C77" w:rsidP="00776C77">
            <w:pPr>
              <w:pStyle w:val="Brdtext"/>
              <w:ind w:left="0"/>
            </w:pPr>
          </w:p>
        </w:tc>
        <w:tc>
          <w:tcPr>
            <w:tcW w:w="425" w:type="dxa"/>
          </w:tcPr>
          <w:p w14:paraId="1E879FCC" w14:textId="77777777" w:rsidR="00776C77" w:rsidRPr="00677323" w:rsidRDefault="00776C77" w:rsidP="00776C77">
            <w:pPr>
              <w:pStyle w:val="Brdtext"/>
              <w:ind w:left="0"/>
            </w:pPr>
            <w:r w:rsidRPr="00677323">
              <w:t>X</w:t>
            </w:r>
          </w:p>
        </w:tc>
        <w:tc>
          <w:tcPr>
            <w:tcW w:w="425" w:type="dxa"/>
          </w:tcPr>
          <w:p w14:paraId="540A19BE" w14:textId="77777777" w:rsidR="00776C77" w:rsidRPr="00677323" w:rsidRDefault="00776C77" w:rsidP="00776C77">
            <w:pPr>
              <w:pStyle w:val="Brdtext"/>
              <w:ind w:left="0"/>
            </w:pPr>
          </w:p>
        </w:tc>
        <w:tc>
          <w:tcPr>
            <w:tcW w:w="1134" w:type="dxa"/>
          </w:tcPr>
          <w:p w14:paraId="228A768D" w14:textId="77777777" w:rsidR="00776C77" w:rsidRPr="00677323" w:rsidRDefault="00776C77" w:rsidP="00776C77">
            <w:pPr>
              <w:pStyle w:val="Brdtext"/>
              <w:ind w:left="0"/>
            </w:pPr>
          </w:p>
        </w:tc>
      </w:tr>
      <w:tr w:rsidR="00776C77" w:rsidRPr="00677323" w14:paraId="74AD7EC9" w14:textId="77777777" w:rsidTr="00453233">
        <w:tc>
          <w:tcPr>
            <w:tcW w:w="2405" w:type="dxa"/>
          </w:tcPr>
          <w:p w14:paraId="5FFA54F6" w14:textId="77777777" w:rsidR="00776C77" w:rsidRPr="00677323" w:rsidRDefault="00776C77" w:rsidP="00776C77">
            <w:pPr>
              <w:pStyle w:val="Brdtext"/>
              <w:ind w:left="0"/>
            </w:pPr>
            <w:r w:rsidRPr="00677323">
              <w:t>347PI517_H2</w:t>
            </w:r>
          </w:p>
        </w:tc>
        <w:tc>
          <w:tcPr>
            <w:tcW w:w="3119" w:type="dxa"/>
          </w:tcPr>
          <w:p w14:paraId="219A52A9" w14:textId="77777777" w:rsidR="00776C77" w:rsidRPr="00677323" w:rsidRDefault="00776C77" w:rsidP="00776C77">
            <w:pPr>
              <w:pStyle w:val="Brdtext"/>
              <w:ind w:left="0"/>
            </w:pPr>
            <w:r w:rsidRPr="00677323">
              <w:t xml:space="preserve">Tryck </w:t>
            </w:r>
            <w:proofErr w:type="spellStart"/>
            <w:r w:rsidRPr="00677323">
              <w:t>Återkokare</w:t>
            </w:r>
            <w:proofErr w:type="spellEnd"/>
            <w:r w:rsidRPr="00677323">
              <w:t xml:space="preserve"> MEA</w:t>
            </w:r>
          </w:p>
        </w:tc>
        <w:tc>
          <w:tcPr>
            <w:tcW w:w="425" w:type="dxa"/>
          </w:tcPr>
          <w:p w14:paraId="3861E973" w14:textId="77777777" w:rsidR="00776C77" w:rsidRPr="00677323" w:rsidRDefault="00776C77" w:rsidP="00776C77">
            <w:pPr>
              <w:pStyle w:val="Brdtext"/>
              <w:ind w:left="0"/>
            </w:pPr>
          </w:p>
        </w:tc>
        <w:tc>
          <w:tcPr>
            <w:tcW w:w="425" w:type="dxa"/>
          </w:tcPr>
          <w:p w14:paraId="1F45A244" w14:textId="77777777" w:rsidR="00776C77" w:rsidRPr="00677323" w:rsidRDefault="00776C77" w:rsidP="00776C77">
            <w:pPr>
              <w:pStyle w:val="Brdtext"/>
              <w:ind w:left="0"/>
            </w:pPr>
            <w:r w:rsidRPr="00677323">
              <w:t>X</w:t>
            </w:r>
          </w:p>
        </w:tc>
        <w:tc>
          <w:tcPr>
            <w:tcW w:w="425" w:type="dxa"/>
          </w:tcPr>
          <w:p w14:paraId="4D6EDB1A" w14:textId="77777777" w:rsidR="00776C77" w:rsidRPr="00677323" w:rsidRDefault="00776C77" w:rsidP="00776C77">
            <w:pPr>
              <w:pStyle w:val="Brdtext"/>
              <w:ind w:left="0"/>
            </w:pPr>
          </w:p>
        </w:tc>
        <w:tc>
          <w:tcPr>
            <w:tcW w:w="1134" w:type="dxa"/>
          </w:tcPr>
          <w:p w14:paraId="30D84A77" w14:textId="77777777" w:rsidR="00776C77" w:rsidRPr="00677323" w:rsidRDefault="00776C77" w:rsidP="00776C77">
            <w:pPr>
              <w:pStyle w:val="Brdtext"/>
              <w:ind w:left="0"/>
            </w:pPr>
          </w:p>
        </w:tc>
      </w:tr>
      <w:tr w:rsidR="00776C77" w:rsidRPr="00677323" w14:paraId="5B13C059" w14:textId="77777777" w:rsidTr="00453233">
        <w:tc>
          <w:tcPr>
            <w:tcW w:w="2405" w:type="dxa"/>
          </w:tcPr>
          <w:p w14:paraId="3EE5D0C4" w14:textId="77777777" w:rsidR="00776C77" w:rsidRPr="00677323" w:rsidRDefault="00776C77" w:rsidP="00776C77">
            <w:pPr>
              <w:pStyle w:val="Brdtext"/>
              <w:ind w:left="0"/>
            </w:pPr>
            <w:r w:rsidRPr="00677323">
              <w:t>347LZ300</w:t>
            </w:r>
          </w:p>
        </w:tc>
        <w:tc>
          <w:tcPr>
            <w:tcW w:w="3119" w:type="dxa"/>
          </w:tcPr>
          <w:p w14:paraId="1186D0D6" w14:textId="77777777" w:rsidR="00776C77" w:rsidRPr="00677323" w:rsidRDefault="00776C77" w:rsidP="00776C77">
            <w:pPr>
              <w:pStyle w:val="Brdtext"/>
              <w:ind w:left="0"/>
            </w:pPr>
            <w:r w:rsidRPr="00677323">
              <w:t xml:space="preserve">Låg nivå </w:t>
            </w:r>
            <w:proofErr w:type="spellStart"/>
            <w:r w:rsidRPr="00677323">
              <w:t>absorber</w:t>
            </w:r>
            <w:proofErr w:type="spellEnd"/>
          </w:p>
        </w:tc>
        <w:tc>
          <w:tcPr>
            <w:tcW w:w="425" w:type="dxa"/>
          </w:tcPr>
          <w:p w14:paraId="7C066F37" w14:textId="40EB7DB3" w:rsidR="00776C77" w:rsidRPr="00677323" w:rsidRDefault="00776C77" w:rsidP="00776C77">
            <w:pPr>
              <w:pStyle w:val="Brdtext"/>
              <w:ind w:left="0"/>
            </w:pPr>
          </w:p>
        </w:tc>
        <w:tc>
          <w:tcPr>
            <w:tcW w:w="425" w:type="dxa"/>
          </w:tcPr>
          <w:p w14:paraId="1DE58A24" w14:textId="63048EE9" w:rsidR="00776C77" w:rsidRPr="00677323" w:rsidRDefault="00776C77" w:rsidP="00776C77">
            <w:pPr>
              <w:pStyle w:val="Brdtext"/>
              <w:ind w:left="0"/>
            </w:pPr>
            <w:r w:rsidRPr="002B3A1D">
              <w:rPr>
                <w:color w:val="FF0000"/>
              </w:rPr>
              <w:t>X</w:t>
            </w:r>
          </w:p>
        </w:tc>
        <w:tc>
          <w:tcPr>
            <w:tcW w:w="425" w:type="dxa"/>
          </w:tcPr>
          <w:p w14:paraId="09F155FB" w14:textId="77777777" w:rsidR="00776C77" w:rsidRPr="00677323" w:rsidRDefault="00776C77" w:rsidP="00776C77">
            <w:pPr>
              <w:pStyle w:val="Brdtext"/>
              <w:ind w:left="0"/>
            </w:pPr>
          </w:p>
        </w:tc>
        <w:tc>
          <w:tcPr>
            <w:tcW w:w="1134" w:type="dxa"/>
          </w:tcPr>
          <w:p w14:paraId="0A7C3BEE" w14:textId="77777777" w:rsidR="00776C77" w:rsidRPr="00677323" w:rsidRDefault="00776C77" w:rsidP="00776C77">
            <w:pPr>
              <w:pStyle w:val="Brdtext"/>
              <w:ind w:left="0"/>
            </w:pPr>
          </w:p>
        </w:tc>
      </w:tr>
      <w:tr w:rsidR="00776C77" w:rsidRPr="00677323" w14:paraId="41A2907B" w14:textId="77777777" w:rsidTr="00453233">
        <w:tc>
          <w:tcPr>
            <w:tcW w:w="2405" w:type="dxa"/>
          </w:tcPr>
          <w:p w14:paraId="23D3F721" w14:textId="2E12B4DE" w:rsidR="00776C77" w:rsidRPr="00677323" w:rsidRDefault="00776C77" w:rsidP="00776C77">
            <w:pPr>
              <w:pStyle w:val="Brdtext"/>
              <w:ind w:left="0"/>
            </w:pPr>
            <w:r w:rsidRPr="00677323">
              <w:t>347XI308_L2</w:t>
            </w:r>
          </w:p>
        </w:tc>
        <w:tc>
          <w:tcPr>
            <w:tcW w:w="3119" w:type="dxa"/>
          </w:tcPr>
          <w:p w14:paraId="15BC70F3" w14:textId="1EB18018" w:rsidR="00776C77" w:rsidRPr="00677323" w:rsidRDefault="00776C77" w:rsidP="00776C77">
            <w:pPr>
              <w:pStyle w:val="Brdtext"/>
              <w:ind w:left="0"/>
            </w:pPr>
            <w:r w:rsidRPr="00677323">
              <w:t xml:space="preserve">Lågt </w:t>
            </w:r>
            <w:proofErr w:type="spellStart"/>
            <w:proofErr w:type="gramStart"/>
            <w:r w:rsidRPr="00677323">
              <w:t>diff.tryck</w:t>
            </w:r>
            <w:proofErr w:type="spellEnd"/>
            <w:proofErr w:type="gramEnd"/>
            <w:r w:rsidRPr="00677323">
              <w:t xml:space="preserve"> tvättad gas / sur gas</w:t>
            </w:r>
          </w:p>
        </w:tc>
        <w:tc>
          <w:tcPr>
            <w:tcW w:w="425" w:type="dxa"/>
          </w:tcPr>
          <w:p w14:paraId="7945EA73" w14:textId="25421BF0" w:rsidR="00776C77" w:rsidRPr="00677323" w:rsidRDefault="00776C77" w:rsidP="00776C77">
            <w:pPr>
              <w:pStyle w:val="Brdtext"/>
              <w:ind w:left="0"/>
            </w:pPr>
          </w:p>
        </w:tc>
        <w:tc>
          <w:tcPr>
            <w:tcW w:w="425" w:type="dxa"/>
          </w:tcPr>
          <w:p w14:paraId="0A402542" w14:textId="79339528" w:rsidR="00776C77" w:rsidRPr="00677323" w:rsidRDefault="00776C77" w:rsidP="00776C77">
            <w:pPr>
              <w:pStyle w:val="Brdtext"/>
              <w:ind w:left="0"/>
            </w:pPr>
            <w:r w:rsidRPr="002B3A1D">
              <w:rPr>
                <w:color w:val="FF0000"/>
              </w:rPr>
              <w:t>X</w:t>
            </w:r>
          </w:p>
        </w:tc>
        <w:tc>
          <w:tcPr>
            <w:tcW w:w="425" w:type="dxa"/>
          </w:tcPr>
          <w:p w14:paraId="59E2029B" w14:textId="77777777" w:rsidR="00776C77" w:rsidRPr="00677323" w:rsidRDefault="00776C77" w:rsidP="00776C77">
            <w:pPr>
              <w:pStyle w:val="Brdtext"/>
              <w:ind w:left="0"/>
            </w:pPr>
          </w:p>
        </w:tc>
        <w:tc>
          <w:tcPr>
            <w:tcW w:w="1134" w:type="dxa"/>
          </w:tcPr>
          <w:p w14:paraId="4E8AE5E6" w14:textId="77777777" w:rsidR="00776C77" w:rsidRPr="00677323" w:rsidRDefault="00776C77" w:rsidP="00776C77">
            <w:pPr>
              <w:pStyle w:val="Brdtext"/>
              <w:ind w:left="0"/>
            </w:pPr>
          </w:p>
        </w:tc>
      </w:tr>
      <w:tr w:rsidR="00776C77" w:rsidRPr="00677323" w14:paraId="21856DC1" w14:textId="77777777" w:rsidTr="00453233">
        <w:tc>
          <w:tcPr>
            <w:tcW w:w="2405" w:type="dxa"/>
          </w:tcPr>
          <w:p w14:paraId="56BF74D8" w14:textId="58E2594C" w:rsidR="00776C77" w:rsidRPr="00677323" w:rsidRDefault="00776C77" w:rsidP="00776C77">
            <w:pPr>
              <w:pStyle w:val="Brdtext"/>
              <w:ind w:left="0"/>
            </w:pPr>
            <w:r w:rsidRPr="002B3A1D">
              <w:rPr>
                <w:color w:val="FF0000"/>
              </w:rPr>
              <w:t>347TI312_H2_N</w:t>
            </w:r>
          </w:p>
        </w:tc>
        <w:tc>
          <w:tcPr>
            <w:tcW w:w="3119" w:type="dxa"/>
          </w:tcPr>
          <w:p w14:paraId="09F26980" w14:textId="7E889239" w:rsidR="00776C77" w:rsidRPr="00677323" w:rsidRDefault="00776C77" w:rsidP="00776C77">
            <w:pPr>
              <w:pStyle w:val="Brdtext"/>
              <w:ind w:left="0"/>
            </w:pPr>
            <w:r w:rsidRPr="002B3A1D">
              <w:rPr>
                <w:color w:val="FF0000"/>
              </w:rPr>
              <w:t xml:space="preserve">347TI312 ≥ H2 </w:t>
            </w:r>
            <w:proofErr w:type="spellStart"/>
            <w:r w:rsidRPr="002B3A1D">
              <w:rPr>
                <w:color w:val="FF0000"/>
              </w:rPr>
              <w:t>Surgas</w:t>
            </w:r>
            <w:proofErr w:type="spellEnd"/>
            <w:r w:rsidRPr="002B3A1D">
              <w:rPr>
                <w:color w:val="FF0000"/>
              </w:rPr>
              <w:t xml:space="preserve"> e.HE200</w:t>
            </w:r>
          </w:p>
        </w:tc>
        <w:tc>
          <w:tcPr>
            <w:tcW w:w="425" w:type="dxa"/>
          </w:tcPr>
          <w:p w14:paraId="33C5FD9C" w14:textId="77777777" w:rsidR="00776C77" w:rsidRPr="00677323" w:rsidRDefault="00776C77" w:rsidP="00776C77">
            <w:pPr>
              <w:pStyle w:val="Brdtext"/>
              <w:ind w:left="0"/>
            </w:pPr>
          </w:p>
        </w:tc>
        <w:tc>
          <w:tcPr>
            <w:tcW w:w="425" w:type="dxa"/>
          </w:tcPr>
          <w:p w14:paraId="4D9F26A8" w14:textId="585E834D" w:rsidR="00776C77" w:rsidRPr="00677323" w:rsidRDefault="00776C77" w:rsidP="00776C77">
            <w:pPr>
              <w:pStyle w:val="Brdtext"/>
              <w:ind w:left="0"/>
            </w:pPr>
            <w:r w:rsidRPr="002B3A1D">
              <w:rPr>
                <w:color w:val="FF0000"/>
              </w:rPr>
              <w:t>X</w:t>
            </w:r>
          </w:p>
        </w:tc>
        <w:tc>
          <w:tcPr>
            <w:tcW w:w="425" w:type="dxa"/>
          </w:tcPr>
          <w:p w14:paraId="6D9AE4D4" w14:textId="77777777" w:rsidR="00776C77" w:rsidRPr="00677323" w:rsidRDefault="00776C77" w:rsidP="00776C77">
            <w:pPr>
              <w:pStyle w:val="Brdtext"/>
              <w:ind w:left="0"/>
            </w:pPr>
          </w:p>
        </w:tc>
        <w:tc>
          <w:tcPr>
            <w:tcW w:w="1134" w:type="dxa"/>
          </w:tcPr>
          <w:p w14:paraId="6A498523" w14:textId="77777777" w:rsidR="00776C77" w:rsidRPr="00677323" w:rsidRDefault="00776C77" w:rsidP="00776C77">
            <w:pPr>
              <w:pStyle w:val="Brdtext"/>
              <w:ind w:left="0"/>
            </w:pPr>
          </w:p>
        </w:tc>
      </w:tr>
      <w:tr w:rsidR="00776C77" w:rsidRPr="00677323" w14:paraId="7E26EF06" w14:textId="77777777" w:rsidTr="00453233">
        <w:tc>
          <w:tcPr>
            <w:tcW w:w="2405" w:type="dxa"/>
          </w:tcPr>
          <w:p w14:paraId="35E27BC0" w14:textId="3CDFFEB5" w:rsidR="00776C77" w:rsidRPr="00677323" w:rsidRDefault="00776C77" w:rsidP="00776C77">
            <w:pPr>
              <w:pStyle w:val="Brdtext"/>
              <w:ind w:left="0"/>
            </w:pPr>
            <w:r w:rsidRPr="002B3A1D">
              <w:rPr>
                <w:color w:val="FF0000"/>
              </w:rPr>
              <w:t>347LZ313</w:t>
            </w:r>
          </w:p>
        </w:tc>
        <w:tc>
          <w:tcPr>
            <w:tcW w:w="3119" w:type="dxa"/>
          </w:tcPr>
          <w:p w14:paraId="4CB25269" w14:textId="783B4882" w:rsidR="00776C77" w:rsidRPr="00677323" w:rsidRDefault="00776C77" w:rsidP="00776C77">
            <w:pPr>
              <w:pStyle w:val="Brdtext"/>
              <w:ind w:left="0"/>
            </w:pPr>
            <w:r w:rsidRPr="002B3A1D">
              <w:rPr>
                <w:color w:val="FF0000"/>
              </w:rPr>
              <w:t xml:space="preserve">Separator </w:t>
            </w:r>
            <w:proofErr w:type="spellStart"/>
            <w:r w:rsidRPr="002B3A1D">
              <w:rPr>
                <w:color w:val="FF0000"/>
              </w:rPr>
              <w:t>surgas</w:t>
            </w:r>
            <w:proofErr w:type="spellEnd"/>
          </w:p>
        </w:tc>
        <w:tc>
          <w:tcPr>
            <w:tcW w:w="425" w:type="dxa"/>
          </w:tcPr>
          <w:p w14:paraId="701061EE" w14:textId="77777777" w:rsidR="00776C77" w:rsidRPr="00677323" w:rsidRDefault="00776C77" w:rsidP="00776C77">
            <w:pPr>
              <w:pStyle w:val="Brdtext"/>
              <w:ind w:left="0"/>
            </w:pPr>
          </w:p>
        </w:tc>
        <w:tc>
          <w:tcPr>
            <w:tcW w:w="425" w:type="dxa"/>
          </w:tcPr>
          <w:p w14:paraId="3F89D4DB" w14:textId="15598C81" w:rsidR="00776C77" w:rsidRPr="00677323" w:rsidRDefault="00776C77" w:rsidP="00776C77">
            <w:pPr>
              <w:pStyle w:val="Brdtext"/>
              <w:ind w:left="0"/>
            </w:pPr>
            <w:r w:rsidRPr="002B3A1D">
              <w:rPr>
                <w:color w:val="FF0000"/>
              </w:rPr>
              <w:t>X</w:t>
            </w:r>
          </w:p>
        </w:tc>
        <w:tc>
          <w:tcPr>
            <w:tcW w:w="425" w:type="dxa"/>
          </w:tcPr>
          <w:p w14:paraId="25B7B6E4" w14:textId="77777777" w:rsidR="00776C77" w:rsidRPr="00677323" w:rsidRDefault="00776C77" w:rsidP="00776C77">
            <w:pPr>
              <w:pStyle w:val="Brdtext"/>
              <w:ind w:left="0"/>
            </w:pPr>
          </w:p>
        </w:tc>
        <w:tc>
          <w:tcPr>
            <w:tcW w:w="1134" w:type="dxa"/>
          </w:tcPr>
          <w:p w14:paraId="13F020CC" w14:textId="77777777" w:rsidR="00776C77" w:rsidRPr="00677323" w:rsidRDefault="00776C77" w:rsidP="00776C77">
            <w:pPr>
              <w:pStyle w:val="Brdtext"/>
              <w:ind w:left="0"/>
            </w:pPr>
          </w:p>
        </w:tc>
      </w:tr>
      <w:tr w:rsidR="00776C77" w:rsidRPr="00677323" w14:paraId="2A622A74" w14:textId="77777777" w:rsidTr="00453233">
        <w:tc>
          <w:tcPr>
            <w:tcW w:w="2405" w:type="dxa"/>
          </w:tcPr>
          <w:p w14:paraId="76B16918" w14:textId="276FEC49" w:rsidR="00776C77" w:rsidRPr="00677323" w:rsidRDefault="00776C77" w:rsidP="00776C77">
            <w:pPr>
              <w:pStyle w:val="Brdtext"/>
              <w:ind w:left="0"/>
            </w:pPr>
            <w:r w:rsidRPr="002B3A1D">
              <w:rPr>
                <w:color w:val="FF0000"/>
              </w:rPr>
              <w:t>347LI608_H2_N</w:t>
            </w:r>
          </w:p>
        </w:tc>
        <w:tc>
          <w:tcPr>
            <w:tcW w:w="3119" w:type="dxa"/>
          </w:tcPr>
          <w:p w14:paraId="0F19B23C" w14:textId="0BC86193" w:rsidR="00776C77" w:rsidRPr="00677323" w:rsidRDefault="00776C77" w:rsidP="00776C77">
            <w:pPr>
              <w:pStyle w:val="Brdtext"/>
              <w:ind w:left="0"/>
            </w:pPr>
            <w:r w:rsidRPr="002B3A1D">
              <w:rPr>
                <w:color w:val="FF0000"/>
              </w:rPr>
              <w:t xml:space="preserve">347LI608 ≥ H2 </w:t>
            </w:r>
            <w:proofErr w:type="spellStart"/>
            <w:r w:rsidRPr="002B3A1D">
              <w:rPr>
                <w:color w:val="FF0000"/>
              </w:rPr>
              <w:t>Absorber</w:t>
            </w:r>
            <w:proofErr w:type="spellEnd"/>
          </w:p>
        </w:tc>
        <w:tc>
          <w:tcPr>
            <w:tcW w:w="425" w:type="dxa"/>
          </w:tcPr>
          <w:p w14:paraId="67D76CA7" w14:textId="77777777" w:rsidR="00776C77" w:rsidRPr="00677323" w:rsidRDefault="00776C77" w:rsidP="00776C77">
            <w:pPr>
              <w:pStyle w:val="Brdtext"/>
              <w:ind w:left="0"/>
            </w:pPr>
          </w:p>
        </w:tc>
        <w:tc>
          <w:tcPr>
            <w:tcW w:w="425" w:type="dxa"/>
          </w:tcPr>
          <w:p w14:paraId="4E704019" w14:textId="2153E898" w:rsidR="00776C77" w:rsidRPr="00677323" w:rsidRDefault="00776C77" w:rsidP="00776C77">
            <w:pPr>
              <w:pStyle w:val="Brdtext"/>
              <w:ind w:left="0"/>
            </w:pPr>
            <w:r w:rsidRPr="002B3A1D">
              <w:rPr>
                <w:color w:val="FF0000"/>
              </w:rPr>
              <w:t>X</w:t>
            </w:r>
          </w:p>
        </w:tc>
        <w:tc>
          <w:tcPr>
            <w:tcW w:w="425" w:type="dxa"/>
          </w:tcPr>
          <w:p w14:paraId="4357DB78" w14:textId="77777777" w:rsidR="00776C77" w:rsidRPr="00677323" w:rsidRDefault="00776C77" w:rsidP="00776C77">
            <w:pPr>
              <w:pStyle w:val="Brdtext"/>
              <w:ind w:left="0"/>
            </w:pPr>
          </w:p>
        </w:tc>
        <w:tc>
          <w:tcPr>
            <w:tcW w:w="1134" w:type="dxa"/>
          </w:tcPr>
          <w:p w14:paraId="1C8B6303" w14:textId="77777777" w:rsidR="00776C77" w:rsidRPr="00677323" w:rsidRDefault="00776C77" w:rsidP="00776C77">
            <w:pPr>
              <w:pStyle w:val="Brdtext"/>
              <w:ind w:left="0"/>
            </w:pPr>
          </w:p>
        </w:tc>
      </w:tr>
      <w:tr w:rsidR="00776C77" w:rsidRPr="00677323" w14:paraId="23DB65DD" w14:textId="77777777" w:rsidTr="00453233">
        <w:tc>
          <w:tcPr>
            <w:tcW w:w="2405" w:type="dxa"/>
          </w:tcPr>
          <w:p w14:paraId="0B248814" w14:textId="2B0EDECB" w:rsidR="00776C77" w:rsidRPr="00677323" w:rsidRDefault="00776C77" w:rsidP="00776C77">
            <w:pPr>
              <w:pStyle w:val="Brdtext"/>
              <w:ind w:left="0"/>
            </w:pPr>
            <w:r w:rsidRPr="002B3A1D">
              <w:rPr>
                <w:color w:val="FF0000"/>
              </w:rPr>
              <w:t>347TI307_H2_N</w:t>
            </w:r>
          </w:p>
        </w:tc>
        <w:tc>
          <w:tcPr>
            <w:tcW w:w="3119" w:type="dxa"/>
          </w:tcPr>
          <w:p w14:paraId="138519D8" w14:textId="7485E7D6" w:rsidR="00776C77" w:rsidRPr="00677323" w:rsidRDefault="00776C77" w:rsidP="00776C77">
            <w:pPr>
              <w:pStyle w:val="Brdtext"/>
              <w:ind w:left="0"/>
            </w:pPr>
            <w:r w:rsidRPr="002B3A1D">
              <w:rPr>
                <w:color w:val="FF0000"/>
              </w:rPr>
              <w:t xml:space="preserve">347TI307 ≥ H2 </w:t>
            </w:r>
            <w:proofErr w:type="spellStart"/>
            <w:r w:rsidRPr="002B3A1D">
              <w:rPr>
                <w:color w:val="FF0000"/>
              </w:rPr>
              <w:t>Red.gas</w:t>
            </w:r>
            <w:proofErr w:type="spellEnd"/>
            <w:r w:rsidRPr="002B3A1D">
              <w:rPr>
                <w:color w:val="FF0000"/>
              </w:rPr>
              <w:t xml:space="preserve"> </w:t>
            </w:r>
            <w:proofErr w:type="spellStart"/>
            <w:r w:rsidRPr="002B3A1D">
              <w:rPr>
                <w:color w:val="FF0000"/>
              </w:rPr>
              <w:t>eft.sep</w:t>
            </w:r>
            <w:proofErr w:type="spellEnd"/>
          </w:p>
        </w:tc>
        <w:tc>
          <w:tcPr>
            <w:tcW w:w="425" w:type="dxa"/>
          </w:tcPr>
          <w:p w14:paraId="743D3E3F" w14:textId="77777777" w:rsidR="00776C77" w:rsidRPr="00677323" w:rsidRDefault="00776C77" w:rsidP="00776C77">
            <w:pPr>
              <w:pStyle w:val="Brdtext"/>
              <w:ind w:left="0"/>
            </w:pPr>
          </w:p>
        </w:tc>
        <w:tc>
          <w:tcPr>
            <w:tcW w:w="425" w:type="dxa"/>
          </w:tcPr>
          <w:p w14:paraId="6C89DB5D" w14:textId="501BF1A1" w:rsidR="00776C77" w:rsidRPr="00677323" w:rsidRDefault="00776C77" w:rsidP="00776C77">
            <w:pPr>
              <w:pStyle w:val="Brdtext"/>
              <w:ind w:left="0"/>
            </w:pPr>
            <w:r w:rsidRPr="002B3A1D">
              <w:rPr>
                <w:color w:val="FF0000"/>
              </w:rPr>
              <w:t>X</w:t>
            </w:r>
          </w:p>
        </w:tc>
        <w:tc>
          <w:tcPr>
            <w:tcW w:w="425" w:type="dxa"/>
          </w:tcPr>
          <w:p w14:paraId="7FB16EF3" w14:textId="77777777" w:rsidR="00776C77" w:rsidRPr="00677323" w:rsidRDefault="00776C77" w:rsidP="00776C77">
            <w:pPr>
              <w:pStyle w:val="Brdtext"/>
              <w:ind w:left="0"/>
            </w:pPr>
          </w:p>
        </w:tc>
        <w:tc>
          <w:tcPr>
            <w:tcW w:w="1134" w:type="dxa"/>
          </w:tcPr>
          <w:p w14:paraId="54FA5D55" w14:textId="77777777" w:rsidR="00776C77" w:rsidRPr="00677323" w:rsidRDefault="00776C77" w:rsidP="00776C77">
            <w:pPr>
              <w:pStyle w:val="Brdtext"/>
              <w:ind w:left="0"/>
            </w:pPr>
          </w:p>
        </w:tc>
      </w:tr>
      <w:tr w:rsidR="00776C77" w:rsidRPr="00677323" w14:paraId="2B9D03ED" w14:textId="77777777" w:rsidTr="00453233">
        <w:tc>
          <w:tcPr>
            <w:tcW w:w="2405" w:type="dxa"/>
          </w:tcPr>
          <w:p w14:paraId="4AC49D16" w14:textId="5B11951D" w:rsidR="00776C77" w:rsidRPr="00677323" w:rsidRDefault="00776C77" w:rsidP="00776C77">
            <w:pPr>
              <w:pStyle w:val="Brdtext"/>
              <w:ind w:left="0"/>
            </w:pPr>
            <w:r w:rsidRPr="002B3A1D">
              <w:rPr>
                <w:color w:val="FF0000"/>
              </w:rPr>
              <w:t>347LI508_H2_N</w:t>
            </w:r>
          </w:p>
        </w:tc>
        <w:tc>
          <w:tcPr>
            <w:tcW w:w="3119" w:type="dxa"/>
          </w:tcPr>
          <w:p w14:paraId="73CB22C4" w14:textId="4C925B64" w:rsidR="00776C77" w:rsidRPr="00677323" w:rsidRDefault="00776C77" w:rsidP="00776C77">
            <w:pPr>
              <w:pStyle w:val="Brdtext"/>
              <w:ind w:left="0"/>
            </w:pPr>
            <w:r w:rsidRPr="002B3A1D">
              <w:rPr>
                <w:color w:val="FF0000"/>
              </w:rPr>
              <w:t xml:space="preserve">347LI508 ≥ H2 </w:t>
            </w:r>
            <w:proofErr w:type="spellStart"/>
            <w:r w:rsidRPr="002B3A1D">
              <w:rPr>
                <w:color w:val="FF0000"/>
              </w:rPr>
              <w:t>Återkokare</w:t>
            </w:r>
            <w:proofErr w:type="spellEnd"/>
            <w:r w:rsidRPr="002B3A1D">
              <w:rPr>
                <w:color w:val="FF0000"/>
              </w:rPr>
              <w:t xml:space="preserve"> MEA</w:t>
            </w:r>
          </w:p>
        </w:tc>
        <w:tc>
          <w:tcPr>
            <w:tcW w:w="425" w:type="dxa"/>
          </w:tcPr>
          <w:p w14:paraId="5301A7DF" w14:textId="77777777" w:rsidR="00776C77" w:rsidRPr="00677323" w:rsidRDefault="00776C77" w:rsidP="00776C77">
            <w:pPr>
              <w:pStyle w:val="Brdtext"/>
              <w:ind w:left="0"/>
            </w:pPr>
          </w:p>
        </w:tc>
        <w:tc>
          <w:tcPr>
            <w:tcW w:w="425" w:type="dxa"/>
          </w:tcPr>
          <w:p w14:paraId="0191FACB" w14:textId="25C8EDB6" w:rsidR="00776C77" w:rsidRPr="00677323" w:rsidRDefault="00776C77" w:rsidP="00776C77">
            <w:pPr>
              <w:pStyle w:val="Brdtext"/>
              <w:ind w:left="0"/>
            </w:pPr>
            <w:r w:rsidRPr="002B3A1D">
              <w:rPr>
                <w:color w:val="FF0000"/>
              </w:rPr>
              <w:t>X</w:t>
            </w:r>
          </w:p>
        </w:tc>
        <w:tc>
          <w:tcPr>
            <w:tcW w:w="425" w:type="dxa"/>
          </w:tcPr>
          <w:p w14:paraId="584EFCFC" w14:textId="77777777" w:rsidR="00776C77" w:rsidRPr="00677323" w:rsidRDefault="00776C77" w:rsidP="00776C77">
            <w:pPr>
              <w:pStyle w:val="Brdtext"/>
              <w:ind w:left="0"/>
            </w:pPr>
          </w:p>
        </w:tc>
        <w:tc>
          <w:tcPr>
            <w:tcW w:w="1134" w:type="dxa"/>
          </w:tcPr>
          <w:p w14:paraId="694C3513" w14:textId="77777777" w:rsidR="00776C77" w:rsidRPr="00677323" w:rsidRDefault="00776C77" w:rsidP="00776C77">
            <w:pPr>
              <w:pStyle w:val="Brdtext"/>
              <w:ind w:left="0"/>
            </w:pPr>
          </w:p>
        </w:tc>
      </w:tr>
      <w:tr w:rsidR="00776C77" w:rsidRPr="00677323" w14:paraId="7D0D2D16" w14:textId="77777777" w:rsidTr="00453233">
        <w:tc>
          <w:tcPr>
            <w:tcW w:w="2405" w:type="dxa"/>
          </w:tcPr>
          <w:p w14:paraId="7F41B561" w14:textId="2854258D" w:rsidR="00776C77" w:rsidRPr="00677323" w:rsidRDefault="00776C77" w:rsidP="00776C77">
            <w:pPr>
              <w:pStyle w:val="Brdtext"/>
              <w:ind w:left="0"/>
            </w:pPr>
            <w:r w:rsidRPr="002B3A1D">
              <w:rPr>
                <w:color w:val="FF0000"/>
              </w:rPr>
              <w:t>261PZ330</w:t>
            </w:r>
          </w:p>
        </w:tc>
        <w:tc>
          <w:tcPr>
            <w:tcW w:w="3119" w:type="dxa"/>
          </w:tcPr>
          <w:p w14:paraId="16D850E3" w14:textId="3F31622C" w:rsidR="00776C77" w:rsidRPr="00677323" w:rsidRDefault="00776C77" w:rsidP="00776C77">
            <w:pPr>
              <w:pStyle w:val="Brdtext"/>
              <w:ind w:left="0"/>
            </w:pPr>
            <w:r w:rsidRPr="002B3A1D">
              <w:rPr>
                <w:color w:val="FF0000"/>
              </w:rPr>
              <w:t xml:space="preserve">261PZ330 Lågt tryck </w:t>
            </w:r>
            <w:proofErr w:type="spellStart"/>
            <w:proofErr w:type="gramStart"/>
            <w:r w:rsidRPr="002B3A1D">
              <w:rPr>
                <w:color w:val="FF0000"/>
              </w:rPr>
              <w:t>instr.luft</w:t>
            </w:r>
            <w:proofErr w:type="spellEnd"/>
            <w:proofErr w:type="gramEnd"/>
          </w:p>
        </w:tc>
        <w:tc>
          <w:tcPr>
            <w:tcW w:w="425" w:type="dxa"/>
          </w:tcPr>
          <w:p w14:paraId="03A3D7AE" w14:textId="77777777" w:rsidR="00776C77" w:rsidRPr="00677323" w:rsidRDefault="00776C77" w:rsidP="00776C77">
            <w:pPr>
              <w:pStyle w:val="Brdtext"/>
              <w:ind w:left="0"/>
            </w:pPr>
          </w:p>
        </w:tc>
        <w:tc>
          <w:tcPr>
            <w:tcW w:w="425" w:type="dxa"/>
          </w:tcPr>
          <w:p w14:paraId="3F95DF11" w14:textId="6490048E" w:rsidR="00776C77" w:rsidRPr="00677323" w:rsidRDefault="00776C77" w:rsidP="00776C77">
            <w:pPr>
              <w:pStyle w:val="Brdtext"/>
              <w:ind w:left="0"/>
            </w:pPr>
            <w:r w:rsidRPr="002B3A1D">
              <w:rPr>
                <w:color w:val="FF0000"/>
              </w:rPr>
              <w:t>X</w:t>
            </w:r>
          </w:p>
        </w:tc>
        <w:tc>
          <w:tcPr>
            <w:tcW w:w="425" w:type="dxa"/>
          </w:tcPr>
          <w:p w14:paraId="739B5322" w14:textId="77777777" w:rsidR="00776C77" w:rsidRPr="00677323" w:rsidRDefault="00776C77" w:rsidP="00776C77">
            <w:pPr>
              <w:pStyle w:val="Brdtext"/>
              <w:ind w:left="0"/>
            </w:pPr>
          </w:p>
        </w:tc>
        <w:tc>
          <w:tcPr>
            <w:tcW w:w="1134" w:type="dxa"/>
          </w:tcPr>
          <w:p w14:paraId="28D135E4" w14:textId="77777777" w:rsidR="00776C77" w:rsidRPr="00677323" w:rsidRDefault="00776C77" w:rsidP="00776C77">
            <w:pPr>
              <w:pStyle w:val="Brdtext"/>
              <w:ind w:left="0"/>
            </w:pPr>
          </w:p>
        </w:tc>
      </w:tr>
    </w:tbl>
    <w:p w14:paraId="1FC6FA97" w14:textId="77777777" w:rsidR="0011047D" w:rsidRPr="00677323" w:rsidRDefault="0011047D" w:rsidP="00247905">
      <w:pPr>
        <w:pStyle w:val="Brdtext"/>
      </w:pPr>
    </w:p>
    <w:p w14:paraId="2F8827AE" w14:textId="77777777" w:rsidR="006F08C6" w:rsidRPr="00677323" w:rsidRDefault="006F08C6" w:rsidP="006F08C6">
      <w:pPr>
        <w:pStyle w:val="Brdtext"/>
        <w:rPr>
          <w:i/>
        </w:rPr>
      </w:pPr>
      <w:r w:rsidRPr="00677323">
        <w:rPr>
          <w:i/>
        </w:rPr>
        <w:t>SIL-klassad säkerhetskrets för 347SV673 (Förreglas till stängd):</w:t>
      </w:r>
    </w:p>
    <w:p w14:paraId="15671A3A" w14:textId="4265863E" w:rsidR="006F08C6" w:rsidRDefault="006F08C6" w:rsidP="006F08C6">
      <w:pPr>
        <w:pStyle w:val="Brdtext"/>
      </w:pPr>
      <w:r w:rsidRPr="00677323">
        <w:t xml:space="preserve">Låg nivå </w:t>
      </w:r>
      <w:proofErr w:type="spellStart"/>
      <w:r w:rsidRPr="00677323">
        <w:t>absorber</w:t>
      </w:r>
      <w:proofErr w:type="spellEnd"/>
      <w:r w:rsidRPr="00677323">
        <w:t xml:space="preserve"> 347LZ300 </w:t>
      </w:r>
      <w:r w:rsidR="00174544" w:rsidRPr="00677323">
        <w:t xml:space="preserve">och lågt </w:t>
      </w:r>
      <w:proofErr w:type="spellStart"/>
      <w:proofErr w:type="gramStart"/>
      <w:r w:rsidR="00174544" w:rsidRPr="00677323">
        <w:t>diff.tryck</w:t>
      </w:r>
      <w:proofErr w:type="spellEnd"/>
      <w:proofErr w:type="gramEnd"/>
      <w:r w:rsidR="00174544" w:rsidRPr="00677323">
        <w:t xml:space="preserve"> tvättad gas / sur gas 347XI308_L2 </w:t>
      </w:r>
      <w:r w:rsidRPr="00677323">
        <w:t xml:space="preserve">(ingång FALSE) stänger 347SV673_MV1 (utgång FALSE). </w:t>
      </w:r>
    </w:p>
    <w:p w14:paraId="4BDBCDB7" w14:textId="7FFC92D7" w:rsidR="00231FBB" w:rsidRPr="00677323" w:rsidRDefault="00231FBB" w:rsidP="006F08C6">
      <w:pPr>
        <w:pStyle w:val="Brdtext"/>
      </w:pPr>
      <w:r w:rsidRPr="00884F9D">
        <w:rPr>
          <w:color w:val="FF0000"/>
        </w:rPr>
        <w:t>Processnödstopp 308HZ300/301 stänger 347SV67</w:t>
      </w:r>
      <w:r>
        <w:rPr>
          <w:color w:val="FF0000"/>
        </w:rPr>
        <w:t>3</w:t>
      </w:r>
      <w:r w:rsidRPr="00884F9D">
        <w:rPr>
          <w:color w:val="FF0000"/>
        </w:rPr>
        <w:t>_MV1 (utgång FALSE).</w:t>
      </w:r>
    </w:p>
    <w:p w14:paraId="2F65D8A5" w14:textId="77777777" w:rsidR="006F08C6" w:rsidRPr="00677323" w:rsidRDefault="006F08C6" w:rsidP="00247905">
      <w:pPr>
        <w:pStyle w:val="Brdtext"/>
      </w:pPr>
    </w:p>
    <w:p w14:paraId="713506E8" w14:textId="77777777" w:rsidR="00D116F3" w:rsidRPr="00677323" w:rsidRDefault="00D116F3" w:rsidP="00247905">
      <w:pPr>
        <w:pStyle w:val="Brdtext"/>
        <w:rPr>
          <w:i/>
        </w:rPr>
      </w:pPr>
      <w:r w:rsidRPr="00677323">
        <w:rPr>
          <w:i/>
        </w:rPr>
        <w:t>347SV674</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40D01FE3" w14:textId="77777777" w:rsidTr="00394D55">
        <w:trPr>
          <w:trHeight w:val="417"/>
        </w:trPr>
        <w:tc>
          <w:tcPr>
            <w:tcW w:w="1686" w:type="dxa"/>
          </w:tcPr>
          <w:p w14:paraId="1A56F1BD" w14:textId="77777777" w:rsidR="00186089" w:rsidRPr="00677323" w:rsidRDefault="00186089" w:rsidP="00394D55">
            <w:pPr>
              <w:pStyle w:val="Brdtext"/>
              <w:ind w:left="0"/>
            </w:pPr>
            <w:r w:rsidRPr="00677323">
              <w:t>Objekttyp</w:t>
            </w:r>
          </w:p>
        </w:tc>
        <w:tc>
          <w:tcPr>
            <w:tcW w:w="2741" w:type="dxa"/>
          </w:tcPr>
          <w:p w14:paraId="14849217" w14:textId="77777777" w:rsidR="00186089" w:rsidRPr="00677323" w:rsidRDefault="00186089" w:rsidP="00394D55">
            <w:pPr>
              <w:pStyle w:val="Brdtext"/>
              <w:ind w:left="0"/>
            </w:pPr>
            <w:r w:rsidRPr="00677323">
              <w:t>Objekt/signal</w:t>
            </w:r>
          </w:p>
        </w:tc>
        <w:tc>
          <w:tcPr>
            <w:tcW w:w="3446" w:type="dxa"/>
          </w:tcPr>
          <w:p w14:paraId="3CE53933" w14:textId="77777777" w:rsidR="00186089" w:rsidRPr="00677323" w:rsidRDefault="00186089" w:rsidP="00394D55">
            <w:pPr>
              <w:pStyle w:val="Brdtext"/>
              <w:ind w:left="0"/>
            </w:pPr>
            <w:r w:rsidRPr="00677323">
              <w:t>Beskrivning</w:t>
            </w:r>
          </w:p>
        </w:tc>
      </w:tr>
      <w:tr w:rsidR="00186089" w:rsidRPr="00677323" w14:paraId="7E5E547F" w14:textId="77777777" w:rsidTr="00394D55">
        <w:trPr>
          <w:trHeight w:val="417"/>
        </w:trPr>
        <w:tc>
          <w:tcPr>
            <w:tcW w:w="1686" w:type="dxa"/>
          </w:tcPr>
          <w:p w14:paraId="0B641073" w14:textId="77777777" w:rsidR="00186089" w:rsidRPr="00677323" w:rsidRDefault="00186089" w:rsidP="00394D55">
            <w:pPr>
              <w:pStyle w:val="Brdtext"/>
              <w:ind w:left="0"/>
            </w:pPr>
            <w:r w:rsidRPr="00677323">
              <w:t>VAL</w:t>
            </w:r>
          </w:p>
        </w:tc>
        <w:tc>
          <w:tcPr>
            <w:tcW w:w="2741" w:type="dxa"/>
          </w:tcPr>
          <w:p w14:paraId="18D7BC1C" w14:textId="77777777" w:rsidR="00186089" w:rsidRPr="00677323" w:rsidRDefault="00186089" w:rsidP="00394D55">
            <w:pPr>
              <w:pStyle w:val="Brdtext"/>
              <w:ind w:left="0"/>
            </w:pPr>
            <w:r w:rsidRPr="00677323">
              <w:t>347SV674</w:t>
            </w:r>
          </w:p>
        </w:tc>
        <w:tc>
          <w:tcPr>
            <w:tcW w:w="3446" w:type="dxa"/>
          </w:tcPr>
          <w:p w14:paraId="275837B8" w14:textId="77777777" w:rsidR="00186089" w:rsidRPr="00677323" w:rsidRDefault="00186089" w:rsidP="00186089">
            <w:pPr>
              <w:pStyle w:val="Brdtext"/>
              <w:ind w:left="0"/>
            </w:pPr>
            <w:r w:rsidRPr="00677323">
              <w:t xml:space="preserve">Avstängningsventil CO2-fattig MEA från </w:t>
            </w:r>
            <w:proofErr w:type="spellStart"/>
            <w:r w:rsidRPr="00677323">
              <w:t>återkokaren</w:t>
            </w:r>
            <w:proofErr w:type="spellEnd"/>
          </w:p>
        </w:tc>
      </w:tr>
    </w:tbl>
    <w:p w14:paraId="03DC975C" w14:textId="77777777" w:rsidR="00186089" w:rsidRPr="00677323" w:rsidRDefault="00186089" w:rsidP="00247905">
      <w:pPr>
        <w:pStyle w:val="Brdtext"/>
        <w:rPr>
          <w:i/>
        </w:rPr>
      </w:pPr>
    </w:p>
    <w:p w14:paraId="40A7446B" w14:textId="77777777" w:rsidR="00247905" w:rsidRPr="00677323" w:rsidRDefault="00224DDB" w:rsidP="00247905">
      <w:pPr>
        <w:pStyle w:val="Brdtext"/>
      </w:pPr>
      <w:r w:rsidRPr="00677323">
        <w:t xml:space="preserve">Avstängningsventil </w:t>
      </w:r>
      <w:r w:rsidR="00247905" w:rsidRPr="00677323">
        <w:t>347SV674</w:t>
      </w:r>
      <w:r w:rsidRPr="00677323">
        <w:t xml:space="preserve"> stänger utgående flöde av C</w:t>
      </w:r>
      <w:r w:rsidR="00B5635C" w:rsidRPr="00677323">
        <w:t>O</w:t>
      </w:r>
      <w:r w:rsidRPr="00677323">
        <w:rPr>
          <w:vertAlign w:val="subscript"/>
        </w:rPr>
        <w:t>2</w:t>
      </w:r>
      <w:r w:rsidRPr="00677323">
        <w:t xml:space="preserve">-fattig MEA från </w:t>
      </w:r>
      <w:proofErr w:type="spellStart"/>
      <w:r w:rsidRPr="00677323">
        <w:t>återkokaren</w:t>
      </w:r>
      <w:proofErr w:type="spellEnd"/>
      <w:r w:rsidRPr="00677323">
        <w:t xml:space="preserve"> vid givna förreglingsvillkor.</w:t>
      </w:r>
    </w:p>
    <w:p w14:paraId="6BF885D9" w14:textId="77777777" w:rsidR="0011047D" w:rsidRPr="00677323" w:rsidRDefault="0011047D" w:rsidP="0011047D">
      <w:pPr>
        <w:pStyle w:val="Brdtext"/>
        <w:rPr>
          <w:i/>
        </w:rPr>
      </w:pPr>
      <w:proofErr w:type="spellStart"/>
      <w:r w:rsidRPr="00677323">
        <w:rPr>
          <w:i/>
        </w:rPr>
        <w:t>Förreglingar</w:t>
      </w:r>
      <w:proofErr w:type="spellEnd"/>
      <w:r w:rsidRPr="00677323">
        <w:rPr>
          <w:i/>
        </w:rPr>
        <w:t xml:space="preserve"> för 347SV674 (Förreglas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3FE873D7" w14:textId="77777777" w:rsidTr="009441A3">
        <w:tc>
          <w:tcPr>
            <w:tcW w:w="2405" w:type="dxa"/>
          </w:tcPr>
          <w:p w14:paraId="3833D2E3" w14:textId="77777777" w:rsidR="00D116F3" w:rsidRPr="00677323" w:rsidRDefault="00D116F3" w:rsidP="009441A3">
            <w:pPr>
              <w:pStyle w:val="Brdtext"/>
              <w:ind w:left="0"/>
            </w:pPr>
            <w:r w:rsidRPr="00677323">
              <w:t>Objekt/signal</w:t>
            </w:r>
          </w:p>
        </w:tc>
        <w:tc>
          <w:tcPr>
            <w:tcW w:w="3119" w:type="dxa"/>
          </w:tcPr>
          <w:p w14:paraId="372E2E73" w14:textId="77777777" w:rsidR="00D116F3" w:rsidRPr="00677323" w:rsidRDefault="00D116F3" w:rsidP="009441A3">
            <w:pPr>
              <w:pStyle w:val="Brdtext"/>
              <w:ind w:left="0"/>
            </w:pPr>
            <w:r w:rsidRPr="00677323">
              <w:t>Beskrivning</w:t>
            </w:r>
          </w:p>
        </w:tc>
        <w:tc>
          <w:tcPr>
            <w:tcW w:w="425" w:type="dxa"/>
          </w:tcPr>
          <w:p w14:paraId="01B8BF68" w14:textId="77777777" w:rsidR="00D116F3" w:rsidRPr="00677323" w:rsidRDefault="00D116F3" w:rsidP="009441A3">
            <w:pPr>
              <w:pStyle w:val="Brdtext"/>
              <w:ind w:left="0"/>
            </w:pPr>
            <w:r w:rsidRPr="00677323">
              <w:t>A</w:t>
            </w:r>
          </w:p>
        </w:tc>
        <w:tc>
          <w:tcPr>
            <w:tcW w:w="425" w:type="dxa"/>
          </w:tcPr>
          <w:p w14:paraId="2793B327" w14:textId="77777777" w:rsidR="00D116F3" w:rsidRPr="00677323" w:rsidRDefault="00D116F3" w:rsidP="009441A3">
            <w:pPr>
              <w:pStyle w:val="Brdtext"/>
              <w:ind w:left="0"/>
            </w:pPr>
            <w:r w:rsidRPr="00677323">
              <w:t>B</w:t>
            </w:r>
          </w:p>
        </w:tc>
        <w:tc>
          <w:tcPr>
            <w:tcW w:w="425" w:type="dxa"/>
          </w:tcPr>
          <w:p w14:paraId="684CA5C0" w14:textId="77777777" w:rsidR="00D116F3" w:rsidRPr="00677323" w:rsidRDefault="00D116F3" w:rsidP="009441A3">
            <w:pPr>
              <w:pStyle w:val="Brdtext"/>
              <w:ind w:left="0"/>
            </w:pPr>
            <w:r w:rsidRPr="00677323">
              <w:t>C</w:t>
            </w:r>
          </w:p>
        </w:tc>
        <w:tc>
          <w:tcPr>
            <w:tcW w:w="1134" w:type="dxa"/>
          </w:tcPr>
          <w:p w14:paraId="5F7FABA3" w14:textId="77777777" w:rsidR="00D116F3" w:rsidRPr="00677323" w:rsidRDefault="00D116F3" w:rsidP="009441A3">
            <w:pPr>
              <w:pStyle w:val="Brdtext"/>
              <w:ind w:left="0"/>
            </w:pPr>
            <w:r w:rsidRPr="00677323">
              <w:t>Runint1</w:t>
            </w:r>
          </w:p>
        </w:tc>
      </w:tr>
      <w:tr w:rsidR="00677323" w:rsidRPr="00677323" w14:paraId="07C32869" w14:textId="77777777" w:rsidTr="009441A3">
        <w:tc>
          <w:tcPr>
            <w:tcW w:w="2405" w:type="dxa"/>
          </w:tcPr>
          <w:p w14:paraId="53B0E0F6" w14:textId="77777777" w:rsidR="00D116F3" w:rsidRPr="00677323" w:rsidRDefault="00D116F3" w:rsidP="009441A3">
            <w:pPr>
              <w:pStyle w:val="Brdtext"/>
              <w:ind w:left="0"/>
            </w:pPr>
            <w:r w:rsidRPr="00677323">
              <w:t>347SV674_MV1</w:t>
            </w:r>
          </w:p>
        </w:tc>
        <w:tc>
          <w:tcPr>
            <w:tcW w:w="3119" w:type="dxa"/>
          </w:tcPr>
          <w:p w14:paraId="43B31FC0" w14:textId="77777777" w:rsidR="00D116F3" w:rsidRPr="00677323" w:rsidRDefault="00D116F3" w:rsidP="009441A3">
            <w:pPr>
              <w:pStyle w:val="Brdtext"/>
              <w:ind w:left="0"/>
            </w:pPr>
            <w:r w:rsidRPr="00677323">
              <w:t>Säkerhetssystem</w:t>
            </w:r>
          </w:p>
        </w:tc>
        <w:tc>
          <w:tcPr>
            <w:tcW w:w="425" w:type="dxa"/>
          </w:tcPr>
          <w:p w14:paraId="49D5CF2F" w14:textId="77777777" w:rsidR="00D116F3" w:rsidRPr="00677323" w:rsidRDefault="00D116F3" w:rsidP="009441A3">
            <w:pPr>
              <w:pStyle w:val="Brdtext"/>
              <w:ind w:left="0"/>
            </w:pPr>
          </w:p>
        </w:tc>
        <w:tc>
          <w:tcPr>
            <w:tcW w:w="425" w:type="dxa"/>
          </w:tcPr>
          <w:p w14:paraId="2A7A0E06" w14:textId="77777777" w:rsidR="00D116F3" w:rsidRPr="00677323" w:rsidRDefault="00D116F3" w:rsidP="009441A3">
            <w:pPr>
              <w:pStyle w:val="Brdtext"/>
              <w:ind w:left="0"/>
            </w:pPr>
          </w:p>
        </w:tc>
        <w:tc>
          <w:tcPr>
            <w:tcW w:w="425" w:type="dxa"/>
          </w:tcPr>
          <w:p w14:paraId="2778CEC1" w14:textId="77777777" w:rsidR="00D116F3" w:rsidRPr="00677323" w:rsidRDefault="00D116F3" w:rsidP="009441A3">
            <w:pPr>
              <w:pStyle w:val="Brdtext"/>
              <w:ind w:left="0"/>
            </w:pPr>
            <w:r w:rsidRPr="00677323">
              <w:t>X</w:t>
            </w:r>
          </w:p>
        </w:tc>
        <w:tc>
          <w:tcPr>
            <w:tcW w:w="1134" w:type="dxa"/>
          </w:tcPr>
          <w:p w14:paraId="60A07C08" w14:textId="77777777" w:rsidR="00D116F3" w:rsidRPr="00677323" w:rsidRDefault="00D116F3" w:rsidP="009441A3">
            <w:pPr>
              <w:pStyle w:val="Brdtext"/>
              <w:ind w:left="0"/>
            </w:pPr>
          </w:p>
        </w:tc>
      </w:tr>
      <w:tr w:rsidR="00B43A1A" w:rsidRPr="00677323" w14:paraId="7D74C0A2" w14:textId="77777777" w:rsidTr="009441A3">
        <w:tc>
          <w:tcPr>
            <w:tcW w:w="2405" w:type="dxa"/>
          </w:tcPr>
          <w:p w14:paraId="775C1E18" w14:textId="4B8FB558" w:rsidR="00B43A1A" w:rsidRPr="00B43A1A" w:rsidRDefault="00B43A1A" w:rsidP="00B43A1A">
            <w:pPr>
              <w:pStyle w:val="Brdtext"/>
              <w:ind w:left="0"/>
              <w:rPr>
                <w:color w:val="FF0000"/>
              </w:rPr>
            </w:pPr>
            <w:r w:rsidRPr="00B43A1A">
              <w:rPr>
                <w:color w:val="FF0000"/>
                <w:highlight w:val="yellow"/>
              </w:rPr>
              <w:t>Dummy-PF</w:t>
            </w:r>
          </w:p>
        </w:tc>
        <w:tc>
          <w:tcPr>
            <w:tcW w:w="3119" w:type="dxa"/>
          </w:tcPr>
          <w:p w14:paraId="23FB860B" w14:textId="4A590308" w:rsidR="00B43A1A" w:rsidRPr="00B43A1A" w:rsidRDefault="00B43A1A" w:rsidP="00B43A1A">
            <w:pPr>
              <w:pStyle w:val="Brdtext"/>
              <w:ind w:left="0"/>
              <w:rPr>
                <w:color w:val="FF0000"/>
              </w:rPr>
            </w:pPr>
            <w:r w:rsidRPr="00B43A1A">
              <w:rPr>
                <w:color w:val="FF0000"/>
              </w:rPr>
              <w:t>Generellt elavbrott</w:t>
            </w:r>
          </w:p>
        </w:tc>
        <w:tc>
          <w:tcPr>
            <w:tcW w:w="425" w:type="dxa"/>
          </w:tcPr>
          <w:p w14:paraId="03520946" w14:textId="77777777" w:rsidR="00B43A1A" w:rsidRPr="00677323" w:rsidRDefault="00B43A1A" w:rsidP="00B43A1A">
            <w:pPr>
              <w:pStyle w:val="Brdtext"/>
              <w:ind w:left="0"/>
            </w:pPr>
          </w:p>
        </w:tc>
        <w:tc>
          <w:tcPr>
            <w:tcW w:w="425" w:type="dxa"/>
          </w:tcPr>
          <w:p w14:paraId="7D3A7B86" w14:textId="77777777" w:rsidR="00B43A1A" w:rsidRPr="00677323" w:rsidRDefault="00B43A1A" w:rsidP="00B43A1A">
            <w:pPr>
              <w:pStyle w:val="Brdtext"/>
              <w:ind w:left="0"/>
            </w:pPr>
          </w:p>
        </w:tc>
        <w:tc>
          <w:tcPr>
            <w:tcW w:w="425" w:type="dxa"/>
          </w:tcPr>
          <w:p w14:paraId="47A1AD41" w14:textId="0024BA3A" w:rsidR="00B43A1A" w:rsidRPr="00677323" w:rsidRDefault="00B43A1A" w:rsidP="00B43A1A">
            <w:pPr>
              <w:pStyle w:val="Brdtext"/>
              <w:ind w:left="0"/>
            </w:pPr>
            <w:r w:rsidRPr="00B43A1A">
              <w:rPr>
                <w:color w:val="FF0000"/>
              </w:rPr>
              <w:t>X</w:t>
            </w:r>
          </w:p>
        </w:tc>
        <w:tc>
          <w:tcPr>
            <w:tcW w:w="1134" w:type="dxa"/>
          </w:tcPr>
          <w:p w14:paraId="208084D6" w14:textId="77777777" w:rsidR="00B43A1A" w:rsidRPr="00677323" w:rsidRDefault="00B43A1A" w:rsidP="00B43A1A">
            <w:pPr>
              <w:pStyle w:val="Brdtext"/>
              <w:ind w:left="0"/>
            </w:pPr>
          </w:p>
        </w:tc>
      </w:tr>
      <w:tr w:rsidR="00CC2A2B" w:rsidRPr="00677323" w14:paraId="6E80356B" w14:textId="77777777" w:rsidTr="009441A3">
        <w:tc>
          <w:tcPr>
            <w:tcW w:w="2405" w:type="dxa"/>
          </w:tcPr>
          <w:p w14:paraId="7F5BA6C1" w14:textId="00D1FB72" w:rsidR="00CC2A2B" w:rsidRPr="00CC2A2B" w:rsidRDefault="00CC2A2B" w:rsidP="00CC2A2B">
            <w:pPr>
              <w:pStyle w:val="Brdtext"/>
              <w:ind w:left="0"/>
              <w:rPr>
                <w:color w:val="FF0000"/>
                <w:highlight w:val="yellow"/>
              </w:rPr>
            </w:pPr>
            <w:r w:rsidRPr="00CC2A2B">
              <w:rPr>
                <w:color w:val="FF0000"/>
              </w:rPr>
              <w:t>308HZ300/301</w:t>
            </w:r>
          </w:p>
        </w:tc>
        <w:tc>
          <w:tcPr>
            <w:tcW w:w="3119" w:type="dxa"/>
          </w:tcPr>
          <w:p w14:paraId="7A194121" w14:textId="12A8047B" w:rsidR="00CC2A2B" w:rsidRPr="00CC2A2B" w:rsidRDefault="00CC2A2B" w:rsidP="00CC2A2B">
            <w:pPr>
              <w:pStyle w:val="Brdtext"/>
              <w:ind w:left="0"/>
              <w:rPr>
                <w:color w:val="FF0000"/>
              </w:rPr>
            </w:pPr>
            <w:r w:rsidRPr="00CC2A2B">
              <w:rPr>
                <w:color w:val="FF0000"/>
              </w:rPr>
              <w:t>Processnödstopp</w:t>
            </w:r>
          </w:p>
        </w:tc>
        <w:tc>
          <w:tcPr>
            <w:tcW w:w="425" w:type="dxa"/>
          </w:tcPr>
          <w:p w14:paraId="35E49B7B" w14:textId="77777777" w:rsidR="00CC2A2B" w:rsidRPr="00677323" w:rsidRDefault="00CC2A2B" w:rsidP="00CC2A2B">
            <w:pPr>
              <w:pStyle w:val="Brdtext"/>
              <w:ind w:left="0"/>
            </w:pPr>
          </w:p>
        </w:tc>
        <w:tc>
          <w:tcPr>
            <w:tcW w:w="425" w:type="dxa"/>
          </w:tcPr>
          <w:p w14:paraId="1E2D8757" w14:textId="77777777" w:rsidR="00CC2A2B" w:rsidRPr="00677323" w:rsidRDefault="00CC2A2B" w:rsidP="00CC2A2B">
            <w:pPr>
              <w:pStyle w:val="Brdtext"/>
              <w:ind w:left="0"/>
            </w:pPr>
          </w:p>
        </w:tc>
        <w:tc>
          <w:tcPr>
            <w:tcW w:w="425" w:type="dxa"/>
          </w:tcPr>
          <w:p w14:paraId="53ADDD49" w14:textId="696B6C66" w:rsidR="00CC2A2B" w:rsidRPr="00B43A1A" w:rsidRDefault="00CC2A2B" w:rsidP="00CC2A2B">
            <w:pPr>
              <w:pStyle w:val="Brdtext"/>
              <w:ind w:left="0"/>
              <w:rPr>
                <w:color w:val="FF0000"/>
              </w:rPr>
            </w:pPr>
            <w:r>
              <w:rPr>
                <w:color w:val="FF0000"/>
              </w:rPr>
              <w:t>X</w:t>
            </w:r>
          </w:p>
        </w:tc>
        <w:tc>
          <w:tcPr>
            <w:tcW w:w="1134" w:type="dxa"/>
          </w:tcPr>
          <w:p w14:paraId="500F1AB3" w14:textId="77777777" w:rsidR="00CC2A2B" w:rsidRPr="00677323" w:rsidRDefault="00CC2A2B" w:rsidP="00CC2A2B">
            <w:pPr>
              <w:pStyle w:val="Brdtext"/>
              <w:ind w:left="0"/>
            </w:pPr>
          </w:p>
        </w:tc>
      </w:tr>
      <w:tr w:rsidR="00C3337A" w:rsidRPr="00677323" w14:paraId="5F2AD63D" w14:textId="77777777" w:rsidTr="009441A3">
        <w:tc>
          <w:tcPr>
            <w:tcW w:w="2405" w:type="dxa"/>
          </w:tcPr>
          <w:p w14:paraId="439298E6" w14:textId="0E9E23DF" w:rsidR="00C3337A" w:rsidRPr="00C3337A" w:rsidRDefault="00C3337A" w:rsidP="00C3337A">
            <w:pPr>
              <w:pStyle w:val="Brdtext"/>
              <w:ind w:left="0"/>
              <w:rPr>
                <w:color w:val="FF0000"/>
              </w:rPr>
            </w:pPr>
            <w:r w:rsidRPr="00C3337A">
              <w:rPr>
                <w:color w:val="FF0000"/>
              </w:rPr>
              <w:t>347TI312_H2_N</w:t>
            </w:r>
          </w:p>
        </w:tc>
        <w:tc>
          <w:tcPr>
            <w:tcW w:w="3119" w:type="dxa"/>
          </w:tcPr>
          <w:p w14:paraId="6A008E69" w14:textId="63D2CAC5" w:rsidR="00C3337A" w:rsidRPr="00C3337A" w:rsidRDefault="00C3337A" w:rsidP="00C3337A">
            <w:pPr>
              <w:pStyle w:val="Brdtext"/>
              <w:ind w:left="0"/>
              <w:rPr>
                <w:color w:val="FF0000"/>
              </w:rPr>
            </w:pPr>
            <w:r w:rsidRPr="00C3337A">
              <w:rPr>
                <w:color w:val="FF0000"/>
              </w:rPr>
              <w:t xml:space="preserve">347TI312 ≥ H2 </w:t>
            </w:r>
            <w:proofErr w:type="spellStart"/>
            <w:r w:rsidRPr="00C3337A">
              <w:rPr>
                <w:color w:val="FF0000"/>
              </w:rPr>
              <w:t>Surgas</w:t>
            </w:r>
            <w:proofErr w:type="spellEnd"/>
            <w:r w:rsidRPr="00C3337A">
              <w:rPr>
                <w:color w:val="FF0000"/>
              </w:rPr>
              <w:t xml:space="preserve"> e.HE200</w:t>
            </w:r>
          </w:p>
        </w:tc>
        <w:tc>
          <w:tcPr>
            <w:tcW w:w="425" w:type="dxa"/>
          </w:tcPr>
          <w:p w14:paraId="326450B3" w14:textId="77777777" w:rsidR="00C3337A" w:rsidRPr="00677323" w:rsidRDefault="00C3337A" w:rsidP="00C3337A">
            <w:pPr>
              <w:pStyle w:val="Brdtext"/>
              <w:ind w:left="0"/>
            </w:pPr>
          </w:p>
        </w:tc>
        <w:tc>
          <w:tcPr>
            <w:tcW w:w="425" w:type="dxa"/>
          </w:tcPr>
          <w:p w14:paraId="4D78B4D9" w14:textId="21DC754F" w:rsidR="00C3337A" w:rsidRPr="00677323" w:rsidRDefault="00C3337A" w:rsidP="00C3337A">
            <w:pPr>
              <w:pStyle w:val="Brdtext"/>
              <w:ind w:left="0"/>
            </w:pPr>
            <w:r w:rsidRPr="00D225A1">
              <w:rPr>
                <w:color w:val="FF0000"/>
              </w:rPr>
              <w:t>X</w:t>
            </w:r>
          </w:p>
        </w:tc>
        <w:tc>
          <w:tcPr>
            <w:tcW w:w="425" w:type="dxa"/>
          </w:tcPr>
          <w:p w14:paraId="2ABED029" w14:textId="77777777" w:rsidR="00C3337A" w:rsidRDefault="00C3337A" w:rsidP="00C3337A">
            <w:pPr>
              <w:pStyle w:val="Brdtext"/>
              <w:ind w:left="0"/>
              <w:rPr>
                <w:color w:val="FF0000"/>
              </w:rPr>
            </w:pPr>
          </w:p>
        </w:tc>
        <w:tc>
          <w:tcPr>
            <w:tcW w:w="1134" w:type="dxa"/>
          </w:tcPr>
          <w:p w14:paraId="75447AE0" w14:textId="77777777" w:rsidR="00C3337A" w:rsidRPr="00677323" w:rsidRDefault="00C3337A" w:rsidP="00C3337A">
            <w:pPr>
              <w:pStyle w:val="Brdtext"/>
              <w:ind w:left="0"/>
            </w:pPr>
          </w:p>
        </w:tc>
      </w:tr>
      <w:tr w:rsidR="004066D7" w:rsidRPr="00677323" w14:paraId="0AA853D0" w14:textId="77777777" w:rsidTr="009441A3">
        <w:tc>
          <w:tcPr>
            <w:tcW w:w="2405" w:type="dxa"/>
          </w:tcPr>
          <w:p w14:paraId="1B645656" w14:textId="1F4ABD20" w:rsidR="004066D7" w:rsidRPr="004066D7" w:rsidRDefault="004066D7" w:rsidP="004066D7">
            <w:pPr>
              <w:pStyle w:val="Brdtext"/>
              <w:ind w:left="0"/>
              <w:rPr>
                <w:color w:val="FF0000"/>
              </w:rPr>
            </w:pPr>
            <w:r w:rsidRPr="004066D7">
              <w:rPr>
                <w:color w:val="FF0000"/>
              </w:rPr>
              <w:t>347TI307_H2_N</w:t>
            </w:r>
          </w:p>
        </w:tc>
        <w:tc>
          <w:tcPr>
            <w:tcW w:w="3119" w:type="dxa"/>
          </w:tcPr>
          <w:p w14:paraId="7350EA5F" w14:textId="11463E95" w:rsidR="004066D7" w:rsidRPr="004066D7" w:rsidRDefault="004066D7" w:rsidP="004066D7">
            <w:pPr>
              <w:pStyle w:val="Brdtext"/>
              <w:ind w:left="0"/>
              <w:rPr>
                <w:color w:val="FF0000"/>
              </w:rPr>
            </w:pPr>
            <w:r w:rsidRPr="004066D7">
              <w:rPr>
                <w:color w:val="FF0000"/>
              </w:rPr>
              <w:t xml:space="preserve">347TI307 ≥ H2 </w:t>
            </w:r>
            <w:proofErr w:type="spellStart"/>
            <w:r w:rsidRPr="004066D7">
              <w:rPr>
                <w:color w:val="FF0000"/>
              </w:rPr>
              <w:t>Red.gas</w:t>
            </w:r>
            <w:proofErr w:type="spellEnd"/>
            <w:r w:rsidRPr="004066D7">
              <w:rPr>
                <w:color w:val="FF0000"/>
              </w:rPr>
              <w:t xml:space="preserve"> </w:t>
            </w:r>
            <w:proofErr w:type="spellStart"/>
            <w:r w:rsidRPr="004066D7">
              <w:rPr>
                <w:color w:val="FF0000"/>
              </w:rPr>
              <w:t>eft.sep</w:t>
            </w:r>
            <w:proofErr w:type="spellEnd"/>
          </w:p>
        </w:tc>
        <w:tc>
          <w:tcPr>
            <w:tcW w:w="425" w:type="dxa"/>
          </w:tcPr>
          <w:p w14:paraId="023C2325" w14:textId="77777777" w:rsidR="004066D7" w:rsidRPr="00677323" w:rsidRDefault="004066D7" w:rsidP="004066D7">
            <w:pPr>
              <w:pStyle w:val="Brdtext"/>
              <w:ind w:left="0"/>
            </w:pPr>
          </w:p>
        </w:tc>
        <w:tc>
          <w:tcPr>
            <w:tcW w:w="425" w:type="dxa"/>
          </w:tcPr>
          <w:p w14:paraId="581CF3D1" w14:textId="40AE28E0" w:rsidR="004066D7" w:rsidRDefault="00D225A1" w:rsidP="004066D7">
            <w:pPr>
              <w:pStyle w:val="Brdtext"/>
              <w:ind w:left="0"/>
            </w:pPr>
            <w:r w:rsidRPr="00D225A1">
              <w:rPr>
                <w:color w:val="FF0000"/>
              </w:rPr>
              <w:t>X</w:t>
            </w:r>
          </w:p>
        </w:tc>
        <w:tc>
          <w:tcPr>
            <w:tcW w:w="425" w:type="dxa"/>
          </w:tcPr>
          <w:p w14:paraId="69C28DAA" w14:textId="77777777" w:rsidR="004066D7" w:rsidRDefault="004066D7" w:rsidP="004066D7">
            <w:pPr>
              <w:pStyle w:val="Brdtext"/>
              <w:ind w:left="0"/>
              <w:rPr>
                <w:color w:val="FF0000"/>
              </w:rPr>
            </w:pPr>
          </w:p>
        </w:tc>
        <w:tc>
          <w:tcPr>
            <w:tcW w:w="1134" w:type="dxa"/>
          </w:tcPr>
          <w:p w14:paraId="67C1A373" w14:textId="77777777" w:rsidR="004066D7" w:rsidRPr="00677323" w:rsidRDefault="004066D7" w:rsidP="004066D7">
            <w:pPr>
              <w:pStyle w:val="Brdtext"/>
              <w:ind w:left="0"/>
            </w:pPr>
          </w:p>
        </w:tc>
      </w:tr>
      <w:tr w:rsidR="000A5086" w:rsidRPr="00677323" w14:paraId="10D19119" w14:textId="77777777" w:rsidTr="009441A3">
        <w:tc>
          <w:tcPr>
            <w:tcW w:w="2405" w:type="dxa"/>
          </w:tcPr>
          <w:p w14:paraId="74894B34" w14:textId="7ADC3873" w:rsidR="000A5086" w:rsidRPr="000A5086" w:rsidRDefault="000A5086" w:rsidP="000A5086">
            <w:pPr>
              <w:pStyle w:val="Brdtext"/>
              <w:ind w:left="0"/>
              <w:rPr>
                <w:color w:val="FF0000"/>
              </w:rPr>
            </w:pPr>
            <w:r w:rsidRPr="000A5086">
              <w:rPr>
                <w:color w:val="FF0000"/>
              </w:rPr>
              <w:t>347LI508_H2_N</w:t>
            </w:r>
          </w:p>
        </w:tc>
        <w:tc>
          <w:tcPr>
            <w:tcW w:w="3119" w:type="dxa"/>
          </w:tcPr>
          <w:p w14:paraId="5216F1AA" w14:textId="6D6E8AB0" w:rsidR="000A5086" w:rsidRPr="000A5086" w:rsidRDefault="000A5086" w:rsidP="000A5086">
            <w:pPr>
              <w:pStyle w:val="Brdtext"/>
              <w:ind w:left="0"/>
              <w:rPr>
                <w:color w:val="FF0000"/>
              </w:rPr>
            </w:pPr>
            <w:r w:rsidRPr="000A5086">
              <w:rPr>
                <w:color w:val="FF0000"/>
              </w:rPr>
              <w:t xml:space="preserve">347LI508 ≥ H2 </w:t>
            </w:r>
            <w:proofErr w:type="spellStart"/>
            <w:r w:rsidRPr="000A5086">
              <w:rPr>
                <w:color w:val="FF0000"/>
              </w:rPr>
              <w:t>Återkokare</w:t>
            </w:r>
            <w:proofErr w:type="spellEnd"/>
            <w:r w:rsidRPr="000A5086">
              <w:rPr>
                <w:color w:val="FF0000"/>
              </w:rPr>
              <w:t xml:space="preserve"> MEA</w:t>
            </w:r>
          </w:p>
        </w:tc>
        <w:tc>
          <w:tcPr>
            <w:tcW w:w="425" w:type="dxa"/>
          </w:tcPr>
          <w:p w14:paraId="5541F6A0" w14:textId="77777777" w:rsidR="000A5086" w:rsidRPr="00677323" w:rsidRDefault="000A5086" w:rsidP="000A5086">
            <w:pPr>
              <w:pStyle w:val="Brdtext"/>
              <w:ind w:left="0"/>
            </w:pPr>
          </w:p>
        </w:tc>
        <w:tc>
          <w:tcPr>
            <w:tcW w:w="425" w:type="dxa"/>
          </w:tcPr>
          <w:p w14:paraId="5E9F393B" w14:textId="7462E307" w:rsidR="000A5086" w:rsidRDefault="00D225A1" w:rsidP="000A5086">
            <w:pPr>
              <w:pStyle w:val="Brdtext"/>
              <w:ind w:left="0"/>
            </w:pPr>
            <w:r w:rsidRPr="00D225A1">
              <w:rPr>
                <w:color w:val="FF0000"/>
              </w:rPr>
              <w:t>X</w:t>
            </w:r>
          </w:p>
        </w:tc>
        <w:tc>
          <w:tcPr>
            <w:tcW w:w="425" w:type="dxa"/>
          </w:tcPr>
          <w:p w14:paraId="1D6375DC" w14:textId="77777777" w:rsidR="000A5086" w:rsidRDefault="000A5086" w:rsidP="000A5086">
            <w:pPr>
              <w:pStyle w:val="Brdtext"/>
              <w:ind w:left="0"/>
              <w:rPr>
                <w:color w:val="FF0000"/>
              </w:rPr>
            </w:pPr>
          </w:p>
        </w:tc>
        <w:tc>
          <w:tcPr>
            <w:tcW w:w="1134" w:type="dxa"/>
          </w:tcPr>
          <w:p w14:paraId="0BAD4235" w14:textId="77777777" w:rsidR="000A5086" w:rsidRPr="00677323" w:rsidRDefault="000A5086" w:rsidP="000A5086">
            <w:pPr>
              <w:pStyle w:val="Brdtext"/>
              <w:ind w:left="0"/>
            </w:pPr>
          </w:p>
        </w:tc>
      </w:tr>
      <w:tr w:rsidR="00D225A1" w:rsidRPr="00677323" w14:paraId="5A1366AE" w14:textId="77777777" w:rsidTr="009441A3">
        <w:tc>
          <w:tcPr>
            <w:tcW w:w="2405" w:type="dxa"/>
          </w:tcPr>
          <w:p w14:paraId="108432B1" w14:textId="7AC15F1B" w:rsidR="00D225A1" w:rsidRPr="00D225A1" w:rsidRDefault="00D225A1" w:rsidP="00D225A1">
            <w:pPr>
              <w:pStyle w:val="Brdtext"/>
              <w:ind w:left="0"/>
              <w:rPr>
                <w:color w:val="FF0000"/>
              </w:rPr>
            </w:pPr>
            <w:r w:rsidRPr="00D225A1">
              <w:rPr>
                <w:color w:val="FF0000"/>
              </w:rPr>
              <w:t>261PZ330</w:t>
            </w:r>
          </w:p>
        </w:tc>
        <w:tc>
          <w:tcPr>
            <w:tcW w:w="3119" w:type="dxa"/>
          </w:tcPr>
          <w:p w14:paraId="3A9966A0" w14:textId="676A9202" w:rsidR="00D225A1" w:rsidRPr="00D225A1" w:rsidRDefault="00D225A1" w:rsidP="00D225A1">
            <w:pPr>
              <w:pStyle w:val="Brdtext"/>
              <w:ind w:left="0"/>
              <w:rPr>
                <w:color w:val="FF0000"/>
              </w:rPr>
            </w:pPr>
            <w:r w:rsidRPr="00D225A1">
              <w:rPr>
                <w:color w:val="FF0000"/>
              </w:rPr>
              <w:t xml:space="preserve">261PZ330 Lågt tryck </w:t>
            </w:r>
            <w:proofErr w:type="spellStart"/>
            <w:proofErr w:type="gramStart"/>
            <w:r w:rsidRPr="00D225A1">
              <w:rPr>
                <w:color w:val="FF0000"/>
              </w:rPr>
              <w:t>instr.luft</w:t>
            </w:r>
            <w:proofErr w:type="spellEnd"/>
            <w:proofErr w:type="gramEnd"/>
          </w:p>
        </w:tc>
        <w:tc>
          <w:tcPr>
            <w:tcW w:w="425" w:type="dxa"/>
          </w:tcPr>
          <w:p w14:paraId="2A02D60D" w14:textId="77777777" w:rsidR="00D225A1" w:rsidRPr="00677323" w:rsidRDefault="00D225A1" w:rsidP="00D225A1">
            <w:pPr>
              <w:pStyle w:val="Brdtext"/>
              <w:ind w:left="0"/>
            </w:pPr>
          </w:p>
        </w:tc>
        <w:tc>
          <w:tcPr>
            <w:tcW w:w="425" w:type="dxa"/>
          </w:tcPr>
          <w:p w14:paraId="49DA86F7" w14:textId="10AC7297" w:rsidR="00D225A1" w:rsidRDefault="00D225A1" w:rsidP="00D225A1">
            <w:pPr>
              <w:pStyle w:val="Brdtext"/>
              <w:ind w:left="0"/>
            </w:pPr>
            <w:r w:rsidRPr="00D225A1">
              <w:rPr>
                <w:color w:val="FF0000"/>
              </w:rPr>
              <w:t>X</w:t>
            </w:r>
          </w:p>
        </w:tc>
        <w:tc>
          <w:tcPr>
            <w:tcW w:w="425" w:type="dxa"/>
          </w:tcPr>
          <w:p w14:paraId="5F788E31" w14:textId="77777777" w:rsidR="00D225A1" w:rsidRDefault="00D225A1" w:rsidP="00D225A1">
            <w:pPr>
              <w:pStyle w:val="Brdtext"/>
              <w:ind w:left="0"/>
              <w:rPr>
                <w:color w:val="FF0000"/>
              </w:rPr>
            </w:pPr>
          </w:p>
        </w:tc>
        <w:tc>
          <w:tcPr>
            <w:tcW w:w="1134" w:type="dxa"/>
          </w:tcPr>
          <w:p w14:paraId="2EF3CD30" w14:textId="77777777" w:rsidR="00D225A1" w:rsidRPr="00677323" w:rsidRDefault="00D225A1" w:rsidP="00D225A1">
            <w:pPr>
              <w:pStyle w:val="Brdtext"/>
              <w:ind w:left="0"/>
            </w:pPr>
          </w:p>
        </w:tc>
      </w:tr>
      <w:tr w:rsidR="00677323" w:rsidRPr="00677323" w14:paraId="6FE05300" w14:textId="77777777" w:rsidTr="009441A3">
        <w:tc>
          <w:tcPr>
            <w:tcW w:w="2405" w:type="dxa"/>
          </w:tcPr>
          <w:p w14:paraId="64F1EE07" w14:textId="656943C5" w:rsidR="00D116F3" w:rsidRPr="00677323" w:rsidRDefault="00D116F3" w:rsidP="009441A3">
            <w:pPr>
              <w:pStyle w:val="Brdtext"/>
              <w:ind w:left="0"/>
            </w:pPr>
            <w:r w:rsidRPr="004F7E7A">
              <w:rPr>
                <w:color w:val="FF0000"/>
              </w:rPr>
              <w:t>347LI608_H</w:t>
            </w:r>
            <w:r w:rsidR="004F7E7A" w:rsidRPr="004F7E7A">
              <w:rPr>
                <w:color w:val="FF0000"/>
              </w:rPr>
              <w:t>2</w:t>
            </w:r>
          </w:p>
        </w:tc>
        <w:tc>
          <w:tcPr>
            <w:tcW w:w="3119" w:type="dxa"/>
          </w:tcPr>
          <w:p w14:paraId="304570FD" w14:textId="77777777" w:rsidR="00D116F3" w:rsidRPr="00677323" w:rsidRDefault="00D116F3" w:rsidP="009441A3">
            <w:pPr>
              <w:pStyle w:val="Brdtext"/>
              <w:ind w:left="0"/>
            </w:pPr>
            <w:r w:rsidRPr="00677323">
              <w:t xml:space="preserve">Nivå </w:t>
            </w:r>
            <w:proofErr w:type="spellStart"/>
            <w:r w:rsidRPr="00677323">
              <w:t>Absorber</w:t>
            </w:r>
            <w:proofErr w:type="spellEnd"/>
          </w:p>
        </w:tc>
        <w:tc>
          <w:tcPr>
            <w:tcW w:w="425" w:type="dxa"/>
          </w:tcPr>
          <w:p w14:paraId="730C69B5" w14:textId="77777777" w:rsidR="00D116F3" w:rsidRPr="00677323" w:rsidRDefault="00D116F3" w:rsidP="009441A3">
            <w:pPr>
              <w:pStyle w:val="Brdtext"/>
              <w:ind w:left="0"/>
            </w:pPr>
          </w:p>
        </w:tc>
        <w:tc>
          <w:tcPr>
            <w:tcW w:w="425" w:type="dxa"/>
          </w:tcPr>
          <w:p w14:paraId="3E402FC0" w14:textId="77777777" w:rsidR="00D116F3" w:rsidRPr="00677323" w:rsidRDefault="00D116F3" w:rsidP="009441A3">
            <w:pPr>
              <w:pStyle w:val="Brdtext"/>
              <w:ind w:left="0"/>
            </w:pPr>
            <w:r w:rsidRPr="00677323">
              <w:t>X</w:t>
            </w:r>
          </w:p>
        </w:tc>
        <w:tc>
          <w:tcPr>
            <w:tcW w:w="425" w:type="dxa"/>
          </w:tcPr>
          <w:p w14:paraId="3F74C146" w14:textId="77777777" w:rsidR="00D116F3" w:rsidRPr="00677323" w:rsidRDefault="00D116F3" w:rsidP="009441A3">
            <w:pPr>
              <w:pStyle w:val="Brdtext"/>
              <w:ind w:left="0"/>
            </w:pPr>
          </w:p>
        </w:tc>
        <w:tc>
          <w:tcPr>
            <w:tcW w:w="1134" w:type="dxa"/>
          </w:tcPr>
          <w:p w14:paraId="7D27832D" w14:textId="77777777" w:rsidR="00D116F3" w:rsidRPr="00677323" w:rsidRDefault="00D116F3" w:rsidP="009441A3">
            <w:pPr>
              <w:pStyle w:val="Brdtext"/>
              <w:ind w:left="0"/>
            </w:pPr>
          </w:p>
        </w:tc>
      </w:tr>
      <w:tr w:rsidR="00677323" w:rsidRPr="00677323" w14:paraId="68A98063" w14:textId="77777777" w:rsidTr="009441A3">
        <w:tc>
          <w:tcPr>
            <w:tcW w:w="2405" w:type="dxa"/>
          </w:tcPr>
          <w:p w14:paraId="0BDD185F" w14:textId="77777777" w:rsidR="00D116F3" w:rsidRPr="00677323" w:rsidRDefault="00D116F3" w:rsidP="009441A3">
            <w:pPr>
              <w:pStyle w:val="Brdtext"/>
              <w:ind w:left="0"/>
            </w:pPr>
            <w:r w:rsidRPr="00677323">
              <w:t>347PI517_L1</w:t>
            </w:r>
          </w:p>
        </w:tc>
        <w:tc>
          <w:tcPr>
            <w:tcW w:w="3119" w:type="dxa"/>
          </w:tcPr>
          <w:p w14:paraId="3BFCA13F" w14:textId="7D199C4A" w:rsidR="00D116F3" w:rsidRPr="00677323" w:rsidRDefault="00D116F3" w:rsidP="00BC7137">
            <w:pPr>
              <w:pStyle w:val="Brdtext"/>
              <w:ind w:left="0"/>
            </w:pPr>
            <w:r w:rsidRPr="00677323">
              <w:t xml:space="preserve">Tryck </w:t>
            </w:r>
            <w:proofErr w:type="spellStart"/>
            <w:r w:rsidRPr="00677323">
              <w:t>Återkokare</w:t>
            </w:r>
            <w:proofErr w:type="spellEnd"/>
            <w:r w:rsidRPr="00677323">
              <w:t xml:space="preserve"> MEA</w:t>
            </w:r>
          </w:p>
        </w:tc>
        <w:tc>
          <w:tcPr>
            <w:tcW w:w="425" w:type="dxa"/>
          </w:tcPr>
          <w:p w14:paraId="65C2B238" w14:textId="77777777" w:rsidR="00D116F3" w:rsidRPr="00677323" w:rsidRDefault="00D116F3" w:rsidP="009441A3">
            <w:pPr>
              <w:pStyle w:val="Brdtext"/>
              <w:ind w:left="0"/>
            </w:pPr>
          </w:p>
        </w:tc>
        <w:tc>
          <w:tcPr>
            <w:tcW w:w="425" w:type="dxa"/>
          </w:tcPr>
          <w:p w14:paraId="793C015B" w14:textId="77777777" w:rsidR="00D116F3" w:rsidRPr="00677323" w:rsidRDefault="00D116F3" w:rsidP="009441A3">
            <w:pPr>
              <w:pStyle w:val="Brdtext"/>
              <w:ind w:left="0"/>
            </w:pPr>
            <w:r w:rsidRPr="00677323">
              <w:t>X</w:t>
            </w:r>
          </w:p>
        </w:tc>
        <w:tc>
          <w:tcPr>
            <w:tcW w:w="425" w:type="dxa"/>
          </w:tcPr>
          <w:p w14:paraId="0E0CF94C" w14:textId="77777777" w:rsidR="00D116F3" w:rsidRPr="00677323" w:rsidRDefault="00D116F3" w:rsidP="009441A3">
            <w:pPr>
              <w:pStyle w:val="Brdtext"/>
              <w:ind w:left="0"/>
            </w:pPr>
          </w:p>
        </w:tc>
        <w:tc>
          <w:tcPr>
            <w:tcW w:w="1134" w:type="dxa"/>
          </w:tcPr>
          <w:p w14:paraId="22C48831" w14:textId="77777777" w:rsidR="00D116F3" w:rsidRPr="00677323" w:rsidRDefault="00D116F3" w:rsidP="009441A3">
            <w:pPr>
              <w:pStyle w:val="Brdtext"/>
              <w:ind w:left="0"/>
            </w:pPr>
          </w:p>
        </w:tc>
      </w:tr>
      <w:tr w:rsidR="00677323" w:rsidRPr="00677323" w14:paraId="0CA3A0A6" w14:textId="77777777" w:rsidTr="009441A3">
        <w:tc>
          <w:tcPr>
            <w:tcW w:w="2405" w:type="dxa"/>
          </w:tcPr>
          <w:p w14:paraId="49AF45D5" w14:textId="77777777" w:rsidR="00D116F3" w:rsidRPr="00677323" w:rsidRDefault="00D116F3" w:rsidP="009441A3">
            <w:pPr>
              <w:pStyle w:val="Brdtext"/>
              <w:ind w:left="0"/>
            </w:pPr>
            <w:r w:rsidRPr="00677323">
              <w:t>347</w:t>
            </w:r>
            <w:r w:rsidR="006B7E68" w:rsidRPr="00677323">
              <w:t>LI508</w:t>
            </w:r>
            <w:r w:rsidRPr="00677323">
              <w:t>_L</w:t>
            </w:r>
            <w:r w:rsidR="0064681D" w:rsidRPr="00677323">
              <w:t>2</w:t>
            </w:r>
          </w:p>
        </w:tc>
        <w:tc>
          <w:tcPr>
            <w:tcW w:w="3119" w:type="dxa"/>
          </w:tcPr>
          <w:p w14:paraId="6416DD7C" w14:textId="77777777" w:rsidR="00D116F3" w:rsidRPr="00677323" w:rsidRDefault="00D116F3" w:rsidP="009441A3">
            <w:pPr>
              <w:pStyle w:val="Brdtext"/>
              <w:ind w:left="0"/>
            </w:pPr>
            <w:r w:rsidRPr="00677323">
              <w:t xml:space="preserve">Nivå </w:t>
            </w:r>
            <w:proofErr w:type="spellStart"/>
            <w:r w:rsidRPr="00677323">
              <w:t>Återkokare</w:t>
            </w:r>
            <w:proofErr w:type="spellEnd"/>
            <w:r w:rsidRPr="00677323">
              <w:t xml:space="preserve"> MEA</w:t>
            </w:r>
          </w:p>
        </w:tc>
        <w:tc>
          <w:tcPr>
            <w:tcW w:w="425" w:type="dxa"/>
          </w:tcPr>
          <w:p w14:paraId="5C3BC778" w14:textId="77777777" w:rsidR="00D116F3" w:rsidRPr="00677323" w:rsidRDefault="00D116F3" w:rsidP="009441A3">
            <w:pPr>
              <w:pStyle w:val="Brdtext"/>
              <w:ind w:left="0"/>
            </w:pPr>
          </w:p>
        </w:tc>
        <w:tc>
          <w:tcPr>
            <w:tcW w:w="425" w:type="dxa"/>
          </w:tcPr>
          <w:p w14:paraId="7C60363C" w14:textId="77777777" w:rsidR="00D116F3" w:rsidRPr="00677323" w:rsidRDefault="00D116F3" w:rsidP="009441A3">
            <w:pPr>
              <w:pStyle w:val="Brdtext"/>
              <w:ind w:left="0"/>
            </w:pPr>
            <w:r w:rsidRPr="00677323">
              <w:t>X</w:t>
            </w:r>
          </w:p>
        </w:tc>
        <w:tc>
          <w:tcPr>
            <w:tcW w:w="425" w:type="dxa"/>
          </w:tcPr>
          <w:p w14:paraId="120D8E5E" w14:textId="77777777" w:rsidR="00D116F3" w:rsidRPr="00677323" w:rsidRDefault="00D116F3" w:rsidP="009441A3">
            <w:pPr>
              <w:pStyle w:val="Brdtext"/>
              <w:ind w:left="0"/>
            </w:pPr>
          </w:p>
        </w:tc>
        <w:tc>
          <w:tcPr>
            <w:tcW w:w="1134" w:type="dxa"/>
          </w:tcPr>
          <w:p w14:paraId="2D1B5549" w14:textId="77777777" w:rsidR="00D116F3" w:rsidRPr="00677323" w:rsidRDefault="00D116F3" w:rsidP="009441A3">
            <w:pPr>
              <w:pStyle w:val="Brdtext"/>
              <w:ind w:left="0"/>
            </w:pPr>
          </w:p>
        </w:tc>
      </w:tr>
      <w:tr w:rsidR="00677323" w:rsidRPr="00677323" w14:paraId="6EBEB6B0" w14:textId="77777777" w:rsidTr="009441A3">
        <w:tc>
          <w:tcPr>
            <w:tcW w:w="2405" w:type="dxa"/>
          </w:tcPr>
          <w:p w14:paraId="7C56AC95" w14:textId="77777777" w:rsidR="00D116F3" w:rsidRPr="00864685" w:rsidRDefault="00D116F3" w:rsidP="009441A3">
            <w:pPr>
              <w:pStyle w:val="Brdtext"/>
              <w:ind w:left="0"/>
              <w:rPr>
                <w:strike/>
              </w:rPr>
            </w:pPr>
            <w:r w:rsidRPr="00864685">
              <w:rPr>
                <w:strike/>
              </w:rPr>
              <w:t>347FI667_L2</w:t>
            </w:r>
          </w:p>
        </w:tc>
        <w:tc>
          <w:tcPr>
            <w:tcW w:w="3119" w:type="dxa"/>
          </w:tcPr>
          <w:p w14:paraId="2427DDBF" w14:textId="21B7B2AE" w:rsidR="00D116F3" w:rsidRPr="00864685" w:rsidRDefault="00D116F3" w:rsidP="009441A3">
            <w:pPr>
              <w:pStyle w:val="Brdtext"/>
              <w:ind w:left="0"/>
              <w:rPr>
                <w:strike/>
              </w:rPr>
            </w:pPr>
            <w:r w:rsidRPr="00864685">
              <w:rPr>
                <w:strike/>
              </w:rPr>
              <w:t>Flöde CO</w:t>
            </w:r>
            <w:r w:rsidRPr="00864685">
              <w:rPr>
                <w:strike/>
                <w:vertAlign w:val="subscript"/>
              </w:rPr>
              <w:t>2</w:t>
            </w:r>
            <w:r w:rsidRPr="00864685">
              <w:rPr>
                <w:strike/>
              </w:rPr>
              <w:t xml:space="preserve">-fattig MEA till </w:t>
            </w:r>
            <w:proofErr w:type="spellStart"/>
            <w:r w:rsidRPr="00864685">
              <w:rPr>
                <w:strike/>
              </w:rPr>
              <w:t>absorber</w:t>
            </w:r>
            <w:proofErr w:type="spellEnd"/>
            <w:r w:rsidRPr="00864685">
              <w:rPr>
                <w:strike/>
              </w:rPr>
              <w:t xml:space="preserve"> </w:t>
            </w:r>
            <w:r w:rsidRPr="00864685">
              <w:rPr>
                <w:strike/>
                <w:highlight w:val="yellow"/>
              </w:rPr>
              <w:t>(*</w:t>
            </w:r>
            <w:proofErr w:type="gramStart"/>
            <w:r w:rsidRPr="00864685">
              <w:rPr>
                <w:strike/>
                <w:highlight w:val="yellow"/>
              </w:rPr>
              <w:t>start bridge</w:t>
            </w:r>
            <w:proofErr w:type="gramEnd"/>
            <w:r w:rsidRPr="00864685">
              <w:rPr>
                <w:strike/>
                <w:highlight w:val="yellow"/>
              </w:rPr>
              <w:t>)</w:t>
            </w:r>
            <w:r w:rsidR="00864685">
              <w:rPr>
                <w:strike/>
              </w:rPr>
              <w:t xml:space="preserve"> </w:t>
            </w:r>
            <w:r w:rsidR="00864685" w:rsidRPr="00864685">
              <w:rPr>
                <w:color w:val="FF0000"/>
              </w:rPr>
              <w:t>Utgår!</w:t>
            </w:r>
          </w:p>
        </w:tc>
        <w:tc>
          <w:tcPr>
            <w:tcW w:w="425" w:type="dxa"/>
          </w:tcPr>
          <w:p w14:paraId="2872A78E" w14:textId="77777777" w:rsidR="00D116F3" w:rsidRPr="00864685" w:rsidRDefault="00D116F3" w:rsidP="009441A3">
            <w:pPr>
              <w:pStyle w:val="Brdtext"/>
              <w:ind w:left="0"/>
              <w:rPr>
                <w:strike/>
              </w:rPr>
            </w:pPr>
          </w:p>
        </w:tc>
        <w:tc>
          <w:tcPr>
            <w:tcW w:w="425" w:type="dxa"/>
          </w:tcPr>
          <w:p w14:paraId="5192AAC8" w14:textId="77777777" w:rsidR="00D116F3" w:rsidRPr="00864685" w:rsidRDefault="00D116F3" w:rsidP="009441A3">
            <w:pPr>
              <w:pStyle w:val="Brdtext"/>
              <w:ind w:left="0"/>
              <w:rPr>
                <w:strike/>
              </w:rPr>
            </w:pPr>
            <w:r w:rsidRPr="00864685">
              <w:rPr>
                <w:strike/>
              </w:rPr>
              <w:t>X</w:t>
            </w:r>
          </w:p>
        </w:tc>
        <w:tc>
          <w:tcPr>
            <w:tcW w:w="425" w:type="dxa"/>
          </w:tcPr>
          <w:p w14:paraId="02AE9D57" w14:textId="77777777" w:rsidR="00D116F3" w:rsidRPr="00677323" w:rsidRDefault="00D116F3" w:rsidP="009441A3">
            <w:pPr>
              <w:pStyle w:val="Brdtext"/>
              <w:ind w:left="0"/>
            </w:pPr>
          </w:p>
        </w:tc>
        <w:tc>
          <w:tcPr>
            <w:tcW w:w="1134" w:type="dxa"/>
          </w:tcPr>
          <w:p w14:paraId="7FD6CE8B" w14:textId="77777777" w:rsidR="00D116F3" w:rsidRPr="00677323" w:rsidRDefault="00D116F3" w:rsidP="009441A3">
            <w:pPr>
              <w:pStyle w:val="Brdtext"/>
              <w:ind w:left="0"/>
            </w:pPr>
          </w:p>
        </w:tc>
      </w:tr>
      <w:tr w:rsidR="00677323" w:rsidRPr="00677323" w14:paraId="16D6311D" w14:textId="77777777" w:rsidTr="009441A3">
        <w:tc>
          <w:tcPr>
            <w:tcW w:w="2405" w:type="dxa"/>
          </w:tcPr>
          <w:p w14:paraId="25736903" w14:textId="77777777" w:rsidR="00D116F3" w:rsidRPr="00864685" w:rsidRDefault="00D116F3" w:rsidP="009441A3">
            <w:pPr>
              <w:pStyle w:val="Brdtext"/>
              <w:ind w:left="0"/>
              <w:rPr>
                <w:strike/>
              </w:rPr>
            </w:pPr>
            <w:r w:rsidRPr="00864685">
              <w:rPr>
                <w:strike/>
              </w:rPr>
              <w:t>347PD339</w:t>
            </w:r>
            <w:r w:rsidR="00FE5BD8" w:rsidRPr="00864685">
              <w:rPr>
                <w:strike/>
              </w:rPr>
              <w:t>_L</w:t>
            </w:r>
            <w:r w:rsidR="0064681D" w:rsidRPr="00864685">
              <w:rPr>
                <w:strike/>
              </w:rPr>
              <w:t>2</w:t>
            </w:r>
          </w:p>
        </w:tc>
        <w:tc>
          <w:tcPr>
            <w:tcW w:w="3119" w:type="dxa"/>
          </w:tcPr>
          <w:p w14:paraId="5790614B" w14:textId="3A1AC225" w:rsidR="00D116F3" w:rsidRPr="00864685" w:rsidRDefault="00FE5BD8" w:rsidP="00FE5BD8">
            <w:pPr>
              <w:pStyle w:val="Brdtext"/>
              <w:ind w:left="0"/>
              <w:rPr>
                <w:strike/>
              </w:rPr>
            </w:pPr>
            <w:proofErr w:type="spellStart"/>
            <w:r w:rsidRPr="00864685">
              <w:rPr>
                <w:strike/>
              </w:rPr>
              <w:t>D</w:t>
            </w:r>
            <w:r w:rsidR="00D116F3" w:rsidRPr="00864685">
              <w:rPr>
                <w:strike/>
              </w:rPr>
              <w:t>iff.tryck</w:t>
            </w:r>
            <w:proofErr w:type="spellEnd"/>
            <w:r w:rsidR="00D116F3" w:rsidRPr="00864685">
              <w:rPr>
                <w:strike/>
              </w:rPr>
              <w:t xml:space="preserve"> CO</w:t>
            </w:r>
            <w:r w:rsidR="00D116F3" w:rsidRPr="00864685">
              <w:rPr>
                <w:strike/>
                <w:vertAlign w:val="subscript"/>
              </w:rPr>
              <w:t>2</w:t>
            </w:r>
            <w:r w:rsidR="00D116F3" w:rsidRPr="00864685">
              <w:rPr>
                <w:strike/>
              </w:rPr>
              <w:t xml:space="preserve">-fattig MEA till </w:t>
            </w:r>
            <w:proofErr w:type="spellStart"/>
            <w:r w:rsidR="00D116F3" w:rsidRPr="00864685">
              <w:rPr>
                <w:strike/>
              </w:rPr>
              <w:t>absorber</w:t>
            </w:r>
            <w:proofErr w:type="spellEnd"/>
            <w:r w:rsidR="00D116F3" w:rsidRPr="00864685">
              <w:rPr>
                <w:strike/>
              </w:rPr>
              <w:t xml:space="preserve"> </w:t>
            </w:r>
            <w:r w:rsidR="00D116F3" w:rsidRPr="00864685">
              <w:rPr>
                <w:strike/>
                <w:highlight w:val="yellow"/>
              </w:rPr>
              <w:t>(*</w:t>
            </w:r>
            <w:proofErr w:type="gramStart"/>
            <w:r w:rsidR="00D116F3" w:rsidRPr="00864685">
              <w:rPr>
                <w:strike/>
                <w:highlight w:val="yellow"/>
              </w:rPr>
              <w:t>start bridge</w:t>
            </w:r>
            <w:proofErr w:type="gramEnd"/>
            <w:r w:rsidR="00D116F3" w:rsidRPr="00864685">
              <w:rPr>
                <w:strike/>
                <w:highlight w:val="yellow"/>
              </w:rPr>
              <w:t>)</w:t>
            </w:r>
            <w:r w:rsidR="00864685">
              <w:rPr>
                <w:strike/>
              </w:rPr>
              <w:t xml:space="preserve"> </w:t>
            </w:r>
            <w:r w:rsidR="00864685" w:rsidRPr="00864685">
              <w:rPr>
                <w:color w:val="FF0000"/>
              </w:rPr>
              <w:t>Utgår!</w:t>
            </w:r>
          </w:p>
        </w:tc>
        <w:tc>
          <w:tcPr>
            <w:tcW w:w="425" w:type="dxa"/>
          </w:tcPr>
          <w:p w14:paraId="58F165D8" w14:textId="77777777" w:rsidR="00D116F3" w:rsidRPr="00864685" w:rsidRDefault="00D116F3" w:rsidP="009441A3">
            <w:pPr>
              <w:pStyle w:val="Brdtext"/>
              <w:ind w:left="0"/>
              <w:rPr>
                <w:strike/>
              </w:rPr>
            </w:pPr>
          </w:p>
        </w:tc>
        <w:tc>
          <w:tcPr>
            <w:tcW w:w="425" w:type="dxa"/>
          </w:tcPr>
          <w:p w14:paraId="3FDCE304" w14:textId="77777777" w:rsidR="00D116F3" w:rsidRPr="00864685" w:rsidRDefault="00D116F3" w:rsidP="009441A3">
            <w:pPr>
              <w:pStyle w:val="Brdtext"/>
              <w:ind w:left="0"/>
              <w:rPr>
                <w:strike/>
              </w:rPr>
            </w:pPr>
            <w:r w:rsidRPr="00864685">
              <w:rPr>
                <w:strike/>
              </w:rPr>
              <w:t>X</w:t>
            </w:r>
          </w:p>
        </w:tc>
        <w:tc>
          <w:tcPr>
            <w:tcW w:w="425" w:type="dxa"/>
          </w:tcPr>
          <w:p w14:paraId="17FDD83D" w14:textId="77777777" w:rsidR="00D116F3" w:rsidRPr="00677323" w:rsidRDefault="00D116F3" w:rsidP="009441A3">
            <w:pPr>
              <w:pStyle w:val="Brdtext"/>
              <w:ind w:left="0"/>
            </w:pPr>
          </w:p>
        </w:tc>
        <w:tc>
          <w:tcPr>
            <w:tcW w:w="1134" w:type="dxa"/>
          </w:tcPr>
          <w:p w14:paraId="005D5017" w14:textId="77777777" w:rsidR="00D116F3" w:rsidRPr="00677323" w:rsidRDefault="00D116F3" w:rsidP="009441A3">
            <w:pPr>
              <w:pStyle w:val="Brdtext"/>
              <w:ind w:left="0"/>
            </w:pPr>
          </w:p>
        </w:tc>
      </w:tr>
      <w:tr w:rsidR="00677323" w:rsidRPr="00677323" w14:paraId="1F0497E1" w14:textId="77777777" w:rsidTr="009441A3">
        <w:tc>
          <w:tcPr>
            <w:tcW w:w="2405" w:type="dxa"/>
          </w:tcPr>
          <w:p w14:paraId="3226E633" w14:textId="77777777" w:rsidR="00D116F3" w:rsidRPr="00677323" w:rsidRDefault="00D116F3" w:rsidP="009441A3">
            <w:pPr>
              <w:pStyle w:val="Brdtext"/>
              <w:ind w:left="0"/>
            </w:pPr>
            <w:r w:rsidRPr="00677323">
              <w:t>347PI311</w:t>
            </w:r>
            <w:r w:rsidR="00186089" w:rsidRPr="00677323">
              <w:t>_H</w:t>
            </w:r>
            <w:r w:rsidR="006E3266" w:rsidRPr="00677323">
              <w:t>2</w:t>
            </w:r>
          </w:p>
        </w:tc>
        <w:tc>
          <w:tcPr>
            <w:tcW w:w="3119" w:type="dxa"/>
          </w:tcPr>
          <w:p w14:paraId="195A115F" w14:textId="77777777" w:rsidR="00D116F3" w:rsidRPr="00677323" w:rsidRDefault="00D116F3" w:rsidP="009441A3">
            <w:pPr>
              <w:pStyle w:val="Brdtext"/>
              <w:ind w:left="0"/>
            </w:pPr>
            <w:r w:rsidRPr="00677323">
              <w:t xml:space="preserve">Tryck efter </w:t>
            </w:r>
            <w:proofErr w:type="spellStart"/>
            <w:r w:rsidRPr="00677323">
              <w:t>stripper</w:t>
            </w:r>
            <w:proofErr w:type="spellEnd"/>
          </w:p>
        </w:tc>
        <w:tc>
          <w:tcPr>
            <w:tcW w:w="425" w:type="dxa"/>
          </w:tcPr>
          <w:p w14:paraId="2F592335" w14:textId="77777777" w:rsidR="00D116F3" w:rsidRPr="00677323" w:rsidRDefault="00D116F3" w:rsidP="009441A3">
            <w:pPr>
              <w:pStyle w:val="Brdtext"/>
              <w:ind w:left="0"/>
            </w:pPr>
          </w:p>
        </w:tc>
        <w:tc>
          <w:tcPr>
            <w:tcW w:w="425" w:type="dxa"/>
          </w:tcPr>
          <w:p w14:paraId="09A87CDA" w14:textId="77777777" w:rsidR="00D116F3" w:rsidRPr="00677323" w:rsidRDefault="00D116F3" w:rsidP="009441A3">
            <w:pPr>
              <w:pStyle w:val="Brdtext"/>
              <w:ind w:left="0"/>
            </w:pPr>
            <w:r w:rsidRPr="00677323">
              <w:t>X</w:t>
            </w:r>
          </w:p>
        </w:tc>
        <w:tc>
          <w:tcPr>
            <w:tcW w:w="425" w:type="dxa"/>
          </w:tcPr>
          <w:p w14:paraId="1FCA6D72" w14:textId="77777777" w:rsidR="00D116F3" w:rsidRPr="00677323" w:rsidRDefault="00D116F3" w:rsidP="009441A3">
            <w:pPr>
              <w:pStyle w:val="Brdtext"/>
              <w:ind w:left="0"/>
            </w:pPr>
          </w:p>
        </w:tc>
        <w:tc>
          <w:tcPr>
            <w:tcW w:w="1134" w:type="dxa"/>
          </w:tcPr>
          <w:p w14:paraId="33D5755F" w14:textId="77777777" w:rsidR="00D116F3" w:rsidRPr="00677323" w:rsidRDefault="00D116F3" w:rsidP="009441A3">
            <w:pPr>
              <w:pStyle w:val="Brdtext"/>
              <w:ind w:left="0"/>
            </w:pPr>
          </w:p>
        </w:tc>
      </w:tr>
      <w:tr w:rsidR="00677323" w:rsidRPr="00677323" w14:paraId="74732F40" w14:textId="77777777" w:rsidTr="009441A3">
        <w:tc>
          <w:tcPr>
            <w:tcW w:w="2405" w:type="dxa"/>
          </w:tcPr>
          <w:p w14:paraId="0E434877" w14:textId="77777777" w:rsidR="00D116F3" w:rsidRPr="00677323" w:rsidRDefault="00D116F3" w:rsidP="009441A3">
            <w:pPr>
              <w:pStyle w:val="Brdtext"/>
              <w:ind w:left="0"/>
            </w:pPr>
            <w:r w:rsidRPr="00677323">
              <w:t>347LZ313</w:t>
            </w:r>
          </w:p>
        </w:tc>
        <w:tc>
          <w:tcPr>
            <w:tcW w:w="3119" w:type="dxa"/>
          </w:tcPr>
          <w:p w14:paraId="463FB9C6" w14:textId="77777777" w:rsidR="00D116F3" w:rsidRPr="00677323" w:rsidRDefault="00D116F3" w:rsidP="009441A3">
            <w:pPr>
              <w:pStyle w:val="Brdtext"/>
              <w:ind w:left="0"/>
            </w:pPr>
            <w:r w:rsidRPr="00677323">
              <w:t>Nivå separator sur gas</w:t>
            </w:r>
          </w:p>
        </w:tc>
        <w:tc>
          <w:tcPr>
            <w:tcW w:w="425" w:type="dxa"/>
          </w:tcPr>
          <w:p w14:paraId="15C6B1C8" w14:textId="77777777" w:rsidR="00D116F3" w:rsidRPr="00677323" w:rsidRDefault="00D116F3" w:rsidP="009441A3">
            <w:pPr>
              <w:pStyle w:val="Brdtext"/>
              <w:ind w:left="0"/>
            </w:pPr>
          </w:p>
        </w:tc>
        <w:tc>
          <w:tcPr>
            <w:tcW w:w="425" w:type="dxa"/>
          </w:tcPr>
          <w:p w14:paraId="029EF8C3" w14:textId="77777777" w:rsidR="00D116F3" w:rsidRPr="00677323" w:rsidRDefault="00D116F3" w:rsidP="009441A3">
            <w:pPr>
              <w:pStyle w:val="Brdtext"/>
              <w:ind w:left="0"/>
            </w:pPr>
            <w:r w:rsidRPr="00677323">
              <w:t>X</w:t>
            </w:r>
          </w:p>
        </w:tc>
        <w:tc>
          <w:tcPr>
            <w:tcW w:w="425" w:type="dxa"/>
          </w:tcPr>
          <w:p w14:paraId="27B9FFAC" w14:textId="77777777" w:rsidR="00D116F3" w:rsidRPr="00677323" w:rsidRDefault="00D116F3" w:rsidP="009441A3">
            <w:pPr>
              <w:pStyle w:val="Brdtext"/>
              <w:ind w:left="0"/>
            </w:pPr>
          </w:p>
        </w:tc>
        <w:tc>
          <w:tcPr>
            <w:tcW w:w="1134" w:type="dxa"/>
          </w:tcPr>
          <w:p w14:paraId="2592311F" w14:textId="77777777" w:rsidR="00D116F3" w:rsidRPr="00677323" w:rsidRDefault="00D116F3" w:rsidP="009441A3">
            <w:pPr>
              <w:pStyle w:val="Brdtext"/>
              <w:ind w:left="0"/>
            </w:pPr>
          </w:p>
        </w:tc>
      </w:tr>
      <w:tr w:rsidR="00677323" w:rsidRPr="00677323" w14:paraId="0D38D34E" w14:textId="77777777" w:rsidTr="009441A3">
        <w:tc>
          <w:tcPr>
            <w:tcW w:w="2405" w:type="dxa"/>
          </w:tcPr>
          <w:p w14:paraId="01E8A4E9" w14:textId="77777777" w:rsidR="002A65C8" w:rsidRPr="00677323" w:rsidRDefault="002A65C8" w:rsidP="009441A3">
            <w:pPr>
              <w:pStyle w:val="Brdtext"/>
              <w:ind w:left="0"/>
            </w:pPr>
            <w:r w:rsidRPr="00677323">
              <w:t>347TI338_H2</w:t>
            </w:r>
          </w:p>
        </w:tc>
        <w:tc>
          <w:tcPr>
            <w:tcW w:w="3119" w:type="dxa"/>
          </w:tcPr>
          <w:p w14:paraId="550B3F75" w14:textId="77777777" w:rsidR="002A65C8" w:rsidRPr="00677323" w:rsidRDefault="00320A9C" w:rsidP="009441A3">
            <w:pPr>
              <w:pStyle w:val="Brdtext"/>
              <w:ind w:left="0"/>
            </w:pPr>
            <w:r w:rsidRPr="00677323">
              <w:t>Hög temp. CO</w:t>
            </w:r>
            <w:r w:rsidRPr="00677323">
              <w:rPr>
                <w:vertAlign w:val="subscript"/>
              </w:rPr>
              <w:t>2</w:t>
            </w:r>
            <w:r w:rsidRPr="00677323">
              <w:t>-fattig MEA-kylare utlopp</w:t>
            </w:r>
          </w:p>
        </w:tc>
        <w:tc>
          <w:tcPr>
            <w:tcW w:w="425" w:type="dxa"/>
          </w:tcPr>
          <w:p w14:paraId="2B8E49EB" w14:textId="77777777" w:rsidR="002A65C8" w:rsidRPr="00677323" w:rsidRDefault="002A65C8" w:rsidP="009441A3">
            <w:pPr>
              <w:pStyle w:val="Brdtext"/>
              <w:ind w:left="0"/>
            </w:pPr>
            <w:r w:rsidRPr="00677323">
              <w:t>X</w:t>
            </w:r>
          </w:p>
        </w:tc>
        <w:tc>
          <w:tcPr>
            <w:tcW w:w="425" w:type="dxa"/>
          </w:tcPr>
          <w:p w14:paraId="0CB681C2" w14:textId="77777777" w:rsidR="002A65C8" w:rsidRPr="00677323" w:rsidRDefault="002A65C8" w:rsidP="009441A3">
            <w:pPr>
              <w:pStyle w:val="Brdtext"/>
              <w:ind w:left="0"/>
            </w:pPr>
          </w:p>
        </w:tc>
        <w:tc>
          <w:tcPr>
            <w:tcW w:w="425" w:type="dxa"/>
          </w:tcPr>
          <w:p w14:paraId="509CAA98" w14:textId="77777777" w:rsidR="002A65C8" w:rsidRPr="00677323" w:rsidRDefault="002A65C8" w:rsidP="009441A3">
            <w:pPr>
              <w:pStyle w:val="Brdtext"/>
              <w:ind w:left="0"/>
            </w:pPr>
          </w:p>
        </w:tc>
        <w:tc>
          <w:tcPr>
            <w:tcW w:w="1134" w:type="dxa"/>
          </w:tcPr>
          <w:p w14:paraId="25496F20" w14:textId="77777777" w:rsidR="002A65C8" w:rsidRPr="00677323" w:rsidRDefault="002A65C8" w:rsidP="009441A3">
            <w:pPr>
              <w:pStyle w:val="Brdtext"/>
              <w:ind w:left="0"/>
            </w:pPr>
          </w:p>
        </w:tc>
      </w:tr>
    </w:tbl>
    <w:p w14:paraId="580EFF0C" w14:textId="77777777" w:rsidR="00D116F3" w:rsidRPr="00677323" w:rsidRDefault="00D116F3" w:rsidP="00D116F3">
      <w:pPr>
        <w:pStyle w:val="Brdtext"/>
      </w:pPr>
    </w:p>
    <w:p w14:paraId="351C51FA" w14:textId="77777777" w:rsidR="00BC7137" w:rsidRPr="00677323" w:rsidRDefault="00BC7137" w:rsidP="00BC7137">
      <w:pPr>
        <w:pStyle w:val="Brdtext"/>
      </w:pPr>
      <w:proofErr w:type="spellStart"/>
      <w:r w:rsidRPr="00677323">
        <w:t>Förreglingen</w:t>
      </w:r>
      <w:proofErr w:type="spellEnd"/>
      <w:r w:rsidRPr="00677323">
        <w:t xml:space="preserve"> 347PI517_L1 gäller endast när </w:t>
      </w:r>
      <w:proofErr w:type="spellStart"/>
      <w:r w:rsidRPr="00677323">
        <w:t>kvävgasinerisering</w:t>
      </w:r>
      <w:proofErr w:type="spellEnd"/>
      <w:r w:rsidRPr="00677323">
        <w:t xml:space="preserve"> av </w:t>
      </w:r>
      <w:proofErr w:type="spellStart"/>
      <w:r w:rsidRPr="00677323">
        <w:t>strippern</w:t>
      </w:r>
      <w:proofErr w:type="spellEnd"/>
      <w:r w:rsidRPr="00677323">
        <w:t xml:space="preserve"> ej genomförts eller att trycket i </w:t>
      </w:r>
      <w:proofErr w:type="spellStart"/>
      <w:r w:rsidRPr="00677323">
        <w:t>stripper</w:t>
      </w:r>
      <w:proofErr w:type="spellEnd"/>
      <w:r w:rsidRPr="00677323">
        <w:t>/</w:t>
      </w:r>
      <w:proofErr w:type="spellStart"/>
      <w:r w:rsidRPr="00677323">
        <w:t>reboiler</w:t>
      </w:r>
      <w:proofErr w:type="spellEnd"/>
      <w:r w:rsidRPr="00677323">
        <w:t xml:space="preserve"> faller under 0,1bar.</w:t>
      </w:r>
    </w:p>
    <w:p w14:paraId="181D3F91" w14:textId="77777777" w:rsidR="00BC7137" w:rsidRPr="00677323" w:rsidRDefault="00BC7137" w:rsidP="00D116F3">
      <w:pPr>
        <w:pStyle w:val="Brdtext"/>
      </w:pPr>
    </w:p>
    <w:p w14:paraId="525B538A" w14:textId="77777777" w:rsidR="00D116F3" w:rsidRPr="00677323" w:rsidRDefault="00D116F3" w:rsidP="00D116F3">
      <w:pPr>
        <w:pStyle w:val="Brdtext"/>
        <w:rPr>
          <w:i/>
        </w:rPr>
      </w:pPr>
      <w:r w:rsidRPr="00677323">
        <w:rPr>
          <w:i/>
        </w:rPr>
        <w:t>SIL-klassad säkerhetskrets för 347SV674 (Förreglas till stängd):</w:t>
      </w:r>
    </w:p>
    <w:p w14:paraId="14A0A95B" w14:textId="77777777" w:rsidR="00D116F3" w:rsidRPr="00677323" w:rsidRDefault="00D116F3" w:rsidP="00D116F3">
      <w:pPr>
        <w:pStyle w:val="Brdtext"/>
      </w:pPr>
      <w:r w:rsidRPr="00677323">
        <w:lastRenderedPageBreak/>
        <w:t xml:space="preserve">Hög temperatur </w:t>
      </w:r>
      <w:proofErr w:type="spellStart"/>
      <w:r w:rsidRPr="00677323">
        <w:t>absorber</w:t>
      </w:r>
      <w:proofErr w:type="spellEnd"/>
      <w:r w:rsidRPr="00677323">
        <w:t xml:space="preserve"> 347TI338_H2 stänger 347SV674_MV1 (utgång FALSE). </w:t>
      </w:r>
    </w:p>
    <w:p w14:paraId="728DC1D3" w14:textId="77777777" w:rsidR="00D116F3" w:rsidRPr="00677323" w:rsidRDefault="00D116F3" w:rsidP="0011047D">
      <w:pPr>
        <w:pStyle w:val="Brdtext"/>
      </w:pPr>
    </w:p>
    <w:p w14:paraId="4351BD94" w14:textId="77777777" w:rsidR="007E5DA8" w:rsidRPr="00677323" w:rsidRDefault="007E5DA8" w:rsidP="007E5DA8">
      <w:pPr>
        <w:pStyle w:val="Rubrik3"/>
      </w:pPr>
      <w:bookmarkStart w:id="26" w:name="_Toc35393391"/>
      <w:r w:rsidRPr="00677323">
        <w:t>Säkerhetsventiler</w:t>
      </w:r>
      <w:bookmarkEnd w:id="26"/>
    </w:p>
    <w:p w14:paraId="31E2AF68" w14:textId="77777777" w:rsidR="009509CF" w:rsidRPr="00677323" w:rsidRDefault="009509CF" w:rsidP="009509CF">
      <w:pPr>
        <w:pStyle w:val="Brdtext"/>
      </w:pPr>
      <w:r w:rsidRPr="00677323">
        <w:t xml:space="preserve">Säkerhetsventil </w:t>
      </w:r>
      <w:proofErr w:type="spellStart"/>
      <w:r w:rsidRPr="00677323">
        <w:t>absorber</w:t>
      </w:r>
      <w:proofErr w:type="spellEnd"/>
      <w:r w:rsidRPr="00677323">
        <w:t xml:space="preserve"> 254HV555. Öppningstryck sätts till 6 bar</w:t>
      </w:r>
    </w:p>
    <w:p w14:paraId="606FFE0C" w14:textId="77777777" w:rsidR="009509CF" w:rsidRPr="00677323" w:rsidRDefault="009509CF" w:rsidP="009509CF">
      <w:pPr>
        <w:pStyle w:val="Brdtext"/>
      </w:pPr>
    </w:p>
    <w:p w14:paraId="43720753" w14:textId="77777777" w:rsidR="007E5DA8" w:rsidRPr="00677323" w:rsidRDefault="005B67C1" w:rsidP="007E5DA8">
      <w:pPr>
        <w:pStyle w:val="Brdtext"/>
      </w:pPr>
      <w:r w:rsidRPr="00677323">
        <w:t xml:space="preserve">Säkerhetsventil </w:t>
      </w:r>
      <w:proofErr w:type="spellStart"/>
      <w:r w:rsidRPr="00677323">
        <w:t>återkokare</w:t>
      </w:r>
      <w:proofErr w:type="spellEnd"/>
      <w:r w:rsidRPr="00677323">
        <w:t xml:space="preserve"> </w:t>
      </w:r>
      <w:r w:rsidR="007E5DA8" w:rsidRPr="00677323">
        <w:t>347HV566</w:t>
      </w:r>
      <w:r w:rsidRPr="00677323">
        <w:t>. Öppningstryck sätts till 2,3 bar.</w:t>
      </w:r>
    </w:p>
    <w:p w14:paraId="088FC363" w14:textId="77777777" w:rsidR="005B67C1" w:rsidRPr="00677323" w:rsidRDefault="005B67C1" w:rsidP="007E5DA8">
      <w:pPr>
        <w:pStyle w:val="Brdtext"/>
      </w:pPr>
    </w:p>
    <w:p w14:paraId="0E476457" w14:textId="77777777" w:rsidR="005B67C1" w:rsidRPr="00677323" w:rsidRDefault="005B67C1" w:rsidP="005B67C1">
      <w:pPr>
        <w:pStyle w:val="Brdtext"/>
      </w:pPr>
      <w:r w:rsidRPr="00677323">
        <w:t xml:space="preserve">Säkerhetsventil </w:t>
      </w:r>
      <w:proofErr w:type="spellStart"/>
      <w:r w:rsidRPr="00677323">
        <w:t>kylkrets</w:t>
      </w:r>
      <w:proofErr w:type="spellEnd"/>
      <w:r w:rsidRPr="00677323">
        <w:t xml:space="preserve"> 347HV553. Öppningstryck sätts till 11 bar.</w:t>
      </w:r>
    </w:p>
    <w:p w14:paraId="63E119FF" w14:textId="77777777" w:rsidR="005B67C1" w:rsidRPr="00677323" w:rsidRDefault="005B67C1" w:rsidP="007E5DA8">
      <w:pPr>
        <w:pStyle w:val="Brdtext"/>
      </w:pPr>
    </w:p>
    <w:p w14:paraId="4DAF34E9" w14:textId="77777777" w:rsidR="005B67C1" w:rsidRPr="00677323" w:rsidRDefault="005B67C1" w:rsidP="005B67C1">
      <w:pPr>
        <w:pStyle w:val="Brdtext"/>
      </w:pPr>
      <w:r w:rsidRPr="00677323">
        <w:t>Säkerhetsventil CO</w:t>
      </w:r>
      <w:r w:rsidRPr="00677323">
        <w:rPr>
          <w:vertAlign w:val="subscript"/>
        </w:rPr>
        <w:t>2</w:t>
      </w:r>
      <w:r w:rsidRPr="00677323">
        <w:t>-fattig MEA 347HV680. Öppningstryck sätts till 4,3 bar.</w:t>
      </w:r>
    </w:p>
    <w:p w14:paraId="558DB05A" w14:textId="77777777" w:rsidR="005B67C1" w:rsidRPr="00677323" w:rsidRDefault="005B67C1" w:rsidP="007E5DA8">
      <w:pPr>
        <w:pStyle w:val="Brdtext"/>
      </w:pPr>
    </w:p>
    <w:p w14:paraId="37B34124" w14:textId="77777777" w:rsidR="005B67C1" w:rsidRPr="00677323" w:rsidRDefault="005B67C1" w:rsidP="005B67C1">
      <w:pPr>
        <w:pStyle w:val="Brdtext"/>
      </w:pPr>
      <w:r w:rsidRPr="00677323">
        <w:t>Säkerhetsventil CO</w:t>
      </w:r>
      <w:r w:rsidRPr="00677323">
        <w:rPr>
          <w:vertAlign w:val="subscript"/>
        </w:rPr>
        <w:t>2</w:t>
      </w:r>
      <w:r w:rsidRPr="00677323">
        <w:t>-rik MEA 347HV601. Öppningstryck sätts till 8 bar.</w:t>
      </w:r>
    </w:p>
    <w:p w14:paraId="1E14A299" w14:textId="77777777" w:rsidR="003A5838" w:rsidRPr="00677323" w:rsidRDefault="003A5838"/>
    <w:p w14:paraId="72D6D0C0" w14:textId="31295191" w:rsidR="003A5838" w:rsidRPr="00677323" w:rsidRDefault="003A5838">
      <w:r w:rsidRPr="00677323">
        <w:br w:type="page"/>
      </w:r>
    </w:p>
    <w:p w14:paraId="36134B50" w14:textId="77777777" w:rsidR="000B2EE7" w:rsidRPr="00677323" w:rsidRDefault="000B2EE7" w:rsidP="009A40F0">
      <w:pPr>
        <w:pStyle w:val="Rubrik1"/>
      </w:pPr>
      <w:bookmarkStart w:id="27" w:name="_Toc35393392"/>
      <w:r w:rsidRPr="00677323">
        <w:lastRenderedPageBreak/>
        <w:t>Stödsystem</w:t>
      </w:r>
      <w:bookmarkEnd w:id="27"/>
    </w:p>
    <w:p w14:paraId="1D3D15C1" w14:textId="77777777" w:rsidR="0082528A" w:rsidRPr="00677323" w:rsidRDefault="0082528A" w:rsidP="0082528A">
      <w:pPr>
        <w:pStyle w:val="Brdtext"/>
      </w:pPr>
      <w:r w:rsidRPr="00677323">
        <w:t>Stödsystem är övriga system som behövs för CO</w:t>
      </w:r>
      <w:r w:rsidRPr="00677323">
        <w:rPr>
          <w:vertAlign w:val="subscript"/>
        </w:rPr>
        <w:t>2</w:t>
      </w:r>
      <w:r w:rsidRPr="00677323">
        <w:t>-</w:t>
      </w:r>
      <w:r w:rsidR="001427A0" w:rsidRPr="00677323">
        <w:t>rening</w:t>
      </w:r>
      <w:r w:rsidRPr="00677323">
        <w:t>en. Stödsystemen består av</w:t>
      </w:r>
      <w:r w:rsidR="00C55227" w:rsidRPr="00677323">
        <w:t xml:space="preserve"> följande delar</w:t>
      </w:r>
      <w:r w:rsidRPr="00677323">
        <w:t>:</w:t>
      </w:r>
    </w:p>
    <w:p w14:paraId="4B7850D9" w14:textId="77777777" w:rsidR="00052A34" w:rsidRPr="00677323" w:rsidRDefault="00052A34" w:rsidP="00931A6A">
      <w:pPr>
        <w:pStyle w:val="Brdtext"/>
        <w:numPr>
          <w:ilvl w:val="0"/>
          <w:numId w:val="7"/>
        </w:numPr>
      </w:pPr>
      <w:r w:rsidRPr="00677323">
        <w:t>Matarvatten</w:t>
      </w:r>
    </w:p>
    <w:p w14:paraId="61C27676" w14:textId="77777777" w:rsidR="0082528A" w:rsidRPr="00677323" w:rsidRDefault="0082528A" w:rsidP="00931A6A">
      <w:pPr>
        <w:pStyle w:val="Brdtext"/>
        <w:numPr>
          <w:ilvl w:val="0"/>
          <w:numId w:val="7"/>
        </w:numPr>
      </w:pPr>
      <w:r w:rsidRPr="00677323">
        <w:t>Instrumentluft</w:t>
      </w:r>
    </w:p>
    <w:p w14:paraId="7C4780B4" w14:textId="77777777" w:rsidR="0082528A" w:rsidRPr="00677323" w:rsidRDefault="0082528A" w:rsidP="00931A6A">
      <w:pPr>
        <w:pStyle w:val="Brdtext"/>
        <w:numPr>
          <w:ilvl w:val="0"/>
          <w:numId w:val="7"/>
        </w:numPr>
      </w:pPr>
      <w:proofErr w:type="spellStart"/>
      <w:r w:rsidRPr="00677323">
        <w:t>Kvävga</w:t>
      </w:r>
      <w:r w:rsidR="0057304B" w:rsidRPr="00677323">
        <w:t>s</w:t>
      </w:r>
      <w:r w:rsidR="00EB0C38" w:rsidRPr="00677323">
        <w:t>inertisering</w:t>
      </w:r>
      <w:proofErr w:type="spellEnd"/>
    </w:p>
    <w:p w14:paraId="5E21728C" w14:textId="2127BFA9" w:rsidR="00871F9B" w:rsidRDefault="00871F9B" w:rsidP="00871F9B">
      <w:pPr>
        <w:pStyle w:val="Rubrik2"/>
      </w:pPr>
      <w:bookmarkStart w:id="28" w:name="_Toc35393393"/>
      <w:r w:rsidRPr="00677323">
        <w:t>Ingående styrda objekt</w:t>
      </w:r>
      <w:bookmarkEnd w:id="28"/>
    </w:p>
    <w:p w14:paraId="0CF08440" w14:textId="77777777" w:rsidR="0036733F" w:rsidRPr="0036733F" w:rsidRDefault="0036733F" w:rsidP="0036733F">
      <w:pPr>
        <w:pStyle w:val="Brdtext"/>
      </w:pPr>
    </w:p>
    <w:p w14:paraId="44345A1F" w14:textId="77777777" w:rsidR="00791CD7" w:rsidRPr="00677323" w:rsidRDefault="00791CD7" w:rsidP="00791CD7">
      <w:pPr>
        <w:pStyle w:val="Rubrik3"/>
      </w:pPr>
      <w:bookmarkStart w:id="29" w:name="_Toc35393394"/>
      <w:r w:rsidRPr="00677323">
        <w:t>Matarvatten</w:t>
      </w:r>
      <w:bookmarkEnd w:id="29"/>
    </w:p>
    <w:p w14:paraId="27723B5E" w14:textId="2B7D3E6B" w:rsidR="00791CD7" w:rsidRPr="00677323" w:rsidRDefault="00120520" w:rsidP="00791CD7">
      <w:pPr>
        <w:pStyle w:val="Brdtext"/>
      </w:pPr>
      <w:r w:rsidRPr="00677323">
        <w:t>Vatten avgår kontinuerligt från systemet genom delvis fuktig gas som lämnar systemet. För att kompensera fö</w:t>
      </w:r>
      <w:r w:rsidR="00EB0C38" w:rsidRPr="00677323">
        <w:t>r</w:t>
      </w:r>
      <w:r w:rsidRPr="00677323">
        <w:t xml:space="preserve"> detta tillförs matarvatten till </w:t>
      </w:r>
      <w:proofErr w:type="spellStart"/>
      <w:r w:rsidRPr="00677323">
        <w:t>absorberns</w:t>
      </w:r>
      <w:proofErr w:type="spellEnd"/>
      <w:r w:rsidRPr="00677323">
        <w:t xml:space="preserve"> tvättvattencirkulation.</w:t>
      </w:r>
    </w:p>
    <w:p w14:paraId="645C5266" w14:textId="77777777" w:rsidR="00120520" w:rsidRPr="00677323" w:rsidRDefault="00645F6D" w:rsidP="00EF5A22">
      <w:pPr>
        <w:pStyle w:val="Brdtext"/>
      </w:pPr>
      <w:r w:rsidRPr="00677323">
        <w:t>I matarvattensystemet finns en avstängningsventil 347SV509.</w:t>
      </w:r>
    </w:p>
    <w:p w14:paraId="44D1F74F" w14:textId="77777777" w:rsidR="00EB0C38" w:rsidRPr="00677323" w:rsidRDefault="00EF5A22" w:rsidP="00791CD7">
      <w:pPr>
        <w:pStyle w:val="Brdtext"/>
        <w:rPr>
          <w:i/>
        </w:rPr>
      </w:pPr>
      <w:r w:rsidRPr="00677323">
        <w:rPr>
          <w:i/>
        </w:rPr>
        <w:t>Mätningar:</w:t>
      </w:r>
    </w:p>
    <w:tbl>
      <w:tblPr>
        <w:tblStyle w:val="Tabellrutnt"/>
        <w:tblW w:w="7933" w:type="dxa"/>
        <w:tblInd w:w="1134" w:type="dxa"/>
        <w:tblLook w:val="04A0" w:firstRow="1" w:lastRow="0" w:firstColumn="1" w:lastColumn="0" w:noHBand="0" w:noVBand="1"/>
      </w:tblPr>
      <w:tblGrid>
        <w:gridCol w:w="1551"/>
        <w:gridCol w:w="2130"/>
        <w:gridCol w:w="1323"/>
        <w:gridCol w:w="585"/>
        <w:gridCol w:w="586"/>
        <w:gridCol w:w="586"/>
        <w:gridCol w:w="586"/>
        <w:gridCol w:w="586"/>
      </w:tblGrid>
      <w:tr w:rsidR="00677323" w:rsidRPr="00677323" w14:paraId="0B3D18DA" w14:textId="77777777" w:rsidTr="00052A34">
        <w:tc>
          <w:tcPr>
            <w:tcW w:w="1551" w:type="dxa"/>
          </w:tcPr>
          <w:p w14:paraId="46096CE3" w14:textId="77777777" w:rsidR="00791CD7" w:rsidRPr="00677323" w:rsidRDefault="00791CD7" w:rsidP="00052A34">
            <w:pPr>
              <w:pStyle w:val="Brdtext"/>
              <w:ind w:left="0"/>
            </w:pPr>
            <w:r w:rsidRPr="00677323">
              <w:t>Objekt/Signal</w:t>
            </w:r>
          </w:p>
        </w:tc>
        <w:tc>
          <w:tcPr>
            <w:tcW w:w="2130" w:type="dxa"/>
          </w:tcPr>
          <w:p w14:paraId="72A31C79" w14:textId="77777777" w:rsidR="00791CD7" w:rsidRPr="00677323" w:rsidRDefault="00791CD7" w:rsidP="00052A34">
            <w:pPr>
              <w:pStyle w:val="Brdtext"/>
              <w:ind w:left="0"/>
            </w:pPr>
            <w:r w:rsidRPr="00677323">
              <w:t>Beskrivning</w:t>
            </w:r>
          </w:p>
        </w:tc>
        <w:tc>
          <w:tcPr>
            <w:tcW w:w="1323" w:type="dxa"/>
          </w:tcPr>
          <w:p w14:paraId="76885041" w14:textId="77777777" w:rsidR="00791CD7" w:rsidRPr="00677323" w:rsidRDefault="00791CD7" w:rsidP="00052A34">
            <w:pPr>
              <w:pStyle w:val="Brdtext"/>
              <w:ind w:left="0"/>
            </w:pPr>
            <w:r w:rsidRPr="00677323">
              <w:t>Mätområde</w:t>
            </w:r>
          </w:p>
        </w:tc>
        <w:tc>
          <w:tcPr>
            <w:tcW w:w="585" w:type="dxa"/>
          </w:tcPr>
          <w:p w14:paraId="667BC905" w14:textId="77777777" w:rsidR="00791CD7" w:rsidRPr="00677323" w:rsidRDefault="00791CD7" w:rsidP="00052A34">
            <w:pPr>
              <w:pStyle w:val="Brdtext"/>
              <w:ind w:left="0"/>
            </w:pPr>
            <w:r w:rsidRPr="00677323">
              <w:t>L2</w:t>
            </w:r>
          </w:p>
        </w:tc>
        <w:tc>
          <w:tcPr>
            <w:tcW w:w="586" w:type="dxa"/>
          </w:tcPr>
          <w:p w14:paraId="35DBA4F3" w14:textId="77777777" w:rsidR="00791CD7" w:rsidRPr="00677323" w:rsidRDefault="00791CD7" w:rsidP="00052A34">
            <w:pPr>
              <w:pStyle w:val="Brdtext"/>
              <w:ind w:left="0"/>
            </w:pPr>
            <w:r w:rsidRPr="00677323">
              <w:t>L1</w:t>
            </w:r>
          </w:p>
        </w:tc>
        <w:tc>
          <w:tcPr>
            <w:tcW w:w="586" w:type="dxa"/>
          </w:tcPr>
          <w:p w14:paraId="4653D9D7" w14:textId="77777777" w:rsidR="00791CD7" w:rsidRPr="00677323" w:rsidRDefault="00791CD7" w:rsidP="00052A34">
            <w:pPr>
              <w:pStyle w:val="Brdtext"/>
              <w:ind w:left="0"/>
            </w:pPr>
            <w:r w:rsidRPr="00677323">
              <w:t>H1</w:t>
            </w:r>
          </w:p>
        </w:tc>
        <w:tc>
          <w:tcPr>
            <w:tcW w:w="586" w:type="dxa"/>
          </w:tcPr>
          <w:p w14:paraId="19D8E599" w14:textId="77777777" w:rsidR="00791CD7" w:rsidRPr="00677323" w:rsidRDefault="00791CD7" w:rsidP="00052A34">
            <w:pPr>
              <w:pStyle w:val="Brdtext"/>
              <w:ind w:left="0"/>
            </w:pPr>
            <w:r w:rsidRPr="00677323">
              <w:t>H2</w:t>
            </w:r>
          </w:p>
        </w:tc>
        <w:tc>
          <w:tcPr>
            <w:tcW w:w="586" w:type="dxa"/>
          </w:tcPr>
          <w:p w14:paraId="30ECE5EA" w14:textId="77777777" w:rsidR="00791CD7" w:rsidRPr="00677323" w:rsidRDefault="00791CD7" w:rsidP="00052A34">
            <w:pPr>
              <w:pStyle w:val="Brdtext"/>
              <w:ind w:left="0"/>
            </w:pPr>
            <w:r w:rsidRPr="00677323">
              <w:t>SIL</w:t>
            </w:r>
          </w:p>
        </w:tc>
      </w:tr>
      <w:tr w:rsidR="00791CD7" w:rsidRPr="00677323" w14:paraId="3F38D29E" w14:textId="77777777" w:rsidTr="00052A34">
        <w:tc>
          <w:tcPr>
            <w:tcW w:w="1551" w:type="dxa"/>
          </w:tcPr>
          <w:p w14:paraId="41EF2AAD" w14:textId="77777777" w:rsidR="00791CD7" w:rsidRPr="00677323" w:rsidRDefault="00791CD7" w:rsidP="00791CD7">
            <w:pPr>
              <w:pStyle w:val="Brdtext"/>
              <w:ind w:left="0"/>
            </w:pPr>
            <w:r w:rsidRPr="00677323">
              <w:t>347FI340</w:t>
            </w:r>
          </w:p>
        </w:tc>
        <w:tc>
          <w:tcPr>
            <w:tcW w:w="2130" w:type="dxa"/>
          </w:tcPr>
          <w:p w14:paraId="0F4513A1" w14:textId="77777777" w:rsidR="00791CD7" w:rsidRPr="00677323" w:rsidRDefault="00791CD7" w:rsidP="00052A34">
            <w:pPr>
              <w:pStyle w:val="Brdtext"/>
              <w:ind w:left="0"/>
            </w:pPr>
            <w:r w:rsidRPr="00677323">
              <w:t>Flöde matarvatten</w:t>
            </w:r>
          </w:p>
        </w:tc>
        <w:tc>
          <w:tcPr>
            <w:tcW w:w="1323" w:type="dxa"/>
          </w:tcPr>
          <w:p w14:paraId="680EC6BA" w14:textId="77777777" w:rsidR="00791CD7" w:rsidRPr="00677323" w:rsidRDefault="00593C14" w:rsidP="00791CD7">
            <w:pPr>
              <w:pStyle w:val="Brdtext"/>
              <w:ind w:left="0"/>
            </w:pPr>
            <w:r w:rsidRPr="00677323">
              <w:t>12 – 120 kg/h</w:t>
            </w:r>
          </w:p>
        </w:tc>
        <w:tc>
          <w:tcPr>
            <w:tcW w:w="585" w:type="dxa"/>
          </w:tcPr>
          <w:p w14:paraId="19EAB31A" w14:textId="77777777" w:rsidR="00791CD7" w:rsidRPr="00677323" w:rsidRDefault="00791CD7" w:rsidP="00052A34">
            <w:pPr>
              <w:pStyle w:val="Brdtext"/>
              <w:ind w:left="0"/>
              <w:rPr>
                <w:highlight w:val="yellow"/>
              </w:rPr>
            </w:pPr>
          </w:p>
        </w:tc>
        <w:tc>
          <w:tcPr>
            <w:tcW w:w="586" w:type="dxa"/>
            <w:shd w:val="clear" w:color="auto" w:fill="auto"/>
          </w:tcPr>
          <w:p w14:paraId="5BE5A4A4" w14:textId="77777777" w:rsidR="00791CD7" w:rsidRPr="00677323" w:rsidRDefault="00791CD7" w:rsidP="00052A34">
            <w:pPr>
              <w:pStyle w:val="Brdtext"/>
              <w:ind w:left="0"/>
            </w:pPr>
          </w:p>
        </w:tc>
        <w:tc>
          <w:tcPr>
            <w:tcW w:w="586" w:type="dxa"/>
            <w:shd w:val="clear" w:color="auto" w:fill="auto"/>
          </w:tcPr>
          <w:p w14:paraId="13EA0A43" w14:textId="77777777" w:rsidR="00791CD7" w:rsidRPr="00677323" w:rsidRDefault="00791CD7" w:rsidP="00052A34">
            <w:pPr>
              <w:pStyle w:val="Brdtext"/>
              <w:ind w:left="0"/>
            </w:pPr>
          </w:p>
        </w:tc>
        <w:tc>
          <w:tcPr>
            <w:tcW w:w="586" w:type="dxa"/>
          </w:tcPr>
          <w:p w14:paraId="14986849" w14:textId="77777777" w:rsidR="00791CD7" w:rsidRPr="00677323" w:rsidRDefault="00791CD7" w:rsidP="00052A34">
            <w:pPr>
              <w:pStyle w:val="Brdtext"/>
              <w:ind w:left="0"/>
            </w:pPr>
          </w:p>
        </w:tc>
        <w:tc>
          <w:tcPr>
            <w:tcW w:w="586" w:type="dxa"/>
          </w:tcPr>
          <w:p w14:paraId="35E577FC" w14:textId="77777777" w:rsidR="00791CD7" w:rsidRPr="00677323" w:rsidRDefault="00791CD7" w:rsidP="00052A34">
            <w:pPr>
              <w:pStyle w:val="Brdtext"/>
              <w:ind w:left="0"/>
            </w:pPr>
          </w:p>
        </w:tc>
      </w:tr>
    </w:tbl>
    <w:p w14:paraId="01F4C999" w14:textId="77777777" w:rsidR="00791CD7" w:rsidRPr="00677323" w:rsidRDefault="00791CD7" w:rsidP="00791CD7">
      <w:pPr>
        <w:pStyle w:val="Brdtext"/>
      </w:pPr>
    </w:p>
    <w:p w14:paraId="26E6B006" w14:textId="77777777" w:rsidR="00EF5A22" w:rsidRPr="00677323" w:rsidRDefault="00EF5A22" w:rsidP="00EF5A22">
      <w:pPr>
        <w:pStyle w:val="Brdtext"/>
        <w:rPr>
          <w:i/>
        </w:rPr>
      </w:pPr>
      <w:r w:rsidRPr="00677323">
        <w:rPr>
          <w:i/>
        </w:rPr>
        <w:t>347SV509</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10D5AA54" w14:textId="77777777" w:rsidTr="00394D55">
        <w:trPr>
          <w:trHeight w:val="417"/>
        </w:trPr>
        <w:tc>
          <w:tcPr>
            <w:tcW w:w="1686" w:type="dxa"/>
          </w:tcPr>
          <w:p w14:paraId="7AFBADEB" w14:textId="77777777" w:rsidR="00EF5A22" w:rsidRPr="00677323" w:rsidRDefault="00EF5A22" w:rsidP="00394D55">
            <w:pPr>
              <w:pStyle w:val="Brdtext"/>
              <w:ind w:left="0"/>
            </w:pPr>
            <w:r w:rsidRPr="00677323">
              <w:t>Objekttyp</w:t>
            </w:r>
          </w:p>
        </w:tc>
        <w:tc>
          <w:tcPr>
            <w:tcW w:w="2741" w:type="dxa"/>
          </w:tcPr>
          <w:p w14:paraId="244C1C1D" w14:textId="77777777" w:rsidR="00EF5A22" w:rsidRPr="00677323" w:rsidRDefault="00EF5A22" w:rsidP="00394D55">
            <w:pPr>
              <w:pStyle w:val="Brdtext"/>
              <w:ind w:left="0"/>
            </w:pPr>
            <w:r w:rsidRPr="00677323">
              <w:t>Objekt/signal</w:t>
            </w:r>
          </w:p>
        </w:tc>
        <w:tc>
          <w:tcPr>
            <w:tcW w:w="3446" w:type="dxa"/>
          </w:tcPr>
          <w:p w14:paraId="16DF553C" w14:textId="77777777" w:rsidR="00EF5A22" w:rsidRPr="00677323" w:rsidRDefault="00EF5A22" w:rsidP="00394D55">
            <w:pPr>
              <w:pStyle w:val="Brdtext"/>
              <w:ind w:left="0"/>
            </w:pPr>
            <w:r w:rsidRPr="00677323">
              <w:t>Beskrivning</w:t>
            </w:r>
          </w:p>
        </w:tc>
      </w:tr>
      <w:tr w:rsidR="00EF5A22" w:rsidRPr="00677323" w14:paraId="17FEB10A" w14:textId="77777777" w:rsidTr="00394D55">
        <w:trPr>
          <w:trHeight w:val="417"/>
        </w:trPr>
        <w:tc>
          <w:tcPr>
            <w:tcW w:w="1686" w:type="dxa"/>
          </w:tcPr>
          <w:p w14:paraId="6FF40F96" w14:textId="77777777" w:rsidR="00EF5A22" w:rsidRPr="00677323" w:rsidRDefault="00EF5A22" w:rsidP="00394D55">
            <w:pPr>
              <w:pStyle w:val="Brdtext"/>
              <w:ind w:left="0"/>
            </w:pPr>
            <w:r w:rsidRPr="00677323">
              <w:t>VAL</w:t>
            </w:r>
          </w:p>
        </w:tc>
        <w:tc>
          <w:tcPr>
            <w:tcW w:w="2741" w:type="dxa"/>
          </w:tcPr>
          <w:p w14:paraId="0106DABE" w14:textId="77777777" w:rsidR="00EF5A22" w:rsidRPr="00677323" w:rsidRDefault="00EF5A22" w:rsidP="00394D55">
            <w:pPr>
              <w:pStyle w:val="Brdtext"/>
              <w:ind w:left="0"/>
            </w:pPr>
            <w:r w:rsidRPr="00677323">
              <w:t>347SV509</w:t>
            </w:r>
          </w:p>
        </w:tc>
        <w:tc>
          <w:tcPr>
            <w:tcW w:w="3446" w:type="dxa"/>
          </w:tcPr>
          <w:p w14:paraId="7F025834" w14:textId="77777777" w:rsidR="00EF5A22" w:rsidRPr="00677323" w:rsidRDefault="00EF5A22" w:rsidP="00394D55">
            <w:pPr>
              <w:pStyle w:val="Brdtext"/>
              <w:ind w:left="0"/>
            </w:pPr>
            <w:r w:rsidRPr="00677323">
              <w:t>Avstängningsventil matarvatten</w:t>
            </w:r>
          </w:p>
        </w:tc>
      </w:tr>
    </w:tbl>
    <w:p w14:paraId="20DA8C19" w14:textId="77777777" w:rsidR="00EF5A22" w:rsidRPr="00677323" w:rsidRDefault="00EF5A22" w:rsidP="00791CD7">
      <w:pPr>
        <w:pStyle w:val="Brdtext"/>
      </w:pPr>
    </w:p>
    <w:p w14:paraId="7B3D6F26" w14:textId="77777777" w:rsidR="00EC6CB0" w:rsidRPr="00677323" w:rsidRDefault="00EC6CB0" w:rsidP="00EC6CB0">
      <w:pPr>
        <w:pStyle w:val="Brdtext"/>
        <w:rPr>
          <w:i/>
        </w:rPr>
      </w:pPr>
      <w:proofErr w:type="spellStart"/>
      <w:r w:rsidRPr="00677323">
        <w:rPr>
          <w:i/>
        </w:rPr>
        <w:t>Förreglingar</w:t>
      </w:r>
      <w:proofErr w:type="spellEnd"/>
      <w:r w:rsidRPr="00677323">
        <w:rPr>
          <w:i/>
        </w:rPr>
        <w:t xml:space="preserve"> för 347SV509 (Förreglas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6A5FAFF6" w14:textId="77777777" w:rsidTr="00453233">
        <w:tc>
          <w:tcPr>
            <w:tcW w:w="2405" w:type="dxa"/>
          </w:tcPr>
          <w:p w14:paraId="7EDDFD5C" w14:textId="77777777" w:rsidR="00EC6CB0" w:rsidRPr="00677323" w:rsidRDefault="00EC6CB0" w:rsidP="00453233">
            <w:pPr>
              <w:pStyle w:val="Brdtext"/>
              <w:ind w:left="0"/>
            </w:pPr>
            <w:r w:rsidRPr="00677323">
              <w:t>Objekt/signal</w:t>
            </w:r>
          </w:p>
        </w:tc>
        <w:tc>
          <w:tcPr>
            <w:tcW w:w="3119" w:type="dxa"/>
          </w:tcPr>
          <w:p w14:paraId="254DBCAB" w14:textId="77777777" w:rsidR="00EC6CB0" w:rsidRPr="00677323" w:rsidRDefault="00EC6CB0" w:rsidP="00453233">
            <w:pPr>
              <w:pStyle w:val="Brdtext"/>
              <w:ind w:left="0"/>
            </w:pPr>
            <w:r w:rsidRPr="00677323">
              <w:t>Beskrivning</w:t>
            </w:r>
          </w:p>
        </w:tc>
        <w:tc>
          <w:tcPr>
            <w:tcW w:w="425" w:type="dxa"/>
          </w:tcPr>
          <w:p w14:paraId="324BA48B" w14:textId="77777777" w:rsidR="00EC6CB0" w:rsidRPr="00677323" w:rsidRDefault="00EC6CB0" w:rsidP="00453233">
            <w:pPr>
              <w:pStyle w:val="Brdtext"/>
              <w:ind w:left="0"/>
            </w:pPr>
            <w:r w:rsidRPr="00677323">
              <w:t>A</w:t>
            </w:r>
          </w:p>
        </w:tc>
        <w:tc>
          <w:tcPr>
            <w:tcW w:w="425" w:type="dxa"/>
          </w:tcPr>
          <w:p w14:paraId="1AF439B9" w14:textId="77777777" w:rsidR="00EC6CB0" w:rsidRPr="00677323" w:rsidRDefault="00EC6CB0" w:rsidP="00453233">
            <w:pPr>
              <w:pStyle w:val="Brdtext"/>
              <w:ind w:left="0"/>
            </w:pPr>
            <w:r w:rsidRPr="00677323">
              <w:t>B</w:t>
            </w:r>
          </w:p>
        </w:tc>
        <w:tc>
          <w:tcPr>
            <w:tcW w:w="425" w:type="dxa"/>
          </w:tcPr>
          <w:p w14:paraId="26571DCA" w14:textId="77777777" w:rsidR="00EC6CB0" w:rsidRPr="00677323" w:rsidRDefault="00EC6CB0" w:rsidP="00453233">
            <w:pPr>
              <w:pStyle w:val="Brdtext"/>
              <w:ind w:left="0"/>
            </w:pPr>
            <w:r w:rsidRPr="00677323">
              <w:t>C</w:t>
            </w:r>
          </w:p>
        </w:tc>
        <w:tc>
          <w:tcPr>
            <w:tcW w:w="1134" w:type="dxa"/>
          </w:tcPr>
          <w:p w14:paraId="771E8EF8" w14:textId="77777777" w:rsidR="00EC6CB0" w:rsidRPr="00677323" w:rsidRDefault="00EC6CB0" w:rsidP="00453233">
            <w:pPr>
              <w:pStyle w:val="Brdtext"/>
              <w:ind w:left="0"/>
            </w:pPr>
            <w:r w:rsidRPr="00677323">
              <w:t>Runint1</w:t>
            </w:r>
          </w:p>
        </w:tc>
      </w:tr>
      <w:tr w:rsidR="00677323" w:rsidRPr="00677323" w14:paraId="01DDE690" w14:textId="77777777" w:rsidTr="00453233">
        <w:tc>
          <w:tcPr>
            <w:tcW w:w="2405" w:type="dxa"/>
          </w:tcPr>
          <w:p w14:paraId="73EE518C" w14:textId="77777777" w:rsidR="00200C2F" w:rsidRPr="00677323" w:rsidRDefault="00200C2F" w:rsidP="00453233">
            <w:pPr>
              <w:pStyle w:val="Brdtext"/>
              <w:ind w:left="0"/>
            </w:pPr>
            <w:r w:rsidRPr="00677323">
              <w:t>347SV509_MV1</w:t>
            </w:r>
          </w:p>
        </w:tc>
        <w:tc>
          <w:tcPr>
            <w:tcW w:w="3119" w:type="dxa"/>
          </w:tcPr>
          <w:p w14:paraId="18BB5841" w14:textId="77777777" w:rsidR="00200C2F" w:rsidRPr="00677323" w:rsidRDefault="00200C2F" w:rsidP="00453233">
            <w:pPr>
              <w:pStyle w:val="Brdtext"/>
              <w:ind w:left="0"/>
            </w:pPr>
            <w:r w:rsidRPr="00677323">
              <w:t>Säkerhetssy</w:t>
            </w:r>
            <w:r w:rsidR="00267B70" w:rsidRPr="00677323">
              <w:t>s</w:t>
            </w:r>
            <w:r w:rsidRPr="00677323">
              <w:t>tem</w:t>
            </w:r>
          </w:p>
        </w:tc>
        <w:tc>
          <w:tcPr>
            <w:tcW w:w="425" w:type="dxa"/>
          </w:tcPr>
          <w:p w14:paraId="66357AC5" w14:textId="77777777" w:rsidR="00200C2F" w:rsidRPr="00677323" w:rsidRDefault="00200C2F" w:rsidP="00453233">
            <w:pPr>
              <w:pStyle w:val="Brdtext"/>
              <w:ind w:left="0"/>
            </w:pPr>
          </w:p>
        </w:tc>
        <w:tc>
          <w:tcPr>
            <w:tcW w:w="425" w:type="dxa"/>
          </w:tcPr>
          <w:p w14:paraId="2CB3CA82" w14:textId="77777777" w:rsidR="00200C2F" w:rsidRPr="00677323" w:rsidRDefault="00200C2F" w:rsidP="00453233">
            <w:pPr>
              <w:pStyle w:val="Brdtext"/>
              <w:ind w:left="0"/>
            </w:pPr>
          </w:p>
        </w:tc>
        <w:tc>
          <w:tcPr>
            <w:tcW w:w="425" w:type="dxa"/>
          </w:tcPr>
          <w:p w14:paraId="086CA922" w14:textId="77777777" w:rsidR="00200C2F" w:rsidRPr="00677323" w:rsidRDefault="00200C2F" w:rsidP="00453233">
            <w:pPr>
              <w:pStyle w:val="Brdtext"/>
              <w:ind w:left="0"/>
            </w:pPr>
            <w:r w:rsidRPr="00677323">
              <w:t>X</w:t>
            </w:r>
          </w:p>
        </w:tc>
        <w:tc>
          <w:tcPr>
            <w:tcW w:w="1134" w:type="dxa"/>
          </w:tcPr>
          <w:p w14:paraId="4BA130E7" w14:textId="77777777" w:rsidR="00200C2F" w:rsidRPr="00677323" w:rsidRDefault="00200C2F" w:rsidP="00453233">
            <w:pPr>
              <w:pStyle w:val="Brdtext"/>
              <w:ind w:left="0"/>
            </w:pPr>
          </w:p>
        </w:tc>
      </w:tr>
      <w:tr w:rsidR="000B3972" w:rsidRPr="00677323" w14:paraId="13404364" w14:textId="77777777" w:rsidTr="00453233">
        <w:tc>
          <w:tcPr>
            <w:tcW w:w="2405" w:type="dxa"/>
          </w:tcPr>
          <w:p w14:paraId="32608086" w14:textId="100FB556" w:rsidR="000B3972" w:rsidRPr="000B3972" w:rsidRDefault="000B3972" w:rsidP="00453233">
            <w:pPr>
              <w:pStyle w:val="Brdtext"/>
              <w:ind w:left="0"/>
              <w:rPr>
                <w:color w:val="FF0000"/>
              </w:rPr>
            </w:pPr>
            <w:r w:rsidRPr="000B3972">
              <w:rPr>
                <w:color w:val="FF0000"/>
              </w:rPr>
              <w:t>308HZ300/301_N</w:t>
            </w:r>
          </w:p>
        </w:tc>
        <w:tc>
          <w:tcPr>
            <w:tcW w:w="3119" w:type="dxa"/>
          </w:tcPr>
          <w:p w14:paraId="3B2F6EF8" w14:textId="61DA2782" w:rsidR="000B3972" w:rsidRPr="000B3972" w:rsidRDefault="000B3972" w:rsidP="00453233">
            <w:pPr>
              <w:pStyle w:val="Brdtext"/>
              <w:ind w:left="0"/>
              <w:rPr>
                <w:color w:val="FF0000"/>
              </w:rPr>
            </w:pPr>
            <w:r w:rsidRPr="000B3972">
              <w:rPr>
                <w:color w:val="FF0000"/>
              </w:rPr>
              <w:t>Processnödstopp</w:t>
            </w:r>
          </w:p>
        </w:tc>
        <w:tc>
          <w:tcPr>
            <w:tcW w:w="425" w:type="dxa"/>
          </w:tcPr>
          <w:p w14:paraId="25C0F537" w14:textId="77777777" w:rsidR="000B3972" w:rsidRPr="000B3972" w:rsidRDefault="000B3972" w:rsidP="00453233">
            <w:pPr>
              <w:pStyle w:val="Brdtext"/>
              <w:ind w:left="0"/>
              <w:rPr>
                <w:color w:val="FF0000"/>
              </w:rPr>
            </w:pPr>
          </w:p>
        </w:tc>
        <w:tc>
          <w:tcPr>
            <w:tcW w:w="425" w:type="dxa"/>
          </w:tcPr>
          <w:p w14:paraId="768BFFA4" w14:textId="77777777" w:rsidR="000B3972" w:rsidRPr="000B3972" w:rsidRDefault="000B3972" w:rsidP="00453233">
            <w:pPr>
              <w:pStyle w:val="Brdtext"/>
              <w:ind w:left="0"/>
              <w:rPr>
                <w:color w:val="FF0000"/>
              </w:rPr>
            </w:pPr>
          </w:p>
        </w:tc>
        <w:tc>
          <w:tcPr>
            <w:tcW w:w="425" w:type="dxa"/>
          </w:tcPr>
          <w:p w14:paraId="73DB2D69" w14:textId="092A9533" w:rsidR="000B3972" w:rsidRPr="000B3972" w:rsidRDefault="000B3972" w:rsidP="00453233">
            <w:pPr>
              <w:pStyle w:val="Brdtext"/>
              <w:ind w:left="0"/>
              <w:rPr>
                <w:color w:val="FF0000"/>
              </w:rPr>
            </w:pPr>
            <w:r w:rsidRPr="000B3972">
              <w:rPr>
                <w:color w:val="FF0000"/>
              </w:rPr>
              <w:t>X</w:t>
            </w:r>
          </w:p>
        </w:tc>
        <w:tc>
          <w:tcPr>
            <w:tcW w:w="1134" w:type="dxa"/>
          </w:tcPr>
          <w:p w14:paraId="3A6A18A5" w14:textId="77777777" w:rsidR="000B3972" w:rsidRPr="00677323" w:rsidRDefault="000B3972" w:rsidP="00453233">
            <w:pPr>
              <w:pStyle w:val="Brdtext"/>
              <w:ind w:left="0"/>
            </w:pPr>
          </w:p>
        </w:tc>
      </w:tr>
      <w:tr w:rsidR="000B3972" w:rsidRPr="00677323" w14:paraId="704E3CD2" w14:textId="77777777" w:rsidTr="00453233">
        <w:tc>
          <w:tcPr>
            <w:tcW w:w="2405" w:type="dxa"/>
          </w:tcPr>
          <w:p w14:paraId="28B66A1E" w14:textId="089DDD52" w:rsidR="000B3972" w:rsidRPr="000B3972" w:rsidRDefault="000B3972" w:rsidP="000B3972">
            <w:pPr>
              <w:pStyle w:val="Brdtext"/>
              <w:ind w:left="0"/>
              <w:rPr>
                <w:color w:val="FF0000"/>
              </w:rPr>
            </w:pPr>
            <w:r w:rsidRPr="000B3972">
              <w:rPr>
                <w:color w:val="FF0000"/>
              </w:rPr>
              <w:t>261PZ330</w:t>
            </w:r>
          </w:p>
        </w:tc>
        <w:tc>
          <w:tcPr>
            <w:tcW w:w="3119" w:type="dxa"/>
          </w:tcPr>
          <w:p w14:paraId="7911CA1A" w14:textId="2B404DFC" w:rsidR="000B3972" w:rsidRPr="000B3972" w:rsidRDefault="000B3972" w:rsidP="000B3972">
            <w:pPr>
              <w:pStyle w:val="Brdtext"/>
              <w:ind w:left="0"/>
              <w:rPr>
                <w:color w:val="FF0000"/>
              </w:rPr>
            </w:pPr>
            <w:r w:rsidRPr="000B3972">
              <w:rPr>
                <w:color w:val="FF0000"/>
              </w:rPr>
              <w:t>261PZ330 Lågt tryck instrumentluft</w:t>
            </w:r>
          </w:p>
        </w:tc>
        <w:tc>
          <w:tcPr>
            <w:tcW w:w="425" w:type="dxa"/>
          </w:tcPr>
          <w:p w14:paraId="3A83330B" w14:textId="77777777" w:rsidR="000B3972" w:rsidRPr="000B3972" w:rsidRDefault="000B3972" w:rsidP="000B3972">
            <w:pPr>
              <w:pStyle w:val="Brdtext"/>
              <w:ind w:left="0"/>
              <w:rPr>
                <w:color w:val="FF0000"/>
              </w:rPr>
            </w:pPr>
          </w:p>
        </w:tc>
        <w:tc>
          <w:tcPr>
            <w:tcW w:w="425" w:type="dxa"/>
          </w:tcPr>
          <w:p w14:paraId="564A008A" w14:textId="5CFC830E" w:rsidR="000B3972" w:rsidRPr="000B3972" w:rsidRDefault="000B3972" w:rsidP="000B3972">
            <w:pPr>
              <w:pStyle w:val="Brdtext"/>
              <w:ind w:left="0"/>
              <w:rPr>
                <w:color w:val="FF0000"/>
              </w:rPr>
            </w:pPr>
            <w:r w:rsidRPr="000B3972">
              <w:rPr>
                <w:color w:val="FF0000"/>
              </w:rPr>
              <w:t>X</w:t>
            </w:r>
          </w:p>
        </w:tc>
        <w:tc>
          <w:tcPr>
            <w:tcW w:w="425" w:type="dxa"/>
          </w:tcPr>
          <w:p w14:paraId="70039C46" w14:textId="77777777" w:rsidR="000B3972" w:rsidRDefault="000B3972" w:rsidP="000B3972">
            <w:pPr>
              <w:pStyle w:val="Brdtext"/>
              <w:ind w:left="0"/>
            </w:pPr>
          </w:p>
        </w:tc>
        <w:tc>
          <w:tcPr>
            <w:tcW w:w="1134" w:type="dxa"/>
          </w:tcPr>
          <w:p w14:paraId="558F2A15" w14:textId="77777777" w:rsidR="000B3972" w:rsidRPr="00677323" w:rsidRDefault="000B3972" w:rsidP="000B3972">
            <w:pPr>
              <w:pStyle w:val="Brdtext"/>
              <w:ind w:left="0"/>
            </w:pPr>
          </w:p>
        </w:tc>
      </w:tr>
      <w:tr w:rsidR="00677323" w:rsidRPr="00677323" w14:paraId="33DCD609" w14:textId="77777777" w:rsidTr="00453233">
        <w:tc>
          <w:tcPr>
            <w:tcW w:w="2405" w:type="dxa"/>
          </w:tcPr>
          <w:p w14:paraId="38E2D138" w14:textId="77777777" w:rsidR="00EC6CB0" w:rsidRPr="00677323" w:rsidRDefault="00B43529" w:rsidP="006A7171">
            <w:pPr>
              <w:pStyle w:val="Brdtext"/>
              <w:ind w:left="0"/>
            </w:pPr>
            <w:r w:rsidRPr="00677323">
              <w:t>347L</w:t>
            </w:r>
            <w:r w:rsidR="006A7171" w:rsidRPr="00677323">
              <w:t>I</w:t>
            </w:r>
            <w:r w:rsidRPr="00677323">
              <w:t>508_H1</w:t>
            </w:r>
          </w:p>
        </w:tc>
        <w:tc>
          <w:tcPr>
            <w:tcW w:w="3119" w:type="dxa"/>
          </w:tcPr>
          <w:p w14:paraId="70811FF1" w14:textId="77777777" w:rsidR="00EC6CB0" w:rsidRPr="00677323" w:rsidRDefault="00B43529" w:rsidP="00EC6CB0">
            <w:pPr>
              <w:pStyle w:val="Brdtext"/>
              <w:ind w:left="0"/>
            </w:pPr>
            <w:r w:rsidRPr="00677323">
              <w:t xml:space="preserve">Nivå </w:t>
            </w:r>
            <w:proofErr w:type="spellStart"/>
            <w:r w:rsidRPr="00677323">
              <w:t>Återkokare</w:t>
            </w:r>
            <w:proofErr w:type="spellEnd"/>
            <w:r w:rsidRPr="00677323">
              <w:t xml:space="preserve"> MEA</w:t>
            </w:r>
          </w:p>
        </w:tc>
        <w:tc>
          <w:tcPr>
            <w:tcW w:w="425" w:type="dxa"/>
          </w:tcPr>
          <w:p w14:paraId="24B36626" w14:textId="77777777" w:rsidR="00EC6CB0" w:rsidRPr="00677323" w:rsidRDefault="00EC6CB0" w:rsidP="00453233">
            <w:pPr>
              <w:pStyle w:val="Brdtext"/>
              <w:ind w:left="0"/>
            </w:pPr>
          </w:p>
        </w:tc>
        <w:tc>
          <w:tcPr>
            <w:tcW w:w="425" w:type="dxa"/>
          </w:tcPr>
          <w:p w14:paraId="1162948D" w14:textId="77777777" w:rsidR="00EC6CB0" w:rsidRPr="00677323" w:rsidRDefault="00EC6CB0" w:rsidP="00453233">
            <w:pPr>
              <w:pStyle w:val="Brdtext"/>
              <w:ind w:left="0"/>
            </w:pPr>
            <w:r w:rsidRPr="00677323">
              <w:t>X</w:t>
            </w:r>
          </w:p>
        </w:tc>
        <w:tc>
          <w:tcPr>
            <w:tcW w:w="425" w:type="dxa"/>
          </w:tcPr>
          <w:p w14:paraId="0DE9A969" w14:textId="77777777" w:rsidR="00EC6CB0" w:rsidRPr="00677323" w:rsidRDefault="00EC6CB0" w:rsidP="00453233">
            <w:pPr>
              <w:pStyle w:val="Brdtext"/>
              <w:ind w:left="0"/>
            </w:pPr>
          </w:p>
        </w:tc>
        <w:tc>
          <w:tcPr>
            <w:tcW w:w="1134" w:type="dxa"/>
          </w:tcPr>
          <w:p w14:paraId="5814DFDC" w14:textId="77777777" w:rsidR="00EC6CB0" w:rsidRPr="00677323" w:rsidRDefault="00EC6CB0" w:rsidP="00453233">
            <w:pPr>
              <w:pStyle w:val="Brdtext"/>
              <w:ind w:left="0"/>
            </w:pPr>
          </w:p>
        </w:tc>
      </w:tr>
      <w:tr w:rsidR="006A7171" w:rsidRPr="00677323" w14:paraId="5C8C9A5F" w14:textId="77777777" w:rsidTr="00453233">
        <w:tc>
          <w:tcPr>
            <w:tcW w:w="2405" w:type="dxa"/>
          </w:tcPr>
          <w:p w14:paraId="3A0BEC50" w14:textId="77777777" w:rsidR="006A7171" w:rsidRPr="00677323" w:rsidRDefault="006A7171" w:rsidP="006A7171">
            <w:pPr>
              <w:pStyle w:val="Brdtext"/>
              <w:ind w:left="0"/>
            </w:pPr>
            <w:r w:rsidRPr="00677323">
              <w:t>347LZ302</w:t>
            </w:r>
          </w:p>
        </w:tc>
        <w:tc>
          <w:tcPr>
            <w:tcW w:w="3119" w:type="dxa"/>
          </w:tcPr>
          <w:p w14:paraId="7675991E" w14:textId="77777777" w:rsidR="006A7171" w:rsidRPr="00677323" w:rsidRDefault="006A7171" w:rsidP="006A7171">
            <w:pPr>
              <w:pStyle w:val="Brdtext"/>
              <w:ind w:left="0"/>
            </w:pPr>
            <w:r w:rsidRPr="00677323">
              <w:t xml:space="preserve">Hög Nivå </w:t>
            </w:r>
            <w:proofErr w:type="spellStart"/>
            <w:r w:rsidRPr="00677323">
              <w:t>absorber</w:t>
            </w:r>
            <w:proofErr w:type="spellEnd"/>
          </w:p>
        </w:tc>
        <w:tc>
          <w:tcPr>
            <w:tcW w:w="425" w:type="dxa"/>
          </w:tcPr>
          <w:p w14:paraId="18800EDC" w14:textId="77777777" w:rsidR="006A7171" w:rsidRPr="00677323" w:rsidRDefault="006A7171" w:rsidP="006A7171">
            <w:pPr>
              <w:pStyle w:val="Brdtext"/>
              <w:ind w:left="0"/>
            </w:pPr>
            <w:r w:rsidRPr="00677323">
              <w:t>X</w:t>
            </w:r>
          </w:p>
        </w:tc>
        <w:tc>
          <w:tcPr>
            <w:tcW w:w="425" w:type="dxa"/>
          </w:tcPr>
          <w:p w14:paraId="03C6C440" w14:textId="77777777" w:rsidR="006A7171" w:rsidRPr="00677323" w:rsidRDefault="006A7171" w:rsidP="006A7171">
            <w:pPr>
              <w:pStyle w:val="Brdtext"/>
              <w:ind w:left="0"/>
            </w:pPr>
          </w:p>
        </w:tc>
        <w:tc>
          <w:tcPr>
            <w:tcW w:w="425" w:type="dxa"/>
          </w:tcPr>
          <w:p w14:paraId="7B6372CF" w14:textId="77777777" w:rsidR="006A7171" w:rsidRPr="00677323" w:rsidRDefault="006A7171" w:rsidP="006A7171">
            <w:pPr>
              <w:pStyle w:val="Brdtext"/>
              <w:ind w:left="0"/>
            </w:pPr>
          </w:p>
        </w:tc>
        <w:tc>
          <w:tcPr>
            <w:tcW w:w="1134" w:type="dxa"/>
          </w:tcPr>
          <w:p w14:paraId="31386BCE" w14:textId="77777777" w:rsidR="006A7171" w:rsidRPr="00677323" w:rsidRDefault="006A7171" w:rsidP="006A7171">
            <w:pPr>
              <w:pStyle w:val="Brdtext"/>
              <w:ind w:left="0"/>
            </w:pPr>
          </w:p>
        </w:tc>
      </w:tr>
    </w:tbl>
    <w:p w14:paraId="190B14DE" w14:textId="77777777" w:rsidR="00A11F19" w:rsidRPr="00677323" w:rsidRDefault="00A11F19" w:rsidP="00A11F19">
      <w:pPr>
        <w:pStyle w:val="Brdtext"/>
        <w:rPr>
          <w:i/>
        </w:rPr>
      </w:pPr>
    </w:p>
    <w:p w14:paraId="592C40C5" w14:textId="77777777" w:rsidR="00A11F19" w:rsidRPr="00677323" w:rsidRDefault="00A11F19" w:rsidP="00A11F19">
      <w:pPr>
        <w:pStyle w:val="Brdtext"/>
        <w:rPr>
          <w:i/>
        </w:rPr>
      </w:pPr>
      <w:r w:rsidRPr="00677323">
        <w:rPr>
          <w:i/>
        </w:rPr>
        <w:t>SIL-klassad säkerhetskrets för 347SV509 (Förreglas till stängd):</w:t>
      </w:r>
    </w:p>
    <w:p w14:paraId="11BDA148" w14:textId="77777777" w:rsidR="00A11F19" w:rsidRPr="00677323" w:rsidRDefault="00A11F19" w:rsidP="00A11F19">
      <w:pPr>
        <w:pStyle w:val="Brdtext"/>
      </w:pPr>
      <w:r w:rsidRPr="00677323">
        <w:t xml:space="preserve">Hög nivå </w:t>
      </w:r>
      <w:proofErr w:type="spellStart"/>
      <w:r w:rsidRPr="00677323">
        <w:t>absorber</w:t>
      </w:r>
      <w:proofErr w:type="spellEnd"/>
      <w:r w:rsidRPr="00677323">
        <w:t xml:space="preserve"> 347LZ302 (utgång FALSE) stänger 347SV509_MV1 (utgång FALSE). </w:t>
      </w:r>
    </w:p>
    <w:p w14:paraId="32E10739" w14:textId="77777777" w:rsidR="00EC6CB0" w:rsidRPr="00677323" w:rsidRDefault="00EC6CB0" w:rsidP="00791CD7">
      <w:pPr>
        <w:pStyle w:val="Brdtext"/>
      </w:pPr>
    </w:p>
    <w:p w14:paraId="7DDED4CB" w14:textId="77777777" w:rsidR="003C5CB8" w:rsidRPr="00677323" w:rsidRDefault="003C5CB8" w:rsidP="003C5CB8">
      <w:pPr>
        <w:pStyle w:val="Rubrik3"/>
      </w:pPr>
      <w:bookmarkStart w:id="30" w:name="_Toc35393395"/>
      <w:r w:rsidRPr="00677323">
        <w:t>Instrumentluft</w:t>
      </w:r>
      <w:bookmarkEnd w:id="30"/>
    </w:p>
    <w:p w14:paraId="68966DB3" w14:textId="77777777" w:rsidR="00FF7158" w:rsidRPr="00677323" w:rsidRDefault="00146FE7" w:rsidP="00146FE7">
      <w:pPr>
        <w:pStyle w:val="Brdtext"/>
      </w:pPr>
      <w:r w:rsidRPr="00677323">
        <w:t>Instrumentluft för användning till pneumatiska ventiler.</w:t>
      </w:r>
    </w:p>
    <w:p w14:paraId="6DFB52E7" w14:textId="77777777" w:rsidR="00146FE7" w:rsidRPr="00677323" w:rsidRDefault="00146FE7" w:rsidP="00146FE7">
      <w:pPr>
        <w:pStyle w:val="Brdtext"/>
      </w:pPr>
    </w:p>
    <w:p w14:paraId="5DA850D1" w14:textId="77777777" w:rsidR="00DE64B6" w:rsidRPr="00677323" w:rsidRDefault="00DE64B6" w:rsidP="00DE64B6">
      <w:pPr>
        <w:pStyle w:val="Brdtext"/>
      </w:pPr>
      <w:r w:rsidRPr="00677323">
        <w:rPr>
          <w:i/>
        </w:rPr>
        <w:lastRenderedPageBreak/>
        <w:t>Vakter (DIS):</w:t>
      </w:r>
    </w:p>
    <w:tbl>
      <w:tblPr>
        <w:tblStyle w:val="Tabellrutnt"/>
        <w:tblW w:w="7225" w:type="dxa"/>
        <w:tblInd w:w="1134" w:type="dxa"/>
        <w:tblLayout w:type="fixed"/>
        <w:tblLook w:val="04A0" w:firstRow="1" w:lastRow="0" w:firstColumn="1" w:lastColumn="0" w:noHBand="0" w:noVBand="1"/>
      </w:tblPr>
      <w:tblGrid>
        <w:gridCol w:w="1845"/>
        <w:gridCol w:w="3962"/>
        <w:gridCol w:w="1418"/>
      </w:tblGrid>
      <w:tr w:rsidR="00677323" w:rsidRPr="00677323" w14:paraId="46B02540" w14:textId="77777777" w:rsidTr="00277704">
        <w:tc>
          <w:tcPr>
            <w:tcW w:w="1845" w:type="dxa"/>
          </w:tcPr>
          <w:p w14:paraId="1D314728" w14:textId="77777777" w:rsidR="00277704" w:rsidRPr="00677323" w:rsidRDefault="00277704" w:rsidP="00C63CB3">
            <w:pPr>
              <w:pStyle w:val="Brdtext"/>
              <w:ind w:left="0"/>
            </w:pPr>
            <w:r w:rsidRPr="00677323">
              <w:t>Objekt/Signal</w:t>
            </w:r>
          </w:p>
        </w:tc>
        <w:tc>
          <w:tcPr>
            <w:tcW w:w="3962" w:type="dxa"/>
          </w:tcPr>
          <w:p w14:paraId="06838C39" w14:textId="77777777" w:rsidR="00277704" w:rsidRPr="00677323" w:rsidRDefault="00277704" w:rsidP="00C63CB3">
            <w:pPr>
              <w:pStyle w:val="Brdtext"/>
              <w:ind w:left="0"/>
            </w:pPr>
            <w:r w:rsidRPr="00677323">
              <w:t>Beskrivning</w:t>
            </w:r>
          </w:p>
        </w:tc>
        <w:tc>
          <w:tcPr>
            <w:tcW w:w="1418" w:type="dxa"/>
          </w:tcPr>
          <w:p w14:paraId="7FA70D24" w14:textId="77777777" w:rsidR="00277704" w:rsidRPr="00677323" w:rsidRDefault="00277704" w:rsidP="00C63CB3">
            <w:pPr>
              <w:pStyle w:val="Brdtext"/>
              <w:ind w:left="0"/>
            </w:pPr>
            <w:r w:rsidRPr="00677323">
              <w:t>Gränsvärde</w:t>
            </w:r>
          </w:p>
        </w:tc>
      </w:tr>
      <w:tr w:rsidR="00277704" w:rsidRPr="00677323" w14:paraId="47BFFC9D" w14:textId="77777777" w:rsidTr="00277704">
        <w:tc>
          <w:tcPr>
            <w:tcW w:w="1845" w:type="dxa"/>
          </w:tcPr>
          <w:p w14:paraId="6E91D5CC" w14:textId="77777777" w:rsidR="00277704" w:rsidRPr="00677323" w:rsidRDefault="00277704" w:rsidP="00DE64B6">
            <w:pPr>
              <w:pStyle w:val="Brdtext"/>
              <w:ind w:left="0"/>
            </w:pPr>
            <w:r w:rsidRPr="00677323">
              <w:t>261PZ330</w:t>
            </w:r>
          </w:p>
        </w:tc>
        <w:tc>
          <w:tcPr>
            <w:tcW w:w="3962" w:type="dxa"/>
          </w:tcPr>
          <w:p w14:paraId="6BC3F33C" w14:textId="77777777" w:rsidR="00277704" w:rsidRPr="00677323" w:rsidRDefault="00277704" w:rsidP="00DE64B6">
            <w:pPr>
              <w:pStyle w:val="Brdtext"/>
              <w:ind w:left="0"/>
            </w:pPr>
            <w:r w:rsidRPr="00677323">
              <w:t>Lågt tryck instrumentluft</w:t>
            </w:r>
          </w:p>
        </w:tc>
        <w:tc>
          <w:tcPr>
            <w:tcW w:w="1418" w:type="dxa"/>
          </w:tcPr>
          <w:p w14:paraId="57573603" w14:textId="77777777" w:rsidR="00277704" w:rsidRPr="00677323" w:rsidRDefault="00277704" w:rsidP="00DE64B6">
            <w:pPr>
              <w:pStyle w:val="Brdtext"/>
              <w:ind w:left="0"/>
            </w:pPr>
            <w:r w:rsidRPr="00677323">
              <w:t>4 bar</w:t>
            </w:r>
          </w:p>
        </w:tc>
      </w:tr>
    </w:tbl>
    <w:p w14:paraId="2B4ADF9D" w14:textId="77777777" w:rsidR="00FA59FA" w:rsidRPr="00677323" w:rsidRDefault="00FA59FA" w:rsidP="00CE439A">
      <w:pPr>
        <w:pStyle w:val="Brdtext"/>
      </w:pPr>
    </w:p>
    <w:p w14:paraId="727155EF" w14:textId="77777777" w:rsidR="00746077" w:rsidRPr="00677323" w:rsidRDefault="00746077" w:rsidP="00CE439A">
      <w:pPr>
        <w:pStyle w:val="Brdtext"/>
        <w:rPr>
          <w:i/>
        </w:rPr>
      </w:pPr>
      <w:r w:rsidRPr="00677323">
        <w:rPr>
          <w:i/>
        </w:rPr>
        <w:t>Detta objekt förreglar</w:t>
      </w:r>
      <w:r w:rsidR="00E17D0E" w:rsidRPr="00677323">
        <w:rPr>
          <w:i/>
        </w:rPr>
        <w:t>:</w:t>
      </w:r>
    </w:p>
    <w:p w14:paraId="00FAB21B" w14:textId="6BC658F4" w:rsidR="00746077" w:rsidRPr="00677323" w:rsidRDefault="00EB6A59" w:rsidP="00931A6A">
      <w:pPr>
        <w:pStyle w:val="Brdtext"/>
        <w:numPr>
          <w:ilvl w:val="0"/>
          <w:numId w:val="19"/>
        </w:numPr>
      </w:pPr>
      <w:r w:rsidRPr="00677323">
        <w:t>Reduktionsgaskompressor 346PU101 (Överrids av 347HS399)</w:t>
      </w:r>
    </w:p>
    <w:p w14:paraId="2C8F6816" w14:textId="77777777" w:rsidR="00746077" w:rsidRPr="00677323" w:rsidRDefault="00746077" w:rsidP="00746077">
      <w:pPr>
        <w:pStyle w:val="Brdtext"/>
        <w:rPr>
          <w:highlight w:val="yellow"/>
        </w:rPr>
      </w:pPr>
    </w:p>
    <w:p w14:paraId="1498E944" w14:textId="77777777" w:rsidR="00FF7158" w:rsidRPr="00677323" w:rsidRDefault="00FF7158" w:rsidP="00FF7158">
      <w:pPr>
        <w:pStyle w:val="Rubrik3"/>
      </w:pPr>
      <w:bookmarkStart w:id="31" w:name="_Toc35393396"/>
      <w:proofErr w:type="spellStart"/>
      <w:r w:rsidRPr="00677323">
        <w:t>Kvävgas</w:t>
      </w:r>
      <w:r w:rsidR="00BD0195" w:rsidRPr="00677323">
        <w:t>inertisering</w:t>
      </w:r>
      <w:bookmarkEnd w:id="31"/>
      <w:proofErr w:type="spellEnd"/>
    </w:p>
    <w:p w14:paraId="49398971" w14:textId="6C0D3249" w:rsidR="0059390E" w:rsidRPr="00677323" w:rsidRDefault="00EE6B35" w:rsidP="0059390E">
      <w:pPr>
        <w:pStyle w:val="Brdtext"/>
      </w:pPr>
      <w:r w:rsidRPr="00677323">
        <w:t xml:space="preserve">Kvävgasen </w:t>
      </w:r>
      <w:r w:rsidR="004D1F39" w:rsidRPr="00677323">
        <w:t xml:space="preserve">används dels för </w:t>
      </w:r>
      <w:proofErr w:type="spellStart"/>
      <w:r w:rsidR="00277704" w:rsidRPr="00677323">
        <w:t>inertis</w:t>
      </w:r>
      <w:r w:rsidR="00BD0195" w:rsidRPr="00677323">
        <w:t>ering</w:t>
      </w:r>
      <w:proofErr w:type="spellEnd"/>
      <w:r w:rsidR="004D1F39" w:rsidRPr="00677323">
        <w:t xml:space="preserve"> av </w:t>
      </w:r>
      <w:r w:rsidR="004D7A69" w:rsidRPr="00677323">
        <w:t>reduktionsgas</w:t>
      </w:r>
      <w:r w:rsidR="004D1F39" w:rsidRPr="00677323">
        <w:t>kretsen</w:t>
      </w:r>
      <w:r w:rsidR="007B07EC" w:rsidRPr="00677323">
        <w:t xml:space="preserve"> </w:t>
      </w:r>
      <w:r w:rsidR="00CA1E36" w:rsidRPr="00677323">
        <w:t xml:space="preserve">samt </w:t>
      </w:r>
      <w:proofErr w:type="spellStart"/>
      <w:r w:rsidR="00CA1E36" w:rsidRPr="00677323">
        <w:t>återkokaren</w:t>
      </w:r>
      <w:proofErr w:type="spellEnd"/>
      <w:r w:rsidR="00CA1E36" w:rsidRPr="00677323">
        <w:t>/</w:t>
      </w:r>
      <w:proofErr w:type="spellStart"/>
      <w:r w:rsidR="00CA1E36" w:rsidRPr="00677323">
        <w:t>strippern</w:t>
      </w:r>
      <w:proofErr w:type="spellEnd"/>
      <w:r w:rsidR="00CA1E36" w:rsidRPr="00677323">
        <w:t xml:space="preserve"> </w:t>
      </w:r>
      <w:r w:rsidR="007B07EC" w:rsidRPr="00677323">
        <w:t>före start av anläggningen</w:t>
      </w:r>
      <w:r w:rsidR="004D1F39" w:rsidRPr="00677323">
        <w:t xml:space="preserve"> fö</w:t>
      </w:r>
      <w:r w:rsidR="00960E71" w:rsidRPr="00677323">
        <w:t>r att tillse att det är en syre</w:t>
      </w:r>
      <w:r w:rsidR="004D1F39" w:rsidRPr="00677323">
        <w:t xml:space="preserve">fri miljö och dels för att öka trycket i </w:t>
      </w:r>
      <w:proofErr w:type="spellStart"/>
      <w:r w:rsidR="004D1F39" w:rsidRPr="00677323">
        <w:t>åte</w:t>
      </w:r>
      <w:r w:rsidR="00E83274" w:rsidRPr="00677323">
        <w:t>r</w:t>
      </w:r>
      <w:r w:rsidR="004D1F39" w:rsidRPr="00677323">
        <w:t>kokaren</w:t>
      </w:r>
      <w:proofErr w:type="spellEnd"/>
      <w:r w:rsidR="004D1F39" w:rsidRPr="00677323">
        <w:t xml:space="preserve"> om trycket skulle falla för lågt</w:t>
      </w:r>
      <w:r w:rsidR="00277704" w:rsidRPr="00677323">
        <w:t xml:space="preserve"> för att förhindra inträngning av luft (syre) via vakuumbrytare</w:t>
      </w:r>
      <w:r w:rsidR="00B444C4" w:rsidRPr="00677323">
        <w:t>.</w:t>
      </w:r>
    </w:p>
    <w:p w14:paraId="3F5A8AEE" w14:textId="77777777" w:rsidR="004D1F39" w:rsidRPr="00677323" w:rsidRDefault="004D1F39" w:rsidP="0059390E">
      <w:pPr>
        <w:pStyle w:val="Brdtext"/>
      </w:pPr>
      <w:r w:rsidRPr="00677323">
        <w:t xml:space="preserve">I systemet finns 6 avstängningsventiler, två mot </w:t>
      </w:r>
      <w:r w:rsidR="004D7A69" w:rsidRPr="00677323">
        <w:t>reduktionsgas</w:t>
      </w:r>
      <w:r w:rsidRPr="00677323">
        <w:t>systemet</w:t>
      </w:r>
      <w:r w:rsidR="00D20FB4" w:rsidRPr="00677323">
        <w:t xml:space="preserve"> (254SV559 och 254SV561)</w:t>
      </w:r>
      <w:r w:rsidRPr="00677323">
        <w:t xml:space="preserve">, två mot </w:t>
      </w:r>
      <w:proofErr w:type="spellStart"/>
      <w:r w:rsidRPr="00677323">
        <w:t>åte</w:t>
      </w:r>
      <w:r w:rsidR="009B0F71" w:rsidRPr="00677323">
        <w:t>r</w:t>
      </w:r>
      <w:r w:rsidRPr="00677323">
        <w:t>kokaren</w:t>
      </w:r>
      <w:proofErr w:type="spellEnd"/>
      <w:r w:rsidR="00D20FB4" w:rsidRPr="00677323">
        <w:t xml:space="preserve"> (254SV547 och 254SV549) samt </w:t>
      </w:r>
      <w:r w:rsidRPr="00677323">
        <w:t>två för ventilering</w:t>
      </w:r>
      <w:r w:rsidR="00D20FB4" w:rsidRPr="00677323">
        <w:t xml:space="preserve"> (254SV560 och 254SV548)</w:t>
      </w:r>
      <w:r w:rsidRPr="00677323">
        <w:t xml:space="preserve">. </w:t>
      </w:r>
    </w:p>
    <w:p w14:paraId="096BF723" w14:textId="1F474FC2" w:rsidR="002B2496" w:rsidRPr="00677323" w:rsidRDefault="002B2496" w:rsidP="0059390E">
      <w:pPr>
        <w:pStyle w:val="Brdtext"/>
      </w:pPr>
      <w:r w:rsidRPr="00677323">
        <w:t xml:space="preserve">På grund av att ventilerna är konfigurerade som ”block &amp; </w:t>
      </w:r>
      <w:proofErr w:type="spellStart"/>
      <w:r w:rsidRPr="00677323">
        <w:t>bleed</w:t>
      </w:r>
      <w:proofErr w:type="spellEnd"/>
      <w:r w:rsidRPr="00677323">
        <w:t>” s</w:t>
      </w:r>
      <w:r w:rsidR="00DF2DF7" w:rsidRPr="00677323">
        <w:t xml:space="preserve">å måste de berörda ventilerna styras i sekvens. Avstängningsventilerna måste ha kvittering från </w:t>
      </w:r>
      <w:r w:rsidR="00722851" w:rsidRPr="00677323">
        <w:t>avluftningsventilens stängd-gränsläge innan avstängni</w:t>
      </w:r>
      <w:r w:rsidR="00F604A3" w:rsidRPr="00677323">
        <w:t>ngsventilerna får öppna och avluftningsventilen måste ha kvittering från avstängningsventilernas stängd-gränslägen innan avluftningsventilen får öppna</w:t>
      </w:r>
      <w:r w:rsidR="00595ABB" w:rsidRPr="00677323">
        <w:t xml:space="preserve">. Eftersom att funktionen för </w:t>
      </w:r>
      <w:proofErr w:type="spellStart"/>
      <w:r w:rsidR="00595ABB" w:rsidRPr="00677323">
        <w:t>inertisering</w:t>
      </w:r>
      <w:proofErr w:type="spellEnd"/>
      <w:r w:rsidR="00595ABB" w:rsidRPr="00677323">
        <w:t xml:space="preserve"> av </w:t>
      </w:r>
      <w:proofErr w:type="spellStart"/>
      <w:r w:rsidR="00595ABB" w:rsidRPr="00677323">
        <w:t>absorbern</w:t>
      </w:r>
      <w:proofErr w:type="spellEnd"/>
      <w:r w:rsidR="00595ABB" w:rsidRPr="00677323">
        <w:t xml:space="preserve"> via ventilerna 254SV</w:t>
      </w:r>
      <w:r w:rsidR="006A54B5" w:rsidRPr="00677323">
        <w:t>559/60/61 är SIL-klassad inklusive ventilerna så hamnar</w:t>
      </w:r>
      <w:r w:rsidR="00DF2DF7" w:rsidRPr="00677323">
        <w:t xml:space="preserve"> dessa ventilobjekt i säkerhetssystemet inklusive deras gränslägen.</w:t>
      </w:r>
    </w:p>
    <w:p w14:paraId="6BBF7F97" w14:textId="3853C4A5" w:rsidR="00FD27AE" w:rsidRPr="00677323" w:rsidRDefault="00845D91" w:rsidP="0059390E">
      <w:pPr>
        <w:pStyle w:val="Brdtext"/>
      </w:pPr>
      <w:r w:rsidRPr="00677323">
        <w:t xml:space="preserve">De två </w:t>
      </w:r>
      <w:proofErr w:type="spellStart"/>
      <w:r w:rsidRPr="00677323">
        <w:t>inertiserings</w:t>
      </w:r>
      <w:r w:rsidR="00F604A3" w:rsidRPr="00677323">
        <w:t>linjerna</w:t>
      </w:r>
      <w:proofErr w:type="spellEnd"/>
      <w:r w:rsidRPr="00677323">
        <w:t xml:space="preserve"> är inbördes förreglade för att inte det skall vara möjligt att genomföra </w:t>
      </w:r>
      <w:proofErr w:type="spellStart"/>
      <w:r w:rsidRPr="00677323">
        <w:t>inertisering</w:t>
      </w:r>
      <w:proofErr w:type="spellEnd"/>
      <w:r w:rsidRPr="00677323">
        <w:t xml:space="preserve"> av </w:t>
      </w:r>
      <w:proofErr w:type="spellStart"/>
      <w:r w:rsidRPr="00677323">
        <w:t>återkokare</w:t>
      </w:r>
      <w:proofErr w:type="spellEnd"/>
      <w:r w:rsidRPr="00677323">
        <w:t>/</w:t>
      </w:r>
      <w:proofErr w:type="spellStart"/>
      <w:r w:rsidRPr="00677323">
        <w:t>stripper</w:t>
      </w:r>
      <w:proofErr w:type="spellEnd"/>
      <w:r w:rsidRPr="00677323">
        <w:t xml:space="preserve"> och </w:t>
      </w:r>
      <w:proofErr w:type="spellStart"/>
      <w:r w:rsidRPr="00677323">
        <w:t>absorber</w:t>
      </w:r>
      <w:proofErr w:type="spellEnd"/>
      <w:r w:rsidRPr="00677323">
        <w:t xml:space="preserve"> samtidigt.</w:t>
      </w:r>
    </w:p>
    <w:p w14:paraId="0F90AA93" w14:textId="77777777" w:rsidR="00EE6B35" w:rsidRPr="00677323" w:rsidRDefault="00EE6B35" w:rsidP="0059390E">
      <w:pPr>
        <w:pStyle w:val="Brdtext"/>
      </w:pPr>
      <w:proofErr w:type="spellStart"/>
      <w:r w:rsidRPr="00677323">
        <w:t>Kvävgas</w:t>
      </w:r>
      <w:r w:rsidR="00BD0195" w:rsidRPr="00677323">
        <w:t>inertiseringen</w:t>
      </w:r>
      <w:proofErr w:type="spellEnd"/>
      <w:r w:rsidRPr="00677323">
        <w:t xml:space="preserve"> för </w:t>
      </w:r>
      <w:r w:rsidR="004D7A69" w:rsidRPr="00677323">
        <w:t>reduktionsgas</w:t>
      </w:r>
      <w:r w:rsidRPr="00677323">
        <w:t xml:space="preserve">kretsen </w:t>
      </w:r>
      <w:r w:rsidR="007B07EC" w:rsidRPr="00677323">
        <w:t xml:space="preserve">och </w:t>
      </w:r>
      <w:proofErr w:type="spellStart"/>
      <w:r w:rsidR="007B07EC" w:rsidRPr="00677323">
        <w:t>återkokaren</w:t>
      </w:r>
      <w:proofErr w:type="spellEnd"/>
      <w:r w:rsidR="007B07EC" w:rsidRPr="00677323">
        <w:t xml:space="preserve"> förreglas om kvävgastrycket är lägre än processtrycket.</w:t>
      </w:r>
    </w:p>
    <w:p w14:paraId="3BEC8246" w14:textId="237A4115" w:rsidR="00DD0B3F" w:rsidRPr="00677323" w:rsidRDefault="00DD0B3F" w:rsidP="00DD0B3F">
      <w:pPr>
        <w:pStyle w:val="Brdtext"/>
        <w:rPr>
          <w:i/>
        </w:rPr>
      </w:pPr>
      <w:r w:rsidRPr="00677323">
        <w:rPr>
          <w:i/>
        </w:rPr>
        <w:t>Mätningar via säkerhetssystem (</w:t>
      </w:r>
      <w:proofErr w:type="spellStart"/>
      <w:r w:rsidR="009B6844" w:rsidRPr="00677323">
        <w:rPr>
          <w:i/>
        </w:rPr>
        <w:t>SDInReal</w:t>
      </w:r>
      <w:proofErr w:type="spellEnd"/>
      <w:r w:rsidRPr="00677323">
        <w:rPr>
          <w:i/>
        </w:rPr>
        <w:t>):</w:t>
      </w:r>
    </w:p>
    <w:tbl>
      <w:tblPr>
        <w:tblStyle w:val="Tabellrutnt"/>
        <w:tblW w:w="7933" w:type="dxa"/>
        <w:tblInd w:w="1134" w:type="dxa"/>
        <w:tblLook w:val="04A0" w:firstRow="1" w:lastRow="0" w:firstColumn="1" w:lastColumn="0" w:noHBand="0" w:noVBand="1"/>
      </w:tblPr>
      <w:tblGrid>
        <w:gridCol w:w="1551"/>
        <w:gridCol w:w="2130"/>
        <w:gridCol w:w="1323"/>
        <w:gridCol w:w="585"/>
        <w:gridCol w:w="586"/>
        <w:gridCol w:w="586"/>
        <w:gridCol w:w="586"/>
        <w:gridCol w:w="586"/>
      </w:tblGrid>
      <w:tr w:rsidR="00677323" w:rsidRPr="00677323" w14:paraId="0B1108CC" w14:textId="77777777" w:rsidTr="00394D55">
        <w:tc>
          <w:tcPr>
            <w:tcW w:w="1551" w:type="dxa"/>
          </w:tcPr>
          <w:p w14:paraId="7B4E8C18" w14:textId="77777777" w:rsidR="00DD0B3F" w:rsidRPr="00677323" w:rsidRDefault="00DD0B3F" w:rsidP="00394D55">
            <w:pPr>
              <w:pStyle w:val="Brdtext"/>
              <w:ind w:left="0"/>
            </w:pPr>
            <w:r w:rsidRPr="00677323">
              <w:t>Objekt/Signal</w:t>
            </w:r>
          </w:p>
        </w:tc>
        <w:tc>
          <w:tcPr>
            <w:tcW w:w="2130" w:type="dxa"/>
          </w:tcPr>
          <w:p w14:paraId="0F617EAA" w14:textId="77777777" w:rsidR="00DD0B3F" w:rsidRPr="00677323" w:rsidRDefault="00DD0B3F" w:rsidP="00394D55">
            <w:pPr>
              <w:pStyle w:val="Brdtext"/>
              <w:ind w:left="0"/>
            </w:pPr>
            <w:r w:rsidRPr="00677323">
              <w:t>Beskrivning</w:t>
            </w:r>
          </w:p>
        </w:tc>
        <w:tc>
          <w:tcPr>
            <w:tcW w:w="1323" w:type="dxa"/>
          </w:tcPr>
          <w:p w14:paraId="2A4502AC" w14:textId="77777777" w:rsidR="00DD0B3F" w:rsidRPr="00677323" w:rsidRDefault="00DD0B3F" w:rsidP="00394D55">
            <w:pPr>
              <w:pStyle w:val="Brdtext"/>
              <w:ind w:left="0"/>
            </w:pPr>
            <w:r w:rsidRPr="00677323">
              <w:t>Mätområde</w:t>
            </w:r>
          </w:p>
        </w:tc>
        <w:tc>
          <w:tcPr>
            <w:tcW w:w="585" w:type="dxa"/>
          </w:tcPr>
          <w:p w14:paraId="34843BD4" w14:textId="77777777" w:rsidR="00DD0B3F" w:rsidRPr="00677323" w:rsidRDefault="00DD0B3F" w:rsidP="00394D55">
            <w:pPr>
              <w:pStyle w:val="Brdtext"/>
              <w:ind w:left="0"/>
            </w:pPr>
            <w:r w:rsidRPr="00677323">
              <w:t>L2</w:t>
            </w:r>
          </w:p>
        </w:tc>
        <w:tc>
          <w:tcPr>
            <w:tcW w:w="586" w:type="dxa"/>
          </w:tcPr>
          <w:p w14:paraId="4FF80876" w14:textId="77777777" w:rsidR="00DD0B3F" w:rsidRPr="00677323" w:rsidRDefault="00DD0B3F" w:rsidP="00394D55">
            <w:pPr>
              <w:pStyle w:val="Brdtext"/>
              <w:ind w:left="0"/>
            </w:pPr>
            <w:r w:rsidRPr="00677323">
              <w:t>L1</w:t>
            </w:r>
          </w:p>
        </w:tc>
        <w:tc>
          <w:tcPr>
            <w:tcW w:w="586" w:type="dxa"/>
          </w:tcPr>
          <w:p w14:paraId="7969658A" w14:textId="77777777" w:rsidR="00DD0B3F" w:rsidRPr="00677323" w:rsidRDefault="00DD0B3F" w:rsidP="00394D55">
            <w:pPr>
              <w:pStyle w:val="Brdtext"/>
              <w:ind w:left="0"/>
            </w:pPr>
            <w:r w:rsidRPr="00677323">
              <w:t>H1</w:t>
            </w:r>
          </w:p>
        </w:tc>
        <w:tc>
          <w:tcPr>
            <w:tcW w:w="586" w:type="dxa"/>
          </w:tcPr>
          <w:p w14:paraId="5B6954B2" w14:textId="77777777" w:rsidR="00DD0B3F" w:rsidRPr="00677323" w:rsidRDefault="00DD0B3F" w:rsidP="00394D55">
            <w:pPr>
              <w:pStyle w:val="Brdtext"/>
              <w:ind w:left="0"/>
            </w:pPr>
            <w:r w:rsidRPr="00677323">
              <w:t>H2</w:t>
            </w:r>
          </w:p>
        </w:tc>
        <w:tc>
          <w:tcPr>
            <w:tcW w:w="586" w:type="dxa"/>
          </w:tcPr>
          <w:p w14:paraId="72E30A5A" w14:textId="77777777" w:rsidR="00DD0B3F" w:rsidRPr="00677323" w:rsidRDefault="00DD0B3F" w:rsidP="00394D55">
            <w:pPr>
              <w:pStyle w:val="Brdtext"/>
              <w:ind w:left="0"/>
            </w:pPr>
            <w:r w:rsidRPr="00677323">
              <w:t>SIL</w:t>
            </w:r>
          </w:p>
        </w:tc>
      </w:tr>
      <w:tr w:rsidR="00DD0B3F" w:rsidRPr="00677323" w14:paraId="23EC5ABD" w14:textId="77777777" w:rsidTr="00394D55">
        <w:tc>
          <w:tcPr>
            <w:tcW w:w="1551" w:type="dxa"/>
          </w:tcPr>
          <w:p w14:paraId="278B3561" w14:textId="77777777" w:rsidR="00DD0B3F" w:rsidRPr="00677323" w:rsidRDefault="00DD0B3F" w:rsidP="00394D55">
            <w:pPr>
              <w:pStyle w:val="Brdtext"/>
              <w:ind w:left="0"/>
            </w:pPr>
            <w:r w:rsidRPr="00677323">
              <w:t>254PI330</w:t>
            </w:r>
          </w:p>
        </w:tc>
        <w:tc>
          <w:tcPr>
            <w:tcW w:w="2130" w:type="dxa"/>
          </w:tcPr>
          <w:p w14:paraId="228B97B7" w14:textId="77777777" w:rsidR="00DD0B3F" w:rsidRPr="00677323" w:rsidRDefault="00DD0B3F" w:rsidP="00394D55">
            <w:pPr>
              <w:pStyle w:val="Brdtext"/>
              <w:ind w:left="0"/>
            </w:pPr>
            <w:r w:rsidRPr="00677323">
              <w:t>Tryck kvävgas</w:t>
            </w:r>
          </w:p>
        </w:tc>
        <w:tc>
          <w:tcPr>
            <w:tcW w:w="1323" w:type="dxa"/>
          </w:tcPr>
          <w:p w14:paraId="60481A46" w14:textId="77777777" w:rsidR="00DD0B3F" w:rsidRPr="00677323" w:rsidRDefault="00DD0B3F" w:rsidP="00394D55">
            <w:pPr>
              <w:pStyle w:val="Brdtext"/>
              <w:ind w:left="0"/>
            </w:pPr>
            <w:r w:rsidRPr="00677323">
              <w:t>0 - 15 bar</w:t>
            </w:r>
          </w:p>
        </w:tc>
        <w:tc>
          <w:tcPr>
            <w:tcW w:w="585" w:type="dxa"/>
          </w:tcPr>
          <w:p w14:paraId="4924E49E" w14:textId="77777777" w:rsidR="00DD0B3F" w:rsidRPr="00677323" w:rsidRDefault="006569B2" w:rsidP="00394D55">
            <w:pPr>
              <w:pStyle w:val="Brdtext"/>
              <w:ind w:left="0"/>
              <w:rPr>
                <w:highlight w:val="yellow"/>
              </w:rPr>
            </w:pPr>
            <w:r w:rsidRPr="00677323">
              <w:t>3,8</w:t>
            </w:r>
          </w:p>
        </w:tc>
        <w:tc>
          <w:tcPr>
            <w:tcW w:w="586" w:type="dxa"/>
          </w:tcPr>
          <w:p w14:paraId="27635E89" w14:textId="411E09D7" w:rsidR="00DD0B3F" w:rsidRPr="00677323" w:rsidRDefault="00826313" w:rsidP="006569B2">
            <w:pPr>
              <w:pStyle w:val="Brdtext"/>
              <w:ind w:left="0"/>
            </w:pPr>
            <w:r w:rsidRPr="00677323">
              <w:t>5</w:t>
            </w:r>
          </w:p>
        </w:tc>
        <w:tc>
          <w:tcPr>
            <w:tcW w:w="586" w:type="dxa"/>
          </w:tcPr>
          <w:p w14:paraId="2A2E7F25" w14:textId="77777777" w:rsidR="00DD0B3F" w:rsidRPr="00677323" w:rsidRDefault="00DD0B3F" w:rsidP="00394D55">
            <w:pPr>
              <w:pStyle w:val="Brdtext"/>
              <w:ind w:left="0"/>
            </w:pPr>
          </w:p>
        </w:tc>
        <w:tc>
          <w:tcPr>
            <w:tcW w:w="586" w:type="dxa"/>
          </w:tcPr>
          <w:p w14:paraId="54D06BF5" w14:textId="77777777" w:rsidR="00DD0B3F" w:rsidRPr="00677323" w:rsidRDefault="00DD0B3F" w:rsidP="00394D55">
            <w:pPr>
              <w:pStyle w:val="Brdtext"/>
              <w:ind w:left="0"/>
            </w:pPr>
          </w:p>
        </w:tc>
        <w:tc>
          <w:tcPr>
            <w:tcW w:w="586" w:type="dxa"/>
          </w:tcPr>
          <w:p w14:paraId="5ACA74B6" w14:textId="77777777" w:rsidR="00DD0B3F" w:rsidRPr="00677323" w:rsidRDefault="00DD0B3F" w:rsidP="00394D55">
            <w:pPr>
              <w:pStyle w:val="Brdtext"/>
              <w:ind w:left="0"/>
            </w:pPr>
            <w:r w:rsidRPr="00677323">
              <w:t>1</w:t>
            </w:r>
          </w:p>
        </w:tc>
      </w:tr>
    </w:tbl>
    <w:p w14:paraId="3D61B85C" w14:textId="77777777" w:rsidR="00DD0B3F" w:rsidRPr="00677323" w:rsidRDefault="00DD0B3F" w:rsidP="00DD0B3F">
      <w:pPr>
        <w:pStyle w:val="Brdtext"/>
        <w:rPr>
          <w:i/>
        </w:rPr>
      </w:pPr>
    </w:p>
    <w:p w14:paraId="4C1B8103" w14:textId="77777777" w:rsidR="006C37EB" w:rsidRPr="00677323" w:rsidRDefault="006C37EB" w:rsidP="006C37EB">
      <w:pPr>
        <w:pStyle w:val="Brdtext"/>
        <w:rPr>
          <w:i/>
        </w:rPr>
      </w:pPr>
      <w:r w:rsidRPr="00677323">
        <w:rPr>
          <w:i/>
        </w:rPr>
        <w:t>Beräknade värden i säkerhetssystem (</w:t>
      </w:r>
      <w:proofErr w:type="spellStart"/>
      <w:r w:rsidRPr="00677323">
        <w:rPr>
          <w:i/>
        </w:rPr>
        <w:t>SDReal</w:t>
      </w:r>
      <w:proofErr w:type="spellEnd"/>
      <w:r w:rsidRPr="00677323">
        <w:rPr>
          <w:i/>
        </w:rPr>
        <w:t>?)</w:t>
      </w:r>
    </w:p>
    <w:tbl>
      <w:tblPr>
        <w:tblStyle w:val="Tabellrutnt"/>
        <w:tblW w:w="7933" w:type="dxa"/>
        <w:tblInd w:w="1134" w:type="dxa"/>
        <w:tblLook w:val="04A0" w:firstRow="1" w:lastRow="0" w:firstColumn="1" w:lastColumn="0" w:noHBand="0" w:noVBand="1"/>
      </w:tblPr>
      <w:tblGrid>
        <w:gridCol w:w="1551"/>
        <w:gridCol w:w="2093"/>
        <w:gridCol w:w="1323"/>
        <w:gridCol w:w="580"/>
        <w:gridCol w:w="636"/>
        <w:gridCol w:w="582"/>
        <w:gridCol w:w="582"/>
        <w:gridCol w:w="586"/>
      </w:tblGrid>
      <w:tr w:rsidR="00677323" w:rsidRPr="00677323" w14:paraId="7CC4DD39" w14:textId="77777777" w:rsidTr="006C37EB">
        <w:tc>
          <w:tcPr>
            <w:tcW w:w="1551" w:type="dxa"/>
          </w:tcPr>
          <w:p w14:paraId="56312F06" w14:textId="77777777" w:rsidR="006C37EB" w:rsidRPr="00677323" w:rsidRDefault="006C37EB" w:rsidP="00722851">
            <w:pPr>
              <w:pStyle w:val="Brdtext"/>
              <w:ind w:left="0"/>
            </w:pPr>
            <w:r w:rsidRPr="00677323">
              <w:t>Objekt/Signal</w:t>
            </w:r>
          </w:p>
        </w:tc>
        <w:tc>
          <w:tcPr>
            <w:tcW w:w="2093" w:type="dxa"/>
          </w:tcPr>
          <w:p w14:paraId="37E5D857" w14:textId="77777777" w:rsidR="006C37EB" w:rsidRPr="00677323" w:rsidRDefault="006C37EB" w:rsidP="00722851">
            <w:pPr>
              <w:pStyle w:val="Brdtext"/>
              <w:ind w:left="0"/>
            </w:pPr>
            <w:r w:rsidRPr="00677323">
              <w:t>Beskrivning</w:t>
            </w:r>
          </w:p>
        </w:tc>
        <w:tc>
          <w:tcPr>
            <w:tcW w:w="1323" w:type="dxa"/>
          </w:tcPr>
          <w:p w14:paraId="07A94F4F" w14:textId="77777777" w:rsidR="006C37EB" w:rsidRPr="00677323" w:rsidRDefault="006C37EB" w:rsidP="00722851">
            <w:pPr>
              <w:pStyle w:val="Brdtext"/>
              <w:ind w:left="0"/>
            </w:pPr>
            <w:r w:rsidRPr="00677323">
              <w:t>Mätområde</w:t>
            </w:r>
          </w:p>
        </w:tc>
        <w:tc>
          <w:tcPr>
            <w:tcW w:w="580" w:type="dxa"/>
          </w:tcPr>
          <w:p w14:paraId="05544B0A" w14:textId="77777777" w:rsidR="006C37EB" w:rsidRPr="00677323" w:rsidRDefault="006C37EB" w:rsidP="00722851">
            <w:pPr>
              <w:pStyle w:val="Brdtext"/>
              <w:ind w:left="0"/>
            </w:pPr>
            <w:r w:rsidRPr="00677323">
              <w:t>L2</w:t>
            </w:r>
          </w:p>
        </w:tc>
        <w:tc>
          <w:tcPr>
            <w:tcW w:w="636" w:type="dxa"/>
          </w:tcPr>
          <w:p w14:paraId="0DCF8119" w14:textId="77777777" w:rsidR="006C37EB" w:rsidRPr="00677323" w:rsidRDefault="006C37EB" w:rsidP="00722851">
            <w:pPr>
              <w:pStyle w:val="Brdtext"/>
              <w:ind w:left="0"/>
            </w:pPr>
            <w:r w:rsidRPr="00677323">
              <w:t>L1</w:t>
            </w:r>
          </w:p>
        </w:tc>
        <w:tc>
          <w:tcPr>
            <w:tcW w:w="582" w:type="dxa"/>
          </w:tcPr>
          <w:p w14:paraId="6C9853FA" w14:textId="77777777" w:rsidR="006C37EB" w:rsidRPr="00677323" w:rsidRDefault="006C37EB" w:rsidP="00722851">
            <w:pPr>
              <w:pStyle w:val="Brdtext"/>
              <w:ind w:left="0"/>
            </w:pPr>
            <w:r w:rsidRPr="00677323">
              <w:t>H1</w:t>
            </w:r>
          </w:p>
        </w:tc>
        <w:tc>
          <w:tcPr>
            <w:tcW w:w="582" w:type="dxa"/>
          </w:tcPr>
          <w:p w14:paraId="2ADA8AFE" w14:textId="77777777" w:rsidR="006C37EB" w:rsidRPr="00677323" w:rsidRDefault="006C37EB" w:rsidP="00722851">
            <w:pPr>
              <w:pStyle w:val="Brdtext"/>
              <w:ind w:left="0"/>
            </w:pPr>
            <w:r w:rsidRPr="00677323">
              <w:t>H2</w:t>
            </w:r>
          </w:p>
        </w:tc>
        <w:tc>
          <w:tcPr>
            <w:tcW w:w="586" w:type="dxa"/>
          </w:tcPr>
          <w:p w14:paraId="1D12FEC7" w14:textId="77777777" w:rsidR="006C37EB" w:rsidRPr="00677323" w:rsidRDefault="006C37EB" w:rsidP="00722851">
            <w:pPr>
              <w:pStyle w:val="Brdtext"/>
              <w:ind w:left="0"/>
            </w:pPr>
            <w:r w:rsidRPr="00677323">
              <w:t>SIL</w:t>
            </w:r>
          </w:p>
        </w:tc>
      </w:tr>
      <w:tr w:rsidR="00677323" w:rsidRPr="00677323" w14:paraId="5386938F" w14:textId="77777777" w:rsidTr="006C37EB">
        <w:tc>
          <w:tcPr>
            <w:tcW w:w="1551" w:type="dxa"/>
          </w:tcPr>
          <w:p w14:paraId="2767D81B" w14:textId="2CCEA539" w:rsidR="006C37EB" w:rsidRPr="00677323" w:rsidRDefault="006C37EB" w:rsidP="00722851">
            <w:pPr>
              <w:pStyle w:val="Brdtext"/>
              <w:ind w:left="0"/>
            </w:pPr>
            <w:r w:rsidRPr="00677323">
              <w:t>347XI306</w:t>
            </w:r>
          </w:p>
        </w:tc>
        <w:tc>
          <w:tcPr>
            <w:tcW w:w="2093" w:type="dxa"/>
          </w:tcPr>
          <w:p w14:paraId="55DA5C26" w14:textId="21CA07FD" w:rsidR="006C37EB" w:rsidRPr="00677323" w:rsidRDefault="00826313" w:rsidP="00722851">
            <w:pPr>
              <w:pStyle w:val="Brdtext"/>
              <w:ind w:left="0"/>
            </w:pPr>
            <w:proofErr w:type="spellStart"/>
            <w:r w:rsidRPr="00677323">
              <w:t>Diff.tryck</w:t>
            </w:r>
            <w:proofErr w:type="spellEnd"/>
            <w:r w:rsidRPr="00677323">
              <w:t xml:space="preserve"> kvävgas/gastryck </w:t>
            </w:r>
            <w:proofErr w:type="spellStart"/>
            <w:r w:rsidRPr="00677323">
              <w:t>absorber</w:t>
            </w:r>
            <w:proofErr w:type="spellEnd"/>
          </w:p>
        </w:tc>
        <w:tc>
          <w:tcPr>
            <w:tcW w:w="1323" w:type="dxa"/>
          </w:tcPr>
          <w:p w14:paraId="350DFD90" w14:textId="131F28F7" w:rsidR="006C37EB" w:rsidRPr="00677323" w:rsidRDefault="003B2EAA" w:rsidP="00722851">
            <w:pPr>
              <w:pStyle w:val="Brdtext"/>
              <w:ind w:left="0"/>
            </w:pPr>
            <w:r w:rsidRPr="00677323">
              <w:t>0</w:t>
            </w:r>
            <w:r w:rsidR="006C37EB" w:rsidRPr="00677323">
              <w:t xml:space="preserve"> – 5 bar</w:t>
            </w:r>
          </w:p>
        </w:tc>
        <w:tc>
          <w:tcPr>
            <w:tcW w:w="580" w:type="dxa"/>
          </w:tcPr>
          <w:p w14:paraId="74C55C65" w14:textId="77777777" w:rsidR="006C37EB" w:rsidRPr="00677323" w:rsidRDefault="006C37EB" w:rsidP="00722851">
            <w:pPr>
              <w:pStyle w:val="Brdtext"/>
              <w:ind w:left="0"/>
              <w:rPr>
                <w:highlight w:val="yellow"/>
              </w:rPr>
            </w:pPr>
            <w:r w:rsidRPr="00677323">
              <w:t>1</w:t>
            </w:r>
          </w:p>
        </w:tc>
        <w:tc>
          <w:tcPr>
            <w:tcW w:w="636" w:type="dxa"/>
          </w:tcPr>
          <w:p w14:paraId="52767BC9" w14:textId="46D1A24C" w:rsidR="006C37EB" w:rsidRPr="00677323" w:rsidRDefault="003B2EAA" w:rsidP="00722851">
            <w:pPr>
              <w:pStyle w:val="Brdtext"/>
              <w:ind w:left="0"/>
            </w:pPr>
            <w:r w:rsidRPr="00677323">
              <w:t>3</w:t>
            </w:r>
          </w:p>
        </w:tc>
        <w:tc>
          <w:tcPr>
            <w:tcW w:w="582" w:type="dxa"/>
          </w:tcPr>
          <w:p w14:paraId="2677B9D8" w14:textId="77777777" w:rsidR="006C37EB" w:rsidRPr="00677323" w:rsidRDefault="006C37EB" w:rsidP="00722851">
            <w:pPr>
              <w:pStyle w:val="Brdtext"/>
              <w:ind w:left="0"/>
            </w:pPr>
          </w:p>
        </w:tc>
        <w:tc>
          <w:tcPr>
            <w:tcW w:w="582" w:type="dxa"/>
          </w:tcPr>
          <w:p w14:paraId="5A21558E" w14:textId="77777777" w:rsidR="006C37EB" w:rsidRPr="00677323" w:rsidRDefault="006C37EB" w:rsidP="00722851">
            <w:pPr>
              <w:pStyle w:val="Brdtext"/>
              <w:ind w:left="0"/>
            </w:pPr>
          </w:p>
        </w:tc>
        <w:tc>
          <w:tcPr>
            <w:tcW w:w="586" w:type="dxa"/>
          </w:tcPr>
          <w:p w14:paraId="4BDC0A5E" w14:textId="77777777" w:rsidR="006C37EB" w:rsidRPr="00677323" w:rsidRDefault="006C37EB" w:rsidP="00722851">
            <w:pPr>
              <w:pStyle w:val="Brdtext"/>
              <w:ind w:left="0"/>
            </w:pPr>
            <w:r w:rsidRPr="00677323">
              <w:t>1</w:t>
            </w:r>
          </w:p>
        </w:tc>
      </w:tr>
      <w:tr w:rsidR="006C37EB" w:rsidRPr="00677323" w14:paraId="56883768" w14:textId="77777777" w:rsidTr="006C37EB">
        <w:tc>
          <w:tcPr>
            <w:tcW w:w="1551" w:type="dxa"/>
          </w:tcPr>
          <w:p w14:paraId="7B2147F8" w14:textId="14BB86A2" w:rsidR="006C37EB" w:rsidRPr="00677323" w:rsidRDefault="006C37EB" w:rsidP="006C37EB">
            <w:pPr>
              <w:pStyle w:val="Brdtext"/>
              <w:ind w:left="0"/>
            </w:pPr>
            <w:r w:rsidRPr="00677323">
              <w:t>254XI330</w:t>
            </w:r>
          </w:p>
        </w:tc>
        <w:tc>
          <w:tcPr>
            <w:tcW w:w="2093" w:type="dxa"/>
          </w:tcPr>
          <w:p w14:paraId="46D2F393" w14:textId="7928A494" w:rsidR="006C37EB" w:rsidRPr="00677323" w:rsidRDefault="006C37EB" w:rsidP="006C37EB">
            <w:pPr>
              <w:pStyle w:val="Brdtext"/>
              <w:ind w:left="0"/>
            </w:pPr>
            <w:proofErr w:type="spellStart"/>
            <w:r w:rsidRPr="00677323">
              <w:t>Diff.tryck</w:t>
            </w:r>
            <w:proofErr w:type="spellEnd"/>
            <w:r w:rsidRPr="00677323">
              <w:t xml:space="preserve"> kvävgas/gastryck </w:t>
            </w:r>
            <w:proofErr w:type="spellStart"/>
            <w:r w:rsidRPr="00677323">
              <w:t>stripper</w:t>
            </w:r>
            <w:proofErr w:type="spellEnd"/>
          </w:p>
        </w:tc>
        <w:tc>
          <w:tcPr>
            <w:tcW w:w="1323" w:type="dxa"/>
          </w:tcPr>
          <w:p w14:paraId="25D71942" w14:textId="273EB6A8" w:rsidR="006C37EB" w:rsidRPr="00677323" w:rsidRDefault="006C37EB" w:rsidP="006C37EB">
            <w:pPr>
              <w:pStyle w:val="Brdtext"/>
              <w:ind w:left="0"/>
            </w:pPr>
            <w:r w:rsidRPr="00677323">
              <w:t>0 - 10 bar</w:t>
            </w:r>
          </w:p>
        </w:tc>
        <w:tc>
          <w:tcPr>
            <w:tcW w:w="580" w:type="dxa"/>
          </w:tcPr>
          <w:p w14:paraId="47F0BE0F" w14:textId="00577CC6" w:rsidR="006C37EB" w:rsidRPr="00677323" w:rsidRDefault="00842304" w:rsidP="006C37EB">
            <w:pPr>
              <w:pStyle w:val="Brdtext"/>
              <w:ind w:left="0"/>
            </w:pPr>
            <w:r w:rsidRPr="00677323">
              <w:t>1</w:t>
            </w:r>
          </w:p>
        </w:tc>
        <w:tc>
          <w:tcPr>
            <w:tcW w:w="636" w:type="dxa"/>
          </w:tcPr>
          <w:p w14:paraId="79B8316B" w14:textId="435E4A83" w:rsidR="006C37EB" w:rsidRPr="00677323" w:rsidRDefault="00842304" w:rsidP="006C37EB">
            <w:pPr>
              <w:pStyle w:val="Brdtext"/>
              <w:ind w:left="0"/>
            </w:pPr>
            <w:r w:rsidRPr="00677323">
              <w:t>3</w:t>
            </w:r>
          </w:p>
        </w:tc>
        <w:tc>
          <w:tcPr>
            <w:tcW w:w="582" w:type="dxa"/>
          </w:tcPr>
          <w:p w14:paraId="2A4CCC42" w14:textId="2D73371E" w:rsidR="006C37EB" w:rsidRPr="00677323" w:rsidRDefault="006C37EB" w:rsidP="006C37EB">
            <w:pPr>
              <w:pStyle w:val="Brdtext"/>
              <w:ind w:left="0"/>
            </w:pPr>
          </w:p>
        </w:tc>
        <w:tc>
          <w:tcPr>
            <w:tcW w:w="582" w:type="dxa"/>
          </w:tcPr>
          <w:p w14:paraId="5F44D984" w14:textId="77777777" w:rsidR="006C37EB" w:rsidRPr="00677323" w:rsidRDefault="006C37EB" w:rsidP="006C37EB">
            <w:pPr>
              <w:pStyle w:val="Brdtext"/>
              <w:ind w:left="0"/>
            </w:pPr>
          </w:p>
        </w:tc>
        <w:tc>
          <w:tcPr>
            <w:tcW w:w="586" w:type="dxa"/>
          </w:tcPr>
          <w:p w14:paraId="6F59791D" w14:textId="77777777" w:rsidR="006C37EB" w:rsidRPr="00677323" w:rsidRDefault="006C37EB" w:rsidP="006C37EB">
            <w:pPr>
              <w:pStyle w:val="Brdtext"/>
              <w:ind w:left="0"/>
            </w:pPr>
          </w:p>
        </w:tc>
      </w:tr>
    </w:tbl>
    <w:p w14:paraId="77D89D67" w14:textId="77777777" w:rsidR="006C37EB" w:rsidRPr="00677323" w:rsidRDefault="006C37EB" w:rsidP="00DD0B3F">
      <w:pPr>
        <w:pStyle w:val="Brdtext"/>
        <w:rPr>
          <w:i/>
        </w:rPr>
      </w:pPr>
    </w:p>
    <w:p w14:paraId="68EA87FF" w14:textId="271DBCCD" w:rsidR="00DD0B3F" w:rsidRPr="00677323" w:rsidRDefault="00DD0B3F" w:rsidP="00DD0B3F">
      <w:pPr>
        <w:pStyle w:val="Brdtext"/>
      </w:pPr>
      <w:r w:rsidRPr="00677323">
        <w:t>Differenstrycket mellan kvävgas och</w:t>
      </w:r>
      <w:r w:rsidR="00C52E83" w:rsidRPr="00677323">
        <w:t xml:space="preserve"> gastryck i </w:t>
      </w:r>
      <w:proofErr w:type="spellStart"/>
      <w:r w:rsidR="00C52E83" w:rsidRPr="00677323">
        <w:t>stripper</w:t>
      </w:r>
      <w:proofErr w:type="spellEnd"/>
      <w:r w:rsidR="00C52E83" w:rsidRPr="00677323">
        <w:t xml:space="preserve"> beräknas </w:t>
      </w:r>
      <w:r w:rsidRPr="00677323">
        <w:t>som:</w:t>
      </w:r>
    </w:p>
    <w:p w14:paraId="08703508" w14:textId="77777777" w:rsidR="00DD0B3F" w:rsidRPr="00677323" w:rsidRDefault="00DD0B3F" w:rsidP="00DD0B3F">
      <w:pPr>
        <w:pStyle w:val="Brdtext"/>
      </w:pPr>
      <w:r w:rsidRPr="00677323">
        <w:lastRenderedPageBreak/>
        <w:t>254XI330 = (254PI330 – 347PI311)</w:t>
      </w:r>
    </w:p>
    <w:p w14:paraId="53AF1CE4" w14:textId="77777777" w:rsidR="00DD0B3F" w:rsidRPr="00677323" w:rsidRDefault="00DD0B3F" w:rsidP="00DD0B3F">
      <w:pPr>
        <w:pStyle w:val="Brdtext"/>
      </w:pPr>
    </w:p>
    <w:p w14:paraId="7FF43E60" w14:textId="77777777" w:rsidR="00DD0B3F" w:rsidRPr="00677323" w:rsidRDefault="00DD0B3F" w:rsidP="00DD0B3F">
      <w:pPr>
        <w:pStyle w:val="Brdtext"/>
      </w:pPr>
      <w:r w:rsidRPr="00677323">
        <w:t xml:space="preserve">Differenstrycket mellan kvävgas och gastryck i </w:t>
      </w:r>
      <w:proofErr w:type="spellStart"/>
      <w:r w:rsidRPr="00677323">
        <w:t>absorber</w:t>
      </w:r>
      <w:proofErr w:type="spellEnd"/>
      <w:r w:rsidRPr="00677323">
        <w:t xml:space="preserve"> beräknas i säkerhetssystem som:</w:t>
      </w:r>
    </w:p>
    <w:p w14:paraId="5809EA20" w14:textId="77777777" w:rsidR="00DD0B3F" w:rsidRPr="00677323" w:rsidRDefault="00DD0B3F" w:rsidP="00DD0B3F">
      <w:pPr>
        <w:pStyle w:val="Brdtext"/>
      </w:pPr>
      <w:r w:rsidRPr="00677323">
        <w:t>347XI306 = (254PI330 – 347PI306)</w:t>
      </w:r>
    </w:p>
    <w:p w14:paraId="1A96C665" w14:textId="77777777" w:rsidR="00DD0B3F" w:rsidRPr="00677323" w:rsidRDefault="00DD0B3F" w:rsidP="00DD0B3F">
      <w:pPr>
        <w:pStyle w:val="Brdtext"/>
      </w:pPr>
    </w:p>
    <w:p w14:paraId="2545D1E2" w14:textId="77777777" w:rsidR="00DD0B3F" w:rsidRPr="00677323" w:rsidRDefault="00DD0B3F" w:rsidP="00DD0B3F">
      <w:pPr>
        <w:pStyle w:val="Brdtext"/>
      </w:pPr>
      <w:r w:rsidRPr="00677323">
        <w:rPr>
          <w:i/>
        </w:rPr>
        <w:t>Vakter (DIS):</w:t>
      </w:r>
    </w:p>
    <w:tbl>
      <w:tblPr>
        <w:tblStyle w:val="Tabellrutnt"/>
        <w:tblW w:w="7933" w:type="dxa"/>
        <w:tblInd w:w="1134" w:type="dxa"/>
        <w:tblLayout w:type="fixed"/>
        <w:tblLook w:val="04A0" w:firstRow="1" w:lastRow="0" w:firstColumn="1" w:lastColumn="0" w:noHBand="0" w:noVBand="1"/>
      </w:tblPr>
      <w:tblGrid>
        <w:gridCol w:w="1980"/>
        <w:gridCol w:w="4536"/>
        <w:gridCol w:w="1417"/>
      </w:tblGrid>
      <w:tr w:rsidR="00677323" w:rsidRPr="00677323" w14:paraId="0010CE56" w14:textId="77777777" w:rsidTr="00394D55">
        <w:tc>
          <w:tcPr>
            <w:tcW w:w="1980" w:type="dxa"/>
          </w:tcPr>
          <w:p w14:paraId="02917FA1" w14:textId="77777777" w:rsidR="00DD0B3F" w:rsidRPr="00677323" w:rsidRDefault="00DD0B3F" w:rsidP="00394D55">
            <w:pPr>
              <w:pStyle w:val="Brdtext"/>
              <w:ind w:left="0"/>
            </w:pPr>
            <w:r w:rsidRPr="00677323">
              <w:t>Objekt/Signal</w:t>
            </w:r>
          </w:p>
        </w:tc>
        <w:tc>
          <w:tcPr>
            <w:tcW w:w="4536" w:type="dxa"/>
          </w:tcPr>
          <w:p w14:paraId="22DA03A1" w14:textId="77777777" w:rsidR="00DD0B3F" w:rsidRPr="00677323" w:rsidRDefault="00DD0B3F" w:rsidP="00394D55">
            <w:pPr>
              <w:pStyle w:val="Brdtext"/>
              <w:ind w:left="0"/>
            </w:pPr>
            <w:r w:rsidRPr="00677323">
              <w:t>Beskrivning</w:t>
            </w:r>
          </w:p>
        </w:tc>
        <w:tc>
          <w:tcPr>
            <w:tcW w:w="1417" w:type="dxa"/>
          </w:tcPr>
          <w:p w14:paraId="20C9FD8D" w14:textId="77777777" w:rsidR="00DD0B3F" w:rsidRPr="00677323" w:rsidRDefault="00DD0B3F" w:rsidP="00394D55">
            <w:pPr>
              <w:pStyle w:val="Brdtext"/>
              <w:ind w:left="0"/>
            </w:pPr>
            <w:r w:rsidRPr="00677323">
              <w:t>Gränsvärde</w:t>
            </w:r>
          </w:p>
        </w:tc>
      </w:tr>
      <w:tr w:rsidR="00DD0B3F" w:rsidRPr="00677323" w14:paraId="03B81F38" w14:textId="77777777" w:rsidTr="00394D55">
        <w:tc>
          <w:tcPr>
            <w:tcW w:w="1980" w:type="dxa"/>
          </w:tcPr>
          <w:p w14:paraId="1FC870FE" w14:textId="77777777" w:rsidR="00DD0B3F" w:rsidRPr="00677323" w:rsidRDefault="00DD0B3F" w:rsidP="00394D55">
            <w:pPr>
              <w:pStyle w:val="Brdtext"/>
              <w:ind w:left="0"/>
            </w:pPr>
            <w:r w:rsidRPr="00677323">
              <w:t>254FS332</w:t>
            </w:r>
          </w:p>
        </w:tc>
        <w:tc>
          <w:tcPr>
            <w:tcW w:w="4536" w:type="dxa"/>
          </w:tcPr>
          <w:p w14:paraId="67A37925" w14:textId="77777777" w:rsidR="00DD0B3F" w:rsidRPr="00677323" w:rsidRDefault="00DD0B3F" w:rsidP="00394D55">
            <w:pPr>
              <w:pStyle w:val="Brdtext"/>
              <w:ind w:left="0"/>
            </w:pPr>
            <w:r w:rsidRPr="00677323">
              <w:t>Flöde kvävgas</w:t>
            </w:r>
          </w:p>
        </w:tc>
        <w:tc>
          <w:tcPr>
            <w:tcW w:w="1417" w:type="dxa"/>
          </w:tcPr>
          <w:p w14:paraId="056B62C0" w14:textId="77777777" w:rsidR="00DD0B3F" w:rsidRPr="00677323" w:rsidRDefault="00DD0B3F" w:rsidP="00394D55">
            <w:pPr>
              <w:pStyle w:val="Brdtext"/>
              <w:ind w:left="0"/>
            </w:pPr>
            <w:r w:rsidRPr="00677323">
              <w:t>180 Nm</w:t>
            </w:r>
            <w:r w:rsidRPr="00677323">
              <w:rPr>
                <w:vertAlign w:val="superscript"/>
              </w:rPr>
              <w:t>3</w:t>
            </w:r>
            <w:r w:rsidRPr="00677323">
              <w:t>/h</w:t>
            </w:r>
          </w:p>
        </w:tc>
      </w:tr>
    </w:tbl>
    <w:p w14:paraId="4992550D" w14:textId="77777777" w:rsidR="00DD0B3F" w:rsidRPr="00677323" w:rsidRDefault="00DD0B3F" w:rsidP="0059390E">
      <w:pPr>
        <w:pStyle w:val="Brdtext"/>
      </w:pPr>
    </w:p>
    <w:p w14:paraId="0DD5A5EC" w14:textId="7DCB5D21" w:rsidR="00B93D55" w:rsidRPr="00677323" w:rsidRDefault="00B05BBB" w:rsidP="00B93D55">
      <w:pPr>
        <w:pStyle w:val="Brdtext"/>
        <w:rPr>
          <w:i/>
        </w:rPr>
      </w:pPr>
      <w:proofErr w:type="spellStart"/>
      <w:r w:rsidRPr="00677323">
        <w:rPr>
          <w:i/>
        </w:rPr>
        <w:t>Inerti</w:t>
      </w:r>
      <w:r w:rsidR="003E5D09" w:rsidRPr="00677323">
        <w:rPr>
          <w:i/>
        </w:rPr>
        <w:t>s</w:t>
      </w:r>
      <w:r w:rsidRPr="00677323">
        <w:rPr>
          <w:i/>
        </w:rPr>
        <w:t>ering</w:t>
      </w:r>
      <w:proofErr w:type="spellEnd"/>
      <w:r w:rsidRPr="00677323">
        <w:rPr>
          <w:i/>
        </w:rPr>
        <w:t xml:space="preserve"> för reduktionsgaskretsen</w:t>
      </w:r>
    </w:p>
    <w:p w14:paraId="584B0C2D" w14:textId="4852305F" w:rsidR="00B05BBB" w:rsidRPr="00677323" w:rsidRDefault="00526142" w:rsidP="00B05BBB">
      <w:pPr>
        <w:pStyle w:val="Brdtext"/>
        <w:rPr>
          <w:i/>
        </w:rPr>
      </w:pPr>
      <w:r w:rsidRPr="00677323">
        <w:rPr>
          <w:i/>
        </w:rPr>
        <w:t>254</w:t>
      </w:r>
      <w:r w:rsidR="00B05BBB" w:rsidRPr="00677323">
        <w:rPr>
          <w:i/>
        </w:rPr>
        <w:t>SV559</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46C4BADC" w14:textId="77777777" w:rsidTr="00394D55">
        <w:trPr>
          <w:trHeight w:val="417"/>
        </w:trPr>
        <w:tc>
          <w:tcPr>
            <w:tcW w:w="1686" w:type="dxa"/>
          </w:tcPr>
          <w:p w14:paraId="521EF217" w14:textId="77777777" w:rsidR="00B05BBB" w:rsidRPr="00677323" w:rsidRDefault="00B05BBB" w:rsidP="00394D55">
            <w:pPr>
              <w:pStyle w:val="Brdtext"/>
              <w:ind w:left="0"/>
            </w:pPr>
            <w:r w:rsidRPr="00677323">
              <w:t>Objekttyp</w:t>
            </w:r>
          </w:p>
        </w:tc>
        <w:tc>
          <w:tcPr>
            <w:tcW w:w="2741" w:type="dxa"/>
          </w:tcPr>
          <w:p w14:paraId="083A2ABC" w14:textId="77777777" w:rsidR="00B05BBB" w:rsidRPr="00677323" w:rsidRDefault="00B05BBB" w:rsidP="00394D55">
            <w:pPr>
              <w:pStyle w:val="Brdtext"/>
              <w:ind w:left="0"/>
            </w:pPr>
            <w:r w:rsidRPr="00677323">
              <w:t>Objekt/signal</w:t>
            </w:r>
          </w:p>
        </w:tc>
        <w:tc>
          <w:tcPr>
            <w:tcW w:w="3446" w:type="dxa"/>
          </w:tcPr>
          <w:p w14:paraId="3A8621A0" w14:textId="77777777" w:rsidR="00B05BBB" w:rsidRPr="00677323" w:rsidRDefault="00B05BBB" w:rsidP="00394D55">
            <w:pPr>
              <w:pStyle w:val="Brdtext"/>
              <w:ind w:left="0"/>
            </w:pPr>
            <w:r w:rsidRPr="00677323">
              <w:t>Beskrivning</w:t>
            </w:r>
          </w:p>
        </w:tc>
      </w:tr>
      <w:tr w:rsidR="00B05BBB" w:rsidRPr="00677323" w14:paraId="361E1B7F" w14:textId="77777777" w:rsidTr="00394D55">
        <w:trPr>
          <w:trHeight w:val="417"/>
        </w:trPr>
        <w:tc>
          <w:tcPr>
            <w:tcW w:w="1686" w:type="dxa"/>
          </w:tcPr>
          <w:p w14:paraId="04416B8F" w14:textId="4672A2D9" w:rsidR="00B05BBB" w:rsidRPr="00677323" w:rsidRDefault="008A14F9" w:rsidP="00394D55">
            <w:pPr>
              <w:pStyle w:val="Brdtext"/>
              <w:ind w:left="0"/>
            </w:pPr>
            <w:proofErr w:type="spellStart"/>
            <w:r w:rsidRPr="00677323">
              <w:t>SDValve</w:t>
            </w:r>
            <w:proofErr w:type="spellEnd"/>
          </w:p>
        </w:tc>
        <w:tc>
          <w:tcPr>
            <w:tcW w:w="2741" w:type="dxa"/>
          </w:tcPr>
          <w:p w14:paraId="5CC7F40F" w14:textId="3FD694BD" w:rsidR="00B05BBB" w:rsidRPr="00677323" w:rsidRDefault="00526142" w:rsidP="00394D55">
            <w:pPr>
              <w:pStyle w:val="Brdtext"/>
              <w:ind w:left="0"/>
            </w:pPr>
            <w:r w:rsidRPr="00677323">
              <w:t>254</w:t>
            </w:r>
            <w:r w:rsidR="00B05BBB" w:rsidRPr="00677323">
              <w:t>SV559</w:t>
            </w:r>
          </w:p>
        </w:tc>
        <w:tc>
          <w:tcPr>
            <w:tcW w:w="3446" w:type="dxa"/>
          </w:tcPr>
          <w:p w14:paraId="7DEADC9B" w14:textId="77777777" w:rsidR="00B05BBB" w:rsidRPr="00677323" w:rsidRDefault="00B05BBB" w:rsidP="00B05BBB">
            <w:pPr>
              <w:pStyle w:val="Brdtext"/>
              <w:ind w:left="0"/>
            </w:pPr>
            <w:r w:rsidRPr="00677323">
              <w:t xml:space="preserve">Avstängningsventil </w:t>
            </w:r>
            <w:proofErr w:type="spellStart"/>
            <w:r w:rsidRPr="00677323">
              <w:t>kvävgasinertisering</w:t>
            </w:r>
            <w:proofErr w:type="spellEnd"/>
            <w:r w:rsidRPr="00677323">
              <w:t xml:space="preserve"> reduktionsgaskrets</w:t>
            </w:r>
          </w:p>
        </w:tc>
      </w:tr>
    </w:tbl>
    <w:p w14:paraId="3C11B446" w14:textId="77777777" w:rsidR="005662C2" w:rsidRPr="00677323" w:rsidRDefault="005662C2" w:rsidP="00F72639">
      <w:pPr>
        <w:pStyle w:val="Brdtext"/>
        <w:rPr>
          <w:i/>
        </w:rPr>
      </w:pPr>
    </w:p>
    <w:p w14:paraId="0E3DB2CE" w14:textId="77777777" w:rsidR="00F72639" w:rsidRPr="00677323" w:rsidRDefault="00F72639" w:rsidP="00F72639">
      <w:pPr>
        <w:pStyle w:val="Brdtext"/>
      </w:pPr>
      <w:proofErr w:type="spellStart"/>
      <w:r w:rsidRPr="00677323">
        <w:rPr>
          <w:i/>
        </w:rPr>
        <w:t>Förreglingar</w:t>
      </w:r>
      <w:proofErr w:type="spellEnd"/>
      <w:r w:rsidRPr="00677323">
        <w:rPr>
          <w:i/>
        </w:rPr>
        <w:t xml:space="preserve"> för 254SV559 (Förreglas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10F23ADA" w14:textId="77777777" w:rsidTr="00593C14">
        <w:tc>
          <w:tcPr>
            <w:tcW w:w="2405" w:type="dxa"/>
          </w:tcPr>
          <w:p w14:paraId="70014659" w14:textId="77777777" w:rsidR="00F72639" w:rsidRPr="00677323" w:rsidRDefault="00F72639" w:rsidP="00593C14">
            <w:pPr>
              <w:pStyle w:val="Brdtext"/>
              <w:ind w:left="0"/>
            </w:pPr>
            <w:r w:rsidRPr="00677323">
              <w:t>Objekt/signal</w:t>
            </w:r>
          </w:p>
        </w:tc>
        <w:tc>
          <w:tcPr>
            <w:tcW w:w="3119" w:type="dxa"/>
          </w:tcPr>
          <w:p w14:paraId="7BF4C967" w14:textId="77777777" w:rsidR="00F72639" w:rsidRPr="00677323" w:rsidRDefault="00F72639" w:rsidP="00593C14">
            <w:pPr>
              <w:pStyle w:val="Brdtext"/>
              <w:ind w:left="0"/>
            </w:pPr>
            <w:r w:rsidRPr="00677323">
              <w:t>Beskrivning</w:t>
            </w:r>
          </w:p>
        </w:tc>
        <w:tc>
          <w:tcPr>
            <w:tcW w:w="425" w:type="dxa"/>
          </w:tcPr>
          <w:p w14:paraId="78DF6508" w14:textId="77777777" w:rsidR="00F72639" w:rsidRPr="00677323" w:rsidRDefault="00F72639" w:rsidP="00593C14">
            <w:pPr>
              <w:pStyle w:val="Brdtext"/>
              <w:ind w:left="0"/>
            </w:pPr>
            <w:r w:rsidRPr="00677323">
              <w:t>A</w:t>
            </w:r>
          </w:p>
        </w:tc>
        <w:tc>
          <w:tcPr>
            <w:tcW w:w="425" w:type="dxa"/>
          </w:tcPr>
          <w:p w14:paraId="2D33E469" w14:textId="77777777" w:rsidR="00F72639" w:rsidRPr="00677323" w:rsidRDefault="00F72639" w:rsidP="00593C14">
            <w:pPr>
              <w:pStyle w:val="Brdtext"/>
              <w:ind w:left="0"/>
            </w:pPr>
            <w:r w:rsidRPr="00677323">
              <w:t>B</w:t>
            </w:r>
          </w:p>
        </w:tc>
        <w:tc>
          <w:tcPr>
            <w:tcW w:w="425" w:type="dxa"/>
          </w:tcPr>
          <w:p w14:paraId="3ACE5767" w14:textId="77777777" w:rsidR="00F72639" w:rsidRPr="00677323" w:rsidRDefault="00F72639" w:rsidP="00593C14">
            <w:pPr>
              <w:pStyle w:val="Brdtext"/>
              <w:ind w:left="0"/>
            </w:pPr>
            <w:r w:rsidRPr="00677323">
              <w:t>C</w:t>
            </w:r>
          </w:p>
        </w:tc>
        <w:tc>
          <w:tcPr>
            <w:tcW w:w="1134" w:type="dxa"/>
          </w:tcPr>
          <w:p w14:paraId="18FBDA4B" w14:textId="77777777" w:rsidR="00F72639" w:rsidRPr="00677323" w:rsidRDefault="00F72639" w:rsidP="00593C14">
            <w:pPr>
              <w:pStyle w:val="Brdtext"/>
              <w:ind w:left="0"/>
            </w:pPr>
            <w:r w:rsidRPr="00677323">
              <w:t>Runint1</w:t>
            </w:r>
          </w:p>
        </w:tc>
      </w:tr>
      <w:tr w:rsidR="00677323" w:rsidRPr="00677323" w14:paraId="0592FC92" w14:textId="77777777" w:rsidTr="00593C14">
        <w:tc>
          <w:tcPr>
            <w:tcW w:w="2405" w:type="dxa"/>
          </w:tcPr>
          <w:p w14:paraId="01C8D4AE" w14:textId="77777777" w:rsidR="002A65C8" w:rsidRPr="00677323" w:rsidRDefault="002A65C8" w:rsidP="00A7780E">
            <w:pPr>
              <w:pStyle w:val="Brdtext"/>
              <w:ind w:left="0"/>
            </w:pPr>
            <w:r w:rsidRPr="00677323">
              <w:t>254PI330_L</w:t>
            </w:r>
            <w:r w:rsidR="006569B2" w:rsidRPr="00677323">
              <w:t>2</w:t>
            </w:r>
          </w:p>
        </w:tc>
        <w:tc>
          <w:tcPr>
            <w:tcW w:w="3119" w:type="dxa"/>
          </w:tcPr>
          <w:p w14:paraId="1093CA64" w14:textId="77777777" w:rsidR="002A65C8" w:rsidRPr="00677323" w:rsidRDefault="002A65C8" w:rsidP="00A7780E">
            <w:pPr>
              <w:pStyle w:val="Brdtext"/>
              <w:ind w:left="0"/>
            </w:pPr>
            <w:r w:rsidRPr="00677323">
              <w:t>Lågt tryck kvävgas</w:t>
            </w:r>
          </w:p>
        </w:tc>
        <w:tc>
          <w:tcPr>
            <w:tcW w:w="425" w:type="dxa"/>
          </w:tcPr>
          <w:p w14:paraId="10C81422" w14:textId="2268A71D" w:rsidR="002A65C8" w:rsidRPr="00677323" w:rsidRDefault="002A65C8" w:rsidP="00593C14">
            <w:pPr>
              <w:pStyle w:val="Brdtext"/>
              <w:ind w:left="0"/>
            </w:pPr>
          </w:p>
        </w:tc>
        <w:tc>
          <w:tcPr>
            <w:tcW w:w="425" w:type="dxa"/>
          </w:tcPr>
          <w:p w14:paraId="66B91080" w14:textId="23DFC46D" w:rsidR="002A65C8" w:rsidRPr="00677323" w:rsidRDefault="00D11647" w:rsidP="00593C14">
            <w:pPr>
              <w:pStyle w:val="Brdtext"/>
              <w:ind w:left="0"/>
            </w:pPr>
            <w:r w:rsidRPr="00677323">
              <w:t>X</w:t>
            </w:r>
          </w:p>
        </w:tc>
        <w:tc>
          <w:tcPr>
            <w:tcW w:w="425" w:type="dxa"/>
          </w:tcPr>
          <w:p w14:paraId="64BAE886" w14:textId="77777777" w:rsidR="002A65C8" w:rsidRPr="00677323" w:rsidRDefault="002A65C8" w:rsidP="00593C14">
            <w:pPr>
              <w:pStyle w:val="Brdtext"/>
              <w:ind w:left="0"/>
            </w:pPr>
          </w:p>
        </w:tc>
        <w:tc>
          <w:tcPr>
            <w:tcW w:w="1134" w:type="dxa"/>
          </w:tcPr>
          <w:p w14:paraId="71773757" w14:textId="77777777" w:rsidR="002A65C8" w:rsidRPr="00677323" w:rsidRDefault="002A65C8" w:rsidP="00593C14">
            <w:pPr>
              <w:pStyle w:val="Brdtext"/>
              <w:ind w:left="0"/>
            </w:pPr>
          </w:p>
        </w:tc>
      </w:tr>
      <w:tr w:rsidR="00677323" w:rsidRPr="00677323" w14:paraId="157CD5AA" w14:textId="77777777" w:rsidTr="00593C14">
        <w:tc>
          <w:tcPr>
            <w:tcW w:w="2405" w:type="dxa"/>
          </w:tcPr>
          <w:p w14:paraId="72F0192B" w14:textId="6E41CA6F" w:rsidR="002A65C8" w:rsidRPr="00677323" w:rsidRDefault="005D51E9" w:rsidP="00A7780E">
            <w:pPr>
              <w:pStyle w:val="Brdtext"/>
              <w:ind w:left="0"/>
            </w:pPr>
            <w:r w:rsidRPr="00677323">
              <w:t>347XI306_L2</w:t>
            </w:r>
          </w:p>
        </w:tc>
        <w:tc>
          <w:tcPr>
            <w:tcW w:w="3119" w:type="dxa"/>
          </w:tcPr>
          <w:p w14:paraId="0002864E" w14:textId="77777777" w:rsidR="002A65C8" w:rsidRPr="00677323" w:rsidRDefault="002A65C8" w:rsidP="00DF0891">
            <w:pPr>
              <w:pStyle w:val="Brdtext"/>
              <w:ind w:left="0"/>
            </w:pPr>
            <w:r w:rsidRPr="00677323">
              <w:t xml:space="preserve">Lågt </w:t>
            </w:r>
            <w:proofErr w:type="spellStart"/>
            <w:r w:rsidRPr="00677323">
              <w:t>diff.tryck</w:t>
            </w:r>
            <w:proofErr w:type="spellEnd"/>
            <w:r w:rsidRPr="00677323">
              <w:t xml:space="preserve"> kvävgas</w:t>
            </w:r>
          </w:p>
        </w:tc>
        <w:tc>
          <w:tcPr>
            <w:tcW w:w="425" w:type="dxa"/>
          </w:tcPr>
          <w:p w14:paraId="7BE6FF3A" w14:textId="5A7F489C" w:rsidR="002A65C8" w:rsidRPr="00677323" w:rsidRDefault="002A65C8" w:rsidP="00593C14">
            <w:pPr>
              <w:pStyle w:val="Brdtext"/>
              <w:ind w:left="0"/>
            </w:pPr>
          </w:p>
        </w:tc>
        <w:tc>
          <w:tcPr>
            <w:tcW w:w="425" w:type="dxa"/>
          </w:tcPr>
          <w:p w14:paraId="67DA4A4E" w14:textId="38F18433" w:rsidR="002A65C8" w:rsidRPr="00677323" w:rsidRDefault="00D11647" w:rsidP="00593C14">
            <w:pPr>
              <w:pStyle w:val="Brdtext"/>
              <w:ind w:left="0"/>
            </w:pPr>
            <w:r w:rsidRPr="00677323">
              <w:t>X</w:t>
            </w:r>
          </w:p>
        </w:tc>
        <w:tc>
          <w:tcPr>
            <w:tcW w:w="425" w:type="dxa"/>
          </w:tcPr>
          <w:p w14:paraId="3C61923D" w14:textId="77777777" w:rsidR="002A65C8" w:rsidRPr="00677323" w:rsidRDefault="002A65C8" w:rsidP="00593C14">
            <w:pPr>
              <w:pStyle w:val="Brdtext"/>
              <w:ind w:left="0"/>
            </w:pPr>
          </w:p>
        </w:tc>
        <w:tc>
          <w:tcPr>
            <w:tcW w:w="1134" w:type="dxa"/>
          </w:tcPr>
          <w:p w14:paraId="06340A53" w14:textId="77777777" w:rsidR="002A65C8" w:rsidRPr="00677323" w:rsidRDefault="002A65C8" w:rsidP="00593C14">
            <w:pPr>
              <w:pStyle w:val="Brdtext"/>
              <w:ind w:left="0"/>
            </w:pPr>
          </w:p>
        </w:tc>
      </w:tr>
      <w:tr w:rsidR="00677323" w:rsidRPr="00677323" w14:paraId="1DFEF19E" w14:textId="77777777" w:rsidTr="00593C14">
        <w:tc>
          <w:tcPr>
            <w:tcW w:w="2405" w:type="dxa"/>
          </w:tcPr>
          <w:p w14:paraId="04EEE05C" w14:textId="37E58ECC" w:rsidR="00845D91" w:rsidRPr="00677323" w:rsidRDefault="004C753D" w:rsidP="00A7780E">
            <w:pPr>
              <w:pStyle w:val="Brdtext"/>
              <w:ind w:left="0"/>
            </w:pPr>
            <w:r w:rsidRPr="00677323">
              <w:t>254</w:t>
            </w:r>
            <w:r w:rsidR="00845D91" w:rsidRPr="00677323">
              <w:t>SV547_GS</w:t>
            </w:r>
            <w:r w:rsidR="000D4639" w:rsidRPr="00677323">
              <w:t>S</w:t>
            </w:r>
          </w:p>
        </w:tc>
        <w:tc>
          <w:tcPr>
            <w:tcW w:w="3119" w:type="dxa"/>
          </w:tcPr>
          <w:p w14:paraId="5B21CC90" w14:textId="647DECC8" w:rsidR="00845D91" w:rsidRPr="00677323" w:rsidRDefault="004C753D" w:rsidP="004C753D">
            <w:pPr>
              <w:pStyle w:val="Brdtext"/>
              <w:ind w:left="0"/>
            </w:pPr>
            <w:r w:rsidRPr="00677323">
              <w:t>254</w:t>
            </w:r>
            <w:r w:rsidR="00845D91" w:rsidRPr="00677323">
              <w:t>SV547 ej stängd</w:t>
            </w:r>
          </w:p>
        </w:tc>
        <w:tc>
          <w:tcPr>
            <w:tcW w:w="425" w:type="dxa"/>
          </w:tcPr>
          <w:p w14:paraId="3AB1A86A" w14:textId="77777777" w:rsidR="00845D91" w:rsidRPr="00677323" w:rsidRDefault="00845D91" w:rsidP="00593C14">
            <w:pPr>
              <w:pStyle w:val="Brdtext"/>
              <w:ind w:left="0"/>
            </w:pPr>
          </w:p>
        </w:tc>
        <w:tc>
          <w:tcPr>
            <w:tcW w:w="425" w:type="dxa"/>
          </w:tcPr>
          <w:p w14:paraId="4C96BB94" w14:textId="483BB7B4" w:rsidR="00845D91" w:rsidRPr="00677323" w:rsidRDefault="00845D91" w:rsidP="00593C14">
            <w:pPr>
              <w:pStyle w:val="Brdtext"/>
              <w:ind w:left="0"/>
            </w:pPr>
            <w:r w:rsidRPr="00677323">
              <w:t>X</w:t>
            </w:r>
          </w:p>
        </w:tc>
        <w:tc>
          <w:tcPr>
            <w:tcW w:w="425" w:type="dxa"/>
          </w:tcPr>
          <w:p w14:paraId="4DA70B22" w14:textId="77777777" w:rsidR="00845D91" w:rsidRPr="00677323" w:rsidRDefault="00845D91" w:rsidP="00593C14">
            <w:pPr>
              <w:pStyle w:val="Brdtext"/>
              <w:ind w:left="0"/>
            </w:pPr>
          </w:p>
        </w:tc>
        <w:tc>
          <w:tcPr>
            <w:tcW w:w="1134" w:type="dxa"/>
          </w:tcPr>
          <w:p w14:paraId="1C63068C" w14:textId="77777777" w:rsidR="00845D91" w:rsidRPr="00677323" w:rsidRDefault="00845D91" w:rsidP="00593C14">
            <w:pPr>
              <w:pStyle w:val="Brdtext"/>
              <w:ind w:left="0"/>
            </w:pPr>
          </w:p>
        </w:tc>
      </w:tr>
      <w:tr w:rsidR="00677323" w:rsidRPr="00677323" w14:paraId="645C6097" w14:textId="77777777" w:rsidTr="00593C14">
        <w:tc>
          <w:tcPr>
            <w:tcW w:w="2405" w:type="dxa"/>
          </w:tcPr>
          <w:p w14:paraId="57F28CD8" w14:textId="0D946512" w:rsidR="002D0A68" w:rsidRPr="00677323" w:rsidRDefault="00D11647" w:rsidP="00A7780E">
            <w:pPr>
              <w:pStyle w:val="Brdtext"/>
              <w:ind w:left="0"/>
            </w:pPr>
            <w:r w:rsidRPr="00677323">
              <w:t>254SV549</w:t>
            </w:r>
            <w:r w:rsidR="002D0A68" w:rsidRPr="00677323">
              <w:t>_GS</w:t>
            </w:r>
            <w:r w:rsidR="000D4639" w:rsidRPr="00677323">
              <w:t>S</w:t>
            </w:r>
          </w:p>
        </w:tc>
        <w:tc>
          <w:tcPr>
            <w:tcW w:w="3119" w:type="dxa"/>
          </w:tcPr>
          <w:p w14:paraId="0F120CBE" w14:textId="4EFFC20B" w:rsidR="002D0A68" w:rsidRPr="00677323" w:rsidRDefault="002D0A68" w:rsidP="004C753D">
            <w:pPr>
              <w:pStyle w:val="Brdtext"/>
              <w:ind w:left="0"/>
            </w:pPr>
            <w:r w:rsidRPr="00677323">
              <w:t>254SV</w:t>
            </w:r>
            <w:r w:rsidR="00D11647" w:rsidRPr="00677323">
              <w:t>549</w:t>
            </w:r>
            <w:r w:rsidR="000D4639" w:rsidRPr="00677323">
              <w:t xml:space="preserve"> ej stängd</w:t>
            </w:r>
          </w:p>
        </w:tc>
        <w:tc>
          <w:tcPr>
            <w:tcW w:w="425" w:type="dxa"/>
          </w:tcPr>
          <w:p w14:paraId="427F996F" w14:textId="77777777" w:rsidR="002D0A68" w:rsidRPr="00677323" w:rsidRDefault="002D0A68" w:rsidP="00593C14">
            <w:pPr>
              <w:pStyle w:val="Brdtext"/>
              <w:ind w:left="0"/>
            </w:pPr>
          </w:p>
        </w:tc>
        <w:tc>
          <w:tcPr>
            <w:tcW w:w="425" w:type="dxa"/>
          </w:tcPr>
          <w:p w14:paraId="342E0AF2" w14:textId="17B34964" w:rsidR="002D0A68" w:rsidRPr="00677323" w:rsidRDefault="000D4639" w:rsidP="00593C14">
            <w:pPr>
              <w:pStyle w:val="Brdtext"/>
              <w:ind w:left="0"/>
            </w:pPr>
            <w:r w:rsidRPr="00677323">
              <w:t>X</w:t>
            </w:r>
          </w:p>
        </w:tc>
        <w:tc>
          <w:tcPr>
            <w:tcW w:w="425" w:type="dxa"/>
          </w:tcPr>
          <w:p w14:paraId="6566B4A9" w14:textId="77777777" w:rsidR="002D0A68" w:rsidRPr="00677323" w:rsidRDefault="002D0A68" w:rsidP="00593C14">
            <w:pPr>
              <w:pStyle w:val="Brdtext"/>
              <w:ind w:left="0"/>
            </w:pPr>
          </w:p>
        </w:tc>
        <w:tc>
          <w:tcPr>
            <w:tcW w:w="1134" w:type="dxa"/>
          </w:tcPr>
          <w:p w14:paraId="302DB3ED" w14:textId="77777777" w:rsidR="002D0A68" w:rsidRPr="00677323" w:rsidRDefault="002D0A68" w:rsidP="00593C14">
            <w:pPr>
              <w:pStyle w:val="Brdtext"/>
              <w:ind w:left="0"/>
            </w:pPr>
          </w:p>
        </w:tc>
      </w:tr>
      <w:tr w:rsidR="00D11647" w:rsidRPr="00677323" w14:paraId="4BA7CBC3" w14:textId="77777777" w:rsidTr="00593C14">
        <w:tc>
          <w:tcPr>
            <w:tcW w:w="2405" w:type="dxa"/>
          </w:tcPr>
          <w:p w14:paraId="46982679" w14:textId="784A6CE9" w:rsidR="00D11647" w:rsidRPr="00677323" w:rsidRDefault="00D11647" w:rsidP="00A7780E">
            <w:pPr>
              <w:pStyle w:val="Brdtext"/>
              <w:ind w:left="0"/>
            </w:pPr>
            <w:r w:rsidRPr="00677323">
              <w:t>256SV560_GSS</w:t>
            </w:r>
          </w:p>
        </w:tc>
        <w:tc>
          <w:tcPr>
            <w:tcW w:w="3119" w:type="dxa"/>
          </w:tcPr>
          <w:p w14:paraId="5608BAA9" w14:textId="2352A227" w:rsidR="00D11647" w:rsidRPr="00677323" w:rsidRDefault="00D11647" w:rsidP="004C753D">
            <w:pPr>
              <w:pStyle w:val="Brdtext"/>
              <w:ind w:left="0"/>
            </w:pPr>
            <w:r w:rsidRPr="00677323">
              <w:t>254SV560 ej stängd</w:t>
            </w:r>
          </w:p>
        </w:tc>
        <w:tc>
          <w:tcPr>
            <w:tcW w:w="425" w:type="dxa"/>
          </w:tcPr>
          <w:p w14:paraId="27EDC2E8" w14:textId="77777777" w:rsidR="00D11647" w:rsidRPr="00677323" w:rsidRDefault="00D11647" w:rsidP="00593C14">
            <w:pPr>
              <w:pStyle w:val="Brdtext"/>
              <w:ind w:left="0"/>
            </w:pPr>
          </w:p>
        </w:tc>
        <w:tc>
          <w:tcPr>
            <w:tcW w:w="425" w:type="dxa"/>
          </w:tcPr>
          <w:p w14:paraId="675B0C21" w14:textId="3423796D" w:rsidR="00D11647" w:rsidRPr="00677323" w:rsidRDefault="00D11647" w:rsidP="00593C14">
            <w:pPr>
              <w:pStyle w:val="Brdtext"/>
              <w:ind w:left="0"/>
            </w:pPr>
            <w:r w:rsidRPr="00677323">
              <w:t>X</w:t>
            </w:r>
          </w:p>
        </w:tc>
        <w:tc>
          <w:tcPr>
            <w:tcW w:w="425" w:type="dxa"/>
          </w:tcPr>
          <w:p w14:paraId="2AED43A1" w14:textId="77777777" w:rsidR="00D11647" w:rsidRPr="00677323" w:rsidRDefault="00D11647" w:rsidP="00593C14">
            <w:pPr>
              <w:pStyle w:val="Brdtext"/>
              <w:ind w:left="0"/>
            </w:pPr>
          </w:p>
        </w:tc>
        <w:tc>
          <w:tcPr>
            <w:tcW w:w="1134" w:type="dxa"/>
          </w:tcPr>
          <w:p w14:paraId="6B4831B5" w14:textId="77777777" w:rsidR="00D11647" w:rsidRPr="00677323" w:rsidRDefault="00D11647" w:rsidP="00593C14">
            <w:pPr>
              <w:pStyle w:val="Brdtext"/>
              <w:ind w:left="0"/>
            </w:pPr>
          </w:p>
        </w:tc>
      </w:tr>
    </w:tbl>
    <w:p w14:paraId="711DA77B" w14:textId="77777777" w:rsidR="00DD0B3F" w:rsidRPr="00677323" w:rsidRDefault="00DD0B3F" w:rsidP="00DD0B3F">
      <w:pPr>
        <w:pStyle w:val="Brdtext"/>
        <w:rPr>
          <w:i/>
        </w:rPr>
      </w:pPr>
    </w:p>
    <w:p w14:paraId="19AF19E3" w14:textId="27399BDE" w:rsidR="00DD0B3F" w:rsidRPr="00677323" w:rsidRDefault="00526142" w:rsidP="00DD0B3F">
      <w:pPr>
        <w:pStyle w:val="Brdtext"/>
        <w:rPr>
          <w:i/>
        </w:rPr>
      </w:pPr>
      <w:r w:rsidRPr="00677323">
        <w:rPr>
          <w:i/>
        </w:rPr>
        <w:t>254</w:t>
      </w:r>
      <w:r w:rsidR="00DD0B3F" w:rsidRPr="00677323">
        <w:rPr>
          <w:i/>
        </w:rPr>
        <w:t>SV561</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04E4D5F8" w14:textId="77777777" w:rsidTr="00394D55">
        <w:trPr>
          <w:trHeight w:val="417"/>
        </w:trPr>
        <w:tc>
          <w:tcPr>
            <w:tcW w:w="1686" w:type="dxa"/>
          </w:tcPr>
          <w:p w14:paraId="6D80EB36" w14:textId="77777777" w:rsidR="00DD0B3F" w:rsidRPr="00677323" w:rsidRDefault="00DD0B3F" w:rsidP="00394D55">
            <w:pPr>
              <w:pStyle w:val="Brdtext"/>
              <w:ind w:left="0"/>
            </w:pPr>
            <w:r w:rsidRPr="00677323">
              <w:t>Objekttyp</w:t>
            </w:r>
          </w:p>
        </w:tc>
        <w:tc>
          <w:tcPr>
            <w:tcW w:w="2741" w:type="dxa"/>
          </w:tcPr>
          <w:p w14:paraId="05CC56FB" w14:textId="77777777" w:rsidR="00DD0B3F" w:rsidRPr="00677323" w:rsidRDefault="00DD0B3F" w:rsidP="00394D55">
            <w:pPr>
              <w:pStyle w:val="Brdtext"/>
              <w:ind w:left="0"/>
            </w:pPr>
            <w:r w:rsidRPr="00677323">
              <w:t>Objekt/signal</w:t>
            </w:r>
          </w:p>
        </w:tc>
        <w:tc>
          <w:tcPr>
            <w:tcW w:w="3446" w:type="dxa"/>
          </w:tcPr>
          <w:p w14:paraId="0B317F14" w14:textId="77777777" w:rsidR="00DD0B3F" w:rsidRPr="00677323" w:rsidRDefault="00DD0B3F" w:rsidP="00394D55">
            <w:pPr>
              <w:pStyle w:val="Brdtext"/>
              <w:ind w:left="0"/>
            </w:pPr>
            <w:r w:rsidRPr="00677323">
              <w:t>Beskrivning</w:t>
            </w:r>
          </w:p>
        </w:tc>
      </w:tr>
      <w:tr w:rsidR="00DD0B3F" w:rsidRPr="00677323" w14:paraId="2BC8C6EC" w14:textId="77777777" w:rsidTr="00394D55">
        <w:trPr>
          <w:trHeight w:val="417"/>
        </w:trPr>
        <w:tc>
          <w:tcPr>
            <w:tcW w:w="1686" w:type="dxa"/>
          </w:tcPr>
          <w:p w14:paraId="59F14B4E" w14:textId="6A78D5FE" w:rsidR="00DD0B3F" w:rsidRPr="00677323" w:rsidRDefault="003E5D09" w:rsidP="003E5D09">
            <w:pPr>
              <w:pStyle w:val="Brdtext"/>
              <w:ind w:left="0"/>
            </w:pPr>
            <w:proofErr w:type="spellStart"/>
            <w:r w:rsidRPr="00677323">
              <w:t>SD</w:t>
            </w:r>
            <w:r w:rsidR="00DD0B3F" w:rsidRPr="00677323">
              <w:t>V</w:t>
            </w:r>
            <w:r w:rsidRPr="00677323">
              <w:t>alve</w:t>
            </w:r>
            <w:proofErr w:type="spellEnd"/>
          </w:p>
        </w:tc>
        <w:tc>
          <w:tcPr>
            <w:tcW w:w="2741" w:type="dxa"/>
          </w:tcPr>
          <w:p w14:paraId="18E2E2BA" w14:textId="0A58A753" w:rsidR="00DD0B3F" w:rsidRPr="00677323" w:rsidRDefault="00526142" w:rsidP="00394D55">
            <w:pPr>
              <w:pStyle w:val="Brdtext"/>
              <w:ind w:left="0"/>
            </w:pPr>
            <w:r w:rsidRPr="00677323">
              <w:t>254</w:t>
            </w:r>
            <w:r w:rsidR="00DD0B3F" w:rsidRPr="00677323">
              <w:t>SV561</w:t>
            </w:r>
          </w:p>
        </w:tc>
        <w:tc>
          <w:tcPr>
            <w:tcW w:w="3446" w:type="dxa"/>
          </w:tcPr>
          <w:p w14:paraId="5320C8EB" w14:textId="77777777" w:rsidR="00DD0B3F" w:rsidRPr="00677323" w:rsidRDefault="00DD0B3F" w:rsidP="00394D55">
            <w:pPr>
              <w:pStyle w:val="Brdtext"/>
              <w:ind w:left="0"/>
            </w:pPr>
            <w:r w:rsidRPr="00677323">
              <w:t xml:space="preserve">Avstängningsventil </w:t>
            </w:r>
            <w:proofErr w:type="spellStart"/>
            <w:r w:rsidRPr="00677323">
              <w:t>kvävgasinertisering</w:t>
            </w:r>
            <w:proofErr w:type="spellEnd"/>
            <w:r w:rsidRPr="00677323">
              <w:t xml:space="preserve"> reduktionsgaskrets</w:t>
            </w:r>
          </w:p>
        </w:tc>
      </w:tr>
    </w:tbl>
    <w:p w14:paraId="5084269F" w14:textId="77777777" w:rsidR="00C42740" w:rsidRPr="00677323" w:rsidRDefault="00C42740" w:rsidP="00C42740">
      <w:pPr>
        <w:pStyle w:val="Brdtext"/>
        <w:rPr>
          <w:i/>
        </w:rPr>
      </w:pPr>
    </w:p>
    <w:p w14:paraId="78CA8843" w14:textId="77777777" w:rsidR="00C42740" w:rsidRPr="00677323" w:rsidRDefault="00C42740" w:rsidP="00C42740">
      <w:pPr>
        <w:pStyle w:val="Brdtext"/>
      </w:pPr>
      <w:proofErr w:type="spellStart"/>
      <w:r w:rsidRPr="00677323">
        <w:rPr>
          <w:i/>
        </w:rPr>
        <w:t>Förreglingar</w:t>
      </w:r>
      <w:proofErr w:type="spellEnd"/>
      <w:r w:rsidRPr="00677323">
        <w:rPr>
          <w:i/>
        </w:rPr>
        <w:t xml:space="preserve"> för </w:t>
      </w:r>
      <w:r w:rsidR="00B5361F" w:rsidRPr="00677323">
        <w:rPr>
          <w:i/>
        </w:rPr>
        <w:t>254</w:t>
      </w:r>
      <w:r w:rsidRPr="00677323">
        <w:rPr>
          <w:i/>
        </w:rPr>
        <w:t>SV561(Förreglas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0B7041F4" w14:textId="77777777" w:rsidTr="009441A3">
        <w:tc>
          <w:tcPr>
            <w:tcW w:w="2405" w:type="dxa"/>
          </w:tcPr>
          <w:p w14:paraId="0CDA5EC4" w14:textId="77777777" w:rsidR="00C42740" w:rsidRPr="00677323" w:rsidRDefault="00C42740" w:rsidP="009441A3">
            <w:pPr>
              <w:pStyle w:val="Brdtext"/>
              <w:ind w:left="0"/>
            </w:pPr>
            <w:r w:rsidRPr="00677323">
              <w:t>Objekt/signal</w:t>
            </w:r>
          </w:p>
        </w:tc>
        <w:tc>
          <w:tcPr>
            <w:tcW w:w="3119" w:type="dxa"/>
          </w:tcPr>
          <w:p w14:paraId="30723263" w14:textId="77777777" w:rsidR="00C42740" w:rsidRPr="00677323" w:rsidRDefault="00C42740" w:rsidP="009441A3">
            <w:pPr>
              <w:pStyle w:val="Brdtext"/>
              <w:ind w:left="0"/>
            </w:pPr>
            <w:r w:rsidRPr="00677323">
              <w:t>Beskrivning</w:t>
            </w:r>
          </w:p>
        </w:tc>
        <w:tc>
          <w:tcPr>
            <w:tcW w:w="425" w:type="dxa"/>
          </w:tcPr>
          <w:p w14:paraId="2803C7BF" w14:textId="77777777" w:rsidR="00C42740" w:rsidRPr="00677323" w:rsidRDefault="00C42740" w:rsidP="009441A3">
            <w:pPr>
              <w:pStyle w:val="Brdtext"/>
              <w:ind w:left="0"/>
            </w:pPr>
            <w:r w:rsidRPr="00677323">
              <w:t>A</w:t>
            </w:r>
          </w:p>
        </w:tc>
        <w:tc>
          <w:tcPr>
            <w:tcW w:w="425" w:type="dxa"/>
          </w:tcPr>
          <w:p w14:paraId="3412C4AD" w14:textId="77777777" w:rsidR="00C42740" w:rsidRPr="00677323" w:rsidRDefault="00C42740" w:rsidP="009441A3">
            <w:pPr>
              <w:pStyle w:val="Brdtext"/>
              <w:ind w:left="0"/>
            </w:pPr>
            <w:r w:rsidRPr="00677323">
              <w:t>B</w:t>
            </w:r>
          </w:p>
        </w:tc>
        <w:tc>
          <w:tcPr>
            <w:tcW w:w="425" w:type="dxa"/>
          </w:tcPr>
          <w:p w14:paraId="4F0FF5F7" w14:textId="77777777" w:rsidR="00C42740" w:rsidRPr="00677323" w:rsidRDefault="00C42740" w:rsidP="009441A3">
            <w:pPr>
              <w:pStyle w:val="Brdtext"/>
              <w:ind w:left="0"/>
            </w:pPr>
            <w:r w:rsidRPr="00677323">
              <w:t>C</w:t>
            </w:r>
          </w:p>
        </w:tc>
        <w:tc>
          <w:tcPr>
            <w:tcW w:w="1134" w:type="dxa"/>
          </w:tcPr>
          <w:p w14:paraId="325BEBC2" w14:textId="77777777" w:rsidR="00C42740" w:rsidRPr="00677323" w:rsidRDefault="00C42740" w:rsidP="009441A3">
            <w:pPr>
              <w:pStyle w:val="Brdtext"/>
              <w:ind w:left="0"/>
            </w:pPr>
            <w:r w:rsidRPr="00677323">
              <w:t>Runint1</w:t>
            </w:r>
          </w:p>
        </w:tc>
      </w:tr>
      <w:tr w:rsidR="00677323" w:rsidRPr="00677323" w14:paraId="2D593079" w14:textId="77777777" w:rsidTr="009441A3">
        <w:tc>
          <w:tcPr>
            <w:tcW w:w="2405" w:type="dxa"/>
          </w:tcPr>
          <w:p w14:paraId="780345A2" w14:textId="77777777" w:rsidR="002A65C8" w:rsidRPr="00677323" w:rsidRDefault="002A65C8" w:rsidP="002A65C8">
            <w:pPr>
              <w:pStyle w:val="Brdtext"/>
              <w:ind w:left="0"/>
            </w:pPr>
            <w:r w:rsidRPr="00677323">
              <w:t>254PI330_L</w:t>
            </w:r>
            <w:r w:rsidR="006569B2" w:rsidRPr="00677323">
              <w:t>2</w:t>
            </w:r>
          </w:p>
        </w:tc>
        <w:tc>
          <w:tcPr>
            <w:tcW w:w="3119" w:type="dxa"/>
          </w:tcPr>
          <w:p w14:paraId="30935BF4" w14:textId="77777777" w:rsidR="002A65C8" w:rsidRPr="00677323" w:rsidRDefault="002A65C8" w:rsidP="002A65C8">
            <w:pPr>
              <w:pStyle w:val="Brdtext"/>
              <w:ind w:left="0"/>
            </w:pPr>
            <w:r w:rsidRPr="00677323">
              <w:t>Lågt tryck kvävgas</w:t>
            </w:r>
          </w:p>
        </w:tc>
        <w:tc>
          <w:tcPr>
            <w:tcW w:w="425" w:type="dxa"/>
          </w:tcPr>
          <w:p w14:paraId="203B5C1C" w14:textId="4D3A06E3" w:rsidR="002A65C8" w:rsidRPr="00677323" w:rsidRDefault="002A65C8" w:rsidP="002A65C8">
            <w:pPr>
              <w:pStyle w:val="Brdtext"/>
              <w:ind w:left="0"/>
            </w:pPr>
          </w:p>
        </w:tc>
        <w:tc>
          <w:tcPr>
            <w:tcW w:w="425" w:type="dxa"/>
          </w:tcPr>
          <w:p w14:paraId="2049680E" w14:textId="24695F09" w:rsidR="002A65C8" w:rsidRPr="00677323" w:rsidRDefault="00D11647" w:rsidP="002A65C8">
            <w:pPr>
              <w:pStyle w:val="Brdtext"/>
              <w:ind w:left="0"/>
            </w:pPr>
            <w:r w:rsidRPr="00677323">
              <w:t>X</w:t>
            </w:r>
          </w:p>
        </w:tc>
        <w:tc>
          <w:tcPr>
            <w:tcW w:w="425" w:type="dxa"/>
          </w:tcPr>
          <w:p w14:paraId="3B29984F" w14:textId="77777777" w:rsidR="002A65C8" w:rsidRPr="00677323" w:rsidRDefault="002A65C8" w:rsidP="002A65C8">
            <w:pPr>
              <w:pStyle w:val="Brdtext"/>
              <w:ind w:left="0"/>
            </w:pPr>
          </w:p>
        </w:tc>
        <w:tc>
          <w:tcPr>
            <w:tcW w:w="1134" w:type="dxa"/>
          </w:tcPr>
          <w:p w14:paraId="45C4E385" w14:textId="77777777" w:rsidR="002A65C8" w:rsidRPr="00677323" w:rsidRDefault="002A65C8" w:rsidP="002A65C8">
            <w:pPr>
              <w:pStyle w:val="Brdtext"/>
              <w:ind w:left="0"/>
            </w:pPr>
          </w:p>
        </w:tc>
      </w:tr>
      <w:tr w:rsidR="00677323" w:rsidRPr="00677323" w14:paraId="20BF4EC3" w14:textId="77777777" w:rsidTr="009441A3">
        <w:tc>
          <w:tcPr>
            <w:tcW w:w="2405" w:type="dxa"/>
          </w:tcPr>
          <w:p w14:paraId="51A54C8D" w14:textId="4DAD0D1D" w:rsidR="002A65C8" w:rsidRPr="00677323" w:rsidRDefault="00DF0891" w:rsidP="002A65C8">
            <w:pPr>
              <w:pStyle w:val="Brdtext"/>
              <w:ind w:left="0"/>
            </w:pPr>
            <w:r w:rsidRPr="00677323">
              <w:t>347XI306</w:t>
            </w:r>
            <w:r w:rsidR="005D51E9" w:rsidRPr="00677323">
              <w:t>_L2</w:t>
            </w:r>
          </w:p>
        </w:tc>
        <w:tc>
          <w:tcPr>
            <w:tcW w:w="3119" w:type="dxa"/>
          </w:tcPr>
          <w:p w14:paraId="4D7698B6" w14:textId="77777777" w:rsidR="002A65C8" w:rsidRPr="00677323" w:rsidRDefault="002A65C8" w:rsidP="00DF0891">
            <w:pPr>
              <w:pStyle w:val="Brdtext"/>
              <w:ind w:left="0"/>
            </w:pPr>
            <w:r w:rsidRPr="00677323">
              <w:t xml:space="preserve">Lågt </w:t>
            </w:r>
            <w:proofErr w:type="spellStart"/>
            <w:r w:rsidRPr="00677323">
              <w:t>diff.tryck</w:t>
            </w:r>
            <w:proofErr w:type="spellEnd"/>
            <w:r w:rsidRPr="00677323">
              <w:t xml:space="preserve"> kvävgas</w:t>
            </w:r>
          </w:p>
        </w:tc>
        <w:tc>
          <w:tcPr>
            <w:tcW w:w="425" w:type="dxa"/>
          </w:tcPr>
          <w:p w14:paraId="59CD4FA3" w14:textId="46271332" w:rsidR="002A65C8" w:rsidRPr="00677323" w:rsidRDefault="002A65C8" w:rsidP="002A65C8">
            <w:pPr>
              <w:pStyle w:val="Brdtext"/>
              <w:ind w:left="0"/>
            </w:pPr>
          </w:p>
        </w:tc>
        <w:tc>
          <w:tcPr>
            <w:tcW w:w="425" w:type="dxa"/>
          </w:tcPr>
          <w:p w14:paraId="34751208" w14:textId="796FB32F" w:rsidR="002A65C8" w:rsidRPr="00677323" w:rsidRDefault="00D11647" w:rsidP="002A65C8">
            <w:pPr>
              <w:pStyle w:val="Brdtext"/>
              <w:ind w:left="0"/>
            </w:pPr>
            <w:r w:rsidRPr="00677323">
              <w:t>X</w:t>
            </w:r>
          </w:p>
        </w:tc>
        <w:tc>
          <w:tcPr>
            <w:tcW w:w="425" w:type="dxa"/>
          </w:tcPr>
          <w:p w14:paraId="0A419361" w14:textId="77777777" w:rsidR="002A65C8" w:rsidRPr="00677323" w:rsidRDefault="002A65C8" w:rsidP="002A65C8">
            <w:pPr>
              <w:pStyle w:val="Brdtext"/>
              <w:ind w:left="0"/>
            </w:pPr>
          </w:p>
        </w:tc>
        <w:tc>
          <w:tcPr>
            <w:tcW w:w="1134" w:type="dxa"/>
          </w:tcPr>
          <w:p w14:paraId="10BF94E2" w14:textId="77777777" w:rsidR="002A65C8" w:rsidRPr="00677323" w:rsidRDefault="002A65C8" w:rsidP="002A65C8">
            <w:pPr>
              <w:pStyle w:val="Brdtext"/>
              <w:ind w:left="0"/>
            </w:pPr>
          </w:p>
        </w:tc>
      </w:tr>
      <w:tr w:rsidR="00677323" w:rsidRPr="00677323" w14:paraId="23EA7D59" w14:textId="77777777" w:rsidTr="009441A3">
        <w:tc>
          <w:tcPr>
            <w:tcW w:w="2405" w:type="dxa"/>
          </w:tcPr>
          <w:p w14:paraId="423850D2" w14:textId="1E3E7931" w:rsidR="00845D91" w:rsidRPr="00677323" w:rsidRDefault="004C753D" w:rsidP="00845D91">
            <w:pPr>
              <w:pStyle w:val="Brdtext"/>
              <w:ind w:left="0"/>
            </w:pPr>
            <w:r w:rsidRPr="00677323">
              <w:t>254</w:t>
            </w:r>
            <w:r w:rsidR="00845D91" w:rsidRPr="00677323">
              <w:t>SV54</w:t>
            </w:r>
            <w:r w:rsidR="00D11647" w:rsidRPr="00677323">
              <w:t>7</w:t>
            </w:r>
            <w:r w:rsidR="00845D91" w:rsidRPr="00677323">
              <w:t>_GS</w:t>
            </w:r>
            <w:r w:rsidR="000D4639" w:rsidRPr="00677323">
              <w:t>S</w:t>
            </w:r>
          </w:p>
        </w:tc>
        <w:tc>
          <w:tcPr>
            <w:tcW w:w="3119" w:type="dxa"/>
          </w:tcPr>
          <w:p w14:paraId="05817251" w14:textId="1188A847" w:rsidR="00845D91" w:rsidRPr="00677323" w:rsidRDefault="004C753D" w:rsidP="004C753D">
            <w:pPr>
              <w:pStyle w:val="Brdtext"/>
              <w:ind w:left="0"/>
            </w:pPr>
            <w:r w:rsidRPr="00677323">
              <w:t>254</w:t>
            </w:r>
            <w:r w:rsidR="00845D91" w:rsidRPr="00677323">
              <w:t>SV54</w:t>
            </w:r>
            <w:r w:rsidR="00D11647" w:rsidRPr="00677323">
              <w:t>7</w:t>
            </w:r>
            <w:r w:rsidR="00845D91" w:rsidRPr="00677323">
              <w:t xml:space="preserve"> ej stängd</w:t>
            </w:r>
          </w:p>
        </w:tc>
        <w:tc>
          <w:tcPr>
            <w:tcW w:w="425" w:type="dxa"/>
          </w:tcPr>
          <w:p w14:paraId="520B41BA" w14:textId="77777777" w:rsidR="00845D91" w:rsidRPr="00677323" w:rsidRDefault="00845D91" w:rsidP="00845D91">
            <w:pPr>
              <w:pStyle w:val="Brdtext"/>
              <w:ind w:left="0"/>
            </w:pPr>
          </w:p>
        </w:tc>
        <w:tc>
          <w:tcPr>
            <w:tcW w:w="425" w:type="dxa"/>
          </w:tcPr>
          <w:p w14:paraId="14E54E2C" w14:textId="2501283B" w:rsidR="00845D91" w:rsidRPr="00677323" w:rsidRDefault="00845D91" w:rsidP="00845D91">
            <w:pPr>
              <w:pStyle w:val="Brdtext"/>
              <w:ind w:left="0"/>
            </w:pPr>
            <w:r w:rsidRPr="00677323">
              <w:t>X</w:t>
            </w:r>
          </w:p>
        </w:tc>
        <w:tc>
          <w:tcPr>
            <w:tcW w:w="425" w:type="dxa"/>
          </w:tcPr>
          <w:p w14:paraId="3BF49A0B" w14:textId="77777777" w:rsidR="00845D91" w:rsidRPr="00677323" w:rsidRDefault="00845D91" w:rsidP="00845D91">
            <w:pPr>
              <w:pStyle w:val="Brdtext"/>
              <w:ind w:left="0"/>
            </w:pPr>
          </w:p>
        </w:tc>
        <w:tc>
          <w:tcPr>
            <w:tcW w:w="1134" w:type="dxa"/>
          </w:tcPr>
          <w:p w14:paraId="31C66A58" w14:textId="77777777" w:rsidR="00845D91" w:rsidRPr="00677323" w:rsidRDefault="00845D91" w:rsidP="00845D91">
            <w:pPr>
              <w:pStyle w:val="Brdtext"/>
              <w:ind w:left="0"/>
            </w:pPr>
          </w:p>
        </w:tc>
      </w:tr>
      <w:tr w:rsidR="00677323" w:rsidRPr="00677323" w14:paraId="284DF523" w14:textId="77777777" w:rsidTr="009441A3">
        <w:tc>
          <w:tcPr>
            <w:tcW w:w="2405" w:type="dxa"/>
          </w:tcPr>
          <w:p w14:paraId="23262C88" w14:textId="51CC0AF0" w:rsidR="00D11647" w:rsidRPr="00677323" w:rsidRDefault="00D11647" w:rsidP="00D11647">
            <w:pPr>
              <w:pStyle w:val="Brdtext"/>
              <w:ind w:left="0"/>
            </w:pPr>
            <w:r w:rsidRPr="00677323">
              <w:lastRenderedPageBreak/>
              <w:t>254SV549_GSS</w:t>
            </w:r>
          </w:p>
        </w:tc>
        <w:tc>
          <w:tcPr>
            <w:tcW w:w="3119" w:type="dxa"/>
          </w:tcPr>
          <w:p w14:paraId="0A873407" w14:textId="1BCC6997" w:rsidR="00D11647" w:rsidRPr="00677323" w:rsidRDefault="00D11647" w:rsidP="00D11647">
            <w:pPr>
              <w:pStyle w:val="Brdtext"/>
              <w:ind w:left="0"/>
            </w:pPr>
            <w:r w:rsidRPr="00677323">
              <w:t>254SV549 ej stängd</w:t>
            </w:r>
          </w:p>
        </w:tc>
        <w:tc>
          <w:tcPr>
            <w:tcW w:w="425" w:type="dxa"/>
          </w:tcPr>
          <w:p w14:paraId="7FE3A31E" w14:textId="77777777" w:rsidR="00D11647" w:rsidRPr="00677323" w:rsidRDefault="00D11647" w:rsidP="00D11647">
            <w:pPr>
              <w:pStyle w:val="Brdtext"/>
              <w:ind w:left="0"/>
            </w:pPr>
          </w:p>
        </w:tc>
        <w:tc>
          <w:tcPr>
            <w:tcW w:w="425" w:type="dxa"/>
          </w:tcPr>
          <w:p w14:paraId="5AF5A70A" w14:textId="0BFB7583" w:rsidR="00D11647" w:rsidRPr="00677323" w:rsidRDefault="00D11647" w:rsidP="00D11647">
            <w:pPr>
              <w:pStyle w:val="Brdtext"/>
              <w:ind w:left="0"/>
            </w:pPr>
            <w:r w:rsidRPr="00677323">
              <w:t>X</w:t>
            </w:r>
          </w:p>
        </w:tc>
        <w:tc>
          <w:tcPr>
            <w:tcW w:w="425" w:type="dxa"/>
          </w:tcPr>
          <w:p w14:paraId="1D160F44" w14:textId="77777777" w:rsidR="00D11647" w:rsidRPr="00677323" w:rsidRDefault="00D11647" w:rsidP="00D11647">
            <w:pPr>
              <w:pStyle w:val="Brdtext"/>
              <w:ind w:left="0"/>
            </w:pPr>
          </w:p>
        </w:tc>
        <w:tc>
          <w:tcPr>
            <w:tcW w:w="1134" w:type="dxa"/>
          </w:tcPr>
          <w:p w14:paraId="72545501" w14:textId="77777777" w:rsidR="00D11647" w:rsidRPr="00677323" w:rsidRDefault="00D11647" w:rsidP="00D11647">
            <w:pPr>
              <w:pStyle w:val="Brdtext"/>
              <w:ind w:left="0"/>
            </w:pPr>
          </w:p>
        </w:tc>
      </w:tr>
      <w:tr w:rsidR="00D11647" w:rsidRPr="00677323" w14:paraId="7FDF7401" w14:textId="77777777" w:rsidTr="009441A3">
        <w:tc>
          <w:tcPr>
            <w:tcW w:w="2405" w:type="dxa"/>
          </w:tcPr>
          <w:p w14:paraId="45F486CF" w14:textId="54F9E6BA" w:rsidR="00D11647" w:rsidRPr="00677323" w:rsidRDefault="00D11647" w:rsidP="00D11647">
            <w:pPr>
              <w:pStyle w:val="Brdtext"/>
              <w:ind w:left="0"/>
            </w:pPr>
            <w:r w:rsidRPr="00677323">
              <w:t>254SV560_GSS</w:t>
            </w:r>
          </w:p>
        </w:tc>
        <w:tc>
          <w:tcPr>
            <w:tcW w:w="3119" w:type="dxa"/>
          </w:tcPr>
          <w:p w14:paraId="50E49F78" w14:textId="121561F0" w:rsidR="00D11647" w:rsidRPr="00677323" w:rsidRDefault="00D11647" w:rsidP="00D11647">
            <w:pPr>
              <w:pStyle w:val="Brdtext"/>
              <w:ind w:left="0"/>
            </w:pPr>
            <w:r w:rsidRPr="00677323">
              <w:t>254SV560 ej stängd</w:t>
            </w:r>
          </w:p>
        </w:tc>
        <w:tc>
          <w:tcPr>
            <w:tcW w:w="425" w:type="dxa"/>
          </w:tcPr>
          <w:p w14:paraId="6DC6AA7D" w14:textId="77777777" w:rsidR="00D11647" w:rsidRPr="00677323" w:rsidRDefault="00D11647" w:rsidP="00D11647">
            <w:pPr>
              <w:pStyle w:val="Brdtext"/>
              <w:ind w:left="0"/>
            </w:pPr>
          </w:p>
        </w:tc>
        <w:tc>
          <w:tcPr>
            <w:tcW w:w="425" w:type="dxa"/>
          </w:tcPr>
          <w:p w14:paraId="79876CD3" w14:textId="595AEB09" w:rsidR="00D11647" w:rsidRPr="00677323" w:rsidRDefault="00D11647" w:rsidP="00D11647">
            <w:pPr>
              <w:pStyle w:val="Brdtext"/>
              <w:ind w:left="0"/>
            </w:pPr>
            <w:r w:rsidRPr="00677323">
              <w:t>X</w:t>
            </w:r>
          </w:p>
        </w:tc>
        <w:tc>
          <w:tcPr>
            <w:tcW w:w="425" w:type="dxa"/>
          </w:tcPr>
          <w:p w14:paraId="5B66DEC0" w14:textId="77777777" w:rsidR="00D11647" w:rsidRPr="00677323" w:rsidRDefault="00D11647" w:rsidP="00D11647">
            <w:pPr>
              <w:pStyle w:val="Brdtext"/>
              <w:ind w:left="0"/>
            </w:pPr>
          </w:p>
        </w:tc>
        <w:tc>
          <w:tcPr>
            <w:tcW w:w="1134" w:type="dxa"/>
          </w:tcPr>
          <w:p w14:paraId="147C4E95" w14:textId="77777777" w:rsidR="00D11647" w:rsidRPr="00677323" w:rsidRDefault="00D11647" w:rsidP="00D11647">
            <w:pPr>
              <w:pStyle w:val="Brdtext"/>
              <w:ind w:left="0"/>
            </w:pPr>
          </w:p>
        </w:tc>
      </w:tr>
    </w:tbl>
    <w:p w14:paraId="663D4C34" w14:textId="77777777" w:rsidR="00C42740" w:rsidRPr="00677323" w:rsidRDefault="00C42740" w:rsidP="00C41FC4">
      <w:pPr>
        <w:pStyle w:val="Brdtext"/>
        <w:rPr>
          <w:i/>
        </w:rPr>
      </w:pPr>
    </w:p>
    <w:p w14:paraId="58A15E07" w14:textId="06286AA1" w:rsidR="00C41FC4" w:rsidRPr="00677323" w:rsidRDefault="00C41FC4" w:rsidP="00C41FC4">
      <w:pPr>
        <w:pStyle w:val="Brdtext"/>
        <w:rPr>
          <w:i/>
        </w:rPr>
      </w:pPr>
      <w:r w:rsidRPr="00677323">
        <w:rPr>
          <w:i/>
        </w:rPr>
        <w:t>SIL-klassad säkerhetskrets för 254SV559 och 254SV561 (</w:t>
      </w:r>
      <w:r w:rsidR="000E5FF2" w:rsidRPr="00677323">
        <w:rPr>
          <w:i/>
        </w:rPr>
        <w:t>Order</w:t>
      </w:r>
      <w:r w:rsidRPr="00677323">
        <w:rPr>
          <w:i/>
        </w:rPr>
        <w:t xml:space="preserve"> till stängd):</w:t>
      </w:r>
    </w:p>
    <w:p w14:paraId="41A1050A" w14:textId="77777777" w:rsidR="00C41FC4" w:rsidRPr="00677323" w:rsidRDefault="00C41FC4" w:rsidP="00C41FC4">
      <w:pPr>
        <w:pStyle w:val="Brdtext"/>
      </w:pPr>
      <w:r w:rsidRPr="00677323">
        <w:t>Lågt tryck kvävgas 254PI330_L</w:t>
      </w:r>
      <w:r w:rsidR="006569B2" w:rsidRPr="00677323">
        <w:t>2</w:t>
      </w:r>
      <w:r w:rsidRPr="00677323">
        <w:t xml:space="preserve"> stänger 254SV559_MV1 och 254SV561_MV1 (utgång FALSE). </w:t>
      </w:r>
    </w:p>
    <w:p w14:paraId="594B29F2" w14:textId="4BE90A75" w:rsidR="00C41FC4" w:rsidRPr="00677323" w:rsidRDefault="00C41FC4" w:rsidP="00C41FC4">
      <w:pPr>
        <w:pStyle w:val="Brdtext"/>
      </w:pPr>
      <w:r w:rsidRPr="00677323">
        <w:t xml:space="preserve">Lågt </w:t>
      </w:r>
      <w:proofErr w:type="spellStart"/>
      <w:r w:rsidRPr="00677323">
        <w:t>diff.tryck</w:t>
      </w:r>
      <w:proofErr w:type="spellEnd"/>
      <w:r w:rsidRPr="00677323">
        <w:t xml:space="preserve"> kvävgas </w:t>
      </w:r>
      <w:r w:rsidR="00DF0891" w:rsidRPr="00677323">
        <w:t>347XI306</w:t>
      </w:r>
      <w:r w:rsidR="0099752D" w:rsidRPr="00677323">
        <w:t xml:space="preserve"> &lt; </w:t>
      </w:r>
      <w:r w:rsidR="005D51E9" w:rsidRPr="00677323">
        <w:t>L</w:t>
      </w:r>
      <w:r w:rsidR="00314FD5" w:rsidRPr="00677323">
        <w:t>2</w:t>
      </w:r>
      <w:r w:rsidR="00DF0891" w:rsidRPr="00677323">
        <w:t xml:space="preserve"> </w:t>
      </w:r>
      <w:r w:rsidRPr="00677323">
        <w:t xml:space="preserve">stänger 254SV559_MV1 och 254SV561_MV1 (utgång FALSE). </w:t>
      </w:r>
    </w:p>
    <w:p w14:paraId="33951689" w14:textId="77777777" w:rsidR="00DD0B3F" w:rsidRPr="00677323" w:rsidRDefault="00DD0B3F" w:rsidP="00DD0B3F">
      <w:pPr>
        <w:pStyle w:val="Brdtext"/>
        <w:rPr>
          <w:i/>
        </w:rPr>
      </w:pPr>
    </w:p>
    <w:p w14:paraId="5D3EEFBE" w14:textId="1F7A379C" w:rsidR="00D11647" w:rsidRPr="00677323" w:rsidRDefault="00B67B11" w:rsidP="000E5FF2">
      <w:pPr>
        <w:pStyle w:val="Brdtext"/>
        <w:rPr>
          <w:i/>
        </w:rPr>
      </w:pPr>
      <w:r w:rsidRPr="00677323">
        <w:rPr>
          <w:i/>
        </w:rPr>
        <w:t>254</w:t>
      </w:r>
      <w:r w:rsidR="00DD0B3F" w:rsidRPr="00677323">
        <w:rPr>
          <w:i/>
        </w:rPr>
        <w:t>SV560</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043EA6E0" w14:textId="77777777" w:rsidTr="00394D55">
        <w:trPr>
          <w:trHeight w:val="417"/>
        </w:trPr>
        <w:tc>
          <w:tcPr>
            <w:tcW w:w="1686" w:type="dxa"/>
          </w:tcPr>
          <w:p w14:paraId="6478668B" w14:textId="77777777" w:rsidR="00DD0B3F" w:rsidRPr="00677323" w:rsidRDefault="00DD0B3F" w:rsidP="00394D55">
            <w:pPr>
              <w:pStyle w:val="Brdtext"/>
              <w:ind w:left="0"/>
            </w:pPr>
            <w:r w:rsidRPr="00677323">
              <w:t>Objekttyp</w:t>
            </w:r>
          </w:p>
        </w:tc>
        <w:tc>
          <w:tcPr>
            <w:tcW w:w="2741" w:type="dxa"/>
          </w:tcPr>
          <w:p w14:paraId="7A02C6F9" w14:textId="77777777" w:rsidR="00DD0B3F" w:rsidRPr="00677323" w:rsidRDefault="00DD0B3F" w:rsidP="00394D55">
            <w:pPr>
              <w:pStyle w:val="Brdtext"/>
              <w:ind w:left="0"/>
            </w:pPr>
            <w:r w:rsidRPr="00677323">
              <w:t>Objekt/signal</w:t>
            </w:r>
          </w:p>
        </w:tc>
        <w:tc>
          <w:tcPr>
            <w:tcW w:w="3446" w:type="dxa"/>
          </w:tcPr>
          <w:p w14:paraId="57982E8C" w14:textId="77777777" w:rsidR="00DD0B3F" w:rsidRPr="00677323" w:rsidRDefault="00DD0B3F" w:rsidP="00394D55">
            <w:pPr>
              <w:pStyle w:val="Brdtext"/>
              <w:ind w:left="0"/>
            </w:pPr>
            <w:r w:rsidRPr="00677323">
              <w:t>Beskrivning</w:t>
            </w:r>
          </w:p>
        </w:tc>
      </w:tr>
      <w:tr w:rsidR="00DD0B3F" w:rsidRPr="00677323" w14:paraId="7550C272" w14:textId="77777777" w:rsidTr="00394D55">
        <w:trPr>
          <w:trHeight w:val="417"/>
        </w:trPr>
        <w:tc>
          <w:tcPr>
            <w:tcW w:w="1686" w:type="dxa"/>
          </w:tcPr>
          <w:p w14:paraId="72949612" w14:textId="2987344A" w:rsidR="00DD0B3F" w:rsidRPr="00677323" w:rsidRDefault="003E5D09" w:rsidP="00394D55">
            <w:pPr>
              <w:pStyle w:val="Brdtext"/>
              <w:ind w:left="0"/>
            </w:pPr>
            <w:proofErr w:type="spellStart"/>
            <w:r w:rsidRPr="00677323">
              <w:t>SDValve</w:t>
            </w:r>
            <w:proofErr w:type="spellEnd"/>
          </w:p>
        </w:tc>
        <w:tc>
          <w:tcPr>
            <w:tcW w:w="2741" w:type="dxa"/>
          </w:tcPr>
          <w:p w14:paraId="494E214E" w14:textId="5B9DD9CE" w:rsidR="00DD0B3F" w:rsidRPr="00677323" w:rsidRDefault="00526142" w:rsidP="00394D55">
            <w:pPr>
              <w:pStyle w:val="Brdtext"/>
              <w:ind w:left="0"/>
            </w:pPr>
            <w:r w:rsidRPr="00677323">
              <w:t>254</w:t>
            </w:r>
            <w:r w:rsidR="00DD0B3F" w:rsidRPr="00677323">
              <w:t>SV560</w:t>
            </w:r>
          </w:p>
        </w:tc>
        <w:tc>
          <w:tcPr>
            <w:tcW w:w="3446" w:type="dxa"/>
          </w:tcPr>
          <w:p w14:paraId="55609569" w14:textId="04855F24" w:rsidR="00DD0B3F" w:rsidRPr="00677323" w:rsidRDefault="00DD0B3F" w:rsidP="00812403">
            <w:pPr>
              <w:pStyle w:val="Brdtext"/>
              <w:ind w:left="0"/>
            </w:pPr>
            <w:r w:rsidRPr="00677323">
              <w:t>Av</w:t>
            </w:r>
            <w:r w:rsidR="00812403" w:rsidRPr="00677323">
              <w:t>luftning</w:t>
            </w:r>
            <w:r w:rsidR="00BF7C5D" w:rsidRPr="00677323">
              <w:t xml:space="preserve">sventil </w:t>
            </w:r>
            <w:proofErr w:type="spellStart"/>
            <w:r w:rsidRPr="00677323">
              <w:t>kvävgasinertisering</w:t>
            </w:r>
            <w:proofErr w:type="spellEnd"/>
            <w:r w:rsidRPr="00677323">
              <w:t xml:space="preserve"> </w:t>
            </w:r>
          </w:p>
        </w:tc>
      </w:tr>
    </w:tbl>
    <w:p w14:paraId="36407F6F" w14:textId="77777777" w:rsidR="00A7780E" w:rsidRPr="00677323" w:rsidRDefault="00A7780E" w:rsidP="00194DFD">
      <w:pPr>
        <w:pStyle w:val="Brdtext"/>
        <w:rPr>
          <w:i/>
        </w:rPr>
      </w:pPr>
    </w:p>
    <w:p w14:paraId="63658E14" w14:textId="518B045D" w:rsidR="00194DFD" w:rsidRPr="00677323" w:rsidRDefault="00194DFD" w:rsidP="00194DFD">
      <w:pPr>
        <w:pStyle w:val="Brdtext"/>
        <w:rPr>
          <w:i/>
        </w:rPr>
      </w:pPr>
      <w:proofErr w:type="spellStart"/>
      <w:r w:rsidRPr="00677323">
        <w:rPr>
          <w:i/>
        </w:rPr>
        <w:t>Förreglingar</w:t>
      </w:r>
      <w:proofErr w:type="spellEnd"/>
      <w:r w:rsidRPr="00677323">
        <w:rPr>
          <w:i/>
        </w:rPr>
        <w:t xml:space="preserve"> för</w:t>
      </w:r>
      <w:r w:rsidR="00D11647" w:rsidRPr="00677323">
        <w:rPr>
          <w:i/>
        </w:rPr>
        <w:t xml:space="preserve"> 254SV560(Förreglas till stängd</w:t>
      </w:r>
      <w:r w:rsidRPr="00677323">
        <w:rPr>
          <w:i/>
        </w:rPr>
        <w:t>):</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24443B2D" w14:textId="77777777" w:rsidTr="007C7F63">
        <w:tc>
          <w:tcPr>
            <w:tcW w:w="2405" w:type="dxa"/>
          </w:tcPr>
          <w:p w14:paraId="38C40C82" w14:textId="77777777" w:rsidR="000E5FF2" w:rsidRPr="00677323" w:rsidRDefault="000E5FF2" w:rsidP="007C7F63">
            <w:pPr>
              <w:pStyle w:val="Brdtext"/>
              <w:ind w:left="0"/>
            </w:pPr>
            <w:r w:rsidRPr="00677323">
              <w:t>Objekt/signal</w:t>
            </w:r>
          </w:p>
        </w:tc>
        <w:tc>
          <w:tcPr>
            <w:tcW w:w="3119" w:type="dxa"/>
          </w:tcPr>
          <w:p w14:paraId="5420A992" w14:textId="77777777" w:rsidR="000E5FF2" w:rsidRPr="00677323" w:rsidRDefault="000E5FF2" w:rsidP="007C7F63">
            <w:pPr>
              <w:pStyle w:val="Brdtext"/>
              <w:ind w:left="0"/>
            </w:pPr>
            <w:r w:rsidRPr="00677323">
              <w:t>Beskrivning</w:t>
            </w:r>
          </w:p>
        </w:tc>
        <w:tc>
          <w:tcPr>
            <w:tcW w:w="425" w:type="dxa"/>
          </w:tcPr>
          <w:p w14:paraId="041637C9" w14:textId="77777777" w:rsidR="000E5FF2" w:rsidRPr="00677323" w:rsidRDefault="000E5FF2" w:rsidP="007C7F63">
            <w:pPr>
              <w:pStyle w:val="Brdtext"/>
              <w:ind w:left="0"/>
            </w:pPr>
            <w:r w:rsidRPr="00677323">
              <w:t>A</w:t>
            </w:r>
          </w:p>
        </w:tc>
        <w:tc>
          <w:tcPr>
            <w:tcW w:w="425" w:type="dxa"/>
          </w:tcPr>
          <w:p w14:paraId="6366C327" w14:textId="77777777" w:rsidR="000E5FF2" w:rsidRPr="00677323" w:rsidRDefault="000E5FF2" w:rsidP="007C7F63">
            <w:pPr>
              <w:pStyle w:val="Brdtext"/>
              <w:ind w:left="0"/>
            </w:pPr>
            <w:r w:rsidRPr="00677323">
              <w:t>B</w:t>
            </w:r>
          </w:p>
        </w:tc>
        <w:tc>
          <w:tcPr>
            <w:tcW w:w="425" w:type="dxa"/>
          </w:tcPr>
          <w:p w14:paraId="7859A4A7" w14:textId="77777777" w:rsidR="000E5FF2" w:rsidRPr="00677323" w:rsidRDefault="000E5FF2" w:rsidP="007C7F63">
            <w:pPr>
              <w:pStyle w:val="Brdtext"/>
              <w:ind w:left="0"/>
            </w:pPr>
            <w:r w:rsidRPr="00677323">
              <w:t>C</w:t>
            </w:r>
          </w:p>
        </w:tc>
        <w:tc>
          <w:tcPr>
            <w:tcW w:w="1134" w:type="dxa"/>
          </w:tcPr>
          <w:p w14:paraId="220E93AE" w14:textId="77777777" w:rsidR="000E5FF2" w:rsidRPr="00677323" w:rsidRDefault="000E5FF2" w:rsidP="007C7F63">
            <w:pPr>
              <w:pStyle w:val="Brdtext"/>
              <w:ind w:left="0"/>
            </w:pPr>
            <w:r w:rsidRPr="00677323">
              <w:t>Runint1</w:t>
            </w:r>
          </w:p>
        </w:tc>
      </w:tr>
      <w:tr w:rsidR="00677323" w:rsidRPr="00677323" w14:paraId="42602273" w14:textId="77777777" w:rsidTr="007C7F63">
        <w:tc>
          <w:tcPr>
            <w:tcW w:w="2405" w:type="dxa"/>
          </w:tcPr>
          <w:p w14:paraId="0305783E" w14:textId="31201B4A" w:rsidR="000E5FF2" w:rsidRPr="00677323" w:rsidRDefault="000E5FF2" w:rsidP="007C7F63">
            <w:pPr>
              <w:pStyle w:val="Brdtext"/>
              <w:ind w:left="0"/>
            </w:pPr>
            <w:r w:rsidRPr="00677323">
              <w:t>254SV559_GSS</w:t>
            </w:r>
          </w:p>
        </w:tc>
        <w:tc>
          <w:tcPr>
            <w:tcW w:w="3119" w:type="dxa"/>
          </w:tcPr>
          <w:p w14:paraId="03E282F9" w14:textId="19B9AFEE" w:rsidR="000E5FF2" w:rsidRPr="00677323" w:rsidRDefault="000E5FF2" w:rsidP="007C7F63">
            <w:pPr>
              <w:pStyle w:val="Brdtext"/>
              <w:ind w:left="0"/>
            </w:pPr>
            <w:r w:rsidRPr="00677323">
              <w:t>254SV559 ej stängd</w:t>
            </w:r>
          </w:p>
        </w:tc>
        <w:tc>
          <w:tcPr>
            <w:tcW w:w="425" w:type="dxa"/>
          </w:tcPr>
          <w:p w14:paraId="23C73C06" w14:textId="77777777" w:rsidR="000E5FF2" w:rsidRPr="00677323" w:rsidRDefault="000E5FF2" w:rsidP="007C7F63">
            <w:pPr>
              <w:pStyle w:val="Brdtext"/>
              <w:ind w:left="0"/>
            </w:pPr>
          </w:p>
        </w:tc>
        <w:tc>
          <w:tcPr>
            <w:tcW w:w="425" w:type="dxa"/>
          </w:tcPr>
          <w:p w14:paraId="2D5667CD" w14:textId="77777777" w:rsidR="000E5FF2" w:rsidRPr="00677323" w:rsidRDefault="000E5FF2" w:rsidP="007C7F63">
            <w:pPr>
              <w:pStyle w:val="Brdtext"/>
              <w:ind w:left="0"/>
            </w:pPr>
            <w:r w:rsidRPr="00677323">
              <w:t>X</w:t>
            </w:r>
          </w:p>
        </w:tc>
        <w:tc>
          <w:tcPr>
            <w:tcW w:w="425" w:type="dxa"/>
          </w:tcPr>
          <w:p w14:paraId="66D8F7FD" w14:textId="77777777" w:rsidR="000E5FF2" w:rsidRPr="00677323" w:rsidRDefault="000E5FF2" w:rsidP="007C7F63">
            <w:pPr>
              <w:pStyle w:val="Brdtext"/>
              <w:ind w:left="0"/>
            </w:pPr>
          </w:p>
        </w:tc>
        <w:tc>
          <w:tcPr>
            <w:tcW w:w="1134" w:type="dxa"/>
          </w:tcPr>
          <w:p w14:paraId="2CAEA0EB" w14:textId="77777777" w:rsidR="000E5FF2" w:rsidRPr="00677323" w:rsidRDefault="000E5FF2" w:rsidP="007C7F63">
            <w:pPr>
              <w:pStyle w:val="Brdtext"/>
              <w:ind w:left="0"/>
            </w:pPr>
          </w:p>
        </w:tc>
      </w:tr>
      <w:tr w:rsidR="000E5FF2" w:rsidRPr="00677323" w14:paraId="78F3CEFB" w14:textId="77777777" w:rsidTr="007C7F63">
        <w:tc>
          <w:tcPr>
            <w:tcW w:w="2405" w:type="dxa"/>
          </w:tcPr>
          <w:p w14:paraId="7D166FC3" w14:textId="06065C69" w:rsidR="000E5FF2" w:rsidRPr="00677323" w:rsidRDefault="000E5FF2" w:rsidP="007C7F63">
            <w:pPr>
              <w:pStyle w:val="Brdtext"/>
              <w:ind w:left="0"/>
            </w:pPr>
            <w:r w:rsidRPr="00677323">
              <w:t>254SV561_GSS</w:t>
            </w:r>
          </w:p>
        </w:tc>
        <w:tc>
          <w:tcPr>
            <w:tcW w:w="3119" w:type="dxa"/>
          </w:tcPr>
          <w:p w14:paraId="60CA91CF" w14:textId="3FE85CE6" w:rsidR="000E5FF2" w:rsidRPr="00677323" w:rsidRDefault="000E5FF2" w:rsidP="007C7F63">
            <w:pPr>
              <w:pStyle w:val="Brdtext"/>
              <w:ind w:left="0"/>
            </w:pPr>
            <w:r w:rsidRPr="00677323">
              <w:t>254SV561 ej stängd</w:t>
            </w:r>
          </w:p>
        </w:tc>
        <w:tc>
          <w:tcPr>
            <w:tcW w:w="425" w:type="dxa"/>
          </w:tcPr>
          <w:p w14:paraId="5648A9B5" w14:textId="77777777" w:rsidR="000E5FF2" w:rsidRPr="00677323" w:rsidRDefault="000E5FF2" w:rsidP="007C7F63">
            <w:pPr>
              <w:pStyle w:val="Brdtext"/>
              <w:ind w:left="0"/>
            </w:pPr>
          </w:p>
        </w:tc>
        <w:tc>
          <w:tcPr>
            <w:tcW w:w="425" w:type="dxa"/>
          </w:tcPr>
          <w:p w14:paraId="3CA37A18" w14:textId="77777777" w:rsidR="000E5FF2" w:rsidRPr="00677323" w:rsidRDefault="000E5FF2" w:rsidP="007C7F63">
            <w:pPr>
              <w:pStyle w:val="Brdtext"/>
              <w:ind w:left="0"/>
            </w:pPr>
            <w:r w:rsidRPr="00677323">
              <w:t>X</w:t>
            </w:r>
          </w:p>
        </w:tc>
        <w:tc>
          <w:tcPr>
            <w:tcW w:w="425" w:type="dxa"/>
          </w:tcPr>
          <w:p w14:paraId="668FAF6D" w14:textId="77777777" w:rsidR="000E5FF2" w:rsidRPr="00677323" w:rsidRDefault="000E5FF2" w:rsidP="007C7F63">
            <w:pPr>
              <w:pStyle w:val="Brdtext"/>
              <w:ind w:left="0"/>
            </w:pPr>
          </w:p>
        </w:tc>
        <w:tc>
          <w:tcPr>
            <w:tcW w:w="1134" w:type="dxa"/>
          </w:tcPr>
          <w:p w14:paraId="3149D818" w14:textId="77777777" w:rsidR="000E5FF2" w:rsidRPr="00677323" w:rsidRDefault="000E5FF2" w:rsidP="007C7F63">
            <w:pPr>
              <w:pStyle w:val="Brdtext"/>
              <w:ind w:left="0"/>
            </w:pPr>
          </w:p>
        </w:tc>
      </w:tr>
    </w:tbl>
    <w:p w14:paraId="54920584" w14:textId="77777777" w:rsidR="00F732D2" w:rsidRPr="00677323" w:rsidRDefault="00F732D2" w:rsidP="00BF7C5D">
      <w:pPr>
        <w:pStyle w:val="Brdtext"/>
        <w:ind w:left="0"/>
        <w:rPr>
          <w:i/>
        </w:rPr>
      </w:pPr>
    </w:p>
    <w:p w14:paraId="00EA744B" w14:textId="1BCC9C2E" w:rsidR="00F732D2" w:rsidRPr="00677323" w:rsidRDefault="00F732D2" w:rsidP="00F732D2">
      <w:pPr>
        <w:pStyle w:val="Brdtext"/>
        <w:rPr>
          <w:i/>
        </w:rPr>
      </w:pPr>
      <w:r w:rsidRPr="00677323">
        <w:rPr>
          <w:i/>
        </w:rPr>
        <w:t>SIL-klassad säkerhetskrets för 254SV560</w:t>
      </w:r>
      <w:r w:rsidR="000E5FF2" w:rsidRPr="00677323">
        <w:rPr>
          <w:i/>
        </w:rPr>
        <w:t xml:space="preserve"> (Order</w:t>
      </w:r>
      <w:r w:rsidRPr="00677323">
        <w:rPr>
          <w:i/>
        </w:rPr>
        <w:t xml:space="preserve"> till öppen):</w:t>
      </w:r>
    </w:p>
    <w:p w14:paraId="3D7C24D5" w14:textId="77777777" w:rsidR="00F732D2" w:rsidRPr="00677323" w:rsidRDefault="00F732D2" w:rsidP="00F732D2">
      <w:pPr>
        <w:pStyle w:val="Brdtext"/>
      </w:pPr>
      <w:r w:rsidRPr="00677323">
        <w:t>Lågt tryck kvävgas 254PI330_L</w:t>
      </w:r>
      <w:r w:rsidR="006569B2" w:rsidRPr="00677323">
        <w:t>2</w:t>
      </w:r>
      <w:r w:rsidRPr="00677323">
        <w:t xml:space="preserve"> öppnar 254SV</w:t>
      </w:r>
      <w:r w:rsidR="00C41FC4" w:rsidRPr="00677323">
        <w:t>560</w:t>
      </w:r>
      <w:r w:rsidRPr="00677323">
        <w:t xml:space="preserve">_MV1 (utgång </w:t>
      </w:r>
      <w:r w:rsidR="00593E05" w:rsidRPr="00677323">
        <w:t>FALSE</w:t>
      </w:r>
      <w:r w:rsidRPr="00677323">
        <w:t xml:space="preserve">). </w:t>
      </w:r>
    </w:p>
    <w:p w14:paraId="5E9DD313" w14:textId="121EEBC2" w:rsidR="00C41FC4" w:rsidRPr="00677323" w:rsidRDefault="00C41FC4" w:rsidP="00C41FC4">
      <w:pPr>
        <w:pStyle w:val="Brdtext"/>
      </w:pPr>
      <w:r w:rsidRPr="00677323">
        <w:t xml:space="preserve">Lågt </w:t>
      </w:r>
      <w:proofErr w:type="spellStart"/>
      <w:r w:rsidRPr="00677323">
        <w:t>diff.tryck</w:t>
      </w:r>
      <w:proofErr w:type="spellEnd"/>
      <w:r w:rsidRPr="00677323">
        <w:t xml:space="preserve"> kvävgas </w:t>
      </w:r>
      <w:r w:rsidR="004269AA" w:rsidRPr="00677323">
        <w:t>347XI306 &lt; L</w:t>
      </w:r>
      <w:r w:rsidR="00314FD5" w:rsidRPr="00677323">
        <w:t>2</w:t>
      </w:r>
      <w:r w:rsidR="00593E05" w:rsidRPr="00677323">
        <w:t xml:space="preserve"> </w:t>
      </w:r>
      <w:r w:rsidRPr="00677323">
        <w:t xml:space="preserve">öppnar 254SV560_MV1 (utgång </w:t>
      </w:r>
      <w:r w:rsidR="00593E05" w:rsidRPr="00677323">
        <w:t>FALSE</w:t>
      </w:r>
      <w:r w:rsidRPr="00677323">
        <w:t xml:space="preserve">). </w:t>
      </w:r>
    </w:p>
    <w:p w14:paraId="67B76115" w14:textId="77777777" w:rsidR="00B05BBB" w:rsidRPr="00677323" w:rsidRDefault="00B05BBB" w:rsidP="00F72639">
      <w:pPr>
        <w:pStyle w:val="Brdtext"/>
        <w:rPr>
          <w:i/>
        </w:rPr>
      </w:pPr>
      <w:proofErr w:type="spellStart"/>
      <w:r w:rsidRPr="00677323">
        <w:rPr>
          <w:i/>
        </w:rPr>
        <w:t>Inerti</w:t>
      </w:r>
      <w:r w:rsidR="00E5128F" w:rsidRPr="00677323">
        <w:rPr>
          <w:i/>
        </w:rPr>
        <w:t>sering</w:t>
      </w:r>
      <w:proofErr w:type="spellEnd"/>
      <w:r w:rsidR="000909BC" w:rsidRPr="00677323">
        <w:rPr>
          <w:i/>
        </w:rPr>
        <w:t xml:space="preserve"> </w:t>
      </w:r>
      <w:r w:rsidR="00E5128F" w:rsidRPr="00677323">
        <w:rPr>
          <w:i/>
        </w:rPr>
        <w:t xml:space="preserve">och </w:t>
      </w:r>
      <w:r w:rsidRPr="00677323">
        <w:rPr>
          <w:i/>
        </w:rPr>
        <w:t>tryck</w:t>
      </w:r>
      <w:r w:rsidR="00E5128F" w:rsidRPr="00677323">
        <w:rPr>
          <w:i/>
        </w:rPr>
        <w:t>hållning av</w:t>
      </w:r>
      <w:r w:rsidRPr="00677323">
        <w:rPr>
          <w:i/>
        </w:rPr>
        <w:t xml:space="preserve"> </w:t>
      </w:r>
      <w:proofErr w:type="spellStart"/>
      <w:r w:rsidRPr="00677323">
        <w:rPr>
          <w:i/>
        </w:rPr>
        <w:t>återkokare</w:t>
      </w:r>
      <w:r w:rsidR="00E5128F" w:rsidRPr="00677323">
        <w:rPr>
          <w:i/>
        </w:rPr>
        <w:t>n</w:t>
      </w:r>
      <w:proofErr w:type="spellEnd"/>
      <w:r w:rsidR="00E5128F" w:rsidRPr="00677323">
        <w:rPr>
          <w:i/>
        </w:rPr>
        <w:t>/</w:t>
      </w:r>
      <w:proofErr w:type="spellStart"/>
      <w:r w:rsidR="00E5128F" w:rsidRPr="00677323">
        <w:rPr>
          <w:i/>
        </w:rPr>
        <w:t>strippern</w:t>
      </w:r>
      <w:proofErr w:type="spellEnd"/>
    </w:p>
    <w:p w14:paraId="01145307" w14:textId="1E8CA367" w:rsidR="00B05BBB" w:rsidRPr="00677323" w:rsidRDefault="00B05BBB" w:rsidP="00B05BBB">
      <w:pPr>
        <w:pStyle w:val="Brdtext"/>
      </w:pPr>
      <w:proofErr w:type="spellStart"/>
      <w:r w:rsidRPr="00677323">
        <w:t>Kvävgasinertiseringen</w:t>
      </w:r>
      <w:proofErr w:type="spellEnd"/>
      <w:r w:rsidR="00722851" w:rsidRPr="00677323">
        <w:t>/tryckhållningen</w:t>
      </w:r>
      <w:r w:rsidRPr="00677323">
        <w:t xml:space="preserve"> av </w:t>
      </w:r>
      <w:proofErr w:type="spellStart"/>
      <w:r w:rsidRPr="00677323">
        <w:t>återkokaren</w:t>
      </w:r>
      <w:proofErr w:type="spellEnd"/>
      <w:r w:rsidR="000909BC" w:rsidRPr="00677323">
        <w:t xml:space="preserve"> och </w:t>
      </w:r>
      <w:proofErr w:type="spellStart"/>
      <w:r w:rsidR="000909BC" w:rsidRPr="00677323">
        <w:t>strippern</w:t>
      </w:r>
      <w:proofErr w:type="spellEnd"/>
      <w:r w:rsidRPr="00677323">
        <w:t xml:space="preserve"> aktiveras via ”block and </w:t>
      </w:r>
      <w:proofErr w:type="spellStart"/>
      <w:r w:rsidRPr="00677323">
        <w:t>bleed</w:t>
      </w:r>
      <w:proofErr w:type="spellEnd"/>
      <w:r w:rsidRPr="00677323">
        <w:t xml:space="preserve">” (254SV547 och 254SV549 öppnas samt 254SV548 stängs) om trycket i </w:t>
      </w:r>
      <w:proofErr w:type="spellStart"/>
      <w:r w:rsidRPr="00677323">
        <w:t>återkokaren</w:t>
      </w:r>
      <w:proofErr w:type="spellEnd"/>
      <w:r w:rsidRPr="00677323">
        <w:t xml:space="preserve"> faller under 0,2 bar.</w:t>
      </w:r>
      <w:r w:rsidR="00191083" w:rsidRPr="00677323">
        <w:t xml:space="preserve"> </w:t>
      </w:r>
      <w:proofErr w:type="spellStart"/>
      <w:r w:rsidR="00191083" w:rsidRPr="00677323">
        <w:t>Inertiseringen</w:t>
      </w:r>
      <w:proofErr w:type="spellEnd"/>
      <w:r w:rsidR="00191083" w:rsidRPr="00677323">
        <w:t xml:space="preserve"> måste även genomföras inför start av anläggningen samt om trycket i </w:t>
      </w:r>
      <w:proofErr w:type="spellStart"/>
      <w:r w:rsidR="00191083" w:rsidRPr="00677323">
        <w:t>strippern</w:t>
      </w:r>
      <w:proofErr w:type="spellEnd"/>
      <w:r w:rsidR="00191083" w:rsidRPr="00677323">
        <w:t xml:space="preserve"> har fallit under 0,1 bar.</w:t>
      </w:r>
      <w:r w:rsidRPr="00677323">
        <w:t xml:space="preserve"> </w:t>
      </w:r>
    </w:p>
    <w:p w14:paraId="2AB22A91" w14:textId="77777777" w:rsidR="00526142" w:rsidRPr="00677323" w:rsidRDefault="00526142" w:rsidP="000D6FA5">
      <w:pPr>
        <w:pStyle w:val="Brdtext"/>
        <w:rPr>
          <w:i/>
        </w:rPr>
      </w:pPr>
    </w:p>
    <w:p w14:paraId="03C1D258" w14:textId="436B351F" w:rsidR="000D6FA5" w:rsidRPr="00677323" w:rsidRDefault="005A5D97" w:rsidP="000D6FA5">
      <w:pPr>
        <w:pStyle w:val="Brdtext"/>
        <w:rPr>
          <w:i/>
        </w:rPr>
      </w:pPr>
      <w:r w:rsidRPr="00677323">
        <w:rPr>
          <w:i/>
        </w:rPr>
        <w:t>254</w:t>
      </w:r>
      <w:r w:rsidR="000D6FA5" w:rsidRPr="00677323">
        <w:rPr>
          <w:i/>
        </w:rPr>
        <w:t>SV547</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03A1B880" w14:textId="77777777" w:rsidTr="00394D55">
        <w:trPr>
          <w:trHeight w:val="417"/>
        </w:trPr>
        <w:tc>
          <w:tcPr>
            <w:tcW w:w="1686" w:type="dxa"/>
          </w:tcPr>
          <w:p w14:paraId="3DAF202F" w14:textId="77777777" w:rsidR="000D6FA5" w:rsidRPr="00677323" w:rsidRDefault="000D6FA5" w:rsidP="00394D55">
            <w:pPr>
              <w:pStyle w:val="Brdtext"/>
              <w:ind w:left="0"/>
            </w:pPr>
            <w:r w:rsidRPr="00677323">
              <w:t>Objekttyp</w:t>
            </w:r>
          </w:p>
        </w:tc>
        <w:tc>
          <w:tcPr>
            <w:tcW w:w="2741" w:type="dxa"/>
          </w:tcPr>
          <w:p w14:paraId="0272827A" w14:textId="77777777" w:rsidR="000D6FA5" w:rsidRPr="00677323" w:rsidRDefault="000D6FA5" w:rsidP="00394D55">
            <w:pPr>
              <w:pStyle w:val="Brdtext"/>
              <w:ind w:left="0"/>
            </w:pPr>
            <w:r w:rsidRPr="00677323">
              <w:t>Objekt/signal</w:t>
            </w:r>
          </w:p>
        </w:tc>
        <w:tc>
          <w:tcPr>
            <w:tcW w:w="3446" w:type="dxa"/>
          </w:tcPr>
          <w:p w14:paraId="7E043CE9" w14:textId="77777777" w:rsidR="000D6FA5" w:rsidRPr="00677323" w:rsidRDefault="000D6FA5" w:rsidP="00394D55">
            <w:pPr>
              <w:pStyle w:val="Brdtext"/>
              <w:ind w:left="0"/>
            </w:pPr>
            <w:r w:rsidRPr="00677323">
              <w:t>Beskrivning</w:t>
            </w:r>
          </w:p>
        </w:tc>
      </w:tr>
      <w:tr w:rsidR="000D6FA5" w:rsidRPr="00677323" w14:paraId="4DE854F7" w14:textId="77777777" w:rsidTr="00394D55">
        <w:trPr>
          <w:trHeight w:val="417"/>
        </w:trPr>
        <w:tc>
          <w:tcPr>
            <w:tcW w:w="1686" w:type="dxa"/>
          </w:tcPr>
          <w:p w14:paraId="6E2FC8A9" w14:textId="33BDD2FB" w:rsidR="000D6FA5" w:rsidRPr="00677323" w:rsidRDefault="006A54B5" w:rsidP="00394D55">
            <w:pPr>
              <w:pStyle w:val="Brdtext"/>
              <w:ind w:left="0"/>
            </w:pPr>
            <w:r w:rsidRPr="00677323">
              <w:t>VAL</w:t>
            </w:r>
          </w:p>
        </w:tc>
        <w:tc>
          <w:tcPr>
            <w:tcW w:w="2741" w:type="dxa"/>
          </w:tcPr>
          <w:p w14:paraId="3A31E425" w14:textId="56DBD340" w:rsidR="000D6FA5" w:rsidRPr="00677323" w:rsidRDefault="00526142" w:rsidP="00394D55">
            <w:pPr>
              <w:pStyle w:val="Brdtext"/>
              <w:ind w:left="0"/>
            </w:pPr>
            <w:r w:rsidRPr="00677323">
              <w:t>254</w:t>
            </w:r>
            <w:r w:rsidR="000D6FA5" w:rsidRPr="00677323">
              <w:t>SV547</w:t>
            </w:r>
          </w:p>
        </w:tc>
        <w:tc>
          <w:tcPr>
            <w:tcW w:w="3446" w:type="dxa"/>
          </w:tcPr>
          <w:p w14:paraId="270A36E2" w14:textId="77777777" w:rsidR="000D6FA5" w:rsidRPr="00677323" w:rsidRDefault="000D6FA5" w:rsidP="000D6FA5">
            <w:pPr>
              <w:pStyle w:val="Brdtext"/>
              <w:ind w:left="0"/>
            </w:pPr>
            <w:r w:rsidRPr="00677323">
              <w:t xml:space="preserve">Avstängningsventil </w:t>
            </w:r>
            <w:proofErr w:type="spellStart"/>
            <w:r w:rsidRPr="00677323">
              <w:t>kvävgasinertisering</w:t>
            </w:r>
            <w:proofErr w:type="spellEnd"/>
            <w:r w:rsidRPr="00677323">
              <w:t xml:space="preserve"> </w:t>
            </w:r>
            <w:proofErr w:type="spellStart"/>
            <w:r w:rsidRPr="00677323">
              <w:t>återkokare</w:t>
            </w:r>
            <w:proofErr w:type="spellEnd"/>
          </w:p>
        </w:tc>
      </w:tr>
    </w:tbl>
    <w:p w14:paraId="355DCC3B" w14:textId="77777777" w:rsidR="003A5838" w:rsidRPr="00677323" w:rsidRDefault="003A5838" w:rsidP="00191083">
      <w:pPr>
        <w:pStyle w:val="Brdtext"/>
        <w:rPr>
          <w:i/>
        </w:rPr>
      </w:pPr>
    </w:p>
    <w:p w14:paraId="42EE9385" w14:textId="77777777" w:rsidR="00191083" w:rsidRPr="00677323" w:rsidRDefault="00191083" w:rsidP="00191083">
      <w:pPr>
        <w:pStyle w:val="Brdtext"/>
      </w:pPr>
      <w:proofErr w:type="spellStart"/>
      <w:r w:rsidRPr="00677323">
        <w:rPr>
          <w:i/>
        </w:rPr>
        <w:t>Förreglingar</w:t>
      </w:r>
      <w:proofErr w:type="spellEnd"/>
      <w:r w:rsidRPr="00677323">
        <w:rPr>
          <w:i/>
        </w:rPr>
        <w:t xml:space="preserve"> för 254SV547 (Förreglas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288BE10B" w14:textId="77777777" w:rsidTr="00394D55">
        <w:tc>
          <w:tcPr>
            <w:tcW w:w="2405" w:type="dxa"/>
          </w:tcPr>
          <w:p w14:paraId="559E1EAC" w14:textId="77777777" w:rsidR="00191083" w:rsidRPr="00677323" w:rsidRDefault="00191083" w:rsidP="00394D55">
            <w:pPr>
              <w:pStyle w:val="Brdtext"/>
              <w:ind w:left="0"/>
            </w:pPr>
            <w:r w:rsidRPr="00677323">
              <w:t>Objekt/signal</w:t>
            </w:r>
          </w:p>
        </w:tc>
        <w:tc>
          <w:tcPr>
            <w:tcW w:w="3119" w:type="dxa"/>
          </w:tcPr>
          <w:p w14:paraId="2E0B7FA8" w14:textId="77777777" w:rsidR="00191083" w:rsidRPr="00677323" w:rsidRDefault="00191083" w:rsidP="00394D55">
            <w:pPr>
              <w:pStyle w:val="Brdtext"/>
              <w:ind w:left="0"/>
            </w:pPr>
            <w:r w:rsidRPr="00677323">
              <w:t>Beskrivning</w:t>
            </w:r>
          </w:p>
        </w:tc>
        <w:tc>
          <w:tcPr>
            <w:tcW w:w="425" w:type="dxa"/>
          </w:tcPr>
          <w:p w14:paraId="0A2D1B56" w14:textId="77777777" w:rsidR="00191083" w:rsidRPr="00677323" w:rsidRDefault="00191083" w:rsidP="00394D55">
            <w:pPr>
              <w:pStyle w:val="Brdtext"/>
              <w:ind w:left="0"/>
            </w:pPr>
            <w:r w:rsidRPr="00677323">
              <w:t>A</w:t>
            </w:r>
          </w:p>
        </w:tc>
        <w:tc>
          <w:tcPr>
            <w:tcW w:w="425" w:type="dxa"/>
          </w:tcPr>
          <w:p w14:paraId="7F7E7AC5" w14:textId="77777777" w:rsidR="00191083" w:rsidRPr="00677323" w:rsidRDefault="00191083" w:rsidP="00394D55">
            <w:pPr>
              <w:pStyle w:val="Brdtext"/>
              <w:ind w:left="0"/>
            </w:pPr>
            <w:r w:rsidRPr="00677323">
              <w:t>B</w:t>
            </w:r>
          </w:p>
        </w:tc>
        <w:tc>
          <w:tcPr>
            <w:tcW w:w="425" w:type="dxa"/>
          </w:tcPr>
          <w:p w14:paraId="3238D12D" w14:textId="77777777" w:rsidR="00191083" w:rsidRPr="00677323" w:rsidRDefault="00191083" w:rsidP="00394D55">
            <w:pPr>
              <w:pStyle w:val="Brdtext"/>
              <w:ind w:left="0"/>
            </w:pPr>
            <w:r w:rsidRPr="00677323">
              <w:t>C</w:t>
            </w:r>
          </w:p>
        </w:tc>
        <w:tc>
          <w:tcPr>
            <w:tcW w:w="1134" w:type="dxa"/>
          </w:tcPr>
          <w:p w14:paraId="48BD7DB2" w14:textId="77777777" w:rsidR="00191083" w:rsidRPr="00677323" w:rsidRDefault="00191083" w:rsidP="00394D55">
            <w:pPr>
              <w:pStyle w:val="Brdtext"/>
              <w:ind w:left="0"/>
            </w:pPr>
            <w:r w:rsidRPr="00677323">
              <w:t>Runint1</w:t>
            </w:r>
          </w:p>
        </w:tc>
      </w:tr>
      <w:tr w:rsidR="00677323" w:rsidRPr="00677323" w14:paraId="0B8F179D" w14:textId="77777777" w:rsidTr="00394D55">
        <w:tc>
          <w:tcPr>
            <w:tcW w:w="2405" w:type="dxa"/>
          </w:tcPr>
          <w:p w14:paraId="1945327F" w14:textId="50F6E2E8" w:rsidR="006B0442" w:rsidRPr="00677323" w:rsidRDefault="00E05C05" w:rsidP="006B0442">
            <w:pPr>
              <w:pStyle w:val="Brdtext"/>
              <w:ind w:left="0"/>
            </w:pPr>
            <w:r w:rsidRPr="00677323">
              <w:t>254XI330_L2</w:t>
            </w:r>
            <w:r w:rsidR="006B0442" w:rsidRPr="00677323">
              <w:t xml:space="preserve"> / 254PI330_L2</w:t>
            </w:r>
          </w:p>
        </w:tc>
        <w:tc>
          <w:tcPr>
            <w:tcW w:w="3119" w:type="dxa"/>
          </w:tcPr>
          <w:p w14:paraId="0EAF0144" w14:textId="5B5797F9" w:rsidR="006B0442" w:rsidRPr="00677323" w:rsidRDefault="006B0442" w:rsidP="006B0442">
            <w:pPr>
              <w:pStyle w:val="Brdtext"/>
              <w:ind w:left="0"/>
            </w:pPr>
            <w:r w:rsidRPr="00677323">
              <w:t xml:space="preserve">Lågt </w:t>
            </w:r>
            <w:proofErr w:type="spellStart"/>
            <w:r w:rsidRPr="00677323">
              <w:t>difftryck</w:t>
            </w:r>
            <w:proofErr w:type="spellEnd"/>
            <w:r w:rsidRPr="00677323">
              <w:t>/tryck kvävgas /säkerhetssystem</w:t>
            </w:r>
          </w:p>
        </w:tc>
        <w:tc>
          <w:tcPr>
            <w:tcW w:w="425" w:type="dxa"/>
          </w:tcPr>
          <w:p w14:paraId="6AD039FC" w14:textId="77777777" w:rsidR="006B0442" w:rsidRPr="00677323" w:rsidRDefault="006B0442" w:rsidP="006B0442">
            <w:pPr>
              <w:pStyle w:val="Brdtext"/>
              <w:ind w:left="0"/>
            </w:pPr>
          </w:p>
        </w:tc>
        <w:tc>
          <w:tcPr>
            <w:tcW w:w="425" w:type="dxa"/>
          </w:tcPr>
          <w:p w14:paraId="514D5FCC" w14:textId="73A253F6" w:rsidR="006B0442" w:rsidRPr="00677323" w:rsidRDefault="006B0442" w:rsidP="006B0442">
            <w:pPr>
              <w:pStyle w:val="Brdtext"/>
              <w:ind w:left="0"/>
            </w:pPr>
          </w:p>
        </w:tc>
        <w:tc>
          <w:tcPr>
            <w:tcW w:w="425" w:type="dxa"/>
          </w:tcPr>
          <w:p w14:paraId="2060FAA4" w14:textId="7B4F34F3" w:rsidR="006B0442" w:rsidRPr="00677323" w:rsidRDefault="006B0442" w:rsidP="006B0442">
            <w:pPr>
              <w:pStyle w:val="Brdtext"/>
              <w:ind w:left="0"/>
            </w:pPr>
            <w:r w:rsidRPr="00677323">
              <w:t>X</w:t>
            </w:r>
          </w:p>
        </w:tc>
        <w:tc>
          <w:tcPr>
            <w:tcW w:w="1134" w:type="dxa"/>
          </w:tcPr>
          <w:p w14:paraId="437C1DC6" w14:textId="77777777" w:rsidR="006B0442" w:rsidRPr="00677323" w:rsidRDefault="006B0442" w:rsidP="006B0442">
            <w:pPr>
              <w:pStyle w:val="Brdtext"/>
              <w:ind w:left="0"/>
            </w:pPr>
          </w:p>
        </w:tc>
      </w:tr>
      <w:tr w:rsidR="00677323" w:rsidRPr="00677323" w14:paraId="5B19196C" w14:textId="77777777" w:rsidTr="00394D55">
        <w:tc>
          <w:tcPr>
            <w:tcW w:w="2405" w:type="dxa"/>
          </w:tcPr>
          <w:p w14:paraId="67E9E3CB" w14:textId="3BE6C2AC" w:rsidR="00BF7C5D" w:rsidRPr="00677323" w:rsidRDefault="00BF7C5D" w:rsidP="00BF7C5D">
            <w:pPr>
              <w:pStyle w:val="Brdtext"/>
              <w:ind w:left="0"/>
            </w:pPr>
            <w:r w:rsidRPr="00677323">
              <w:lastRenderedPageBreak/>
              <w:t>254SV559_GSS</w:t>
            </w:r>
          </w:p>
        </w:tc>
        <w:tc>
          <w:tcPr>
            <w:tcW w:w="3119" w:type="dxa"/>
          </w:tcPr>
          <w:p w14:paraId="12D4C428" w14:textId="5F730374" w:rsidR="00BF7C5D" w:rsidRPr="00677323" w:rsidRDefault="00BF7C5D" w:rsidP="00BF7C5D">
            <w:pPr>
              <w:pStyle w:val="Brdtext"/>
              <w:ind w:left="0"/>
            </w:pPr>
            <w:r w:rsidRPr="00677323">
              <w:t>254SV559 ej stängd</w:t>
            </w:r>
          </w:p>
        </w:tc>
        <w:tc>
          <w:tcPr>
            <w:tcW w:w="425" w:type="dxa"/>
          </w:tcPr>
          <w:p w14:paraId="0775EB1B" w14:textId="77777777" w:rsidR="00BF7C5D" w:rsidRPr="00677323" w:rsidRDefault="00BF7C5D" w:rsidP="00BF7C5D">
            <w:pPr>
              <w:pStyle w:val="Brdtext"/>
              <w:ind w:left="0"/>
            </w:pPr>
          </w:p>
        </w:tc>
        <w:tc>
          <w:tcPr>
            <w:tcW w:w="425" w:type="dxa"/>
          </w:tcPr>
          <w:p w14:paraId="51C9239A" w14:textId="6362D8C9" w:rsidR="00BF7C5D" w:rsidRPr="00677323" w:rsidRDefault="00BF7C5D" w:rsidP="00BF7C5D">
            <w:pPr>
              <w:pStyle w:val="Brdtext"/>
              <w:ind w:left="0"/>
            </w:pPr>
            <w:r w:rsidRPr="00677323">
              <w:t>X</w:t>
            </w:r>
          </w:p>
        </w:tc>
        <w:tc>
          <w:tcPr>
            <w:tcW w:w="425" w:type="dxa"/>
          </w:tcPr>
          <w:p w14:paraId="2C67BF03" w14:textId="77777777" w:rsidR="00BF7C5D" w:rsidRPr="00677323" w:rsidRDefault="00BF7C5D" w:rsidP="00BF7C5D">
            <w:pPr>
              <w:pStyle w:val="Brdtext"/>
              <w:ind w:left="0"/>
            </w:pPr>
          </w:p>
        </w:tc>
        <w:tc>
          <w:tcPr>
            <w:tcW w:w="1134" w:type="dxa"/>
          </w:tcPr>
          <w:p w14:paraId="2317976E" w14:textId="77777777" w:rsidR="00BF7C5D" w:rsidRPr="00677323" w:rsidRDefault="00BF7C5D" w:rsidP="00BF7C5D">
            <w:pPr>
              <w:pStyle w:val="Brdtext"/>
              <w:ind w:left="0"/>
            </w:pPr>
          </w:p>
        </w:tc>
      </w:tr>
      <w:tr w:rsidR="00677323" w:rsidRPr="00677323" w14:paraId="7A10632F" w14:textId="77777777" w:rsidTr="00394D55">
        <w:tc>
          <w:tcPr>
            <w:tcW w:w="2405" w:type="dxa"/>
          </w:tcPr>
          <w:p w14:paraId="3104E13B" w14:textId="5F7283FA" w:rsidR="00BF7C5D" w:rsidRPr="00677323" w:rsidRDefault="00BF7C5D" w:rsidP="00BF7C5D">
            <w:pPr>
              <w:pStyle w:val="Brdtext"/>
              <w:ind w:left="0"/>
            </w:pPr>
            <w:r w:rsidRPr="00677323">
              <w:t>254SV561_GSS</w:t>
            </w:r>
          </w:p>
        </w:tc>
        <w:tc>
          <w:tcPr>
            <w:tcW w:w="3119" w:type="dxa"/>
          </w:tcPr>
          <w:p w14:paraId="234156BF" w14:textId="31B598FA" w:rsidR="00BF7C5D" w:rsidRPr="00677323" w:rsidRDefault="00BF7C5D" w:rsidP="00BF7C5D">
            <w:pPr>
              <w:pStyle w:val="Brdtext"/>
              <w:ind w:left="0"/>
            </w:pPr>
            <w:r w:rsidRPr="00677323">
              <w:t>254SV561 ej stängd</w:t>
            </w:r>
          </w:p>
        </w:tc>
        <w:tc>
          <w:tcPr>
            <w:tcW w:w="425" w:type="dxa"/>
          </w:tcPr>
          <w:p w14:paraId="1CA9ADB6" w14:textId="77777777" w:rsidR="00BF7C5D" w:rsidRPr="00677323" w:rsidRDefault="00BF7C5D" w:rsidP="00BF7C5D">
            <w:pPr>
              <w:pStyle w:val="Brdtext"/>
              <w:ind w:left="0"/>
            </w:pPr>
          </w:p>
        </w:tc>
        <w:tc>
          <w:tcPr>
            <w:tcW w:w="425" w:type="dxa"/>
          </w:tcPr>
          <w:p w14:paraId="3479EE2B" w14:textId="3BA6432B" w:rsidR="00BF7C5D" w:rsidRPr="00677323" w:rsidRDefault="00BF7C5D" w:rsidP="00BF7C5D">
            <w:pPr>
              <w:pStyle w:val="Brdtext"/>
              <w:ind w:left="0"/>
            </w:pPr>
            <w:r w:rsidRPr="00677323">
              <w:t>X</w:t>
            </w:r>
          </w:p>
        </w:tc>
        <w:tc>
          <w:tcPr>
            <w:tcW w:w="425" w:type="dxa"/>
          </w:tcPr>
          <w:p w14:paraId="44B2B34C" w14:textId="77777777" w:rsidR="00BF7C5D" w:rsidRPr="00677323" w:rsidRDefault="00BF7C5D" w:rsidP="00BF7C5D">
            <w:pPr>
              <w:pStyle w:val="Brdtext"/>
              <w:ind w:left="0"/>
            </w:pPr>
          </w:p>
        </w:tc>
        <w:tc>
          <w:tcPr>
            <w:tcW w:w="1134" w:type="dxa"/>
          </w:tcPr>
          <w:p w14:paraId="169555FC" w14:textId="77777777" w:rsidR="00BF7C5D" w:rsidRPr="00677323" w:rsidRDefault="00BF7C5D" w:rsidP="00BF7C5D">
            <w:pPr>
              <w:pStyle w:val="Brdtext"/>
              <w:ind w:left="0"/>
            </w:pPr>
          </w:p>
        </w:tc>
      </w:tr>
      <w:tr w:rsidR="00BF7C5D" w:rsidRPr="00677323" w14:paraId="3AD79D13" w14:textId="77777777" w:rsidTr="00394D55">
        <w:tc>
          <w:tcPr>
            <w:tcW w:w="2405" w:type="dxa"/>
          </w:tcPr>
          <w:p w14:paraId="287288BE" w14:textId="7CB1C195" w:rsidR="00BF7C5D" w:rsidRPr="00677323" w:rsidRDefault="00BF7C5D" w:rsidP="00BF7C5D">
            <w:pPr>
              <w:pStyle w:val="Brdtext"/>
              <w:ind w:left="0"/>
            </w:pPr>
            <w:r w:rsidRPr="00677323">
              <w:t>254SV548_GSS</w:t>
            </w:r>
          </w:p>
        </w:tc>
        <w:tc>
          <w:tcPr>
            <w:tcW w:w="3119" w:type="dxa"/>
          </w:tcPr>
          <w:p w14:paraId="4CF4B013" w14:textId="4A5C6F9C" w:rsidR="00BF7C5D" w:rsidRPr="00677323" w:rsidRDefault="00BF7C5D" w:rsidP="00BF7C5D">
            <w:pPr>
              <w:pStyle w:val="Brdtext"/>
              <w:ind w:left="0"/>
            </w:pPr>
            <w:r w:rsidRPr="00677323">
              <w:t>254SV548 ej stängd</w:t>
            </w:r>
          </w:p>
        </w:tc>
        <w:tc>
          <w:tcPr>
            <w:tcW w:w="425" w:type="dxa"/>
          </w:tcPr>
          <w:p w14:paraId="62139494" w14:textId="77777777" w:rsidR="00BF7C5D" w:rsidRPr="00677323" w:rsidRDefault="00BF7C5D" w:rsidP="00BF7C5D">
            <w:pPr>
              <w:pStyle w:val="Brdtext"/>
              <w:ind w:left="0"/>
            </w:pPr>
          </w:p>
        </w:tc>
        <w:tc>
          <w:tcPr>
            <w:tcW w:w="425" w:type="dxa"/>
          </w:tcPr>
          <w:p w14:paraId="2437DD24" w14:textId="2F6023D3" w:rsidR="00BF7C5D" w:rsidRPr="00677323" w:rsidRDefault="00BF7C5D" w:rsidP="00BF7C5D">
            <w:pPr>
              <w:pStyle w:val="Brdtext"/>
              <w:ind w:left="0"/>
            </w:pPr>
          </w:p>
        </w:tc>
        <w:tc>
          <w:tcPr>
            <w:tcW w:w="425" w:type="dxa"/>
          </w:tcPr>
          <w:p w14:paraId="0E2B6CB9" w14:textId="164B2B99" w:rsidR="00BF7C5D" w:rsidRPr="00677323" w:rsidRDefault="00EE7A52" w:rsidP="00BF7C5D">
            <w:pPr>
              <w:pStyle w:val="Brdtext"/>
              <w:ind w:left="0"/>
            </w:pPr>
            <w:r w:rsidRPr="00677323">
              <w:t>X</w:t>
            </w:r>
          </w:p>
        </w:tc>
        <w:tc>
          <w:tcPr>
            <w:tcW w:w="1134" w:type="dxa"/>
          </w:tcPr>
          <w:p w14:paraId="32F6A2FD" w14:textId="77777777" w:rsidR="00BF7C5D" w:rsidRPr="00677323" w:rsidRDefault="00BF7C5D" w:rsidP="00BF7C5D">
            <w:pPr>
              <w:pStyle w:val="Brdtext"/>
              <w:ind w:left="0"/>
            </w:pPr>
          </w:p>
        </w:tc>
      </w:tr>
    </w:tbl>
    <w:p w14:paraId="0B899DFB" w14:textId="77777777" w:rsidR="00191083" w:rsidRPr="00677323" w:rsidRDefault="00191083" w:rsidP="00EC4E78">
      <w:pPr>
        <w:pStyle w:val="Brdtext"/>
        <w:ind w:left="0"/>
        <w:rPr>
          <w:i/>
        </w:rPr>
      </w:pPr>
    </w:p>
    <w:p w14:paraId="70C24D8C" w14:textId="6A3F5A82" w:rsidR="000D6FA5" w:rsidRPr="00677323" w:rsidRDefault="00B84C9F" w:rsidP="000D6FA5">
      <w:pPr>
        <w:pStyle w:val="Brdtext"/>
        <w:rPr>
          <w:i/>
        </w:rPr>
      </w:pPr>
      <w:r w:rsidRPr="00677323">
        <w:rPr>
          <w:i/>
        </w:rPr>
        <w:t>254</w:t>
      </w:r>
      <w:r w:rsidR="000D6FA5" w:rsidRPr="00677323">
        <w:rPr>
          <w:i/>
        </w:rPr>
        <w:t>SV549</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00B7CFBD" w14:textId="77777777" w:rsidTr="00394D55">
        <w:trPr>
          <w:trHeight w:val="417"/>
        </w:trPr>
        <w:tc>
          <w:tcPr>
            <w:tcW w:w="1686" w:type="dxa"/>
          </w:tcPr>
          <w:p w14:paraId="6925E0CE" w14:textId="77777777" w:rsidR="000D6FA5" w:rsidRPr="00677323" w:rsidRDefault="000D6FA5" w:rsidP="00394D55">
            <w:pPr>
              <w:pStyle w:val="Brdtext"/>
              <w:ind w:left="0"/>
            </w:pPr>
            <w:r w:rsidRPr="00677323">
              <w:t>Objekttyp</w:t>
            </w:r>
          </w:p>
        </w:tc>
        <w:tc>
          <w:tcPr>
            <w:tcW w:w="2741" w:type="dxa"/>
          </w:tcPr>
          <w:p w14:paraId="6D2E1CDE" w14:textId="77777777" w:rsidR="000D6FA5" w:rsidRPr="00677323" w:rsidRDefault="000D6FA5" w:rsidP="00394D55">
            <w:pPr>
              <w:pStyle w:val="Brdtext"/>
              <w:ind w:left="0"/>
            </w:pPr>
            <w:r w:rsidRPr="00677323">
              <w:t>Objekt/signal</w:t>
            </w:r>
          </w:p>
        </w:tc>
        <w:tc>
          <w:tcPr>
            <w:tcW w:w="3446" w:type="dxa"/>
          </w:tcPr>
          <w:p w14:paraId="1D166F48" w14:textId="77777777" w:rsidR="000D6FA5" w:rsidRPr="00677323" w:rsidRDefault="000D6FA5" w:rsidP="00394D55">
            <w:pPr>
              <w:pStyle w:val="Brdtext"/>
              <w:ind w:left="0"/>
            </w:pPr>
            <w:r w:rsidRPr="00677323">
              <w:t>Beskrivning</w:t>
            </w:r>
          </w:p>
        </w:tc>
      </w:tr>
      <w:tr w:rsidR="000D6FA5" w:rsidRPr="00677323" w14:paraId="72C5F4A3" w14:textId="77777777" w:rsidTr="00394D55">
        <w:trPr>
          <w:trHeight w:val="417"/>
        </w:trPr>
        <w:tc>
          <w:tcPr>
            <w:tcW w:w="1686" w:type="dxa"/>
          </w:tcPr>
          <w:p w14:paraId="26A92A14" w14:textId="57284F32" w:rsidR="000D6FA5" w:rsidRPr="00677323" w:rsidRDefault="006A54B5" w:rsidP="00394D55">
            <w:pPr>
              <w:pStyle w:val="Brdtext"/>
              <w:ind w:left="0"/>
            </w:pPr>
            <w:r w:rsidRPr="00677323">
              <w:t>VAL</w:t>
            </w:r>
          </w:p>
        </w:tc>
        <w:tc>
          <w:tcPr>
            <w:tcW w:w="2741" w:type="dxa"/>
          </w:tcPr>
          <w:p w14:paraId="42BFFF62" w14:textId="33E97EAC" w:rsidR="000D6FA5" w:rsidRPr="00677323" w:rsidRDefault="00526142" w:rsidP="00394D55">
            <w:pPr>
              <w:pStyle w:val="Brdtext"/>
              <w:ind w:left="0"/>
            </w:pPr>
            <w:r w:rsidRPr="00677323">
              <w:t>254</w:t>
            </w:r>
            <w:r w:rsidR="000D6FA5" w:rsidRPr="00677323">
              <w:t>SV549</w:t>
            </w:r>
          </w:p>
        </w:tc>
        <w:tc>
          <w:tcPr>
            <w:tcW w:w="3446" w:type="dxa"/>
          </w:tcPr>
          <w:p w14:paraId="5AB527D5" w14:textId="77777777" w:rsidR="000D6FA5" w:rsidRPr="00677323" w:rsidRDefault="000D6FA5" w:rsidP="00394D55">
            <w:pPr>
              <w:pStyle w:val="Brdtext"/>
              <w:ind w:left="0"/>
            </w:pPr>
            <w:r w:rsidRPr="00677323">
              <w:t xml:space="preserve">Avstängningsventil </w:t>
            </w:r>
            <w:proofErr w:type="spellStart"/>
            <w:r w:rsidRPr="00677323">
              <w:t>kvävgasinertisering</w:t>
            </w:r>
            <w:proofErr w:type="spellEnd"/>
            <w:r w:rsidRPr="00677323">
              <w:t xml:space="preserve"> </w:t>
            </w:r>
            <w:proofErr w:type="spellStart"/>
            <w:r w:rsidRPr="00677323">
              <w:t>återkokare</w:t>
            </w:r>
            <w:proofErr w:type="spellEnd"/>
          </w:p>
        </w:tc>
      </w:tr>
    </w:tbl>
    <w:p w14:paraId="2F46FE63" w14:textId="77777777" w:rsidR="00F72639" w:rsidRPr="00677323" w:rsidRDefault="00F72639" w:rsidP="008E0787">
      <w:pPr>
        <w:pStyle w:val="Brdtext"/>
        <w:ind w:left="0"/>
        <w:rPr>
          <w:i/>
        </w:rPr>
      </w:pPr>
    </w:p>
    <w:p w14:paraId="5199E877" w14:textId="319C35A8" w:rsidR="00F72639" w:rsidRPr="00677323" w:rsidRDefault="00F72639" w:rsidP="00F72639">
      <w:pPr>
        <w:pStyle w:val="Brdtext"/>
      </w:pPr>
      <w:proofErr w:type="spellStart"/>
      <w:r w:rsidRPr="00677323">
        <w:rPr>
          <w:i/>
        </w:rPr>
        <w:t>Förreglingar</w:t>
      </w:r>
      <w:proofErr w:type="spellEnd"/>
      <w:r w:rsidRPr="00677323">
        <w:rPr>
          <w:i/>
        </w:rPr>
        <w:t xml:space="preserve"> för </w:t>
      </w:r>
      <w:r w:rsidR="00B84C9F" w:rsidRPr="00677323">
        <w:rPr>
          <w:i/>
        </w:rPr>
        <w:t>254</w:t>
      </w:r>
      <w:r w:rsidRPr="00677323">
        <w:rPr>
          <w:i/>
        </w:rPr>
        <w:t>SV54</w:t>
      </w:r>
      <w:r w:rsidR="006B6F79" w:rsidRPr="00677323">
        <w:rPr>
          <w:i/>
        </w:rPr>
        <w:t>9</w:t>
      </w:r>
      <w:r w:rsidRPr="00677323">
        <w:rPr>
          <w:i/>
        </w:rPr>
        <w:t>(Förreglas till stängd):</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4285ACFF" w14:textId="77777777" w:rsidTr="00593C14">
        <w:tc>
          <w:tcPr>
            <w:tcW w:w="2405" w:type="dxa"/>
          </w:tcPr>
          <w:p w14:paraId="18780888" w14:textId="77777777" w:rsidR="00F72639" w:rsidRPr="00677323" w:rsidRDefault="00F72639" w:rsidP="00593C14">
            <w:pPr>
              <w:pStyle w:val="Brdtext"/>
              <w:ind w:left="0"/>
            </w:pPr>
            <w:r w:rsidRPr="00677323">
              <w:t>Objekt/signal</w:t>
            </w:r>
          </w:p>
        </w:tc>
        <w:tc>
          <w:tcPr>
            <w:tcW w:w="3119" w:type="dxa"/>
          </w:tcPr>
          <w:p w14:paraId="4FEC0114" w14:textId="77777777" w:rsidR="00F72639" w:rsidRPr="00677323" w:rsidRDefault="00F72639" w:rsidP="00593C14">
            <w:pPr>
              <w:pStyle w:val="Brdtext"/>
              <w:ind w:left="0"/>
            </w:pPr>
            <w:r w:rsidRPr="00677323">
              <w:t>Beskrivning</w:t>
            </w:r>
          </w:p>
        </w:tc>
        <w:tc>
          <w:tcPr>
            <w:tcW w:w="425" w:type="dxa"/>
          </w:tcPr>
          <w:p w14:paraId="2BF23488" w14:textId="77777777" w:rsidR="00F72639" w:rsidRPr="00677323" w:rsidRDefault="00F72639" w:rsidP="00593C14">
            <w:pPr>
              <w:pStyle w:val="Brdtext"/>
              <w:ind w:left="0"/>
            </w:pPr>
            <w:r w:rsidRPr="00677323">
              <w:t>A</w:t>
            </w:r>
          </w:p>
        </w:tc>
        <w:tc>
          <w:tcPr>
            <w:tcW w:w="425" w:type="dxa"/>
          </w:tcPr>
          <w:p w14:paraId="05D61E33" w14:textId="77777777" w:rsidR="00F72639" w:rsidRPr="00677323" w:rsidRDefault="00F72639" w:rsidP="00593C14">
            <w:pPr>
              <w:pStyle w:val="Brdtext"/>
              <w:ind w:left="0"/>
            </w:pPr>
            <w:r w:rsidRPr="00677323">
              <w:t>B</w:t>
            </w:r>
          </w:p>
        </w:tc>
        <w:tc>
          <w:tcPr>
            <w:tcW w:w="425" w:type="dxa"/>
          </w:tcPr>
          <w:p w14:paraId="02514760" w14:textId="77777777" w:rsidR="00F72639" w:rsidRPr="00677323" w:rsidRDefault="00F72639" w:rsidP="00593C14">
            <w:pPr>
              <w:pStyle w:val="Brdtext"/>
              <w:ind w:left="0"/>
            </w:pPr>
            <w:r w:rsidRPr="00677323">
              <w:t>C</w:t>
            </w:r>
          </w:p>
        </w:tc>
        <w:tc>
          <w:tcPr>
            <w:tcW w:w="1134" w:type="dxa"/>
          </w:tcPr>
          <w:p w14:paraId="032BCDE0" w14:textId="77777777" w:rsidR="00F72639" w:rsidRPr="00677323" w:rsidRDefault="00F72639" w:rsidP="00593C14">
            <w:pPr>
              <w:pStyle w:val="Brdtext"/>
              <w:ind w:left="0"/>
            </w:pPr>
            <w:r w:rsidRPr="00677323">
              <w:t>Runint1</w:t>
            </w:r>
          </w:p>
        </w:tc>
      </w:tr>
      <w:tr w:rsidR="00677323" w:rsidRPr="00677323" w14:paraId="675BC145" w14:textId="77777777" w:rsidTr="00593C14">
        <w:tc>
          <w:tcPr>
            <w:tcW w:w="2405" w:type="dxa"/>
          </w:tcPr>
          <w:p w14:paraId="1D4A79F7" w14:textId="768F4348" w:rsidR="008E0787" w:rsidRPr="00677323" w:rsidRDefault="00E05C05" w:rsidP="008E0787">
            <w:pPr>
              <w:pStyle w:val="Brdtext"/>
              <w:ind w:left="0"/>
            </w:pPr>
            <w:r w:rsidRPr="00677323">
              <w:t>254XI330_L2</w:t>
            </w:r>
            <w:r w:rsidR="00EE7A52" w:rsidRPr="00677323">
              <w:t xml:space="preserve"> / 254PI330_L2</w:t>
            </w:r>
          </w:p>
        </w:tc>
        <w:tc>
          <w:tcPr>
            <w:tcW w:w="3119" w:type="dxa"/>
          </w:tcPr>
          <w:p w14:paraId="4D35C7EE" w14:textId="7D6ECF3E" w:rsidR="008E0787" w:rsidRPr="00677323" w:rsidRDefault="00EE7A52" w:rsidP="008E0787">
            <w:pPr>
              <w:pStyle w:val="Brdtext"/>
              <w:ind w:left="0"/>
            </w:pPr>
            <w:r w:rsidRPr="00677323">
              <w:t xml:space="preserve">Lågt </w:t>
            </w:r>
            <w:proofErr w:type="spellStart"/>
            <w:r w:rsidRPr="00677323">
              <w:t>diff</w:t>
            </w:r>
            <w:r w:rsidR="008E0787" w:rsidRPr="00677323">
              <w:t>tryck</w:t>
            </w:r>
            <w:proofErr w:type="spellEnd"/>
            <w:r w:rsidRPr="00677323">
              <w:t>/tryck kvävgas /säkerhetssystem</w:t>
            </w:r>
          </w:p>
        </w:tc>
        <w:tc>
          <w:tcPr>
            <w:tcW w:w="425" w:type="dxa"/>
          </w:tcPr>
          <w:p w14:paraId="2343CF14" w14:textId="77777777" w:rsidR="008E0787" w:rsidRPr="00677323" w:rsidRDefault="008E0787" w:rsidP="008E0787">
            <w:pPr>
              <w:pStyle w:val="Brdtext"/>
              <w:ind w:left="0"/>
            </w:pPr>
          </w:p>
        </w:tc>
        <w:tc>
          <w:tcPr>
            <w:tcW w:w="425" w:type="dxa"/>
          </w:tcPr>
          <w:p w14:paraId="7B6BEF07" w14:textId="6257B5BB" w:rsidR="008E0787" w:rsidRPr="00677323" w:rsidRDefault="008E0787" w:rsidP="008E0787">
            <w:pPr>
              <w:pStyle w:val="Brdtext"/>
              <w:ind w:left="0"/>
            </w:pPr>
          </w:p>
        </w:tc>
        <w:tc>
          <w:tcPr>
            <w:tcW w:w="425" w:type="dxa"/>
          </w:tcPr>
          <w:p w14:paraId="76BDEBA8" w14:textId="59E3B5D4" w:rsidR="008E0787" w:rsidRPr="00677323" w:rsidRDefault="006A54B5" w:rsidP="008E0787">
            <w:pPr>
              <w:pStyle w:val="Brdtext"/>
              <w:ind w:left="0"/>
            </w:pPr>
            <w:r w:rsidRPr="00677323">
              <w:t>X</w:t>
            </w:r>
          </w:p>
        </w:tc>
        <w:tc>
          <w:tcPr>
            <w:tcW w:w="1134" w:type="dxa"/>
          </w:tcPr>
          <w:p w14:paraId="6F067FA5" w14:textId="77777777" w:rsidR="008E0787" w:rsidRPr="00677323" w:rsidRDefault="008E0787" w:rsidP="008E0787">
            <w:pPr>
              <w:pStyle w:val="Brdtext"/>
              <w:ind w:left="0"/>
            </w:pPr>
          </w:p>
        </w:tc>
      </w:tr>
      <w:tr w:rsidR="00677323" w:rsidRPr="00677323" w14:paraId="262B4ABE" w14:textId="77777777" w:rsidTr="00593C14">
        <w:tc>
          <w:tcPr>
            <w:tcW w:w="2405" w:type="dxa"/>
          </w:tcPr>
          <w:p w14:paraId="4C563C4D" w14:textId="5BCF6D1A" w:rsidR="00BF7C5D" w:rsidRPr="00677323" w:rsidRDefault="00BF7C5D" w:rsidP="00BF7C5D">
            <w:pPr>
              <w:pStyle w:val="Brdtext"/>
              <w:ind w:left="0"/>
            </w:pPr>
            <w:r w:rsidRPr="00677323">
              <w:t>254SV559_GSS</w:t>
            </w:r>
          </w:p>
        </w:tc>
        <w:tc>
          <w:tcPr>
            <w:tcW w:w="3119" w:type="dxa"/>
          </w:tcPr>
          <w:p w14:paraId="23543C67" w14:textId="3F996F83" w:rsidR="00BF7C5D" w:rsidRPr="00677323" w:rsidRDefault="00BF7C5D" w:rsidP="00BF7C5D">
            <w:pPr>
              <w:pStyle w:val="Brdtext"/>
              <w:ind w:left="0"/>
            </w:pPr>
            <w:r w:rsidRPr="00677323">
              <w:t>254SV559 ej stängd</w:t>
            </w:r>
          </w:p>
        </w:tc>
        <w:tc>
          <w:tcPr>
            <w:tcW w:w="425" w:type="dxa"/>
          </w:tcPr>
          <w:p w14:paraId="719DFA81" w14:textId="77777777" w:rsidR="00BF7C5D" w:rsidRPr="00677323" w:rsidRDefault="00BF7C5D" w:rsidP="00BF7C5D">
            <w:pPr>
              <w:pStyle w:val="Brdtext"/>
              <w:ind w:left="0"/>
            </w:pPr>
          </w:p>
        </w:tc>
        <w:tc>
          <w:tcPr>
            <w:tcW w:w="425" w:type="dxa"/>
          </w:tcPr>
          <w:p w14:paraId="54A024D1" w14:textId="7C57D219" w:rsidR="00BF7C5D" w:rsidRPr="00677323" w:rsidRDefault="00BF7C5D" w:rsidP="00BF7C5D">
            <w:pPr>
              <w:pStyle w:val="Brdtext"/>
              <w:ind w:left="0"/>
            </w:pPr>
            <w:r w:rsidRPr="00677323">
              <w:t>X</w:t>
            </w:r>
          </w:p>
        </w:tc>
        <w:tc>
          <w:tcPr>
            <w:tcW w:w="425" w:type="dxa"/>
          </w:tcPr>
          <w:p w14:paraId="1EB14CCE" w14:textId="77777777" w:rsidR="00BF7C5D" w:rsidRPr="00677323" w:rsidRDefault="00BF7C5D" w:rsidP="00BF7C5D">
            <w:pPr>
              <w:pStyle w:val="Brdtext"/>
              <w:ind w:left="0"/>
            </w:pPr>
          </w:p>
        </w:tc>
        <w:tc>
          <w:tcPr>
            <w:tcW w:w="1134" w:type="dxa"/>
          </w:tcPr>
          <w:p w14:paraId="12DC3D60" w14:textId="77777777" w:rsidR="00BF7C5D" w:rsidRPr="00677323" w:rsidRDefault="00BF7C5D" w:rsidP="00BF7C5D">
            <w:pPr>
              <w:pStyle w:val="Brdtext"/>
              <w:ind w:left="0"/>
            </w:pPr>
          </w:p>
        </w:tc>
      </w:tr>
      <w:tr w:rsidR="00677323" w:rsidRPr="00677323" w14:paraId="573F6C74" w14:textId="77777777" w:rsidTr="00593C14">
        <w:tc>
          <w:tcPr>
            <w:tcW w:w="2405" w:type="dxa"/>
          </w:tcPr>
          <w:p w14:paraId="3BC8341F" w14:textId="26295782" w:rsidR="00BF7C5D" w:rsidRPr="00677323" w:rsidRDefault="00BF7C5D" w:rsidP="00BF7C5D">
            <w:pPr>
              <w:pStyle w:val="Brdtext"/>
              <w:ind w:left="0"/>
            </w:pPr>
            <w:r w:rsidRPr="00677323">
              <w:t>254SV561_GSS</w:t>
            </w:r>
          </w:p>
        </w:tc>
        <w:tc>
          <w:tcPr>
            <w:tcW w:w="3119" w:type="dxa"/>
          </w:tcPr>
          <w:p w14:paraId="0A845864" w14:textId="5692732D" w:rsidR="00BF7C5D" w:rsidRPr="00677323" w:rsidRDefault="00BF7C5D" w:rsidP="00BF7C5D">
            <w:pPr>
              <w:pStyle w:val="Brdtext"/>
              <w:ind w:left="0"/>
            </w:pPr>
            <w:r w:rsidRPr="00677323">
              <w:t>254SV561 ej stängd</w:t>
            </w:r>
          </w:p>
        </w:tc>
        <w:tc>
          <w:tcPr>
            <w:tcW w:w="425" w:type="dxa"/>
          </w:tcPr>
          <w:p w14:paraId="123FA09D" w14:textId="77777777" w:rsidR="00BF7C5D" w:rsidRPr="00677323" w:rsidRDefault="00BF7C5D" w:rsidP="00BF7C5D">
            <w:pPr>
              <w:pStyle w:val="Brdtext"/>
              <w:ind w:left="0"/>
            </w:pPr>
          </w:p>
        </w:tc>
        <w:tc>
          <w:tcPr>
            <w:tcW w:w="425" w:type="dxa"/>
          </w:tcPr>
          <w:p w14:paraId="2E0167ED" w14:textId="4FCAFFAA" w:rsidR="00BF7C5D" w:rsidRPr="00677323" w:rsidRDefault="00BF7C5D" w:rsidP="00BF7C5D">
            <w:pPr>
              <w:pStyle w:val="Brdtext"/>
              <w:ind w:left="0"/>
            </w:pPr>
            <w:r w:rsidRPr="00677323">
              <w:t>X</w:t>
            </w:r>
          </w:p>
        </w:tc>
        <w:tc>
          <w:tcPr>
            <w:tcW w:w="425" w:type="dxa"/>
          </w:tcPr>
          <w:p w14:paraId="06FCAE1E" w14:textId="77777777" w:rsidR="00BF7C5D" w:rsidRPr="00677323" w:rsidRDefault="00BF7C5D" w:rsidP="00BF7C5D">
            <w:pPr>
              <w:pStyle w:val="Brdtext"/>
              <w:ind w:left="0"/>
            </w:pPr>
          </w:p>
        </w:tc>
        <w:tc>
          <w:tcPr>
            <w:tcW w:w="1134" w:type="dxa"/>
          </w:tcPr>
          <w:p w14:paraId="26B05F29" w14:textId="77777777" w:rsidR="00BF7C5D" w:rsidRPr="00677323" w:rsidRDefault="00BF7C5D" w:rsidP="00BF7C5D">
            <w:pPr>
              <w:pStyle w:val="Brdtext"/>
              <w:ind w:left="0"/>
            </w:pPr>
          </w:p>
        </w:tc>
      </w:tr>
      <w:tr w:rsidR="00BF7C5D" w:rsidRPr="00677323" w14:paraId="11753970" w14:textId="77777777" w:rsidTr="00593C14">
        <w:tc>
          <w:tcPr>
            <w:tcW w:w="2405" w:type="dxa"/>
          </w:tcPr>
          <w:p w14:paraId="0E0B3D77" w14:textId="3ED178E3" w:rsidR="00BF7C5D" w:rsidRPr="00677323" w:rsidRDefault="00BF7C5D" w:rsidP="00BF7C5D">
            <w:pPr>
              <w:pStyle w:val="Brdtext"/>
              <w:ind w:left="0"/>
            </w:pPr>
            <w:r w:rsidRPr="00677323">
              <w:t>254SV548_GSS</w:t>
            </w:r>
          </w:p>
        </w:tc>
        <w:tc>
          <w:tcPr>
            <w:tcW w:w="3119" w:type="dxa"/>
          </w:tcPr>
          <w:p w14:paraId="6041B839" w14:textId="05177389" w:rsidR="00BF7C5D" w:rsidRPr="00677323" w:rsidRDefault="00BF7C5D" w:rsidP="00BF7C5D">
            <w:pPr>
              <w:pStyle w:val="Brdtext"/>
              <w:ind w:left="0"/>
            </w:pPr>
            <w:r w:rsidRPr="00677323">
              <w:t>254SV548 ej stängd</w:t>
            </w:r>
          </w:p>
        </w:tc>
        <w:tc>
          <w:tcPr>
            <w:tcW w:w="425" w:type="dxa"/>
          </w:tcPr>
          <w:p w14:paraId="5445532C" w14:textId="77777777" w:rsidR="00BF7C5D" w:rsidRPr="00677323" w:rsidRDefault="00BF7C5D" w:rsidP="00BF7C5D">
            <w:pPr>
              <w:pStyle w:val="Brdtext"/>
              <w:ind w:left="0"/>
            </w:pPr>
          </w:p>
        </w:tc>
        <w:tc>
          <w:tcPr>
            <w:tcW w:w="425" w:type="dxa"/>
          </w:tcPr>
          <w:p w14:paraId="0294B17B" w14:textId="1DD647B8" w:rsidR="00BF7C5D" w:rsidRPr="00677323" w:rsidRDefault="00BF7C5D" w:rsidP="00BF7C5D">
            <w:pPr>
              <w:pStyle w:val="Brdtext"/>
              <w:ind w:left="0"/>
            </w:pPr>
          </w:p>
        </w:tc>
        <w:tc>
          <w:tcPr>
            <w:tcW w:w="425" w:type="dxa"/>
          </w:tcPr>
          <w:p w14:paraId="1D695DC7" w14:textId="408A11EB" w:rsidR="00BF7C5D" w:rsidRPr="00677323" w:rsidRDefault="00EE7A52" w:rsidP="00BF7C5D">
            <w:pPr>
              <w:pStyle w:val="Brdtext"/>
              <w:ind w:left="0"/>
            </w:pPr>
            <w:r w:rsidRPr="00677323">
              <w:t>X</w:t>
            </w:r>
          </w:p>
        </w:tc>
        <w:tc>
          <w:tcPr>
            <w:tcW w:w="1134" w:type="dxa"/>
          </w:tcPr>
          <w:p w14:paraId="6E3F6792" w14:textId="77777777" w:rsidR="00BF7C5D" w:rsidRPr="00677323" w:rsidRDefault="00BF7C5D" w:rsidP="00BF7C5D">
            <w:pPr>
              <w:pStyle w:val="Brdtext"/>
              <w:ind w:left="0"/>
            </w:pPr>
          </w:p>
        </w:tc>
      </w:tr>
    </w:tbl>
    <w:p w14:paraId="6719D14D" w14:textId="77777777" w:rsidR="00BF7C5D" w:rsidRPr="00677323" w:rsidRDefault="00BF7C5D" w:rsidP="006B0442">
      <w:pPr>
        <w:pStyle w:val="Brdtext"/>
        <w:ind w:left="0"/>
      </w:pPr>
    </w:p>
    <w:p w14:paraId="2EC95F3B" w14:textId="77777777" w:rsidR="00EC4E78" w:rsidRPr="00677323" w:rsidRDefault="00EC4E78" w:rsidP="00EC4E78">
      <w:pPr>
        <w:pStyle w:val="Brdtext"/>
        <w:rPr>
          <w:i/>
        </w:rPr>
      </w:pPr>
      <w:r w:rsidRPr="00677323">
        <w:rPr>
          <w:i/>
        </w:rPr>
        <w:t>254SV548</w:t>
      </w:r>
    </w:p>
    <w:tbl>
      <w:tblPr>
        <w:tblStyle w:val="Tabellrutnt"/>
        <w:tblW w:w="7873" w:type="dxa"/>
        <w:tblInd w:w="1134" w:type="dxa"/>
        <w:tblLayout w:type="fixed"/>
        <w:tblLook w:val="04A0" w:firstRow="1" w:lastRow="0" w:firstColumn="1" w:lastColumn="0" w:noHBand="0" w:noVBand="1"/>
      </w:tblPr>
      <w:tblGrid>
        <w:gridCol w:w="1686"/>
        <w:gridCol w:w="2741"/>
        <w:gridCol w:w="3446"/>
      </w:tblGrid>
      <w:tr w:rsidR="00677323" w:rsidRPr="00677323" w14:paraId="7C01FC5B" w14:textId="77777777" w:rsidTr="00722851">
        <w:trPr>
          <w:trHeight w:val="417"/>
        </w:trPr>
        <w:tc>
          <w:tcPr>
            <w:tcW w:w="1686" w:type="dxa"/>
          </w:tcPr>
          <w:p w14:paraId="7E572CA0" w14:textId="77777777" w:rsidR="00EC4E78" w:rsidRPr="00677323" w:rsidRDefault="00EC4E78" w:rsidP="00722851">
            <w:pPr>
              <w:pStyle w:val="Brdtext"/>
              <w:ind w:left="0"/>
            </w:pPr>
            <w:r w:rsidRPr="00677323">
              <w:t>Objekttyp</w:t>
            </w:r>
          </w:p>
        </w:tc>
        <w:tc>
          <w:tcPr>
            <w:tcW w:w="2741" w:type="dxa"/>
          </w:tcPr>
          <w:p w14:paraId="7158004A" w14:textId="77777777" w:rsidR="00EC4E78" w:rsidRPr="00677323" w:rsidRDefault="00EC4E78" w:rsidP="00722851">
            <w:pPr>
              <w:pStyle w:val="Brdtext"/>
              <w:ind w:left="0"/>
            </w:pPr>
            <w:r w:rsidRPr="00677323">
              <w:t>Objekt/signal</w:t>
            </w:r>
          </w:p>
        </w:tc>
        <w:tc>
          <w:tcPr>
            <w:tcW w:w="3446" w:type="dxa"/>
          </w:tcPr>
          <w:p w14:paraId="581014FC" w14:textId="77777777" w:rsidR="00EC4E78" w:rsidRPr="00677323" w:rsidRDefault="00EC4E78" w:rsidP="00722851">
            <w:pPr>
              <w:pStyle w:val="Brdtext"/>
              <w:ind w:left="0"/>
            </w:pPr>
            <w:r w:rsidRPr="00677323">
              <w:t>Beskrivning</w:t>
            </w:r>
          </w:p>
        </w:tc>
      </w:tr>
      <w:tr w:rsidR="00EC4E78" w:rsidRPr="00677323" w14:paraId="742AB602" w14:textId="77777777" w:rsidTr="00722851">
        <w:trPr>
          <w:trHeight w:val="417"/>
        </w:trPr>
        <w:tc>
          <w:tcPr>
            <w:tcW w:w="1686" w:type="dxa"/>
          </w:tcPr>
          <w:p w14:paraId="733B3614" w14:textId="72B03AE3" w:rsidR="00EC4E78" w:rsidRPr="00677323" w:rsidRDefault="00EE7A52" w:rsidP="00722851">
            <w:pPr>
              <w:pStyle w:val="Brdtext"/>
              <w:ind w:left="0"/>
            </w:pPr>
            <w:r w:rsidRPr="00677323">
              <w:t>VAL</w:t>
            </w:r>
          </w:p>
        </w:tc>
        <w:tc>
          <w:tcPr>
            <w:tcW w:w="2741" w:type="dxa"/>
          </w:tcPr>
          <w:p w14:paraId="41968365" w14:textId="77777777" w:rsidR="00EC4E78" w:rsidRPr="00677323" w:rsidRDefault="00EC4E78" w:rsidP="00722851">
            <w:pPr>
              <w:pStyle w:val="Brdtext"/>
              <w:ind w:left="0"/>
            </w:pPr>
            <w:r w:rsidRPr="00677323">
              <w:t>254SV548</w:t>
            </w:r>
          </w:p>
        </w:tc>
        <w:tc>
          <w:tcPr>
            <w:tcW w:w="3446" w:type="dxa"/>
          </w:tcPr>
          <w:p w14:paraId="463B8359" w14:textId="17528CCC" w:rsidR="00EC4E78" w:rsidRPr="00677323" w:rsidRDefault="00722851" w:rsidP="00722851">
            <w:pPr>
              <w:pStyle w:val="Brdtext"/>
              <w:ind w:left="0"/>
            </w:pPr>
            <w:r w:rsidRPr="00677323">
              <w:t xml:space="preserve">Avluftningsventil </w:t>
            </w:r>
            <w:proofErr w:type="spellStart"/>
            <w:r w:rsidR="00EC4E78" w:rsidRPr="00677323">
              <w:t>kvävgasinertisering</w:t>
            </w:r>
            <w:proofErr w:type="spellEnd"/>
          </w:p>
        </w:tc>
      </w:tr>
    </w:tbl>
    <w:p w14:paraId="25957246" w14:textId="77777777" w:rsidR="00EC4E78" w:rsidRPr="00677323" w:rsidRDefault="00EC4E78" w:rsidP="00EC4E78">
      <w:pPr>
        <w:pStyle w:val="Brdtext"/>
        <w:rPr>
          <w:i/>
        </w:rPr>
      </w:pPr>
    </w:p>
    <w:p w14:paraId="714DB188" w14:textId="49BD3F2B" w:rsidR="00EC4E78" w:rsidRPr="00677323" w:rsidRDefault="00EC4E78" w:rsidP="00EC4E78">
      <w:pPr>
        <w:pStyle w:val="Brdtext"/>
        <w:rPr>
          <w:i/>
        </w:rPr>
      </w:pPr>
      <w:proofErr w:type="spellStart"/>
      <w:r w:rsidRPr="00677323">
        <w:rPr>
          <w:i/>
        </w:rPr>
        <w:t>Förreglingar</w:t>
      </w:r>
      <w:proofErr w:type="spellEnd"/>
      <w:r w:rsidRPr="00677323">
        <w:rPr>
          <w:i/>
        </w:rPr>
        <w:t xml:space="preserve"> för</w:t>
      </w:r>
      <w:r w:rsidR="00B40961" w:rsidRPr="00677323">
        <w:rPr>
          <w:i/>
        </w:rPr>
        <w:t xml:space="preserve"> 254SV548(Förreglas till stängd</w:t>
      </w:r>
      <w:r w:rsidRPr="00677323">
        <w:rPr>
          <w:i/>
        </w:rPr>
        <w:t>):</w:t>
      </w:r>
    </w:p>
    <w:tbl>
      <w:tblPr>
        <w:tblStyle w:val="Tabellrutnt"/>
        <w:tblW w:w="7933" w:type="dxa"/>
        <w:tblInd w:w="1134" w:type="dxa"/>
        <w:tblLayout w:type="fixed"/>
        <w:tblLook w:val="04A0" w:firstRow="1" w:lastRow="0" w:firstColumn="1" w:lastColumn="0" w:noHBand="0" w:noVBand="1"/>
      </w:tblPr>
      <w:tblGrid>
        <w:gridCol w:w="2405"/>
        <w:gridCol w:w="3119"/>
        <w:gridCol w:w="425"/>
        <w:gridCol w:w="425"/>
        <w:gridCol w:w="425"/>
        <w:gridCol w:w="1134"/>
      </w:tblGrid>
      <w:tr w:rsidR="00677323" w:rsidRPr="00677323" w14:paraId="7A567F05" w14:textId="77777777" w:rsidTr="007C7F63">
        <w:tc>
          <w:tcPr>
            <w:tcW w:w="2405" w:type="dxa"/>
          </w:tcPr>
          <w:p w14:paraId="299E291F" w14:textId="77777777" w:rsidR="00B40961" w:rsidRPr="00677323" w:rsidRDefault="00B40961" w:rsidP="007C7F63">
            <w:pPr>
              <w:pStyle w:val="Brdtext"/>
              <w:ind w:left="0"/>
            </w:pPr>
            <w:r w:rsidRPr="00677323">
              <w:t>Objekt/signal</w:t>
            </w:r>
          </w:p>
        </w:tc>
        <w:tc>
          <w:tcPr>
            <w:tcW w:w="3119" w:type="dxa"/>
          </w:tcPr>
          <w:p w14:paraId="339C629A" w14:textId="77777777" w:rsidR="00B40961" w:rsidRPr="00677323" w:rsidRDefault="00B40961" w:rsidP="007C7F63">
            <w:pPr>
              <w:pStyle w:val="Brdtext"/>
              <w:ind w:left="0"/>
            </w:pPr>
            <w:r w:rsidRPr="00677323">
              <w:t>Beskrivning</w:t>
            </w:r>
          </w:p>
        </w:tc>
        <w:tc>
          <w:tcPr>
            <w:tcW w:w="425" w:type="dxa"/>
          </w:tcPr>
          <w:p w14:paraId="117F8DB5" w14:textId="77777777" w:rsidR="00B40961" w:rsidRPr="00677323" w:rsidRDefault="00B40961" w:rsidP="007C7F63">
            <w:pPr>
              <w:pStyle w:val="Brdtext"/>
              <w:ind w:left="0"/>
            </w:pPr>
            <w:r w:rsidRPr="00677323">
              <w:t>A</w:t>
            </w:r>
          </w:p>
        </w:tc>
        <w:tc>
          <w:tcPr>
            <w:tcW w:w="425" w:type="dxa"/>
          </w:tcPr>
          <w:p w14:paraId="656C1179" w14:textId="77777777" w:rsidR="00B40961" w:rsidRPr="00677323" w:rsidRDefault="00B40961" w:rsidP="007C7F63">
            <w:pPr>
              <w:pStyle w:val="Brdtext"/>
              <w:ind w:left="0"/>
            </w:pPr>
            <w:r w:rsidRPr="00677323">
              <w:t>B</w:t>
            </w:r>
          </w:p>
        </w:tc>
        <w:tc>
          <w:tcPr>
            <w:tcW w:w="425" w:type="dxa"/>
          </w:tcPr>
          <w:p w14:paraId="7DE73C0D" w14:textId="77777777" w:rsidR="00B40961" w:rsidRPr="00677323" w:rsidRDefault="00B40961" w:rsidP="007C7F63">
            <w:pPr>
              <w:pStyle w:val="Brdtext"/>
              <w:ind w:left="0"/>
            </w:pPr>
            <w:r w:rsidRPr="00677323">
              <w:t>C</w:t>
            </w:r>
          </w:p>
        </w:tc>
        <w:tc>
          <w:tcPr>
            <w:tcW w:w="1134" w:type="dxa"/>
          </w:tcPr>
          <w:p w14:paraId="2AF7AA8C" w14:textId="77777777" w:rsidR="00B40961" w:rsidRPr="00677323" w:rsidRDefault="00B40961" w:rsidP="007C7F63">
            <w:pPr>
              <w:pStyle w:val="Brdtext"/>
              <w:ind w:left="0"/>
            </w:pPr>
            <w:r w:rsidRPr="00677323">
              <w:t>Runint1</w:t>
            </w:r>
          </w:p>
        </w:tc>
      </w:tr>
      <w:tr w:rsidR="00677323" w:rsidRPr="00677323" w14:paraId="097ED935" w14:textId="77777777" w:rsidTr="007C7F63">
        <w:tc>
          <w:tcPr>
            <w:tcW w:w="2405" w:type="dxa"/>
          </w:tcPr>
          <w:p w14:paraId="6353CB90" w14:textId="6EF9F867" w:rsidR="00B40961" w:rsidRPr="00677323" w:rsidRDefault="00B40961" w:rsidP="007C7F63">
            <w:pPr>
              <w:pStyle w:val="Brdtext"/>
              <w:ind w:left="0"/>
            </w:pPr>
            <w:r w:rsidRPr="00677323">
              <w:t>254SV547_GSS</w:t>
            </w:r>
          </w:p>
        </w:tc>
        <w:tc>
          <w:tcPr>
            <w:tcW w:w="3119" w:type="dxa"/>
          </w:tcPr>
          <w:p w14:paraId="20B5511F" w14:textId="63153318" w:rsidR="00B40961" w:rsidRPr="00677323" w:rsidRDefault="00B40961" w:rsidP="007C7F63">
            <w:pPr>
              <w:pStyle w:val="Brdtext"/>
              <w:ind w:left="0"/>
            </w:pPr>
            <w:r w:rsidRPr="00677323">
              <w:t>254SV547 ej stängd</w:t>
            </w:r>
          </w:p>
        </w:tc>
        <w:tc>
          <w:tcPr>
            <w:tcW w:w="425" w:type="dxa"/>
          </w:tcPr>
          <w:p w14:paraId="66F5C4C3" w14:textId="77777777" w:rsidR="00B40961" w:rsidRPr="00677323" w:rsidRDefault="00B40961" w:rsidP="007C7F63">
            <w:pPr>
              <w:pStyle w:val="Brdtext"/>
              <w:ind w:left="0"/>
            </w:pPr>
          </w:p>
        </w:tc>
        <w:tc>
          <w:tcPr>
            <w:tcW w:w="425" w:type="dxa"/>
          </w:tcPr>
          <w:p w14:paraId="7D8A5703" w14:textId="44560898" w:rsidR="00B40961" w:rsidRPr="00677323" w:rsidRDefault="00B40961" w:rsidP="007C7F63">
            <w:pPr>
              <w:pStyle w:val="Brdtext"/>
              <w:ind w:left="0"/>
            </w:pPr>
          </w:p>
        </w:tc>
        <w:tc>
          <w:tcPr>
            <w:tcW w:w="425" w:type="dxa"/>
          </w:tcPr>
          <w:p w14:paraId="3F38F6B1" w14:textId="33948DDB" w:rsidR="00B40961" w:rsidRPr="00677323" w:rsidRDefault="00EE7A52" w:rsidP="007C7F63">
            <w:pPr>
              <w:pStyle w:val="Brdtext"/>
              <w:ind w:left="0"/>
            </w:pPr>
            <w:r w:rsidRPr="00677323">
              <w:t>X</w:t>
            </w:r>
          </w:p>
        </w:tc>
        <w:tc>
          <w:tcPr>
            <w:tcW w:w="1134" w:type="dxa"/>
          </w:tcPr>
          <w:p w14:paraId="075CADA9" w14:textId="77777777" w:rsidR="00B40961" w:rsidRPr="00677323" w:rsidRDefault="00B40961" w:rsidP="007C7F63">
            <w:pPr>
              <w:pStyle w:val="Brdtext"/>
              <w:ind w:left="0"/>
            </w:pPr>
          </w:p>
        </w:tc>
      </w:tr>
      <w:tr w:rsidR="00B40961" w:rsidRPr="00677323" w14:paraId="2CD9D0A7" w14:textId="77777777" w:rsidTr="007C7F63">
        <w:tc>
          <w:tcPr>
            <w:tcW w:w="2405" w:type="dxa"/>
          </w:tcPr>
          <w:p w14:paraId="625F6B31" w14:textId="62283F8A" w:rsidR="00B40961" w:rsidRPr="00677323" w:rsidRDefault="00B40961" w:rsidP="007C7F63">
            <w:pPr>
              <w:pStyle w:val="Brdtext"/>
              <w:ind w:left="0"/>
            </w:pPr>
            <w:r w:rsidRPr="00677323">
              <w:t>254SV549_GSS</w:t>
            </w:r>
          </w:p>
        </w:tc>
        <w:tc>
          <w:tcPr>
            <w:tcW w:w="3119" w:type="dxa"/>
          </w:tcPr>
          <w:p w14:paraId="01A025B3" w14:textId="3C46E472" w:rsidR="00B40961" w:rsidRPr="00677323" w:rsidRDefault="00B40961" w:rsidP="007C7F63">
            <w:pPr>
              <w:pStyle w:val="Brdtext"/>
              <w:ind w:left="0"/>
            </w:pPr>
            <w:r w:rsidRPr="00677323">
              <w:t>254SV549 ej stängd</w:t>
            </w:r>
          </w:p>
        </w:tc>
        <w:tc>
          <w:tcPr>
            <w:tcW w:w="425" w:type="dxa"/>
          </w:tcPr>
          <w:p w14:paraId="77D2F0E8" w14:textId="77777777" w:rsidR="00B40961" w:rsidRPr="00677323" w:rsidRDefault="00B40961" w:rsidP="007C7F63">
            <w:pPr>
              <w:pStyle w:val="Brdtext"/>
              <w:ind w:left="0"/>
            </w:pPr>
          </w:p>
        </w:tc>
        <w:tc>
          <w:tcPr>
            <w:tcW w:w="425" w:type="dxa"/>
          </w:tcPr>
          <w:p w14:paraId="7270ECEA" w14:textId="6198ADDE" w:rsidR="00B40961" w:rsidRPr="00677323" w:rsidRDefault="00B40961" w:rsidP="007C7F63">
            <w:pPr>
              <w:pStyle w:val="Brdtext"/>
              <w:ind w:left="0"/>
            </w:pPr>
          </w:p>
        </w:tc>
        <w:tc>
          <w:tcPr>
            <w:tcW w:w="425" w:type="dxa"/>
          </w:tcPr>
          <w:p w14:paraId="713DC351" w14:textId="3953148F" w:rsidR="00B40961" w:rsidRPr="00677323" w:rsidRDefault="00EE7A52" w:rsidP="007C7F63">
            <w:pPr>
              <w:pStyle w:val="Brdtext"/>
              <w:ind w:left="0"/>
            </w:pPr>
            <w:r w:rsidRPr="00677323">
              <w:t>X</w:t>
            </w:r>
          </w:p>
        </w:tc>
        <w:tc>
          <w:tcPr>
            <w:tcW w:w="1134" w:type="dxa"/>
          </w:tcPr>
          <w:p w14:paraId="697AF36F" w14:textId="77777777" w:rsidR="00B40961" w:rsidRPr="00677323" w:rsidRDefault="00B40961" w:rsidP="007C7F63">
            <w:pPr>
              <w:pStyle w:val="Brdtext"/>
              <w:ind w:left="0"/>
            </w:pPr>
          </w:p>
        </w:tc>
      </w:tr>
    </w:tbl>
    <w:p w14:paraId="419C933D" w14:textId="77777777" w:rsidR="00EC4E78" w:rsidRPr="00677323" w:rsidRDefault="00EC4E78" w:rsidP="00B40961">
      <w:pPr>
        <w:pStyle w:val="Brdtext"/>
        <w:ind w:left="0"/>
      </w:pPr>
    </w:p>
    <w:p w14:paraId="728B23D9" w14:textId="77777777" w:rsidR="00BF7C5D" w:rsidRPr="00677323" w:rsidRDefault="00BF7C5D" w:rsidP="00F72639">
      <w:pPr>
        <w:pStyle w:val="Brdtext"/>
      </w:pPr>
    </w:p>
    <w:p w14:paraId="48858078" w14:textId="77777777" w:rsidR="00A07184" w:rsidRPr="00677323" w:rsidRDefault="00C82B08" w:rsidP="00A07184">
      <w:pPr>
        <w:pStyle w:val="Brdtext"/>
        <w:rPr>
          <w:i/>
        </w:rPr>
      </w:pPr>
      <w:r w:rsidRPr="00677323">
        <w:rPr>
          <w:i/>
        </w:rPr>
        <w:t xml:space="preserve">Sekvensbeskrivning av </w:t>
      </w:r>
      <w:proofErr w:type="spellStart"/>
      <w:r w:rsidR="00A07184" w:rsidRPr="00677323">
        <w:rPr>
          <w:i/>
        </w:rPr>
        <w:t>inertisering</w:t>
      </w:r>
      <w:proofErr w:type="spellEnd"/>
      <w:r w:rsidR="00A07184" w:rsidRPr="00677323">
        <w:rPr>
          <w:i/>
        </w:rPr>
        <w:t xml:space="preserve"> samt tryckhållning</w:t>
      </w:r>
    </w:p>
    <w:p w14:paraId="449E53C9" w14:textId="77777777" w:rsidR="00A07184" w:rsidRPr="00677323" w:rsidRDefault="00A07184" w:rsidP="00A07184">
      <w:pPr>
        <w:pStyle w:val="Brdtext"/>
      </w:pPr>
      <w:r w:rsidRPr="00677323">
        <w:t>Innan CO</w:t>
      </w:r>
      <w:r w:rsidRPr="00677323">
        <w:rPr>
          <w:vertAlign w:val="subscript"/>
        </w:rPr>
        <w:t>2</w:t>
      </w:r>
      <w:r w:rsidRPr="00677323">
        <w:t xml:space="preserve">-reningen kan tas i drift måste </w:t>
      </w:r>
      <w:proofErr w:type="spellStart"/>
      <w:r w:rsidRPr="00677323">
        <w:t>inertisering</w:t>
      </w:r>
      <w:proofErr w:type="spellEnd"/>
      <w:r w:rsidRPr="00677323">
        <w:t xml:space="preserve"> av systemet ske. </w:t>
      </w:r>
      <w:proofErr w:type="spellStart"/>
      <w:r w:rsidRPr="00677323">
        <w:t>Inertisering</w:t>
      </w:r>
      <w:proofErr w:type="spellEnd"/>
      <w:r w:rsidRPr="00677323">
        <w:t xml:space="preserve"> behöver även genomföras om trycket i </w:t>
      </w:r>
      <w:proofErr w:type="spellStart"/>
      <w:r w:rsidRPr="00677323">
        <w:t>återkokaren</w:t>
      </w:r>
      <w:proofErr w:type="spellEnd"/>
      <w:r w:rsidRPr="00677323">
        <w:t>/</w:t>
      </w:r>
      <w:proofErr w:type="spellStart"/>
      <w:r w:rsidRPr="00677323">
        <w:t>strippern</w:t>
      </w:r>
      <w:proofErr w:type="spellEnd"/>
      <w:r w:rsidRPr="00677323">
        <w:t xml:space="preserve"> skulle sjunka under 0,1 bar. </w:t>
      </w:r>
      <w:proofErr w:type="spellStart"/>
      <w:r w:rsidRPr="00677323">
        <w:t>Inertisering</w:t>
      </w:r>
      <w:proofErr w:type="spellEnd"/>
      <w:r w:rsidRPr="00677323">
        <w:t xml:space="preserve"> av CO</w:t>
      </w:r>
      <w:r w:rsidRPr="00677323">
        <w:rPr>
          <w:vertAlign w:val="subscript"/>
        </w:rPr>
        <w:t>2</w:t>
      </w:r>
      <w:r w:rsidRPr="00677323">
        <w:t xml:space="preserve">-reningen består av två steg som båda måste genomföras för att </w:t>
      </w:r>
      <w:proofErr w:type="spellStart"/>
      <w:r w:rsidRPr="00677323">
        <w:t>inertiseringen</w:t>
      </w:r>
      <w:proofErr w:type="spellEnd"/>
      <w:r w:rsidRPr="00677323">
        <w:t xml:space="preserve"> skall anses fullbordad och man kan starta anläggningen. Dessa är</w:t>
      </w:r>
    </w:p>
    <w:p w14:paraId="090117D8" w14:textId="77777777" w:rsidR="00A07184" w:rsidRPr="00677323" w:rsidRDefault="00A07184" w:rsidP="00A07184">
      <w:pPr>
        <w:pStyle w:val="Brdtext"/>
        <w:numPr>
          <w:ilvl w:val="0"/>
          <w:numId w:val="19"/>
        </w:numPr>
      </w:pPr>
      <w:proofErr w:type="spellStart"/>
      <w:r w:rsidRPr="00677323">
        <w:t>Inertisering</w:t>
      </w:r>
      <w:proofErr w:type="spellEnd"/>
      <w:r w:rsidRPr="00677323">
        <w:t xml:space="preserve"> av </w:t>
      </w:r>
      <w:proofErr w:type="spellStart"/>
      <w:r w:rsidRPr="00677323">
        <w:t>stripper</w:t>
      </w:r>
      <w:proofErr w:type="spellEnd"/>
      <w:r w:rsidRPr="00677323">
        <w:t>/</w:t>
      </w:r>
      <w:proofErr w:type="spellStart"/>
      <w:r w:rsidRPr="00677323">
        <w:t>återkokare</w:t>
      </w:r>
      <w:proofErr w:type="spellEnd"/>
    </w:p>
    <w:p w14:paraId="09FC7A6F" w14:textId="77777777" w:rsidR="00A07184" w:rsidRPr="00677323" w:rsidRDefault="00A07184" w:rsidP="00A07184">
      <w:pPr>
        <w:pStyle w:val="Brdtext"/>
        <w:numPr>
          <w:ilvl w:val="0"/>
          <w:numId w:val="19"/>
        </w:numPr>
      </w:pPr>
      <w:proofErr w:type="spellStart"/>
      <w:r w:rsidRPr="00677323">
        <w:t>Inertisering</w:t>
      </w:r>
      <w:proofErr w:type="spellEnd"/>
      <w:r w:rsidRPr="00677323">
        <w:t xml:space="preserve"> av </w:t>
      </w:r>
      <w:proofErr w:type="spellStart"/>
      <w:r w:rsidRPr="00677323">
        <w:t>absorber</w:t>
      </w:r>
      <w:proofErr w:type="spellEnd"/>
    </w:p>
    <w:p w14:paraId="35F1BA4F" w14:textId="5A9D4A19" w:rsidR="00A07184" w:rsidRPr="00677323" w:rsidRDefault="00DF2DF7" w:rsidP="00A07184">
      <w:pPr>
        <w:pStyle w:val="Brdtext"/>
      </w:pPr>
      <w:r w:rsidRPr="00677323">
        <w:lastRenderedPageBreak/>
        <w:t xml:space="preserve">Dessa </w:t>
      </w:r>
      <w:proofErr w:type="spellStart"/>
      <w:r w:rsidRPr="00677323">
        <w:t>inertiseringar</w:t>
      </w:r>
      <w:proofErr w:type="spellEnd"/>
      <w:r w:rsidRPr="00677323">
        <w:t xml:space="preserve"> måste</w:t>
      </w:r>
      <w:r w:rsidR="00A07184" w:rsidRPr="00677323">
        <w:t xml:space="preserve"> </w:t>
      </w:r>
      <w:r w:rsidR="00EE4AAF" w:rsidRPr="00677323">
        <w:t xml:space="preserve">manuellt </w:t>
      </w:r>
      <w:r w:rsidR="00A07184" w:rsidRPr="00677323">
        <w:t xml:space="preserve">startas separat och det är rekommenderat att </w:t>
      </w:r>
      <w:proofErr w:type="spellStart"/>
      <w:r w:rsidR="00A07184" w:rsidRPr="00677323">
        <w:t>inertisering</w:t>
      </w:r>
      <w:proofErr w:type="spellEnd"/>
      <w:r w:rsidR="00A07184" w:rsidRPr="00677323">
        <w:t xml:space="preserve"> av </w:t>
      </w:r>
      <w:proofErr w:type="spellStart"/>
      <w:r w:rsidR="00A07184" w:rsidRPr="00677323">
        <w:t>stripper</w:t>
      </w:r>
      <w:proofErr w:type="spellEnd"/>
      <w:r w:rsidR="00A07184" w:rsidRPr="00677323">
        <w:t>/</w:t>
      </w:r>
      <w:proofErr w:type="spellStart"/>
      <w:r w:rsidR="00A07184" w:rsidRPr="00677323">
        <w:t>återkokare</w:t>
      </w:r>
      <w:proofErr w:type="spellEnd"/>
      <w:r w:rsidR="00A07184" w:rsidRPr="00677323">
        <w:t xml:space="preserve"> genomförs först</w:t>
      </w:r>
      <w:r w:rsidR="008257FC" w:rsidRPr="00677323">
        <w:t>,</w:t>
      </w:r>
      <w:r w:rsidR="00A07184" w:rsidRPr="00677323">
        <w:t xml:space="preserve"> oc</w:t>
      </w:r>
      <w:r w:rsidR="00810FAE" w:rsidRPr="00677323">
        <w:t xml:space="preserve">h när den är genomförd kan </w:t>
      </w:r>
      <w:proofErr w:type="spellStart"/>
      <w:r w:rsidR="00810FAE" w:rsidRPr="00677323">
        <w:t>iner</w:t>
      </w:r>
      <w:r w:rsidR="00A07184" w:rsidRPr="00677323">
        <w:t>tisering</w:t>
      </w:r>
      <w:proofErr w:type="spellEnd"/>
      <w:r w:rsidR="00A07184" w:rsidRPr="00677323">
        <w:t xml:space="preserve"> av </w:t>
      </w:r>
      <w:proofErr w:type="spellStart"/>
      <w:r w:rsidR="00A07184" w:rsidRPr="00677323">
        <w:t>absorber</w:t>
      </w:r>
      <w:proofErr w:type="spellEnd"/>
      <w:r w:rsidR="00A07184" w:rsidRPr="00677323">
        <w:t xml:space="preserve"> ske. </w:t>
      </w:r>
    </w:p>
    <w:p w14:paraId="020A446E" w14:textId="5EEFD0C7" w:rsidR="003A5838" w:rsidRPr="00677323" w:rsidRDefault="003A5838"/>
    <w:p w14:paraId="15853534" w14:textId="6A70BCDC" w:rsidR="008257FC" w:rsidRPr="00677323" w:rsidRDefault="00F83471" w:rsidP="00A07184">
      <w:pPr>
        <w:pStyle w:val="Brdtext"/>
      </w:pPr>
      <w:r w:rsidRPr="00677323">
        <w:t>Logiken</w:t>
      </w:r>
      <w:r w:rsidR="00946FE7" w:rsidRPr="00677323">
        <w:t xml:space="preserve"> för </w:t>
      </w:r>
      <w:proofErr w:type="spellStart"/>
      <w:r w:rsidR="00946FE7" w:rsidRPr="00677323">
        <w:t>inertisering</w:t>
      </w:r>
      <w:proofErr w:type="spellEnd"/>
      <w:r w:rsidR="00946FE7" w:rsidRPr="00677323">
        <w:t xml:space="preserve"> beskrivs i </w:t>
      </w:r>
      <w:r w:rsidR="008257FC" w:rsidRPr="00677323">
        <w:t xml:space="preserve">följande </w:t>
      </w:r>
      <w:r w:rsidR="00946FE7" w:rsidRPr="00677323">
        <w:t>logik</w:t>
      </w:r>
      <w:r w:rsidR="00A54799" w:rsidRPr="00677323">
        <w:t>schema</w:t>
      </w:r>
      <w:r w:rsidR="008257FC" w:rsidRPr="00677323">
        <w:t>n tillhandahållna av levera</w:t>
      </w:r>
      <w:r w:rsidR="007748E6" w:rsidRPr="00677323">
        <w:t>n</w:t>
      </w:r>
      <w:r w:rsidR="008257FC" w:rsidRPr="00677323">
        <w:t>tör.</w:t>
      </w:r>
    </w:p>
    <w:p w14:paraId="3256D0D3" w14:textId="77777777" w:rsidR="008257FC" w:rsidRPr="00677323" w:rsidRDefault="008257FC" w:rsidP="008257FC">
      <w:pPr>
        <w:pStyle w:val="Brdtext"/>
        <w:numPr>
          <w:ilvl w:val="0"/>
          <w:numId w:val="22"/>
        </w:numPr>
        <w:rPr>
          <w:lang w:val="en-US"/>
        </w:rPr>
      </w:pPr>
      <w:r w:rsidRPr="00677323">
        <w:rPr>
          <w:lang w:val="en-US"/>
        </w:rPr>
        <w:t>5305EMR420_Rev0 Logic diagram DCS</w:t>
      </w:r>
    </w:p>
    <w:p w14:paraId="47960CB0" w14:textId="77777777" w:rsidR="008257FC" w:rsidRPr="00677323" w:rsidRDefault="008257FC" w:rsidP="008257FC">
      <w:pPr>
        <w:pStyle w:val="Brdtext"/>
        <w:numPr>
          <w:ilvl w:val="0"/>
          <w:numId w:val="22"/>
        </w:numPr>
      </w:pPr>
      <w:r w:rsidRPr="00677323">
        <w:t>530</w:t>
      </w:r>
      <w:r w:rsidR="007748E6" w:rsidRPr="00677323">
        <w:t xml:space="preserve">5EMR425_Rev0 </w:t>
      </w:r>
      <w:proofErr w:type="spellStart"/>
      <w:r w:rsidR="007748E6" w:rsidRPr="00677323">
        <w:t>Logic</w:t>
      </w:r>
      <w:proofErr w:type="spellEnd"/>
      <w:r w:rsidR="007748E6" w:rsidRPr="00677323">
        <w:t xml:space="preserve"> diagram ESD</w:t>
      </w:r>
    </w:p>
    <w:p w14:paraId="62719434" w14:textId="77777777" w:rsidR="007748E6" w:rsidRPr="00677323" w:rsidRDefault="007748E6" w:rsidP="007748E6">
      <w:pPr>
        <w:pStyle w:val="Brdtext"/>
      </w:pPr>
    </w:p>
    <w:p w14:paraId="3A4F67AE" w14:textId="11BF2CC5" w:rsidR="00A07184" w:rsidRPr="00677323" w:rsidRDefault="00A07184" w:rsidP="00A07184">
      <w:pPr>
        <w:pStyle w:val="Brdtext"/>
      </w:pPr>
      <w:r w:rsidRPr="00677323">
        <w:t xml:space="preserve">För att indikera att </w:t>
      </w:r>
      <w:r w:rsidR="00810FAE" w:rsidRPr="00677323">
        <w:t xml:space="preserve">respektive </w:t>
      </w:r>
      <w:proofErr w:type="spellStart"/>
      <w:r w:rsidRPr="00677323">
        <w:t>inerti</w:t>
      </w:r>
      <w:r w:rsidR="00367907" w:rsidRPr="00677323">
        <w:t>s</w:t>
      </w:r>
      <w:r w:rsidR="00810FAE" w:rsidRPr="00677323">
        <w:t>ering</w:t>
      </w:r>
      <w:proofErr w:type="spellEnd"/>
      <w:r w:rsidR="00810FAE" w:rsidRPr="00677323">
        <w:t xml:space="preserve"> är genomförd används RS-vippor</w:t>
      </w:r>
      <w:r w:rsidRPr="00677323">
        <w:t xml:space="preserve"> som sätts TRUE när </w:t>
      </w:r>
      <w:proofErr w:type="spellStart"/>
      <w:r w:rsidRPr="00677323">
        <w:t>inertisering</w:t>
      </w:r>
      <w:proofErr w:type="spellEnd"/>
      <w:r w:rsidRPr="00677323">
        <w:t xml:space="preserve"> g</w:t>
      </w:r>
      <w:r w:rsidR="00810FAE" w:rsidRPr="00677323">
        <w:t xml:space="preserve">enomförts för </w:t>
      </w:r>
      <w:proofErr w:type="spellStart"/>
      <w:r w:rsidR="00810FAE" w:rsidRPr="00677323">
        <w:t>absorbern</w:t>
      </w:r>
      <w:proofErr w:type="spellEnd"/>
      <w:r w:rsidR="00810FAE" w:rsidRPr="00677323">
        <w:t xml:space="preserve"> respektive</w:t>
      </w:r>
      <w:r w:rsidRPr="00677323">
        <w:t xml:space="preserve"> </w:t>
      </w:r>
      <w:proofErr w:type="spellStart"/>
      <w:r w:rsidRPr="00677323">
        <w:t>strippern</w:t>
      </w:r>
      <w:proofErr w:type="spellEnd"/>
      <w:r w:rsidRPr="00677323">
        <w:t>/</w:t>
      </w:r>
      <w:proofErr w:type="spellStart"/>
      <w:r w:rsidRPr="00677323">
        <w:t>återkokaren</w:t>
      </w:r>
      <w:proofErr w:type="spellEnd"/>
      <w:r w:rsidRPr="00677323">
        <w:t xml:space="preserve">. </w:t>
      </w:r>
      <w:r w:rsidR="00B444C4" w:rsidRPr="00677323">
        <w:t xml:space="preserve">Villkoret för att respektive vippa skall sättas till TRUE är att kvävgasflödet överstiger minflöde (som övervakas via flödesvakten 254FS332) under en viss tid. </w:t>
      </w:r>
      <w:r w:rsidR="00636DE5" w:rsidRPr="00677323">
        <w:t xml:space="preserve">Om </w:t>
      </w:r>
      <w:r w:rsidR="00810FAE" w:rsidRPr="00677323">
        <w:t>inte båda RS-vipporna är satta</w:t>
      </w:r>
      <w:r w:rsidR="00636DE5" w:rsidRPr="00677323">
        <w:t xml:space="preserve"> skall uppstart av CO</w:t>
      </w:r>
      <w:r w:rsidR="00636DE5" w:rsidRPr="00677323">
        <w:rPr>
          <w:vertAlign w:val="subscript"/>
        </w:rPr>
        <w:t>2</w:t>
      </w:r>
      <w:r w:rsidR="00636DE5" w:rsidRPr="00677323">
        <w:t>-reningen ej gå att genomföra.</w:t>
      </w:r>
      <w:r w:rsidR="00B444C4" w:rsidRPr="00677323">
        <w:t xml:space="preserve"> </w:t>
      </w:r>
      <w:r w:rsidR="00EE4AAF" w:rsidRPr="00677323">
        <w:t>Efter att båda RS-vipporna är satta så övergår funktionen till att kontinuerligt överva</w:t>
      </w:r>
      <w:r w:rsidR="006B0442" w:rsidRPr="00677323">
        <w:t xml:space="preserve">ka och hålla trycket i </w:t>
      </w:r>
      <w:proofErr w:type="spellStart"/>
      <w:r w:rsidR="006B0442" w:rsidRPr="00677323">
        <w:t>strippern</w:t>
      </w:r>
      <w:proofErr w:type="spellEnd"/>
      <w:r w:rsidR="006B0442" w:rsidRPr="00677323">
        <w:t>/</w:t>
      </w:r>
      <w:proofErr w:type="spellStart"/>
      <w:r w:rsidR="006B0442" w:rsidRPr="00677323">
        <w:t>återkokaren</w:t>
      </w:r>
      <w:proofErr w:type="spellEnd"/>
      <w:r w:rsidR="00EE4AAF" w:rsidRPr="00677323">
        <w:t xml:space="preserve"> över 0,2bar. </w:t>
      </w:r>
      <w:r w:rsidR="00B444C4" w:rsidRPr="00677323">
        <w:t>Om trycket sjunker</w:t>
      </w:r>
      <w:r w:rsidR="00810FAE" w:rsidRPr="00677323">
        <w:t xml:space="preserve"> under 0,1</w:t>
      </w:r>
      <w:r w:rsidRPr="00677323">
        <w:t xml:space="preserve">bar </w:t>
      </w:r>
      <w:r w:rsidR="00B444C4" w:rsidRPr="00677323">
        <w:t xml:space="preserve">i </w:t>
      </w:r>
      <w:proofErr w:type="spellStart"/>
      <w:r w:rsidR="00B444C4" w:rsidRPr="00677323">
        <w:t>stripper</w:t>
      </w:r>
      <w:proofErr w:type="spellEnd"/>
      <w:r w:rsidR="006B0442" w:rsidRPr="00677323">
        <w:t>/</w:t>
      </w:r>
      <w:proofErr w:type="spellStart"/>
      <w:r w:rsidR="006B0442" w:rsidRPr="00677323">
        <w:t>återkokare</w:t>
      </w:r>
      <w:proofErr w:type="spellEnd"/>
      <w:r w:rsidR="00B444C4" w:rsidRPr="00677323">
        <w:t xml:space="preserve"> eller </w:t>
      </w:r>
      <w:proofErr w:type="spellStart"/>
      <w:r w:rsidR="00B444C4" w:rsidRPr="00677323">
        <w:t>absorber</w:t>
      </w:r>
      <w:proofErr w:type="spellEnd"/>
      <w:r w:rsidR="00B444C4" w:rsidRPr="00677323">
        <w:t xml:space="preserve">, </w:t>
      </w:r>
      <w:r w:rsidRPr="00677323">
        <w:t xml:space="preserve">skall </w:t>
      </w:r>
      <w:r w:rsidR="00B444C4" w:rsidRPr="00677323">
        <w:t>respektive RS-vippa</w:t>
      </w:r>
      <w:r w:rsidRPr="00677323">
        <w:t xml:space="preserve"> återställas till FALSE</w:t>
      </w:r>
      <w:r w:rsidR="00B444C4" w:rsidRPr="00677323">
        <w:t xml:space="preserve"> och </w:t>
      </w:r>
      <w:r w:rsidR="00BC7137" w:rsidRPr="00677323">
        <w:t>reduktionsgaskompressor 346PU101 trippas (Överrids av 347HS399)</w:t>
      </w:r>
      <w:r w:rsidRPr="00677323">
        <w:t xml:space="preserve">. Detta för att en </w:t>
      </w:r>
      <w:proofErr w:type="spellStart"/>
      <w:r w:rsidRPr="00677323">
        <w:t>inertisering</w:t>
      </w:r>
      <w:proofErr w:type="spellEnd"/>
      <w:r w:rsidRPr="00677323">
        <w:t xml:space="preserve"> måste genomföras igen för att CO</w:t>
      </w:r>
      <w:r w:rsidRPr="00677323">
        <w:rPr>
          <w:vertAlign w:val="subscript"/>
        </w:rPr>
        <w:t>2</w:t>
      </w:r>
      <w:r w:rsidRPr="00677323">
        <w:t xml:space="preserve">-reningen skall få tas i drift. </w:t>
      </w:r>
    </w:p>
    <w:p w14:paraId="4871CBAC" w14:textId="77777777" w:rsidR="00570220" w:rsidRPr="00677323" w:rsidRDefault="00570220" w:rsidP="00A07184">
      <w:pPr>
        <w:pStyle w:val="Brdtext"/>
      </w:pPr>
    </w:p>
    <w:p w14:paraId="012B0C3C" w14:textId="77777777" w:rsidR="00A0617F" w:rsidRPr="00677323" w:rsidRDefault="00F83471" w:rsidP="00F83471">
      <w:pPr>
        <w:pStyle w:val="Rubrik1"/>
      </w:pPr>
      <w:bookmarkStart w:id="32" w:name="_Toc35393397"/>
      <w:r w:rsidRPr="00677323">
        <w:t>Referenser</w:t>
      </w:r>
      <w:bookmarkEnd w:id="32"/>
    </w:p>
    <w:p w14:paraId="6B80FC69" w14:textId="77777777" w:rsidR="00F83471" w:rsidRPr="00677323" w:rsidRDefault="00F83471" w:rsidP="00F83471">
      <w:pPr>
        <w:pStyle w:val="Rubrik2"/>
      </w:pPr>
      <w:bookmarkStart w:id="33" w:name="_Toc35393398"/>
      <w:r w:rsidRPr="00677323">
        <w:t>Reduktionsgaskrets</w:t>
      </w:r>
      <w:bookmarkEnd w:id="33"/>
    </w:p>
    <w:p w14:paraId="4E604533" w14:textId="77777777" w:rsidR="00A129F7" w:rsidRPr="00677323" w:rsidRDefault="00A129F7" w:rsidP="00333E8B">
      <w:pPr>
        <w:pStyle w:val="Brdtext"/>
        <w:rPr>
          <w:lang w:val="en-US"/>
        </w:rPr>
      </w:pPr>
      <w:r w:rsidRPr="00677323">
        <w:rPr>
          <w:lang w:val="en-US"/>
        </w:rPr>
        <w:t>Caloric:</w:t>
      </w:r>
    </w:p>
    <w:p w14:paraId="5E4BA10C" w14:textId="77777777" w:rsidR="004C2879" w:rsidRPr="00677323" w:rsidRDefault="004C2879" w:rsidP="00333E8B">
      <w:pPr>
        <w:pStyle w:val="Brdtext"/>
        <w:rPr>
          <w:lang w:val="en-US"/>
        </w:rPr>
      </w:pPr>
      <w:r w:rsidRPr="00677323">
        <w:rPr>
          <w:lang w:val="en-US"/>
        </w:rPr>
        <w:t>Process Description and Plant Control Rev1</w:t>
      </w:r>
    </w:p>
    <w:p w14:paraId="166E3C4D" w14:textId="77777777" w:rsidR="00367907" w:rsidRPr="00677323" w:rsidRDefault="00367907" w:rsidP="00367907">
      <w:pPr>
        <w:pStyle w:val="Brdtext"/>
        <w:rPr>
          <w:lang w:val="en-US"/>
        </w:rPr>
      </w:pPr>
      <w:r w:rsidRPr="00677323">
        <w:rPr>
          <w:lang w:val="en-US"/>
        </w:rPr>
        <w:t>5305EMR410_Rev0 Control diagram</w:t>
      </w:r>
    </w:p>
    <w:p w14:paraId="1E0C21E1" w14:textId="77777777" w:rsidR="00A129F7" w:rsidRPr="00677323" w:rsidRDefault="00A129F7" w:rsidP="00A129F7">
      <w:pPr>
        <w:pStyle w:val="Brdtext"/>
        <w:rPr>
          <w:lang w:val="en-US"/>
        </w:rPr>
      </w:pPr>
      <w:r w:rsidRPr="00677323">
        <w:rPr>
          <w:lang w:val="en-US"/>
        </w:rPr>
        <w:t>5305EMR420_Rev0 Logic diagram DCS</w:t>
      </w:r>
    </w:p>
    <w:p w14:paraId="527C684A" w14:textId="77777777" w:rsidR="00A129F7" w:rsidRPr="00677323" w:rsidRDefault="00A129F7" w:rsidP="00A129F7">
      <w:pPr>
        <w:pStyle w:val="Brdtext"/>
      </w:pPr>
      <w:r w:rsidRPr="00677323">
        <w:t xml:space="preserve">5305EMR425_Rev0 </w:t>
      </w:r>
      <w:proofErr w:type="spellStart"/>
      <w:r w:rsidRPr="00677323">
        <w:t>Logic</w:t>
      </w:r>
      <w:proofErr w:type="spellEnd"/>
      <w:r w:rsidRPr="00677323">
        <w:t xml:space="preserve"> diagram ESD</w:t>
      </w:r>
    </w:p>
    <w:p w14:paraId="09B9B787" w14:textId="77777777" w:rsidR="00A129F7" w:rsidRPr="00677323" w:rsidRDefault="00A129F7" w:rsidP="00333E8B">
      <w:pPr>
        <w:pStyle w:val="Brdtext"/>
      </w:pPr>
      <w:r w:rsidRPr="00677323">
        <w:t xml:space="preserve">5305PRM619_Rev2 </w:t>
      </w:r>
      <w:proofErr w:type="spellStart"/>
      <w:r w:rsidRPr="00677323">
        <w:t>Intrument</w:t>
      </w:r>
      <w:proofErr w:type="spellEnd"/>
      <w:r w:rsidRPr="00677323">
        <w:t xml:space="preserve"> list</w:t>
      </w:r>
    </w:p>
    <w:p w14:paraId="34C264F3" w14:textId="77777777" w:rsidR="00A129F7" w:rsidRPr="00677323" w:rsidRDefault="00A129F7" w:rsidP="00333E8B">
      <w:pPr>
        <w:pStyle w:val="Brdtext"/>
        <w:rPr>
          <w:lang w:val="en-US"/>
        </w:rPr>
      </w:pPr>
      <w:r w:rsidRPr="00677323">
        <w:rPr>
          <w:lang w:val="en-US"/>
        </w:rPr>
        <w:t>5305PRM700_Rev3 Interlock &amp; Switch Grid</w:t>
      </w:r>
    </w:p>
    <w:p w14:paraId="20A78CE1" w14:textId="77777777" w:rsidR="00A129F7" w:rsidRPr="00677323" w:rsidRDefault="00A129F7" w:rsidP="00333E8B">
      <w:pPr>
        <w:pStyle w:val="Brdtext"/>
        <w:rPr>
          <w:lang w:val="en-US"/>
        </w:rPr>
      </w:pPr>
      <w:r w:rsidRPr="00677323">
        <w:rPr>
          <w:lang w:val="en-US"/>
        </w:rPr>
        <w:t>5305PRM680_Rev2 Electrical consumer list</w:t>
      </w:r>
    </w:p>
    <w:p w14:paraId="56D45BF8" w14:textId="77777777" w:rsidR="00084ACB" w:rsidRPr="00677323" w:rsidRDefault="00084ACB" w:rsidP="00333E8B">
      <w:pPr>
        <w:pStyle w:val="Brdtext"/>
        <w:rPr>
          <w:lang w:val="en-US"/>
        </w:rPr>
      </w:pPr>
      <w:r w:rsidRPr="00677323">
        <w:rPr>
          <w:lang w:val="en-US"/>
        </w:rPr>
        <w:t>5305PRM701_Rev2 Alarm and setpoint list</w:t>
      </w:r>
    </w:p>
    <w:p w14:paraId="3A8B3DA9" w14:textId="65A57401" w:rsidR="00756430" w:rsidRPr="00677323" w:rsidRDefault="00756430" w:rsidP="00333E8B">
      <w:pPr>
        <w:pStyle w:val="Brdtext"/>
        <w:rPr>
          <w:lang w:val="en-US"/>
        </w:rPr>
      </w:pPr>
      <w:r w:rsidRPr="00677323">
        <w:rPr>
          <w:lang w:val="en-US"/>
        </w:rPr>
        <w:t>Legend for Control Symbols</w:t>
      </w:r>
    </w:p>
    <w:p w14:paraId="0AC93FE9" w14:textId="17604A92" w:rsidR="00756430" w:rsidRPr="00677323" w:rsidRDefault="00756430" w:rsidP="00333E8B">
      <w:pPr>
        <w:pStyle w:val="Brdtext"/>
        <w:rPr>
          <w:lang w:val="en-US"/>
        </w:rPr>
      </w:pPr>
      <w:r w:rsidRPr="00677323">
        <w:rPr>
          <w:lang w:val="en-US"/>
        </w:rPr>
        <w:t>Legend for Logic Symbols</w:t>
      </w:r>
    </w:p>
    <w:p w14:paraId="2BD916D5" w14:textId="77777777" w:rsidR="00412468" w:rsidRPr="00677323" w:rsidRDefault="00412468" w:rsidP="00333E8B">
      <w:pPr>
        <w:pStyle w:val="Brdtext"/>
        <w:rPr>
          <w:lang w:val="en-US"/>
        </w:rPr>
      </w:pPr>
    </w:p>
    <w:p w14:paraId="424DA5C5" w14:textId="52B1F4BB" w:rsidR="00333E8B" w:rsidRDefault="00333E8B" w:rsidP="00333E8B">
      <w:pPr>
        <w:pStyle w:val="Brdtext"/>
        <w:rPr>
          <w:lang w:val="en-US"/>
        </w:rPr>
      </w:pPr>
      <w:r w:rsidRPr="00677323">
        <w:rPr>
          <w:lang w:val="en-US"/>
        </w:rPr>
        <w:t>Hybrit:</w:t>
      </w:r>
    </w:p>
    <w:p w14:paraId="1006978F" w14:textId="30A9C58B" w:rsidR="00DA708E" w:rsidRPr="00677323" w:rsidRDefault="00DA708E" w:rsidP="00333E8B">
      <w:pPr>
        <w:pStyle w:val="Brdtext"/>
        <w:rPr>
          <w:lang w:val="en-US"/>
        </w:rPr>
      </w:pPr>
      <w:r w:rsidRPr="00AA0938">
        <w:rPr>
          <w:color w:val="FF0000"/>
          <w:lang w:val="en-US"/>
        </w:rPr>
        <w:t xml:space="preserve">347-0000-001-PS REV </w:t>
      </w:r>
      <w:r w:rsidR="00AA0938" w:rsidRPr="00AA0938">
        <w:rPr>
          <w:color w:val="FF0000"/>
          <w:lang w:val="en-US"/>
        </w:rPr>
        <w:t>F</w:t>
      </w:r>
    </w:p>
    <w:p w14:paraId="37DD5FD7" w14:textId="7C0C378A" w:rsidR="00333E8B" w:rsidRPr="00677323" w:rsidRDefault="00C422D0" w:rsidP="00333E8B">
      <w:pPr>
        <w:pStyle w:val="Brdtext"/>
        <w:rPr>
          <w:lang w:val="en-US"/>
        </w:rPr>
      </w:pPr>
      <w:r w:rsidRPr="00677323">
        <w:rPr>
          <w:lang w:val="en-US"/>
        </w:rPr>
        <w:t>347-0000-002-PS REV C</w:t>
      </w:r>
      <w:r w:rsidR="00333E8B" w:rsidRPr="00677323">
        <w:rPr>
          <w:lang w:val="en-US"/>
        </w:rPr>
        <w:t xml:space="preserve"> </w:t>
      </w:r>
    </w:p>
    <w:p w14:paraId="42B29CD0" w14:textId="77777777" w:rsidR="00F83471" w:rsidRPr="00677323" w:rsidRDefault="00F83471" w:rsidP="00F83471">
      <w:pPr>
        <w:pStyle w:val="Brdtext"/>
        <w:rPr>
          <w:lang w:val="en-US"/>
        </w:rPr>
      </w:pPr>
    </w:p>
    <w:p w14:paraId="5936AC01" w14:textId="77777777" w:rsidR="00F83471" w:rsidRPr="00677323" w:rsidRDefault="00F83471" w:rsidP="00F83471">
      <w:pPr>
        <w:pStyle w:val="Rubrik2"/>
      </w:pPr>
      <w:bookmarkStart w:id="34" w:name="_Toc35393399"/>
      <w:r w:rsidRPr="00677323">
        <w:lastRenderedPageBreak/>
        <w:t>MEA-krets</w:t>
      </w:r>
      <w:bookmarkEnd w:id="34"/>
    </w:p>
    <w:p w14:paraId="21719767" w14:textId="77777777" w:rsidR="00A129F7" w:rsidRPr="00677323" w:rsidRDefault="00A129F7" w:rsidP="00333E8B">
      <w:pPr>
        <w:pStyle w:val="Brdtext"/>
        <w:rPr>
          <w:lang w:val="en-US"/>
        </w:rPr>
      </w:pPr>
      <w:r w:rsidRPr="00677323">
        <w:rPr>
          <w:lang w:val="en-US"/>
        </w:rPr>
        <w:t>Caloric:</w:t>
      </w:r>
    </w:p>
    <w:p w14:paraId="1DCA199F" w14:textId="77777777" w:rsidR="004C2879" w:rsidRPr="00677323" w:rsidRDefault="004C2879" w:rsidP="004C2879">
      <w:pPr>
        <w:pStyle w:val="Brdtext"/>
        <w:rPr>
          <w:lang w:val="en-US"/>
        </w:rPr>
      </w:pPr>
      <w:r w:rsidRPr="00677323">
        <w:rPr>
          <w:lang w:val="en-US"/>
        </w:rPr>
        <w:t>Process Description and Plant Control Rev1</w:t>
      </w:r>
    </w:p>
    <w:p w14:paraId="6D459C03" w14:textId="77777777" w:rsidR="008257FC" w:rsidRPr="00677323" w:rsidRDefault="008257FC" w:rsidP="008257FC">
      <w:pPr>
        <w:pStyle w:val="Brdtext"/>
        <w:rPr>
          <w:lang w:val="en-US"/>
        </w:rPr>
      </w:pPr>
      <w:r w:rsidRPr="00677323">
        <w:rPr>
          <w:lang w:val="en-US"/>
        </w:rPr>
        <w:t>5305EMR410_Rev0 Control diagram</w:t>
      </w:r>
    </w:p>
    <w:p w14:paraId="227F0239" w14:textId="77777777" w:rsidR="00727290" w:rsidRPr="00677323" w:rsidRDefault="00727290" w:rsidP="00727290">
      <w:pPr>
        <w:pStyle w:val="Brdtext"/>
        <w:rPr>
          <w:lang w:val="en-US"/>
        </w:rPr>
      </w:pPr>
      <w:r w:rsidRPr="00677323">
        <w:rPr>
          <w:lang w:val="en-US"/>
        </w:rPr>
        <w:t>5305EMR420_Rev0 Logic diagram DCS</w:t>
      </w:r>
    </w:p>
    <w:p w14:paraId="7D85042B" w14:textId="77777777" w:rsidR="00727290" w:rsidRPr="00677323" w:rsidRDefault="00727290" w:rsidP="00727290">
      <w:pPr>
        <w:pStyle w:val="Brdtext"/>
      </w:pPr>
      <w:r w:rsidRPr="00677323">
        <w:t xml:space="preserve">5305EMR425_Rev0 </w:t>
      </w:r>
      <w:proofErr w:type="spellStart"/>
      <w:r w:rsidRPr="00677323">
        <w:t>Logic</w:t>
      </w:r>
      <w:proofErr w:type="spellEnd"/>
      <w:r w:rsidRPr="00677323">
        <w:t xml:space="preserve"> diagram ESD</w:t>
      </w:r>
    </w:p>
    <w:p w14:paraId="72FDE00D" w14:textId="77777777" w:rsidR="00727290" w:rsidRPr="00677323" w:rsidRDefault="00727290" w:rsidP="00727290">
      <w:pPr>
        <w:pStyle w:val="Brdtext"/>
      </w:pPr>
      <w:r w:rsidRPr="00677323">
        <w:t xml:space="preserve">5305PRM619_Rev2 </w:t>
      </w:r>
      <w:proofErr w:type="spellStart"/>
      <w:r w:rsidRPr="00677323">
        <w:t>Intrument</w:t>
      </w:r>
      <w:proofErr w:type="spellEnd"/>
      <w:r w:rsidRPr="00677323">
        <w:t xml:space="preserve"> list</w:t>
      </w:r>
    </w:p>
    <w:p w14:paraId="10894B6F" w14:textId="77777777" w:rsidR="00727290" w:rsidRPr="00677323" w:rsidRDefault="00727290" w:rsidP="00727290">
      <w:pPr>
        <w:pStyle w:val="Brdtext"/>
        <w:rPr>
          <w:lang w:val="en-US"/>
        </w:rPr>
      </w:pPr>
      <w:r w:rsidRPr="00677323">
        <w:rPr>
          <w:lang w:val="en-US"/>
        </w:rPr>
        <w:t>5305PRM700_Rev3 Interlock &amp; Switch Grid</w:t>
      </w:r>
    </w:p>
    <w:p w14:paraId="7E1FACC6" w14:textId="77777777" w:rsidR="00727290" w:rsidRPr="00677323" w:rsidRDefault="00727290" w:rsidP="00727290">
      <w:pPr>
        <w:pStyle w:val="Brdtext"/>
        <w:rPr>
          <w:lang w:val="en-US"/>
        </w:rPr>
      </w:pPr>
      <w:r w:rsidRPr="00677323">
        <w:rPr>
          <w:lang w:val="en-US"/>
        </w:rPr>
        <w:t>5305PRM680_Rev2 Electrical consumer list</w:t>
      </w:r>
    </w:p>
    <w:p w14:paraId="203424C3" w14:textId="77777777" w:rsidR="00727290" w:rsidRPr="00677323" w:rsidRDefault="00727290" w:rsidP="00727290">
      <w:pPr>
        <w:pStyle w:val="Brdtext"/>
        <w:rPr>
          <w:lang w:val="en-US"/>
        </w:rPr>
      </w:pPr>
      <w:r w:rsidRPr="00677323">
        <w:rPr>
          <w:lang w:val="en-US"/>
        </w:rPr>
        <w:t>5305PRM701_Rev2 Alarm and setpoint list</w:t>
      </w:r>
    </w:p>
    <w:p w14:paraId="7A252067" w14:textId="77777777" w:rsidR="00756430" w:rsidRPr="00677323" w:rsidRDefault="00756430" w:rsidP="00756430">
      <w:pPr>
        <w:pStyle w:val="Brdtext"/>
        <w:rPr>
          <w:lang w:val="en-US"/>
        </w:rPr>
      </w:pPr>
      <w:r w:rsidRPr="00677323">
        <w:rPr>
          <w:lang w:val="en-US"/>
        </w:rPr>
        <w:t>Legend for Control Symbols</w:t>
      </w:r>
    </w:p>
    <w:p w14:paraId="7D590A4C" w14:textId="77777777" w:rsidR="00756430" w:rsidRPr="00677323" w:rsidRDefault="00756430" w:rsidP="00756430">
      <w:pPr>
        <w:pStyle w:val="Brdtext"/>
        <w:rPr>
          <w:lang w:val="en-US"/>
        </w:rPr>
      </w:pPr>
      <w:r w:rsidRPr="00677323">
        <w:rPr>
          <w:lang w:val="en-US"/>
        </w:rPr>
        <w:t>Legend for Logic Symbols</w:t>
      </w:r>
    </w:p>
    <w:p w14:paraId="0B7317FF" w14:textId="77777777" w:rsidR="00A129F7" w:rsidRPr="00677323" w:rsidRDefault="00A129F7" w:rsidP="00333E8B">
      <w:pPr>
        <w:pStyle w:val="Brdtext"/>
        <w:rPr>
          <w:lang w:val="en-US"/>
        </w:rPr>
      </w:pPr>
    </w:p>
    <w:p w14:paraId="37D1793E" w14:textId="77777777" w:rsidR="00756430" w:rsidRPr="00677323" w:rsidRDefault="00756430" w:rsidP="00333E8B">
      <w:pPr>
        <w:pStyle w:val="Brdtext"/>
        <w:rPr>
          <w:lang w:val="en-US"/>
        </w:rPr>
      </w:pPr>
    </w:p>
    <w:p w14:paraId="596C4C3B" w14:textId="77777777" w:rsidR="00333E8B" w:rsidRPr="00677323" w:rsidRDefault="00333E8B" w:rsidP="00333E8B">
      <w:pPr>
        <w:pStyle w:val="Brdtext"/>
        <w:rPr>
          <w:lang w:val="en-US"/>
        </w:rPr>
      </w:pPr>
      <w:r w:rsidRPr="00677323">
        <w:rPr>
          <w:lang w:val="en-US"/>
        </w:rPr>
        <w:t>Hybrit:</w:t>
      </w:r>
    </w:p>
    <w:p w14:paraId="2AB54EEC" w14:textId="19A80788" w:rsidR="00333E8B" w:rsidRPr="00677323" w:rsidRDefault="00C422D0" w:rsidP="00333E8B">
      <w:pPr>
        <w:pStyle w:val="Brdtext"/>
        <w:rPr>
          <w:lang w:val="en-US"/>
        </w:rPr>
      </w:pPr>
      <w:r w:rsidRPr="00677323">
        <w:rPr>
          <w:lang w:val="en-US"/>
        </w:rPr>
        <w:t>347-0000-002-PS REV C</w:t>
      </w:r>
      <w:r w:rsidR="00333E8B" w:rsidRPr="00677323">
        <w:rPr>
          <w:lang w:val="en-US"/>
        </w:rPr>
        <w:t xml:space="preserve"> CO2-Rening</w:t>
      </w:r>
    </w:p>
    <w:p w14:paraId="08A18543" w14:textId="77777777" w:rsidR="00F83471" w:rsidRPr="00677323" w:rsidRDefault="00F83471" w:rsidP="00F83471">
      <w:pPr>
        <w:pStyle w:val="Brdtext"/>
        <w:rPr>
          <w:lang w:val="en-US"/>
        </w:rPr>
      </w:pPr>
    </w:p>
    <w:p w14:paraId="3782006E" w14:textId="77777777" w:rsidR="00F83471" w:rsidRPr="00677323" w:rsidRDefault="00F83471" w:rsidP="00F83471">
      <w:pPr>
        <w:pStyle w:val="Rubrik2"/>
      </w:pPr>
      <w:bookmarkStart w:id="35" w:name="_Toc35393400"/>
      <w:r w:rsidRPr="00677323">
        <w:t>Stödsystem</w:t>
      </w:r>
      <w:bookmarkEnd w:id="35"/>
    </w:p>
    <w:p w14:paraId="1157526E" w14:textId="77777777" w:rsidR="00C54F68" w:rsidRPr="00677323" w:rsidRDefault="00C54F68" w:rsidP="00C54F68">
      <w:pPr>
        <w:pStyle w:val="Brdtext"/>
        <w:rPr>
          <w:lang w:val="en-US"/>
        </w:rPr>
      </w:pPr>
      <w:r w:rsidRPr="00677323">
        <w:rPr>
          <w:lang w:val="en-US"/>
        </w:rPr>
        <w:t>Caloric:</w:t>
      </w:r>
    </w:p>
    <w:p w14:paraId="5E0210F6" w14:textId="77777777" w:rsidR="004C2879" w:rsidRPr="00677323" w:rsidRDefault="004C2879" w:rsidP="004C2879">
      <w:pPr>
        <w:pStyle w:val="Brdtext"/>
        <w:rPr>
          <w:lang w:val="en-US"/>
        </w:rPr>
      </w:pPr>
      <w:r w:rsidRPr="00677323">
        <w:rPr>
          <w:lang w:val="en-US"/>
        </w:rPr>
        <w:t>Process Description and Plant Control Rev1</w:t>
      </w:r>
    </w:p>
    <w:p w14:paraId="1051A6C1" w14:textId="77777777" w:rsidR="00367907" w:rsidRPr="00677323" w:rsidRDefault="00367907" w:rsidP="00367907">
      <w:pPr>
        <w:pStyle w:val="Brdtext"/>
        <w:rPr>
          <w:lang w:val="en-US"/>
        </w:rPr>
      </w:pPr>
      <w:r w:rsidRPr="00677323">
        <w:rPr>
          <w:lang w:val="en-US"/>
        </w:rPr>
        <w:t>5305EMR410_Rev0 Control diagram</w:t>
      </w:r>
    </w:p>
    <w:p w14:paraId="2776F77B" w14:textId="77777777" w:rsidR="00C54F68" w:rsidRPr="00677323" w:rsidRDefault="00C54F68" w:rsidP="00C54F68">
      <w:pPr>
        <w:pStyle w:val="Brdtext"/>
        <w:rPr>
          <w:lang w:val="en-US"/>
        </w:rPr>
      </w:pPr>
      <w:r w:rsidRPr="00677323">
        <w:rPr>
          <w:lang w:val="en-US"/>
        </w:rPr>
        <w:t>5305EMR420_Rev0</w:t>
      </w:r>
      <w:r w:rsidR="000D2A8F" w:rsidRPr="00677323">
        <w:rPr>
          <w:lang w:val="en-US"/>
        </w:rPr>
        <w:t xml:space="preserve"> </w:t>
      </w:r>
      <w:r w:rsidRPr="00677323">
        <w:rPr>
          <w:lang w:val="en-US"/>
        </w:rPr>
        <w:t>Logic diagram</w:t>
      </w:r>
      <w:r w:rsidR="000D2A8F" w:rsidRPr="00677323">
        <w:rPr>
          <w:lang w:val="en-US"/>
        </w:rPr>
        <w:t xml:space="preserve"> </w:t>
      </w:r>
      <w:r w:rsidRPr="00677323">
        <w:rPr>
          <w:lang w:val="en-US"/>
        </w:rPr>
        <w:t>DCS</w:t>
      </w:r>
    </w:p>
    <w:p w14:paraId="1A00FA75" w14:textId="77777777" w:rsidR="00C54F68" w:rsidRPr="00677323" w:rsidRDefault="00C54F68" w:rsidP="00C54F68">
      <w:pPr>
        <w:pStyle w:val="Brdtext"/>
      </w:pPr>
      <w:r w:rsidRPr="00677323">
        <w:t>5305EMR425_Rev0</w:t>
      </w:r>
      <w:r w:rsidR="000D2A8F" w:rsidRPr="00677323">
        <w:t xml:space="preserve"> </w:t>
      </w:r>
      <w:proofErr w:type="spellStart"/>
      <w:r w:rsidRPr="00677323">
        <w:t>Logic</w:t>
      </w:r>
      <w:proofErr w:type="spellEnd"/>
      <w:r w:rsidRPr="00677323">
        <w:t xml:space="preserve"> diagram</w:t>
      </w:r>
      <w:r w:rsidR="000D2A8F" w:rsidRPr="00677323">
        <w:t xml:space="preserve"> </w:t>
      </w:r>
      <w:r w:rsidRPr="00677323">
        <w:t>ESD</w:t>
      </w:r>
    </w:p>
    <w:p w14:paraId="32952D00" w14:textId="77777777" w:rsidR="00823373" w:rsidRPr="00677323" w:rsidRDefault="00823373" w:rsidP="00823373">
      <w:pPr>
        <w:pStyle w:val="Brdtext"/>
      </w:pPr>
      <w:r w:rsidRPr="00677323">
        <w:t xml:space="preserve">5305PRM619_Rev2 </w:t>
      </w:r>
      <w:proofErr w:type="spellStart"/>
      <w:r w:rsidRPr="00677323">
        <w:t>Intrument</w:t>
      </w:r>
      <w:proofErr w:type="spellEnd"/>
      <w:r w:rsidRPr="00677323">
        <w:t xml:space="preserve"> list</w:t>
      </w:r>
    </w:p>
    <w:p w14:paraId="1FEC3251" w14:textId="77777777" w:rsidR="00823373" w:rsidRPr="00677323" w:rsidRDefault="00823373" w:rsidP="00823373">
      <w:pPr>
        <w:pStyle w:val="Brdtext"/>
        <w:rPr>
          <w:lang w:val="en-GB"/>
        </w:rPr>
      </w:pPr>
      <w:r w:rsidRPr="00677323">
        <w:rPr>
          <w:lang w:val="en-GB"/>
        </w:rPr>
        <w:t>5305PRM700_Rev3 Interlock &amp; Switch Grid</w:t>
      </w:r>
    </w:p>
    <w:p w14:paraId="5BED019D" w14:textId="77777777" w:rsidR="00756430" w:rsidRPr="00677323" w:rsidRDefault="00756430" w:rsidP="00756430">
      <w:pPr>
        <w:pStyle w:val="Brdtext"/>
        <w:rPr>
          <w:lang w:val="en-US"/>
        </w:rPr>
      </w:pPr>
      <w:r w:rsidRPr="00677323">
        <w:rPr>
          <w:lang w:val="en-US"/>
        </w:rPr>
        <w:t>Legend for Control Symbols</w:t>
      </w:r>
    </w:p>
    <w:p w14:paraId="2E63D58E" w14:textId="77777777" w:rsidR="00756430" w:rsidRPr="00677323" w:rsidRDefault="00756430" w:rsidP="00756430">
      <w:pPr>
        <w:pStyle w:val="Brdtext"/>
        <w:rPr>
          <w:lang w:val="en-US"/>
        </w:rPr>
      </w:pPr>
      <w:r w:rsidRPr="00677323">
        <w:rPr>
          <w:lang w:val="en-US"/>
        </w:rPr>
        <w:t>Legend for Logic Symbols</w:t>
      </w:r>
    </w:p>
    <w:p w14:paraId="4704632E" w14:textId="77777777" w:rsidR="00756430" w:rsidRPr="00677323" w:rsidRDefault="00756430" w:rsidP="00C54F68">
      <w:pPr>
        <w:pStyle w:val="Brdtext"/>
        <w:rPr>
          <w:lang w:val="en-US"/>
        </w:rPr>
      </w:pPr>
    </w:p>
    <w:p w14:paraId="654D4D72" w14:textId="77777777" w:rsidR="00C54F68" w:rsidRPr="00677323" w:rsidRDefault="00C54F68" w:rsidP="00C54F68">
      <w:pPr>
        <w:pStyle w:val="Brdtext"/>
        <w:rPr>
          <w:lang w:val="en-US"/>
        </w:rPr>
      </w:pPr>
      <w:r w:rsidRPr="00677323">
        <w:rPr>
          <w:lang w:val="en-US"/>
        </w:rPr>
        <w:t>Hybrit:</w:t>
      </w:r>
    </w:p>
    <w:p w14:paraId="61A10061" w14:textId="13DFCF33" w:rsidR="00C54F68" w:rsidRPr="00F81965" w:rsidRDefault="00C52E83" w:rsidP="00C54F68">
      <w:pPr>
        <w:pStyle w:val="Brdtext"/>
        <w:rPr>
          <w:color w:val="FF0000"/>
          <w:lang w:val="en-US"/>
        </w:rPr>
      </w:pPr>
      <w:r w:rsidRPr="00F81965">
        <w:rPr>
          <w:color w:val="FF0000"/>
          <w:lang w:val="en-US"/>
        </w:rPr>
        <w:t xml:space="preserve">347-0000-001-PS REV </w:t>
      </w:r>
      <w:r w:rsidR="00F81965" w:rsidRPr="00F81965">
        <w:rPr>
          <w:color w:val="FF0000"/>
          <w:lang w:val="en-US"/>
        </w:rPr>
        <w:t>F</w:t>
      </w:r>
    </w:p>
    <w:p w14:paraId="78986DA4" w14:textId="408B9A53" w:rsidR="00C54F68" w:rsidRPr="00677323" w:rsidRDefault="00C422D0" w:rsidP="00C54F68">
      <w:pPr>
        <w:pStyle w:val="Brdtext"/>
        <w:rPr>
          <w:lang w:val="en-US"/>
        </w:rPr>
      </w:pPr>
      <w:r w:rsidRPr="00677323">
        <w:rPr>
          <w:lang w:val="en-US"/>
        </w:rPr>
        <w:t xml:space="preserve">347-0000-002-PS REV </w:t>
      </w:r>
      <w:r w:rsidR="00F81965">
        <w:rPr>
          <w:lang w:val="en-US"/>
        </w:rPr>
        <w:t>C</w:t>
      </w:r>
    </w:p>
    <w:p w14:paraId="1416062F" w14:textId="20DA9C79" w:rsidR="00FA5205" w:rsidRPr="00677323" w:rsidRDefault="000A3495" w:rsidP="00C54F68">
      <w:pPr>
        <w:pStyle w:val="Brdtext"/>
        <w:rPr>
          <w:lang w:val="en-US"/>
        </w:rPr>
      </w:pPr>
      <w:r w:rsidRPr="00AA0938">
        <w:rPr>
          <w:color w:val="FF0000"/>
          <w:lang w:val="en-US"/>
        </w:rPr>
        <w:t>271-0000-001-PS REV I_Kommenterad_jos.pdf</w:t>
      </w:r>
    </w:p>
    <w:p w14:paraId="702F175B" w14:textId="24FCD6B3" w:rsidR="00FA5205" w:rsidRPr="00F16A5C" w:rsidRDefault="00FA5205" w:rsidP="00C54F68">
      <w:pPr>
        <w:pStyle w:val="Brdtext"/>
        <w:rPr>
          <w:color w:val="FF0000"/>
          <w:lang w:val="en-US"/>
        </w:rPr>
      </w:pPr>
      <w:proofErr w:type="spellStart"/>
      <w:r w:rsidRPr="00F16A5C">
        <w:rPr>
          <w:color w:val="FF0000"/>
          <w:lang w:val="en-US"/>
        </w:rPr>
        <w:t>Funktionsbeskrivning</w:t>
      </w:r>
      <w:proofErr w:type="spellEnd"/>
      <w:r w:rsidRPr="00F16A5C">
        <w:rPr>
          <w:color w:val="FF0000"/>
          <w:lang w:val="en-US"/>
        </w:rPr>
        <w:t xml:space="preserve"> </w:t>
      </w:r>
      <w:proofErr w:type="spellStart"/>
      <w:r w:rsidRPr="00F16A5C">
        <w:rPr>
          <w:color w:val="FF0000"/>
          <w:lang w:val="en-US"/>
        </w:rPr>
        <w:t>spädvattensystem</w:t>
      </w:r>
      <w:proofErr w:type="spellEnd"/>
      <w:r w:rsidRPr="00F16A5C">
        <w:rPr>
          <w:color w:val="FF0000"/>
          <w:lang w:val="en-US"/>
        </w:rPr>
        <w:t xml:space="preserve"> Rev</w:t>
      </w:r>
      <w:r w:rsidR="00F16A5C" w:rsidRPr="00F16A5C">
        <w:rPr>
          <w:color w:val="FF0000"/>
          <w:lang w:val="en-US"/>
        </w:rPr>
        <w:t>2</w:t>
      </w:r>
    </w:p>
    <w:p w14:paraId="0AB315B5" w14:textId="77777777" w:rsidR="00C54F68" w:rsidRPr="00677323" w:rsidRDefault="00C54F68" w:rsidP="00C54F68">
      <w:pPr>
        <w:pStyle w:val="Brdtext"/>
        <w:rPr>
          <w:lang w:val="en-US"/>
        </w:rPr>
      </w:pPr>
    </w:p>
    <w:sectPr w:rsidR="00C54F68" w:rsidRPr="00677323" w:rsidSect="00A8094E">
      <w:footerReference w:type="first" r:id="rId17"/>
      <w:pgSz w:w="11907" w:h="16840" w:code="9"/>
      <w:pgMar w:top="1111" w:right="1134" w:bottom="1418" w:left="1701" w:header="720" w:footer="454"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C88AE2" w14:textId="77777777" w:rsidR="00B93C9F" w:rsidRDefault="00B93C9F">
      <w:r>
        <w:separator/>
      </w:r>
    </w:p>
  </w:endnote>
  <w:endnote w:type="continuationSeparator" w:id="0">
    <w:p w14:paraId="06B2E65E" w14:textId="77777777" w:rsidR="00B93C9F" w:rsidRDefault="00B93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D4D91B" w14:textId="482DE3C0" w:rsidR="00931330" w:rsidRPr="00B31980" w:rsidRDefault="00282341">
    <w:pPr>
      <w:pStyle w:val="Sidfot"/>
      <w:rPr>
        <w:sz w:val="20"/>
      </w:rPr>
    </w:pPr>
    <w:fldSimple w:instr=" DOCPROPERTY  DokumentNummerÅr  \* MERGEFORMAT ">
      <w:r w:rsidR="00B85D4C">
        <w:t>2019</w:t>
      </w:r>
    </w:fldSimple>
    <w:r w:rsidR="00931330" w:rsidRPr="00147459">
      <w:t>-</w:t>
    </w:r>
    <w:fldSimple w:instr=" DOCPROPERTY  DokumentNummerNr  \* MERGEFORMAT ">
      <w:r w:rsidR="00B85D4C">
        <w:t>000</w:t>
      </w:r>
    </w:fldSimple>
    <w:r w:rsidR="00931330" w:rsidRPr="00147459">
      <w:t>-</w:t>
    </w:r>
    <w:fldSimple w:instr=" DOCPROPERTY  DokumentNummerVer  \* MERGEFORMAT ">
      <w:r w:rsidR="00B85D4C">
        <w:t>0</w:t>
      </w:r>
    </w:fldSimple>
    <w:r w:rsidR="00931330">
      <w:rPr>
        <w:sz w:val="20"/>
      </w:rPr>
      <w:tab/>
    </w:r>
    <w:fldSimple w:instr=" TITLE   \* MERGEFORMAT ">
      <w:r w:rsidR="00B85D4C">
        <w:t>Reglerteknisk funktionsbeskrivning CO2-rening</w:t>
      </w:r>
    </w:fldSimple>
    <w:r w:rsidR="00931330">
      <w:rPr>
        <w:sz w:val="20"/>
      </w:rPr>
      <w:tab/>
      <w:t xml:space="preserve">Sid </w:t>
    </w:r>
    <w:r w:rsidR="00931330">
      <w:rPr>
        <w:rStyle w:val="Sidnummer"/>
        <w:sz w:val="20"/>
      </w:rPr>
      <w:fldChar w:fldCharType="begin"/>
    </w:r>
    <w:r w:rsidR="00931330">
      <w:rPr>
        <w:rStyle w:val="Sidnummer"/>
        <w:sz w:val="20"/>
      </w:rPr>
      <w:instrText xml:space="preserve"> PAGE </w:instrText>
    </w:r>
    <w:r w:rsidR="00931330">
      <w:rPr>
        <w:rStyle w:val="Sidnummer"/>
        <w:sz w:val="20"/>
      </w:rPr>
      <w:fldChar w:fldCharType="separate"/>
    </w:r>
    <w:r w:rsidR="00931330">
      <w:rPr>
        <w:rStyle w:val="Sidnummer"/>
        <w:noProof/>
        <w:sz w:val="20"/>
      </w:rPr>
      <w:t>20</w:t>
    </w:r>
    <w:r w:rsidR="00931330">
      <w:rPr>
        <w:rStyle w:val="Sidnummer"/>
        <w:sz w:val="20"/>
      </w:rPr>
      <w:fldChar w:fldCharType="end"/>
    </w:r>
    <w:r w:rsidR="00931330">
      <w:rPr>
        <w:rStyle w:val="Sidnummer"/>
        <w:sz w:val="20"/>
      </w:rPr>
      <w:t xml:space="preserve"> (</w:t>
    </w:r>
    <w:r w:rsidR="00931330">
      <w:rPr>
        <w:rStyle w:val="Sidnummer"/>
        <w:sz w:val="20"/>
      </w:rPr>
      <w:fldChar w:fldCharType="begin"/>
    </w:r>
    <w:r w:rsidR="00931330">
      <w:rPr>
        <w:rStyle w:val="Sidnummer"/>
        <w:sz w:val="20"/>
      </w:rPr>
      <w:instrText xml:space="preserve"> NUMPAGES </w:instrText>
    </w:r>
    <w:r w:rsidR="00931330">
      <w:rPr>
        <w:rStyle w:val="Sidnummer"/>
        <w:sz w:val="20"/>
      </w:rPr>
      <w:fldChar w:fldCharType="separate"/>
    </w:r>
    <w:r w:rsidR="00931330">
      <w:rPr>
        <w:rStyle w:val="Sidnummer"/>
        <w:noProof/>
        <w:sz w:val="20"/>
      </w:rPr>
      <w:t>29</w:t>
    </w:r>
    <w:r w:rsidR="00931330">
      <w:rPr>
        <w:rStyle w:val="Sidnummer"/>
        <w:sz w:val="20"/>
      </w:rPr>
      <w:fldChar w:fldCharType="end"/>
    </w:r>
    <w:r w:rsidR="00931330">
      <w:rPr>
        <w:rStyle w:val="Sidnummer"/>
        <w:sz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15353" w14:textId="77777777" w:rsidR="00931330" w:rsidRPr="006B0AC0" w:rsidRDefault="00931330" w:rsidP="006D2E14">
    <w:pPr>
      <w:pStyle w:val="Sidfot"/>
      <w:keepLines/>
      <w:pBdr>
        <w:top w:val="single" w:sz="4" w:space="1" w:color="auto"/>
      </w:pBdr>
      <w:tabs>
        <w:tab w:val="clear" w:pos="4536"/>
        <w:tab w:val="clear" w:pos="9072"/>
        <w:tab w:val="left" w:pos="2552"/>
        <w:tab w:val="left" w:pos="6096"/>
        <w:tab w:val="left" w:pos="8222"/>
      </w:tabs>
      <w:rPr>
        <w:rFonts w:ascii="Arial" w:hAnsi="Arial"/>
        <w:b/>
        <w:spacing w:val="-4"/>
        <w:sz w:val="16"/>
        <w:szCs w:val="16"/>
        <w:lang w:val="en-US"/>
      </w:rPr>
    </w:pPr>
    <w:proofErr w:type="spellStart"/>
    <w:r w:rsidRPr="006B0AC0">
      <w:rPr>
        <w:rFonts w:ascii="Arial" w:hAnsi="Arial"/>
        <w:b/>
        <w:spacing w:val="-4"/>
        <w:sz w:val="16"/>
        <w:szCs w:val="16"/>
        <w:lang w:val="en-US"/>
      </w:rPr>
      <w:t>Optimation</w:t>
    </w:r>
    <w:proofErr w:type="spellEnd"/>
    <w:r w:rsidRPr="006B0AC0">
      <w:rPr>
        <w:rFonts w:ascii="Arial" w:hAnsi="Arial"/>
        <w:b/>
        <w:spacing w:val="-4"/>
        <w:sz w:val="16"/>
        <w:szCs w:val="16"/>
        <w:lang w:val="en-US"/>
      </w:rPr>
      <w:t xml:space="preserve"> AB</w:t>
    </w:r>
    <w:r w:rsidRPr="006B0AC0">
      <w:rPr>
        <w:rFonts w:ascii="Arial" w:hAnsi="Arial"/>
        <w:b/>
        <w:spacing w:val="-4"/>
        <w:sz w:val="16"/>
        <w:szCs w:val="16"/>
        <w:lang w:val="en-US"/>
      </w:rPr>
      <w:tab/>
    </w:r>
    <w:r w:rsidRPr="006B0AC0">
      <w:rPr>
        <w:rFonts w:ascii="Arial" w:hAnsi="Arial"/>
        <w:spacing w:val="-4"/>
        <w:sz w:val="16"/>
        <w:szCs w:val="16"/>
        <w:lang w:val="en-US"/>
      </w:rPr>
      <w:t>www.optimation.se</w:t>
    </w:r>
    <w:r w:rsidRPr="006B0AC0">
      <w:rPr>
        <w:rFonts w:ascii="Arial" w:hAnsi="Arial"/>
        <w:b/>
        <w:spacing w:val="-4"/>
        <w:sz w:val="16"/>
        <w:szCs w:val="16"/>
        <w:lang w:val="en-US"/>
      </w:rPr>
      <w:tab/>
      <w:t>Luleå</w:t>
    </w:r>
    <w:r w:rsidRPr="006B0AC0">
      <w:rPr>
        <w:rFonts w:ascii="Arial" w:hAnsi="Arial"/>
        <w:b/>
        <w:spacing w:val="-4"/>
        <w:sz w:val="16"/>
        <w:szCs w:val="16"/>
        <w:lang w:val="en-US"/>
      </w:rPr>
      <w:tab/>
    </w:r>
    <w:proofErr w:type="spellStart"/>
    <w:r w:rsidRPr="006B0AC0">
      <w:rPr>
        <w:rFonts w:ascii="Arial" w:hAnsi="Arial"/>
        <w:b/>
        <w:spacing w:val="-4"/>
        <w:sz w:val="16"/>
        <w:szCs w:val="16"/>
        <w:lang w:val="en-US"/>
      </w:rPr>
      <w:t>Piteå</w:t>
    </w:r>
    <w:proofErr w:type="spellEnd"/>
  </w:p>
  <w:p w14:paraId="33868BD1" w14:textId="77777777" w:rsidR="00931330" w:rsidRDefault="00931330" w:rsidP="006B0AC0">
    <w:pPr>
      <w:pStyle w:val="Sidfot"/>
      <w:keepLines/>
      <w:pBdr>
        <w:top w:val="single" w:sz="4" w:space="1" w:color="auto"/>
      </w:pBdr>
      <w:tabs>
        <w:tab w:val="clear" w:pos="4536"/>
        <w:tab w:val="clear" w:pos="9072"/>
        <w:tab w:val="left" w:pos="2552"/>
        <w:tab w:val="left" w:pos="4646"/>
        <w:tab w:val="left" w:pos="6096"/>
        <w:tab w:val="left" w:pos="8222"/>
      </w:tabs>
      <w:rPr>
        <w:rFonts w:ascii="Arial" w:hAnsi="Arial"/>
        <w:spacing w:val="-4"/>
        <w:sz w:val="16"/>
        <w:szCs w:val="16"/>
      </w:rPr>
    </w:pPr>
    <w:r>
      <w:rPr>
        <w:rFonts w:ascii="Arial" w:hAnsi="Arial"/>
        <w:spacing w:val="-4"/>
        <w:sz w:val="16"/>
        <w:szCs w:val="16"/>
      </w:rPr>
      <w:t>Box 27</w:t>
    </w:r>
    <w:r>
      <w:rPr>
        <w:rFonts w:ascii="Arial" w:hAnsi="Arial"/>
        <w:spacing w:val="-4"/>
        <w:sz w:val="16"/>
        <w:szCs w:val="16"/>
      </w:rPr>
      <w:tab/>
    </w:r>
    <w:r w:rsidRPr="00086F91">
      <w:rPr>
        <w:rFonts w:ascii="Arial" w:hAnsi="Arial"/>
        <w:spacing w:val="-4"/>
        <w:sz w:val="16"/>
        <w:szCs w:val="16"/>
      </w:rPr>
      <w:tab/>
    </w:r>
    <w:r>
      <w:rPr>
        <w:rFonts w:ascii="Arial" w:hAnsi="Arial"/>
        <w:spacing w:val="-4"/>
        <w:sz w:val="16"/>
        <w:szCs w:val="16"/>
      </w:rPr>
      <w:tab/>
      <w:t>Timmermansgatan 16B</w:t>
    </w:r>
    <w:r w:rsidRPr="00086F91">
      <w:rPr>
        <w:rFonts w:ascii="Arial" w:hAnsi="Arial"/>
        <w:spacing w:val="-4"/>
        <w:sz w:val="16"/>
        <w:szCs w:val="16"/>
      </w:rPr>
      <w:tab/>
      <w:t>Djupviksgatan 20</w:t>
    </w:r>
  </w:p>
  <w:p w14:paraId="4BAEA3A5" w14:textId="77777777" w:rsidR="00931330" w:rsidRDefault="00931330" w:rsidP="006D2E14">
    <w:pPr>
      <w:pStyle w:val="Sidfot"/>
      <w:keepLines/>
      <w:pBdr>
        <w:top w:val="single" w:sz="4" w:space="1" w:color="auto"/>
      </w:pBdr>
      <w:tabs>
        <w:tab w:val="clear" w:pos="4536"/>
        <w:tab w:val="clear" w:pos="9072"/>
        <w:tab w:val="left" w:pos="2552"/>
        <w:tab w:val="left" w:pos="6096"/>
        <w:tab w:val="left" w:pos="8222"/>
      </w:tabs>
      <w:rPr>
        <w:rFonts w:ascii="Arial" w:hAnsi="Arial"/>
        <w:spacing w:val="-4"/>
        <w:sz w:val="16"/>
        <w:szCs w:val="16"/>
      </w:rPr>
    </w:pPr>
    <w:r>
      <w:rPr>
        <w:rFonts w:ascii="Arial" w:hAnsi="Arial"/>
        <w:spacing w:val="-4"/>
        <w:sz w:val="16"/>
        <w:szCs w:val="16"/>
      </w:rPr>
      <w:t>SE-941 21 Piteå</w:t>
    </w:r>
    <w:r>
      <w:rPr>
        <w:rFonts w:ascii="Arial" w:hAnsi="Arial"/>
        <w:spacing w:val="-4"/>
        <w:sz w:val="16"/>
        <w:szCs w:val="16"/>
      </w:rPr>
      <w:tab/>
    </w:r>
    <w:proofErr w:type="spellStart"/>
    <w:r>
      <w:rPr>
        <w:rFonts w:ascii="Arial" w:hAnsi="Arial"/>
        <w:spacing w:val="-4"/>
        <w:sz w:val="16"/>
        <w:szCs w:val="16"/>
      </w:rPr>
      <w:t>Vx</w:t>
    </w:r>
    <w:proofErr w:type="spellEnd"/>
    <w:r>
      <w:rPr>
        <w:rFonts w:ascii="Arial" w:hAnsi="Arial"/>
        <w:spacing w:val="-4"/>
        <w:sz w:val="16"/>
        <w:szCs w:val="16"/>
      </w:rPr>
      <w:t>: +46 771 11 55 66</w:t>
    </w:r>
    <w:r>
      <w:rPr>
        <w:rFonts w:ascii="Arial" w:hAnsi="Arial"/>
        <w:spacing w:val="-4"/>
        <w:sz w:val="16"/>
        <w:szCs w:val="16"/>
      </w:rPr>
      <w:tab/>
    </w:r>
    <w:r w:rsidRPr="00086F91">
      <w:rPr>
        <w:rFonts w:ascii="Arial" w:hAnsi="Arial"/>
        <w:b/>
        <w:spacing w:val="-4"/>
        <w:sz w:val="16"/>
        <w:szCs w:val="16"/>
      </w:rPr>
      <w:t>Uppsala</w:t>
    </w:r>
    <w:r>
      <w:rPr>
        <w:rFonts w:ascii="Arial" w:hAnsi="Arial"/>
        <w:b/>
        <w:spacing w:val="-4"/>
        <w:sz w:val="16"/>
        <w:szCs w:val="16"/>
      </w:rPr>
      <w:tab/>
      <w:t>Sundsvall</w:t>
    </w:r>
  </w:p>
  <w:p w14:paraId="05C8DF2A" w14:textId="77777777" w:rsidR="00931330" w:rsidRPr="00B64EA3" w:rsidRDefault="00931330" w:rsidP="006D2E14">
    <w:pPr>
      <w:pStyle w:val="Sidfot"/>
      <w:keepLines/>
      <w:pBdr>
        <w:top w:val="single" w:sz="4" w:space="1" w:color="auto"/>
      </w:pBdr>
      <w:tabs>
        <w:tab w:val="clear" w:pos="4536"/>
        <w:tab w:val="clear" w:pos="9072"/>
        <w:tab w:val="left" w:pos="2552"/>
        <w:tab w:val="left" w:pos="6096"/>
        <w:tab w:val="left" w:pos="8222"/>
      </w:tabs>
      <w:rPr>
        <w:rFonts w:ascii="Arial" w:hAnsi="Arial"/>
        <w:b/>
        <w:spacing w:val="-4"/>
        <w:sz w:val="16"/>
        <w:szCs w:val="16"/>
      </w:rPr>
    </w:pPr>
    <w:r>
      <w:rPr>
        <w:rFonts w:ascii="Arial" w:hAnsi="Arial"/>
        <w:spacing w:val="-4"/>
        <w:sz w:val="16"/>
        <w:szCs w:val="16"/>
      </w:rPr>
      <w:t>SWEDEN</w:t>
    </w:r>
    <w:r>
      <w:rPr>
        <w:rFonts w:ascii="Arial" w:hAnsi="Arial"/>
        <w:spacing w:val="-4"/>
        <w:sz w:val="16"/>
        <w:szCs w:val="16"/>
      </w:rPr>
      <w:tab/>
      <w:t>Fax: +46 911 108 10</w:t>
    </w:r>
    <w:r>
      <w:rPr>
        <w:rFonts w:ascii="Arial" w:hAnsi="Arial"/>
        <w:spacing w:val="-4"/>
        <w:sz w:val="16"/>
        <w:szCs w:val="16"/>
      </w:rPr>
      <w:tab/>
      <w:t>Trädgårdsgatan 5</w:t>
    </w:r>
    <w:r>
      <w:rPr>
        <w:rFonts w:ascii="Arial" w:hAnsi="Arial"/>
        <w:spacing w:val="-4"/>
        <w:sz w:val="16"/>
        <w:szCs w:val="16"/>
      </w:rPr>
      <w:tab/>
      <w:t>Landsvägsallén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39EE29" w14:textId="41FF2DAD" w:rsidR="00931330" w:rsidRDefault="00282341">
    <w:pPr>
      <w:pStyle w:val="Sidfot"/>
    </w:pPr>
    <w:fldSimple w:instr=" TITLE  \* MERGEFORMAT ">
      <w:r w:rsidR="00B85D4C">
        <w:t>Reglerteknisk funktionsbeskrivning CO2-rening</w:t>
      </w:r>
    </w:fldSimple>
    <w:r w:rsidR="00931330">
      <w:fldChar w:fldCharType="begin"/>
    </w:r>
    <w:r w:rsidR="00931330">
      <w:instrText xml:space="preserve"> SUBJECT  \* MERGEFORMAT </w:instrText>
    </w:r>
    <w:r w:rsidR="00931330">
      <w:fldChar w:fldCharType="end"/>
    </w:r>
    <w:r w:rsidR="00931330">
      <w:tab/>
      <w:t xml:space="preserve">Sid </w:t>
    </w:r>
    <w:r w:rsidR="00931330">
      <w:rPr>
        <w:rStyle w:val="Sidnummer"/>
      </w:rPr>
      <w:fldChar w:fldCharType="begin"/>
    </w:r>
    <w:r w:rsidR="00931330">
      <w:rPr>
        <w:rStyle w:val="Sidnummer"/>
      </w:rPr>
      <w:instrText xml:space="preserve"> PAGE </w:instrText>
    </w:r>
    <w:r w:rsidR="00931330">
      <w:rPr>
        <w:rStyle w:val="Sidnummer"/>
      </w:rPr>
      <w:fldChar w:fldCharType="separate"/>
    </w:r>
    <w:r w:rsidR="00931330">
      <w:rPr>
        <w:rStyle w:val="Sidnummer"/>
        <w:noProof/>
      </w:rPr>
      <w:t>1</w:t>
    </w:r>
    <w:r w:rsidR="00931330">
      <w:rPr>
        <w:rStyle w:val="Sidnumm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2F60F8" w14:textId="77777777" w:rsidR="00B93C9F" w:rsidRDefault="00B93C9F">
      <w:r>
        <w:separator/>
      </w:r>
    </w:p>
  </w:footnote>
  <w:footnote w:type="continuationSeparator" w:id="0">
    <w:p w14:paraId="514DAB9A" w14:textId="77777777" w:rsidR="00B93C9F" w:rsidRDefault="00B93C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154079" w14:textId="77777777" w:rsidR="00931330" w:rsidRPr="007B2FE1" w:rsidRDefault="00931330" w:rsidP="007B2FE1">
    <w:pPr>
      <w:pStyle w:val="Sidhuvud"/>
      <w:jc w:val="right"/>
    </w:pPr>
    <w:r>
      <w:rPr>
        <w:noProof/>
      </w:rPr>
      <w:drawing>
        <wp:inline distT="0" distB="0" distL="0" distR="0" wp14:anchorId="35C1A6B7" wp14:editId="61257FCA">
          <wp:extent cx="1390650" cy="228600"/>
          <wp:effectExtent l="0" t="0" r="0" b="0"/>
          <wp:docPr id="29"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650" cy="2286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rutnt"/>
      <w:tblW w:w="10117" w:type="dxa"/>
      <w:tblLook w:val="04A0" w:firstRow="1" w:lastRow="0" w:firstColumn="1" w:lastColumn="0" w:noHBand="0" w:noVBand="1"/>
    </w:tblPr>
    <w:tblGrid>
      <w:gridCol w:w="5144"/>
      <w:gridCol w:w="2635"/>
      <w:gridCol w:w="2338"/>
    </w:tblGrid>
    <w:tr w:rsidR="00931330" w14:paraId="503955C4" w14:textId="77777777" w:rsidTr="006D7345">
      <w:trPr>
        <w:trHeight w:val="417"/>
      </w:trPr>
      <w:tc>
        <w:tcPr>
          <w:tcW w:w="5144" w:type="dxa"/>
          <w:vMerge w:val="restart"/>
        </w:tcPr>
        <w:p w14:paraId="766FD3F4" w14:textId="77777777" w:rsidR="00931330" w:rsidRDefault="00931330" w:rsidP="006D7345">
          <w:pPr>
            <w:pStyle w:val="Sidhuvud"/>
          </w:pPr>
          <w:r>
            <w:rPr>
              <w:noProof/>
            </w:rPr>
            <w:drawing>
              <wp:inline distT="0" distB="0" distL="0" distR="0" wp14:anchorId="76A442E5" wp14:editId="16A73538">
                <wp:extent cx="2962275" cy="495300"/>
                <wp:effectExtent l="0" t="0" r="9525" b="0"/>
                <wp:docPr id="30"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62275" cy="495300"/>
                        </a:xfrm>
                        <a:prstGeom prst="rect">
                          <a:avLst/>
                        </a:prstGeom>
                        <a:noFill/>
                        <a:ln>
                          <a:noFill/>
                        </a:ln>
                      </pic:spPr>
                    </pic:pic>
                  </a:graphicData>
                </a:graphic>
              </wp:inline>
            </w:drawing>
          </w:r>
        </w:p>
      </w:tc>
      <w:tc>
        <w:tcPr>
          <w:tcW w:w="4973" w:type="dxa"/>
          <w:gridSpan w:val="2"/>
          <w:tcBorders>
            <w:bottom w:val="single" w:sz="4" w:space="0" w:color="auto"/>
          </w:tcBorders>
        </w:tcPr>
        <w:p w14:paraId="3B2331C6" w14:textId="623AAE48" w:rsidR="00931330" w:rsidRPr="00147459" w:rsidRDefault="00931330" w:rsidP="006D7345">
          <w:pPr>
            <w:pStyle w:val="Sidhuvud"/>
            <w:tabs>
              <w:tab w:val="clear" w:pos="4536"/>
              <w:tab w:val="left" w:pos="855"/>
              <w:tab w:val="right" w:pos="4320"/>
            </w:tabs>
            <w:ind w:right="369"/>
            <w:jc w:val="right"/>
            <w:rPr>
              <w:bCs/>
              <w:sz w:val="28"/>
            </w:rPr>
          </w:pPr>
          <w:r w:rsidRPr="00147459">
            <w:rPr>
              <w:bCs/>
              <w:sz w:val="28"/>
            </w:rPr>
            <w:fldChar w:fldCharType="begin"/>
          </w:r>
          <w:r w:rsidRPr="00147459">
            <w:rPr>
              <w:bCs/>
              <w:sz w:val="28"/>
            </w:rPr>
            <w:instrText xml:space="preserve"> DOCPROPERTY "DokumentTyp"  \* MERGEFORMAT </w:instrText>
          </w:r>
          <w:r w:rsidRPr="00147459">
            <w:rPr>
              <w:bCs/>
              <w:sz w:val="28"/>
            </w:rPr>
            <w:fldChar w:fldCharType="separate"/>
          </w:r>
          <w:r w:rsidR="00B85D4C" w:rsidRPr="00B85D4C">
            <w:rPr>
              <w:sz w:val="28"/>
            </w:rPr>
            <w:t>SPECIFIKATION</w:t>
          </w:r>
          <w:r w:rsidRPr="00147459">
            <w:rPr>
              <w:bCs/>
              <w:sz w:val="28"/>
            </w:rPr>
            <w:fldChar w:fldCharType="end"/>
          </w:r>
          <w:r w:rsidRPr="00147459">
            <w:rPr>
              <w:bCs/>
              <w:sz w:val="28"/>
            </w:rPr>
            <w:fldChar w:fldCharType="begin"/>
          </w:r>
          <w:r w:rsidRPr="00147459">
            <w:rPr>
              <w:bCs/>
              <w:sz w:val="28"/>
            </w:rPr>
            <w:instrText xml:space="preserve"> SUBJECT  \* MERGEFORMAT </w:instrText>
          </w:r>
          <w:r w:rsidRPr="00147459">
            <w:rPr>
              <w:bCs/>
              <w:sz w:val="28"/>
            </w:rPr>
            <w:fldChar w:fldCharType="end"/>
          </w:r>
        </w:p>
      </w:tc>
    </w:tr>
    <w:tr w:rsidR="00931330" w14:paraId="6BAFCB4A" w14:textId="77777777" w:rsidTr="006D7345">
      <w:trPr>
        <w:trHeight w:val="237"/>
      </w:trPr>
      <w:tc>
        <w:tcPr>
          <w:tcW w:w="5144" w:type="dxa"/>
          <w:vMerge/>
          <w:tcBorders>
            <w:right w:val="single" w:sz="4" w:space="0" w:color="auto"/>
          </w:tcBorders>
        </w:tcPr>
        <w:p w14:paraId="429C1C11" w14:textId="77777777" w:rsidR="00931330" w:rsidRDefault="00931330" w:rsidP="006D7345">
          <w:pPr>
            <w:pStyle w:val="Sidhuvud"/>
            <w:jc w:val="center"/>
          </w:pPr>
        </w:p>
      </w:tc>
      <w:tc>
        <w:tcPr>
          <w:tcW w:w="2635" w:type="dxa"/>
          <w:tcBorders>
            <w:top w:val="single" w:sz="4" w:space="0" w:color="auto"/>
            <w:left w:val="single" w:sz="4" w:space="0" w:color="auto"/>
            <w:bottom w:val="nil"/>
            <w:right w:val="single" w:sz="4" w:space="0" w:color="auto"/>
          </w:tcBorders>
        </w:tcPr>
        <w:p w14:paraId="79ED862C" w14:textId="77777777" w:rsidR="00931330" w:rsidRPr="00147459" w:rsidRDefault="00931330" w:rsidP="006D7345">
          <w:r w:rsidRPr="00147459">
            <w:rPr>
              <w:b/>
              <w:sz w:val="16"/>
            </w:rPr>
            <w:t>Rev datum</w:t>
          </w:r>
        </w:p>
      </w:tc>
      <w:tc>
        <w:tcPr>
          <w:tcW w:w="2338" w:type="dxa"/>
          <w:tcBorders>
            <w:top w:val="single" w:sz="4" w:space="0" w:color="auto"/>
            <w:left w:val="single" w:sz="4" w:space="0" w:color="auto"/>
            <w:bottom w:val="nil"/>
            <w:right w:val="single" w:sz="4" w:space="0" w:color="auto"/>
          </w:tcBorders>
        </w:tcPr>
        <w:p w14:paraId="2841498F" w14:textId="77777777" w:rsidR="00931330" w:rsidRPr="00147459" w:rsidRDefault="00931330" w:rsidP="006D7345">
          <w:r w:rsidRPr="00147459">
            <w:rPr>
              <w:b/>
              <w:sz w:val="16"/>
            </w:rPr>
            <w:t>Dokumentnummer</w:t>
          </w:r>
        </w:p>
      </w:tc>
    </w:tr>
    <w:tr w:rsidR="00931330" w14:paraId="0C7BC604" w14:textId="77777777" w:rsidTr="006D7345">
      <w:trPr>
        <w:trHeight w:val="171"/>
      </w:trPr>
      <w:tc>
        <w:tcPr>
          <w:tcW w:w="5144" w:type="dxa"/>
          <w:vMerge/>
          <w:tcBorders>
            <w:right w:val="single" w:sz="4" w:space="0" w:color="auto"/>
          </w:tcBorders>
        </w:tcPr>
        <w:p w14:paraId="5216B5A4" w14:textId="77777777" w:rsidR="00931330" w:rsidRDefault="00931330" w:rsidP="006D7345">
          <w:pPr>
            <w:pStyle w:val="Sidhuvud"/>
            <w:jc w:val="center"/>
          </w:pPr>
        </w:p>
      </w:tc>
      <w:tc>
        <w:tcPr>
          <w:tcW w:w="2635" w:type="dxa"/>
          <w:tcBorders>
            <w:top w:val="nil"/>
            <w:left w:val="single" w:sz="4" w:space="0" w:color="auto"/>
            <w:bottom w:val="single" w:sz="4" w:space="0" w:color="auto"/>
            <w:right w:val="single" w:sz="4" w:space="0" w:color="auto"/>
          </w:tcBorders>
        </w:tcPr>
        <w:p w14:paraId="4C4333D0" w14:textId="3AD14E4F" w:rsidR="00931330" w:rsidRPr="00147459" w:rsidRDefault="00282341" w:rsidP="00B231DC">
          <w:pPr>
            <w:jc w:val="right"/>
          </w:pPr>
          <w:fldSimple w:instr=" DOCPROPERTY  Registreringsdatum  \* MERGEFORMAT ">
            <w:r w:rsidR="00B85D4C">
              <w:t>2020-03-17</w:t>
            </w:r>
          </w:fldSimple>
        </w:p>
      </w:tc>
      <w:tc>
        <w:tcPr>
          <w:tcW w:w="2338" w:type="dxa"/>
          <w:tcBorders>
            <w:top w:val="nil"/>
            <w:left w:val="single" w:sz="4" w:space="0" w:color="auto"/>
            <w:bottom w:val="single" w:sz="4" w:space="0" w:color="auto"/>
            <w:right w:val="single" w:sz="4" w:space="0" w:color="auto"/>
          </w:tcBorders>
        </w:tcPr>
        <w:p w14:paraId="4927873B" w14:textId="7A2A4E55" w:rsidR="00931330" w:rsidRPr="00147459" w:rsidRDefault="00282341" w:rsidP="006D7345">
          <w:pPr>
            <w:jc w:val="right"/>
          </w:pPr>
          <w:fldSimple w:instr=" DOCPROPERTY  DokumentNummerÅr  \* MERGEFORMAT ">
            <w:r w:rsidR="00B85D4C">
              <w:t>2019</w:t>
            </w:r>
          </w:fldSimple>
          <w:r w:rsidR="00931330" w:rsidRPr="00147459">
            <w:t>-</w:t>
          </w:r>
          <w:fldSimple w:instr=" DOCPROPERTY  DokumentNummerNr  \* MERGEFORMAT ">
            <w:r w:rsidR="00B85D4C">
              <w:t>000</w:t>
            </w:r>
          </w:fldSimple>
          <w:r w:rsidR="00931330" w:rsidRPr="00147459">
            <w:t>-</w:t>
          </w:r>
          <w:fldSimple w:instr=" DOCPROPERTY  DokumentNummerVer  \* MERGEFORMAT ">
            <w:r w:rsidR="00B85D4C">
              <w:t>0</w:t>
            </w:r>
          </w:fldSimple>
        </w:p>
      </w:tc>
    </w:tr>
  </w:tbl>
  <w:p w14:paraId="03684A4B" w14:textId="77777777" w:rsidR="00931330" w:rsidRDefault="00931330" w:rsidP="00E828ED">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E0471E4"/>
    <w:lvl w:ilvl="0">
      <w:start w:val="1"/>
      <w:numFmt w:val="decimal"/>
      <w:pStyle w:val="Rubrik1"/>
      <w:lvlText w:val="%1"/>
      <w:lvlJc w:val="left"/>
      <w:pPr>
        <w:tabs>
          <w:tab w:val="num" w:pos="1134"/>
        </w:tabs>
        <w:ind w:left="1134" w:hanging="1134"/>
      </w:pPr>
      <w:rPr>
        <w:rFonts w:cs="Times New Roman" w:hint="default"/>
      </w:rPr>
    </w:lvl>
    <w:lvl w:ilvl="1">
      <w:start w:val="1"/>
      <w:numFmt w:val="decimal"/>
      <w:pStyle w:val="Rubrik2"/>
      <w:lvlText w:val="%1.%2"/>
      <w:lvlJc w:val="left"/>
      <w:pPr>
        <w:tabs>
          <w:tab w:val="num" w:pos="1134"/>
        </w:tabs>
        <w:ind w:left="1134" w:hanging="1134"/>
      </w:pPr>
      <w:rPr>
        <w:rFonts w:cs="Times New Roman" w:hint="default"/>
      </w:rPr>
    </w:lvl>
    <w:lvl w:ilvl="2">
      <w:start w:val="1"/>
      <w:numFmt w:val="decimal"/>
      <w:pStyle w:val="Rubrik3"/>
      <w:lvlText w:val="%1.%2.%3"/>
      <w:lvlJc w:val="left"/>
      <w:pPr>
        <w:tabs>
          <w:tab w:val="num" w:pos="1134"/>
        </w:tabs>
        <w:ind w:left="1134" w:hanging="1134"/>
      </w:pPr>
      <w:rPr>
        <w:rFonts w:cs="Times New Roman" w:hint="default"/>
      </w:rPr>
    </w:lvl>
    <w:lvl w:ilvl="3">
      <w:start w:val="1"/>
      <w:numFmt w:val="decimal"/>
      <w:pStyle w:val="Rubrik4"/>
      <w:lvlText w:val="%1.%2.%3.%4"/>
      <w:lvlJc w:val="left"/>
      <w:pPr>
        <w:tabs>
          <w:tab w:val="num" w:pos="0"/>
        </w:tabs>
        <w:ind w:left="0" w:firstLine="0"/>
      </w:pPr>
      <w:rPr>
        <w:rFonts w:cs="Times New Roman" w:hint="default"/>
      </w:rPr>
    </w:lvl>
    <w:lvl w:ilvl="4">
      <w:start w:val="1"/>
      <w:numFmt w:val="decimal"/>
      <w:pStyle w:val="Rubrik5"/>
      <w:lvlText w:val="%1.%2.%3.%4.%5"/>
      <w:lvlJc w:val="left"/>
      <w:pPr>
        <w:tabs>
          <w:tab w:val="num" w:pos="0"/>
        </w:tabs>
        <w:ind w:left="0" w:firstLine="0"/>
      </w:pPr>
      <w:rPr>
        <w:rFonts w:cs="Times New Roman" w:hint="default"/>
      </w:rPr>
    </w:lvl>
    <w:lvl w:ilvl="5">
      <w:start w:val="1"/>
      <w:numFmt w:val="decimal"/>
      <w:pStyle w:val="Rubrik6"/>
      <w:lvlText w:val="%1.%2.%3.%4.%5.%6"/>
      <w:lvlJc w:val="left"/>
      <w:pPr>
        <w:tabs>
          <w:tab w:val="num" w:pos="0"/>
        </w:tabs>
        <w:ind w:left="0" w:firstLine="0"/>
      </w:pPr>
      <w:rPr>
        <w:rFonts w:cs="Times New Roman" w:hint="default"/>
      </w:rPr>
    </w:lvl>
    <w:lvl w:ilvl="6">
      <w:start w:val="1"/>
      <w:numFmt w:val="decimal"/>
      <w:pStyle w:val="Rubrik7"/>
      <w:lvlText w:val="%1.%2.%3.%4.%5.%6.%7"/>
      <w:lvlJc w:val="left"/>
      <w:pPr>
        <w:tabs>
          <w:tab w:val="num" w:pos="0"/>
        </w:tabs>
        <w:ind w:left="0" w:firstLine="0"/>
      </w:pPr>
      <w:rPr>
        <w:rFonts w:cs="Times New Roman" w:hint="default"/>
      </w:rPr>
    </w:lvl>
    <w:lvl w:ilvl="7">
      <w:start w:val="1"/>
      <w:numFmt w:val="decimal"/>
      <w:pStyle w:val="Rubrik8"/>
      <w:lvlText w:val="%1.%2.%3.%4.%5.%6.%7.%8"/>
      <w:lvlJc w:val="left"/>
      <w:pPr>
        <w:tabs>
          <w:tab w:val="num" w:pos="0"/>
        </w:tabs>
        <w:ind w:left="0" w:firstLine="0"/>
      </w:pPr>
      <w:rPr>
        <w:rFonts w:cs="Times New Roman" w:hint="default"/>
      </w:rPr>
    </w:lvl>
    <w:lvl w:ilvl="8">
      <w:start w:val="1"/>
      <w:numFmt w:val="decimal"/>
      <w:pStyle w:val="Rubrik9"/>
      <w:lvlText w:val="%1.%2.%3.%4.%5.%6.%7.%8.%9"/>
      <w:lvlJc w:val="left"/>
      <w:pPr>
        <w:tabs>
          <w:tab w:val="num" w:pos="0"/>
        </w:tabs>
        <w:ind w:left="0" w:firstLine="0"/>
      </w:pPr>
      <w:rPr>
        <w:rFonts w:cs="Times New Roman" w:hint="default"/>
      </w:rPr>
    </w:lvl>
  </w:abstractNum>
  <w:abstractNum w:abstractNumId="1" w15:restartNumberingAfterBreak="0">
    <w:nsid w:val="05165B8D"/>
    <w:multiLevelType w:val="hybridMultilevel"/>
    <w:tmpl w:val="E0F257F6"/>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2" w15:restartNumberingAfterBreak="0">
    <w:nsid w:val="077B2B1B"/>
    <w:multiLevelType w:val="hybridMultilevel"/>
    <w:tmpl w:val="B39ABF8C"/>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3" w15:restartNumberingAfterBreak="0">
    <w:nsid w:val="0EB84AB2"/>
    <w:multiLevelType w:val="hybridMultilevel"/>
    <w:tmpl w:val="FA342B9C"/>
    <w:lvl w:ilvl="0" w:tplc="041D0001">
      <w:start w:val="1"/>
      <w:numFmt w:val="bullet"/>
      <w:lvlText w:val=""/>
      <w:lvlJc w:val="left"/>
      <w:pPr>
        <w:ind w:left="1920" w:hanging="360"/>
      </w:pPr>
      <w:rPr>
        <w:rFonts w:ascii="Symbol" w:hAnsi="Symbol" w:hint="default"/>
      </w:rPr>
    </w:lvl>
    <w:lvl w:ilvl="1" w:tplc="041D0003" w:tentative="1">
      <w:start w:val="1"/>
      <w:numFmt w:val="bullet"/>
      <w:lvlText w:val="o"/>
      <w:lvlJc w:val="left"/>
      <w:pPr>
        <w:ind w:left="2640" w:hanging="360"/>
      </w:pPr>
      <w:rPr>
        <w:rFonts w:ascii="Courier New" w:hAnsi="Courier New" w:cs="Courier New" w:hint="default"/>
      </w:rPr>
    </w:lvl>
    <w:lvl w:ilvl="2" w:tplc="041D0005" w:tentative="1">
      <w:start w:val="1"/>
      <w:numFmt w:val="bullet"/>
      <w:lvlText w:val=""/>
      <w:lvlJc w:val="left"/>
      <w:pPr>
        <w:ind w:left="3360" w:hanging="360"/>
      </w:pPr>
      <w:rPr>
        <w:rFonts w:ascii="Wingdings" w:hAnsi="Wingdings" w:hint="default"/>
      </w:rPr>
    </w:lvl>
    <w:lvl w:ilvl="3" w:tplc="041D0001" w:tentative="1">
      <w:start w:val="1"/>
      <w:numFmt w:val="bullet"/>
      <w:lvlText w:val=""/>
      <w:lvlJc w:val="left"/>
      <w:pPr>
        <w:ind w:left="4080" w:hanging="360"/>
      </w:pPr>
      <w:rPr>
        <w:rFonts w:ascii="Symbol" w:hAnsi="Symbol" w:hint="default"/>
      </w:rPr>
    </w:lvl>
    <w:lvl w:ilvl="4" w:tplc="041D0003" w:tentative="1">
      <w:start w:val="1"/>
      <w:numFmt w:val="bullet"/>
      <w:lvlText w:val="o"/>
      <w:lvlJc w:val="left"/>
      <w:pPr>
        <w:ind w:left="4800" w:hanging="360"/>
      </w:pPr>
      <w:rPr>
        <w:rFonts w:ascii="Courier New" w:hAnsi="Courier New" w:cs="Courier New" w:hint="default"/>
      </w:rPr>
    </w:lvl>
    <w:lvl w:ilvl="5" w:tplc="041D0005" w:tentative="1">
      <w:start w:val="1"/>
      <w:numFmt w:val="bullet"/>
      <w:lvlText w:val=""/>
      <w:lvlJc w:val="left"/>
      <w:pPr>
        <w:ind w:left="5520" w:hanging="360"/>
      </w:pPr>
      <w:rPr>
        <w:rFonts w:ascii="Wingdings" w:hAnsi="Wingdings" w:hint="default"/>
      </w:rPr>
    </w:lvl>
    <w:lvl w:ilvl="6" w:tplc="041D0001" w:tentative="1">
      <w:start w:val="1"/>
      <w:numFmt w:val="bullet"/>
      <w:lvlText w:val=""/>
      <w:lvlJc w:val="left"/>
      <w:pPr>
        <w:ind w:left="6240" w:hanging="360"/>
      </w:pPr>
      <w:rPr>
        <w:rFonts w:ascii="Symbol" w:hAnsi="Symbol" w:hint="default"/>
      </w:rPr>
    </w:lvl>
    <w:lvl w:ilvl="7" w:tplc="041D0003" w:tentative="1">
      <w:start w:val="1"/>
      <w:numFmt w:val="bullet"/>
      <w:lvlText w:val="o"/>
      <w:lvlJc w:val="left"/>
      <w:pPr>
        <w:ind w:left="6960" w:hanging="360"/>
      </w:pPr>
      <w:rPr>
        <w:rFonts w:ascii="Courier New" w:hAnsi="Courier New" w:cs="Courier New" w:hint="default"/>
      </w:rPr>
    </w:lvl>
    <w:lvl w:ilvl="8" w:tplc="041D0005" w:tentative="1">
      <w:start w:val="1"/>
      <w:numFmt w:val="bullet"/>
      <w:lvlText w:val=""/>
      <w:lvlJc w:val="left"/>
      <w:pPr>
        <w:ind w:left="7680" w:hanging="360"/>
      </w:pPr>
      <w:rPr>
        <w:rFonts w:ascii="Wingdings" w:hAnsi="Wingdings" w:hint="default"/>
      </w:rPr>
    </w:lvl>
  </w:abstractNum>
  <w:abstractNum w:abstractNumId="4" w15:restartNumberingAfterBreak="0">
    <w:nsid w:val="10703D2F"/>
    <w:multiLevelType w:val="hybridMultilevel"/>
    <w:tmpl w:val="2C54D70E"/>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5" w15:restartNumberingAfterBreak="0">
    <w:nsid w:val="18314EC3"/>
    <w:multiLevelType w:val="hybridMultilevel"/>
    <w:tmpl w:val="B8704214"/>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6" w15:restartNumberingAfterBreak="0">
    <w:nsid w:val="1B43088C"/>
    <w:multiLevelType w:val="hybridMultilevel"/>
    <w:tmpl w:val="191C8FA0"/>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7" w15:restartNumberingAfterBreak="0">
    <w:nsid w:val="242A1BC7"/>
    <w:multiLevelType w:val="hybridMultilevel"/>
    <w:tmpl w:val="9202E078"/>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8" w15:restartNumberingAfterBreak="0">
    <w:nsid w:val="26497656"/>
    <w:multiLevelType w:val="hybridMultilevel"/>
    <w:tmpl w:val="438A659C"/>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9" w15:restartNumberingAfterBreak="0">
    <w:nsid w:val="27CD1AA4"/>
    <w:multiLevelType w:val="hybridMultilevel"/>
    <w:tmpl w:val="831425F6"/>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10" w15:restartNumberingAfterBreak="0">
    <w:nsid w:val="2C9E5C7F"/>
    <w:multiLevelType w:val="hybridMultilevel"/>
    <w:tmpl w:val="0326329E"/>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11" w15:restartNumberingAfterBreak="0">
    <w:nsid w:val="2CFC73E9"/>
    <w:multiLevelType w:val="hybridMultilevel"/>
    <w:tmpl w:val="B4747862"/>
    <w:lvl w:ilvl="0" w:tplc="041D0001">
      <w:start w:val="1"/>
      <w:numFmt w:val="bullet"/>
      <w:lvlText w:val=""/>
      <w:lvlJc w:val="left"/>
      <w:pPr>
        <w:ind w:left="1920" w:hanging="360"/>
      </w:pPr>
      <w:rPr>
        <w:rFonts w:ascii="Symbol" w:hAnsi="Symbol" w:hint="default"/>
      </w:rPr>
    </w:lvl>
    <w:lvl w:ilvl="1" w:tplc="041D0003" w:tentative="1">
      <w:start w:val="1"/>
      <w:numFmt w:val="bullet"/>
      <w:lvlText w:val="o"/>
      <w:lvlJc w:val="left"/>
      <w:pPr>
        <w:ind w:left="2640" w:hanging="360"/>
      </w:pPr>
      <w:rPr>
        <w:rFonts w:ascii="Courier New" w:hAnsi="Courier New" w:cs="Courier New" w:hint="default"/>
      </w:rPr>
    </w:lvl>
    <w:lvl w:ilvl="2" w:tplc="041D0005" w:tentative="1">
      <w:start w:val="1"/>
      <w:numFmt w:val="bullet"/>
      <w:lvlText w:val=""/>
      <w:lvlJc w:val="left"/>
      <w:pPr>
        <w:ind w:left="3360" w:hanging="360"/>
      </w:pPr>
      <w:rPr>
        <w:rFonts w:ascii="Wingdings" w:hAnsi="Wingdings" w:hint="default"/>
      </w:rPr>
    </w:lvl>
    <w:lvl w:ilvl="3" w:tplc="041D0001" w:tentative="1">
      <w:start w:val="1"/>
      <w:numFmt w:val="bullet"/>
      <w:lvlText w:val=""/>
      <w:lvlJc w:val="left"/>
      <w:pPr>
        <w:ind w:left="4080" w:hanging="360"/>
      </w:pPr>
      <w:rPr>
        <w:rFonts w:ascii="Symbol" w:hAnsi="Symbol" w:hint="default"/>
      </w:rPr>
    </w:lvl>
    <w:lvl w:ilvl="4" w:tplc="041D0003" w:tentative="1">
      <w:start w:val="1"/>
      <w:numFmt w:val="bullet"/>
      <w:lvlText w:val="o"/>
      <w:lvlJc w:val="left"/>
      <w:pPr>
        <w:ind w:left="4800" w:hanging="360"/>
      </w:pPr>
      <w:rPr>
        <w:rFonts w:ascii="Courier New" w:hAnsi="Courier New" w:cs="Courier New" w:hint="default"/>
      </w:rPr>
    </w:lvl>
    <w:lvl w:ilvl="5" w:tplc="041D0005" w:tentative="1">
      <w:start w:val="1"/>
      <w:numFmt w:val="bullet"/>
      <w:lvlText w:val=""/>
      <w:lvlJc w:val="left"/>
      <w:pPr>
        <w:ind w:left="5520" w:hanging="360"/>
      </w:pPr>
      <w:rPr>
        <w:rFonts w:ascii="Wingdings" w:hAnsi="Wingdings" w:hint="default"/>
      </w:rPr>
    </w:lvl>
    <w:lvl w:ilvl="6" w:tplc="041D0001" w:tentative="1">
      <w:start w:val="1"/>
      <w:numFmt w:val="bullet"/>
      <w:lvlText w:val=""/>
      <w:lvlJc w:val="left"/>
      <w:pPr>
        <w:ind w:left="6240" w:hanging="360"/>
      </w:pPr>
      <w:rPr>
        <w:rFonts w:ascii="Symbol" w:hAnsi="Symbol" w:hint="default"/>
      </w:rPr>
    </w:lvl>
    <w:lvl w:ilvl="7" w:tplc="041D0003" w:tentative="1">
      <w:start w:val="1"/>
      <w:numFmt w:val="bullet"/>
      <w:lvlText w:val="o"/>
      <w:lvlJc w:val="left"/>
      <w:pPr>
        <w:ind w:left="6960" w:hanging="360"/>
      </w:pPr>
      <w:rPr>
        <w:rFonts w:ascii="Courier New" w:hAnsi="Courier New" w:cs="Courier New" w:hint="default"/>
      </w:rPr>
    </w:lvl>
    <w:lvl w:ilvl="8" w:tplc="041D0005" w:tentative="1">
      <w:start w:val="1"/>
      <w:numFmt w:val="bullet"/>
      <w:lvlText w:val=""/>
      <w:lvlJc w:val="left"/>
      <w:pPr>
        <w:ind w:left="7680" w:hanging="360"/>
      </w:pPr>
      <w:rPr>
        <w:rFonts w:ascii="Wingdings" w:hAnsi="Wingdings" w:hint="default"/>
      </w:rPr>
    </w:lvl>
  </w:abstractNum>
  <w:abstractNum w:abstractNumId="12" w15:restartNumberingAfterBreak="0">
    <w:nsid w:val="3034723D"/>
    <w:multiLevelType w:val="hybridMultilevel"/>
    <w:tmpl w:val="A5D0A91A"/>
    <w:lvl w:ilvl="0" w:tplc="041D0001">
      <w:start w:val="1"/>
      <w:numFmt w:val="bullet"/>
      <w:lvlText w:val=""/>
      <w:lvlJc w:val="left"/>
      <w:pPr>
        <w:ind w:left="1920" w:hanging="360"/>
      </w:pPr>
      <w:rPr>
        <w:rFonts w:ascii="Symbol" w:hAnsi="Symbol" w:hint="default"/>
      </w:rPr>
    </w:lvl>
    <w:lvl w:ilvl="1" w:tplc="041D0003" w:tentative="1">
      <w:start w:val="1"/>
      <w:numFmt w:val="bullet"/>
      <w:lvlText w:val="o"/>
      <w:lvlJc w:val="left"/>
      <w:pPr>
        <w:ind w:left="2640" w:hanging="360"/>
      </w:pPr>
      <w:rPr>
        <w:rFonts w:ascii="Courier New" w:hAnsi="Courier New" w:cs="Courier New" w:hint="default"/>
      </w:rPr>
    </w:lvl>
    <w:lvl w:ilvl="2" w:tplc="041D0005" w:tentative="1">
      <w:start w:val="1"/>
      <w:numFmt w:val="bullet"/>
      <w:lvlText w:val=""/>
      <w:lvlJc w:val="left"/>
      <w:pPr>
        <w:ind w:left="3360" w:hanging="360"/>
      </w:pPr>
      <w:rPr>
        <w:rFonts w:ascii="Wingdings" w:hAnsi="Wingdings" w:hint="default"/>
      </w:rPr>
    </w:lvl>
    <w:lvl w:ilvl="3" w:tplc="041D0001" w:tentative="1">
      <w:start w:val="1"/>
      <w:numFmt w:val="bullet"/>
      <w:lvlText w:val=""/>
      <w:lvlJc w:val="left"/>
      <w:pPr>
        <w:ind w:left="4080" w:hanging="360"/>
      </w:pPr>
      <w:rPr>
        <w:rFonts w:ascii="Symbol" w:hAnsi="Symbol" w:hint="default"/>
      </w:rPr>
    </w:lvl>
    <w:lvl w:ilvl="4" w:tplc="041D0003" w:tentative="1">
      <w:start w:val="1"/>
      <w:numFmt w:val="bullet"/>
      <w:lvlText w:val="o"/>
      <w:lvlJc w:val="left"/>
      <w:pPr>
        <w:ind w:left="4800" w:hanging="360"/>
      </w:pPr>
      <w:rPr>
        <w:rFonts w:ascii="Courier New" w:hAnsi="Courier New" w:cs="Courier New" w:hint="default"/>
      </w:rPr>
    </w:lvl>
    <w:lvl w:ilvl="5" w:tplc="041D0005" w:tentative="1">
      <w:start w:val="1"/>
      <w:numFmt w:val="bullet"/>
      <w:lvlText w:val=""/>
      <w:lvlJc w:val="left"/>
      <w:pPr>
        <w:ind w:left="5520" w:hanging="360"/>
      </w:pPr>
      <w:rPr>
        <w:rFonts w:ascii="Wingdings" w:hAnsi="Wingdings" w:hint="default"/>
      </w:rPr>
    </w:lvl>
    <w:lvl w:ilvl="6" w:tplc="041D0001" w:tentative="1">
      <w:start w:val="1"/>
      <w:numFmt w:val="bullet"/>
      <w:lvlText w:val=""/>
      <w:lvlJc w:val="left"/>
      <w:pPr>
        <w:ind w:left="6240" w:hanging="360"/>
      </w:pPr>
      <w:rPr>
        <w:rFonts w:ascii="Symbol" w:hAnsi="Symbol" w:hint="default"/>
      </w:rPr>
    </w:lvl>
    <w:lvl w:ilvl="7" w:tplc="041D0003" w:tentative="1">
      <w:start w:val="1"/>
      <w:numFmt w:val="bullet"/>
      <w:lvlText w:val="o"/>
      <w:lvlJc w:val="left"/>
      <w:pPr>
        <w:ind w:left="6960" w:hanging="360"/>
      </w:pPr>
      <w:rPr>
        <w:rFonts w:ascii="Courier New" w:hAnsi="Courier New" w:cs="Courier New" w:hint="default"/>
      </w:rPr>
    </w:lvl>
    <w:lvl w:ilvl="8" w:tplc="041D0005" w:tentative="1">
      <w:start w:val="1"/>
      <w:numFmt w:val="bullet"/>
      <w:lvlText w:val=""/>
      <w:lvlJc w:val="left"/>
      <w:pPr>
        <w:ind w:left="7680" w:hanging="360"/>
      </w:pPr>
      <w:rPr>
        <w:rFonts w:ascii="Wingdings" w:hAnsi="Wingdings" w:hint="default"/>
      </w:rPr>
    </w:lvl>
  </w:abstractNum>
  <w:abstractNum w:abstractNumId="13" w15:restartNumberingAfterBreak="0">
    <w:nsid w:val="37EA4CA2"/>
    <w:multiLevelType w:val="hybridMultilevel"/>
    <w:tmpl w:val="6D62C842"/>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14" w15:restartNumberingAfterBreak="0">
    <w:nsid w:val="3AEB068B"/>
    <w:multiLevelType w:val="hybridMultilevel"/>
    <w:tmpl w:val="8028F6FE"/>
    <w:lvl w:ilvl="0" w:tplc="041D0001">
      <w:start w:val="1"/>
      <w:numFmt w:val="bullet"/>
      <w:lvlText w:val=""/>
      <w:lvlJc w:val="left"/>
      <w:pPr>
        <w:ind w:left="1920" w:hanging="360"/>
      </w:pPr>
      <w:rPr>
        <w:rFonts w:ascii="Symbol" w:hAnsi="Symbol" w:hint="default"/>
      </w:rPr>
    </w:lvl>
    <w:lvl w:ilvl="1" w:tplc="041D0003" w:tentative="1">
      <w:start w:val="1"/>
      <w:numFmt w:val="bullet"/>
      <w:lvlText w:val="o"/>
      <w:lvlJc w:val="left"/>
      <w:pPr>
        <w:ind w:left="2640" w:hanging="360"/>
      </w:pPr>
      <w:rPr>
        <w:rFonts w:ascii="Courier New" w:hAnsi="Courier New" w:cs="Courier New" w:hint="default"/>
      </w:rPr>
    </w:lvl>
    <w:lvl w:ilvl="2" w:tplc="041D0005" w:tentative="1">
      <w:start w:val="1"/>
      <w:numFmt w:val="bullet"/>
      <w:lvlText w:val=""/>
      <w:lvlJc w:val="left"/>
      <w:pPr>
        <w:ind w:left="3360" w:hanging="360"/>
      </w:pPr>
      <w:rPr>
        <w:rFonts w:ascii="Wingdings" w:hAnsi="Wingdings" w:hint="default"/>
      </w:rPr>
    </w:lvl>
    <w:lvl w:ilvl="3" w:tplc="041D0001" w:tentative="1">
      <w:start w:val="1"/>
      <w:numFmt w:val="bullet"/>
      <w:lvlText w:val=""/>
      <w:lvlJc w:val="left"/>
      <w:pPr>
        <w:ind w:left="4080" w:hanging="360"/>
      </w:pPr>
      <w:rPr>
        <w:rFonts w:ascii="Symbol" w:hAnsi="Symbol" w:hint="default"/>
      </w:rPr>
    </w:lvl>
    <w:lvl w:ilvl="4" w:tplc="041D0003" w:tentative="1">
      <w:start w:val="1"/>
      <w:numFmt w:val="bullet"/>
      <w:lvlText w:val="o"/>
      <w:lvlJc w:val="left"/>
      <w:pPr>
        <w:ind w:left="4800" w:hanging="360"/>
      </w:pPr>
      <w:rPr>
        <w:rFonts w:ascii="Courier New" w:hAnsi="Courier New" w:cs="Courier New" w:hint="default"/>
      </w:rPr>
    </w:lvl>
    <w:lvl w:ilvl="5" w:tplc="041D0005" w:tentative="1">
      <w:start w:val="1"/>
      <w:numFmt w:val="bullet"/>
      <w:lvlText w:val=""/>
      <w:lvlJc w:val="left"/>
      <w:pPr>
        <w:ind w:left="5520" w:hanging="360"/>
      </w:pPr>
      <w:rPr>
        <w:rFonts w:ascii="Wingdings" w:hAnsi="Wingdings" w:hint="default"/>
      </w:rPr>
    </w:lvl>
    <w:lvl w:ilvl="6" w:tplc="041D0001" w:tentative="1">
      <w:start w:val="1"/>
      <w:numFmt w:val="bullet"/>
      <w:lvlText w:val=""/>
      <w:lvlJc w:val="left"/>
      <w:pPr>
        <w:ind w:left="6240" w:hanging="360"/>
      </w:pPr>
      <w:rPr>
        <w:rFonts w:ascii="Symbol" w:hAnsi="Symbol" w:hint="default"/>
      </w:rPr>
    </w:lvl>
    <w:lvl w:ilvl="7" w:tplc="041D0003" w:tentative="1">
      <w:start w:val="1"/>
      <w:numFmt w:val="bullet"/>
      <w:lvlText w:val="o"/>
      <w:lvlJc w:val="left"/>
      <w:pPr>
        <w:ind w:left="6960" w:hanging="360"/>
      </w:pPr>
      <w:rPr>
        <w:rFonts w:ascii="Courier New" w:hAnsi="Courier New" w:cs="Courier New" w:hint="default"/>
      </w:rPr>
    </w:lvl>
    <w:lvl w:ilvl="8" w:tplc="041D0005" w:tentative="1">
      <w:start w:val="1"/>
      <w:numFmt w:val="bullet"/>
      <w:lvlText w:val=""/>
      <w:lvlJc w:val="left"/>
      <w:pPr>
        <w:ind w:left="7680" w:hanging="360"/>
      </w:pPr>
      <w:rPr>
        <w:rFonts w:ascii="Wingdings" w:hAnsi="Wingdings" w:hint="default"/>
      </w:rPr>
    </w:lvl>
  </w:abstractNum>
  <w:abstractNum w:abstractNumId="15" w15:restartNumberingAfterBreak="0">
    <w:nsid w:val="3BCC5183"/>
    <w:multiLevelType w:val="hybridMultilevel"/>
    <w:tmpl w:val="858E3552"/>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16" w15:restartNumberingAfterBreak="0">
    <w:nsid w:val="46A91505"/>
    <w:multiLevelType w:val="hybridMultilevel"/>
    <w:tmpl w:val="39D64C4C"/>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17" w15:restartNumberingAfterBreak="0">
    <w:nsid w:val="4A0B5056"/>
    <w:multiLevelType w:val="hybridMultilevel"/>
    <w:tmpl w:val="5D26F1C8"/>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18" w15:restartNumberingAfterBreak="0">
    <w:nsid w:val="4E1A7D4B"/>
    <w:multiLevelType w:val="hybridMultilevel"/>
    <w:tmpl w:val="F21A8D3E"/>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19" w15:restartNumberingAfterBreak="0">
    <w:nsid w:val="50273F95"/>
    <w:multiLevelType w:val="hybridMultilevel"/>
    <w:tmpl w:val="10E0E380"/>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abstractNum w:abstractNumId="20" w15:restartNumberingAfterBreak="0">
    <w:nsid w:val="592E0E2D"/>
    <w:multiLevelType w:val="multilevel"/>
    <w:tmpl w:val="986A8A18"/>
    <w:lvl w:ilvl="0">
      <w:start w:val="1"/>
      <w:numFmt w:val="upperLetter"/>
      <w:pStyle w:val="krav"/>
      <w:lvlText w:val="%1."/>
      <w:lvlJc w:val="left"/>
      <w:pPr>
        <w:tabs>
          <w:tab w:val="num" w:pos="1636"/>
        </w:tabs>
        <w:ind w:left="1636" w:hanging="36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bullet"/>
      <w:pStyle w:val="vrdestycke"/>
      <w:lvlText w:val=""/>
      <w:lvlJc w:val="left"/>
      <w:pPr>
        <w:tabs>
          <w:tab w:val="num" w:pos="57"/>
        </w:tabs>
        <w:ind w:left="360" w:firstLine="887"/>
      </w:pPr>
      <w:rPr>
        <w:rFonts w:ascii="Wingdings" w:hAnsi="Wingding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69912017"/>
    <w:multiLevelType w:val="hybridMultilevel"/>
    <w:tmpl w:val="B97E8D24"/>
    <w:lvl w:ilvl="0" w:tplc="041D0001">
      <w:start w:val="1"/>
      <w:numFmt w:val="bullet"/>
      <w:lvlText w:val=""/>
      <w:lvlJc w:val="left"/>
      <w:pPr>
        <w:ind w:left="1920" w:hanging="360"/>
      </w:pPr>
      <w:rPr>
        <w:rFonts w:ascii="Symbol" w:hAnsi="Symbol" w:hint="default"/>
      </w:rPr>
    </w:lvl>
    <w:lvl w:ilvl="1" w:tplc="041D0003" w:tentative="1">
      <w:start w:val="1"/>
      <w:numFmt w:val="bullet"/>
      <w:lvlText w:val="o"/>
      <w:lvlJc w:val="left"/>
      <w:pPr>
        <w:ind w:left="2640" w:hanging="360"/>
      </w:pPr>
      <w:rPr>
        <w:rFonts w:ascii="Courier New" w:hAnsi="Courier New" w:cs="Courier New" w:hint="default"/>
      </w:rPr>
    </w:lvl>
    <w:lvl w:ilvl="2" w:tplc="041D0005" w:tentative="1">
      <w:start w:val="1"/>
      <w:numFmt w:val="bullet"/>
      <w:lvlText w:val=""/>
      <w:lvlJc w:val="left"/>
      <w:pPr>
        <w:ind w:left="3360" w:hanging="360"/>
      </w:pPr>
      <w:rPr>
        <w:rFonts w:ascii="Wingdings" w:hAnsi="Wingdings" w:hint="default"/>
      </w:rPr>
    </w:lvl>
    <w:lvl w:ilvl="3" w:tplc="041D0001" w:tentative="1">
      <w:start w:val="1"/>
      <w:numFmt w:val="bullet"/>
      <w:lvlText w:val=""/>
      <w:lvlJc w:val="left"/>
      <w:pPr>
        <w:ind w:left="4080" w:hanging="360"/>
      </w:pPr>
      <w:rPr>
        <w:rFonts w:ascii="Symbol" w:hAnsi="Symbol" w:hint="default"/>
      </w:rPr>
    </w:lvl>
    <w:lvl w:ilvl="4" w:tplc="041D0003" w:tentative="1">
      <w:start w:val="1"/>
      <w:numFmt w:val="bullet"/>
      <w:lvlText w:val="o"/>
      <w:lvlJc w:val="left"/>
      <w:pPr>
        <w:ind w:left="4800" w:hanging="360"/>
      </w:pPr>
      <w:rPr>
        <w:rFonts w:ascii="Courier New" w:hAnsi="Courier New" w:cs="Courier New" w:hint="default"/>
      </w:rPr>
    </w:lvl>
    <w:lvl w:ilvl="5" w:tplc="041D0005" w:tentative="1">
      <w:start w:val="1"/>
      <w:numFmt w:val="bullet"/>
      <w:lvlText w:val=""/>
      <w:lvlJc w:val="left"/>
      <w:pPr>
        <w:ind w:left="5520" w:hanging="360"/>
      </w:pPr>
      <w:rPr>
        <w:rFonts w:ascii="Wingdings" w:hAnsi="Wingdings" w:hint="default"/>
      </w:rPr>
    </w:lvl>
    <w:lvl w:ilvl="6" w:tplc="041D0001" w:tentative="1">
      <w:start w:val="1"/>
      <w:numFmt w:val="bullet"/>
      <w:lvlText w:val=""/>
      <w:lvlJc w:val="left"/>
      <w:pPr>
        <w:ind w:left="6240" w:hanging="360"/>
      </w:pPr>
      <w:rPr>
        <w:rFonts w:ascii="Symbol" w:hAnsi="Symbol" w:hint="default"/>
      </w:rPr>
    </w:lvl>
    <w:lvl w:ilvl="7" w:tplc="041D0003" w:tentative="1">
      <w:start w:val="1"/>
      <w:numFmt w:val="bullet"/>
      <w:lvlText w:val="o"/>
      <w:lvlJc w:val="left"/>
      <w:pPr>
        <w:ind w:left="6960" w:hanging="360"/>
      </w:pPr>
      <w:rPr>
        <w:rFonts w:ascii="Courier New" w:hAnsi="Courier New" w:cs="Courier New" w:hint="default"/>
      </w:rPr>
    </w:lvl>
    <w:lvl w:ilvl="8" w:tplc="041D0005" w:tentative="1">
      <w:start w:val="1"/>
      <w:numFmt w:val="bullet"/>
      <w:lvlText w:val=""/>
      <w:lvlJc w:val="left"/>
      <w:pPr>
        <w:ind w:left="7680" w:hanging="360"/>
      </w:pPr>
      <w:rPr>
        <w:rFonts w:ascii="Wingdings" w:hAnsi="Wingdings" w:hint="default"/>
      </w:rPr>
    </w:lvl>
  </w:abstractNum>
  <w:abstractNum w:abstractNumId="22" w15:restartNumberingAfterBreak="0">
    <w:nsid w:val="748F6DA8"/>
    <w:multiLevelType w:val="hybridMultilevel"/>
    <w:tmpl w:val="0DE0CC12"/>
    <w:lvl w:ilvl="0" w:tplc="041D0001">
      <w:start w:val="1"/>
      <w:numFmt w:val="bullet"/>
      <w:lvlText w:val=""/>
      <w:lvlJc w:val="left"/>
      <w:pPr>
        <w:ind w:left="1854" w:hanging="360"/>
      </w:pPr>
      <w:rPr>
        <w:rFonts w:ascii="Symbol" w:hAnsi="Symbol" w:hint="default"/>
      </w:rPr>
    </w:lvl>
    <w:lvl w:ilvl="1" w:tplc="041D0003" w:tentative="1">
      <w:start w:val="1"/>
      <w:numFmt w:val="bullet"/>
      <w:lvlText w:val="o"/>
      <w:lvlJc w:val="left"/>
      <w:pPr>
        <w:ind w:left="2574" w:hanging="360"/>
      </w:pPr>
      <w:rPr>
        <w:rFonts w:ascii="Courier New" w:hAnsi="Courier New" w:cs="Courier New" w:hint="default"/>
      </w:rPr>
    </w:lvl>
    <w:lvl w:ilvl="2" w:tplc="041D0005" w:tentative="1">
      <w:start w:val="1"/>
      <w:numFmt w:val="bullet"/>
      <w:lvlText w:val=""/>
      <w:lvlJc w:val="left"/>
      <w:pPr>
        <w:ind w:left="3294" w:hanging="360"/>
      </w:pPr>
      <w:rPr>
        <w:rFonts w:ascii="Wingdings" w:hAnsi="Wingdings" w:hint="default"/>
      </w:rPr>
    </w:lvl>
    <w:lvl w:ilvl="3" w:tplc="041D0001" w:tentative="1">
      <w:start w:val="1"/>
      <w:numFmt w:val="bullet"/>
      <w:lvlText w:val=""/>
      <w:lvlJc w:val="left"/>
      <w:pPr>
        <w:ind w:left="4014" w:hanging="360"/>
      </w:pPr>
      <w:rPr>
        <w:rFonts w:ascii="Symbol" w:hAnsi="Symbol" w:hint="default"/>
      </w:rPr>
    </w:lvl>
    <w:lvl w:ilvl="4" w:tplc="041D0003" w:tentative="1">
      <w:start w:val="1"/>
      <w:numFmt w:val="bullet"/>
      <w:lvlText w:val="o"/>
      <w:lvlJc w:val="left"/>
      <w:pPr>
        <w:ind w:left="4734" w:hanging="360"/>
      </w:pPr>
      <w:rPr>
        <w:rFonts w:ascii="Courier New" w:hAnsi="Courier New" w:cs="Courier New" w:hint="default"/>
      </w:rPr>
    </w:lvl>
    <w:lvl w:ilvl="5" w:tplc="041D0005" w:tentative="1">
      <w:start w:val="1"/>
      <w:numFmt w:val="bullet"/>
      <w:lvlText w:val=""/>
      <w:lvlJc w:val="left"/>
      <w:pPr>
        <w:ind w:left="5454" w:hanging="360"/>
      </w:pPr>
      <w:rPr>
        <w:rFonts w:ascii="Wingdings" w:hAnsi="Wingdings" w:hint="default"/>
      </w:rPr>
    </w:lvl>
    <w:lvl w:ilvl="6" w:tplc="041D0001" w:tentative="1">
      <w:start w:val="1"/>
      <w:numFmt w:val="bullet"/>
      <w:lvlText w:val=""/>
      <w:lvlJc w:val="left"/>
      <w:pPr>
        <w:ind w:left="6174" w:hanging="360"/>
      </w:pPr>
      <w:rPr>
        <w:rFonts w:ascii="Symbol" w:hAnsi="Symbol" w:hint="default"/>
      </w:rPr>
    </w:lvl>
    <w:lvl w:ilvl="7" w:tplc="041D0003" w:tentative="1">
      <w:start w:val="1"/>
      <w:numFmt w:val="bullet"/>
      <w:lvlText w:val="o"/>
      <w:lvlJc w:val="left"/>
      <w:pPr>
        <w:ind w:left="6894" w:hanging="360"/>
      </w:pPr>
      <w:rPr>
        <w:rFonts w:ascii="Courier New" w:hAnsi="Courier New" w:cs="Courier New" w:hint="default"/>
      </w:rPr>
    </w:lvl>
    <w:lvl w:ilvl="8" w:tplc="041D0005" w:tentative="1">
      <w:start w:val="1"/>
      <w:numFmt w:val="bullet"/>
      <w:lvlText w:val=""/>
      <w:lvlJc w:val="left"/>
      <w:pPr>
        <w:ind w:left="7614" w:hanging="360"/>
      </w:pPr>
      <w:rPr>
        <w:rFonts w:ascii="Wingdings" w:hAnsi="Wingdings" w:hint="default"/>
      </w:rPr>
    </w:lvl>
  </w:abstractNum>
  <w:num w:numId="1">
    <w:abstractNumId w:val="0"/>
  </w:num>
  <w:num w:numId="2">
    <w:abstractNumId w:val="20"/>
  </w:num>
  <w:num w:numId="3">
    <w:abstractNumId w:val="2"/>
  </w:num>
  <w:num w:numId="4">
    <w:abstractNumId w:val="5"/>
  </w:num>
  <w:num w:numId="5">
    <w:abstractNumId w:val="1"/>
  </w:num>
  <w:num w:numId="6">
    <w:abstractNumId w:val="13"/>
  </w:num>
  <w:num w:numId="7">
    <w:abstractNumId w:val="17"/>
  </w:num>
  <w:num w:numId="8">
    <w:abstractNumId w:val="14"/>
  </w:num>
  <w:num w:numId="9">
    <w:abstractNumId w:val="21"/>
  </w:num>
  <w:num w:numId="10">
    <w:abstractNumId w:val="3"/>
  </w:num>
  <w:num w:numId="11">
    <w:abstractNumId w:val="12"/>
  </w:num>
  <w:num w:numId="12">
    <w:abstractNumId w:val="19"/>
  </w:num>
  <w:num w:numId="13">
    <w:abstractNumId w:val="10"/>
  </w:num>
  <w:num w:numId="14">
    <w:abstractNumId w:val="11"/>
  </w:num>
  <w:num w:numId="15">
    <w:abstractNumId w:val="6"/>
  </w:num>
  <w:num w:numId="16">
    <w:abstractNumId w:val="9"/>
  </w:num>
  <w:num w:numId="17">
    <w:abstractNumId w:val="15"/>
  </w:num>
  <w:num w:numId="18">
    <w:abstractNumId w:val="16"/>
  </w:num>
  <w:num w:numId="19">
    <w:abstractNumId w:val="4"/>
  </w:num>
  <w:num w:numId="20">
    <w:abstractNumId w:val="18"/>
  </w:num>
  <w:num w:numId="21">
    <w:abstractNumId w:val="7"/>
  </w:num>
  <w:num w:numId="22">
    <w:abstractNumId w:val="8"/>
  </w:num>
  <w:num w:numId="23">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isplayHorizontalDrawingGridEvery w:val="0"/>
  <w:displayVerticalDrawingGridEvery w:val="0"/>
  <w:doNotUseMarginsForDrawingGridOrigin/>
  <w:noPunctuationKerning/>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432"/>
    <w:rsid w:val="000028AD"/>
    <w:rsid w:val="000154BD"/>
    <w:rsid w:val="00017CD4"/>
    <w:rsid w:val="000232E3"/>
    <w:rsid w:val="000248BA"/>
    <w:rsid w:val="00027FD1"/>
    <w:rsid w:val="0003028D"/>
    <w:rsid w:val="000320B8"/>
    <w:rsid w:val="00035C50"/>
    <w:rsid w:val="00036C30"/>
    <w:rsid w:val="00045265"/>
    <w:rsid w:val="00045903"/>
    <w:rsid w:val="000506C3"/>
    <w:rsid w:val="0005143D"/>
    <w:rsid w:val="00051ECC"/>
    <w:rsid w:val="00052604"/>
    <w:rsid w:val="00052A34"/>
    <w:rsid w:val="00054E1C"/>
    <w:rsid w:val="00056A33"/>
    <w:rsid w:val="00062FD2"/>
    <w:rsid w:val="000645CC"/>
    <w:rsid w:val="00070E98"/>
    <w:rsid w:val="0007131D"/>
    <w:rsid w:val="000738BE"/>
    <w:rsid w:val="00077C58"/>
    <w:rsid w:val="000841EE"/>
    <w:rsid w:val="00084328"/>
    <w:rsid w:val="00084ACB"/>
    <w:rsid w:val="0008570C"/>
    <w:rsid w:val="00086F91"/>
    <w:rsid w:val="00087043"/>
    <w:rsid w:val="00090863"/>
    <w:rsid w:val="000909BC"/>
    <w:rsid w:val="000922C0"/>
    <w:rsid w:val="0009347D"/>
    <w:rsid w:val="00093687"/>
    <w:rsid w:val="00093A4F"/>
    <w:rsid w:val="00093B9C"/>
    <w:rsid w:val="00096255"/>
    <w:rsid w:val="000973F1"/>
    <w:rsid w:val="000A1C82"/>
    <w:rsid w:val="000A3495"/>
    <w:rsid w:val="000A4A88"/>
    <w:rsid w:val="000A5086"/>
    <w:rsid w:val="000B15A0"/>
    <w:rsid w:val="000B1F94"/>
    <w:rsid w:val="000B2EE7"/>
    <w:rsid w:val="000B3972"/>
    <w:rsid w:val="000B40BA"/>
    <w:rsid w:val="000B709E"/>
    <w:rsid w:val="000C3A9C"/>
    <w:rsid w:val="000D0BFE"/>
    <w:rsid w:val="000D0D3F"/>
    <w:rsid w:val="000D2A8F"/>
    <w:rsid w:val="000D2EF6"/>
    <w:rsid w:val="000D3177"/>
    <w:rsid w:val="000D4639"/>
    <w:rsid w:val="000D5627"/>
    <w:rsid w:val="000D5A4C"/>
    <w:rsid w:val="000D5B4C"/>
    <w:rsid w:val="000D6E34"/>
    <w:rsid w:val="000D6FA5"/>
    <w:rsid w:val="000E04AA"/>
    <w:rsid w:val="000E240B"/>
    <w:rsid w:val="000E5FF2"/>
    <w:rsid w:val="000E64B0"/>
    <w:rsid w:val="000E6A7B"/>
    <w:rsid w:val="000E7AE9"/>
    <w:rsid w:val="000F4500"/>
    <w:rsid w:val="000F549E"/>
    <w:rsid w:val="000F652D"/>
    <w:rsid w:val="000F6973"/>
    <w:rsid w:val="000F6F54"/>
    <w:rsid w:val="000F7C09"/>
    <w:rsid w:val="00103415"/>
    <w:rsid w:val="0010368A"/>
    <w:rsid w:val="00103E3F"/>
    <w:rsid w:val="00106844"/>
    <w:rsid w:val="00106C3B"/>
    <w:rsid w:val="0010777D"/>
    <w:rsid w:val="0011047D"/>
    <w:rsid w:val="001126BC"/>
    <w:rsid w:val="001163A1"/>
    <w:rsid w:val="00117D9D"/>
    <w:rsid w:val="00120520"/>
    <w:rsid w:val="00120E33"/>
    <w:rsid w:val="00121ADF"/>
    <w:rsid w:val="00122097"/>
    <w:rsid w:val="001222E4"/>
    <w:rsid w:val="00122A4E"/>
    <w:rsid w:val="0012335F"/>
    <w:rsid w:val="00125F96"/>
    <w:rsid w:val="00126005"/>
    <w:rsid w:val="00132831"/>
    <w:rsid w:val="00136E49"/>
    <w:rsid w:val="00137F17"/>
    <w:rsid w:val="00141410"/>
    <w:rsid w:val="001427A0"/>
    <w:rsid w:val="00142980"/>
    <w:rsid w:val="00144FA0"/>
    <w:rsid w:val="00145283"/>
    <w:rsid w:val="00146A2C"/>
    <w:rsid w:val="00146FE7"/>
    <w:rsid w:val="00147459"/>
    <w:rsid w:val="00147C2B"/>
    <w:rsid w:val="00150A6D"/>
    <w:rsid w:val="00155894"/>
    <w:rsid w:val="001600A0"/>
    <w:rsid w:val="0016122B"/>
    <w:rsid w:val="00163226"/>
    <w:rsid w:val="001649D1"/>
    <w:rsid w:val="00167020"/>
    <w:rsid w:val="001676BC"/>
    <w:rsid w:val="00170249"/>
    <w:rsid w:val="0017396C"/>
    <w:rsid w:val="00174544"/>
    <w:rsid w:val="001826C1"/>
    <w:rsid w:val="00183B62"/>
    <w:rsid w:val="00186089"/>
    <w:rsid w:val="00191083"/>
    <w:rsid w:val="00193CCF"/>
    <w:rsid w:val="00194ACB"/>
    <w:rsid w:val="00194DFD"/>
    <w:rsid w:val="0019652B"/>
    <w:rsid w:val="001973B0"/>
    <w:rsid w:val="001A1957"/>
    <w:rsid w:val="001A35A4"/>
    <w:rsid w:val="001A4353"/>
    <w:rsid w:val="001B2480"/>
    <w:rsid w:val="001B655A"/>
    <w:rsid w:val="001C42F3"/>
    <w:rsid w:val="001C565B"/>
    <w:rsid w:val="001D0FBE"/>
    <w:rsid w:val="001D2C8C"/>
    <w:rsid w:val="001D324C"/>
    <w:rsid w:val="001D4C63"/>
    <w:rsid w:val="001F4502"/>
    <w:rsid w:val="001F59E9"/>
    <w:rsid w:val="00200C2F"/>
    <w:rsid w:val="002032FB"/>
    <w:rsid w:val="002035FD"/>
    <w:rsid w:val="00204131"/>
    <w:rsid w:val="0020715F"/>
    <w:rsid w:val="00215001"/>
    <w:rsid w:val="002165CC"/>
    <w:rsid w:val="00216D73"/>
    <w:rsid w:val="00222C8A"/>
    <w:rsid w:val="00222ED1"/>
    <w:rsid w:val="00224DDB"/>
    <w:rsid w:val="00231FBB"/>
    <w:rsid w:val="00232E7B"/>
    <w:rsid w:val="00235ECC"/>
    <w:rsid w:val="00237039"/>
    <w:rsid w:val="002370B4"/>
    <w:rsid w:val="002407DF"/>
    <w:rsid w:val="002408F4"/>
    <w:rsid w:val="00242C00"/>
    <w:rsid w:val="00243A61"/>
    <w:rsid w:val="002448DB"/>
    <w:rsid w:val="00245EBD"/>
    <w:rsid w:val="00247905"/>
    <w:rsid w:val="00253E4C"/>
    <w:rsid w:val="00254C4F"/>
    <w:rsid w:val="0026014F"/>
    <w:rsid w:val="002657D8"/>
    <w:rsid w:val="00267B70"/>
    <w:rsid w:val="00271916"/>
    <w:rsid w:val="002741BC"/>
    <w:rsid w:val="002758DD"/>
    <w:rsid w:val="00276E79"/>
    <w:rsid w:val="00277704"/>
    <w:rsid w:val="00277C5F"/>
    <w:rsid w:val="00282341"/>
    <w:rsid w:val="00283A5D"/>
    <w:rsid w:val="00287481"/>
    <w:rsid w:val="002900DB"/>
    <w:rsid w:val="00290FE0"/>
    <w:rsid w:val="00293C9B"/>
    <w:rsid w:val="002943E1"/>
    <w:rsid w:val="00294AB7"/>
    <w:rsid w:val="00297DF1"/>
    <w:rsid w:val="002A03B1"/>
    <w:rsid w:val="002A3C28"/>
    <w:rsid w:val="002A65C8"/>
    <w:rsid w:val="002A6A83"/>
    <w:rsid w:val="002B0C4E"/>
    <w:rsid w:val="002B2496"/>
    <w:rsid w:val="002B3A1D"/>
    <w:rsid w:val="002C1046"/>
    <w:rsid w:val="002C160E"/>
    <w:rsid w:val="002C2610"/>
    <w:rsid w:val="002C2CE3"/>
    <w:rsid w:val="002C2F2A"/>
    <w:rsid w:val="002C49BC"/>
    <w:rsid w:val="002C6286"/>
    <w:rsid w:val="002D0A68"/>
    <w:rsid w:val="002D4E27"/>
    <w:rsid w:val="002D59E0"/>
    <w:rsid w:val="002D6F41"/>
    <w:rsid w:val="002D7FC7"/>
    <w:rsid w:val="002E32BA"/>
    <w:rsid w:val="002E39B5"/>
    <w:rsid w:val="002E3AAE"/>
    <w:rsid w:val="002E3FA1"/>
    <w:rsid w:val="002E4BDF"/>
    <w:rsid w:val="002E5185"/>
    <w:rsid w:val="002F2534"/>
    <w:rsid w:val="002F2C67"/>
    <w:rsid w:val="002F460B"/>
    <w:rsid w:val="002F4FA8"/>
    <w:rsid w:val="002F5F82"/>
    <w:rsid w:val="002F6021"/>
    <w:rsid w:val="00300642"/>
    <w:rsid w:val="00306F1C"/>
    <w:rsid w:val="00311542"/>
    <w:rsid w:val="003128FB"/>
    <w:rsid w:val="00314FD5"/>
    <w:rsid w:val="00317D16"/>
    <w:rsid w:val="00320A9C"/>
    <w:rsid w:val="003236A9"/>
    <w:rsid w:val="00325209"/>
    <w:rsid w:val="00327EBE"/>
    <w:rsid w:val="00330871"/>
    <w:rsid w:val="00331C4D"/>
    <w:rsid w:val="00333E8B"/>
    <w:rsid w:val="003375D2"/>
    <w:rsid w:val="00340199"/>
    <w:rsid w:val="003412C9"/>
    <w:rsid w:val="003419E3"/>
    <w:rsid w:val="00342E9A"/>
    <w:rsid w:val="00345D91"/>
    <w:rsid w:val="003460A5"/>
    <w:rsid w:val="00346483"/>
    <w:rsid w:val="0034739E"/>
    <w:rsid w:val="00351D5A"/>
    <w:rsid w:val="00352506"/>
    <w:rsid w:val="0035553C"/>
    <w:rsid w:val="00356E67"/>
    <w:rsid w:val="00360D2D"/>
    <w:rsid w:val="00364A47"/>
    <w:rsid w:val="00365025"/>
    <w:rsid w:val="00366F31"/>
    <w:rsid w:val="0036733F"/>
    <w:rsid w:val="00367907"/>
    <w:rsid w:val="00372550"/>
    <w:rsid w:val="00372924"/>
    <w:rsid w:val="00372CE3"/>
    <w:rsid w:val="00375C75"/>
    <w:rsid w:val="00377CA6"/>
    <w:rsid w:val="0038259E"/>
    <w:rsid w:val="00383DEB"/>
    <w:rsid w:val="00386683"/>
    <w:rsid w:val="00394467"/>
    <w:rsid w:val="00394D55"/>
    <w:rsid w:val="003A363B"/>
    <w:rsid w:val="003A4686"/>
    <w:rsid w:val="003A480F"/>
    <w:rsid w:val="003A488A"/>
    <w:rsid w:val="003A5171"/>
    <w:rsid w:val="003A5838"/>
    <w:rsid w:val="003B04A6"/>
    <w:rsid w:val="003B0C18"/>
    <w:rsid w:val="003B1745"/>
    <w:rsid w:val="003B2EAA"/>
    <w:rsid w:val="003B3E9E"/>
    <w:rsid w:val="003B5A27"/>
    <w:rsid w:val="003B6CAD"/>
    <w:rsid w:val="003B6F79"/>
    <w:rsid w:val="003C38D3"/>
    <w:rsid w:val="003C5713"/>
    <w:rsid w:val="003C5CB8"/>
    <w:rsid w:val="003C5D1B"/>
    <w:rsid w:val="003C6935"/>
    <w:rsid w:val="003D7A64"/>
    <w:rsid w:val="003E5D09"/>
    <w:rsid w:val="003E6C83"/>
    <w:rsid w:val="003F209F"/>
    <w:rsid w:val="003F7312"/>
    <w:rsid w:val="0040039A"/>
    <w:rsid w:val="00403FE6"/>
    <w:rsid w:val="00404D64"/>
    <w:rsid w:val="004066D7"/>
    <w:rsid w:val="004108ED"/>
    <w:rsid w:val="00412468"/>
    <w:rsid w:val="00414C65"/>
    <w:rsid w:val="004200F8"/>
    <w:rsid w:val="00420B6D"/>
    <w:rsid w:val="00421AFD"/>
    <w:rsid w:val="00422733"/>
    <w:rsid w:val="004269AA"/>
    <w:rsid w:val="00426AFE"/>
    <w:rsid w:val="00426F39"/>
    <w:rsid w:val="0043167C"/>
    <w:rsid w:val="00433C34"/>
    <w:rsid w:val="0043597A"/>
    <w:rsid w:val="00436DDF"/>
    <w:rsid w:val="00441BE8"/>
    <w:rsid w:val="00441C17"/>
    <w:rsid w:val="00444DF6"/>
    <w:rsid w:val="0045153C"/>
    <w:rsid w:val="00453233"/>
    <w:rsid w:val="00453DC0"/>
    <w:rsid w:val="004549FD"/>
    <w:rsid w:val="00456629"/>
    <w:rsid w:val="00466D67"/>
    <w:rsid w:val="00467514"/>
    <w:rsid w:val="004679C9"/>
    <w:rsid w:val="00467D4F"/>
    <w:rsid w:val="00467D81"/>
    <w:rsid w:val="0047186A"/>
    <w:rsid w:val="004720DD"/>
    <w:rsid w:val="00480452"/>
    <w:rsid w:val="00481413"/>
    <w:rsid w:val="004836D5"/>
    <w:rsid w:val="00483F3B"/>
    <w:rsid w:val="00484233"/>
    <w:rsid w:val="00484E93"/>
    <w:rsid w:val="004920C5"/>
    <w:rsid w:val="00492A95"/>
    <w:rsid w:val="004939A3"/>
    <w:rsid w:val="00494658"/>
    <w:rsid w:val="004A1358"/>
    <w:rsid w:val="004A1A6C"/>
    <w:rsid w:val="004A4571"/>
    <w:rsid w:val="004A6DDB"/>
    <w:rsid w:val="004A744B"/>
    <w:rsid w:val="004B352A"/>
    <w:rsid w:val="004C0434"/>
    <w:rsid w:val="004C0915"/>
    <w:rsid w:val="004C0E44"/>
    <w:rsid w:val="004C2879"/>
    <w:rsid w:val="004C5B28"/>
    <w:rsid w:val="004C68D5"/>
    <w:rsid w:val="004C753D"/>
    <w:rsid w:val="004D1967"/>
    <w:rsid w:val="004D1F39"/>
    <w:rsid w:val="004D23E3"/>
    <w:rsid w:val="004D2AC5"/>
    <w:rsid w:val="004D3BEF"/>
    <w:rsid w:val="004D4816"/>
    <w:rsid w:val="004D55A9"/>
    <w:rsid w:val="004D7A69"/>
    <w:rsid w:val="004E0C4C"/>
    <w:rsid w:val="004E1485"/>
    <w:rsid w:val="004E6AFB"/>
    <w:rsid w:val="004E7056"/>
    <w:rsid w:val="004E70FC"/>
    <w:rsid w:val="004F137E"/>
    <w:rsid w:val="004F512E"/>
    <w:rsid w:val="004F7E7A"/>
    <w:rsid w:val="00504C25"/>
    <w:rsid w:val="00505297"/>
    <w:rsid w:val="00506352"/>
    <w:rsid w:val="005102BF"/>
    <w:rsid w:val="005103EB"/>
    <w:rsid w:val="00511742"/>
    <w:rsid w:val="0051345B"/>
    <w:rsid w:val="005138D5"/>
    <w:rsid w:val="0051526D"/>
    <w:rsid w:val="00524F3B"/>
    <w:rsid w:val="00526142"/>
    <w:rsid w:val="005275D9"/>
    <w:rsid w:val="00527DEB"/>
    <w:rsid w:val="005311D2"/>
    <w:rsid w:val="00532BE7"/>
    <w:rsid w:val="00532C4D"/>
    <w:rsid w:val="00534DB5"/>
    <w:rsid w:val="00536BC2"/>
    <w:rsid w:val="00541BA6"/>
    <w:rsid w:val="0054258A"/>
    <w:rsid w:val="005455E9"/>
    <w:rsid w:val="005473A2"/>
    <w:rsid w:val="0055164C"/>
    <w:rsid w:val="00555354"/>
    <w:rsid w:val="0056353D"/>
    <w:rsid w:val="005659B2"/>
    <w:rsid w:val="00565BAF"/>
    <w:rsid w:val="005662C2"/>
    <w:rsid w:val="0056685C"/>
    <w:rsid w:val="0056702E"/>
    <w:rsid w:val="00567F18"/>
    <w:rsid w:val="00570220"/>
    <w:rsid w:val="005722A0"/>
    <w:rsid w:val="00572D26"/>
    <w:rsid w:val="0057304B"/>
    <w:rsid w:val="0057450D"/>
    <w:rsid w:val="005769D1"/>
    <w:rsid w:val="00576BDF"/>
    <w:rsid w:val="0057759A"/>
    <w:rsid w:val="00580FC3"/>
    <w:rsid w:val="00581DF5"/>
    <w:rsid w:val="005849FB"/>
    <w:rsid w:val="0058643F"/>
    <w:rsid w:val="00586534"/>
    <w:rsid w:val="00586BFC"/>
    <w:rsid w:val="00591FCC"/>
    <w:rsid w:val="00592237"/>
    <w:rsid w:val="0059390E"/>
    <w:rsid w:val="00593C14"/>
    <w:rsid w:val="00593E05"/>
    <w:rsid w:val="00595ABB"/>
    <w:rsid w:val="00596E57"/>
    <w:rsid w:val="00597C40"/>
    <w:rsid w:val="005A5D97"/>
    <w:rsid w:val="005A7CEA"/>
    <w:rsid w:val="005B0B8D"/>
    <w:rsid w:val="005B303A"/>
    <w:rsid w:val="005B3AFF"/>
    <w:rsid w:val="005B50A9"/>
    <w:rsid w:val="005B5F87"/>
    <w:rsid w:val="005B67C1"/>
    <w:rsid w:val="005C1365"/>
    <w:rsid w:val="005C453B"/>
    <w:rsid w:val="005C4613"/>
    <w:rsid w:val="005C7ADD"/>
    <w:rsid w:val="005C7BBC"/>
    <w:rsid w:val="005D408F"/>
    <w:rsid w:val="005D51E9"/>
    <w:rsid w:val="005E0B20"/>
    <w:rsid w:val="005E0F2E"/>
    <w:rsid w:val="005E2640"/>
    <w:rsid w:val="005E3F63"/>
    <w:rsid w:val="005E4821"/>
    <w:rsid w:val="005E6330"/>
    <w:rsid w:val="005E7F2C"/>
    <w:rsid w:val="005E7F49"/>
    <w:rsid w:val="005F5521"/>
    <w:rsid w:val="005F73AC"/>
    <w:rsid w:val="006004FB"/>
    <w:rsid w:val="006020A2"/>
    <w:rsid w:val="00604387"/>
    <w:rsid w:val="006108A9"/>
    <w:rsid w:val="00611E56"/>
    <w:rsid w:val="00614391"/>
    <w:rsid w:val="00614914"/>
    <w:rsid w:val="00620010"/>
    <w:rsid w:val="006202F8"/>
    <w:rsid w:val="006271DC"/>
    <w:rsid w:val="00627377"/>
    <w:rsid w:val="00632B64"/>
    <w:rsid w:val="006334D7"/>
    <w:rsid w:val="00636DE5"/>
    <w:rsid w:val="006446F7"/>
    <w:rsid w:val="00645F6D"/>
    <w:rsid w:val="00646431"/>
    <w:rsid w:val="006465E0"/>
    <w:rsid w:val="0064673F"/>
    <w:rsid w:val="0064681D"/>
    <w:rsid w:val="006513D3"/>
    <w:rsid w:val="006533FF"/>
    <w:rsid w:val="00654006"/>
    <w:rsid w:val="006569B2"/>
    <w:rsid w:val="00660F76"/>
    <w:rsid w:val="00661652"/>
    <w:rsid w:val="00661A86"/>
    <w:rsid w:val="006636B1"/>
    <w:rsid w:val="00663BE3"/>
    <w:rsid w:val="00664B58"/>
    <w:rsid w:val="00665DF3"/>
    <w:rsid w:val="0066751C"/>
    <w:rsid w:val="00673486"/>
    <w:rsid w:val="0067725C"/>
    <w:rsid w:val="00677323"/>
    <w:rsid w:val="00682662"/>
    <w:rsid w:val="006877BD"/>
    <w:rsid w:val="006919E1"/>
    <w:rsid w:val="006A0A59"/>
    <w:rsid w:val="006A49D8"/>
    <w:rsid w:val="006A54B5"/>
    <w:rsid w:val="006A7171"/>
    <w:rsid w:val="006A748C"/>
    <w:rsid w:val="006B0442"/>
    <w:rsid w:val="006B0AC0"/>
    <w:rsid w:val="006B104B"/>
    <w:rsid w:val="006B2FEA"/>
    <w:rsid w:val="006B4F85"/>
    <w:rsid w:val="006B54BC"/>
    <w:rsid w:val="006B6F79"/>
    <w:rsid w:val="006B7096"/>
    <w:rsid w:val="006B7E68"/>
    <w:rsid w:val="006C0D2A"/>
    <w:rsid w:val="006C12CD"/>
    <w:rsid w:val="006C2A63"/>
    <w:rsid w:val="006C2CA1"/>
    <w:rsid w:val="006C37EB"/>
    <w:rsid w:val="006C3A42"/>
    <w:rsid w:val="006C4C2E"/>
    <w:rsid w:val="006C6BDE"/>
    <w:rsid w:val="006C7D51"/>
    <w:rsid w:val="006D056C"/>
    <w:rsid w:val="006D2C5F"/>
    <w:rsid w:val="006D2E14"/>
    <w:rsid w:val="006D2F02"/>
    <w:rsid w:val="006D5DFD"/>
    <w:rsid w:val="006D6BE0"/>
    <w:rsid w:val="006D7345"/>
    <w:rsid w:val="006D78B9"/>
    <w:rsid w:val="006E0523"/>
    <w:rsid w:val="006E20F1"/>
    <w:rsid w:val="006E2A82"/>
    <w:rsid w:val="006E3266"/>
    <w:rsid w:val="006E41AA"/>
    <w:rsid w:val="006E43C8"/>
    <w:rsid w:val="006E6957"/>
    <w:rsid w:val="006F0499"/>
    <w:rsid w:val="006F08C6"/>
    <w:rsid w:val="006F18EA"/>
    <w:rsid w:val="006F6DDD"/>
    <w:rsid w:val="007011E0"/>
    <w:rsid w:val="0070360C"/>
    <w:rsid w:val="00704400"/>
    <w:rsid w:val="007057C4"/>
    <w:rsid w:val="00705F1E"/>
    <w:rsid w:val="00706D5B"/>
    <w:rsid w:val="007117EB"/>
    <w:rsid w:val="00713FD6"/>
    <w:rsid w:val="00717C8C"/>
    <w:rsid w:val="00721DB8"/>
    <w:rsid w:val="00722851"/>
    <w:rsid w:val="007238D4"/>
    <w:rsid w:val="00724310"/>
    <w:rsid w:val="00725418"/>
    <w:rsid w:val="00727290"/>
    <w:rsid w:val="007301A3"/>
    <w:rsid w:val="00731074"/>
    <w:rsid w:val="007331B6"/>
    <w:rsid w:val="007351DB"/>
    <w:rsid w:val="007362C5"/>
    <w:rsid w:val="0074331F"/>
    <w:rsid w:val="007448F8"/>
    <w:rsid w:val="0074495B"/>
    <w:rsid w:val="00745941"/>
    <w:rsid w:val="00746077"/>
    <w:rsid w:val="00746494"/>
    <w:rsid w:val="007475A0"/>
    <w:rsid w:val="007475B5"/>
    <w:rsid w:val="00747CAB"/>
    <w:rsid w:val="00753ED6"/>
    <w:rsid w:val="007544E8"/>
    <w:rsid w:val="0075461C"/>
    <w:rsid w:val="00755ACA"/>
    <w:rsid w:val="00756430"/>
    <w:rsid w:val="00761873"/>
    <w:rsid w:val="0076188A"/>
    <w:rsid w:val="0076406D"/>
    <w:rsid w:val="00764EE4"/>
    <w:rsid w:val="007735C1"/>
    <w:rsid w:val="007748E6"/>
    <w:rsid w:val="00776596"/>
    <w:rsid w:val="00776C77"/>
    <w:rsid w:val="0078169D"/>
    <w:rsid w:val="00782AE0"/>
    <w:rsid w:val="0078523A"/>
    <w:rsid w:val="00786392"/>
    <w:rsid w:val="00786B6A"/>
    <w:rsid w:val="00787BA2"/>
    <w:rsid w:val="00791CD7"/>
    <w:rsid w:val="00793DF6"/>
    <w:rsid w:val="00794FD9"/>
    <w:rsid w:val="00796A6C"/>
    <w:rsid w:val="007A03CF"/>
    <w:rsid w:val="007A04A6"/>
    <w:rsid w:val="007A1D90"/>
    <w:rsid w:val="007A32D3"/>
    <w:rsid w:val="007A40B6"/>
    <w:rsid w:val="007B07EC"/>
    <w:rsid w:val="007B15E4"/>
    <w:rsid w:val="007B2FE1"/>
    <w:rsid w:val="007B5280"/>
    <w:rsid w:val="007B66B1"/>
    <w:rsid w:val="007B7946"/>
    <w:rsid w:val="007C5791"/>
    <w:rsid w:val="007C7F63"/>
    <w:rsid w:val="007D2761"/>
    <w:rsid w:val="007D39EB"/>
    <w:rsid w:val="007D787D"/>
    <w:rsid w:val="007E147B"/>
    <w:rsid w:val="007E3C54"/>
    <w:rsid w:val="007E5DA8"/>
    <w:rsid w:val="007E7CED"/>
    <w:rsid w:val="007F11BF"/>
    <w:rsid w:val="007F18A8"/>
    <w:rsid w:val="007F2843"/>
    <w:rsid w:val="007F4DE9"/>
    <w:rsid w:val="00800B3B"/>
    <w:rsid w:val="0080486F"/>
    <w:rsid w:val="008048B1"/>
    <w:rsid w:val="00810FAE"/>
    <w:rsid w:val="00812403"/>
    <w:rsid w:val="0081337F"/>
    <w:rsid w:val="00816424"/>
    <w:rsid w:val="00821EE0"/>
    <w:rsid w:val="00821F99"/>
    <w:rsid w:val="00822254"/>
    <w:rsid w:val="00822846"/>
    <w:rsid w:val="00823373"/>
    <w:rsid w:val="00824B5A"/>
    <w:rsid w:val="0082528A"/>
    <w:rsid w:val="008257FC"/>
    <w:rsid w:val="00826313"/>
    <w:rsid w:val="008264B5"/>
    <w:rsid w:val="00826B3C"/>
    <w:rsid w:val="00826CA5"/>
    <w:rsid w:val="00826D4B"/>
    <w:rsid w:val="00830589"/>
    <w:rsid w:val="00830D15"/>
    <w:rsid w:val="00832B9C"/>
    <w:rsid w:val="008331DE"/>
    <w:rsid w:val="008365AC"/>
    <w:rsid w:val="00837223"/>
    <w:rsid w:val="0083789B"/>
    <w:rsid w:val="00842304"/>
    <w:rsid w:val="00843065"/>
    <w:rsid w:val="0084467B"/>
    <w:rsid w:val="00844902"/>
    <w:rsid w:val="00845D91"/>
    <w:rsid w:val="008475C5"/>
    <w:rsid w:val="008535FF"/>
    <w:rsid w:val="00855025"/>
    <w:rsid w:val="00856456"/>
    <w:rsid w:val="00856823"/>
    <w:rsid w:val="0086288F"/>
    <w:rsid w:val="00864685"/>
    <w:rsid w:val="008648D9"/>
    <w:rsid w:val="0086580F"/>
    <w:rsid w:val="0087050C"/>
    <w:rsid w:val="0087180B"/>
    <w:rsid w:val="00871A82"/>
    <w:rsid w:val="00871F9B"/>
    <w:rsid w:val="008735C7"/>
    <w:rsid w:val="0087458E"/>
    <w:rsid w:val="008765D6"/>
    <w:rsid w:val="00880290"/>
    <w:rsid w:val="008849F9"/>
    <w:rsid w:val="00884F9D"/>
    <w:rsid w:val="00885807"/>
    <w:rsid w:val="008869E3"/>
    <w:rsid w:val="00887F32"/>
    <w:rsid w:val="008916CA"/>
    <w:rsid w:val="0089315B"/>
    <w:rsid w:val="008958CF"/>
    <w:rsid w:val="00895C20"/>
    <w:rsid w:val="00897FBF"/>
    <w:rsid w:val="008A05D4"/>
    <w:rsid w:val="008A14F9"/>
    <w:rsid w:val="008A1509"/>
    <w:rsid w:val="008A175C"/>
    <w:rsid w:val="008A1C14"/>
    <w:rsid w:val="008A2057"/>
    <w:rsid w:val="008A2D33"/>
    <w:rsid w:val="008A3843"/>
    <w:rsid w:val="008A569A"/>
    <w:rsid w:val="008A66ED"/>
    <w:rsid w:val="008A7E0B"/>
    <w:rsid w:val="008B0CBA"/>
    <w:rsid w:val="008B34AA"/>
    <w:rsid w:val="008B5C13"/>
    <w:rsid w:val="008B7162"/>
    <w:rsid w:val="008B75E2"/>
    <w:rsid w:val="008C3455"/>
    <w:rsid w:val="008C65FF"/>
    <w:rsid w:val="008C689B"/>
    <w:rsid w:val="008D1A76"/>
    <w:rsid w:val="008D48BD"/>
    <w:rsid w:val="008D6E85"/>
    <w:rsid w:val="008E0787"/>
    <w:rsid w:val="008E54C6"/>
    <w:rsid w:val="008E6E64"/>
    <w:rsid w:val="008F68ED"/>
    <w:rsid w:val="00901CD1"/>
    <w:rsid w:val="00901D4B"/>
    <w:rsid w:val="00902D30"/>
    <w:rsid w:val="009062F3"/>
    <w:rsid w:val="009071FA"/>
    <w:rsid w:val="0090734A"/>
    <w:rsid w:val="0090768A"/>
    <w:rsid w:val="009135C1"/>
    <w:rsid w:val="0091715E"/>
    <w:rsid w:val="0091753E"/>
    <w:rsid w:val="00923F8F"/>
    <w:rsid w:val="00925F23"/>
    <w:rsid w:val="009267F3"/>
    <w:rsid w:val="00931330"/>
    <w:rsid w:val="00931A6A"/>
    <w:rsid w:val="00935914"/>
    <w:rsid w:val="009359C1"/>
    <w:rsid w:val="009441A3"/>
    <w:rsid w:val="009450FE"/>
    <w:rsid w:val="00946318"/>
    <w:rsid w:val="00946FE7"/>
    <w:rsid w:val="009509CF"/>
    <w:rsid w:val="00952723"/>
    <w:rsid w:val="00952726"/>
    <w:rsid w:val="00960E71"/>
    <w:rsid w:val="00970EBA"/>
    <w:rsid w:val="009718C8"/>
    <w:rsid w:val="0097190A"/>
    <w:rsid w:val="00974023"/>
    <w:rsid w:val="0097603E"/>
    <w:rsid w:val="0098191C"/>
    <w:rsid w:val="0098233C"/>
    <w:rsid w:val="00982468"/>
    <w:rsid w:val="009839A3"/>
    <w:rsid w:val="0098465E"/>
    <w:rsid w:val="00985B14"/>
    <w:rsid w:val="009928B8"/>
    <w:rsid w:val="009940F1"/>
    <w:rsid w:val="009954D2"/>
    <w:rsid w:val="009954F7"/>
    <w:rsid w:val="00996482"/>
    <w:rsid w:val="0099752D"/>
    <w:rsid w:val="009976AE"/>
    <w:rsid w:val="009A31D4"/>
    <w:rsid w:val="009A40F0"/>
    <w:rsid w:val="009A5B81"/>
    <w:rsid w:val="009A795A"/>
    <w:rsid w:val="009B0B87"/>
    <w:rsid w:val="009B0F71"/>
    <w:rsid w:val="009B3050"/>
    <w:rsid w:val="009B4483"/>
    <w:rsid w:val="009B558C"/>
    <w:rsid w:val="009B5C92"/>
    <w:rsid w:val="009B671F"/>
    <w:rsid w:val="009B6844"/>
    <w:rsid w:val="009B6FAF"/>
    <w:rsid w:val="009B7B8C"/>
    <w:rsid w:val="009C0668"/>
    <w:rsid w:val="009C17DA"/>
    <w:rsid w:val="009C3D0E"/>
    <w:rsid w:val="009C54B1"/>
    <w:rsid w:val="009D1722"/>
    <w:rsid w:val="009D1F0C"/>
    <w:rsid w:val="009D2A4A"/>
    <w:rsid w:val="009D2FFA"/>
    <w:rsid w:val="009D6806"/>
    <w:rsid w:val="009E208C"/>
    <w:rsid w:val="009E29BB"/>
    <w:rsid w:val="009E630E"/>
    <w:rsid w:val="009E64AF"/>
    <w:rsid w:val="009F12DE"/>
    <w:rsid w:val="009F1FB4"/>
    <w:rsid w:val="009F7535"/>
    <w:rsid w:val="00A007F4"/>
    <w:rsid w:val="00A031B7"/>
    <w:rsid w:val="00A05707"/>
    <w:rsid w:val="00A0617F"/>
    <w:rsid w:val="00A06AF2"/>
    <w:rsid w:val="00A07184"/>
    <w:rsid w:val="00A07971"/>
    <w:rsid w:val="00A11EBC"/>
    <w:rsid w:val="00A11F19"/>
    <w:rsid w:val="00A128A0"/>
    <w:rsid w:val="00A129F7"/>
    <w:rsid w:val="00A12EB5"/>
    <w:rsid w:val="00A141D7"/>
    <w:rsid w:val="00A1434C"/>
    <w:rsid w:val="00A14DEA"/>
    <w:rsid w:val="00A17290"/>
    <w:rsid w:val="00A17947"/>
    <w:rsid w:val="00A21B05"/>
    <w:rsid w:val="00A22A8E"/>
    <w:rsid w:val="00A22A9B"/>
    <w:rsid w:val="00A24171"/>
    <w:rsid w:val="00A25516"/>
    <w:rsid w:val="00A27997"/>
    <w:rsid w:val="00A30699"/>
    <w:rsid w:val="00A31AF7"/>
    <w:rsid w:val="00A33AB4"/>
    <w:rsid w:val="00A35FA5"/>
    <w:rsid w:val="00A376ED"/>
    <w:rsid w:val="00A377B3"/>
    <w:rsid w:val="00A42710"/>
    <w:rsid w:val="00A455CF"/>
    <w:rsid w:val="00A504BD"/>
    <w:rsid w:val="00A54799"/>
    <w:rsid w:val="00A55054"/>
    <w:rsid w:val="00A55D04"/>
    <w:rsid w:val="00A57F7C"/>
    <w:rsid w:val="00A61984"/>
    <w:rsid w:val="00A6216B"/>
    <w:rsid w:val="00A64432"/>
    <w:rsid w:val="00A65A6B"/>
    <w:rsid w:val="00A71CEC"/>
    <w:rsid w:val="00A71E25"/>
    <w:rsid w:val="00A728B9"/>
    <w:rsid w:val="00A74588"/>
    <w:rsid w:val="00A7520A"/>
    <w:rsid w:val="00A764B3"/>
    <w:rsid w:val="00A7780E"/>
    <w:rsid w:val="00A8094E"/>
    <w:rsid w:val="00A82221"/>
    <w:rsid w:val="00A87D66"/>
    <w:rsid w:val="00A917C3"/>
    <w:rsid w:val="00A95541"/>
    <w:rsid w:val="00A95B3A"/>
    <w:rsid w:val="00A963FF"/>
    <w:rsid w:val="00AA0938"/>
    <w:rsid w:val="00AA1E7A"/>
    <w:rsid w:val="00AA271F"/>
    <w:rsid w:val="00AA4F87"/>
    <w:rsid w:val="00AA6301"/>
    <w:rsid w:val="00AA7565"/>
    <w:rsid w:val="00AA7E3E"/>
    <w:rsid w:val="00AB26C8"/>
    <w:rsid w:val="00AB3576"/>
    <w:rsid w:val="00AB35F9"/>
    <w:rsid w:val="00AB3D36"/>
    <w:rsid w:val="00AB453A"/>
    <w:rsid w:val="00AB4762"/>
    <w:rsid w:val="00AB6288"/>
    <w:rsid w:val="00AB7EEF"/>
    <w:rsid w:val="00AC3799"/>
    <w:rsid w:val="00AC4DB5"/>
    <w:rsid w:val="00AC79D7"/>
    <w:rsid w:val="00AD1878"/>
    <w:rsid w:val="00AD21B5"/>
    <w:rsid w:val="00AE021B"/>
    <w:rsid w:val="00AE58A0"/>
    <w:rsid w:val="00AE600D"/>
    <w:rsid w:val="00AE665F"/>
    <w:rsid w:val="00AF59D6"/>
    <w:rsid w:val="00AF7051"/>
    <w:rsid w:val="00B029C0"/>
    <w:rsid w:val="00B02B03"/>
    <w:rsid w:val="00B032EE"/>
    <w:rsid w:val="00B05BBB"/>
    <w:rsid w:val="00B07CBD"/>
    <w:rsid w:val="00B11606"/>
    <w:rsid w:val="00B150CC"/>
    <w:rsid w:val="00B20732"/>
    <w:rsid w:val="00B20CCA"/>
    <w:rsid w:val="00B231DC"/>
    <w:rsid w:val="00B23C95"/>
    <w:rsid w:val="00B24669"/>
    <w:rsid w:val="00B27F97"/>
    <w:rsid w:val="00B302CD"/>
    <w:rsid w:val="00B30A9D"/>
    <w:rsid w:val="00B30FF5"/>
    <w:rsid w:val="00B310CB"/>
    <w:rsid w:val="00B31980"/>
    <w:rsid w:val="00B3424D"/>
    <w:rsid w:val="00B34858"/>
    <w:rsid w:val="00B34C6A"/>
    <w:rsid w:val="00B3507E"/>
    <w:rsid w:val="00B364AF"/>
    <w:rsid w:val="00B40961"/>
    <w:rsid w:val="00B4255D"/>
    <w:rsid w:val="00B43529"/>
    <w:rsid w:val="00B4385F"/>
    <w:rsid w:val="00B43A1A"/>
    <w:rsid w:val="00B444C4"/>
    <w:rsid w:val="00B451A4"/>
    <w:rsid w:val="00B46E34"/>
    <w:rsid w:val="00B51A4A"/>
    <w:rsid w:val="00B526D6"/>
    <w:rsid w:val="00B52887"/>
    <w:rsid w:val="00B5361F"/>
    <w:rsid w:val="00B5635C"/>
    <w:rsid w:val="00B56F4B"/>
    <w:rsid w:val="00B606CE"/>
    <w:rsid w:val="00B611C3"/>
    <w:rsid w:val="00B64EA3"/>
    <w:rsid w:val="00B67B11"/>
    <w:rsid w:val="00B7175B"/>
    <w:rsid w:val="00B72CB4"/>
    <w:rsid w:val="00B757EA"/>
    <w:rsid w:val="00B76100"/>
    <w:rsid w:val="00B84C9F"/>
    <w:rsid w:val="00B85D4C"/>
    <w:rsid w:val="00B90AAE"/>
    <w:rsid w:val="00B933D8"/>
    <w:rsid w:val="00B93C9F"/>
    <w:rsid w:val="00B93D55"/>
    <w:rsid w:val="00BA02FA"/>
    <w:rsid w:val="00BA1151"/>
    <w:rsid w:val="00BA53D7"/>
    <w:rsid w:val="00BB08C4"/>
    <w:rsid w:val="00BB0DE3"/>
    <w:rsid w:val="00BB1283"/>
    <w:rsid w:val="00BB12D3"/>
    <w:rsid w:val="00BB2280"/>
    <w:rsid w:val="00BB4009"/>
    <w:rsid w:val="00BB763D"/>
    <w:rsid w:val="00BB7657"/>
    <w:rsid w:val="00BC3896"/>
    <w:rsid w:val="00BC7137"/>
    <w:rsid w:val="00BC7200"/>
    <w:rsid w:val="00BC7904"/>
    <w:rsid w:val="00BD0195"/>
    <w:rsid w:val="00BD7CD0"/>
    <w:rsid w:val="00BD7DD5"/>
    <w:rsid w:val="00BE269D"/>
    <w:rsid w:val="00BE4EFE"/>
    <w:rsid w:val="00BE5E52"/>
    <w:rsid w:val="00BE7D58"/>
    <w:rsid w:val="00BF0786"/>
    <w:rsid w:val="00BF25CA"/>
    <w:rsid w:val="00BF28B8"/>
    <w:rsid w:val="00BF4278"/>
    <w:rsid w:val="00BF48C0"/>
    <w:rsid w:val="00BF4B72"/>
    <w:rsid w:val="00BF5AC8"/>
    <w:rsid w:val="00BF78C0"/>
    <w:rsid w:val="00BF7C5D"/>
    <w:rsid w:val="00C00079"/>
    <w:rsid w:val="00C0216B"/>
    <w:rsid w:val="00C02277"/>
    <w:rsid w:val="00C03C62"/>
    <w:rsid w:val="00C0509E"/>
    <w:rsid w:val="00C06537"/>
    <w:rsid w:val="00C114C6"/>
    <w:rsid w:val="00C117BA"/>
    <w:rsid w:val="00C123B2"/>
    <w:rsid w:val="00C172A9"/>
    <w:rsid w:val="00C20937"/>
    <w:rsid w:val="00C21B72"/>
    <w:rsid w:val="00C23A8C"/>
    <w:rsid w:val="00C25EA6"/>
    <w:rsid w:val="00C2600C"/>
    <w:rsid w:val="00C312AD"/>
    <w:rsid w:val="00C32103"/>
    <w:rsid w:val="00C3259B"/>
    <w:rsid w:val="00C3337A"/>
    <w:rsid w:val="00C3514B"/>
    <w:rsid w:val="00C367C0"/>
    <w:rsid w:val="00C41FC4"/>
    <w:rsid w:val="00C422D0"/>
    <w:rsid w:val="00C42740"/>
    <w:rsid w:val="00C42A7F"/>
    <w:rsid w:val="00C461E4"/>
    <w:rsid w:val="00C4679E"/>
    <w:rsid w:val="00C50023"/>
    <w:rsid w:val="00C50BFC"/>
    <w:rsid w:val="00C521D7"/>
    <w:rsid w:val="00C52E83"/>
    <w:rsid w:val="00C545BA"/>
    <w:rsid w:val="00C54D6A"/>
    <w:rsid w:val="00C54F68"/>
    <w:rsid w:val="00C55227"/>
    <w:rsid w:val="00C62132"/>
    <w:rsid w:val="00C62FD8"/>
    <w:rsid w:val="00C6331A"/>
    <w:rsid w:val="00C63CB3"/>
    <w:rsid w:val="00C64D0C"/>
    <w:rsid w:val="00C65920"/>
    <w:rsid w:val="00C67C7B"/>
    <w:rsid w:val="00C719DA"/>
    <w:rsid w:val="00C75347"/>
    <w:rsid w:val="00C75C2C"/>
    <w:rsid w:val="00C77099"/>
    <w:rsid w:val="00C82AF9"/>
    <w:rsid w:val="00C82B08"/>
    <w:rsid w:val="00C83845"/>
    <w:rsid w:val="00C841FA"/>
    <w:rsid w:val="00C86212"/>
    <w:rsid w:val="00C866DA"/>
    <w:rsid w:val="00C906DB"/>
    <w:rsid w:val="00C90E67"/>
    <w:rsid w:val="00C9273D"/>
    <w:rsid w:val="00C93207"/>
    <w:rsid w:val="00C9375D"/>
    <w:rsid w:val="00C96D2D"/>
    <w:rsid w:val="00CA1B10"/>
    <w:rsid w:val="00CA1E36"/>
    <w:rsid w:val="00CA444E"/>
    <w:rsid w:val="00CA5B5E"/>
    <w:rsid w:val="00CA6119"/>
    <w:rsid w:val="00CB3B02"/>
    <w:rsid w:val="00CC0016"/>
    <w:rsid w:val="00CC03F0"/>
    <w:rsid w:val="00CC2A2B"/>
    <w:rsid w:val="00CC4B43"/>
    <w:rsid w:val="00CD0FEF"/>
    <w:rsid w:val="00CD236C"/>
    <w:rsid w:val="00CD2C9C"/>
    <w:rsid w:val="00CD36DE"/>
    <w:rsid w:val="00CD5B49"/>
    <w:rsid w:val="00CE439A"/>
    <w:rsid w:val="00CE736A"/>
    <w:rsid w:val="00CE7BF5"/>
    <w:rsid w:val="00CF110F"/>
    <w:rsid w:val="00CF1703"/>
    <w:rsid w:val="00CF265B"/>
    <w:rsid w:val="00D041C9"/>
    <w:rsid w:val="00D04774"/>
    <w:rsid w:val="00D10BFE"/>
    <w:rsid w:val="00D11647"/>
    <w:rsid w:val="00D116F3"/>
    <w:rsid w:val="00D121ED"/>
    <w:rsid w:val="00D1382C"/>
    <w:rsid w:val="00D205EA"/>
    <w:rsid w:val="00D20FB4"/>
    <w:rsid w:val="00D225A1"/>
    <w:rsid w:val="00D24783"/>
    <w:rsid w:val="00D24B33"/>
    <w:rsid w:val="00D25B7B"/>
    <w:rsid w:val="00D31265"/>
    <w:rsid w:val="00D315FA"/>
    <w:rsid w:val="00D31AFB"/>
    <w:rsid w:val="00D3336A"/>
    <w:rsid w:val="00D409A7"/>
    <w:rsid w:val="00D435F9"/>
    <w:rsid w:val="00D470EB"/>
    <w:rsid w:val="00D53E98"/>
    <w:rsid w:val="00D5553B"/>
    <w:rsid w:val="00D565B5"/>
    <w:rsid w:val="00D62933"/>
    <w:rsid w:val="00D66602"/>
    <w:rsid w:val="00D66E64"/>
    <w:rsid w:val="00D70643"/>
    <w:rsid w:val="00D716F4"/>
    <w:rsid w:val="00D72269"/>
    <w:rsid w:val="00D75101"/>
    <w:rsid w:val="00D77A68"/>
    <w:rsid w:val="00D87582"/>
    <w:rsid w:val="00D903A1"/>
    <w:rsid w:val="00D90858"/>
    <w:rsid w:val="00D92C7E"/>
    <w:rsid w:val="00D9541C"/>
    <w:rsid w:val="00D9655C"/>
    <w:rsid w:val="00D9700A"/>
    <w:rsid w:val="00D97D6E"/>
    <w:rsid w:val="00DA062C"/>
    <w:rsid w:val="00DA12FA"/>
    <w:rsid w:val="00DA2E5A"/>
    <w:rsid w:val="00DA3DF5"/>
    <w:rsid w:val="00DA708E"/>
    <w:rsid w:val="00DA71AF"/>
    <w:rsid w:val="00DA7273"/>
    <w:rsid w:val="00DA7659"/>
    <w:rsid w:val="00DA7BAD"/>
    <w:rsid w:val="00DB2306"/>
    <w:rsid w:val="00DB27F4"/>
    <w:rsid w:val="00DB633A"/>
    <w:rsid w:val="00DC2F96"/>
    <w:rsid w:val="00DC7A21"/>
    <w:rsid w:val="00DD0B3F"/>
    <w:rsid w:val="00DD4B67"/>
    <w:rsid w:val="00DD771E"/>
    <w:rsid w:val="00DD78A6"/>
    <w:rsid w:val="00DE0A79"/>
    <w:rsid w:val="00DE6071"/>
    <w:rsid w:val="00DE64B6"/>
    <w:rsid w:val="00DE6644"/>
    <w:rsid w:val="00DF0891"/>
    <w:rsid w:val="00DF24D2"/>
    <w:rsid w:val="00DF2DF7"/>
    <w:rsid w:val="00DF3690"/>
    <w:rsid w:val="00DF6924"/>
    <w:rsid w:val="00E013D5"/>
    <w:rsid w:val="00E0375B"/>
    <w:rsid w:val="00E05C05"/>
    <w:rsid w:val="00E063DF"/>
    <w:rsid w:val="00E11460"/>
    <w:rsid w:val="00E17D0E"/>
    <w:rsid w:val="00E17F26"/>
    <w:rsid w:val="00E23609"/>
    <w:rsid w:val="00E24143"/>
    <w:rsid w:val="00E30341"/>
    <w:rsid w:val="00E30CAB"/>
    <w:rsid w:val="00E314DD"/>
    <w:rsid w:val="00E318F2"/>
    <w:rsid w:val="00E3298D"/>
    <w:rsid w:val="00E3785E"/>
    <w:rsid w:val="00E40133"/>
    <w:rsid w:val="00E406F8"/>
    <w:rsid w:val="00E40BAE"/>
    <w:rsid w:val="00E43B17"/>
    <w:rsid w:val="00E43FCF"/>
    <w:rsid w:val="00E444DE"/>
    <w:rsid w:val="00E4579B"/>
    <w:rsid w:val="00E46A70"/>
    <w:rsid w:val="00E47FAF"/>
    <w:rsid w:val="00E5128F"/>
    <w:rsid w:val="00E513EC"/>
    <w:rsid w:val="00E55112"/>
    <w:rsid w:val="00E5690E"/>
    <w:rsid w:val="00E57A01"/>
    <w:rsid w:val="00E61568"/>
    <w:rsid w:val="00E61999"/>
    <w:rsid w:val="00E6407F"/>
    <w:rsid w:val="00E64321"/>
    <w:rsid w:val="00E679B9"/>
    <w:rsid w:val="00E67A7D"/>
    <w:rsid w:val="00E73696"/>
    <w:rsid w:val="00E75EB5"/>
    <w:rsid w:val="00E7724A"/>
    <w:rsid w:val="00E800A7"/>
    <w:rsid w:val="00E817FE"/>
    <w:rsid w:val="00E828ED"/>
    <w:rsid w:val="00E82F33"/>
    <w:rsid w:val="00E83274"/>
    <w:rsid w:val="00E840BE"/>
    <w:rsid w:val="00E86248"/>
    <w:rsid w:val="00E9586B"/>
    <w:rsid w:val="00E95BF3"/>
    <w:rsid w:val="00EA014F"/>
    <w:rsid w:val="00EA01EC"/>
    <w:rsid w:val="00EA327A"/>
    <w:rsid w:val="00EA39E1"/>
    <w:rsid w:val="00EA39E6"/>
    <w:rsid w:val="00EA5415"/>
    <w:rsid w:val="00EA5720"/>
    <w:rsid w:val="00EA5EBF"/>
    <w:rsid w:val="00EB0C38"/>
    <w:rsid w:val="00EB4FE1"/>
    <w:rsid w:val="00EB6A59"/>
    <w:rsid w:val="00EC4E78"/>
    <w:rsid w:val="00EC6CB0"/>
    <w:rsid w:val="00ED01E5"/>
    <w:rsid w:val="00EE0347"/>
    <w:rsid w:val="00EE1085"/>
    <w:rsid w:val="00EE10D6"/>
    <w:rsid w:val="00EE379D"/>
    <w:rsid w:val="00EE4AAF"/>
    <w:rsid w:val="00EE57F7"/>
    <w:rsid w:val="00EE6B35"/>
    <w:rsid w:val="00EE6E1D"/>
    <w:rsid w:val="00EE7A52"/>
    <w:rsid w:val="00EF05F9"/>
    <w:rsid w:val="00EF1E93"/>
    <w:rsid w:val="00EF2B9F"/>
    <w:rsid w:val="00EF5A22"/>
    <w:rsid w:val="00F0066A"/>
    <w:rsid w:val="00F03FF2"/>
    <w:rsid w:val="00F06727"/>
    <w:rsid w:val="00F07F6F"/>
    <w:rsid w:val="00F13D33"/>
    <w:rsid w:val="00F140E6"/>
    <w:rsid w:val="00F1571E"/>
    <w:rsid w:val="00F16A5C"/>
    <w:rsid w:val="00F16F49"/>
    <w:rsid w:val="00F2217B"/>
    <w:rsid w:val="00F255E9"/>
    <w:rsid w:val="00F25A45"/>
    <w:rsid w:val="00F2734C"/>
    <w:rsid w:val="00F30B8C"/>
    <w:rsid w:val="00F32690"/>
    <w:rsid w:val="00F377A1"/>
    <w:rsid w:val="00F417CD"/>
    <w:rsid w:val="00F427B6"/>
    <w:rsid w:val="00F443F6"/>
    <w:rsid w:val="00F44FE4"/>
    <w:rsid w:val="00F457E3"/>
    <w:rsid w:val="00F4657C"/>
    <w:rsid w:val="00F466A0"/>
    <w:rsid w:val="00F47A09"/>
    <w:rsid w:val="00F47B89"/>
    <w:rsid w:val="00F52038"/>
    <w:rsid w:val="00F5368C"/>
    <w:rsid w:val="00F546EF"/>
    <w:rsid w:val="00F55674"/>
    <w:rsid w:val="00F56684"/>
    <w:rsid w:val="00F5728A"/>
    <w:rsid w:val="00F5734A"/>
    <w:rsid w:val="00F60010"/>
    <w:rsid w:val="00F604A3"/>
    <w:rsid w:val="00F63882"/>
    <w:rsid w:val="00F63ED7"/>
    <w:rsid w:val="00F6442E"/>
    <w:rsid w:val="00F649F8"/>
    <w:rsid w:val="00F66131"/>
    <w:rsid w:val="00F66F2F"/>
    <w:rsid w:val="00F67F38"/>
    <w:rsid w:val="00F72639"/>
    <w:rsid w:val="00F732D2"/>
    <w:rsid w:val="00F7421B"/>
    <w:rsid w:val="00F81663"/>
    <w:rsid w:val="00F81965"/>
    <w:rsid w:val="00F819C9"/>
    <w:rsid w:val="00F82CC4"/>
    <w:rsid w:val="00F82D35"/>
    <w:rsid w:val="00F83471"/>
    <w:rsid w:val="00F849BB"/>
    <w:rsid w:val="00F84D8D"/>
    <w:rsid w:val="00F85BE1"/>
    <w:rsid w:val="00F86576"/>
    <w:rsid w:val="00F91505"/>
    <w:rsid w:val="00F918A4"/>
    <w:rsid w:val="00F92817"/>
    <w:rsid w:val="00F94C18"/>
    <w:rsid w:val="00F950C1"/>
    <w:rsid w:val="00F95311"/>
    <w:rsid w:val="00F96A80"/>
    <w:rsid w:val="00FA0E35"/>
    <w:rsid w:val="00FA377C"/>
    <w:rsid w:val="00FA389E"/>
    <w:rsid w:val="00FA3E76"/>
    <w:rsid w:val="00FA4925"/>
    <w:rsid w:val="00FA5205"/>
    <w:rsid w:val="00FA59FA"/>
    <w:rsid w:val="00FB0264"/>
    <w:rsid w:val="00FB1A2F"/>
    <w:rsid w:val="00FB609B"/>
    <w:rsid w:val="00FB639E"/>
    <w:rsid w:val="00FB750B"/>
    <w:rsid w:val="00FC02F2"/>
    <w:rsid w:val="00FC08DD"/>
    <w:rsid w:val="00FC21C6"/>
    <w:rsid w:val="00FC22A4"/>
    <w:rsid w:val="00FC6B84"/>
    <w:rsid w:val="00FC7D9C"/>
    <w:rsid w:val="00FD27AE"/>
    <w:rsid w:val="00FD41EC"/>
    <w:rsid w:val="00FD5DDD"/>
    <w:rsid w:val="00FE0843"/>
    <w:rsid w:val="00FE11CB"/>
    <w:rsid w:val="00FE2829"/>
    <w:rsid w:val="00FE3A2D"/>
    <w:rsid w:val="00FE3E0D"/>
    <w:rsid w:val="00FE5BD8"/>
    <w:rsid w:val="00FE7025"/>
    <w:rsid w:val="00FF00E5"/>
    <w:rsid w:val="00FF389F"/>
    <w:rsid w:val="00FF4DA3"/>
    <w:rsid w:val="00FF7158"/>
    <w:rsid w:val="00FF73F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14:docId w14:val="5EB1CA22"/>
  <w15:chartTrackingRefBased/>
  <w15:docId w15:val="{1BC87F14-16AC-464E-9418-9C9409773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toc 1" w:uiPriority="39"/>
    <w:lsdException w:name="toc 2" w:uiPriority="39"/>
    <w:lsdException w:name="toc 3" w:uiPriority="39"/>
    <w:lsdException w:name="caption" w:semiHidden="1" w:unhideWhenUsed="1" w:qFormat="1"/>
    <w:lsdException w:name="Body Text" w:qFormat="1"/>
    <w:lsdException w:name="Hyperlink" w:uiPriority="99"/>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8A14F9"/>
    <w:rPr>
      <w:sz w:val="24"/>
    </w:rPr>
  </w:style>
  <w:style w:type="paragraph" w:styleId="Rubrik1">
    <w:name w:val="heading 1"/>
    <w:basedOn w:val="Normal"/>
    <w:next w:val="Brdtext"/>
    <w:link w:val="Rubrik1Char"/>
    <w:qFormat/>
    <w:rsid w:val="004D23E3"/>
    <w:pPr>
      <w:keepNext/>
      <w:keepLines/>
      <w:numPr>
        <w:numId w:val="1"/>
      </w:numPr>
      <w:pBdr>
        <w:top w:val="single" w:sz="4" w:space="4" w:color="999999"/>
      </w:pBdr>
      <w:spacing w:before="240" w:after="120"/>
      <w:outlineLvl w:val="0"/>
    </w:pPr>
    <w:rPr>
      <w:rFonts w:ascii="Arial" w:hAnsi="Arial"/>
      <w:b/>
      <w:kern w:val="28"/>
      <w:sz w:val="28"/>
    </w:rPr>
  </w:style>
  <w:style w:type="paragraph" w:styleId="Rubrik2">
    <w:name w:val="heading 2"/>
    <w:basedOn w:val="Rubrik1"/>
    <w:next w:val="Brdtext"/>
    <w:link w:val="Rubrik2Char"/>
    <w:qFormat/>
    <w:rsid w:val="0083789B"/>
    <w:pPr>
      <w:numPr>
        <w:ilvl w:val="1"/>
      </w:numPr>
      <w:pBdr>
        <w:top w:val="none" w:sz="0" w:space="0" w:color="auto"/>
      </w:pBdr>
      <w:spacing w:after="0"/>
      <w:outlineLvl w:val="1"/>
    </w:pPr>
    <w:rPr>
      <w:sz w:val="24"/>
    </w:rPr>
  </w:style>
  <w:style w:type="paragraph" w:styleId="Rubrik3">
    <w:name w:val="heading 3"/>
    <w:basedOn w:val="Rubrik2"/>
    <w:next w:val="Brdtext"/>
    <w:qFormat/>
    <w:rsid w:val="0083789B"/>
    <w:pPr>
      <w:numPr>
        <w:ilvl w:val="2"/>
      </w:numPr>
      <w:spacing w:before="0"/>
      <w:outlineLvl w:val="2"/>
    </w:pPr>
    <w:rPr>
      <w:b w:val="0"/>
      <w:i/>
      <w:sz w:val="22"/>
    </w:rPr>
  </w:style>
  <w:style w:type="paragraph" w:styleId="Rubrik4">
    <w:name w:val="heading 4"/>
    <w:basedOn w:val="Normal"/>
    <w:next w:val="Normal"/>
    <w:rsid w:val="0083789B"/>
    <w:pPr>
      <w:keepNext/>
      <w:numPr>
        <w:ilvl w:val="3"/>
        <w:numId w:val="1"/>
      </w:numPr>
      <w:spacing w:before="240" w:after="60"/>
      <w:outlineLvl w:val="3"/>
    </w:pPr>
    <w:rPr>
      <w:b/>
      <w:i/>
    </w:rPr>
  </w:style>
  <w:style w:type="paragraph" w:styleId="Rubrik5">
    <w:name w:val="heading 5"/>
    <w:basedOn w:val="Normal"/>
    <w:next w:val="Normal"/>
    <w:rsid w:val="0083789B"/>
    <w:pPr>
      <w:numPr>
        <w:ilvl w:val="4"/>
        <w:numId w:val="1"/>
      </w:numPr>
      <w:spacing w:before="240" w:after="60"/>
      <w:outlineLvl w:val="4"/>
    </w:pPr>
    <w:rPr>
      <w:rFonts w:ascii="Arial" w:hAnsi="Arial"/>
      <w:sz w:val="22"/>
    </w:rPr>
  </w:style>
  <w:style w:type="paragraph" w:styleId="Rubrik6">
    <w:name w:val="heading 6"/>
    <w:basedOn w:val="Normal"/>
    <w:next w:val="Normal"/>
    <w:rsid w:val="0083789B"/>
    <w:pPr>
      <w:numPr>
        <w:ilvl w:val="5"/>
        <w:numId w:val="1"/>
      </w:numPr>
      <w:spacing w:before="240" w:after="60"/>
      <w:outlineLvl w:val="5"/>
    </w:pPr>
    <w:rPr>
      <w:rFonts w:ascii="Arial" w:hAnsi="Arial"/>
      <w:i/>
      <w:sz w:val="22"/>
    </w:rPr>
  </w:style>
  <w:style w:type="paragraph" w:styleId="Rubrik7">
    <w:name w:val="heading 7"/>
    <w:basedOn w:val="Normal"/>
    <w:next w:val="Normal"/>
    <w:rsid w:val="0083789B"/>
    <w:pPr>
      <w:numPr>
        <w:ilvl w:val="6"/>
        <w:numId w:val="1"/>
      </w:numPr>
      <w:spacing w:before="240" w:after="60"/>
      <w:outlineLvl w:val="6"/>
    </w:pPr>
    <w:rPr>
      <w:rFonts w:ascii="Arial" w:hAnsi="Arial"/>
      <w:sz w:val="20"/>
    </w:rPr>
  </w:style>
  <w:style w:type="paragraph" w:styleId="Rubrik8">
    <w:name w:val="heading 8"/>
    <w:basedOn w:val="Normal"/>
    <w:next w:val="Normal"/>
    <w:rsid w:val="0083789B"/>
    <w:pPr>
      <w:numPr>
        <w:ilvl w:val="7"/>
        <w:numId w:val="1"/>
      </w:numPr>
      <w:spacing w:before="240" w:after="60"/>
      <w:outlineLvl w:val="7"/>
    </w:pPr>
    <w:rPr>
      <w:rFonts w:ascii="Arial" w:hAnsi="Arial"/>
      <w:i/>
      <w:sz w:val="20"/>
    </w:rPr>
  </w:style>
  <w:style w:type="paragraph" w:styleId="Rubrik9">
    <w:name w:val="heading 9"/>
    <w:basedOn w:val="Normal"/>
    <w:next w:val="Normal"/>
    <w:rsid w:val="0083789B"/>
    <w:pPr>
      <w:numPr>
        <w:ilvl w:val="8"/>
        <w:numId w:val="1"/>
      </w:numPr>
      <w:spacing w:before="240" w:after="60"/>
      <w:outlineLvl w:val="8"/>
    </w:pPr>
    <w:rPr>
      <w:rFonts w:ascii="Arial" w:hAnsi="Arial"/>
      <w:i/>
      <w:sz w:val="1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tindrag"/>
    <w:link w:val="BrdtextChar"/>
    <w:qFormat/>
    <w:rsid w:val="00B606CE"/>
    <w:pPr>
      <w:keepLines/>
      <w:spacing w:after="120"/>
    </w:pPr>
  </w:style>
  <w:style w:type="paragraph" w:styleId="Sidhuvud">
    <w:name w:val="header"/>
    <w:basedOn w:val="Normal"/>
    <w:link w:val="SidhuvudChar"/>
    <w:pPr>
      <w:tabs>
        <w:tab w:val="center" w:pos="4536"/>
        <w:tab w:val="right" w:pos="9072"/>
      </w:tabs>
    </w:pPr>
  </w:style>
  <w:style w:type="paragraph" w:styleId="Sidfot">
    <w:name w:val="footer"/>
    <w:basedOn w:val="Normal"/>
    <w:pPr>
      <w:tabs>
        <w:tab w:val="center" w:pos="4536"/>
        <w:tab w:val="right" w:pos="9072"/>
      </w:tabs>
    </w:pPr>
  </w:style>
  <w:style w:type="paragraph" w:styleId="Innehll1">
    <w:name w:val="toc 1"/>
    <w:basedOn w:val="Normal"/>
    <w:next w:val="Normal"/>
    <w:uiPriority w:val="39"/>
    <w:rsid w:val="00FD5DDD"/>
    <w:pPr>
      <w:tabs>
        <w:tab w:val="left" w:pos="851"/>
        <w:tab w:val="right" w:leader="dot" w:pos="9072"/>
      </w:tabs>
    </w:pPr>
    <w:rPr>
      <w:b/>
    </w:rPr>
  </w:style>
  <w:style w:type="paragraph" w:styleId="Innehll2">
    <w:name w:val="toc 2"/>
    <w:basedOn w:val="Innehll1"/>
    <w:next w:val="Normal"/>
    <w:uiPriority w:val="39"/>
    <w:rsid w:val="00345D91"/>
    <w:pPr>
      <w:tabs>
        <w:tab w:val="right" w:pos="9072"/>
      </w:tabs>
    </w:pPr>
    <w:rPr>
      <w:b w:val="0"/>
    </w:rPr>
  </w:style>
  <w:style w:type="paragraph" w:styleId="Innehll3">
    <w:name w:val="toc 3"/>
    <w:basedOn w:val="Normal"/>
    <w:next w:val="Normal"/>
    <w:uiPriority w:val="39"/>
    <w:pPr>
      <w:tabs>
        <w:tab w:val="right" w:pos="9072"/>
      </w:tabs>
      <w:ind w:left="400"/>
    </w:pPr>
    <w:rPr>
      <w:smallCaps/>
      <w:sz w:val="22"/>
    </w:rPr>
  </w:style>
  <w:style w:type="paragraph" w:styleId="Innehll4">
    <w:name w:val="toc 4"/>
    <w:basedOn w:val="Normal"/>
    <w:next w:val="Normal"/>
    <w:semiHidden/>
    <w:pPr>
      <w:tabs>
        <w:tab w:val="right" w:pos="9072"/>
      </w:tabs>
      <w:ind w:left="600"/>
    </w:pPr>
    <w:rPr>
      <w:sz w:val="22"/>
    </w:rPr>
  </w:style>
  <w:style w:type="paragraph" w:styleId="Innehll5">
    <w:name w:val="toc 5"/>
    <w:basedOn w:val="Normal"/>
    <w:next w:val="Normal"/>
    <w:semiHidden/>
    <w:pPr>
      <w:tabs>
        <w:tab w:val="right" w:pos="9072"/>
      </w:tabs>
      <w:ind w:left="800"/>
    </w:pPr>
    <w:rPr>
      <w:sz w:val="22"/>
    </w:rPr>
  </w:style>
  <w:style w:type="paragraph" w:styleId="Innehll6">
    <w:name w:val="toc 6"/>
    <w:basedOn w:val="Normal"/>
    <w:next w:val="Normal"/>
    <w:semiHidden/>
    <w:pPr>
      <w:tabs>
        <w:tab w:val="right" w:pos="9072"/>
      </w:tabs>
      <w:ind w:left="1000"/>
    </w:pPr>
    <w:rPr>
      <w:sz w:val="22"/>
    </w:rPr>
  </w:style>
  <w:style w:type="paragraph" w:styleId="Innehll7">
    <w:name w:val="toc 7"/>
    <w:basedOn w:val="Normal"/>
    <w:next w:val="Normal"/>
    <w:semiHidden/>
    <w:pPr>
      <w:tabs>
        <w:tab w:val="right" w:pos="9072"/>
      </w:tabs>
      <w:ind w:left="1200"/>
    </w:pPr>
    <w:rPr>
      <w:sz w:val="22"/>
    </w:rPr>
  </w:style>
  <w:style w:type="paragraph" w:styleId="Innehll8">
    <w:name w:val="toc 8"/>
    <w:basedOn w:val="Normal"/>
    <w:next w:val="Normal"/>
    <w:semiHidden/>
    <w:pPr>
      <w:tabs>
        <w:tab w:val="right" w:pos="9072"/>
      </w:tabs>
      <w:ind w:left="1400"/>
    </w:pPr>
    <w:rPr>
      <w:sz w:val="22"/>
    </w:rPr>
  </w:style>
  <w:style w:type="paragraph" w:styleId="Innehll9">
    <w:name w:val="toc 9"/>
    <w:basedOn w:val="Normal"/>
    <w:next w:val="Normal"/>
    <w:semiHidden/>
    <w:pPr>
      <w:tabs>
        <w:tab w:val="right" w:pos="9072"/>
      </w:tabs>
      <w:ind w:left="1600"/>
    </w:pPr>
    <w:rPr>
      <w:sz w:val="22"/>
    </w:rPr>
  </w:style>
  <w:style w:type="character" w:styleId="Sidnummer">
    <w:name w:val="page number"/>
    <w:basedOn w:val="Standardstycketeckensnitt"/>
    <w:rPr>
      <w:rFonts w:cs="Times New Roman"/>
    </w:rPr>
  </w:style>
  <w:style w:type="paragraph" w:styleId="Normaltindrag">
    <w:name w:val="Normal Indent"/>
    <w:basedOn w:val="Normal"/>
    <w:link w:val="NormaltindragChar"/>
    <w:rsid w:val="00070E98"/>
    <w:pPr>
      <w:ind w:left="1134"/>
    </w:pPr>
  </w:style>
  <w:style w:type="paragraph" w:customStyle="1" w:styleId="Undertitel">
    <w:name w:val="Undertitel"/>
    <w:basedOn w:val="Titel"/>
    <w:next w:val="Sammanfattning"/>
    <w:rsid w:val="002C160E"/>
    <w:pPr>
      <w:spacing w:before="480" w:after="120"/>
    </w:pPr>
    <w:rPr>
      <w:sz w:val="28"/>
    </w:rPr>
  </w:style>
  <w:style w:type="paragraph" w:customStyle="1" w:styleId="Titel">
    <w:name w:val="Titel"/>
    <w:basedOn w:val="Normal"/>
    <w:next w:val="Undertitel"/>
    <w:rsid w:val="00243A61"/>
    <w:pPr>
      <w:spacing w:before="400" w:after="400"/>
      <w:ind w:left="1134" w:right="1134"/>
      <w:jc w:val="center"/>
    </w:pPr>
    <w:rPr>
      <w:rFonts w:ascii="Verdana" w:hAnsi="Verdana"/>
      <w:b/>
      <w:sz w:val="40"/>
    </w:rPr>
  </w:style>
  <w:style w:type="character" w:styleId="Hyperlnk">
    <w:name w:val="Hyperlink"/>
    <w:basedOn w:val="Standardstycketeckensnitt"/>
    <w:uiPriority w:val="99"/>
    <w:rPr>
      <w:rFonts w:cs="Times New Roman"/>
      <w:color w:val="0000FF"/>
      <w:u w:val="single"/>
    </w:rPr>
  </w:style>
  <w:style w:type="paragraph" w:styleId="Lista">
    <w:name w:val="List"/>
    <w:basedOn w:val="Normal"/>
    <w:pPr>
      <w:ind w:left="283" w:hanging="283"/>
    </w:pPr>
  </w:style>
  <w:style w:type="table" w:styleId="Tabellrutnt">
    <w:name w:val="Table Grid"/>
    <w:basedOn w:val="Normaltabell"/>
    <w:rsid w:val="00F25A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mmanfattning">
    <w:name w:val="Sammanfattning"/>
    <w:basedOn w:val="Brdtext"/>
    <w:next w:val="Brdtext"/>
    <w:qFormat/>
    <w:rsid w:val="00147459"/>
    <w:pPr>
      <w:spacing w:before="360" w:after="360"/>
      <w:ind w:left="0"/>
    </w:pPr>
    <w:rPr>
      <w:b/>
      <w:sz w:val="28"/>
    </w:rPr>
  </w:style>
  <w:style w:type="character" w:customStyle="1" w:styleId="NormaltindragChar">
    <w:name w:val="Normalt indrag Char"/>
    <w:basedOn w:val="Standardstycketeckensnitt"/>
    <w:link w:val="Normaltindrag"/>
    <w:rsid w:val="004836D5"/>
    <w:rPr>
      <w:sz w:val="24"/>
      <w:lang w:val="sv-SE" w:eastAsia="sv-SE" w:bidi="ar-SA"/>
    </w:rPr>
  </w:style>
  <w:style w:type="character" w:customStyle="1" w:styleId="Anteckningar">
    <w:name w:val="Anteckningar"/>
    <w:basedOn w:val="Standardstycketeckensnitt"/>
    <w:qFormat/>
    <w:rsid w:val="00FD5DDD"/>
    <w:rPr>
      <w:i/>
      <w:color w:val="auto"/>
      <w:sz w:val="20"/>
      <w:bdr w:val="none" w:sz="0" w:space="0" w:color="auto"/>
      <w:shd w:val="clear" w:color="auto" w:fill="FF9999"/>
    </w:rPr>
  </w:style>
  <w:style w:type="character" w:customStyle="1" w:styleId="BrdtextChar">
    <w:name w:val="Brödtext Char"/>
    <w:basedOn w:val="NormaltindragChar"/>
    <w:link w:val="Brdtext"/>
    <w:rsid w:val="00B606CE"/>
    <w:rPr>
      <w:sz w:val="24"/>
      <w:lang w:val="sv-SE" w:eastAsia="sv-SE" w:bidi="ar-SA"/>
    </w:rPr>
  </w:style>
  <w:style w:type="paragraph" w:customStyle="1" w:styleId="Fltbeskrivning">
    <w:name w:val="Fältbeskrivning"/>
    <w:basedOn w:val="Normal"/>
    <w:rsid w:val="00AB7EEF"/>
    <w:pPr>
      <w:tabs>
        <w:tab w:val="left" w:pos="5103"/>
      </w:tabs>
      <w:jc w:val="right"/>
    </w:pPr>
    <w:rPr>
      <w:rFonts w:ascii="Verdana" w:hAnsi="Verdana"/>
      <w:sz w:val="16"/>
    </w:rPr>
  </w:style>
  <w:style w:type="character" w:customStyle="1" w:styleId="Rubrik1Char">
    <w:name w:val="Rubrik 1 Char"/>
    <w:basedOn w:val="Standardstycketeckensnitt"/>
    <w:link w:val="Rubrik1"/>
    <w:rsid w:val="004D23E3"/>
    <w:rPr>
      <w:rFonts w:ascii="Arial" w:hAnsi="Arial"/>
      <w:b/>
      <w:kern w:val="28"/>
      <w:sz w:val="28"/>
    </w:rPr>
  </w:style>
  <w:style w:type="character" w:customStyle="1" w:styleId="Rubrik2Char">
    <w:name w:val="Rubrik 2 Char"/>
    <w:basedOn w:val="Rubrik1Char"/>
    <w:link w:val="Rubrik2"/>
    <w:rsid w:val="000A4A88"/>
    <w:rPr>
      <w:rFonts w:ascii="Arial" w:hAnsi="Arial"/>
      <w:b/>
      <w:kern w:val="28"/>
      <w:sz w:val="24"/>
    </w:rPr>
  </w:style>
  <w:style w:type="paragraph" w:styleId="Slutnotstext">
    <w:name w:val="endnote text"/>
    <w:basedOn w:val="Normal"/>
    <w:link w:val="SlutnotstextChar"/>
    <w:rsid w:val="006B0AC0"/>
    <w:rPr>
      <w:sz w:val="20"/>
    </w:rPr>
  </w:style>
  <w:style w:type="character" w:customStyle="1" w:styleId="SlutnotstextChar">
    <w:name w:val="Slutnotstext Char"/>
    <w:basedOn w:val="Standardstycketeckensnitt"/>
    <w:link w:val="Slutnotstext"/>
    <w:rsid w:val="006B0AC0"/>
  </w:style>
  <w:style w:type="character" w:styleId="Slutnotsreferens">
    <w:name w:val="endnote reference"/>
    <w:basedOn w:val="Standardstycketeckensnitt"/>
    <w:rsid w:val="006B0AC0"/>
    <w:rPr>
      <w:vertAlign w:val="superscript"/>
    </w:rPr>
  </w:style>
  <w:style w:type="character" w:styleId="Platshllartext">
    <w:name w:val="Placeholder Text"/>
    <w:basedOn w:val="Standardstycketeckensnitt"/>
    <w:uiPriority w:val="99"/>
    <w:semiHidden/>
    <w:rsid w:val="00B231DC"/>
    <w:rPr>
      <w:color w:val="808080"/>
    </w:rPr>
  </w:style>
  <w:style w:type="paragraph" w:styleId="Kommentarer">
    <w:name w:val="annotation text"/>
    <w:basedOn w:val="Normal"/>
    <w:link w:val="KommentarerChar"/>
    <w:rsid w:val="00B231DC"/>
  </w:style>
  <w:style w:type="character" w:customStyle="1" w:styleId="KommentarerChar">
    <w:name w:val="Kommentarer Char"/>
    <w:basedOn w:val="Standardstycketeckensnitt"/>
    <w:link w:val="Kommentarer"/>
    <w:rsid w:val="00B231DC"/>
    <w:rPr>
      <w:sz w:val="24"/>
    </w:rPr>
  </w:style>
  <w:style w:type="paragraph" w:customStyle="1" w:styleId="vrdestycke">
    <w:name w:val="värdestycke"/>
    <w:rsid w:val="00B231DC"/>
    <w:pPr>
      <w:keepNext/>
      <w:keepLines/>
      <w:numPr>
        <w:ilvl w:val="3"/>
        <w:numId w:val="2"/>
      </w:numPr>
      <w:spacing w:before="120"/>
      <w:ind w:left="1985" w:hanging="709"/>
    </w:pPr>
    <w:rPr>
      <w:sz w:val="24"/>
    </w:rPr>
  </w:style>
  <w:style w:type="paragraph" w:customStyle="1" w:styleId="krav">
    <w:name w:val="krav"/>
    <w:rsid w:val="00B231DC"/>
    <w:pPr>
      <w:keepNext/>
      <w:keepLines/>
      <w:numPr>
        <w:numId w:val="2"/>
      </w:numPr>
      <w:tabs>
        <w:tab w:val="clear" w:pos="1636"/>
        <w:tab w:val="left" w:pos="1985"/>
      </w:tabs>
      <w:spacing w:before="120"/>
      <w:ind w:left="1985" w:hanging="709"/>
    </w:pPr>
    <w:rPr>
      <w:sz w:val="24"/>
    </w:rPr>
  </w:style>
  <w:style w:type="paragraph" w:customStyle="1" w:styleId="sidhuvudtabellrubrik">
    <w:name w:val="sidhuvudtabellrubrik"/>
    <w:basedOn w:val="Sidhuvud"/>
    <w:autoRedefine/>
    <w:rsid w:val="00B231DC"/>
    <w:pPr>
      <w:tabs>
        <w:tab w:val="clear" w:pos="4536"/>
        <w:tab w:val="clear" w:pos="9072"/>
      </w:tabs>
      <w:spacing w:before="20"/>
    </w:pPr>
    <w:rPr>
      <w:rFonts w:ascii="Arial" w:hAnsi="Arial" w:cs="Arial"/>
      <w:sz w:val="14"/>
    </w:rPr>
  </w:style>
  <w:style w:type="paragraph" w:customStyle="1" w:styleId="Normalstycke">
    <w:name w:val="Normal stycke"/>
    <w:basedOn w:val="Normal"/>
    <w:link w:val="NormalstyckeChar"/>
    <w:rsid w:val="00724310"/>
    <w:pPr>
      <w:spacing w:after="120"/>
      <w:ind w:left="1304"/>
    </w:pPr>
  </w:style>
  <w:style w:type="paragraph" w:styleId="Avslutandetext">
    <w:name w:val="Closing"/>
    <w:basedOn w:val="Normal"/>
    <w:link w:val="AvslutandetextChar"/>
    <w:rsid w:val="00B4255D"/>
    <w:pPr>
      <w:ind w:left="4252"/>
    </w:pPr>
  </w:style>
  <w:style w:type="character" w:customStyle="1" w:styleId="AvslutandetextChar">
    <w:name w:val="Avslutande text Char"/>
    <w:basedOn w:val="Standardstycketeckensnitt"/>
    <w:link w:val="Avslutandetext"/>
    <w:rsid w:val="00B4255D"/>
    <w:rPr>
      <w:sz w:val="24"/>
    </w:rPr>
  </w:style>
  <w:style w:type="paragraph" w:styleId="Signatur">
    <w:name w:val="Signature"/>
    <w:basedOn w:val="Normal"/>
    <w:link w:val="SignaturChar"/>
    <w:rsid w:val="00B4255D"/>
    <w:pPr>
      <w:ind w:left="4252"/>
    </w:pPr>
  </w:style>
  <w:style w:type="character" w:customStyle="1" w:styleId="SignaturChar">
    <w:name w:val="Signatur Char"/>
    <w:basedOn w:val="Standardstycketeckensnitt"/>
    <w:link w:val="Signatur"/>
    <w:rsid w:val="00B4255D"/>
    <w:rPr>
      <w:sz w:val="24"/>
    </w:rPr>
  </w:style>
  <w:style w:type="paragraph" w:customStyle="1" w:styleId="Fretag">
    <w:name w:val="Företag"/>
    <w:basedOn w:val="Signatur"/>
    <w:rsid w:val="00B4255D"/>
  </w:style>
  <w:style w:type="paragraph" w:styleId="Brdtextmedindrag">
    <w:name w:val="Body Text Indent"/>
    <w:basedOn w:val="Normal"/>
    <w:link w:val="BrdtextmedindragChar"/>
    <w:rsid w:val="00B4255D"/>
    <w:pPr>
      <w:spacing w:after="120"/>
      <w:ind w:left="283"/>
    </w:pPr>
  </w:style>
  <w:style w:type="character" w:customStyle="1" w:styleId="BrdtextmedindragChar">
    <w:name w:val="Brödtext med indrag Char"/>
    <w:basedOn w:val="Standardstycketeckensnitt"/>
    <w:link w:val="Brdtextmedindrag"/>
    <w:rsid w:val="00B4255D"/>
    <w:rPr>
      <w:sz w:val="24"/>
    </w:rPr>
  </w:style>
  <w:style w:type="paragraph" w:styleId="Brdtextmedfrstaindrag2">
    <w:name w:val="Body Text First Indent 2"/>
    <w:basedOn w:val="Brdtextmedindrag"/>
    <w:link w:val="Brdtextmedfrstaindrag2Char"/>
    <w:rsid w:val="00B4255D"/>
    <w:pPr>
      <w:spacing w:after="0"/>
      <w:ind w:left="360" w:firstLine="360"/>
    </w:pPr>
  </w:style>
  <w:style w:type="character" w:customStyle="1" w:styleId="Brdtextmedfrstaindrag2Char">
    <w:name w:val="Brödtext med första indrag 2 Char"/>
    <w:basedOn w:val="BrdtextmedindragChar"/>
    <w:link w:val="Brdtextmedfrstaindrag2"/>
    <w:rsid w:val="00B4255D"/>
    <w:rPr>
      <w:sz w:val="24"/>
    </w:rPr>
  </w:style>
  <w:style w:type="character" w:customStyle="1" w:styleId="SidhuvudChar">
    <w:name w:val="Sidhuvud Char"/>
    <w:basedOn w:val="Standardstycketeckensnitt"/>
    <w:link w:val="Sidhuvud"/>
    <w:rsid w:val="009A31D4"/>
    <w:rPr>
      <w:sz w:val="24"/>
    </w:rPr>
  </w:style>
  <w:style w:type="character" w:customStyle="1" w:styleId="NormalstyckeChar">
    <w:name w:val="Normal stycke Char"/>
    <w:basedOn w:val="Standardstycketeckensnitt"/>
    <w:link w:val="Normalstycke"/>
    <w:rsid w:val="00C25EA6"/>
    <w:rPr>
      <w:sz w:val="24"/>
    </w:rPr>
  </w:style>
  <w:style w:type="character" w:styleId="Kommentarsreferens">
    <w:name w:val="annotation reference"/>
    <w:basedOn w:val="Standardstycketeckensnitt"/>
    <w:rsid w:val="00267B70"/>
    <w:rPr>
      <w:sz w:val="16"/>
      <w:szCs w:val="16"/>
    </w:rPr>
  </w:style>
  <w:style w:type="paragraph" w:styleId="Kommentarsmne">
    <w:name w:val="annotation subject"/>
    <w:basedOn w:val="Kommentarer"/>
    <w:next w:val="Kommentarer"/>
    <w:link w:val="KommentarsmneChar"/>
    <w:rsid w:val="00267B70"/>
    <w:rPr>
      <w:b/>
      <w:bCs/>
      <w:sz w:val="20"/>
    </w:rPr>
  </w:style>
  <w:style w:type="character" w:customStyle="1" w:styleId="KommentarsmneChar">
    <w:name w:val="Kommentarsämne Char"/>
    <w:basedOn w:val="KommentarerChar"/>
    <w:link w:val="Kommentarsmne"/>
    <w:rsid w:val="00267B70"/>
    <w:rPr>
      <w:b/>
      <w:bCs/>
      <w:sz w:val="24"/>
    </w:rPr>
  </w:style>
  <w:style w:type="paragraph" w:styleId="Ballongtext">
    <w:name w:val="Balloon Text"/>
    <w:basedOn w:val="Normal"/>
    <w:link w:val="BallongtextChar"/>
    <w:rsid w:val="00267B70"/>
    <w:rPr>
      <w:rFonts w:ascii="Segoe UI" w:hAnsi="Segoe UI" w:cs="Segoe UI"/>
      <w:sz w:val="18"/>
      <w:szCs w:val="18"/>
    </w:rPr>
  </w:style>
  <w:style w:type="character" w:customStyle="1" w:styleId="BallongtextChar">
    <w:name w:val="Ballongtext Char"/>
    <w:basedOn w:val="Standardstycketeckensnitt"/>
    <w:link w:val="Ballongtext"/>
    <w:rsid w:val="00267B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SVN\mallar\MSOffice2013\Word\rappor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2FEE462DDE6476386D3D73FCB50B02B"/>
        <w:category>
          <w:name w:val="Allmänt"/>
          <w:gallery w:val="placeholder"/>
        </w:category>
        <w:types>
          <w:type w:val="bbPlcHdr"/>
        </w:types>
        <w:behaviors>
          <w:behavior w:val="content"/>
        </w:behaviors>
        <w:guid w:val="{B6C7F217-80BB-41A9-9AAB-BE5BCD3F0BEA}"/>
      </w:docPartPr>
      <w:docPartBody>
        <w:p w:rsidR="00EE644E" w:rsidRDefault="00A677E1">
          <w:pPr>
            <w:pStyle w:val="52FEE462DDE6476386D3D73FCB50B02B"/>
          </w:pPr>
          <w:r w:rsidRPr="00787A71">
            <w:rPr>
              <w:rStyle w:val="Platshllartext"/>
            </w:rPr>
            <w:t>[Publiceringsdatum]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7E1"/>
    <w:rsid w:val="00007213"/>
    <w:rsid w:val="001D6BED"/>
    <w:rsid w:val="00211B8F"/>
    <w:rsid w:val="00225493"/>
    <w:rsid w:val="002547A0"/>
    <w:rsid w:val="00374747"/>
    <w:rsid w:val="00447DE3"/>
    <w:rsid w:val="00497CF9"/>
    <w:rsid w:val="004A365A"/>
    <w:rsid w:val="004D7C6B"/>
    <w:rsid w:val="00563621"/>
    <w:rsid w:val="005D1C27"/>
    <w:rsid w:val="00617D2E"/>
    <w:rsid w:val="006E1D7E"/>
    <w:rsid w:val="006F174F"/>
    <w:rsid w:val="006F3473"/>
    <w:rsid w:val="006F7D59"/>
    <w:rsid w:val="007F60E3"/>
    <w:rsid w:val="008152A1"/>
    <w:rsid w:val="00815D4F"/>
    <w:rsid w:val="00914A22"/>
    <w:rsid w:val="00920AEA"/>
    <w:rsid w:val="0098275B"/>
    <w:rsid w:val="00A00948"/>
    <w:rsid w:val="00A33A01"/>
    <w:rsid w:val="00A52E2F"/>
    <w:rsid w:val="00A677E1"/>
    <w:rsid w:val="00BA129B"/>
    <w:rsid w:val="00BB262D"/>
    <w:rsid w:val="00BC5790"/>
    <w:rsid w:val="00C37470"/>
    <w:rsid w:val="00D16E63"/>
    <w:rsid w:val="00D85BD4"/>
    <w:rsid w:val="00D8602E"/>
    <w:rsid w:val="00E01682"/>
    <w:rsid w:val="00ED6AE8"/>
    <w:rsid w:val="00EE64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Pr>
      <w:color w:val="808080"/>
    </w:rPr>
  </w:style>
  <w:style w:type="paragraph" w:customStyle="1" w:styleId="52FEE462DDE6476386D3D73FCB50B02B">
    <w:name w:val="52FEE462DDE6476386D3D73FCB50B0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2020-03-17T00:00:00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6CB125F217F2489B992708D4A173E9" ma:contentTypeVersion="22" ma:contentTypeDescription="Create a new document." ma:contentTypeScope="" ma:versionID="3d4263b4d9dc47e86b41663155c646da">
  <xsd:schema xmlns:xsd="http://www.w3.org/2001/XMLSchema" xmlns:xs="http://www.w3.org/2001/XMLSchema" xmlns:p="http://schemas.microsoft.com/office/2006/metadata/properties" xmlns:ns2="0893e1ad-f5ca-4ae1-b528-a0d5ab4b2eb0" xmlns:ns3="47c72e7b-b7cc-409a-8bde-e921da9f8737" targetNamespace="http://schemas.microsoft.com/office/2006/metadata/properties" ma:root="true" ma:fieldsID="4cf3a53b4962fc0bce30e4e3c1f4eadc" ns2:_="" ns3:_="">
    <xsd:import namespace="0893e1ad-f5ca-4ae1-b528-a0d5ab4b2eb0"/>
    <xsd:import namespace="47c72e7b-b7cc-409a-8bde-e921da9f8737"/>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93e1ad-f5ca-4ae1-b528-a0d5ab4b2eb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CatchAll" ma:index="25" nillable="true" ma:displayName="Taxonomy Catch All Column" ma:hidden="true" ma:list="{4f405977-ad16-4be9-ad5c-1c4d7521145d}" ma:internalName="TaxCatchAll" ma:showField="CatchAllData" ma:web="0893e1ad-f5ca-4ae1-b528-a0d5ab4b2eb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7c72e7b-b7cc-409a-8bde-e921da9f8737"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2d04ca6-cda6-4cb9-bfcc-1a0d063bbd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893e1ad-f5ca-4ae1-b528-a0d5ab4b2eb0" xsi:nil="true"/>
    <lcf76f155ced4ddcb4097134ff3c332f xmlns="47c72e7b-b7cc-409a-8bde-e921da9f8737">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7FA603-3284-4F9D-8CC2-F0B869036A68}"/>
</file>

<file path=customXml/itemProps3.xml><?xml version="1.0" encoding="utf-8"?>
<ds:datastoreItem xmlns:ds="http://schemas.openxmlformats.org/officeDocument/2006/customXml" ds:itemID="{1ABDFC7A-9FDB-44EC-B99D-DBFFB153AC66}"/>
</file>

<file path=customXml/itemProps4.xml><?xml version="1.0" encoding="utf-8"?>
<ds:datastoreItem xmlns:ds="http://schemas.openxmlformats.org/officeDocument/2006/customXml" ds:itemID="{21851728-7C6A-4CAA-A4C5-DA79373FC942}">
  <ds:schemaRefs>
    <ds:schemaRef ds:uri="http://www.w3.org/XML/1998/namespace"/>
    <ds:schemaRef ds:uri="http://purl.org/dc/terms/"/>
    <ds:schemaRef ds:uri="http://purl.org/dc/dcmitype/"/>
    <ds:schemaRef ds:uri="http://purl.org/dc/elements/1.1/"/>
    <ds:schemaRef ds:uri="e6c9da9e-57f8-42a7-ba97-63890c7499ea"/>
    <ds:schemaRef ds:uri="http://schemas.microsoft.com/office/2006/documentManagement/types"/>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19B70617-D574-4741-8402-843A8FDCE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rapport.dotm</Template>
  <TotalTime>36</TotalTime>
  <Pages>35</Pages>
  <Words>5628</Words>
  <Characters>41360</Characters>
  <Application>Microsoft Office Word</Application>
  <DocSecurity>0</DocSecurity>
  <Lines>3181</Lines>
  <Paragraphs>2042</Paragraphs>
  <ScaleCrop>false</ScaleCrop>
  <HeadingPairs>
    <vt:vector size="2" baseType="variant">
      <vt:variant>
        <vt:lpstr>Rubrik</vt:lpstr>
      </vt:variant>
      <vt:variant>
        <vt:i4>1</vt:i4>
      </vt:variant>
    </vt:vector>
  </HeadingPairs>
  <TitlesOfParts>
    <vt:vector size="1" baseType="lpstr">
      <vt:lpstr>Reglerteknisk funktionsbeskrivning CO2-rening</vt:lpstr>
    </vt:vector>
  </TitlesOfParts>
  <Manager/>
  <Company/>
  <LinksUpToDate>false</LinksUpToDate>
  <CharactersWithSpaces>44946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Reglerteknisk funktionsbeskrivning CO2-rening</dc:title>
  <dc:subject/>
  <dc:creator>Mikael Sjulgård</dc:creator>
  <cp:keywords/>
  <dc:description/>
  <cp:lastModifiedBy>Jörgen Östling</cp:lastModifiedBy>
  <cp:revision>5</cp:revision>
  <cp:lastPrinted>2020-03-18T03:15:00Z</cp:lastPrinted>
  <dcterms:created xsi:type="dcterms:W3CDTF">2020-03-18T02:34:00Z</dcterms:created>
  <dcterms:modified xsi:type="dcterms:W3CDTF">2020-03-18T03:20:00Z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und-företag">
    <vt:lpwstr>Hybrit AB</vt:lpwstr>
  </property>
  <property fmtid="{D5CDD505-2E9C-101B-9397-08002B2CF9AE}" pid="3" name="Kund-kontaktperson">
    <vt:lpwstr/>
  </property>
  <property fmtid="{D5CDD505-2E9C-101B-9397-08002B2CF9AE}" pid="4" name="Kund-adress">
    <vt:lpwstr>Kundadress</vt:lpwstr>
  </property>
  <property fmtid="{D5CDD505-2E9C-101B-9397-08002B2CF9AE}" pid="5" name="Ort">
    <vt:lpwstr>Piteå</vt:lpwstr>
  </property>
  <property fmtid="{D5CDD505-2E9C-101B-9397-08002B2CF9AE}" pid="6" name="DokumentNummerÅr">
    <vt:lpwstr>2019</vt:lpwstr>
  </property>
  <property fmtid="{D5CDD505-2E9C-101B-9397-08002B2CF9AE}" pid="7" name="DokumentNummerNr">
    <vt:lpwstr>000</vt:lpwstr>
  </property>
  <property fmtid="{D5CDD505-2E9C-101B-9397-08002B2CF9AE}" pid="8" name="DokumentNummerVer">
    <vt:lpwstr>0</vt:lpwstr>
  </property>
  <property fmtid="{D5CDD505-2E9C-101B-9397-08002B2CF9AE}" pid="9" name="DokumentTyp">
    <vt:lpwstr>SPECIFIKATION</vt:lpwstr>
  </property>
  <property fmtid="{D5CDD505-2E9C-101B-9397-08002B2CF9AE}" pid="10" name="Projekt">
    <vt:lpwstr>Pilotanläggning Hybrit</vt:lpwstr>
  </property>
  <property fmtid="{D5CDD505-2E9C-101B-9397-08002B2CF9AE}" pid="11" name="TekniskReferens">
    <vt:lpwstr>Mikael Sjulgård</vt:lpwstr>
  </property>
  <property fmtid="{D5CDD505-2E9C-101B-9397-08002B2CF9AE}" pid="12" name="Projektnummer">
    <vt:lpwstr>101768</vt:lpwstr>
  </property>
  <property fmtid="{D5CDD505-2E9C-101B-9397-08002B2CF9AE}" pid="13" name="Publiceringsdatum">
    <vt:lpwstr>2020-03-17</vt:lpwstr>
  </property>
  <property fmtid="{D5CDD505-2E9C-101B-9397-08002B2CF9AE}" pid="14" name="Registreringsdatum">
    <vt:lpwstr>2020-03-17</vt:lpwstr>
  </property>
  <property fmtid="{D5CDD505-2E9C-101B-9397-08002B2CF9AE}" pid="15" name="CreateDate">
    <vt:lpwstr>2019-10-15</vt:lpwstr>
  </property>
  <property fmtid="{D5CDD505-2E9C-101B-9397-08002B2CF9AE}" pid="16" name="ContentTypeId">
    <vt:lpwstr>0x010100286CB125F217F2489B992708D4A173E9</vt:lpwstr>
  </property>
  <property fmtid="{D5CDD505-2E9C-101B-9397-08002B2CF9AE}" pid="18" name="Etapp">
    <vt:lpwstr>Etapp 1</vt:lpwstr>
  </property>
  <property fmtid="{D5CDD505-2E9C-101B-9397-08002B2CF9AE}" pid="19" name="PSContentType">
    <vt:lpwstr>Övriga dokument</vt:lpwstr>
  </property>
</Properties>
</file>